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B54D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3A0493" w14:textId="77777777" w:rsidR="00D86B20" w:rsidRPr="0009072C" w:rsidRDefault="004B6987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bookmarkEnd w:id="2"/>
                            <w:bookmarkEnd w:id="3"/>
                          </w:p>
                          <w:p w14:paraId="68CE68B8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51945B92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072E9442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4389CC20" w14:textId="77777777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1868CA88" w14:textId="77777777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20FA5B14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4C3A0493" w14:textId="77777777" w:rsidR="00D86B20" w:rsidRPr="0009072C" w:rsidRDefault="004B6987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bookmarkEnd w:id="4"/>
                      <w:bookmarkEnd w:id="5"/>
                    </w:p>
                    <w:p w14:paraId="68CE68B8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51945B92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tbl>
                      <w:tblPr>
                        <w:tblW w:w="0" w:type="auto"/>
                        <w:jc w:val="right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820"/>
                        <w:gridCol w:w="3066"/>
                      </w:tblGrid>
                      <w:tr w:rsidR="00D86B20" w:rsidRPr="008E157E" w14:paraId="072E9442" w14:textId="77777777">
                        <w:trPr>
                          <w:trHeight w:val="434"/>
                          <w:jc w:val="right"/>
                        </w:trPr>
                        <w:tc>
                          <w:tcPr>
                            <w:tcW w:w="3820" w:type="dxa"/>
                            <w:vAlign w:val="center"/>
                          </w:tcPr>
                          <w:p w14:paraId="4389CC20" w14:textId="77777777" w:rsidR="00D86B20" w:rsidRPr="008E157E" w:rsidRDefault="00D86B20" w:rsidP="00B524F3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文件編號：</w:t>
                            </w:r>
                            <w:r w:rsidR="00A23657" w:rsidRPr="00A23657">
                              <w:rPr>
                                <w:rFonts w:ascii="Calibri Light" w:eastAsia="標楷體" w:hAnsi="Calibri Light" w:cs="Arial" w:hint="eastAsia"/>
                                <w:b/>
                                <w:bCs/>
                                <w:color w:val="EE0000"/>
                              </w:rPr>
                              <w:t>TBD</w:t>
                            </w:r>
                          </w:p>
                        </w:tc>
                        <w:tc>
                          <w:tcPr>
                            <w:tcW w:w="3066" w:type="dxa"/>
                            <w:vAlign w:val="center"/>
                          </w:tcPr>
                          <w:p w14:paraId="1868CA88" w14:textId="77777777" w:rsidR="00D86B20" w:rsidRPr="008E157E" w:rsidRDefault="00D86B20" w:rsidP="004F4992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版本：</w:t>
                            </w: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1.</w:t>
                            </w:r>
                            <w:r w:rsidR="004C40E9">
                              <w:rPr>
                                <w:rFonts w:ascii="Calibri Light" w:eastAsia="標楷體" w:hAnsi="Calibri Light" w:cs="Arial" w:hint="eastAsia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20FA5B14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3E273453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010F1678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ADDA38E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63D84DA2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C273D5A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0869AF6B" w14:textId="77777777" w:rsidR="00ED3062" w:rsidRDefault="00000000">
      <w:pPr>
        <w:spacing w:line="276" w:lineRule="auto"/>
      </w:pPr>
      <w:r>
        <w:t xml:space="preserve"> </w:t>
      </w:r>
    </w:p>
    <w:p w14:paraId="597B49F3" w14:textId="77777777" w:rsidR="00ED3062" w:rsidRDefault="00000000">
      <w:pPr>
        <w:spacing w:line="276" w:lineRule="auto"/>
      </w:pPr>
      <w:r>
        <w:t xml:space="preserve"> </w:t>
      </w:r>
    </w:p>
    <w:p w14:paraId="69D0E450" w14:textId="77777777" w:rsidR="00ED3062" w:rsidRDefault="00000000">
      <w:pPr>
        <w:spacing w:line="276" w:lineRule="auto"/>
      </w:pPr>
      <w:r>
        <w:t xml:space="preserve"> </w:t>
      </w:r>
    </w:p>
    <w:p w14:paraId="0DD3C6A1" w14:textId="77777777" w:rsidR="00ED3062" w:rsidRDefault="00000000">
      <w:pPr>
        <w:spacing w:line="276" w:lineRule="auto"/>
      </w:pPr>
      <w:r>
        <w:t xml:space="preserve"> </w:t>
      </w: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20BD0CD1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077C1BE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5D5052C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6D84F522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553B991A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FA18452" w14:textId="77777777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23543254325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425E01D3" w14:textId="77777777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2354325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2B78D2CC" w14:textId="77777777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1425</w:t>
            </w:r>
          </w:p>
        </w:tc>
      </w:tr>
    </w:tbl>
    <w:p w14:paraId="6A6D4EBD" w14:textId="77777777" w:rsidR="00ED3062" w:rsidRDefault="00ED3062">
      <w:pPr>
        <w:spacing w:line="40" w:lineRule="exact"/>
      </w:pPr>
    </w:p>
    <w:p w14:paraId="7E728FC2" w14:textId="77777777" w:rsidR="00CE0C6D" w:rsidRPr="00E41E25" w:rsidRDefault="00CE0C6D" w:rsidP="00227548">
      <w:pPr>
        <w:pStyle w:val="2"/>
        <w:pageBreakBefore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lastRenderedPageBreak/>
        <w:t>文件變更履歷：</w:t>
      </w:r>
      <w:bookmarkEnd w:id="6"/>
      <w:bookmarkEnd w:id="7"/>
    </w:p>
    <w:tbl>
      <w:tblPr>
        <w:tblW w:w="1513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"/>
        <w:gridCol w:w="5543"/>
        <w:gridCol w:w="5543"/>
        <w:gridCol w:w="1609"/>
        <w:gridCol w:w="1609"/>
      </w:tblGrid>
      <w:tr w:rsidR="00CE0C6D" w:rsidRPr="00E41E25" w14:paraId="7B837974" w14:textId="77777777" w:rsidTr="00227548">
        <w:trPr>
          <w:trHeight w:val="384"/>
        </w:trPr>
        <w:tc>
          <w:tcPr>
            <w:tcW w:w="834" w:type="dxa"/>
            <w:vAlign w:val="center"/>
          </w:tcPr>
          <w:p w14:paraId="0C020349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版本</w:t>
            </w:r>
          </w:p>
        </w:tc>
        <w:tc>
          <w:tcPr>
            <w:tcW w:w="5543" w:type="dxa"/>
            <w:vAlign w:val="center"/>
          </w:tcPr>
          <w:p w14:paraId="4444BA19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</w:p>
        </w:tc>
        <w:tc>
          <w:tcPr>
            <w:tcW w:w="5543" w:type="dxa"/>
            <w:vAlign w:val="center"/>
          </w:tcPr>
          <w:p w14:paraId="1BA41BD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</w:p>
        </w:tc>
        <w:tc>
          <w:tcPr>
            <w:tcW w:w="1609" w:type="dxa"/>
            <w:vAlign w:val="center"/>
          </w:tcPr>
          <w:p w14:paraId="01CDAB68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日期</w:t>
            </w:r>
          </w:p>
        </w:tc>
        <w:tc>
          <w:tcPr>
            <w:tcW w:w="1609" w:type="dxa"/>
            <w:vAlign w:val="center"/>
          </w:tcPr>
          <w:p w14:paraId="4A355826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</w:p>
        </w:tc>
      </w:tr>
      <w:tr w:rsidR="00453CF8" w:rsidRPr="00E41E25" w14:paraId="70E34246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7DD74B33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43" w:type="dxa"/>
            <w:vAlign w:val="center"/>
          </w:tcPr>
          <w:p w14:paraId="476CF1AB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43" w:type="dxa"/>
            <w:vAlign w:val="center"/>
          </w:tcPr>
          <w:p w14:paraId="397FF6A0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09" w:type="dxa"/>
            <w:vAlign w:val="center"/>
          </w:tcPr>
          <w:p w14:paraId="7D25393B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2352345245</w:t>
            </w:r>
          </w:p>
        </w:tc>
        <w:tc>
          <w:tcPr>
            <w:tcW w:w="1609" w:type="dxa"/>
            <w:vAlign w:val="center"/>
          </w:tcPr>
          <w:p w14:paraId="181175DC" w14:textId="7777777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1425</w:t>
            </w:r>
          </w:p>
        </w:tc>
      </w:tr>
    </w:tbl>
    <w:p w14:paraId="597270F6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13493"/>
      </w:tblGrid>
      <w:tr w:rsidR="005D4302" w:rsidRPr="00E41E25" w14:paraId="2870048B" w14:textId="77777777" w:rsidTr="00845353">
        <w:tc>
          <w:tcPr>
            <w:tcW w:w="15138" w:type="dxa"/>
            <w:gridSpan w:val="2"/>
            <w:shd w:val="clear" w:color="auto" w:fill="F3F3F3"/>
          </w:tcPr>
          <w:p w14:paraId="16647F30" w14:textId="77777777" w:rsidR="005D4302" w:rsidRPr="00E41E25" w:rsidRDefault="005D4302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一、前置作業</w:t>
            </w:r>
          </w:p>
        </w:tc>
      </w:tr>
      <w:tr w:rsidR="005D4302" w:rsidRPr="00E41E25" w14:paraId="3B2C7752" w14:textId="77777777" w:rsidTr="00845353">
        <w:trPr>
          <w:trHeight w:val="616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6C6B137F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62D7E88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10001A0D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6EF40F21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23F55DDA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171E2739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7AD383E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1F793394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07BC80D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65A6B9C6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4831D7B1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3A11111B" w14:textId="77777777" w:rsidTr="00845353">
        <w:trPr>
          <w:trHeight w:val="1494"/>
        </w:trPr>
        <w:tc>
          <w:tcPr>
            <w:tcW w:w="1645" w:type="dxa"/>
          </w:tcPr>
          <w:p w14:paraId="33EA4C59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</w:p>
          <w:p w14:paraId="3E7FB7B7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493" w:type="dxa"/>
          </w:tcPr>
          <w:p w14:paraId="44B7C8F6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59A56B4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 w14:paraId="3BCA06E2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B97A66" w:rsidRPr="00E41E25" w14:paraId="7DECCE5F" w14:textId="77777777" w:rsidTr="00A23657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5076F048" w14:textId="77777777" w:rsidR="00B97A66" w:rsidRPr="00E41E25" w:rsidRDefault="00B97A6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</w:tc>
      </w:tr>
      <w:tr w:rsidR="00B97A66" w:rsidRPr="00E41E25" w14:paraId="1B4FC135" w14:textId="77777777" w:rsidTr="00A23657">
        <w:trPr>
          <w:trHeight w:val="7699"/>
        </w:trPr>
        <w:tc>
          <w:tcPr>
            <w:tcW w:w="15138" w:type="dxa"/>
          </w:tcPr>
          <w:p w14:paraId="00B61903" w14:textId="77777777" w:rsidR="009D44AA" w:rsidRPr="008917B0" w:rsidRDefault="009D44AA" w:rsidP="00481F9C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w:drawing>
                <wp:inline distT="0" distB="0" distL="0" distR="0" wp14:anchorId="3E5AB29B" wp14:editId="3882BD19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 </w:t>
            </w:r>
            <w:r w:rsidRPr="00DA6B1B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w:drawing>
                <wp:inline distT="0" distB="0" distL="0" distR="0" wp14:anchorId="0A9D4B4A" wp14:editId="4F5E1C3D">
                  <wp:extent cx="2343150" cy="1666875"/>
                  <wp:effectExtent l="0" t="0" r="0" b="0"/>
                  <wp:docPr id="2140363542" name="IMG_prod1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bot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A3D5D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0940F840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1C805790" w14:textId="77777777" w:rsidR="00481F9C" w:rsidRDefault="00481F9C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02ABFE84" w14:textId="77777777" w:rsidR="004D7D22" w:rsidRPr="00A23657" w:rsidRDefault="009D44AA" w:rsidP="00481F9C">
            <w:pPr>
              <w:rPr>
                <w:rFonts w:asciiTheme="minorHAnsi" w:eastAsia="微軟正黑體" w:hAnsiTheme="minorHAnsi" w:cstheme="minorHAnsi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w:drawing>
                <wp:inline distT="0" distB="0" distL="0" distR="0" wp14:anchorId="686E3F80" wp14:editId="68870E8E">
                  <wp:extent cx="2343150" cy="1685925"/>
                  <wp:effectExtent l="0" t="0" r="0" b="0"/>
                  <wp:docPr id="2140363543" name="IMG_prod2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top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Pr="00DA6B1B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w:drawing>
                <wp:inline distT="0" distB="0" distL="0" distR="0" wp14:anchorId="20463D7F" wp14:editId="41B1F7CB">
                  <wp:extent cx="2343150" cy="1666875"/>
                  <wp:effectExtent l="0" t="0" r="0" b="0"/>
                  <wp:docPr id="2140363544" name="IMG_prod2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bot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062" w14:paraId="55807B92" w14:textId="77777777">
        <w:tblPrEx>
          <w:shd w:val="clear" w:color="auto" w:fill="CCFFFF"/>
        </w:tblPrEx>
        <w:trPr>
          <w:trHeight w:val="360"/>
        </w:trPr>
        <w:tc>
          <w:tcPr>
            <w:tcW w:w="15138" w:type="dxa"/>
            <w:vAlign w:val="center"/>
          </w:tcPr>
          <w:p w14:paraId="5DB3CB06" w14:textId="77777777" w:rsidR="00ED3062" w:rsidRDefault="00000000">
            <w:pPr>
              <w:jc w:val="center"/>
            </w:pPr>
            <w:r>
              <w:rPr>
                <w:rFonts w:ascii="微軟正黑體" w:eastAsia="微軟正黑體"/>
                <w:sz w:val="28"/>
              </w:rPr>
              <w:lastRenderedPageBreak/>
              <w:t>235235235　235325235</w:t>
            </w:r>
          </w:p>
        </w:tc>
      </w:tr>
    </w:tbl>
    <w:p w14:paraId="3D117A70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F664B6" w:rsidRPr="00E41E25" w14:paraId="3A54355F" w14:textId="77777777" w:rsidTr="00A23657">
        <w:trPr>
          <w:trHeight w:val="546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292F1D4" w14:textId="77777777" w:rsidR="00F664B6" w:rsidRPr="00E41E25" w:rsidRDefault="00F664B6" w:rsidP="00C029B0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t>三、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0C05FE24" w14:textId="77777777" w:rsidTr="00A23657">
        <w:trPr>
          <w:trHeight w:val="546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051CE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7A9F32E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4871F8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575C11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39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6816ED7F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2EE06F8F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5A7075CD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462BAB63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012C61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63857EA8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247E6B5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標楷體" w:eastAsia="標楷體" w:hAnsi="標楷體" w:hint="eastAsia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1340024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B1DB7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F74B10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18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6816ED7F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2EE06F8F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5A7075CD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19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462BAB63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012C61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0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63857EA8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5247E6B5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31340024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2B1DB7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3F74B10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021573B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p w14:paraId="5CF374CF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99"/>
        <w:gridCol w:w="6639"/>
      </w:tblGrid>
      <w:tr w:rsidR="00F664B6" w:rsidRPr="00E41E25" w14:paraId="42CD962E" w14:textId="77777777" w:rsidTr="00A23657">
        <w:trPr>
          <w:trHeight w:val="546"/>
        </w:trPr>
        <w:tc>
          <w:tcPr>
            <w:tcW w:w="151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02D50FD8" w14:textId="77777777" w:rsidR="00F664B6" w:rsidRPr="00E41E25" w:rsidRDefault="00F664B6" w:rsidP="00C029B0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四、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475FDC7D" w14:textId="77777777" w:rsidTr="00A23657">
        <w:trPr>
          <w:trHeight w:val="7923"/>
        </w:trPr>
        <w:tc>
          <w:tcPr>
            <w:tcW w:w="8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2BD7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0229D2BE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1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19866B43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54CDB192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199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222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29D05F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20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844675" cy="1955800"/>
                  <wp:effectExtent l="0" t="0" r="0" b="0"/>
                  <wp:docPr id="2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B585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lastRenderedPageBreak/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200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798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3DBCB3C0" w14:textId="77777777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887021000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9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4BCBA4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6E4BCBA4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8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15D3A1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F15D3A1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201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202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89FE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7C2BEC09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C0B042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203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B9282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20312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204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09D0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3822F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lastRenderedPageBreak/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205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B52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E7E0D6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D43E1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lastRenderedPageBreak/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07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F023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30E526F0" w14:textId="77777777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08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A40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689388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94B4B0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88ACC5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FCD523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2D7B51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84AF4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3E85F408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3EFAB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C98E9D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503546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D18998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3C73E8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DB714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38E70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7AAF4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FA40A4A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使用可活動式束線帶，固定測試端子台至</w:t>
            </w:r>
          </w:p>
          <w:p w14:paraId="032BB99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3F7C71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2AC2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766253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AF3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234F5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4C9F08A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221DA744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66A699F7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206D96C3" w14:textId="77777777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73D7E4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D2114B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23DA6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F7DED3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D0159E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7E3ACF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46E7D3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1DC6241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55622A11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31F4A71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11BBF4A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72A67553" w14:textId="77777777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76EFE1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BA0FD8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2B4DE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A588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26860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47C37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22507F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C7705C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D24B35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4014F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14BFB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AEC6B1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AD4FA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A042A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A2958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26DFE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695D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228EF5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17722AC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DFF6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F2F22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E41E1D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082F7F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6F6AF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C66597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D833A1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E587AF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372442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E422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2C70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E2613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83D5F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617167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3EC4B7F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D2E43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48AB9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0E5B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279006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71183B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5F655C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456E6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0A9980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53ADF6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E991A2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8C482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AB96D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6BA911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E5DB69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C337DE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E71CA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E7B2A2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60DA357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44013C7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9438498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E42AA1C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E84EDC8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CA2E3E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00EE5D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801B21C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36956FA2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DE8689B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234D568A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41AD807" w14:textId="77777777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235235235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44DE681F" w14:textId="77777777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235235235</w:t>
                  </w:r>
                </w:p>
              </w:tc>
            </w:tr>
            <w:tr w:rsidR="00DB5953" w:rsidRPr="00E41E25" w14:paraId="601278E0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68FDA779" w14:textId="77777777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235325235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60EC7C3" w14:textId="77777777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235325235</w:t>
                  </w:r>
                </w:p>
              </w:tc>
            </w:tr>
          </w:tbl>
          <w:p w14:paraId="3FB41EF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7C13B6CC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1B58B99B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5D52EC6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E70360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1D4703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0DE111F9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資料收集器都需要各別刷槍一次</w:t>
            </w:r>
          </w:p>
          <w:p w14:paraId="0E7B2ED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6C0961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454BD696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974229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p w14:paraId="439A74E3" w14:textId="77777777" w:rsidR="00ED3062" w:rsidRDefault="00ED3062">
      <w:pPr>
        <w:spacing w:line="40" w:lineRule="exact"/>
      </w:pPr>
    </w:p>
    <w:tbl>
      <w:tblPr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1526"/>
        <w:gridCol w:w="705"/>
        <w:gridCol w:w="717"/>
        <w:gridCol w:w="815"/>
        <w:gridCol w:w="1294"/>
        <w:gridCol w:w="825"/>
        <w:gridCol w:w="833"/>
        <w:gridCol w:w="819"/>
        <w:gridCol w:w="1292"/>
        <w:gridCol w:w="825"/>
        <w:gridCol w:w="831"/>
        <w:gridCol w:w="935"/>
        <w:gridCol w:w="1178"/>
        <w:gridCol w:w="825"/>
        <w:gridCol w:w="1075"/>
      </w:tblGrid>
      <w:tr w:rsidR="00997704" w:rsidRPr="00E41E25" w14:paraId="16EE082B" w14:textId="77777777" w:rsidTr="00A848A5">
        <w:trPr>
          <w:trHeight w:val="546"/>
        </w:trPr>
        <w:tc>
          <w:tcPr>
            <w:tcW w:w="15304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1782FB43" w14:textId="77777777" w:rsidR="00997704" w:rsidRPr="00E41E25" w:rsidRDefault="00373487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五、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</w:t>
            </w:r>
            <w:proofErr w:type="spellStart"/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proofErr w:type="spellEnd"/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1267F338" w14:textId="77777777" w:rsidTr="00A848A5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57" w:type="dxa"/>
            <w:gridSpan w:val="4"/>
            <w:tcBorders>
              <w:top w:val="single" w:sz="12" w:space="0" w:color="auto"/>
            </w:tcBorders>
            <w:vAlign w:val="center"/>
          </w:tcPr>
          <w:p w14:paraId="44BC1065" w14:textId="7777777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37C0B99" wp14:editId="28D5D928">
                  <wp:extent cx="2286000" cy="124777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7" w:type="dxa"/>
            <w:gridSpan w:val="4"/>
            <w:tcBorders>
              <w:top w:val="single" w:sz="12" w:space="0" w:color="auto"/>
            </w:tcBorders>
            <w:vAlign w:val="center"/>
          </w:tcPr>
          <w:p w14:paraId="7DCDC40F" w14:textId="7777777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67" w:type="dxa"/>
            <w:gridSpan w:val="4"/>
            <w:tcBorders>
              <w:top w:val="single" w:sz="12" w:space="0" w:color="auto"/>
            </w:tcBorders>
            <w:vAlign w:val="center"/>
          </w:tcPr>
          <w:p w14:paraId="59E77DB1" w14:textId="7777777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4013" w:type="dxa"/>
            <w:gridSpan w:val="4"/>
            <w:tcBorders>
              <w:top w:val="single" w:sz="12" w:space="0" w:color="auto"/>
            </w:tcBorders>
            <w:vAlign w:val="center"/>
          </w:tcPr>
          <w:p w14:paraId="20CDCE16" w14:textId="77777777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6CFC4B1E" w14:textId="77777777" w:rsidTr="00A848A5">
        <w:trPr>
          <w:trHeight w:val="227"/>
        </w:trPr>
        <w:tc>
          <w:tcPr>
            <w:tcW w:w="809" w:type="dxa"/>
            <w:shd w:val="clear" w:color="auto" w:fill="E0E0E0"/>
          </w:tcPr>
          <w:p w14:paraId="38EA5AED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26" w:type="dxa"/>
          </w:tcPr>
          <w:p w14:paraId="11AEF6B0" w14:textId="77777777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235325</w:t>
            </w:r>
          </w:p>
        </w:tc>
        <w:tc>
          <w:tcPr>
            <w:tcW w:w="705" w:type="dxa"/>
            <w:shd w:val="clear" w:color="auto" w:fill="E0E0E0"/>
          </w:tcPr>
          <w:p w14:paraId="003A8772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17" w:type="dxa"/>
          </w:tcPr>
          <w:p w14:paraId="606ADB2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235235</w:t>
            </w:r>
          </w:p>
        </w:tc>
        <w:tc>
          <w:tcPr>
            <w:tcW w:w="815" w:type="dxa"/>
            <w:shd w:val="clear" w:color="auto" w:fill="E0E0E0"/>
          </w:tcPr>
          <w:p w14:paraId="7E6676F4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4" w:type="dxa"/>
          </w:tcPr>
          <w:p w14:paraId="3BEE6CAC" w14:textId="77777777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825" w:type="dxa"/>
            <w:shd w:val="clear" w:color="auto" w:fill="E0E0E0"/>
          </w:tcPr>
          <w:p w14:paraId="44CBCA0A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3" w:type="dxa"/>
          </w:tcPr>
          <w:p w14:paraId="5912CD61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415DE3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2" w:type="dxa"/>
          </w:tcPr>
          <w:p w14:paraId="49F5EFB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7AFB4D6C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15D61CAD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5216D6D0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78" w:type="dxa"/>
          </w:tcPr>
          <w:p w14:paraId="513BCB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7E0329BB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1075" w:type="dxa"/>
          </w:tcPr>
          <w:p w14:paraId="5A64ED9B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7226FA" w:rsidRPr="00E41E25" w14:paraId="6F063221" w14:textId="77777777" w:rsidTr="00A848A5">
        <w:trPr>
          <w:trHeight w:val="227"/>
        </w:trPr>
        <w:tc>
          <w:tcPr>
            <w:tcW w:w="809" w:type="dxa"/>
            <w:shd w:val="clear" w:color="auto" w:fill="E0E0E0"/>
          </w:tcPr>
          <w:p w14:paraId="25DAA8C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48" w:type="dxa"/>
            <w:gridSpan w:val="3"/>
          </w:tcPr>
          <w:p w14:paraId="50888220" w14:textId="77777777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235325</w:t>
            </w:r>
          </w:p>
        </w:tc>
        <w:tc>
          <w:tcPr>
            <w:tcW w:w="815" w:type="dxa"/>
            <w:shd w:val="clear" w:color="auto" w:fill="E0E0E0"/>
          </w:tcPr>
          <w:p w14:paraId="1FF4DE31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52" w:type="dxa"/>
            <w:gridSpan w:val="3"/>
          </w:tcPr>
          <w:p w14:paraId="0FFCCC1B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702ED42A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48" w:type="dxa"/>
            <w:gridSpan w:val="3"/>
          </w:tcPr>
          <w:p w14:paraId="4F8E3D7A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1ED952A8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78" w:type="dxa"/>
            <w:gridSpan w:val="3"/>
          </w:tcPr>
          <w:p w14:paraId="1244A8A3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67948B14" w14:textId="77777777" w:rsidTr="00A848A5">
        <w:trPr>
          <w:trHeight w:val="2843"/>
        </w:trPr>
        <w:tc>
          <w:tcPr>
            <w:tcW w:w="3757" w:type="dxa"/>
            <w:gridSpan w:val="4"/>
            <w:tcBorders>
              <w:top w:val="single" w:sz="12" w:space="0" w:color="auto"/>
            </w:tcBorders>
            <w:vAlign w:val="center"/>
          </w:tcPr>
          <w:p w14:paraId="5BBE0FAD" w14:textId="77777777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67" w:type="dxa"/>
            <w:gridSpan w:val="4"/>
            <w:tcBorders>
              <w:top w:val="single" w:sz="12" w:space="0" w:color="auto"/>
            </w:tcBorders>
          </w:tcPr>
          <w:p w14:paraId="256C4B1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67" w:type="dxa"/>
            <w:gridSpan w:val="4"/>
            <w:tcBorders>
              <w:top w:val="single" w:sz="12" w:space="0" w:color="auto"/>
            </w:tcBorders>
          </w:tcPr>
          <w:p w14:paraId="4688C89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4013" w:type="dxa"/>
            <w:gridSpan w:val="4"/>
            <w:tcBorders>
              <w:top w:val="single" w:sz="12" w:space="0" w:color="auto"/>
            </w:tcBorders>
          </w:tcPr>
          <w:p w14:paraId="0884BEB3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092E065E" w14:textId="77777777" w:rsidTr="00A848A5">
        <w:trPr>
          <w:trHeight w:val="227"/>
        </w:trPr>
        <w:tc>
          <w:tcPr>
            <w:tcW w:w="809" w:type="dxa"/>
            <w:shd w:val="clear" w:color="auto" w:fill="E0E0E0"/>
          </w:tcPr>
          <w:p w14:paraId="48A864F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26" w:type="dxa"/>
          </w:tcPr>
          <w:p w14:paraId="7F373F3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05" w:type="dxa"/>
            <w:shd w:val="clear" w:color="auto" w:fill="E0E0E0"/>
          </w:tcPr>
          <w:p w14:paraId="0581CE45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17" w:type="dxa"/>
          </w:tcPr>
          <w:p w14:paraId="5FD2EF1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5" w:type="dxa"/>
            <w:shd w:val="clear" w:color="auto" w:fill="E0E0E0"/>
          </w:tcPr>
          <w:p w14:paraId="3A2AAD1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4" w:type="dxa"/>
          </w:tcPr>
          <w:p w14:paraId="123EB7C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0B1DFDA8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3" w:type="dxa"/>
          </w:tcPr>
          <w:p w14:paraId="1898C2C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37749D8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2" w:type="dxa"/>
          </w:tcPr>
          <w:p w14:paraId="0FCC83C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33E888E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7AD8689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5B3274C6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78" w:type="dxa"/>
          </w:tcPr>
          <w:p w14:paraId="39B6C80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342507F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1075" w:type="dxa"/>
          </w:tcPr>
          <w:p w14:paraId="0BB06562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4346D771" w14:textId="77777777" w:rsidTr="00A848A5">
        <w:trPr>
          <w:trHeight w:val="227"/>
        </w:trPr>
        <w:tc>
          <w:tcPr>
            <w:tcW w:w="809" w:type="dxa"/>
            <w:shd w:val="clear" w:color="auto" w:fill="E0E0E0"/>
          </w:tcPr>
          <w:p w14:paraId="45B70C9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48" w:type="dxa"/>
            <w:gridSpan w:val="3"/>
          </w:tcPr>
          <w:p w14:paraId="1A6B6297" w14:textId="77777777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5" w:type="dxa"/>
            <w:shd w:val="clear" w:color="auto" w:fill="E0E0E0"/>
          </w:tcPr>
          <w:p w14:paraId="24B1EAE3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52" w:type="dxa"/>
            <w:gridSpan w:val="3"/>
          </w:tcPr>
          <w:p w14:paraId="588CCA80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2C4167A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48" w:type="dxa"/>
            <w:gridSpan w:val="3"/>
          </w:tcPr>
          <w:p w14:paraId="6431E1EE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68B5621E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78" w:type="dxa"/>
            <w:gridSpan w:val="3"/>
          </w:tcPr>
          <w:p w14:paraId="11820001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0FC3E2EB" w14:textId="77777777" w:rsidR="00ED3062" w:rsidRDefault="00ED3062">
      <w:pPr>
        <w:spacing w:line="40" w:lineRule="exact"/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71"/>
        <w:gridCol w:w="7692"/>
      </w:tblGrid>
      <w:tr w:rsidR="00AF77EA" w:rsidRPr="00E41E25" w14:paraId="376A6E50" w14:textId="77777777" w:rsidTr="00A848A5">
        <w:trPr>
          <w:trHeight w:val="546"/>
        </w:trPr>
        <w:tc>
          <w:tcPr>
            <w:tcW w:w="15163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8E5152E" w14:textId="77777777" w:rsidR="00AF77EA" w:rsidRPr="00E41E25" w:rsidRDefault="00114351" w:rsidP="00080FA7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六、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T1_ATE </w:t>
            </w:r>
            <w:proofErr w:type="spellStart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="00AF77EA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proofErr w:type="spellEnd"/>
            <w:r w:rsidR="00AF77EA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76C57945" w14:textId="77777777" w:rsidTr="00A848A5">
        <w:trPr>
          <w:trHeight w:val="5877"/>
        </w:trPr>
        <w:tc>
          <w:tcPr>
            <w:tcW w:w="7471" w:type="dxa"/>
          </w:tcPr>
          <w:p w14:paraId="0916BC6C" w14:textId="77777777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3" behindDoc="0" locked="0" layoutInCell="1" allowOverlap="1" wp14:anchorId="3B1C7472" wp14:editId="6432EAB7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1202055</wp:posOffset>
                  </wp:positionV>
                  <wp:extent cx="363855" cy="1031635"/>
                  <wp:effectExtent l="0" t="0" r="0" b="0"/>
                  <wp:wrapNone/>
                  <wp:docPr id="6943994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40A02B6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45555049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D6447C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</w:p>
                                <w:p w14:paraId="5E0E2249" w14:textId="77777777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377B9"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53D6447C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</w:p>
                          <w:p w14:paraId="5E0E2249" w14:textId="77777777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13096343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16144845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D938FB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22D938FB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1378114142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C16411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235325</w:t>
                                  </w:r>
                                </w:p>
                                <w:p w14:paraId="6828DDE8" w14:textId="77777777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AC16411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235325</w:t>
                            </w:r>
                          </w:p>
                          <w:p w14:paraId="6828DDE8" w14:textId="77777777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drawing>
                <wp:anchor distT="0" distB="0" distL="114300" distR="114300" simplePos="0" relativeHeight="251658258" behindDoc="0" locked="0" layoutInCell="1" allowOverlap="1" wp14:anchorId="1D8994F9" wp14:editId="3B916DD9">
                  <wp:simplePos x="0" y="0"/>
                  <wp:positionH relativeFrom="column">
                    <wp:posOffset>2728595</wp:posOffset>
                  </wp:positionH>
                  <wp:positionV relativeFrom="paragraph">
                    <wp:posOffset>869950</wp:posOffset>
                  </wp:positionV>
                  <wp:extent cx="373380" cy="358140"/>
                  <wp:effectExtent l="0" t="0" r="7620" b="3810"/>
                  <wp:wrapNone/>
                  <wp:docPr id="10570924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28925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35" b="35543"/>
                          <a:stretch/>
                        </pic:blipFill>
                        <pic:spPr bwMode="auto">
                          <a:xfrm>
                            <a:off x="0" y="0"/>
                            <a:ext cx="373380" cy="358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5BAE7B7D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18892529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C556A1" id="矩形 1" o:spid="_x0000_s1026" style="position:absolute;margin-left:246.55pt;margin-top:73.25pt;width:22.8pt;height:40.2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1025884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68659059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847280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6CD7F94C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483C781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E89731C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A11CB72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57B698D3" w14:textId="77777777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2EF88E93" wp14:editId="10827C57">
                  <wp:extent cx="2343150" cy="1638300"/>
                  <wp:effectExtent l="0" t="0" r="0" b="0"/>
                  <wp:docPr id="476281209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2" w:type="dxa"/>
          </w:tcPr>
          <w:p w14:paraId="1311AA46" w14:textId="77777777" w:rsidR="00080FA7" w:rsidRDefault="00524E6D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4" behindDoc="0" locked="0" layoutInCell="1" allowOverlap="1" wp14:anchorId="4034E105" wp14:editId="106366BE">
                  <wp:simplePos x="0" y="0"/>
                  <wp:positionH relativeFrom="column">
                    <wp:posOffset>299110</wp:posOffset>
                  </wp:positionH>
                  <wp:positionV relativeFrom="paragraph">
                    <wp:posOffset>1252093</wp:posOffset>
                  </wp:positionV>
                  <wp:extent cx="363855" cy="1031635"/>
                  <wp:effectExtent l="0" t="0" r="0" b="0"/>
                  <wp:wrapNone/>
                  <wp:docPr id="3914474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383DCF4">
                      <wp:simplePos x="0" y="0"/>
                      <wp:positionH relativeFrom="column">
                        <wp:posOffset>88037</wp:posOffset>
                      </wp:positionH>
                      <wp:positionV relativeFrom="paragraph">
                        <wp:posOffset>960933</wp:posOffset>
                      </wp:positionV>
                      <wp:extent cx="4601870" cy="1854556"/>
                      <wp:effectExtent l="0" t="19050" r="8255" b="12700"/>
                      <wp:wrapNone/>
                      <wp:docPr id="767047989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70" cy="1854556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55507CF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</w:p>
                                  <w:p w14:paraId="0A197522" w14:textId="77777777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AFE0D8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235325</w:t>
                                    </w:r>
                                  </w:p>
                                  <w:p w14:paraId="6851783D" w14:textId="77777777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04756374" name="圖片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37029"/>
                                <a:stretch/>
                              </pic:blipFill>
                              <pic:spPr bwMode="auto">
                                <a:xfrm>
                                  <a:off x="2667000" y="434340"/>
                                  <a:ext cx="389890" cy="3498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6" style="position:absolute;left:0;text-align:left;margin-left:6.95pt;margin-top:75.65pt;width:362.35pt;height:146.05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">
                      <v:rect id="矩形 1" o:spid="_x0000_s1067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8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655507CF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</w:p>
                            <w:p w14:paraId="0A197522" w14:textId="77777777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69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0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1AAFE0D8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235325</w:t>
                              </w:r>
                            </w:p>
                            <w:p w14:paraId="6851783D" w14:textId="77777777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 id="圖片 1" o:spid="_x0000_s1071" type="#_x0000_t75" style="position:absolute;left:26670;top:4343;width:3898;height:3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">
                        <v:imagedata r:id="rId40" o:title="" croptop="24267f"/>
                      </v:sha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1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4BB80143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4243566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8F6CB2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74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d5FQIAACc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0uX8/mS/IIck3n+Xw5S1XJoHi8bZ0P7yV2LC5K7qioSR2Odz7EaKB4PBIf86hVvVNaJ8Pt&#10;q6127AjUALs0UgLPjmnD+pJfLWaLEcBfJfI0/iTRqUCdrFVX8tX5EBQR2ztTpz4LoPS4ppC1OXGM&#10;6EaIYagGpmrisIovRK4V1g9E1uHYufTTaNGi+8lZT11bcv/jAE5ypj8Yqs7VdD6PbZ6M+eINsWTu&#10;0lNdesAIkip54GxcbkP6GgmcvaEq7lQC/BTJKWbqxsT99HNiu1/a6dTT/978Ag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DJeMd5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4B8F6CB2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27BE0E2E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132D0E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5841D3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86243F0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CD5306A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19AF57BC" w14:textId="77777777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8E8CE66" wp14:editId="1643131F">
                  <wp:extent cx="2343150" cy="1638300"/>
                  <wp:effectExtent l="0" t="0" r="0" b="0"/>
                  <wp:docPr id="477944279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2734CD28" w14:textId="77777777" w:rsidTr="00A848A5">
        <w:trPr>
          <w:trHeight w:val="1810"/>
        </w:trPr>
        <w:tc>
          <w:tcPr>
            <w:tcW w:w="15163" w:type="dxa"/>
            <w:gridSpan w:val="2"/>
            <w:tcBorders>
              <w:bottom w:val="single" w:sz="4" w:space="0" w:color="auto"/>
            </w:tcBorders>
          </w:tcPr>
          <w:p w14:paraId="10CA5231" w14:textId="77777777" w:rsidR="00080FA7" w:rsidRPr="00D80719" w:rsidRDefault="00F1747C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3CBFDAAC" w14:textId="77777777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 w14:paraId="2FAF34C0" w14:textId="77777777" w:rsidR="00ED3062" w:rsidRDefault="00ED3062">
      <w:pPr>
        <w:spacing w:line="40" w:lineRule="exact"/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8"/>
        <w:gridCol w:w="1526"/>
        <w:gridCol w:w="704"/>
        <w:gridCol w:w="717"/>
        <w:gridCol w:w="815"/>
        <w:gridCol w:w="1295"/>
        <w:gridCol w:w="825"/>
        <w:gridCol w:w="833"/>
        <w:gridCol w:w="819"/>
        <w:gridCol w:w="1293"/>
        <w:gridCol w:w="825"/>
        <w:gridCol w:w="831"/>
        <w:gridCol w:w="935"/>
        <w:gridCol w:w="1178"/>
        <w:gridCol w:w="825"/>
        <w:gridCol w:w="934"/>
      </w:tblGrid>
      <w:tr w:rsidR="00B97A66" w:rsidRPr="00E41E25" w14:paraId="395D913B" w14:textId="77777777" w:rsidTr="00F6342C">
        <w:trPr>
          <w:trHeight w:val="546"/>
        </w:trPr>
        <w:tc>
          <w:tcPr>
            <w:tcW w:w="15163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6F876C95" w14:textId="77777777" w:rsidR="00B97A66" w:rsidRPr="00E41E25" w:rsidRDefault="00F30D6B" w:rsidP="00080FA7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七、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="00B97A66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C8042A" w:rsidRPr="00E41E25" w14:paraId="492DD9D0" w14:textId="77777777" w:rsidTr="00F6342C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55" w:type="dxa"/>
            <w:gridSpan w:val="4"/>
            <w:tcBorders>
              <w:top w:val="single" w:sz="12" w:space="0" w:color="auto"/>
            </w:tcBorders>
            <w:vAlign w:val="center"/>
          </w:tcPr>
          <w:p w14:paraId="55995D13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26414DAD" wp14:editId="324DAF47">
                  <wp:extent cx="2286000" cy="1247775"/>
                  <wp:effectExtent l="0" t="0" r="0" b="0"/>
                  <wp:docPr id="128587941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8" w:type="dxa"/>
            <w:gridSpan w:val="4"/>
            <w:tcBorders>
              <w:top w:val="single" w:sz="12" w:space="0" w:color="auto"/>
            </w:tcBorders>
            <w:vAlign w:val="center"/>
          </w:tcPr>
          <w:p w14:paraId="7794772B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68" w:type="dxa"/>
            <w:gridSpan w:val="4"/>
            <w:tcBorders>
              <w:top w:val="single" w:sz="12" w:space="0" w:color="auto"/>
            </w:tcBorders>
            <w:vAlign w:val="center"/>
          </w:tcPr>
          <w:p w14:paraId="15ACA196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872" w:type="dxa"/>
            <w:gridSpan w:val="4"/>
            <w:tcBorders>
              <w:top w:val="single" w:sz="12" w:space="0" w:color="auto"/>
            </w:tcBorders>
            <w:vAlign w:val="center"/>
          </w:tcPr>
          <w:p w14:paraId="1ABFBFCD" w14:textId="77777777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6E494A" w:rsidRPr="00E41E25" w14:paraId="40AA5173" w14:textId="77777777" w:rsidTr="00F6342C">
        <w:trPr>
          <w:trHeight w:val="227"/>
        </w:trPr>
        <w:tc>
          <w:tcPr>
            <w:tcW w:w="808" w:type="dxa"/>
            <w:shd w:val="clear" w:color="auto" w:fill="E0E0E0"/>
          </w:tcPr>
          <w:p w14:paraId="7F09DF32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26" w:type="dxa"/>
          </w:tcPr>
          <w:p w14:paraId="38C46AD0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35235</w:t>
            </w:r>
          </w:p>
        </w:tc>
        <w:tc>
          <w:tcPr>
            <w:tcW w:w="704" w:type="dxa"/>
            <w:shd w:val="clear" w:color="auto" w:fill="E0E0E0"/>
          </w:tcPr>
          <w:p w14:paraId="62428BE5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17" w:type="dxa"/>
          </w:tcPr>
          <w:p w14:paraId="2DFDC455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5235235</w:t>
            </w:r>
          </w:p>
        </w:tc>
        <w:tc>
          <w:tcPr>
            <w:tcW w:w="815" w:type="dxa"/>
            <w:shd w:val="clear" w:color="auto" w:fill="E0E0E0"/>
          </w:tcPr>
          <w:p w14:paraId="7B61B92E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5" w:type="dxa"/>
          </w:tcPr>
          <w:p w14:paraId="6F0A24C6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7331C4ED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3" w:type="dxa"/>
          </w:tcPr>
          <w:p w14:paraId="575CA1D2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17B8DA85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3" w:type="dxa"/>
          </w:tcPr>
          <w:p w14:paraId="29A3E301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0F486A2B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1" w:type="dxa"/>
          </w:tcPr>
          <w:p w14:paraId="681DAE10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55AB8FBA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78" w:type="dxa"/>
          </w:tcPr>
          <w:p w14:paraId="31B5AC56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21A129F3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34" w:type="dxa"/>
          </w:tcPr>
          <w:p w14:paraId="3ED3066D" w14:textId="7777777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571A0D" w:rsidRPr="00E41E25" w14:paraId="0738A860" w14:textId="77777777" w:rsidTr="00F6342C">
        <w:trPr>
          <w:trHeight w:val="227"/>
        </w:trPr>
        <w:tc>
          <w:tcPr>
            <w:tcW w:w="808" w:type="dxa"/>
            <w:shd w:val="clear" w:color="auto" w:fill="E0E0E0"/>
          </w:tcPr>
          <w:p w14:paraId="6103780D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47" w:type="dxa"/>
            <w:gridSpan w:val="3"/>
          </w:tcPr>
          <w:p w14:paraId="5D216B4E" w14:textId="77777777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23532</w:t>
            </w:r>
          </w:p>
        </w:tc>
        <w:tc>
          <w:tcPr>
            <w:tcW w:w="815" w:type="dxa"/>
            <w:shd w:val="clear" w:color="auto" w:fill="E0E0E0"/>
          </w:tcPr>
          <w:p w14:paraId="661E6E58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53" w:type="dxa"/>
            <w:gridSpan w:val="3"/>
          </w:tcPr>
          <w:p w14:paraId="387C0C19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09E8E4AA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49" w:type="dxa"/>
            <w:gridSpan w:val="3"/>
          </w:tcPr>
          <w:p w14:paraId="46990F78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78F353E5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37" w:type="dxa"/>
            <w:gridSpan w:val="3"/>
          </w:tcPr>
          <w:p w14:paraId="29E66836" w14:textId="77777777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E93CF3" w:rsidRPr="00E41E25" w14:paraId="7C83FBA6" w14:textId="77777777" w:rsidTr="00F6342C">
        <w:tblPrEx>
          <w:tblCellMar>
            <w:left w:w="28" w:type="dxa"/>
            <w:right w:w="28" w:type="dxa"/>
          </w:tblCellMar>
        </w:tblPrEx>
        <w:trPr>
          <w:trHeight w:val="2199"/>
        </w:trPr>
        <w:tc>
          <w:tcPr>
            <w:tcW w:w="3755" w:type="dxa"/>
            <w:gridSpan w:val="4"/>
            <w:tcBorders>
              <w:top w:val="single" w:sz="12" w:space="0" w:color="auto"/>
            </w:tcBorders>
            <w:vAlign w:val="center"/>
          </w:tcPr>
          <w:p w14:paraId="23A02CAA" w14:textId="77777777" w:rsidR="00E93CF3" w:rsidRPr="00E41E25" w:rsidRDefault="00E93CF3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68" w:type="dxa"/>
            <w:gridSpan w:val="4"/>
            <w:tcBorders>
              <w:top w:val="single" w:sz="12" w:space="0" w:color="auto"/>
            </w:tcBorders>
          </w:tcPr>
          <w:p w14:paraId="52DE3BA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68" w:type="dxa"/>
            <w:gridSpan w:val="4"/>
            <w:tcBorders>
              <w:top w:val="single" w:sz="12" w:space="0" w:color="auto"/>
            </w:tcBorders>
          </w:tcPr>
          <w:p w14:paraId="32A3D4A8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72" w:type="dxa"/>
            <w:gridSpan w:val="4"/>
            <w:tcBorders>
              <w:top w:val="single" w:sz="12" w:space="0" w:color="auto"/>
            </w:tcBorders>
          </w:tcPr>
          <w:p w14:paraId="5221FA1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274DEF26" w14:textId="77777777" w:rsidTr="00F6342C">
        <w:trPr>
          <w:trHeight w:val="227"/>
        </w:trPr>
        <w:tc>
          <w:tcPr>
            <w:tcW w:w="808" w:type="dxa"/>
            <w:shd w:val="clear" w:color="auto" w:fill="E0E0E0"/>
          </w:tcPr>
          <w:p w14:paraId="6E5A1174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26" w:type="dxa"/>
          </w:tcPr>
          <w:p w14:paraId="105C7C9D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04" w:type="dxa"/>
            <w:shd w:val="clear" w:color="auto" w:fill="E0E0E0"/>
          </w:tcPr>
          <w:p w14:paraId="4725550C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17" w:type="dxa"/>
          </w:tcPr>
          <w:p w14:paraId="7E3C882B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5" w:type="dxa"/>
            <w:shd w:val="clear" w:color="auto" w:fill="E0E0E0"/>
          </w:tcPr>
          <w:p w14:paraId="7340DF84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5" w:type="dxa"/>
          </w:tcPr>
          <w:p w14:paraId="1ACBBB9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14E7AA2E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3" w:type="dxa"/>
          </w:tcPr>
          <w:p w14:paraId="16786DE5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251CB3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3" w:type="dxa"/>
          </w:tcPr>
          <w:p w14:paraId="590F95CE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45F2E3DD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121C81EF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6AB16FD5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78" w:type="dxa"/>
          </w:tcPr>
          <w:p w14:paraId="341C3F8E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3ABF0A1F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34" w:type="dxa"/>
          </w:tcPr>
          <w:p w14:paraId="4DF411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E150B" w:rsidRPr="00E41E25" w14:paraId="4AF12D87" w14:textId="77777777" w:rsidTr="00F6342C">
        <w:trPr>
          <w:trHeight w:val="227"/>
        </w:trPr>
        <w:tc>
          <w:tcPr>
            <w:tcW w:w="808" w:type="dxa"/>
            <w:shd w:val="clear" w:color="auto" w:fill="E0E0E0"/>
          </w:tcPr>
          <w:p w14:paraId="73DC4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47" w:type="dxa"/>
            <w:gridSpan w:val="3"/>
          </w:tcPr>
          <w:p w14:paraId="64EEB6BA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5" w:type="dxa"/>
            <w:shd w:val="clear" w:color="auto" w:fill="E0E0E0"/>
          </w:tcPr>
          <w:p w14:paraId="34E4F6E1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53" w:type="dxa"/>
            <w:gridSpan w:val="3"/>
          </w:tcPr>
          <w:p w14:paraId="4EDFF280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0066ED66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49" w:type="dxa"/>
            <w:gridSpan w:val="3"/>
          </w:tcPr>
          <w:p w14:paraId="07AE0DD1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3B54C167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37" w:type="dxa"/>
            <w:gridSpan w:val="3"/>
          </w:tcPr>
          <w:p w14:paraId="3D8C50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216C7D8B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0E312079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A190DBE" w14:textId="77777777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八、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3D18A004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6B65" w14:textId="77777777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124146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567270554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67E478DC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57091510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6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3B15E44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235325</w:t>
                                        </w:r>
                                      </w:p>
                                      <w:p w14:paraId="667A1E2F" w14:textId="77777777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48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49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0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1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2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23B15E44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235325</w:t>
                                  </w:r>
                                </w:p>
                                <w:p w14:paraId="667A1E2F" w14:textId="77777777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3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75E83274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665647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6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509FC653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ECF1CC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2B0504A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19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CV1SdI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66ECF1CC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 12V 輸出接Load-2</w:t>
                            </w:r>
                          </w:p>
                          <w:p w14:paraId="2B0504A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C8846AE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330C4399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88A1BDF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5C2B4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1BF61B6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858CD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5D77FE53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5F648C2B" w14:textId="77777777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503138418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BCF19B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68DD00E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77BCF19B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68DD00E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F623B8B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69308E1" w14:textId="77777777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58224302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8CF123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94A1F5" wp14:editId="0D15EBAE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4C8CF123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rPr>
                                <w:noProof/>
                              </w:rPr>
                              <w:drawing>
                                <wp:inline distT="0" distB="0" distL="0" distR="0" wp14:anchorId="1C94A1F5" wp14:editId="0D15EBAE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C88139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412273E" w14:textId="77777777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777876EC" w14:textId="77777777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6377303F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82CC1B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DD253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0EA71B3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</w:tbl>
    <w:p w14:paraId="74BF97F0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02B80346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534B95C" w14:textId="77777777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九、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E93CF3" w:rsidRPr="00E41E25" w14:paraId="095B7B13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2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E93CF3" w:rsidRPr="009732DC" w14:paraId="066FE057" w14:textId="77777777" w:rsidTr="00022374">
              <w:trPr>
                <w:trHeight w:val="315"/>
              </w:trPr>
              <w:tc>
                <w:tcPr>
                  <w:tcW w:w="152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E93CF3" w:rsidRPr="000E5E67" w14:paraId="1DB81D98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686249DA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25B080B4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3B542231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43BDE09A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7F463721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E93CF3" w:rsidRPr="000E5E67" w14:paraId="4C6D5796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665E5846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19C5ED63" w14:textId="77777777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w:lastRenderedPageBreak/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264640461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6261DEB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4F567FFC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16261DEB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Vout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4F567FFC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956265627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2116171433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761399074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963408472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2E8D1841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331857644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6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68B2B98A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35235</w:t>
                                              </w:r>
                                            </w:p>
                                            <w:p w14:paraId="2B84C7B0" w14:textId="77777777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48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49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61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1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2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68B2B98A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35235</w:t>
                                        </w:r>
                                      </w:p>
                                      <w:p w14:paraId="2B84C7B0" w14:textId="77777777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3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894844948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4ACE7BD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235325</w:t>
                                        </w:r>
                                      </w:p>
                                      <w:p w14:paraId="28434176" w14:textId="77777777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74ACE7BD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235325</w:t>
                                  </w:r>
                                </w:p>
                                <w:p w14:paraId="28434176" w14:textId="77777777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693B99ED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963838682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6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635958176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42399912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659802066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438917494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5930A4E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3A337675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63542AF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F02068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BC0272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15A9F38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33F07A74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B968A03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94EB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368D69BE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6A1E7EC1" w14:textId="77777777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4" behindDoc="0" locked="0" layoutInCell="1" allowOverlap="1" wp14:anchorId="7A020A3C" wp14:editId="2B6F7A52">
                            <wp:simplePos x="0" y="0"/>
                            <wp:positionH relativeFrom="column">
                              <wp:posOffset>4539615</wp:posOffset>
                            </wp:positionH>
                            <wp:positionV relativeFrom="paragraph">
                              <wp:posOffset>26035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2070527839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D660304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1CFF241E" wp14:editId="03194554">
                                              <wp:extent cx="2343150" cy="1638300"/>
                                              <wp:effectExtent l="0" t="0" r="0" b="0"/>
                                              <wp:docPr id="1054760591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383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020A3C" id="_x0000_s1168" type="#_x0000_t202" style="position:absolute;margin-left:357.45pt;margin-top:2.05pt;width:198.45pt;height:150.2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" filled="f" stroked="f" strokeweight=".5pt">
                            <v:textbox>
                              <w:txbxContent>
                                <w:p w14:paraId="3D660304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FF241E" wp14:editId="03194554">
                                        <wp:extent cx="2343150" cy="1638300"/>
                                        <wp:effectExtent l="0" t="0" r="0" b="0"/>
                                        <wp:docPr id="1054760591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2EF19F0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CFE0D93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 w14:paraId="158D43FF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428F5A76" w14:textId="77777777" w:rsidTr="008A2018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67765B09" w14:textId="77777777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7B6B2F40" w14:textId="77777777" w:rsidTr="008A2018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108E33D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3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B26D0A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480DE97B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8C2ED26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9109FFF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1DD6E7A2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5880FE3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67A4EE40" w14:textId="77777777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30B26D0A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將待測物序號刷入</w:t>
                            </w:r>
                          </w:p>
                          <w:p w14:paraId="480DE97B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8C2ED26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9109FFF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1DD6E7A2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測試完成後將待測物序號刷入資料收集器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5880FE3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67A4EE40" w14:textId="77777777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、該工單測試完畢後，將測試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215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3A668F53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B95380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7693F67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2563A98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216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00A595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1"/>
      </w:tblGrid>
      <w:tr w:rsidR="00636932" w:rsidRPr="00E41E25" w14:paraId="6EE2E2CC" w14:textId="77777777" w:rsidTr="003432EB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65DD1E5E" w14:textId="77777777" w:rsidR="00636932" w:rsidRPr="00E41E25" w:rsidRDefault="00636932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十一、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636932" w:rsidRPr="00E41E25" w14:paraId="61F392EA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1123A678" w14:textId="77777777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94A10EE" wp14:editId="59786801">
                  <wp:extent cx="2286000" cy="1524000"/>
                  <wp:effectExtent l="0" t="0" r="0" b="0"/>
                  <wp:docPr id="2140363547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1FB614E6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74C8416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3D74133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2912DD6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53C5AFBC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1ACBFF4D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585810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456F4B6E" w14:textId="7777777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235</w:t>
            </w:r>
          </w:p>
        </w:tc>
        <w:tc>
          <w:tcPr>
            <w:tcW w:w="711" w:type="dxa"/>
            <w:shd w:val="clear" w:color="auto" w:fill="E0E0E0"/>
          </w:tcPr>
          <w:p w14:paraId="59AD9074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728B95A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235325</w:t>
            </w:r>
          </w:p>
        </w:tc>
        <w:tc>
          <w:tcPr>
            <w:tcW w:w="818" w:type="dxa"/>
            <w:shd w:val="clear" w:color="auto" w:fill="E0E0E0"/>
          </w:tcPr>
          <w:p w14:paraId="6FF8BD2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347E1F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59B599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13C963F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00D516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09F89F42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2025B5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4F776443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324E2CA4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7C1362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0EAEEBD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679A055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6CE1298C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1F0DE9E4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73D29D27" w14:textId="77777777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235235</w:t>
            </w:r>
          </w:p>
        </w:tc>
        <w:tc>
          <w:tcPr>
            <w:tcW w:w="818" w:type="dxa"/>
            <w:shd w:val="clear" w:color="auto" w:fill="E0E0E0"/>
          </w:tcPr>
          <w:p w14:paraId="71E3CC6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4B24EF7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6303B206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1FD16B7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4013B10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4E7B57B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0526D457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1503DBC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013BF0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093756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40C142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E6D582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3DAECE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0BEA6E5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1D155E5C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D1A79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1183B15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399F509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E2D6D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C59D6B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0D8F230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7401A7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143126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6C903454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3DACC0E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277260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69DBE1C2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3370C62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086F08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269E8A6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B2F704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55F205E4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40D8CFF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58AF5C9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5A811F72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26A0308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6A729C42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9E17B6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A48CA34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0582234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21BC2E0F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73347D0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3FADD2A8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0A7751C6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1E88CB2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00E5A5A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510CA65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7031262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2892C5D4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4B3FB955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72413C" w:rsidRPr="00E41E25" w14:paraId="6A96BE02" w14:textId="77777777" w:rsidTr="002B43E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66B5E172" w14:textId="77777777" w:rsidR="0072413C" w:rsidRPr="00E41E25" w:rsidRDefault="0072413C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十二、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0D63D4B2" w14:textId="77777777" w:rsidTr="002B43EC">
        <w:trPr>
          <w:trHeight w:val="7572"/>
        </w:trPr>
        <w:tc>
          <w:tcPr>
            <w:tcW w:w="15138" w:type="dxa"/>
            <w:tcBorders>
              <w:bottom w:val="single" w:sz="4" w:space="0" w:color="auto"/>
            </w:tcBorders>
          </w:tcPr>
          <w:p w14:paraId="34044CA3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23FCD100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34EAA0ED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493975791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5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967667557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282C7938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213162033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331A0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0247702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0F598E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7F0F598E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C798F33" w14:textId="77777777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655125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74474285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9999079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4636428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37885978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D0B8C9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235</w:t>
                                  </w:r>
                                </w:p>
                                <w:p w14:paraId="3E4DC099" w14:textId="77777777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0CD0B8C9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235</w:t>
                            </w:r>
                          </w:p>
                          <w:p w14:paraId="3E4DC099" w14:textId="77777777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60978695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02682128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2467026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21325567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24217870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943355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5A943355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63512036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224915210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58387985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951360142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0DC73C" w14:textId="77777777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</w:p>
                                <w:p w14:paraId="23A129FC" w14:textId="77777777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580DC73C" w14:textId="77777777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</w:p>
                          <w:p w14:paraId="23A129FC" w14:textId="77777777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77748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7BDAF63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72FE5515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22130AF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F980416" w14:textId="7777777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210793885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EF1771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B85645B" wp14:editId="4767E3C8">
                                        <wp:extent cx="2343150" cy="1638300"/>
                                        <wp:effectExtent l="0" t="0" r="0" b="0"/>
                                        <wp:docPr id="1997496538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06EF1771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rPr>
                                <w:noProof/>
                              </w:rPr>
                              <w:drawing>
                                <wp:inline distT="0" distB="0" distL="0" distR="0" wp14:anchorId="7B85645B" wp14:editId="4767E3C8">
                                  <wp:extent cx="2343150" cy="1638300"/>
                                  <wp:effectExtent l="0" t="0" r="0" b="0"/>
                                  <wp:docPr id="1997496538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5E1AAD8" w14:textId="77777777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</w:tbl>
    <w:p w14:paraId="49E37B4B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BB72E9" w:rsidRPr="00E41E25" w14:paraId="4026915B" w14:textId="77777777" w:rsidTr="002B43E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36FDC2CA" w14:textId="77777777" w:rsidR="00BB72E9" w:rsidRPr="00E41E25" w:rsidRDefault="00BB72E9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十三、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1D8CE6A7" w14:textId="77777777" w:rsidTr="002B43EC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22A31EF6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8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66E7811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5A50DC6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6B24FF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56A399A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57307EA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7A784906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3966263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6B496FDD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7B5573E2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1628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184B96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6C70D78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3D5C6B4B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 w14:paraId="4179564E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5"/>
      </w:tblGrid>
      <w:tr w:rsidR="002B43EC" w:rsidRPr="00E41E25" w14:paraId="3EE8B043" w14:textId="77777777" w:rsidTr="002B43EC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66F0CCAB" w14:textId="77777777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lastRenderedPageBreak/>
              <w:t>十四、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10392E10" w14:textId="77777777" w:rsidTr="006B7ADB">
        <w:trPr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7FBEC2A4" w14:textId="77777777" w:rsidR="002B43EC" w:rsidRPr="00E41E25" w:rsidRDefault="002B43EC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543E18A5" w14:textId="77777777" w:rsidR="002B43EC" w:rsidRPr="00E41E25" w:rsidRDefault="002B43EC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D445093" w14:textId="77777777" w:rsidR="002B43EC" w:rsidRPr="00E41E25" w:rsidRDefault="002B43EC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70D4010C" w14:textId="77777777" w:rsidR="002B43EC" w:rsidRPr="00E41E25" w:rsidRDefault="002B43EC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2B43EC" w:rsidRPr="00E41E25" w14:paraId="62AB13B2" w14:textId="77777777" w:rsidTr="002B43EC">
        <w:trPr>
          <w:trHeight w:val="227"/>
        </w:trPr>
        <w:tc>
          <w:tcPr>
            <w:tcW w:w="816" w:type="dxa"/>
            <w:shd w:val="clear" w:color="auto" w:fill="E0E0E0"/>
          </w:tcPr>
          <w:p w14:paraId="7CA8C34C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8" w:type="dxa"/>
          </w:tcPr>
          <w:p w14:paraId="7159303E" w14:textId="77777777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235</w:t>
            </w:r>
          </w:p>
        </w:tc>
        <w:tc>
          <w:tcPr>
            <w:tcW w:w="710" w:type="dxa"/>
            <w:shd w:val="clear" w:color="auto" w:fill="E0E0E0"/>
          </w:tcPr>
          <w:p w14:paraId="059CC19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69BCB76B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235325</w:t>
            </w:r>
          </w:p>
        </w:tc>
        <w:tc>
          <w:tcPr>
            <w:tcW w:w="818" w:type="dxa"/>
            <w:shd w:val="clear" w:color="auto" w:fill="E0E0E0"/>
          </w:tcPr>
          <w:p w14:paraId="07D568B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211F6DC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4DC34C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58624DF6" w14:textId="77777777" w:rsidR="002B43EC" w:rsidRPr="00017857" w:rsidRDefault="002B43EC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4E55B58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921C9B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04565B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715C530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7DEA382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1D79909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5BAC58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7DC0A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F79BE16" w14:textId="77777777" w:rsidTr="002B43EC">
        <w:trPr>
          <w:trHeight w:val="227"/>
        </w:trPr>
        <w:tc>
          <w:tcPr>
            <w:tcW w:w="816" w:type="dxa"/>
            <w:shd w:val="clear" w:color="auto" w:fill="E0E0E0"/>
          </w:tcPr>
          <w:p w14:paraId="581F8B5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8" w:type="dxa"/>
            <w:gridSpan w:val="3"/>
          </w:tcPr>
          <w:p w14:paraId="4D30CC10" w14:textId="77777777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235325</w:t>
            </w:r>
          </w:p>
        </w:tc>
        <w:tc>
          <w:tcPr>
            <w:tcW w:w="818" w:type="dxa"/>
            <w:shd w:val="clear" w:color="auto" w:fill="E0E0E0"/>
          </w:tcPr>
          <w:p w14:paraId="641164A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0A4ED7D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</w:p>
        </w:tc>
        <w:tc>
          <w:tcPr>
            <w:tcW w:w="938" w:type="dxa"/>
            <w:shd w:val="clear" w:color="auto" w:fill="E0E0E0"/>
          </w:tcPr>
          <w:p w14:paraId="0DBA70E1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4489163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5A254751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632DCF6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54EC5E0F" w14:textId="77777777" w:rsidTr="002B43EC">
        <w:trPr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C7E49E1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3E5083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04781646" w14:textId="77777777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0DFB201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0A258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E4FC2A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049EF4BB" w14:textId="77777777" w:rsidTr="002B43EC">
        <w:trPr>
          <w:trHeight w:val="227"/>
        </w:trPr>
        <w:tc>
          <w:tcPr>
            <w:tcW w:w="816" w:type="dxa"/>
            <w:shd w:val="clear" w:color="auto" w:fill="E0E0E0"/>
          </w:tcPr>
          <w:p w14:paraId="0AE13EF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8" w:type="dxa"/>
          </w:tcPr>
          <w:p w14:paraId="7E3A4C1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0" w:type="dxa"/>
            <w:shd w:val="clear" w:color="auto" w:fill="E0E0E0"/>
          </w:tcPr>
          <w:p w14:paraId="1D85386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1AD20750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066F428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755742C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FA9A60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1A5458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0CC6D6C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2D8E8DD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50E4677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65632650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7C1A73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B391F9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97D63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A6CA26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17E8B8D3" w14:textId="77777777" w:rsidTr="002B43EC">
        <w:trPr>
          <w:trHeight w:val="227"/>
        </w:trPr>
        <w:tc>
          <w:tcPr>
            <w:tcW w:w="816" w:type="dxa"/>
            <w:shd w:val="clear" w:color="auto" w:fill="E0E0E0"/>
          </w:tcPr>
          <w:p w14:paraId="611F5CF5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8" w:type="dxa"/>
            <w:gridSpan w:val="3"/>
          </w:tcPr>
          <w:p w14:paraId="0B3E1799" w14:textId="77777777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681BEDF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1285357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1B5FC43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43F6F9C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74D8F69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46" w:type="dxa"/>
            <w:gridSpan w:val="3"/>
          </w:tcPr>
          <w:p w14:paraId="4278307B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56073DD5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2B43EC" w:rsidRPr="00E41E25" w14:paraId="0984C708" w14:textId="77777777" w:rsidTr="004C013C">
        <w:trPr>
          <w:trHeight w:val="547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6EDC03A5" w14:textId="77777777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lastRenderedPageBreak/>
              <w:t>十五、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6F50FF2" w14:textId="77777777" w:rsidTr="004C013C">
        <w:trPr>
          <w:trHeight w:val="7598"/>
        </w:trPr>
        <w:tc>
          <w:tcPr>
            <w:tcW w:w="15138" w:type="dxa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598A2D5B" w14:textId="7777777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45D43B92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9FE3CAF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296AEDF3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6375E2B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52457C3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2E4799E6" w14:textId="77777777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0BE7E007" w14:textId="77777777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7641E794" w14:textId="77777777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4FADA78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235235235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469C0256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48V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6A1287CA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2A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63F03576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13FCAFC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24+54=78W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575AD43A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528C9521" w14:textId="77777777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</w:tr>
          </w:tbl>
          <w:p w14:paraId="595E1BBD" w14:textId="77777777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158824392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134521595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90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1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7CD8AEC" w14:textId="77777777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C8F460E" w14:textId="7777777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9B55C38" w14:textId="7777777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61B276" w14:textId="7777777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951E9A6" w14:textId="77777777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7582AD5" w14:textId="77777777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F4512DC" w14:textId="77777777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605E3B7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</w:p>
                                    <w:p w14:paraId="2AFDA2A6" w14:textId="77777777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C167B2E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</w:p>
                                    <w:p w14:paraId="35807605" w14:textId="77777777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2D3673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</w:p>
                                    <w:p w14:paraId="132BEE45" w14:textId="7777777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4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77CD8AEC" w14:textId="77777777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6C8F460E" w14:textId="7777777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69B55C38" w14:textId="7777777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2261B276" w14:textId="7777777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6951E9A6" w14:textId="77777777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17582AD5" w14:textId="77777777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5F4512DC" w14:textId="77777777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5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0605E3B7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</w:p>
                              <w:p w14:paraId="2AFDA2A6" w14:textId="77777777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6C167B2E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</w:p>
                              <w:p w14:paraId="35807605" w14:textId="77777777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52D3673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</w:p>
                              <w:p w14:paraId="132BEE45" w14:textId="7777777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6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624138706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7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195632147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AE74F7" w14:textId="77777777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B3016E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340A008" w14:textId="77777777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16C2353" w14:textId="77777777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095D461" w14:textId="77777777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EF817C" w14:textId="77777777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6DAE74F7" w14:textId="77777777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5CB3016E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0340A008" w14:textId="77777777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216C2353" w14:textId="77777777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095D461" w14:textId="77777777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28EF817C" w14:textId="77777777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132166440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FB3A62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>235</w:t>
                                  </w:r>
                                </w:p>
                                <w:p w14:paraId="2DFB9898" w14:textId="77777777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51FB3A62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>235</w:t>
                            </w:r>
                          </w:p>
                          <w:p w14:paraId="2DFB9898" w14:textId="77777777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1922384924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FF4DC1" w14:textId="77777777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08B4EF" w14:textId="77777777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3C3F8B6" w14:textId="77777777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01FF4DC1" w14:textId="77777777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2908B4EF" w14:textId="77777777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23C3F8B6" w14:textId="77777777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540675930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71F06C" w14:textId="77777777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5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3471F06C" w14:textId="77777777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0A5B0EFC" w14:textId="77777777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625A8D8C" w14:textId="77777777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0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44623975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7D553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79A4FA3" wp14:editId="75EE1433">
                                        <wp:extent cx="2343150" cy="1638300"/>
                                        <wp:effectExtent l="0" t="0" r="0" b="0"/>
                                        <wp:docPr id="97568148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207D553B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rPr>
                                <w:noProof/>
                              </w:rPr>
                              <w:drawing>
                                <wp:inline distT="0" distB="0" distL="0" distR="0" wp14:anchorId="779A4FA3" wp14:editId="75EE1433">
                                  <wp:extent cx="2343150" cy="1638300"/>
                                  <wp:effectExtent l="0" t="0" r="0" b="0"/>
                                  <wp:docPr id="97568148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27199D2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2B43EC" w:rsidRPr="00E41E25" w14:paraId="3D24BE2E" w14:textId="77777777" w:rsidTr="00D423F0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B26DE24" w14:textId="77777777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lastRenderedPageBreak/>
              <w:t>十六、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5CCC95BF" w14:textId="77777777" w:rsidTr="00D423F0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1CD557F0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45A0BFE8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42EEEEEA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350535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1B9ACDC9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33E5800D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3F9B4357" w14:textId="77777777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235235235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4273407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2A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5A7BEEBD" w14:textId="77777777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F82B1A2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2.5A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~3.5A</w:t>
                  </w:r>
                </w:p>
              </w:tc>
            </w:tr>
          </w:tbl>
          <w:p w14:paraId="066E314B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4C65B10F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744669BB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235</w:t>
            </w:r>
            <w:r w:rsidRPr="00E41E25">
              <w:rPr>
                <w:rFonts w:asciiTheme="minorHAnsi" w:eastAsia="微軟正黑體" w:hAnsiTheme="minorHAnsi" w:cstheme="minorHAnsi"/>
              </w:rPr>
              <w:t>治具安培數以累加方式調整至正確位置，如下圖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4C53309B" w14:textId="77777777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66969340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37609246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210404724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8429712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14640946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188116100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10765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389079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C85F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鈕，切至右方，其餘不動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7A2B745F" w14:textId="77777777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235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，且需確認左、右兩邊未使用的切換鈕需全部切至左邊</w:t>
            </w:r>
          </w:p>
          <w:p w14:paraId="701C4A15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0853054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、先將待測物上電，再將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235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電源，順序一定要依此執行，否則會無法抽載，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73FE8C85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235</w:t>
            </w:r>
            <w:r w:rsidRPr="00E41E25">
              <w:rPr>
                <w:rFonts w:asciiTheme="minorHAnsi" w:eastAsia="微軟正黑體" w:hAnsiTheme="minorHAnsi" w:cstheme="minorHAnsi"/>
              </w:rPr>
              <w:t>治具風扇會開始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轉，且切換鈕切至左邊之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0761C3B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235</w:t>
            </w:r>
            <w:r w:rsidRPr="00E41E25">
              <w:rPr>
                <w:rFonts w:asciiTheme="minorHAnsi" w:eastAsia="微軟正黑體" w:hAnsiTheme="minorHAnsi" w:cstheme="minorHAnsi"/>
              </w:rPr>
              <w:t>治具是否仍正常運作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4C9D8DC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lastRenderedPageBreak/>
              <w:t>【測試後作業】</w:t>
            </w:r>
          </w:p>
          <w:p w14:paraId="53541C4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235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右邊所有的切換鈕全部切至左邊</w:t>
            </w:r>
          </w:p>
        </w:tc>
      </w:tr>
    </w:tbl>
    <w:p w14:paraId="2F9999B4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1"/>
      </w:tblGrid>
      <w:tr w:rsidR="00D423F0" w:rsidRPr="00E41E25" w14:paraId="4BA4912E" w14:textId="77777777" w:rsidTr="00D423F0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2AA55A6" w14:textId="77777777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十七、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5DF8CBDF" w14:textId="77777777" w:rsidTr="00D42723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  <w:vAlign w:val="center"/>
          </w:tcPr>
          <w:p w14:paraId="03625D51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FA2AA77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3ADDA1" wp14:editId="1C555F94">
                  <wp:extent cx="2286000" cy="1524000"/>
                  <wp:effectExtent l="0" t="0" r="0" b="0"/>
                  <wp:docPr id="2140363548" name="IMG_fix8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8Pic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4E72805B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  <w:vAlign w:val="center"/>
          </w:tcPr>
          <w:p w14:paraId="19B2F6E8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01B6DF9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FABD435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5A54A8BE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2CB219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479A8DB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235325</w:t>
            </w:r>
          </w:p>
        </w:tc>
        <w:tc>
          <w:tcPr>
            <w:tcW w:w="711" w:type="dxa"/>
            <w:shd w:val="clear" w:color="auto" w:fill="E0E0E0"/>
          </w:tcPr>
          <w:p w14:paraId="0F3B8A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7A480AA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235</w:t>
            </w:r>
          </w:p>
        </w:tc>
        <w:tc>
          <w:tcPr>
            <w:tcW w:w="818" w:type="dxa"/>
            <w:shd w:val="clear" w:color="auto" w:fill="E0E0E0"/>
          </w:tcPr>
          <w:p w14:paraId="38CE578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5F00B76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235</w:t>
            </w:r>
          </w:p>
        </w:tc>
        <w:tc>
          <w:tcPr>
            <w:tcW w:w="828" w:type="dxa"/>
            <w:shd w:val="clear" w:color="auto" w:fill="E0E0E0"/>
          </w:tcPr>
          <w:p w14:paraId="3987B5D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2657DC6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235325</w:t>
            </w:r>
          </w:p>
        </w:tc>
        <w:tc>
          <w:tcPr>
            <w:tcW w:w="938" w:type="dxa"/>
            <w:shd w:val="clear" w:color="auto" w:fill="E0E0E0"/>
          </w:tcPr>
          <w:p w14:paraId="13AE8F4B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2ABBF51B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07B6E3E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E50E4C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5064E54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9BBD55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45F4459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471DB92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62FF11E5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7CDA54D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5EF6AC4D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235235</w:t>
            </w:r>
          </w:p>
        </w:tc>
        <w:tc>
          <w:tcPr>
            <w:tcW w:w="818" w:type="dxa"/>
            <w:shd w:val="clear" w:color="auto" w:fill="E0E0E0"/>
          </w:tcPr>
          <w:p w14:paraId="383CF64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15C15971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235</w:t>
            </w:r>
          </w:p>
        </w:tc>
        <w:tc>
          <w:tcPr>
            <w:tcW w:w="938" w:type="dxa"/>
            <w:shd w:val="clear" w:color="auto" w:fill="E0E0E0"/>
          </w:tcPr>
          <w:p w14:paraId="3590EE6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1416177F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E901A36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694A507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5704E069" w14:textId="77777777" w:rsidTr="00D423F0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6E5E5E66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5585196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83EBBF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9BCB4D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77351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E09DBA9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B3CC58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5728B7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65BEE6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FD6A1E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480E717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D22B0F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6EB3D41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6999E4D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FEDF4F6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DB52D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35E9A58C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7121F6E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3F0914AB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5A6AB29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4A516BB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309D71A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231D829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E277E7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0C2ABF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5F135D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0502004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8D15A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5297BD8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24EDDC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69FE1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7EA1B2BD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1C52F76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7F96A063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5F80CD1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6B49C8E5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08ACE099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6B30F42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5014045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2AF84F9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312D5C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549F554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5093E6E2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D423F0" w:rsidRPr="00E41E25" w14:paraId="77BA11CF" w14:textId="77777777" w:rsidTr="008555E7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550D3BC0" w14:textId="77777777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十八、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69E0B18" w14:textId="77777777" w:rsidTr="008555E7">
        <w:trPr>
          <w:trHeight w:val="7572"/>
        </w:trPr>
        <w:tc>
          <w:tcPr>
            <w:tcW w:w="15138" w:type="dxa"/>
            <w:tcBorders>
              <w:bottom w:val="single" w:sz="4" w:space="0" w:color="auto"/>
            </w:tcBorders>
          </w:tcPr>
          <w:p w14:paraId="384A22F8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F2C45CF" w14:textId="77777777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235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307ED524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37086007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5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227042817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0CC38FBC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32185093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6DE7FA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607517600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EC4132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1BEC4132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694301" w14:textId="77777777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5594239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89026902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214036354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6854469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212947511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E6BF1D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235325</w:t>
                                  </w:r>
                                </w:p>
                                <w:p w14:paraId="343E8FC1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49E6BF1D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235325</w:t>
                            </w:r>
                          </w:p>
                          <w:p w14:paraId="343E8FC1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1049173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341894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72406517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3600900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39112835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3EAF74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133EAF74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76108542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6160707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71553007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4313633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66C966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235</w:t>
                                  </w:r>
                                </w:p>
                                <w:p w14:paraId="624924E5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6066C966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235</w:t>
                            </w:r>
                          </w:p>
                          <w:p w14:paraId="624924E5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3C4764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248BB2DA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E5921D9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C7454B4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75E2532E" w14:textId="77777777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0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023945337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93650D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989EF9F" wp14:editId="4BBA93C8">
                                        <wp:extent cx="2343150" cy="1638300"/>
                                        <wp:effectExtent l="0" t="0" r="0" b="0"/>
                                        <wp:docPr id="594613276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0593650D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rPr>
                                <w:noProof/>
                              </w:rPr>
                              <w:drawing>
                                <wp:inline distT="0" distB="0" distL="0" distR="0" wp14:anchorId="4989EF9F" wp14:editId="4BBA93C8">
                                  <wp:extent cx="2343150" cy="1638300"/>
                                  <wp:effectExtent l="0" t="0" r="0" b="0"/>
                                  <wp:docPr id="594613276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81C4319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D423F0" w:rsidRPr="00E41E25" w14:paraId="1628D518" w14:textId="77777777" w:rsidTr="008555E7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6F471CCD" w14:textId="77777777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十九、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37F74A53" w14:textId="77777777" w:rsidTr="008555E7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3783AD7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100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51A3A85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0E7D1AB3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7075EE63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77472FFE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01091000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53B772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3FB7CDF6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09653D9F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0BF9BBC8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23605199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6A591EB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18DBA8EF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3DEC9405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 w14:paraId="24EB2912" w14:textId="77777777" w:rsidR="00ED3062" w:rsidRDefault="00ED3062">
      <w:pPr>
        <w:spacing w:line="40" w:lineRule="exact"/>
      </w:pPr>
    </w:p>
    <w:tbl>
      <w:tblPr>
        <w:tblW w:w="15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101"/>
        <w:gridCol w:w="135"/>
        <w:gridCol w:w="813"/>
        <w:gridCol w:w="701"/>
        <w:gridCol w:w="247"/>
        <w:gridCol w:w="453"/>
        <w:gridCol w:w="385"/>
        <w:gridCol w:w="109"/>
        <w:gridCol w:w="175"/>
        <w:gridCol w:w="43"/>
        <w:gridCol w:w="730"/>
        <w:gridCol w:w="79"/>
        <w:gridCol w:w="869"/>
        <w:gridCol w:w="414"/>
        <w:gridCol w:w="533"/>
        <w:gridCol w:w="243"/>
        <w:gridCol w:w="43"/>
        <w:gridCol w:w="662"/>
        <w:gridCol w:w="122"/>
        <w:gridCol w:w="43"/>
        <w:gridCol w:w="783"/>
        <w:gridCol w:w="25"/>
        <w:gridCol w:w="922"/>
        <w:gridCol w:w="364"/>
        <w:gridCol w:w="584"/>
        <w:gridCol w:w="192"/>
        <w:gridCol w:w="43"/>
        <w:gridCol w:w="713"/>
        <w:gridCol w:w="69"/>
        <w:gridCol w:w="43"/>
        <w:gridCol w:w="835"/>
        <w:gridCol w:w="93"/>
        <w:gridCol w:w="855"/>
        <w:gridCol w:w="313"/>
        <w:gridCol w:w="635"/>
        <w:gridCol w:w="948"/>
        <w:gridCol w:w="43"/>
      </w:tblGrid>
      <w:tr w:rsidR="00523301" w:rsidRPr="00E41E25" w14:paraId="6DBC7B91" w14:textId="77777777" w:rsidTr="004F1B02">
        <w:trPr>
          <w:gridAfter w:val="1"/>
          <w:wAfter w:w="43" w:type="dxa"/>
          <w:trHeight w:val="546"/>
        </w:trPr>
        <w:tc>
          <w:tcPr>
            <w:tcW w:w="15163" w:type="dxa"/>
            <w:gridSpan w:val="37"/>
            <w:tcBorders>
              <w:bottom w:val="single" w:sz="4" w:space="0" w:color="auto"/>
            </w:tcBorders>
            <w:shd w:val="clear" w:color="auto" w:fill="E6E6E6"/>
          </w:tcPr>
          <w:p w14:paraId="6C9365FD" w14:textId="77777777" w:rsidR="00523301" w:rsidRPr="00E41E25" w:rsidRDefault="00F30D6B" w:rsidP="00027CFB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T3_ATE CHROMA_</w:t>
            </w:r>
            <w:r w:rsidR="0052330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303F3C39" w14:textId="77777777" w:rsidTr="004F1B02">
        <w:tblPrEx>
          <w:tblCellMar>
            <w:left w:w="28" w:type="dxa"/>
            <w:right w:w="28" w:type="dxa"/>
          </w:tblCellMar>
        </w:tblPrEx>
        <w:trPr>
          <w:gridAfter w:val="1"/>
          <w:wAfter w:w="43" w:type="dxa"/>
          <w:trHeight w:val="2428"/>
        </w:trPr>
        <w:tc>
          <w:tcPr>
            <w:tcW w:w="3790" w:type="dxa"/>
            <w:gridSpan w:val="9"/>
            <w:tcBorders>
              <w:top w:val="single" w:sz="12" w:space="0" w:color="auto"/>
            </w:tcBorders>
            <w:vAlign w:val="center"/>
          </w:tcPr>
          <w:p w14:paraId="72DD4FCD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91" w:type="dxa"/>
            <w:gridSpan w:val="10"/>
            <w:tcBorders>
              <w:top w:val="single" w:sz="12" w:space="0" w:color="auto"/>
            </w:tcBorders>
            <w:vAlign w:val="center"/>
          </w:tcPr>
          <w:p w14:paraId="2F4B5B7E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91" w:type="dxa"/>
            <w:gridSpan w:val="10"/>
            <w:tcBorders>
              <w:top w:val="single" w:sz="12" w:space="0" w:color="auto"/>
            </w:tcBorders>
            <w:vAlign w:val="center"/>
          </w:tcPr>
          <w:p w14:paraId="7901B987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91" w:type="dxa"/>
            <w:gridSpan w:val="8"/>
            <w:tcBorders>
              <w:top w:val="single" w:sz="12" w:space="0" w:color="auto"/>
            </w:tcBorders>
            <w:vAlign w:val="center"/>
          </w:tcPr>
          <w:p w14:paraId="52375831" w14:textId="7777777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FE151B" w:rsidRPr="00E41E25" w14:paraId="75D9649C" w14:textId="77777777" w:rsidTr="004F1B02">
        <w:trPr>
          <w:gridAfter w:val="1"/>
          <w:wAfter w:w="43" w:type="dxa"/>
          <w:trHeight w:val="227"/>
        </w:trPr>
        <w:tc>
          <w:tcPr>
            <w:tcW w:w="947" w:type="dxa"/>
            <w:gridSpan w:val="2"/>
            <w:shd w:val="clear" w:color="auto" w:fill="E0E0E0"/>
          </w:tcPr>
          <w:p w14:paraId="04F62A2E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8" w:type="dxa"/>
            <w:gridSpan w:val="2"/>
          </w:tcPr>
          <w:p w14:paraId="72BCE785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8" w:type="dxa"/>
            <w:gridSpan w:val="2"/>
            <w:shd w:val="clear" w:color="auto" w:fill="E0E0E0"/>
          </w:tcPr>
          <w:p w14:paraId="540ADE17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7" w:type="dxa"/>
            <w:gridSpan w:val="3"/>
          </w:tcPr>
          <w:p w14:paraId="3FF6ED1A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235235</w:t>
            </w:r>
          </w:p>
        </w:tc>
        <w:tc>
          <w:tcPr>
            <w:tcW w:w="948" w:type="dxa"/>
            <w:gridSpan w:val="3"/>
            <w:shd w:val="clear" w:color="auto" w:fill="E0E0E0"/>
          </w:tcPr>
          <w:p w14:paraId="7EF2C2A0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8" w:type="dxa"/>
            <w:gridSpan w:val="2"/>
          </w:tcPr>
          <w:p w14:paraId="42217F91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235</w:t>
            </w:r>
          </w:p>
        </w:tc>
        <w:tc>
          <w:tcPr>
            <w:tcW w:w="947" w:type="dxa"/>
            <w:gridSpan w:val="2"/>
            <w:shd w:val="clear" w:color="auto" w:fill="E0E0E0"/>
          </w:tcPr>
          <w:p w14:paraId="1A27B8DE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8" w:type="dxa"/>
            <w:gridSpan w:val="3"/>
          </w:tcPr>
          <w:p w14:paraId="00EBD24D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8" w:type="dxa"/>
            <w:gridSpan w:val="3"/>
            <w:shd w:val="clear" w:color="auto" w:fill="E0E0E0"/>
          </w:tcPr>
          <w:p w14:paraId="71EF898B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7" w:type="dxa"/>
            <w:gridSpan w:val="2"/>
          </w:tcPr>
          <w:p w14:paraId="0D7C94D5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8" w:type="dxa"/>
            <w:gridSpan w:val="2"/>
            <w:shd w:val="clear" w:color="auto" w:fill="E0E0E0"/>
          </w:tcPr>
          <w:p w14:paraId="7F666DA4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8" w:type="dxa"/>
            <w:gridSpan w:val="3"/>
          </w:tcPr>
          <w:p w14:paraId="17892A9C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gridSpan w:val="3"/>
            <w:shd w:val="clear" w:color="auto" w:fill="E0E0E0"/>
          </w:tcPr>
          <w:p w14:paraId="04346A3B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8" w:type="dxa"/>
            <w:gridSpan w:val="2"/>
          </w:tcPr>
          <w:p w14:paraId="69DC1ED1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8" w:type="dxa"/>
            <w:gridSpan w:val="2"/>
            <w:shd w:val="clear" w:color="auto" w:fill="E0E0E0"/>
          </w:tcPr>
          <w:p w14:paraId="3C971968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8" w:type="dxa"/>
          </w:tcPr>
          <w:p w14:paraId="0BB690B0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200176B4" w14:textId="77777777" w:rsidTr="004F1B02">
        <w:trPr>
          <w:gridAfter w:val="1"/>
          <w:wAfter w:w="43" w:type="dxa"/>
          <w:trHeight w:val="227"/>
        </w:trPr>
        <w:tc>
          <w:tcPr>
            <w:tcW w:w="846" w:type="dxa"/>
            <w:shd w:val="clear" w:color="auto" w:fill="E0E0E0"/>
          </w:tcPr>
          <w:p w14:paraId="2FF5A91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5" w:type="dxa"/>
            <w:gridSpan w:val="7"/>
          </w:tcPr>
          <w:p w14:paraId="7E657B7F" w14:textId="77777777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4" w:type="dxa"/>
            <w:gridSpan w:val="2"/>
            <w:shd w:val="clear" w:color="auto" w:fill="E0E0E0"/>
          </w:tcPr>
          <w:p w14:paraId="163FBFA9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11" w:type="dxa"/>
            <w:gridSpan w:val="7"/>
          </w:tcPr>
          <w:p w14:paraId="26A86813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235</w:t>
            </w:r>
          </w:p>
        </w:tc>
        <w:tc>
          <w:tcPr>
            <w:tcW w:w="827" w:type="dxa"/>
            <w:gridSpan w:val="3"/>
            <w:shd w:val="clear" w:color="auto" w:fill="E0E0E0"/>
          </w:tcPr>
          <w:p w14:paraId="25AD64C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13" w:type="dxa"/>
            <w:gridSpan w:val="7"/>
          </w:tcPr>
          <w:p w14:paraId="08006297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gridSpan w:val="3"/>
            <w:shd w:val="clear" w:color="auto" w:fill="E0E0E0"/>
          </w:tcPr>
          <w:p w14:paraId="11D30018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722" w:type="dxa"/>
            <w:gridSpan w:val="7"/>
          </w:tcPr>
          <w:p w14:paraId="66B745E6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2CCD0C28" w14:textId="77777777" w:rsidTr="004F1B02">
        <w:tblPrEx>
          <w:tblCellMar>
            <w:left w:w="28" w:type="dxa"/>
            <w:right w:w="28" w:type="dxa"/>
          </w:tblCellMar>
        </w:tblPrEx>
        <w:trPr>
          <w:gridAfter w:val="1"/>
          <w:wAfter w:w="43" w:type="dxa"/>
          <w:trHeight w:val="2525"/>
        </w:trPr>
        <w:tc>
          <w:tcPr>
            <w:tcW w:w="3681" w:type="dxa"/>
            <w:gridSpan w:val="8"/>
            <w:tcBorders>
              <w:top w:val="single" w:sz="12" w:space="0" w:color="auto"/>
            </w:tcBorders>
            <w:vAlign w:val="center"/>
          </w:tcPr>
          <w:p w14:paraId="73338B50" w14:textId="77777777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195" w:type="dxa"/>
            <w:gridSpan w:val="9"/>
            <w:tcBorders>
              <w:top w:val="single" w:sz="12" w:space="0" w:color="auto"/>
            </w:tcBorders>
          </w:tcPr>
          <w:p w14:paraId="1B74778C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40" w:type="dxa"/>
            <w:gridSpan w:val="10"/>
            <w:tcBorders>
              <w:top w:val="single" w:sz="12" w:space="0" w:color="auto"/>
            </w:tcBorders>
          </w:tcPr>
          <w:p w14:paraId="5E1AF685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4547" w:type="dxa"/>
            <w:gridSpan w:val="10"/>
            <w:tcBorders>
              <w:top w:val="single" w:sz="12" w:space="0" w:color="auto"/>
            </w:tcBorders>
          </w:tcPr>
          <w:p w14:paraId="4B704327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11F84801" w14:textId="77777777" w:rsidTr="004F1B02">
        <w:trPr>
          <w:trHeight w:val="227"/>
        </w:trPr>
        <w:tc>
          <w:tcPr>
            <w:tcW w:w="846" w:type="dxa"/>
            <w:shd w:val="clear" w:color="auto" w:fill="E0E0E0"/>
          </w:tcPr>
          <w:p w14:paraId="51581DF7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236" w:type="dxa"/>
            <w:gridSpan w:val="2"/>
          </w:tcPr>
          <w:p w14:paraId="3C8278DA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514" w:type="dxa"/>
            <w:gridSpan w:val="2"/>
            <w:shd w:val="clear" w:color="auto" w:fill="E0E0E0"/>
          </w:tcPr>
          <w:p w14:paraId="74632127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00" w:type="dxa"/>
            <w:gridSpan w:val="2"/>
          </w:tcPr>
          <w:p w14:paraId="19FBCCD5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2" w:type="dxa"/>
            <w:gridSpan w:val="4"/>
            <w:shd w:val="clear" w:color="auto" w:fill="E0E0E0"/>
          </w:tcPr>
          <w:p w14:paraId="6BEDBE00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809" w:type="dxa"/>
            <w:gridSpan w:val="2"/>
          </w:tcPr>
          <w:p w14:paraId="1A9EEFCD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283" w:type="dxa"/>
            <w:gridSpan w:val="2"/>
            <w:shd w:val="clear" w:color="auto" w:fill="E0E0E0"/>
          </w:tcPr>
          <w:p w14:paraId="5E62513B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19" w:type="dxa"/>
            <w:gridSpan w:val="3"/>
          </w:tcPr>
          <w:p w14:paraId="7CD32264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7" w:type="dxa"/>
            <w:gridSpan w:val="3"/>
            <w:shd w:val="clear" w:color="auto" w:fill="E0E0E0"/>
          </w:tcPr>
          <w:p w14:paraId="4ADB4DFD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808" w:type="dxa"/>
            <w:gridSpan w:val="2"/>
          </w:tcPr>
          <w:p w14:paraId="5A4BBFE5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286" w:type="dxa"/>
            <w:gridSpan w:val="2"/>
            <w:shd w:val="clear" w:color="auto" w:fill="E0E0E0"/>
          </w:tcPr>
          <w:p w14:paraId="270D9DFE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19" w:type="dxa"/>
            <w:gridSpan w:val="3"/>
          </w:tcPr>
          <w:p w14:paraId="5072DF08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gridSpan w:val="3"/>
            <w:shd w:val="clear" w:color="auto" w:fill="E0E0E0"/>
          </w:tcPr>
          <w:p w14:paraId="61E313DD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28" w:type="dxa"/>
            <w:gridSpan w:val="2"/>
          </w:tcPr>
          <w:p w14:paraId="5F7DFCF2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168" w:type="dxa"/>
            <w:gridSpan w:val="2"/>
            <w:shd w:val="clear" w:color="auto" w:fill="E0E0E0"/>
          </w:tcPr>
          <w:p w14:paraId="7F5DACD2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1626" w:type="dxa"/>
            <w:gridSpan w:val="3"/>
          </w:tcPr>
          <w:p w14:paraId="47BBFD7C" w14:textId="77777777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3606B4CA" w14:textId="77777777" w:rsidTr="004F1B02">
        <w:trPr>
          <w:gridAfter w:val="1"/>
          <w:wAfter w:w="43" w:type="dxa"/>
          <w:trHeight w:val="227"/>
        </w:trPr>
        <w:tc>
          <w:tcPr>
            <w:tcW w:w="846" w:type="dxa"/>
            <w:shd w:val="clear" w:color="auto" w:fill="E0E0E0"/>
          </w:tcPr>
          <w:p w14:paraId="7CEF0C8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5" w:type="dxa"/>
            <w:gridSpan w:val="7"/>
          </w:tcPr>
          <w:p w14:paraId="79C17448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4" w:type="dxa"/>
            <w:gridSpan w:val="2"/>
            <w:shd w:val="clear" w:color="auto" w:fill="E0E0E0"/>
          </w:tcPr>
          <w:p w14:paraId="0D96E02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11" w:type="dxa"/>
            <w:gridSpan w:val="7"/>
          </w:tcPr>
          <w:p w14:paraId="7020E9B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7" w:type="dxa"/>
            <w:gridSpan w:val="3"/>
            <w:shd w:val="clear" w:color="auto" w:fill="E0E0E0"/>
          </w:tcPr>
          <w:p w14:paraId="39B3E7C1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13" w:type="dxa"/>
            <w:gridSpan w:val="7"/>
          </w:tcPr>
          <w:p w14:paraId="45CEA6C3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gridSpan w:val="3"/>
            <w:shd w:val="clear" w:color="auto" w:fill="E0E0E0"/>
          </w:tcPr>
          <w:p w14:paraId="23E063E7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22" w:type="dxa"/>
            <w:gridSpan w:val="7"/>
          </w:tcPr>
          <w:p w14:paraId="72655F52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A5287B8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68867B11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B2D6B9F" w14:textId="77777777" w:rsidR="009D7146" w:rsidRPr="00E41E25" w:rsidRDefault="009D7146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二十一、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59FA3214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1FE2" w14:textId="77777777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572618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76841220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045919B3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78940957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6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B195CE6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235</w:t>
                                        </w:r>
                                      </w:p>
                                      <w:p w14:paraId="070D9BC2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48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49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0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1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2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2B195CE6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235</w:t>
                                  </w:r>
                                </w:p>
                                <w:p w14:paraId="070D9BC2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3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4FFEFDBD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489761537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6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59CFD95F" w14:textId="77777777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182269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BF9190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014027F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2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bfQ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PEcuR1C9UjMYswKJcmjQ4N4A/OOlJtyf33vUDFmXlvqTuLyXQaZZ6M6ewqJwMv&#10;PdtLj7CSoEoeOBuO6zCMxt6h3jUU6aSHW+roRieyn7M65k/KTD04TlGU/qWdXj3P+uoJ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J9tt9A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65BF9190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 12V 輸出接Load-2</w:t>
                            </w:r>
                          </w:p>
                          <w:p w14:paraId="014027F8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5D2FB2A" w14:textId="77777777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788976696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5764C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5AC2D989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535764C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5AC2D989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0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311554276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B05B43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FC44482" wp14:editId="37851BCC">
                                        <wp:extent cx="2343150" cy="1638300"/>
                                        <wp:effectExtent l="0" t="0" r="0" b="0"/>
                                        <wp:docPr id="1584919267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70B05B43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rPr>
                                <w:noProof/>
                              </w:rPr>
                              <w:drawing>
                                <wp:inline distT="0" distB="0" distL="0" distR="0" wp14:anchorId="4FC44482" wp14:editId="37851BCC">
                                  <wp:extent cx="2343150" cy="1638300"/>
                                  <wp:effectExtent l="0" t="0" r="0" b="0"/>
                                  <wp:docPr id="1584919267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E600F77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4D092C1B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63E3F24" w14:textId="77777777" w:rsidR="009D7146" w:rsidRPr="00E41E25" w:rsidRDefault="009D7146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二十二、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0940CA0D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241" w:type="dxa"/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9D7146" w:rsidRPr="009732DC" w14:paraId="584BDBF3" w14:textId="77777777" w:rsidTr="009D7146">
              <w:trPr>
                <w:trHeight w:val="315"/>
              </w:trPr>
              <w:tc>
                <w:tcPr>
                  <w:tcW w:w="15241" w:type="dxa"/>
                  <w:shd w:val="clear" w:color="auto" w:fill="FFFFFF" w:themeFill="background1"/>
                </w:tcPr>
                <w:tbl>
                  <w:tblPr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9D7146" w:rsidRPr="009D7146" w14:paraId="0ACACE64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73EDF487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751306AE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215C82CF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32624097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75F425FD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9D7146" w:rsidRPr="009D7146" w14:paraId="1099F239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7E54A70F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7CEE2D46" w14:textId="77777777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58349" behindDoc="0" locked="0" layoutInCell="1" allowOverlap="1" wp14:anchorId="0DC114BE" wp14:editId="326AEEF8">
                            <wp:simplePos x="0" y="0"/>
                            <wp:positionH relativeFrom="column">
                              <wp:posOffset>4528185</wp:posOffset>
                            </wp:positionH>
                            <wp:positionV relativeFrom="paragraph">
                              <wp:posOffset>2947053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836951812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DA34C15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08884285" wp14:editId="6E6CA0E2">
                                              <wp:extent cx="2343150" cy="1638300"/>
                                              <wp:effectExtent l="0" t="0" r="0" b="0"/>
                                              <wp:docPr id="1110629932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383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KI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Qfx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" filled="f" stroked="f" strokeweight=".5pt">
                            <v:textbox>
                              <w:txbxContent>
                                <w:p w14:paraId="6DA34C15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8884285" wp14:editId="6E6CA0E2">
                                        <wp:extent cx="2343150" cy="1638300"/>
                                        <wp:effectExtent l="0" t="0" r="0" b="0"/>
                                        <wp:docPr id="1110629932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0686026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3D1856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1DB5D54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2B3D1856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Vout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1DB5D5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256040934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270281224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69243558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45550307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7DE83325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654917512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6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670DDC05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235</w:t>
                                              </w:r>
                                            </w:p>
                                            <w:p w14:paraId="19BE9CBC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48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49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0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1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2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670DDC05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235</w:t>
                                        </w:r>
                                      </w:p>
                                      <w:p w14:paraId="19BE9CBC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3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235559545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6227EC1A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</w:p>
                                      <w:p w14:paraId="3099965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6227EC1A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</w:p>
                                <w:p w14:paraId="3099965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399AACE9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1141679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6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1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2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3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4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823362949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271433388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6119857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845864258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7141ED7D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 w14:paraId="15940F18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4F77B1DB" w14:textId="77777777" w:rsidTr="009D714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6C13D24D" w14:textId="77777777" w:rsidR="00E93CF3" w:rsidRPr="00E41E25" w:rsidRDefault="00E93CF3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二十三、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7792CCCD" w14:textId="77777777" w:rsidTr="009D714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3DEF0F53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45977730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1D90B8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6145C53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CAC0881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7ECF0CCF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82B5A22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622DAAC8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0CFDB218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381D90B8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將待測物序號刷入</w:t>
                            </w:r>
                          </w:p>
                          <w:p w14:paraId="6145C53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CAC0881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7ECF0CCF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82B5A22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測試完成後將待測物序號刷入資料收集器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622DAAC8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0CFDB218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、該工單測試完畢後，將測試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092241207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172BCB28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61D758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331A3A4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25F92E3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65478226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7D978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645BBA" w:rsidRPr="00E41E25" w14:paraId="576E9A94" w14:textId="77777777" w:rsidTr="004C013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6EEEBA51" w14:textId="77777777" w:rsidR="00645BBA" w:rsidRPr="00E41E25" w:rsidRDefault="00645BBA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二十四、貼紙黏貼作業</w:t>
            </w:r>
          </w:p>
        </w:tc>
      </w:tr>
      <w:tr w:rsidR="00645BBA" w:rsidRPr="00E41E25" w14:paraId="5EB2727F" w14:textId="77777777" w:rsidTr="004C013C">
        <w:trPr>
          <w:trHeight w:val="7699"/>
        </w:trPr>
        <w:tc>
          <w:tcPr>
            <w:tcW w:w="15138" w:type="dxa"/>
          </w:tcPr>
          <w:p w14:paraId="492D01FF" w14:textId="77777777" w:rsidR="00B10DEE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0" behindDoc="0" locked="0" layoutInCell="1" allowOverlap="1" wp14:anchorId="78388663" wp14:editId="12E8125D">
                      <wp:simplePos x="0" y="0"/>
                      <wp:positionH relativeFrom="column">
                        <wp:posOffset>2565400</wp:posOffset>
                      </wp:positionH>
                      <wp:positionV relativeFrom="paragraph">
                        <wp:posOffset>955040</wp:posOffset>
                      </wp:positionV>
                      <wp:extent cx="2520000" cy="1908000"/>
                      <wp:effectExtent l="0" t="0" r="0" b="0"/>
                      <wp:wrapNone/>
                      <wp:docPr id="20365942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F64A67" w14:textId="77777777" w:rsidR="005743EC" w:rsidRDefault="005743EC" w:rsidP="005743EC">
                                  <w:pPr>
                                    <w:jc w:val="center"/>
                                  </w:pPr>
                                  <w:r w:rsidRPr="0015340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865039F" wp14:editId="3648DEFA">
                                        <wp:extent cx="2343150" cy="1638300"/>
                                        <wp:effectExtent l="0" t="0" r="0" b="0"/>
                                        <wp:docPr id="573874262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3qGw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" filled="f" stroked="f" strokeweight=".5pt">
                      <v:textbox>
                        <w:txbxContent>
                          <w:p w14:paraId="2BF64A67" w14:textId="77777777" w:rsidR="005743EC" w:rsidRDefault="005743EC" w:rsidP="005743EC">
                            <w:pPr>
                              <w:jc w:val="center"/>
                            </w:pPr>
                            <w:r w:rsidRPr="0015340B">
                              <w:rPr>
                                <w:noProof/>
                              </w:rPr>
                              <w:drawing>
                                <wp:inline distT="0" distB="0" distL="0" distR="0" wp14:anchorId="5865039F" wp14:editId="3648DEFA">
                                  <wp:extent cx="2343150" cy="1638300"/>
                                  <wp:effectExtent l="0" t="0" r="0" b="0"/>
                                  <wp:docPr id="573874262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90280365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A5F223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33A5F223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  <w:r w:rsidR="006A34CA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22014C18" wp14:editId="4C782390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3767455</wp:posOffset>
                      </wp:positionV>
                      <wp:extent cx="4933315" cy="924560"/>
                      <wp:effectExtent l="0" t="0" r="19685" b="27940"/>
                      <wp:wrapSquare wrapText="bothSides"/>
                      <wp:docPr id="160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315" cy="924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8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4"/>
                                    <w:gridCol w:w="1843"/>
                                    <w:gridCol w:w="4910"/>
                                  </w:tblGrid>
                                  <w:tr w:rsidR="00645BBA" w14:paraId="741CA5A4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C3D35A9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編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13405D74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料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274DF0D3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品</w:t>
                                        </w:r>
                                        <w:r>
                                          <w:t>名</w:t>
                                        </w:r>
                                      </w:p>
                                    </w:tc>
                                  </w:tr>
                                  <w:tr w:rsidR="00645BBA" w14:paraId="67809E16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0A0B805D" w14:textId="77777777" w:rsidR="00645BBA" w:rsidRDefault="00645BB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64825F5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12</w:t>
                                        </w:r>
                                        <w:r>
                                          <w:t>01xxxxxxxx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tbl>
                                        <w:tblPr>
                                          <w:tblW w:w="0" w:type="auto"/>
                                          <w:tblCellSpacing w:w="0" w:type="dxa"/>
                                          <w:shd w:val="clear" w:color="auto" w:fill="FFFFFF"/>
                                          <w:tblCellMar>
                                            <w:top w:w="15" w:type="dxa"/>
                                            <w:left w:w="15" w:type="dxa"/>
                                            <w:bottom w:w="15" w:type="dxa"/>
                                            <w:right w:w="15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37"/>
                                        </w:tblGrid>
                                        <w:tr w:rsidR="00645BBA" w:rsidRPr="0059677C" w14:paraId="54742A76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0" w:type="auto"/>
                                              <w:shd w:val="clear" w:color="auto" w:fill="FFFFFF"/>
                                              <w:vAlign w:val="center"/>
                                              <w:hideMark/>
                                            </w:tcPr>
                                            <w:tbl>
                                              <w:tblPr>
                                                <w:tblW w:w="5000" w:type="pct"/>
                                                <w:tblCellSpacing w:w="0" w:type="dxa"/>
                                                <w:tblCellMar>
                                                  <w:left w:w="0" w:type="dxa"/>
                                                  <w:right w:w="0" w:type="dxa"/>
                                                </w:tblCellMar>
                                                <w:tblLook w:val="04A0" w:firstRow="1" w:lastRow="0" w:firstColumn="1" w:lastColumn="0" w:noHBand="0" w:noVBand="1"/>
                                              </w:tblPr>
                                              <w:tblGrid>
                                                <w:gridCol w:w="2607"/>
                                              </w:tblGrid>
                                              <w:tr w:rsidR="00645BBA" w:rsidRPr="0059677C" w14:paraId="166497B2" w14:textId="77777777" w:rsidTr="0010711E">
                                                <w:trPr>
                                                  <w:tblCellSpacing w:w="0" w:type="dxa"/>
                                                </w:trPr>
                                                <w:tc>
                                                  <w:tcPr>
                                                    <w:tcW w:w="5000" w:type="pct"/>
                                                    <w:hideMark/>
                                                  </w:tcPr>
                                                  <w:p w14:paraId="48E50E5B" w14:textId="77777777" w:rsidR="00645BBA" w:rsidRPr="0059677C" w:rsidRDefault="00645BBA" w:rsidP="0010711E">
                                                    <w:pPr>
                                                      <w:widowControl/>
                                                    </w:pPr>
                                                    <w:r w:rsidRPr="0059677C">
                                                      <w:t>Label/Blank 3M7816/30x8</w:t>
                                                    </w:r>
                                                  </w:p>
                                                </w:tc>
                                              </w:tr>
                                            </w:tbl>
                                            <w:p w14:paraId="2C1C4AF4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078DD713" w14:textId="77777777" w:rsidR="00645BBA" w:rsidRDefault="00645BBA"/>
                                    </w:tc>
                                  </w:tr>
                                  <w:tr w:rsidR="006A34CA" w14:paraId="626CAA22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4C3D95F2" w14:textId="77777777" w:rsidR="006A34CA" w:rsidRDefault="006A34C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1AE4A97" w14:textId="77777777" w:rsidR="006A34CA" w:rsidRDefault="006A34CA">
                                        <w:r>
                                          <w:rPr>
                                            <w:rFonts w:hint="eastAsia"/>
                                          </w:rPr>
                                          <w:t>3093xxxxxxxx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46706F5A" w14:textId="77777777" w:rsidR="006A34CA" w:rsidRPr="0059677C" w:rsidRDefault="00743281" w:rsidP="0010711E">
                                        <w:pPr>
                                          <w:widowControl/>
                                        </w:pPr>
                                        <w:r w:rsidRPr="00743281">
                                          <w:t>MODL BOM 3M7818/30X8 PWR label</w:t>
                                        </w:r>
                                      </w:p>
                                    </w:tc>
                                  </w:tr>
                                </w:tbl>
                                <w:p w14:paraId="7DC7BD67" w14:textId="77777777" w:rsidR="00645BBA" w:rsidRDefault="00645BBA" w:rsidP="00645BB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14C18" id="_x0000_s1337" type="#_x0000_t202" style="position:absolute;margin-left:371.2pt;margin-top:296.65pt;width:388.45pt;height:72.8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">
                      <v:textbox>
                        <w:txbxContent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1843"/>
                              <w:gridCol w:w="4910"/>
                            </w:tblGrid>
                            <w:tr w:rsidR="00645BBA" w14:paraId="741CA5A4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C3D35A9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編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13405D74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料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274DF0D3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品</w:t>
                                  </w:r>
                                  <w:r>
                                    <w:t>名</w:t>
                                  </w:r>
                                </w:p>
                              </w:tc>
                            </w:tr>
                            <w:tr w:rsidR="00645BBA" w14:paraId="67809E16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0A0B805D" w14:textId="77777777" w:rsidR="00645BBA" w:rsidRDefault="00645BB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64825F5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t>01xxxxxxxx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tbl>
                                  <w:tblPr>
                                    <w:tblW w:w="0" w:type="auto"/>
                                    <w:tblCellSpacing w:w="0" w:type="dxa"/>
                                    <w:shd w:val="clear" w:color="auto" w:fill="FFFFFF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37"/>
                                  </w:tblGrid>
                                  <w:tr w:rsidR="00645BBA" w:rsidRPr="0059677C" w14:paraId="54742A76" w14:textId="77777777" w:rsidTr="0010711E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shd w:val="clear" w:color="auto" w:fill="FFFFFF"/>
                                        <w:vAlign w:val="center"/>
                                        <w:hideMark/>
                                      </w:tcPr>
                                      <w:tbl>
                                        <w:tblPr>
                                          <w:tblW w:w="5000" w:type="pct"/>
                                          <w:tblCellSpacing w:w="0" w:type="dxa"/>
                                          <w:tblCellMar>
                                            <w:left w:w="0" w:type="dxa"/>
                                            <w:right w:w="0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07"/>
                                        </w:tblGrid>
                                        <w:tr w:rsidR="00645BBA" w:rsidRPr="0059677C" w14:paraId="166497B2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5000" w:type="pct"/>
                                              <w:hideMark/>
                                            </w:tcPr>
                                            <w:p w14:paraId="48E50E5B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  <w:r w:rsidRPr="0059677C">
                                                <w:t>Label/Blank 3M7816/30x8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2C1C4AF4" w14:textId="77777777" w:rsidR="00645BBA" w:rsidRPr="0059677C" w:rsidRDefault="00645BBA" w:rsidP="0010711E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078DD713" w14:textId="77777777" w:rsidR="00645BBA" w:rsidRDefault="00645BBA"/>
                              </w:tc>
                            </w:tr>
                            <w:tr w:rsidR="006A34CA" w14:paraId="626CAA22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4C3D95F2" w14:textId="77777777" w:rsidR="006A34CA" w:rsidRDefault="006A34C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1AE4A97" w14:textId="77777777" w:rsidR="006A34CA" w:rsidRDefault="006A34CA">
                                  <w:r>
                                    <w:rPr>
                                      <w:rFonts w:hint="eastAsia"/>
                                    </w:rPr>
                                    <w:t>3093xxxxxxxx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46706F5A" w14:textId="77777777" w:rsidR="006A34CA" w:rsidRPr="0059677C" w:rsidRDefault="00743281" w:rsidP="0010711E">
                                  <w:pPr>
                                    <w:widowControl/>
                                  </w:pPr>
                                  <w:r w:rsidRPr="00743281">
                                    <w:t>MODL BOM 3M7818/30X8 PWR label</w:t>
                                  </w:r>
                                </w:p>
                              </w:tc>
                            </w:tr>
                          </w:tbl>
                          <w:p w14:paraId="7DC7BD67" w14:textId="77777777" w:rsidR="00645BBA" w:rsidRDefault="00645BBA" w:rsidP="00645BB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7EDF4A53" w14:textId="77777777" w:rsidR="00ED3062" w:rsidRDefault="00ED3062">
      <w:pPr>
        <w:spacing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CB1057" w:rsidRPr="00E41E25" w14:paraId="65B7AC91" w14:textId="77777777" w:rsidTr="005C6FA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57334A56" w14:textId="77777777" w:rsidR="00CB1057" w:rsidRPr="00E41E25" w:rsidRDefault="00CB1057" w:rsidP="009D7146">
            <w:pPr>
              <w:pStyle w:val="1"/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二十五、包裝作業</w:t>
            </w:r>
          </w:p>
        </w:tc>
      </w:tr>
      <w:tr w:rsidR="00CB1057" w:rsidRPr="00E41E25" w14:paraId="33032382" w14:textId="77777777" w:rsidTr="005C6FA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52642305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將產品放入靜電袋中折好貼上膠帶</w:t>
            </w:r>
          </w:p>
          <w:p w14:paraId="66A069AE" w14:textId="77777777" w:rsidR="00B10DEE" w:rsidRPr="00B10DEE" w:rsidRDefault="005743EC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65626073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49707171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0D14F9" w14:textId="77777777" w:rsidR="005743EC" w:rsidRPr="005743EC" w:rsidRDefault="005743EC" w:rsidP="005743EC">
                                  <w:pPr>
                                    <w:jc w:val="center"/>
                                  </w:pPr>
                                  <w:r w:rsidRPr="005743EC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49EEC19" wp14:editId="7FD4354C">
                                        <wp:extent cx="2343150" cy="1638300"/>
                                        <wp:effectExtent l="0" t="0" r="0" b="0"/>
                                        <wp:docPr id="404778318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338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" filled="f" stroked="f" strokeweight=".5pt">
                      <v:textbox>
                        <w:txbxContent>
                          <w:p w14:paraId="690D14F9" w14:textId="77777777" w:rsidR="005743EC" w:rsidRPr="005743EC" w:rsidRDefault="005743EC" w:rsidP="005743EC">
                            <w:pPr>
                              <w:jc w:val="center"/>
                            </w:pPr>
                            <w:r w:rsidRPr="005743EC">
                              <w:rPr>
                                <w:noProof/>
                              </w:rPr>
                              <w:drawing>
                                <wp:inline distT="0" distB="0" distL="0" distR="0" wp14:anchorId="249EEC19" wp14:editId="7FD4354C">
                                  <wp:extent cx="2343150" cy="1638300"/>
                                  <wp:effectExtent l="0" t="0" r="0" b="0"/>
                                  <wp:docPr id="404778318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7E064D1A">
                      <wp:simplePos x="0" y="0"/>
                      <wp:positionH relativeFrom="column">
                        <wp:posOffset>755802</wp:posOffset>
                      </wp:positionH>
                      <wp:positionV relativeFrom="paragraph">
                        <wp:posOffset>718947</wp:posOffset>
                      </wp:positionV>
                      <wp:extent cx="4091947" cy="1828800"/>
                      <wp:effectExtent l="0" t="0" r="3810" b="0"/>
                      <wp:wrapNone/>
                      <wp:docPr id="1976200703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06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5758" id="群組 288" o:spid="_x0000_s1026" style="position:absolute;margin-left:59.5pt;margin-top:56.6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DUdmdg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07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08" o:title="" recolor="t" rotate="t" type="tile"/>
                      </v:rect>
                    </v:group>
                  </w:pict>
                </mc:Fallback>
              </mc:AlternateContent>
            </w:r>
            <w:r w:rsidR="004C013C"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6" behindDoc="0" locked="0" layoutInCell="1" allowOverlap="1" wp14:anchorId="2E7B45E9" wp14:editId="67AB83D6">
                  <wp:simplePos x="0" y="0"/>
                  <wp:positionH relativeFrom="column">
                    <wp:posOffset>6149340</wp:posOffset>
                  </wp:positionH>
                  <wp:positionV relativeFrom="paragraph">
                    <wp:posOffset>229870</wp:posOffset>
                  </wp:positionV>
                  <wp:extent cx="2190750" cy="2961005"/>
                  <wp:effectExtent l="0" t="4128" r="0" b="0"/>
                  <wp:wrapNone/>
                  <wp:docPr id="1042826250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90750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A761044" w14:textId="77777777" w:rsidR="00FE6D2C" w:rsidRDefault="00FE6D2C"/>
    <w:sectPr w:rsidR="00FE6D2C" w:rsidSect="00BD135E">
      <w:headerReference w:type="default" r:id="rId110"/>
      <w:footerReference w:type="default" r:id="rId111"/>
      <w:headerReference w:type="first" r:id="rId112"/>
      <w:footerReference w:type="first" r:id="rId113"/>
      <w:pgSz w:w="16840" w:h="11907" w:orient="landscape" w:code="9"/>
      <w:pgMar w:top="1077" w:right="851" w:bottom="851" w:left="851" w:header="851" w:footer="454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A5E6C" w14:textId="77777777" w:rsidR="00FE6D2C" w:rsidRDefault="00FE6D2C">
      <w:r>
        <w:separator/>
      </w:r>
    </w:p>
  </w:endnote>
  <w:endnote w:type="continuationSeparator" w:id="0">
    <w:p w14:paraId="2CD39431" w14:textId="77777777" w:rsidR="00FE6D2C" w:rsidRDefault="00FE6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3F00E7CF" w14:textId="77777777" w:rsidTr="000C2FAC">
      <w:trPr>
        <w:trHeight w:val="381"/>
      </w:trPr>
      <w:tc>
        <w:tcPr>
          <w:tcW w:w="6112" w:type="dxa"/>
        </w:tcPr>
        <w:p w14:paraId="7157D463" w14:textId="77777777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4242542</w:t>
          </w:r>
        </w:p>
      </w:tc>
      <w:tc>
        <w:tcPr>
          <w:tcW w:w="4365" w:type="dxa"/>
        </w:tcPr>
        <w:p w14:paraId="517BDF30" w14:textId="77777777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</w:p>
      </w:tc>
      <w:tc>
        <w:tcPr>
          <w:tcW w:w="555" w:type="dxa"/>
        </w:tcPr>
        <w:p w14:paraId="182E0CC8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39AD0E0D" w14:textId="77777777" w:rsidR="00D86B20" w:rsidRDefault="00D86B20">
          <w:pPr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 w:rsidR="00A848A5">
            <w:rPr>
              <w:rStyle w:val="a6"/>
              <w:noProof/>
              <w:sz w:val="22"/>
            </w:rPr>
            <w:t>2</w:t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 w:rsidR="00A848A5">
            <w:rPr>
              <w:rStyle w:val="a6"/>
              <w:noProof/>
              <w:sz w:val="22"/>
            </w:rPr>
            <w:t>3</w:t>
          </w:r>
          <w:r>
            <w:rPr>
              <w:rStyle w:val="a6"/>
              <w:sz w:val="22"/>
            </w:rPr>
            <w:fldChar w:fldCharType="end"/>
          </w:r>
        </w:p>
      </w:tc>
    </w:tr>
  </w:tbl>
  <w:p w14:paraId="20C9B6EF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B4593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2DE65" w14:textId="77777777" w:rsidR="00FE6D2C" w:rsidRDefault="00FE6D2C">
      <w:r>
        <w:rPr>
          <w:rFonts w:hint="eastAsia"/>
        </w:rPr>
        <w:separator/>
      </w:r>
    </w:p>
  </w:footnote>
  <w:footnote w:type="continuationSeparator" w:id="0">
    <w:p w14:paraId="5CE90817" w14:textId="77777777" w:rsidR="00FE6D2C" w:rsidRDefault="00FE6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3193C346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19B5803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F8C39D7" w14:textId="77777777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11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0CB729ED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316B7F83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5C0169C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1719979211" name="圖片 1719979211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5301A3D" w14:textId="77777777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11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040786E8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1548756942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145688467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mirrorMargin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1B02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8A5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3BC4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062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42C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E6D2C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263EE85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emf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42.png"/><Relationship Id="rId84" Type="http://schemas.openxmlformats.org/officeDocument/2006/relationships/image" Target="media/image49.png"/><Relationship Id="rId89" Type="http://schemas.openxmlformats.org/officeDocument/2006/relationships/image" Target="media/image52.emf"/><Relationship Id="rId97" Type="http://schemas.openxmlformats.org/officeDocument/2006/relationships/image" Target="media/image240.png"/><Relationship Id="rId104" Type="http://schemas.openxmlformats.org/officeDocument/2006/relationships/image" Target="media/image581.png"/><Relationship Id="rId112" Type="http://schemas.openxmlformats.org/officeDocument/2006/relationships/header" Target="header2.xml"/><Relationship Id="rId7" Type="http://schemas.openxmlformats.org/officeDocument/2006/relationships/settings" Target="settings.xml"/><Relationship Id="rId92" Type="http://schemas.openxmlformats.org/officeDocument/2006/relationships/image" Target="media/image54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9" Type="http://schemas.openxmlformats.org/officeDocument/2006/relationships/image" Target="media/image19.jpeg"/><Relationship Id="rId107" Type="http://schemas.openxmlformats.org/officeDocument/2006/relationships/image" Target="media/image57.jpeg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79" Type="http://schemas.openxmlformats.org/officeDocument/2006/relationships/image" Target="media/image53.jpeg"/><Relationship Id="rId87" Type="http://schemas.openxmlformats.org/officeDocument/2006/relationships/image" Target="media/image51.png"/><Relationship Id="rId102" Type="http://schemas.openxmlformats.org/officeDocument/2006/relationships/image" Target="media/image380.jpeg"/><Relationship Id="rId110" Type="http://schemas.openxmlformats.org/officeDocument/2006/relationships/header" Target="header1.xml"/><Relationship Id="rId115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400.png"/><Relationship Id="rId82" Type="http://schemas.openxmlformats.org/officeDocument/2006/relationships/image" Target="media/image47.png"/><Relationship Id="rId90" Type="http://schemas.openxmlformats.org/officeDocument/2006/relationships/image" Target="media/image53.png"/><Relationship Id="rId95" Type="http://schemas.openxmlformats.org/officeDocument/2006/relationships/image" Target="media/image57.png"/><Relationship Id="rId19" Type="http://schemas.openxmlformats.org/officeDocument/2006/relationships/image" Target="media/image9.jpeg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sv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430.png"/><Relationship Id="rId100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5" Type="http://schemas.openxmlformats.org/officeDocument/2006/relationships/image" Target="media/image62.jpeg"/><Relationship Id="rId113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80" Type="http://schemas.openxmlformats.org/officeDocument/2006/relationships/image" Target="media/image590.png"/><Relationship Id="rId85" Type="http://schemas.microsoft.com/office/2007/relationships/hdphoto" Target="media/hdphoto1.wdp"/><Relationship Id="rId93" Type="http://schemas.openxmlformats.org/officeDocument/2006/relationships/image" Target="media/image55.png"/><Relationship Id="rId98" Type="http://schemas.openxmlformats.org/officeDocument/2006/relationships/image" Target="media/image59.png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emf"/><Relationship Id="rId38" Type="http://schemas.openxmlformats.org/officeDocument/2006/relationships/image" Target="media/image28.png"/><Relationship Id="rId46" Type="http://schemas.openxmlformats.org/officeDocument/2006/relationships/image" Target="media/image36.jpeg"/><Relationship Id="rId103" Type="http://schemas.openxmlformats.org/officeDocument/2006/relationships/image" Target="media/image570.png"/><Relationship Id="rId108" Type="http://schemas.openxmlformats.org/officeDocument/2006/relationships/image" Target="media/image58.jpeg"/><Relationship Id="rId20" Type="http://schemas.openxmlformats.org/officeDocument/2006/relationships/image" Target="media/image10.jpe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41.jpeg"/><Relationship Id="rId83" Type="http://schemas.openxmlformats.org/officeDocument/2006/relationships/image" Target="media/image48.jpeg"/><Relationship Id="rId88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91" Type="http://schemas.microsoft.com/office/2007/relationships/hdphoto" Target="media/hdphoto2.wdp"/><Relationship Id="rId96" Type="http://schemas.openxmlformats.org/officeDocument/2006/relationships/image" Target="media/image58.png"/><Relationship Id="rId11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image" Target="media/image39.png"/><Relationship Id="rId106" Type="http://schemas.openxmlformats.org/officeDocument/2006/relationships/image" Target="media/image63.jpeg"/><Relationship Id="rId114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jpe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50.jpeg"/><Relationship Id="rId94" Type="http://schemas.openxmlformats.org/officeDocument/2006/relationships/image" Target="media/image56.png"/><Relationship Id="rId99" Type="http://schemas.openxmlformats.org/officeDocument/2006/relationships/image" Target="media/image61.png"/><Relationship Id="rId101" Type="http://schemas.openxmlformats.org/officeDocument/2006/relationships/image" Target="media/image56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9" Type="http://schemas.openxmlformats.org/officeDocument/2006/relationships/image" Target="media/image29.png"/><Relationship Id="rId109" Type="http://schemas.openxmlformats.org/officeDocument/2006/relationships/image" Target="media/image6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5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227</TotalTime>
  <Pages>35</Pages>
  <Words>638</Words>
  <Characters>3639</Characters>
  <Application>Microsoft Office Word</Application>
  <DocSecurity>0</DocSecurity>
  <Lines>30</Lines>
  <Paragraphs>8</Paragraphs>
  <ScaleCrop>false</ScaleCrop>
  <Company>Moxa</Company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134</cp:revision>
  <cp:lastPrinted>2024-09-06T09:40:00Z</cp:lastPrinted>
  <dcterms:created xsi:type="dcterms:W3CDTF">2025-09-09T09:45:00Z</dcterms:created>
  <dcterms:modified xsi:type="dcterms:W3CDTF">2026-08-31T03:51:00Z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