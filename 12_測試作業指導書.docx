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511E" w14:textId="77777777" w:rsidR="00CE0C6D" w:rsidRPr="00E41E25" w:rsidRDefault="008016BD" w:rsidP="0009072C">
      <w:pPr>
        <w:pStyle w:val="a4"/>
        <w:tabs>
          <w:tab w:val="clear" w:pos="4153"/>
          <w:tab w:val="clear" w:pos="8306"/>
        </w:tabs>
        <w:snapToGrid/>
        <w:jc w:val="center"/>
        <w:outlineLvl w:val="0"/>
        <w:rPr>
          <w:rFonts w:asciiTheme="minorHAnsi" w:eastAsia="微軟正黑體" w:hAnsiTheme="minorHAnsi" w:cstheme="minorHAnsi"/>
        </w:rPr>
      </w:pPr>
      <w:bookmarkStart w:id="0" w:name="_Hlk146201431"/>
      <w:bookmarkStart w:id="1" w:name="_Toc116982700"/>
      <w:bookmarkEnd w:id="0"/>
      <w:r w:rsidRPr="00E41E25">
        <w:rPr>
          <w:rFonts w:asciiTheme="minorHAnsi" w:eastAsia="微軟正黑體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67B0514D" wp14:editId="0E813A37">
                <wp:simplePos x="0" y="0"/>
                <wp:positionH relativeFrom="margin">
                  <wp:align>right</wp:align>
                </wp:positionH>
                <wp:positionV relativeFrom="page">
                  <wp:posOffset>1699895</wp:posOffset>
                </wp:positionV>
                <wp:extent cx="9612630" cy="1760220"/>
                <wp:effectExtent l="0" t="0" r="0" b="0"/>
                <wp:wrapNone/>
                <wp:docPr id="4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12630" cy="176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6D0AE" w14:textId="6C2B6B46" w:rsidR="00D86B20" w:rsidRPr="0009072C" w:rsidRDefault="00476DE9" w:rsidP="0040420E">
                            <w:pPr>
                              <w:jc w:val="right"/>
                              <w:rPr>
                                <w:rFonts w:ascii="Calibri Light" w:hAnsi="Calibri Light" w:cs="Calibri"/>
                                <w:b/>
                                <w:sz w:val="40"/>
                                <w:szCs w:val="40"/>
                              </w:rPr>
                            </w:pPr>
                            <w:bookmarkStart w:id="2" w:name="_Toc50389614"/>
                            <w:bookmarkStart w:id="3" w:name="_Toc50389663"/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r w:rsidR="004B6987">
                              <w:rPr>
                                <w:rFonts w:ascii="微軟正黑體" w:eastAsia="微軟正黑體" w:hAnsi="微軟正黑體" w:cstheme="majorHAnsi" w:hint="eastAsia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D86B20" w:rsidRPr="004B6987">
                              <w:rPr>
                                <w:rFonts w:ascii="微軟正黑體" w:eastAsia="微軟正黑體" w:hAnsi="微軟正黑體" w:cs="Calibr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bookmarkEnd w:id="2"/>
                            <w:bookmarkEnd w:id="3"/>
                          </w:p>
                          <w:p w14:paraId="02E04FA6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p w14:paraId="725C3BC3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right"/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820"/>
                              <w:gridCol w:w="3066"/>
                            </w:tblGrid>
                            <w:tr w:rsidR="00D86B20" w:rsidRPr="008E157E" w14:paraId="7EBF47FE" w14:textId="77777777">
                              <w:trPr>
                                <w:trHeight w:val="434"/>
                                <w:jc w:val="right"/>
                              </w:trPr>
                              <w:tc>
                                <w:tcPr>
                                  <w:tcW w:w="3820" w:type="dxa"/>
                                  <w:vAlign w:val="center"/>
                                </w:tcPr>
                                <w:p w14:paraId="576DAB57" w14:textId="041B075D" w:rsidR="00D86B20" w:rsidRPr="008E157E" w:rsidRDefault="00D86B20" w:rsidP="00B524F3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文件編號：</w:t>
                                  </w:r>
                                  <w:r w:rsidR="00A23657" w:rsidRPr="00A23657">
                                    <w:rPr>
                                      <w:rFonts w:ascii="Calibri Light" w:eastAsia="標楷體" w:hAnsi="Calibri Light" w:cs="Arial" w:hint="eastAsia"/>
                                      <w:b/>
                                      <w:bCs/>
                                      <w:color w:val="EE0000"/>
                                    </w:rPr>
                                    <w:t>TBD</w:t>
                                  </w:r>
                                </w:p>
                              </w:tc>
                              <w:tc>
                                <w:tcPr>
                                  <w:tcW w:w="3066" w:type="dxa"/>
                                  <w:vAlign w:val="center"/>
                                </w:tcPr>
                                <w:p w14:paraId="255310FC" w14:textId="6A0DA744" w:rsidR="00D86B20" w:rsidRPr="008E157E" w:rsidRDefault="00D86B20" w:rsidP="004F4992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版本：</w:t>
                                  </w: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1.</w:t>
                                  </w:r>
                                  <w:r w:rsidR="004C40E9">
                                    <w:rPr>
                                      <w:rFonts w:ascii="Calibri Light" w:eastAsia="標楷體" w:hAnsi="Calibri Light" w:cs="Arial"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B39E12D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B0514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705.7pt;margin-top:133.85pt;width:756.9pt;height:138.6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" filled="f" stroked="f">
                <v:textbox>
                  <w:txbxContent>
                    <w:p w14:paraId="05E6D0AE" w14:textId="6C2B6B46" w:rsidR="00D86B20" w:rsidRPr="0009072C" w:rsidRDefault="00476DE9" w:rsidP="0040420E">
                      <w:pPr>
                        <w:jc w:val="right"/>
                        <w:rPr>
                          <w:rFonts w:ascii="Calibri Light" w:hAnsi="Calibri Light" w:cs="Calibri"/>
                          <w:b/>
                          <w:sz w:val="40"/>
                          <w:szCs w:val="40"/>
                        </w:rPr>
                      </w:pPr>
                      <w:bookmarkStart w:id="4" w:name="_Toc50389614"/>
                      <w:bookmarkStart w:id="5" w:name="_Toc50389663"/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  <w:t/>
                      </w:r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  <w:t/>
                      </w:r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  <w:t/>
                      </w:r>
                      <w:r w:rsidR="004B6987">
                        <w:rPr>
                          <w:rFonts w:ascii="微軟正黑體" w:eastAsia="微軟正黑體" w:hAnsi="微軟正黑體" w:cstheme="majorHAnsi" w:hint="eastAsia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="00D86B20" w:rsidRPr="004B6987">
                        <w:rPr>
                          <w:rFonts w:ascii="微軟正黑體" w:eastAsia="微軟正黑體" w:hAnsi="微軟正黑體" w:cs="Calibri"/>
                          <w:b/>
                          <w:sz w:val="40"/>
                          <w:szCs w:val="40"/>
                        </w:rPr>
                        <w:t/>
                      </w:r>
                      <w:bookmarkEnd w:id="4"/>
                      <w:bookmarkEnd w:id="5"/>
                    </w:p>
                    <w:p w14:paraId="02E04FA6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p w14:paraId="725C3BC3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p w14:paraId="0B39E12D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bookmarkEnd w:id="1"/>
    </w:p>
    <w:p w14:paraId="1377E416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975E0F4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3A43DCFD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00464130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AD69176" w14:textId="77777777" w:rsidR="00916A69" w:rsidRPr="00E41E25" w:rsidRDefault="00916A69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>
      <w:pPr>
        <w:spacing w:before="0" w:after="0" w:line="276" w:lineRule="auto"/>
      </w:pPr>
      <w:r>
        <w:t xml:space="preserve"> </w:t>
      </w:r>
    </w:p>
    <w:p>
      <w:pPr>
        <w:spacing w:before="0" w:after="0" w:line="276" w:lineRule="auto"/>
      </w:pPr>
      <w:r>
        <w:t xml:space="preserve"> </w:t>
      </w:r>
    </w:p>
    <w:p>
      <w:pPr>
        <w:spacing w:before="0" w:after="0" w:line="276" w:lineRule="auto"/>
      </w:pPr>
      <w:r>
        <w:t xml:space="preserve"> </w:t>
      </w:r>
    </w:p>
    <w:p>
      <w:pPr>
        <w:spacing w:before="0" w:after="0" w:line="276" w:lineRule="auto"/>
      </w:pPr>
      <w:r>
        <w:t xml:space="preserve"> </w:t>
      </w:r>
    </w:p>
    <w:tbl>
      <w:tblPr>
        <w:tblW w:w="8718" w:type="dxa"/>
        <w:jc w:val="center"/>
        <w:tblBorders>
          <w:top w:val="threeDEngrave" w:sz="18" w:space="0" w:color="auto"/>
          <w:left w:val="threeDEngrave" w:sz="18" w:space="0" w:color="auto"/>
          <w:bottom w:val="threeDEngrave" w:sz="18" w:space="0" w:color="auto"/>
          <w:right w:val="threeDEngrav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6"/>
        <w:gridCol w:w="2906"/>
        <w:gridCol w:w="2906"/>
      </w:tblGrid>
      <w:tr w:rsidR="009E0A5D" w:rsidRPr="00E41E25" w14:paraId="0BCE6AF2" w14:textId="77777777" w:rsidTr="00E946EC">
        <w:trPr>
          <w:trHeight w:val="1053"/>
          <w:jc w:val="center"/>
        </w:trPr>
        <w:tc>
          <w:tcPr>
            <w:tcW w:w="2906" w:type="dxa"/>
            <w:tcBorders>
              <w:top w:val="threeDEngrave" w:sz="18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49761B1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核准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E8B86AA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審核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</w:tcBorders>
            <w:shd w:val="clear" w:color="auto" w:fill="EEECE1"/>
            <w:vAlign w:val="center"/>
          </w:tcPr>
          <w:p w14:paraId="19B9E68D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撰寫</w:t>
            </w:r>
          </w:p>
        </w:tc>
      </w:tr>
      <w:tr w:rsidR="00F05E5B" w:rsidRPr="00E41E25" w14:paraId="1E857294" w14:textId="77777777" w:rsidTr="00E946EC">
        <w:trPr>
          <w:cantSplit/>
          <w:trHeight w:val="2285"/>
          <w:jc w:val="center"/>
        </w:trPr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08E9707A" w14:textId="4A20F81C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dsfbdfb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E8CB263" w14:textId="0A0A23E3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dsfbdsb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6A47766" w14:textId="666D5638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dvsvf</w:t>
            </w:r>
          </w:p>
        </w:tc>
      </w:tr>
    </w:tbl>
    <w:p>
      <w:pPr>
        <w:spacing w:before="0" w:after="0" w:line="40" w:lineRule="exact"/>
      </w:pPr>
    </w:p>
    <w:p w14:paraId="2DA5605F" w14:textId="77777777" w:rsidR="00CE0C6D" w:rsidRPr="00E41E25" w:rsidRDefault="00CE0C6D" w:rsidP="00227548">
      <w:pPr>
        <w:pageBreakBefore/>
        <w:pStyle w:val="2"/>
        <w:ind w:firstLineChars="42" w:firstLine="118"/>
        <w:rPr>
          <w:rFonts w:asciiTheme="minorHAnsi" w:eastAsia="微軟正黑體" w:hAnsiTheme="minorHAnsi" w:cstheme="minorHAnsi"/>
        </w:rPr>
      </w:pPr>
      <w:bookmarkStart w:id="6" w:name="_Toc50389615"/>
      <w:bookmarkStart w:id="7" w:name="_Toc50389664"/>
      <w:r w:rsidRPr="00E41E25">
        <w:rPr>
          <w:rFonts w:asciiTheme="minorHAnsi" w:eastAsia="微軟正黑體" w:hAnsiTheme="minorHAnsi" w:cstheme="minorHAnsi"/>
        </w:rPr>
        <w:t>文件變更履歷：</w:t>
      </w:r>
      <w:bookmarkEnd w:id="6"/>
      <w:bookmarkEnd w:id="7"/>
    </w:p>
    <w:tbl>
      <w:tblPr>
        <w:tblW w:w="1513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4"/>
        <w:gridCol w:w="5543"/>
        <w:gridCol w:w="5543"/>
        <w:gridCol w:w="1609"/>
        <w:gridCol w:w="1609"/>
      </w:tblGrid>
      <w:tr w:rsidR="00CE0C6D" w:rsidRPr="00E41E25" w14:paraId="4DC3719B" w14:textId="77777777" w:rsidTr="00227548">
        <w:trPr>
          <w:trHeight w:val="384"/>
        </w:trPr>
        <w:tc>
          <w:tcPr>
            <w:tcW w:w="834" w:type="dxa"/>
            <w:vAlign w:val="center"/>
          </w:tcPr>
          <w:p w14:paraId="3C6EDAE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版本</w:t>
            </w:r>
          </w:p>
        </w:tc>
        <w:tc>
          <w:tcPr>
            <w:tcW w:w="5543" w:type="dxa"/>
            <w:vAlign w:val="center"/>
          </w:tcPr>
          <w:p w14:paraId="03D1A735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修訂內容</w:t>
            </w:r>
          </w:p>
        </w:tc>
        <w:tc>
          <w:tcPr>
            <w:tcW w:w="5543" w:type="dxa"/>
            <w:vAlign w:val="center"/>
          </w:tcPr>
          <w:p w14:paraId="1D0843AB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修訂原因</w:t>
            </w:r>
          </w:p>
        </w:tc>
        <w:tc>
          <w:tcPr>
            <w:tcW w:w="1609" w:type="dxa"/>
            <w:vAlign w:val="center"/>
          </w:tcPr>
          <w:p w14:paraId="6118BF6D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日期</w:t>
            </w:r>
          </w:p>
        </w:tc>
        <w:tc>
          <w:tcPr>
            <w:tcW w:w="1609" w:type="dxa"/>
            <w:vAlign w:val="center"/>
          </w:tcPr>
          <w:p w14:paraId="0D749D4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修訂者</w:t>
            </w:r>
          </w:p>
        </w:tc>
      </w:tr>
      <w:tr w:rsidR="00453CF8" w:rsidRPr="00E41E25" w14:paraId="1991B272" w14:textId="77777777" w:rsidTr="00227548">
        <w:trPr>
          <w:trHeight w:val="1170"/>
        </w:trPr>
        <w:tc>
          <w:tcPr>
            <w:tcW w:w="834" w:type="dxa"/>
            <w:vAlign w:val="center"/>
          </w:tcPr>
          <w:p w14:paraId="5DEA30F5" w14:textId="792C248C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1.0</w:t>
            </w:r>
          </w:p>
        </w:tc>
        <w:tc>
          <w:tcPr>
            <w:tcW w:w="5543" w:type="dxa"/>
            <w:vAlign w:val="center"/>
          </w:tcPr>
          <w:p w14:paraId="7C65052F" w14:textId="19417AD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5543" w:type="dxa"/>
            <w:vAlign w:val="center"/>
          </w:tcPr>
          <w:p w14:paraId="4A84E8A4" w14:textId="56C2EF7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1609" w:type="dxa"/>
            <w:vAlign w:val="center"/>
          </w:tcPr>
          <w:p w14:paraId="67DDAC20" w14:textId="43F6542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21331</w:t>
            </w:r>
          </w:p>
        </w:tc>
        <w:tc>
          <w:tcPr>
            <w:tcW w:w="1609" w:type="dxa"/>
            <w:vAlign w:val="center"/>
          </w:tcPr>
          <w:p w14:paraId="3E212B94" w14:textId="78D544D1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dvsvf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5"/>
        <w:gridCol w:w="13493"/>
      </w:tblGrid>
      <w:tr w:rsidR="005D4302" w:rsidRPr="00E41E25" w14:paraId="3610DA08" w14:textId="77777777" w:rsidTr="00845353">
        <w:tc>
          <w:tcPr>
            <w:tcW w:w="15138" w:type="dxa"/>
            <w:gridSpan w:val="2"/>
            <w:shd w:val="clear" w:color="auto" w:fill="F3F3F3"/>
          </w:tcPr>
          <w:p w14:paraId="7391A917" w14:textId="5DED0C86" w:rsidR="005D4302" w:rsidRPr="00E41E25" w:rsidRDefault="00B07DF5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color w:val="888888"/>
                <w:kern w:val="0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</w:rPr>
            </w:r>
            <w:r w:rsidR="005D4302" w:rsidRPr="00E41E25">
              <w:rPr>
                <w:rFonts w:asciiTheme="minorHAnsi" w:eastAsia="微軟正黑體" w:hAnsiTheme="minorHAnsi" w:cstheme="minorHAnsi"/>
                <w:sz w:val="28"/>
                <w:szCs w:val="28"/>
              </w:rPr>
            </w:r>
            <w:r w:rsidR="005D430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一、前置作業</w:t>
            </w:r>
          </w:p>
        </w:tc>
      </w:tr>
      <w:tr w:rsidR="005D4302" w:rsidRPr="00E41E25" w14:paraId="7B58EB9A" w14:textId="77777777" w:rsidTr="00845353">
        <w:trPr>
          <w:trHeight w:val="6160"/>
        </w:trPr>
        <w:tc>
          <w:tcPr>
            <w:tcW w:w="15138" w:type="dxa"/>
            <w:gridSpan w:val="2"/>
            <w:tcBorders>
              <w:bottom w:val="single" w:sz="4" w:space="0" w:color="auto"/>
            </w:tcBorders>
          </w:tcPr>
          <w:p w14:paraId="3F89365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</w:rPr>
            </w:pPr>
          </w:p>
          <w:p w14:paraId="0DF7058C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前置作業內容</w:t>
            </w:r>
          </w:p>
          <w:p w14:paraId="589C8015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6EA96A0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備妥電腦</w:t>
            </w:r>
          </w:p>
          <w:p w14:paraId="70A1284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進入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MES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作業畫面</w:t>
            </w:r>
          </w:p>
          <w:p w14:paraId="71940A4E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閱讀作業指導書</w:t>
            </w:r>
          </w:p>
          <w:p w14:paraId="575C47BF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確認設備及治工具品質</w:t>
            </w:r>
          </w:p>
          <w:p w14:paraId="0A395C82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確認測試程式</w:t>
            </w:r>
          </w:p>
          <w:p w14:paraId="559E8CD7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確認電腦主機網路設定值</w:t>
            </w:r>
          </w:p>
          <w:p w14:paraId="3E8DF4F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依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確認軟體資料</w:t>
            </w:r>
          </w:p>
          <w:p w14:paraId="66FC626D" w14:textId="77777777" w:rsidR="005D4302" w:rsidRPr="00E41E25" w:rsidRDefault="005D4302" w:rsidP="00845353">
            <w:pPr>
              <w:ind w:left="-36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</w:tr>
      <w:tr w:rsidR="005D4302" w:rsidRPr="00E41E25" w14:paraId="195C7F70" w14:textId="77777777" w:rsidTr="00845353">
        <w:trPr>
          <w:trHeight w:val="1494"/>
        </w:trPr>
        <w:tc>
          <w:tcPr>
            <w:tcW w:w="1645" w:type="dxa"/>
          </w:tcPr>
          <w:p w14:paraId="1D536464" w14:textId="77777777" w:rsidR="005D4302" w:rsidRPr="00E41E25" w:rsidRDefault="005D4302" w:rsidP="00845353">
            <w:pPr>
              <w:pStyle w:val="3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注意事項</w:t>
            </w:r>
          </w:p>
          <w:p w14:paraId="233F041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  <w:tc>
          <w:tcPr>
            <w:tcW w:w="13493" w:type="dxa"/>
          </w:tcPr>
          <w:p w14:paraId="438D46FE" w14:textId="77777777" w:rsidR="005D4302" w:rsidRPr="00E41E25" w:rsidRDefault="005D4302">
            <w:pPr>
              <w:numPr>
                <w:ilvl w:val="0"/>
                <w:numId w:val="5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料件核對：請依「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」核對料件。</w:t>
            </w:r>
          </w:p>
          <w:p w14:paraId="1DE9472E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2.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料件外觀檢驗：請依「檢驗缺點判定規範」檢驗料件外觀。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Layout w:type="fixed"/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 w:rsidR="00B97A66" w:rsidRPr="00E41E25" w14:paraId="10DF6259" w14:textId="77777777" w:rsidTr="00A23657">
        <w:tblPrEx>
          <w:shd w:val="clear" w:color="auto" w:fill="auto"/>
        </w:tblPrEx>
        <w:trPr>
          <w:gridAfter w:val="5"/>
          <w:wAfter w:w="268" w:type="dxa"/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01540F66" w14:textId="77777777" w:rsidR="00B97A66" w:rsidRPr="00E41E25" w:rsidRDefault="00B97A6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二、PCBA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外觀檢查</w:t>
            </w:r>
          </w:p>
        </w:tc>
      </w:tr>
      <w:tr>
        <w:trPr>
          <w:trHeight w:val="360" w:hRule="atLeast"/>
        </w:trPr>
        <w:tc>
          <w:tcPr>
            <w:tcW w:w="15138" w:type="dxa"/>
            <w:gridSpan w:val="18"/>
            <w:vAlign w:val="center"/>
          </w:tcPr>
          <w:p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fsvasfv</w:t>
            </w:r>
          </w:p>
        </w:tc>
      </w:tr>
      <w:tr>
        <w:trPr>
          <w:trHeight w:val="4000" w:hRule="atLeast"/>
        </w:trPr>
        <w:tc>
          <w:tcPr>
            <w:gridSpan w:val="9"/>
            <w:tcW w:w="7569" w:type="dxa"/>
          </w:tcPr>
          <w:p>
            <w:pPr>
              <w:jc w:val="center"/>
            </w:pPr>
            <w:r>
              <w:drawing>
                <wp:inline distT="0" distB="0" distL="0" distR="0">
                  <wp:extent cx="2343150" cy="1638300"/>
                  <wp:effectExtent l="0" t="0" r="0" b="0"/>
                  <wp:docPr id="214036354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9"/>
            <w:tcW w:w="7569" w:type="dxa"/>
          </w:tcPr>
          <w:p>
            <w:pPr>
              <w:jc w:val="center"/>
            </w:pPr>
            <w:r>
              <w:drawing>
                <wp:inline distT="0" distB="0" distL="0" distR="0">
                  <wp:extent cx="2343150" cy="1666875"/>
                  <wp:effectExtent l="0" t="0" r="0" b="0"/>
                  <wp:docPr id="2140363542" name="IMG_prod1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bot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60" w:hRule="atLeast"/>
        </w:trPr>
        <w:tc>
          <w:tcPr>
            <w:tcW w:w="15138" w:type="dxa"/>
            <w:gridSpan w:val="18"/>
            <w:vAlign w:val="center"/>
          </w:tcPr>
          <w:p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asvsav</w:t>
            </w:r>
          </w:p>
        </w:tc>
      </w:tr>
      <w:tr>
        <w:trPr>
          <w:trHeight w:val="4000" w:hRule="atLeast"/>
        </w:trPr>
        <w:tc>
          <w:tcPr>
            <w:gridSpan w:val="9"/>
            <w:tcW w:w="7569" w:type="dxa"/>
          </w:tcPr>
          <w:p>
            <w:pPr>
              <w:jc w:val="center"/>
            </w:pPr>
            <w:r>
              <w:drawing>
                <wp:inline distT="0" distB="0" distL="0" distR="0">
                  <wp:extent cx="2343150" cy="1638300"/>
                  <wp:effectExtent l="0" t="0" r="0" b="0"/>
                  <wp:docPr id="2140363543" name="IMG_prod2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top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9"/>
            <w:tcW w:w="7569" w:type="dxa"/>
          </w:tcPr>
          <w:p>
            <w:pPr>
              <w:jc w:val="center"/>
            </w:pPr>
            <w:r>
              <w:drawing>
                <wp:inline distT="0" distB="0" distL="0" distR="0">
                  <wp:extent cx="2343150" cy="1666875"/>
                  <wp:effectExtent l="0" t="0" r="0" b="0"/>
                  <wp:docPr id="2140363544" name="IMG_prod2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bot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09"/>
        <w:gridCol w:w="1527"/>
        <w:gridCol w:w="705"/>
        <w:gridCol w:w="717"/>
        <w:gridCol w:w="815"/>
        <w:gridCol w:w="1295"/>
        <w:gridCol w:w="825"/>
        <w:gridCol w:w="780"/>
        <w:gridCol w:w="53"/>
        <w:gridCol w:w="819"/>
        <w:gridCol w:w="1293"/>
        <w:gridCol w:w="825"/>
        <w:gridCol w:w="831"/>
        <w:gridCol w:w="935"/>
        <w:gridCol w:w="1178"/>
        <w:gridCol w:w="825"/>
        <w:gridCol w:w="634"/>
        <w:gridCol w:w="11"/>
        <w:gridCol w:w="80"/>
        <w:gridCol w:w="62"/>
        <w:gridCol w:w="49"/>
        <w:gridCol w:w="6"/>
        <w:gridCol w:w="64"/>
      </w:tblGrid>
      <w:tr w:rsidR="00F664B6" w:rsidRPr="00E41E25" w14:paraId="4D847336" w14:textId="77777777" w:rsidTr="00A23657">
        <w:tblPrEx>
          <w:shd w:val="clear" w:color="auto" w:fill="auto"/>
        </w:tblPrEx>
        <w:trPr>
          <w:trHeight w:val="546"/>
        </w:trPr>
        <w:tc>
          <w:tcPr>
            <w:tcW w:w="15138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579D6DA7" w14:textId="7133B43C" w:rsidR="00F664B6" w:rsidRPr="00E41E25" w:rsidRDefault="00F664B6" w:rsidP="00C029B0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</w:rPr>
              <w:t>三、ATE</w:t>
            </w:r>
            <w:r w:rsidRPr="00E41E25">
              <w:rPr>
                <w:rFonts w:asciiTheme="minorHAnsi" w:eastAsia="微軟正黑體" w:hAnsiTheme="minorHAnsi" w:cstheme="minorHAnsi"/>
                <w:b/>
              </w:rPr>
              <w:t>設備確認</w:t>
            </w:r>
          </w:p>
        </w:tc>
      </w:tr>
      <w:tr w:rsidR="00F664B6" w:rsidRPr="00E41E25" w14:paraId="3983E02C" w14:textId="77777777" w:rsidTr="00A23657">
        <w:tblPrEx>
          <w:shd w:val="clear" w:color="auto" w:fill="auto"/>
        </w:tblPrEx>
        <w:trPr>
          <w:trHeight w:val="546"/>
        </w:trPr>
        <w:tc>
          <w:tcPr>
            <w:tcW w:w="15138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4CCC2" w14:textId="77777777" w:rsidR="00F664B6" w:rsidRPr="00E41E25" w:rsidRDefault="00F664B6" w:rsidP="00C029B0">
            <w:pPr>
              <w:pStyle w:val="af2"/>
              <w:numPr>
                <w:ilvl w:val="0"/>
                <w:numId w:val="15"/>
              </w:numPr>
              <w:ind w:leftChars="0"/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設備</w:t>
            </w:r>
          </w:p>
          <w:p w14:paraId="03702F2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先開啟機櫃後方的總電源，再由上到下依序開啟設備及電腦電源。</w:t>
            </w:r>
          </w:p>
          <w:p w14:paraId="01CCDA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關閉時，先關閉電腦及測試程式，再由下至上關閉設備。</w:t>
            </w:r>
          </w:p>
          <w:p w14:paraId="2ADB04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</w:rPr>
              <mc:AlternateContent>
                <mc:Choice Requires="wpg">
                  <w:drawing>
                    <wp:inline distT="0" distB="0" distL="0" distR="0" wp14:anchorId="487A0F23" wp14:editId="0CFCC2BE">
                      <wp:extent cx="6210300" cy="3886200"/>
                      <wp:effectExtent l="0" t="0" r="19050" b="19050"/>
                      <wp:docPr id="39" name="群組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0300" cy="3886200"/>
                                <a:chOff x="377270" y="620688"/>
                                <a:chExt cx="8875250" cy="5994874"/>
                              </a:xfrm>
                            </wpg:grpSpPr>
                            <wpg:grpSp>
                              <wpg:cNvPr id="43" name="群組 43"/>
                              <wpg:cNvGrpSpPr/>
                              <wpg:grpSpPr>
                                <a:xfrm>
                                  <a:off x="377270" y="620688"/>
                                  <a:ext cx="8875250" cy="5994874"/>
                                  <a:chOff x="377270" y="620688"/>
                                  <a:chExt cx="8875250" cy="5994874"/>
                                </a:xfrm>
                              </wpg:grpSpPr>
                              <wpg:grpSp>
                                <wpg:cNvPr id="50" name="群組 50"/>
                                <wpg:cNvGrpSpPr/>
                                <wpg:grpSpPr>
                                  <a:xfrm>
                                    <a:off x="395536" y="620688"/>
                                    <a:ext cx="8856984" cy="5994874"/>
                                    <a:chOff x="395536" y="620688"/>
                                    <a:chExt cx="8856984" cy="5994874"/>
                                  </a:xfrm>
                                </wpg:grpSpPr>
                                <wpg:grpSp>
                                  <wpg:cNvPr id="53" name="群組 53"/>
                                  <wpg:cNvGrpSpPr/>
                                  <wpg:grpSpPr>
                                    <a:xfrm>
                                      <a:off x="395536" y="620688"/>
                                      <a:ext cx="8856984" cy="5994874"/>
                                      <a:chOff x="395536" y="620688"/>
                                      <a:chExt cx="8856984" cy="5994874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54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2915816" y="620688"/>
                                        <a:ext cx="3771900" cy="5562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55" name="直線接點 55"/>
                                    <wps:cNvCnPr/>
                                    <wps:spPr>
                                      <a:xfrm flipH="1">
                                        <a:off x="2843809" y="1268760"/>
                                        <a:ext cx="936104" cy="1865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7" name="文字方塊 5"/>
                                    <wps:cNvSpPr txBox="1"/>
                                    <wps:spPr>
                                      <a:xfrm>
                                        <a:off x="1331641" y="1102752"/>
                                        <a:ext cx="1512568" cy="50699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4702DC52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Chroma 8000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58" name="直線接點 58"/>
                                    <wps:cNvCnPr/>
                                    <wps:spPr>
                                      <a:xfrm flipV="1">
                                        <a:off x="5752373" y="2492896"/>
                                        <a:ext cx="57833" cy="41360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" name="文字方塊 12"/>
                                    <wps:cNvSpPr txBox="1"/>
                                    <wps:spPr>
                                      <a:xfrm>
                                        <a:off x="5234217" y="1858084"/>
                                        <a:ext cx="1350283" cy="63481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53CB0F54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開啟電腦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60" name="橢圓 60"/>
                                    <wps:cNvSpPr/>
                                    <wps:spPr>
                                      <a:xfrm>
                                        <a:off x="4716016" y="1988840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1" name="矩形 61"/>
                                    <wps:cNvSpPr/>
                                    <wps:spPr>
                                      <a:xfrm>
                                        <a:off x="3347864" y="3905672"/>
                                        <a:ext cx="1656184" cy="1755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2" name="直線接點 62"/>
                                    <wps:cNvCnPr/>
                                    <wps:spPr>
                                      <a:xfrm flipV="1">
                                        <a:off x="5004048" y="4622289"/>
                                        <a:ext cx="1872208" cy="161172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3" name="矩形 63"/>
                                    <wps:cNvSpPr/>
                                    <wps:spPr>
                                      <a:xfrm>
                                        <a:off x="6876256" y="2935257"/>
                                        <a:ext cx="2376264" cy="337406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3017E5AE" w14:textId="77777777" w:rsidR="00F664B6" w:rsidRPr="00082838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082838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64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7027291" y="3498304"/>
                                        <a:ext cx="2081213" cy="2667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68" name="橢圓 68"/>
                                    <wps:cNvSpPr/>
                                    <wps:spPr>
                                      <a:xfrm>
                                        <a:off x="7366360" y="3788478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2" name="橢圓 72"/>
                                    <wps:cNvSpPr/>
                                    <wps:spPr>
                                      <a:xfrm>
                                        <a:off x="7366360" y="4446075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3" name="橢圓 73"/>
                                    <wps:cNvSpPr/>
                                    <wps:spPr>
                                      <a:xfrm>
                                        <a:off x="8638121" y="5094147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4" name="橢圓 74"/>
                                    <wps:cNvSpPr/>
                                    <wps:spPr>
                                      <a:xfrm>
                                        <a:off x="7466943" y="5651161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5" name="直線接點 75"/>
                                    <wps:cNvCnPr/>
                                    <wps:spPr>
                                      <a:xfrm flipV="1">
                                        <a:off x="4860032" y="1491338"/>
                                        <a:ext cx="374035" cy="569510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7" name="矩形 77"/>
                                    <wps:cNvSpPr/>
                                    <wps:spPr>
                                      <a:xfrm>
                                        <a:off x="5234068" y="1183137"/>
                                        <a:ext cx="1323207" cy="61639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1FD307B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wps:wsp>
                                    <wps:cNvPr id="80" name="直線接點 80"/>
                                    <wps:cNvCnPr/>
                                    <wps:spPr>
                                      <a:xfrm flipV="1">
                                        <a:off x="2627784" y="4509120"/>
                                        <a:ext cx="504056" cy="16632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1" name="矩形 81"/>
                                    <wps:cNvSpPr/>
                                    <wps:spPr>
                                      <a:xfrm>
                                        <a:off x="395536" y="3237156"/>
                                        <a:ext cx="2376264" cy="336019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DDC10EE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36"/>
                                            </w:rPr>
                                            <w:t>開啟背面總電源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82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539552" y="3789040"/>
                                        <a:ext cx="2016224" cy="264483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90" name="橢圓 90"/>
                                    <wps:cNvSpPr/>
                                    <wps:spPr>
                                      <a:xfrm flipV="1">
                                        <a:off x="827584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3" name="橢圓 93"/>
                                    <wps:cNvSpPr/>
                                    <wps:spPr>
                                      <a:xfrm flipV="1">
                                        <a:off x="2051720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6" name="橢圓 96"/>
                                    <wps:cNvSpPr/>
                                    <wps:spPr>
                                      <a:xfrm flipV="1">
                                        <a:off x="827584" y="6093296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7" name="直線接點 97"/>
                                    <wps:cNvCnPr/>
                                    <wps:spPr>
                                      <a:xfrm>
                                        <a:off x="1115616" y="6093296"/>
                                        <a:ext cx="288031" cy="29713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8" name="矩形 98"/>
                                    <wps:cNvSpPr/>
                                    <wps:spPr>
                                      <a:xfrm>
                                        <a:off x="1403647" y="6165304"/>
                                        <a:ext cx="1152127" cy="45025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E827AA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b/>
                                              <w:bCs/>
                                              <w:color w:val="FF0000"/>
                                              <w:kern w:val="24"/>
                                              <w:szCs w:val="36"/>
                                            </w:rPr>
                                            <w:t>220VAC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</wpg:grpSp>
                                <wps:wsp>
                                  <wps:cNvPr id="99" name="橢圓 99"/>
                                  <wps:cNvSpPr/>
                                  <wps:spPr>
                                    <a:xfrm flipV="1">
                                      <a:off x="1403648" y="5589240"/>
                                      <a:ext cx="216024" cy="216024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  <wps:wsp>
                                <wps:cNvPr id="100" name="橢圓 100"/>
                                <wps:cNvSpPr/>
                                <wps:spPr>
                                  <a:xfrm>
                                    <a:off x="6254189" y="1961103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EA89D81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 w:rsidRPr="002D3B39">
                                        <w:rPr>
                                          <w:rFonts w:ascii="標楷體" w:eastAsia="標楷體" w:hAnsi="標楷體" w:hint="eastAsia"/>
                                          <w:b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1" name="橢圓 101"/>
                                <wps:cNvSpPr/>
                                <wps:spPr>
                                  <a:xfrm>
                                    <a:off x="7027292" y="2349262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5AF3E4C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2" name="橢圓 102"/>
                                <wps:cNvSpPr/>
                                <wps:spPr>
                                  <a:xfrm>
                                    <a:off x="4225872" y="2147994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EF5BAC2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3" name="橢圓 103"/>
                                <wps:cNvSpPr/>
                                <wps:spPr>
                                  <a:xfrm>
                                    <a:off x="377270" y="2622408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40A7373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  <wps:wsp>
                              <wps:cNvPr id="104" name="橢圓 104"/>
                              <wps:cNvSpPr/>
                              <wps:spPr>
                                <a:xfrm>
                                  <a:off x="7884368" y="5085184"/>
                                  <a:ext cx="144016" cy="144016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7A0F23" id="群組 52" o:spid="_x0000_s1027" style="width:489pt;height:306pt;mso-position-horizontal-relative:char;mso-position-vertical-relative:line" coordorigin="3772,6206" coordsize="88752,599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">
                      <v:group id="_x0000_s1028" style="position:absolute;left:3772;top:6206;width:88753;height:59949" coordorigin="3772,6206" coordsize="88752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group id="群組 50" o:spid="_x0000_s1029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group id="群組 53" o:spid="_x0000_s1030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2" o:spid="_x0000_s1031" type="#_x0000_t75" style="position:absolute;left:29158;top:6206;width:37719;height:5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">
                              <v:imagedata r:id="rId23" o:title=""/>
                            </v:shape>
                            <v:line id="直線接點 55" o:spid="_x0000_s1032" style="position:absolute;flip:x;visibility:visible;mso-wrap-style:square" from="28438,12687" to="37799,1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" strokecolor="#00b0f0" strokeweight="3pt">
                              <v:stroke dashstyle="1 1" joinstyle="miter"/>
                            </v:line>
                            <v:shape id="文字方塊 5" o:spid="_x0000_s1033" type="#_x0000_t202" style="position:absolute;left:13316;top:11027;width:15126;height:5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" filled="f" strokecolor="#00b0f0" strokeweight="2.25pt">
                              <v:textbox>
                                <w:txbxContent>
                                  <w:p w14:paraId="4702DC52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Chroma 8000</w:t>
                                    </w:r>
                                  </w:p>
                                </w:txbxContent>
                              </v:textbox>
                            </v:shape>
                            <v:line id="直線接點 58" o:spid="_x0000_s1034" style="position:absolute;flip:y;visibility:visible;mso-wrap-style:square" from="57523,24928" to="58102,29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" strokecolor="#00b0f0" strokeweight="3pt">
                              <v:stroke dashstyle="1 1" joinstyle="miter"/>
                            </v:line>
                            <v:shape id="文字方塊 12" o:spid="_x0000_s1035" type="#_x0000_t202" style="position:absolute;left:52342;top:18580;width:13503;height:6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" fillcolor="white [3212]" strokecolor="#00b0f0" strokeweight="2.25pt">
                              <v:textbox>
                                <w:txbxContent>
                                  <w:p w14:paraId="53CB0F54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開啟電腦</w:t>
                                    </w:r>
                                  </w:p>
                                </w:txbxContent>
                              </v:textbox>
                            </v:shape>
                            <v:oval id="橢圓 60" o:spid="_x0000_s1036" style="position:absolute;left:47160;top:19888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Cj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vD5/&#10;yT9Ar/8BAAD//wMAUEsBAi0AFAAGAAgAAAAhANvh9svuAAAAhQEAABMAAAAAAAAAAAAAAAAAAAAA&#10;AFtDb250ZW50X1R5cGVzXS54bWxQSwECLQAUAAYACAAAACEAWvQsW78AAAAVAQAACwAAAAAAAAAA&#10;AAAAAAAfAQAAX3JlbHMvLnJlbHNQSwECLQAUAAYACAAAACEAgUzgo70AAADbAAAADwAAAAAAAAAA&#10;AAAAAAAHAgAAZHJzL2Rvd25yZXYueG1sUEsFBgAAAAADAAMAtwAAAPECAAAAAA==&#10;" filled="f" strokecolor="red" strokeweight="1pt">
                              <v:stroke joinstyle="miter"/>
                            </v:oval>
                            <v:rect id="矩形 61" o:spid="_x0000_s1037" style="position:absolute;left:33478;top:39056;width:16562;height:1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" filled="f" strokecolor="red" strokeweight="1pt"/>
                            <v:line id="直線接點 62" o:spid="_x0000_s1038" style="position:absolute;flip:y;visibility:visible;mso-wrap-style:square" from="50040,46222" to="68762,47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" strokecolor="red" strokeweight="3pt">
                              <v:stroke dashstyle="1 1" joinstyle="miter"/>
                            </v:line>
                            <v:rect id="矩形 63" o:spid="_x0000_s1039" style="position:absolute;left:68762;top:29352;width:23763;height:33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3017E5AE" w14:textId="77777777" w:rsidR="00F664B6" w:rsidRPr="00082838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082838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shape id="Picture 3" o:spid="_x0000_s1040" type="#_x0000_t75" style="position:absolute;left:70272;top:34983;width:20813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">
                              <v:imagedata r:id="rId24" o:title=""/>
                            </v:shape>
                            <v:oval id="橢圓 68" o:spid="_x0000_s1041" style="position:absolute;left:73663;top:37884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uyl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PDZ/&#10;yT9Ar/8BAAD//wMAUEsBAi0AFAAGAAgAAAAhANvh9svuAAAAhQEAABMAAAAAAAAAAAAAAAAAAAAA&#10;AFtDb250ZW50X1R5cGVzXS54bWxQSwECLQAUAAYACAAAACEAWvQsW78AAAAVAQAACwAAAAAAAAAA&#10;AAAAAAAfAQAAX3JlbHMvLnJlbHNQSwECLQAUAAYACAAAACEAfzrspb0AAADbAAAADwAAAAAAAAAA&#10;AAAAAAAHAgAAZHJzL2Rvd25yZXYueG1sUEsFBgAAAAADAAMAtwAAAPECAAAAAA==&#10;" filled="f" strokecolor="red" strokeweight="1pt">
                              <v:stroke joinstyle="miter"/>
                            </v:oval>
                            <v:oval id="橢圓 72" o:spid="_x0000_s1042" style="position:absolute;left:73663;top:44460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3" o:spid="_x0000_s1043" style="position:absolute;left:86381;top:5094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+gJwQAAANsAAAAPAAAAZHJzL2Rvd25yZXYueG1sRI9fa8JA&#10;EMTfC36HYwVfSr3YQ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PRH6An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4" o:spid="_x0000_s1044" style="position:absolute;left:74669;top:5651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nB9wQAAANsAAAAPAAAAZHJzL2Rvd25yZXYueG1sRI9fa8JA&#10;EMTfC36HYwVfSr1YS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HuucH3BAAAA2wAAAA8AAAAA&#10;AAAAAAAAAAAABwIAAGRycy9kb3ducmV2LnhtbFBLBQYAAAAAAwADALcAAAD1AgAAAAA=&#10;" filled="f" strokecolor="red" strokeweight="1pt">
                              <v:stroke joinstyle="miter"/>
                            </v:oval>
                            <v:line id="直線接點 75" o:spid="_x0000_s1045" style="position:absolute;flip:y;visibility:visible;mso-wrap-style:square" from="48600,14913" to="52340,20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" strokecolor="red" strokeweight="3pt">
                              <v:stroke dashstyle="1 1" joinstyle="miter"/>
                            </v:line>
                            <v:rect id="矩形 77" o:spid="_x0000_s1046" style="position:absolute;left:52340;top:11831;width:13232;height:6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1FD307B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line id="直線接點 80" o:spid="_x0000_s1047" style="position:absolute;flip:y;visibility:visible;mso-wrap-style:square" from="26277,45091" to="31318,46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" strokecolor="red" strokeweight="3pt">
                              <v:stroke dashstyle="1 1" joinstyle="miter"/>
                            </v:line>
                            <v:rect id="矩形 81" o:spid="_x0000_s1048" style="position:absolute;left:3955;top:32371;width:23763;height:33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" fillcolor="white [3212]" strokecolor="red" strokeweight="1pt">
                              <v:textbox>
                                <w:txbxContent>
                                  <w:p w14:paraId="7DDC10EE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20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 w:val="28"/>
                                        <w:szCs w:val="36"/>
                                      </w:rPr>
                                      <w:t>開啟背面總電源</w:t>
                                    </w:r>
                                  </w:p>
                                </w:txbxContent>
                              </v:textbox>
                            </v:rect>
                            <v:shape id="Picture 2" o:spid="_x0000_s1049" type="#_x0000_t75" style="position:absolute;left:5395;top:37890;width:20162;height:26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">
                              <v:imagedata r:id="rId25" o:title=""/>
                            </v:shape>
                            <v:oval id="橢圓 90" o:spid="_x0000_s1050" style="position:absolute;left:8275;top:49411;width:2161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" filled="f" strokecolor="red" strokeweight="1pt">
                              <v:stroke joinstyle="miter"/>
                            </v:oval>
                            <v:oval id="橢圓 93" o:spid="_x0000_s1051" style="position:absolute;left:20517;top:49411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" filled="f" strokecolor="red" strokeweight="1pt">
                              <v:stroke joinstyle="miter"/>
                            </v:oval>
                            <v:oval id="橢圓 96" o:spid="_x0000_s1052" style="position:absolute;left:8275;top:60932;width:2161;height:216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" filled="f" strokecolor="red" strokeweight="1pt">
                              <v:stroke joinstyle="miter"/>
                            </v:oval>
                            <v:line id="直線接點 97" o:spid="_x0000_s1053" style="position:absolute;visibility:visible;mso-wrap-style:square" from="11156,60932" to="14036,63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" strokecolor="red" strokeweight="3pt">
                              <v:stroke joinstyle="miter"/>
                            </v:line>
                            <v:rect id="矩形 98" o:spid="_x0000_s1054" style="position:absolute;left:14036;top:61653;width:11521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" fillcolor="white [3212]" strokecolor="red" strokeweight="1pt">
                              <v:textbox>
                                <w:txbxContent>
                                  <w:p w14:paraId="7E827AA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b/>
                                        <w:bCs/>
                                        <w:color w:val="FF0000"/>
                                        <w:kern w:val="24"/>
                                        <w:szCs w:val="36"/>
                                      </w:rPr>
                                      <w:t>220VAC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oval id="橢圓 99" o:spid="_x0000_s1055" style="position:absolute;left:14036;top:55892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" filled="f" strokecolor="red" strokeweight="1pt">
                            <v:stroke joinstyle="miter"/>
                          </v:oval>
                        </v:group>
                        <v:oval id="橢圓 100" o:spid="_x0000_s1056" style="position:absolute;left:62541;top:19611;width:5363;height:5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" fillcolor="#5b9bd5 [3204]" stroked="f" strokeweight="1pt">
                          <v:stroke joinstyle="miter"/>
                          <v:textbox>
                            <w:txbxContent>
                              <w:p w14:paraId="6EA89D81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 w:rsidRPr="002D3B39">
                                  <w:rPr>
                                    <w:rFonts w:ascii="標楷體" w:eastAsia="標楷體" w:hAnsi="標楷體" w:hint="eastAsia"/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oval>
                        <v:oval id="橢圓 101" o:spid="_x0000_s1057" style="position:absolute;left:70272;top:23492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55AF3E4C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oval>
                        <v:oval id="橢圓 102" o:spid="_x0000_s1058" style="position:absolute;left:42258;top:21479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" fillcolor="#5b9bd5 [3204]" stroked="f" strokeweight="1pt">
                          <v:stroke joinstyle="miter"/>
                          <v:textbox>
                            <w:txbxContent>
                              <w:p w14:paraId="3EF5BAC2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oval>
                        <v:oval id="橢圓 103" o:spid="_x0000_s1059" style="position:absolute;left:3772;top:26224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740A7373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oval>
                      </v:group>
                      <v:oval id="橢圓 104" o:spid="_x0000_s1060" style="position:absolute;left:78843;top:50851;width:1440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" filled="f" strokecolor="red" strokeweight="1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  <w:p w14:paraId="2F50601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24"/>
        <w:gridCol w:w="1555"/>
        <w:gridCol w:w="718"/>
        <w:gridCol w:w="730"/>
        <w:gridCol w:w="830"/>
        <w:gridCol w:w="1319"/>
        <w:gridCol w:w="840"/>
        <w:gridCol w:w="795"/>
        <w:gridCol w:w="54"/>
        <w:gridCol w:w="834"/>
        <w:gridCol w:w="1317"/>
        <w:gridCol w:w="840"/>
        <w:gridCol w:w="847"/>
        <w:gridCol w:w="953"/>
        <w:gridCol w:w="1200"/>
        <w:gridCol w:w="840"/>
        <w:gridCol w:w="642"/>
      </w:tblGrid>
      <w:tr w:rsidR="00F664B6" w:rsidRPr="00E41E25" w14:paraId="2782AFA0" w14:textId="77777777" w:rsidTr="00A23657">
        <w:tblPrEx>
          <w:shd w:val="clear" w:color="auto" w:fill="auto"/>
        </w:tblPrEx>
        <w:trPr>
          <w:gridAfter w:val="6"/>
          <w:wAfter w:w="279" w:type="dxa"/>
          <w:trHeight w:val="546"/>
        </w:trPr>
        <w:tc>
          <w:tcPr>
            <w:tcW w:w="1513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796EB780" w14:textId="31E2D785" w:rsidR="00F664B6" w:rsidRPr="00E41E25" w:rsidRDefault="00F664B6" w:rsidP="00C029B0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四、ATE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程式參數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&amp;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環境設定</w:t>
            </w:r>
          </w:p>
        </w:tc>
      </w:tr>
      <w:tr w:rsidR="00F664B6" w:rsidRPr="00E41E25" w14:paraId="39568D5E" w14:textId="77777777" w:rsidTr="00A23657">
        <w:tblPrEx>
          <w:shd w:val="clear" w:color="auto" w:fill="auto"/>
        </w:tblPrEx>
        <w:trPr>
          <w:gridAfter w:val="6"/>
          <w:wAfter w:w="279" w:type="dxa"/>
          <w:trHeight w:val="7923"/>
        </w:trPr>
        <w:tc>
          <w:tcPr>
            <w:tcW w:w="76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45FF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7BC21C4D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6DFD03D" wp14:editId="63449A96">
                  <wp:extent cx="627321" cy="743784"/>
                  <wp:effectExtent l="0" t="0" r="1905" b="0"/>
                  <wp:docPr id="198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30817" r="71126" b="37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800" cy="75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</w:t>
            </w:r>
          </w:p>
          <w:p w14:paraId="60C4BFEA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77035D47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9EB51F2" wp14:editId="7B7177D0">
                  <wp:extent cx="3482975" cy="1192530"/>
                  <wp:effectExtent l="0" t="0" r="0" b="0"/>
                  <wp:docPr id="199" name="圖片 17" descr="一張含有 文字, 螢幕擷取畫面, 多媒體, 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圖片 17" descr="一張含有 文字, 螢幕擷取畫面, 多媒體, 軟體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9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E74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467616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0988A3AB" wp14:editId="5690AC9B">
                  <wp:extent cx="2790825" cy="2289031"/>
                  <wp:effectExtent l="0" t="0" r="0" b="0"/>
                  <wp:docPr id="209" name="圖片 209" descr="S__4210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 descr="S__4210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913" cy="2294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 </w: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337534A" wp14:editId="1C830032">
                  <wp:extent cx="1844675" cy="1955800"/>
                  <wp:effectExtent l="0" t="0" r="0" b="0"/>
                  <wp:docPr id="210" name="圖片 210" descr="S__4210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S__4210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675" cy="195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52D2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68AB4E7C" wp14:editId="0EEEE076">
                  <wp:extent cx="4826635" cy="2632075"/>
                  <wp:effectExtent l="0" t="0" r="0" b="0"/>
                  <wp:docPr id="200" name="圖片 200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635" cy="263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5E39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62D59241" w14:textId="4EBE0E26" w:rsidR="00F664B6" w:rsidRPr="00E41E25" w:rsidRDefault="00E41E25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658266" behindDoc="0" locked="0" layoutInCell="1" allowOverlap="1" wp14:anchorId="613CF507" wp14:editId="7306CEDD">
                  <wp:simplePos x="0" y="0"/>
                  <wp:positionH relativeFrom="column">
                    <wp:posOffset>2282825</wp:posOffset>
                  </wp:positionH>
                  <wp:positionV relativeFrom="paragraph">
                    <wp:posOffset>2169160</wp:posOffset>
                  </wp:positionV>
                  <wp:extent cx="437321" cy="437321"/>
                  <wp:effectExtent l="0" t="0" r="0" b="0"/>
                  <wp:wrapNone/>
                  <wp:docPr id="887021000" name="圖形 282" descr="核取方塊 (打勾) 外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021000" name="圖形 887021000" descr="核取方塊 (打勾) 外框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1" cy="43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7D25DA8B" wp14:editId="64628B38">
                      <wp:simplePos x="0" y="0"/>
                      <wp:positionH relativeFrom="column">
                        <wp:posOffset>2673985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9" name="圓角矩形圖說文字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FBEDD9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D25DA8B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圓角矩形圖說文字 49" o:spid="_x0000_s1061" type="#_x0000_t62" style="position:absolute;margin-left:210.55pt;margin-top:165.35pt;width:95.25pt;height:30.7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Owh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" adj="8341,-8363" fillcolor="#5b9bd5 [3204]" strokecolor="#1f4d78 [1604]" strokeweight="1pt">
                      <v:textbox>
                        <w:txbxContent>
                          <w:p w14:paraId="4FFBEDD9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5374B6BA" wp14:editId="38B72065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8" name="圓角矩形圖說文字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E08D67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AC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74B6BA" id="圓角矩形圖說文字 48" o:spid="_x0000_s1062" type="#_x0000_t62" style="position:absolute;margin-left:58.3pt;margin-top:165.35pt;width:95.25pt;height:30.7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cVs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" adj="8341,-8363" fillcolor="#5b9bd5 [3204]" strokecolor="#1f4d78 [1604]" strokeweight="1pt">
                      <v:textbox>
                        <w:txbxContent>
                          <w:p w14:paraId="0EE08D67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F8F869D" wp14:editId="4B0E5FCC">
                  <wp:extent cx="2266315" cy="2266315"/>
                  <wp:effectExtent l="0" t="0" r="0" b="0"/>
                  <wp:docPr id="201" name="圖片 201" descr="一張含有 文字, 纜線, 千斤頂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圖片 201" descr="一張含有 文字, 纜線, 千斤頂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315" cy="226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t xml:space="preserve">  </w: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BF1CC3F" wp14:editId="421FF555">
                  <wp:extent cx="1654175" cy="1558290"/>
                  <wp:effectExtent l="0" t="0" r="0" b="0"/>
                  <wp:docPr id="202" name="圖片 202" descr="一張含有 文字, 電源插頭與插座, 纜線, 插頭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圖片 202" descr="一張含有 文字, 電源插頭與插座, 纜線, 插頭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175" cy="155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8AD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27E5B992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測試程式設定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:</w:t>
            </w:r>
          </w:p>
          <w:p w14:paraId="330CD31C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C33C28D" wp14:editId="5F13880E">
                  <wp:extent cx="3355340" cy="2210435"/>
                  <wp:effectExtent l="0" t="0" r="0" b="0"/>
                  <wp:docPr id="203" name="圖片 203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圖片 203" descr="一張含有 文字, 螢幕擷取畫面, 字型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5340" cy="221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0BA514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6FC8A3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4CCE3E3B" wp14:editId="0B577A8C">
                  <wp:extent cx="4325620" cy="1184910"/>
                  <wp:effectExtent l="0" t="0" r="0" b="0"/>
                  <wp:docPr id="204" name="圖片 204" descr="一張含有 文字, 螢幕擷取畫面, 字型, 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圖片 204" descr="一張含有 文字, 螢幕擷取畫面, 字型, 行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5620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1619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0A48CD0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F017DF1" wp14:editId="7749828E">
                  <wp:extent cx="3180715" cy="2655570"/>
                  <wp:effectExtent l="0" t="0" r="0" b="0"/>
                  <wp:docPr id="205" name="圖片 205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0715" cy="265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D8FF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57810E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A22731A" wp14:editId="76A68D79">
                  <wp:extent cx="3164840" cy="2393315"/>
                  <wp:effectExtent l="0" t="0" r="0" b="0"/>
                  <wp:docPr id="206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4840" cy="239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D4D8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6E8E63C6" wp14:editId="36051132">
                  <wp:extent cx="3442970" cy="2687320"/>
                  <wp:effectExtent l="0" t="0" r="0" b="0"/>
                  <wp:docPr id="207" name="圖片 1" descr="一張含有 文字, 螢幕擷取畫面, 軟體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圖片 1" descr="一張含有 文字, 螢幕擷取畫面, 軟體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2970" cy="268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405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3F95200" w14:textId="1D820F2B" w:rsidR="00F664B6" w:rsidRPr="00E41E25" w:rsidRDefault="00F664B6" w:rsidP="00E41E25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1725B650" wp14:editId="6D422493">
                  <wp:extent cx="4581525" cy="2209055"/>
                  <wp:effectExtent l="0" t="0" r="0" b="1270"/>
                  <wp:docPr id="208" name="圖片 208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3218" cy="2209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B97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開啟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2897FB6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699476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7F82F16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5D73B3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3AC80F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27F4A4E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輸入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User ID: root, Password: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空白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.</w:t>
            </w:r>
          </w:p>
          <w:p w14:paraId="6F662DD1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按下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Login</w:t>
            </w:r>
          </w:p>
          <w:p w14:paraId="3DF8A2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4E0DC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BB4494D" w14:textId="77777777" w:rsidR="009431D5" w:rsidRPr="00E41E25" w:rsidRDefault="009431D5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174131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0E2E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42384B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A6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15C044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解開紅框線材固定扣。</w:t>
            </w:r>
          </w:p>
          <w:p w14:paraId="621C6A3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使用可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活動式束線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帶，固定測試端子台至</w:t>
            </w:r>
          </w:p>
          <w:p w14:paraId="77246F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生產平台</w:t>
            </w:r>
          </w:p>
          <w:p w14:paraId="4BCB6EA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660658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B234DE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712FD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448A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7D146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將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輸入插頭接線到黃色接頭</w:t>
            </w:r>
          </w:p>
          <w:p w14:paraId="4683E47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需依照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DC or 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更換接頭</w:t>
            </w:r>
          </w:p>
          <w:p w14:paraId="4CDFB205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黃色接頭為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線外測試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)</w:t>
            </w:r>
          </w:p>
          <w:p w14:paraId="183C68B6" w14:textId="49297C8B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29608E1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8371C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53D3FC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9C469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F0B1E4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8956F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7E51AF6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80614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接線為</w:t>
            </w:r>
          </w:p>
          <w:p w14:paraId="0B4825B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69DA8E0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 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008697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HV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AC</w:t>
            </w:r>
          </w:p>
          <w:p w14:paraId="4673B81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WV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LV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則為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DC.</w:t>
            </w:r>
          </w:p>
          <w:p w14:paraId="14D00A73" w14:textId="76B1C434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606ABB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ACC9EE" w14:textId="0A894238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4CBA3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34773B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2F053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E8626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14E010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Management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4AE4B8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437F50C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64B480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116E49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64B9F7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E3062D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14C42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9B0AC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7FA68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69788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410EA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NetExtension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Setting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2FDB3CE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BC8B3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4367FC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D095E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12FFD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ED444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60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EE2D5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C4DA35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9811B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011DC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ADF6B9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2EC6E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3413D3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None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」選擇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</w:p>
          <w:p w14:paraId="05E94ED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右上點選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X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跳出</w:t>
            </w:r>
          </w:p>
          <w:p w14:paraId="6283132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82B91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702FC0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88C32A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57FDF6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AB194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FF4EF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2A0DB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1373A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48E02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CC162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79C14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8F8EA6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4660CB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GO/NO 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」後開啟程式</w:t>
            </w:r>
          </w:p>
          <w:p w14:paraId="16FC15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FD678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E1B2F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0A9A6C5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13B2690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466C501D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7123200F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55FE9E42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720772A" w14:textId="77777777" w:rsidR="00E41E25" w:rsidRP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5433DC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FA6B2F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點選程式</w:t>
            </w:r>
          </w:p>
          <w:tbl>
            <w:tblPr>
              <w:tblW w:w="64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434"/>
              <w:gridCol w:w="3969"/>
            </w:tblGrid>
            <w:tr w:rsidR="00F664B6" w:rsidRPr="00E41E25" w14:paraId="7BA17D86" w14:textId="77777777" w:rsidTr="00C029B0">
              <w:trPr>
                <w:trHeight w:val="333"/>
              </w:trPr>
              <w:tc>
                <w:tcPr>
                  <w:tcW w:w="2434" w:type="dxa"/>
                  <w:shd w:val="clear" w:color="000000" w:fill="FFC000"/>
                  <w:noWrap/>
                  <w:vAlign w:val="center"/>
                  <w:hideMark/>
                </w:tcPr>
                <w:p w14:paraId="692DAC16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3969" w:type="dxa"/>
                  <w:shd w:val="clear" w:color="000000" w:fill="FFC000"/>
                  <w:noWrap/>
                  <w:vAlign w:val="center"/>
                  <w:hideMark/>
                </w:tcPr>
                <w:p w14:paraId="182FC4E7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程式</w:t>
                  </w:r>
                </w:p>
              </w:tc>
            </w:tr>
            <w:tr w:rsidR="00DB5953" w:rsidRPr="00E41E25" w14:paraId="4480B93A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7D5972F0" w14:textId="293ABED5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0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fsvasfv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6B9B6BBA" w14:textId="1B8C5C98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fsvasfv</w:t>
                  </w:r>
                </w:p>
              </w:tc>
            </w:tr>
            <w:tr w:rsidR="00DB5953" w:rsidRPr="00E41E25" w14:paraId="2DB815F6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08FDCAD2" w14:textId="1F7815A6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Cs w:val="24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asvsav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0B5A994F" w14:textId="1799FE39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asvsav</w:t>
                  </w:r>
                </w:p>
              </w:tc>
            </w:tr>
          </w:tbl>
          <w:p w14:paraId="7EB68670" w14:textId="77777777" w:rsidR="00E41E25" w:rsidRPr="00095324" w:rsidRDefault="00E41E25" w:rsidP="00E41E25">
            <w:pPr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  <w:r w:rsidRPr="009732DC"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>Note:</w:t>
            </w:r>
            <w:r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 xml:space="preserve"> </w:t>
            </w:r>
            <w:r w:rsidRPr="00095324"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  <w:t>以最新版本程式執行測試</w:t>
            </w:r>
          </w:p>
          <w:p w14:paraId="44304E39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9EB06B5" w14:textId="77777777" w:rsidR="00DB5953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2787951C" w14:textId="77777777" w:rsidR="00DB5953" w:rsidRPr="00E41E25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C35BC7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48D1B2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」，跳出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Barcode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視窗。</w:t>
            </w:r>
          </w:p>
          <w:p w14:paraId="345821F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注意，生產時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 ATE &amp;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資料收集器都需要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各別刷槍一次</w:t>
            </w:r>
          </w:p>
          <w:p w14:paraId="341B65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1A15CE9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="新細明體" w:eastAsia="新細明體" w:hAnsi="新細明體" w:cs="新細明體" w:hint="eastAsia"/>
                <w:color w:val="FF0000"/>
                <w:sz w:val="32"/>
                <w:szCs w:val="32"/>
              </w:rPr>
              <w:t>※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開啟程式如出現紅字訊息，請先確認設備是否全部開啟。</w:t>
            </w:r>
          </w:p>
          <w:p w14:paraId="7F7B83EE" w14:textId="77777777" w:rsidR="00F664B6" w:rsidRPr="00E41E25" w:rsidRDefault="00F664B6" w:rsidP="00C029B0">
            <w:pPr>
              <w:ind w:left="377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40813EE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8"/>
      </w:tblGrid>
      <w:tr w:rsidR="00997704" w:rsidRPr="00E41E25" w14:paraId="28E23FE7" w14:textId="77777777" w:rsidTr="00A23657">
        <w:tblPrEx>
          <w:shd w:val="clear" w:color="auto" w:fill="auto"/>
        </w:tblPrEx>
        <w:trPr>
          <w:gridAfter w:val="2"/>
          <w:wAfter w:w="74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76835F0C" w14:textId="5193949E" w:rsidR="00997704" w:rsidRPr="00E41E25" w:rsidRDefault="00997704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37348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五、T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1_ATE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Chroma_</w:t>
            </w:r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</w:t>
            </w:r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good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CE4402" w:rsidRPr="00E41E25" w14:paraId="7EF26C9B" w14:textId="77777777" w:rsidTr="00A23657">
        <w:tblPrEx>
          <w:shd w:val="clear" w:color="auto" w:fill="auto"/>
          <w:tblCellMar>
            <w:left w:w="28" w:type="dxa"/>
            <w:right w:w="28" w:type="dxa"/>
          </w:tblCellMar>
        </w:tblPrEx>
        <w:trPr>
          <w:gridAfter w:val="3"/>
          <w:wAfter w:w="124" w:type="dxa"/>
          <w:trHeight w:val="2843"/>
        </w:trPr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0ABA542B" w14:textId="2E8B19CF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1247775"/>
                  <wp:effectExtent l="0" t="0" r="0" b="0"/>
                  <wp:docPr id="2140363546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293BA188" w14:textId="2969E84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04B83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6FB0A2D0" w14:textId="3ECE331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6662FF8B" w14:textId="64E2A162" w:rsidR="00CE4402" w:rsidRPr="00E41E25" w:rsidRDefault="00CE4402" w:rsidP="00CE4402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317C8F" w:rsidRPr="00E41E25" w14:paraId="59084FB0" w14:textId="77777777" w:rsidTr="00A23657">
        <w:tblPrEx>
          <w:shd w:val="clear" w:color="auto" w:fill="auto"/>
        </w:tblPrEx>
        <w:trPr>
          <w:gridAfter w:val="3"/>
          <w:wAfter w:w="124" w:type="dxa"/>
          <w:trHeight w:val="227"/>
        </w:trPr>
        <w:tc>
          <w:tcPr>
            <w:tcW w:w="946" w:type="dxa"/>
            <w:shd w:val="clear" w:color="auto" w:fill="E0E0E0"/>
          </w:tcPr>
          <w:p w14:paraId="353D72D7" w14:textId="13AEF0C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946" w:type="dxa"/>
          </w:tcPr>
          <w:p w14:paraId="116B77C0" w14:textId="0E39F47C" w:rsidR="00317C8F" w:rsidRPr="00E41E25" w:rsidRDefault="00317C8F" w:rsidP="00317C8F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936A8">
              <w:rPr>
                <w:rFonts w:ascii="微軟正黑體" w:eastAsia="微軟正黑體" w:hAnsi="微軟正黑體"/>
              </w:rPr>
              <w:t>asvsav</w:t>
            </w:r>
          </w:p>
        </w:tc>
        <w:tc>
          <w:tcPr>
            <w:tcW w:w="946" w:type="dxa"/>
            <w:shd w:val="clear" w:color="auto" w:fill="E0E0E0"/>
          </w:tcPr>
          <w:p w14:paraId="62DDCBD4" w14:textId="18C779E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46" w:type="dxa"/>
          </w:tcPr>
          <w:p w14:paraId="71E15E00" w14:textId="731F8550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vsavsav</w:t>
            </w:r>
          </w:p>
        </w:tc>
        <w:tc>
          <w:tcPr>
            <w:tcW w:w="946" w:type="dxa"/>
            <w:shd w:val="clear" w:color="auto" w:fill="E0E0E0"/>
          </w:tcPr>
          <w:p w14:paraId="6DE02BF8" w14:textId="08DDC42A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946" w:type="dxa"/>
          </w:tcPr>
          <w:p w14:paraId="4C03C09B" w14:textId="31566849" w:rsidR="00317C8F" w:rsidRPr="00E41E25" w:rsidRDefault="00317C8F" w:rsidP="00317C8F">
            <w:pPr>
              <w:rPr>
                <w:rFonts w:asciiTheme="minorHAnsi" w:eastAsia="微軟正黑體" w:hAnsiTheme="minorHAnsi" w:cstheme="minorHAnsi"/>
              </w:rPr>
            </w:pPr>
            <w:r w:rsidRPr="006936A8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946" w:type="dxa"/>
            <w:shd w:val="clear" w:color="auto" w:fill="E0E0E0"/>
          </w:tcPr>
          <w:p w14:paraId="4700C95C" w14:textId="1874DAF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46" w:type="dxa"/>
            <w:gridSpan w:val="1"/>
          </w:tcPr>
          <w:p w14:paraId="04399A1A" w14:textId="6B92052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946" w:type="dxa"/>
            <w:shd w:val="clear" w:color="auto" w:fill="E0E0E0"/>
          </w:tcPr>
          <w:p w14:paraId="30D99C75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2753F325" w14:textId="1C9482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5AA3A696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533AA1A8" w14:textId="49FD66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0B5889B8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5EA80998" w14:textId="18F666B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6F84FD6F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8" w:type="dxa"/>
            <w:gridSpan w:val="1"/>
          </w:tcPr>
          <w:p w14:paraId="5BFB76C5" w14:textId="19647E82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7226FA" w:rsidRPr="00E41E25" w14:paraId="00D75E5A" w14:textId="77777777" w:rsidTr="00A23657">
        <w:tblPrEx>
          <w:shd w:val="clear" w:color="auto" w:fill="auto"/>
        </w:tblPrEx>
        <w:trPr>
          <w:gridAfter w:val="3"/>
          <w:wAfter w:w="124" w:type="dxa"/>
          <w:trHeight w:val="227"/>
        </w:trPr>
        <w:tc>
          <w:tcPr>
            <w:tcW w:w="946" w:type="dxa"/>
            <w:shd w:val="clear" w:color="auto" w:fill="E0E0E0"/>
          </w:tcPr>
          <w:p w14:paraId="2EE5F0E6" w14:textId="27B2E8B1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465778DA" w14:textId="28DC04B3" w:rsidR="007226FA" w:rsidRPr="00E41E25" w:rsidRDefault="007226FA" w:rsidP="007226FA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4E3DEE">
              <w:rPr>
                <w:rFonts w:ascii="微軟正黑體" w:hAnsi="微軟正黑體"/>
                <w:bCs/>
                <w:szCs w:val="24"/>
              </w:rPr>
              <w:t>savsa</w:t>
            </w:r>
          </w:p>
        </w:tc>
        <w:tc>
          <w:tcPr>
            <w:tcW w:w="946" w:type="dxa"/>
            <w:shd w:val="clear" w:color="auto" w:fill="E0E0E0"/>
          </w:tcPr>
          <w:p w14:paraId="24C4201C" w14:textId="5B6B3AFA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13108EA4" w14:textId="2A7B08A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33A55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946" w:type="dxa"/>
            <w:shd w:val="clear" w:color="auto" w:fill="E0E0E0"/>
          </w:tcPr>
          <w:p w14:paraId="7D3CF374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2654AD17" w14:textId="1584437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19812040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0" w:type="dxa"/>
            <w:gridSpan w:val="3"/>
          </w:tcPr>
          <w:p w14:paraId="09BF0960" w14:textId="53FFF82C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156A9156" w14:textId="77777777" w:rsidTr="00A23657">
        <w:tblPrEx>
          <w:shd w:val="clear" w:color="auto" w:fill="auto"/>
        </w:tblPrEx>
        <w:trPr>
          <w:gridAfter w:val="3"/>
          <w:wAfter w:w="124" w:type="dxa"/>
          <w:trHeight w:val="2843"/>
        </w:trPr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614B5831" w14:textId="677B1ED6" w:rsidR="00997704" w:rsidRPr="00E41E25" w:rsidRDefault="00997704" w:rsidP="0041741D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09008C27" w14:textId="532F1603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285F2E5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6A27D6DB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71C78186" w14:textId="77777777" w:rsidTr="00A23657">
        <w:tblPrEx>
          <w:shd w:val="clear" w:color="auto" w:fill="auto"/>
        </w:tblPrEx>
        <w:trPr>
          <w:gridAfter w:val="3"/>
          <w:wAfter w:w="124" w:type="dxa"/>
          <w:trHeight w:val="227"/>
        </w:trPr>
        <w:tc>
          <w:tcPr>
            <w:tcW w:w="946" w:type="dxa"/>
            <w:shd w:val="clear" w:color="auto" w:fill="E0E0E0"/>
          </w:tcPr>
          <w:p w14:paraId="34565AC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6FE613AE" w14:textId="1CDD39FF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688DF6AA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293CCCB9" w14:textId="45220B13" w:rsidR="00997704" w:rsidRPr="00E41E25" w:rsidRDefault="002D080C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6" w:type="dxa"/>
            <w:shd w:val="clear" w:color="auto" w:fill="E0E0E0"/>
          </w:tcPr>
          <w:p w14:paraId="1C869D71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7352AF6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4620A4FD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  <w:gridSpan w:val="1"/>
          </w:tcPr>
          <w:p w14:paraId="6D666755" w14:textId="5125C2C1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0C97178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1B6E3C09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6F01DC44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356C02FB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0BBB2EC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26FE48B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04390FDE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8" w:type="dxa"/>
            <w:gridSpan w:val="1"/>
          </w:tcPr>
          <w:p w14:paraId="1C227AA3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3FF5934F" w14:textId="77777777" w:rsidTr="00A23657">
        <w:tblPrEx>
          <w:shd w:val="clear" w:color="auto" w:fill="auto"/>
        </w:tblPrEx>
        <w:trPr>
          <w:gridAfter w:val="3"/>
          <w:wAfter w:w="124" w:type="dxa"/>
          <w:trHeight w:val="227"/>
        </w:trPr>
        <w:tc>
          <w:tcPr>
            <w:tcW w:w="946" w:type="dxa"/>
            <w:shd w:val="clear" w:color="auto" w:fill="E0E0E0"/>
          </w:tcPr>
          <w:p w14:paraId="0DC0E85F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3C9F2D33" w14:textId="33A2E859" w:rsidR="00997704" w:rsidRPr="00E41E25" w:rsidRDefault="00997704" w:rsidP="0041741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4195C93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2A54BB44" w14:textId="6CFE1046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0FA0DE59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297EAA1D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7B50F3B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0" w:type="dxa"/>
            <w:gridSpan w:val="3"/>
          </w:tcPr>
          <w:p w14:paraId="6BA1F9B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8"/>
      </w:tblGrid>
      <w:tr w:rsidR="00AF77EA" w:rsidRPr="00E41E25" w14:paraId="3CE6B324" w14:textId="77777777" w:rsidTr="00A23657">
        <w:tblPrEx>
          <w:shd w:val="clear" w:color="auto" w:fill="auto"/>
        </w:tblPrEx>
        <w:trPr>
          <w:gridAfter w:val="3"/>
          <w:wAfter w:w="124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58AB40ED" w14:textId="5A8D7680" w:rsidR="00AF77EA" w:rsidRPr="00E41E25" w:rsidRDefault="00AF77EA" w:rsidP="00080FA7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六、T1_ATE 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good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080FA7" w:rsidRPr="00E41E25" w14:paraId="2B818031" w14:textId="77777777" w:rsidTr="00A23657">
        <w:tblPrEx>
          <w:shd w:val="clear" w:color="auto" w:fill="auto"/>
        </w:tblPrEx>
        <w:trPr>
          <w:gridAfter w:val="4"/>
          <w:wAfter w:w="187" w:type="dxa"/>
          <w:trHeight w:val="5877"/>
        </w:trPr>
        <w:tc>
          <w:tcPr>
            <w:tcW w:w="7568" w:type="dxa"/>
            <w:gridSpan w:val="8"/>
          </w:tcPr>
          <w:p w14:paraId="6B676047" w14:textId="77777777" w:rsidR="00080FA7" w:rsidRDefault="00E13F31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0"/>
                <w:szCs w:val="40"/>
              </w:rPr>
              <w:drawing>
                <wp:anchor distT="0" distB="0" distL="114300" distR="114300" simplePos="0" relativeHeight="251658263" behindDoc="0" locked="0" layoutInCell="1" allowOverlap="1" wp14:anchorId="3B1C7472" wp14:editId="6432EAB7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1202055</wp:posOffset>
                  </wp:positionV>
                  <wp:extent cx="363855" cy="1031635"/>
                  <wp:effectExtent l="0" t="0" r="0" b="0"/>
                  <wp:wrapNone/>
                  <wp:docPr id="6943994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399404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" cy="103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565377B9" wp14:editId="40A02B6B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2461895</wp:posOffset>
                      </wp:positionV>
                      <wp:extent cx="762000" cy="335280"/>
                      <wp:effectExtent l="0" t="457200" r="76200" b="26670"/>
                      <wp:wrapNone/>
                      <wp:docPr id="45555049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53023"/>
                                  <a:gd name="adj2" fmla="val -172045"/>
                                  <a:gd name="adj3" fmla="val 16667"/>
                                </a:avLst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359995" w14:textId="77777777" w:rsidR="00D80719" w:rsidRPr="0099013D" w:rsidRDefault="00D80719" w:rsidP="00D8071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2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 w:cs="Arial"/>
                                      <w:sz w:val="16"/>
                                      <w:szCs w:val="16"/>
                                    </w:rPr>
                                    <w:t/>
                                  </w:r>
                                </w:p>
                                <w:p w14:paraId="29DF2DF0" w14:textId="19A42BEB" w:rsidR="00DC7CCB" w:rsidRPr="009C30FF" w:rsidRDefault="00DC7CCB" w:rsidP="00DC7CCB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5377B9" id="語音泡泡: 圓角矩形 2" o:spid="_x0000_s1063" type="#_x0000_t62" style="position:absolute;left:0;text-align:left;margin-left:.05pt;margin-top:193.85pt;width:60pt;height:26.4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" adj="22253,-26362" fillcolor="#ffc000" strokecolor="#091723 [484]" strokeweight="1pt">
                      <v:textbox>
                        <w:txbxContent>
                          <w:p w14:paraId="4A359995" w14:textId="77777777" w:rsidR="00D80719" w:rsidRPr="0099013D" w:rsidRDefault="00D80719" w:rsidP="00D8071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2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 w:cs="Arial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 w14:paraId="29DF2DF0" w14:textId="19A42BEB" w:rsidR="00DC7CCB" w:rsidRPr="009C30FF" w:rsidRDefault="00DC7CCB" w:rsidP="00DC7C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3A14FDFB" wp14:editId="64C04EE9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1503680</wp:posOffset>
                      </wp:positionV>
                      <wp:extent cx="289560" cy="510540"/>
                      <wp:effectExtent l="19050" t="19050" r="15240" b="22860"/>
                      <wp:wrapNone/>
                      <wp:docPr id="130963431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A61E49" id="矩形 1" o:spid="_x0000_s1026" style="position:absolute;margin-left:50.75pt;margin-top:118.4pt;width:22.8pt;height:40.2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" filled="f" strokecolor="#ffc000" strokeweight="3pt"/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2" behindDoc="0" locked="0" layoutInCell="1" allowOverlap="1" wp14:anchorId="46400803" wp14:editId="6D154632">
                      <wp:simplePos x="0" y="0"/>
                      <wp:positionH relativeFrom="column">
                        <wp:posOffset>3997325</wp:posOffset>
                      </wp:positionH>
                      <wp:positionV relativeFrom="paragraph">
                        <wp:posOffset>687070</wp:posOffset>
                      </wp:positionV>
                      <wp:extent cx="632460" cy="1404620"/>
                      <wp:effectExtent l="0" t="0" r="15240" b="26670"/>
                      <wp:wrapNone/>
                      <wp:docPr id="161448457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D6F124" w14:textId="77777777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6400803" id="文字方塊 2" o:spid="_x0000_s1064" type="#_x0000_t202" style="position:absolute;left:0;text-align:left;margin-left:314.75pt;margin-top:54.1pt;width:49.8pt;height:110.6pt;z-index:25165826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C7IFA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">
                      <v:textbox style="mso-fit-shape-to-text:t">
                        <w:txbxContent>
                          <w:p w14:paraId="53D6F124" w14:textId="77777777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1CCA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79938576" wp14:editId="4FC45F86">
                      <wp:simplePos x="0" y="0"/>
                      <wp:positionH relativeFrom="column">
                        <wp:posOffset>3319145</wp:posOffset>
                      </wp:positionH>
                      <wp:positionV relativeFrom="paragraph">
                        <wp:posOffset>1680845</wp:posOffset>
                      </wp:positionV>
                      <wp:extent cx="762000" cy="335280"/>
                      <wp:effectExtent l="0" t="514350" r="19050" b="26670"/>
                      <wp:wrapNone/>
                      <wp:docPr id="1378114142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4023"/>
                                  <a:gd name="adj2" fmla="val -190227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EB7CFC" w14:textId="77777777" w:rsidR="00AD60DB" w:rsidRPr="0099013D" w:rsidRDefault="00AD60DB" w:rsidP="00AD60DB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8"/>
                                      <w:szCs w:val="14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4"/>
                                    </w:rPr>
                                    <w:t>asvsav</w:t>
                                  </w:r>
                                </w:p>
                                <w:p w14:paraId="71F20981" w14:textId="044F869A" w:rsidR="00DC7CCB" w:rsidRPr="003A6FB6" w:rsidRDefault="00DC7CCB" w:rsidP="00DC7CC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38576" id="_x0000_s1065" type="#_x0000_t62" style="position:absolute;left:0;text-align:left;margin-left:261.35pt;margin-top:132.35pt;width:60pt;height:26.4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" adj="11669,-30289" fillcolor="red" strokecolor="#091723 [484]" strokeweight="1pt">
                      <v:textbox>
                        <w:txbxContent>
                          <w:p w14:paraId="79EB7CFC" w14:textId="77777777" w:rsidR="00AD60DB" w:rsidRPr="0099013D" w:rsidRDefault="00AD60DB" w:rsidP="00AD60D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/>
                                <w:sz w:val="18"/>
                                <w:szCs w:val="14"/>
                              </w:rPr>
                              <w:t>asvsav</w:t>
                            </w:r>
                          </w:p>
                          <w:p w14:paraId="71F20981" w14:textId="044F869A" w:rsidR="00DC7CCB" w:rsidRPr="003A6FB6" w:rsidRDefault="00DC7CCB" w:rsidP="00DC7CC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drawing>
                <wp:anchor distT="0" distB="0" distL="114300" distR="114300" simplePos="0" relativeHeight="251658258" behindDoc="0" locked="0" layoutInCell="1" allowOverlap="1" wp14:anchorId="1D8994F9" wp14:editId="3B916DD9">
                  <wp:simplePos x="0" y="0"/>
                  <wp:positionH relativeFrom="column">
                    <wp:posOffset>2728595</wp:posOffset>
                  </wp:positionH>
                  <wp:positionV relativeFrom="paragraph">
                    <wp:posOffset>869950</wp:posOffset>
                  </wp:positionV>
                  <wp:extent cx="373380" cy="358140"/>
                  <wp:effectExtent l="0" t="0" r="7620" b="3810"/>
                  <wp:wrapNone/>
                  <wp:docPr id="10570924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728925" name="圖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35" b="35543"/>
                          <a:stretch/>
                        </pic:blipFill>
                        <pic:spPr bwMode="auto">
                          <a:xfrm>
                            <a:off x="0" y="0"/>
                            <a:ext cx="373380" cy="358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2D521BEC" wp14:editId="5BAE7B7D">
                      <wp:simplePos x="0" y="0"/>
                      <wp:positionH relativeFrom="column">
                        <wp:posOffset>3131185</wp:posOffset>
                      </wp:positionH>
                      <wp:positionV relativeFrom="paragraph">
                        <wp:posOffset>930275</wp:posOffset>
                      </wp:positionV>
                      <wp:extent cx="289560" cy="510540"/>
                      <wp:effectExtent l="19050" t="19050" r="15240" b="22860"/>
                      <wp:wrapNone/>
                      <wp:docPr id="188925293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C556A1" id="矩形 1" o:spid="_x0000_s1026" style="position:absolute;margin-left:246.55pt;margin-top:73.25pt;width:22.8pt;height:40.2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6ghQIAAGgFAAAOAAAAZHJzL2Uyb0RvYy54bWysVEtv2zAMvg/YfxB0X21nT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" filled="f" strokecolor="red" strokeweight="3pt"/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w:drawing>
                <wp:anchor distT="0" distB="0" distL="114300" distR="114300" simplePos="0" relativeHeight="251658259" behindDoc="0" locked="0" layoutInCell="1" allowOverlap="1" wp14:anchorId="1AD40647" wp14:editId="552FF353">
                  <wp:simplePos x="0" y="0"/>
                  <wp:positionH relativeFrom="column">
                    <wp:posOffset>4040505</wp:posOffset>
                  </wp:positionH>
                  <wp:positionV relativeFrom="paragraph">
                    <wp:posOffset>979805</wp:posOffset>
                  </wp:positionV>
                  <wp:extent cx="601980" cy="312420"/>
                  <wp:effectExtent l="0" t="0" r="7620" b="0"/>
                  <wp:wrapNone/>
                  <wp:docPr id="10258845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020258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7BEC9F0A" wp14:editId="2B969AA9">
                      <wp:simplePos x="0" y="0"/>
                      <wp:positionH relativeFrom="column">
                        <wp:posOffset>3441065</wp:posOffset>
                      </wp:positionH>
                      <wp:positionV relativeFrom="paragraph">
                        <wp:posOffset>1166495</wp:posOffset>
                      </wp:positionV>
                      <wp:extent cx="586740" cy="0"/>
                      <wp:effectExtent l="19050" t="19050" r="3810" b="19050"/>
                      <wp:wrapNone/>
                      <wp:docPr id="686590591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674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3AA211" id="直線接點 3" o:spid="_x0000_s1026" style="position:absolute;flip:x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95pt,91.85pt" to="317.1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" strokecolor="red" strokeweight="2.25pt">
                      <v:stroke joinstyle="miter"/>
                    </v:lin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1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CC42D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11ACBBB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0D9EDAA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7EC587B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4DAF6537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0EA385DA" w14:textId="5CCAD54B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2343150" cy="1638300"/>
                  <wp:effectExtent l="0" t="0" r="0" b="0"/>
                  <wp:docPr id="214036354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0" w:type="dxa"/>
            <w:gridSpan w:val="8"/>
          </w:tcPr>
          <w:p w14:paraId="64940DBE" w14:textId="77777777" w:rsidR="00080FA7" w:rsidRDefault="00524E6D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0"/>
                <w:szCs w:val="40"/>
              </w:rPr>
              <w:drawing>
                <wp:anchor distT="0" distB="0" distL="114300" distR="114300" simplePos="0" relativeHeight="251658264" behindDoc="0" locked="0" layoutInCell="1" allowOverlap="1" wp14:anchorId="4034E105" wp14:editId="106366BE">
                  <wp:simplePos x="0" y="0"/>
                  <wp:positionH relativeFrom="column">
                    <wp:posOffset>299110</wp:posOffset>
                  </wp:positionH>
                  <wp:positionV relativeFrom="paragraph">
                    <wp:posOffset>1252093</wp:posOffset>
                  </wp:positionV>
                  <wp:extent cx="363855" cy="1031635"/>
                  <wp:effectExtent l="0" t="0" r="0" b="0"/>
                  <wp:wrapNone/>
                  <wp:docPr id="3914474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399404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" cy="103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8253" behindDoc="0" locked="0" layoutInCell="1" allowOverlap="1" wp14:anchorId="2CB917C2" wp14:editId="3383DCF4">
                      <wp:simplePos x="0" y="0"/>
                      <wp:positionH relativeFrom="column">
                        <wp:posOffset>88037</wp:posOffset>
                      </wp:positionH>
                      <wp:positionV relativeFrom="paragraph">
                        <wp:posOffset>960933</wp:posOffset>
                      </wp:positionV>
                      <wp:extent cx="4601870" cy="1854556"/>
                      <wp:effectExtent l="0" t="19050" r="8255" b="12700"/>
                      <wp:wrapNone/>
                      <wp:docPr id="767047989" name="群組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01870" cy="1854556"/>
                                <a:chOff x="-14630" y="262890"/>
                                <a:chExt cx="4601870" cy="1854556"/>
                              </a:xfrm>
                            </wpg:grpSpPr>
                            <wps:wsp>
                              <wps:cNvPr id="1545207481" name="矩形 1"/>
                              <wps:cNvSpPr/>
                              <wps:spPr>
                                <a:xfrm>
                                  <a:off x="582930" y="844143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8649689" name="語音泡泡: 圓角矩形 2"/>
                              <wps:cNvSpPr/>
                              <wps:spPr>
                                <a:xfrm>
                                  <a:off x="-14630" y="1782166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53023"/>
                                    <a:gd name="adj2" fmla="val -172045"/>
                                    <a:gd name="adj3" fmla="val 16667"/>
                                  </a:avLst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B7D838" w14:textId="77777777" w:rsidR="00D80719" w:rsidRPr="0099013D" w:rsidRDefault="00D80719" w:rsidP="00D807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6"/>
                                        <w:szCs w:val="12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 w:cs="Arial"/>
                                        <w:sz w:val="16"/>
                                        <w:szCs w:val="16"/>
                                      </w:rPr>
                                      <w:t/>
                                    </w:r>
                                  </w:p>
                                  <w:p w14:paraId="1F9F328B" w14:textId="09F34C03" w:rsidR="009C30FF" w:rsidRPr="009C30FF" w:rsidRDefault="009C30FF" w:rsidP="009C30FF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019894" name="矩形 1"/>
                              <wps:cNvSpPr/>
                              <wps:spPr>
                                <a:xfrm>
                                  <a:off x="3074670" y="262890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4063788" name="語音泡泡: 圓角矩形 2"/>
                              <wps:cNvSpPr/>
                              <wps:spPr>
                                <a:xfrm>
                                  <a:off x="3108960" y="971550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4023"/>
                                    <a:gd name="adj2" fmla="val -190227"/>
                                    <a:gd name="adj3" fmla="val 16667"/>
                                  </a:avLst>
                                </a:prstGeom>
                                <a:solidFill>
                                  <a:srgbClr val="FF0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F05C282" w14:textId="77777777" w:rsidR="00AD60DB" w:rsidRPr="0099013D" w:rsidRDefault="00AD60DB" w:rsidP="00AD60D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sz w:val="18"/>
                                        <w:szCs w:val="14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/>
                                        <w:sz w:val="18"/>
                                        <w:szCs w:val="14"/>
                                      </w:rPr>
                                      <w:t>asvsav</w:t>
                                    </w:r>
                                  </w:p>
                                  <w:p w14:paraId="1B58DF7F" w14:textId="16DBF2FE" w:rsidR="001171B6" w:rsidRPr="003A6FB6" w:rsidRDefault="001171B6" w:rsidP="009C30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04756374" name="圖片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37029"/>
                                <a:stretch/>
                              </pic:blipFill>
                              <pic:spPr bwMode="auto">
                                <a:xfrm>
                                  <a:off x="2667000" y="434340"/>
                                  <a:ext cx="389890" cy="3498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51020258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85260" y="335280"/>
                                  <a:ext cx="601980" cy="312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5275545" name="直線接點 3"/>
                              <wps:cNvCnPr/>
                              <wps:spPr>
                                <a:xfrm flipH="1">
                                  <a:off x="3379470" y="499110"/>
                                  <a:ext cx="586740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B917C2" id="群組 4" o:spid="_x0000_s1066" style="position:absolute;left:0;text-align:left;margin-left:6.95pt;margin-top:75.65pt;width:362.35pt;height:146.05pt;z-index:251658253;mso-position-horizontal-relative:text;mso-position-vertical-relative:text;mso-width-relative:margin;mso-height-relative:margin" coordorigin="-146,2628" coordsize="46018,18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">
                      <v:rect id="矩形 1" o:spid="_x0000_s1067" style="position:absolute;left:5829;top:8441;width:2895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" filled="f" strokecolor="#ffc000" strokeweight="3pt"/>
                      <v:shape id="_x0000_s1068" type="#_x0000_t62" style="position:absolute;left:-146;top:17821;width:7619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" adj="22253,-26362" fillcolor="#ffc000" strokecolor="#091723 [484]" strokeweight="1pt">
                        <v:textbox>
                          <w:txbxContent>
                            <w:p w14:paraId="55B7D838" w14:textId="77777777" w:rsidR="00D80719" w:rsidRPr="0099013D" w:rsidRDefault="00D80719" w:rsidP="00D80719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 w:cs="Arial"/>
                                  <w:sz w:val="16"/>
                                  <w:szCs w:val="16"/>
                                </w:rPr>
                                <w:t/>
                              </w:r>
                            </w:p>
                            <w:p w14:paraId="1F9F328B" w14:textId="09F34C03" w:rsidR="009C30FF" w:rsidRPr="009C30FF" w:rsidRDefault="009C30FF" w:rsidP="009C30F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shape>
                      <v:rect id="矩形 1" o:spid="_x0000_s1069" style="position:absolute;left:30746;top:2628;width:2896;height:5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" filled="f" strokecolor="red" strokeweight="3pt"/>
                      <v:shape id="_x0000_s1070" type="#_x0000_t62" style="position:absolute;left:31089;top:9715;width:7620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" adj="11669,-30289" fillcolor="red" strokecolor="#091723 [484]" strokeweight="1pt">
                        <v:textbox>
                          <w:txbxContent>
                            <w:p w14:paraId="0F05C282" w14:textId="77777777" w:rsidR="00AD60DB" w:rsidRPr="0099013D" w:rsidRDefault="00AD60DB" w:rsidP="00AD60DB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4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/>
                                  <w:sz w:val="18"/>
                                  <w:szCs w:val="14"/>
                                </w:rPr>
                                <w:t>asvsav</w:t>
                              </w:r>
                            </w:p>
                            <w:p w14:paraId="1B58DF7F" w14:textId="16DBF2FE" w:rsidR="001171B6" w:rsidRPr="003A6FB6" w:rsidRDefault="001171B6" w:rsidP="009C30FF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1" o:spid="_x0000_s1071" type="#_x0000_t75" style="position:absolute;left:26670;top:4343;width:3898;height:3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">
                        <v:imagedata r:id="rId44" o:title="" croptop="24267f"/>
                      </v:shape>
                      <v:shape id="圖片 1" o:spid="_x0000_s1072" type="#_x0000_t75" style="position:absolute;left:39852;top:3352;width:6020;height: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">
                        <v:imagedata r:id="rId45" o:title=""/>
                      </v:shape>
                      <v:line id="直線接點 3" o:spid="_x0000_s1073" style="position:absolute;flip:x;visibility:visible;mso-wrap-style:square" from="33794,4991" to="39662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" strokecolor="red" strokeweight="2.25pt">
                        <v:stroke joinstyle="miter"/>
                      </v:line>
                    </v:group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1" behindDoc="0" locked="0" layoutInCell="1" allowOverlap="1" wp14:anchorId="30DA1C14" wp14:editId="4BB80143">
                      <wp:simplePos x="0" y="0"/>
                      <wp:positionH relativeFrom="column">
                        <wp:posOffset>4029710</wp:posOffset>
                      </wp:positionH>
                      <wp:positionV relativeFrom="paragraph">
                        <wp:posOffset>740410</wp:posOffset>
                      </wp:positionV>
                      <wp:extent cx="632460" cy="1404620"/>
                      <wp:effectExtent l="0" t="0" r="15240" b="26670"/>
                      <wp:wrapNone/>
                      <wp:docPr id="34243566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A6CBA1" w14:textId="6819CC85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0DA1C14" id="_x0000_s1074" type="#_x0000_t202" style="position:absolute;left:0;text-align:left;margin-left:317.3pt;margin-top:58.3pt;width:49.8pt;height:110.6pt;z-index:25165826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">
                      <v:textbox style="mso-fit-shape-to-text:t">
                        <w:txbxContent>
                          <w:p w14:paraId="15A6CBA1" w14:textId="6819CC85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2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1D4B82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0A30F2B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1AA230C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3F89961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76B4C47B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3252BF4B" w14:textId="0FE2A98F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2343150" cy="1638300"/>
                  <wp:effectExtent l="0" t="0" r="0" b="0"/>
                  <wp:docPr id="214036354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FA7" w:rsidRPr="00E41E25" w14:paraId="4C03568E" w14:textId="77777777" w:rsidTr="00271D0E">
        <w:tblPrEx>
          <w:shd w:val="clear" w:color="auto" w:fill="auto"/>
        </w:tblPrEx>
        <w:trPr>
          <w:gridAfter w:val="4"/>
          <w:wAfter w:w="187" w:type="dxa"/>
          <w:trHeight w:val="1810"/>
        </w:trPr>
        <w:tc>
          <w:tcPr>
            <w:tcW w:w="15138" w:type="dxa"/>
            <w:gridSpan w:val="16"/>
            <w:tcBorders>
              <w:bottom w:val="single" w:sz="4" w:space="0" w:color="auto"/>
            </w:tcBorders>
          </w:tcPr>
          <w:p w14:paraId="221FB520" w14:textId="6F001120" w:rsidR="00080FA7" w:rsidRPr="00D80719" w:rsidRDefault="00D80719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D80719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/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的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請接在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Good1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及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Good2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位置</w:t>
            </w:r>
          </w:p>
          <w:p w14:paraId="35745C3D" w14:textId="132956E4" w:rsidR="00080FA7" w:rsidRPr="00F42A30" w:rsidRDefault="00080FA7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測完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/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再測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，確認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燈</w:t>
            </w:r>
            <w:r w:rsidRPr="00F42A30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分別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亮黃燈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3"/>
        <w:gridCol w:w="1535"/>
        <w:gridCol w:w="708"/>
        <w:gridCol w:w="720"/>
        <w:gridCol w:w="819"/>
        <w:gridCol w:w="1301"/>
        <w:gridCol w:w="829"/>
        <w:gridCol w:w="837"/>
        <w:gridCol w:w="823"/>
        <w:gridCol w:w="1299"/>
        <w:gridCol w:w="829"/>
        <w:gridCol w:w="835"/>
        <w:gridCol w:w="940"/>
        <w:gridCol w:w="1184"/>
        <w:gridCol w:w="829"/>
        <w:gridCol w:w="837"/>
      </w:tblGrid>
      <w:tr w:rsidR="00B97A66" w:rsidRPr="00E41E25" w14:paraId="357B2D0C" w14:textId="77777777" w:rsidTr="00A23657">
        <w:trPr>
          <w:gridAfter w:val="1"/>
          <w:wAfter w:w="74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791854D3" w14:textId="538F40B8" w:rsidR="00B97A66" w:rsidRPr="00E41E25" w:rsidRDefault="00B97A66" w:rsidP="00080FA7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七、T1_ATE Chroma_</w:t>
            </w:r>
            <w:r w:rsidR="004428D5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C8042A" w:rsidRPr="00E41E25" w14:paraId="0C203A00" w14:textId="77777777" w:rsidTr="00FE151B">
        <w:tblPrEx>
          <w:tblCellMar>
            <w:left w:w="28" w:type="dxa"/>
            <w:right w:w="28" w:type="dxa"/>
          </w:tblCellMar>
        </w:tblPrEx>
        <w:trPr>
          <w:trHeight w:val="2843"/>
        </w:trPr>
        <w:tc>
          <w:tcPr>
            <w:tcW w:w="3776" w:type="dxa"/>
            <w:gridSpan w:val="4"/>
            <w:tcBorders>
              <w:top w:val="single" w:sz="12" w:space="0" w:color="auto"/>
            </w:tcBorders>
            <w:vAlign w:val="center"/>
          </w:tcPr>
          <w:p w14:paraId="658FB4C4" w14:textId="1FC1D43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1247775"/>
                  <wp:effectExtent l="0" t="0" r="0" b="0"/>
                  <wp:docPr id="2140363546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5516C26E" w14:textId="69F7C455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652DE022" w14:textId="6133D61B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90" w:type="dxa"/>
            <w:gridSpan w:val="4"/>
            <w:tcBorders>
              <w:top w:val="single" w:sz="12" w:space="0" w:color="auto"/>
            </w:tcBorders>
            <w:vAlign w:val="center"/>
          </w:tcPr>
          <w:p w14:paraId="2BFC60F4" w14:textId="1CA9B2D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  <w:t/>
            </w:r>
          </w:p>
        </w:tc>
      </w:tr>
      <w:tr w:rsidR="006E494A" w:rsidRPr="00E41E25" w14:paraId="1418CE94" w14:textId="77777777" w:rsidTr="00A23657">
        <w:trPr>
          <w:trHeight w:val="227"/>
        </w:trPr>
        <w:tc>
          <w:tcPr>
            <w:tcW w:w="813" w:type="dxa"/>
            <w:shd w:val="clear" w:color="auto" w:fill="E0E0E0"/>
          </w:tcPr>
          <w:p w14:paraId="4B5DBECF" w14:textId="58CABB9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35" w:type="dxa"/>
          </w:tcPr>
          <w:p w14:paraId="666DD680" w14:textId="0AB19FBA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savsav</w:t>
            </w:r>
          </w:p>
        </w:tc>
        <w:tc>
          <w:tcPr>
            <w:tcW w:w="708" w:type="dxa"/>
            <w:shd w:val="clear" w:color="auto" w:fill="E0E0E0"/>
          </w:tcPr>
          <w:p w14:paraId="1ECADB65" w14:textId="28AD4E1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20" w:type="dxa"/>
          </w:tcPr>
          <w:p w14:paraId="674F84EF" w14:textId="49EB1FB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savasfv</w:t>
            </w:r>
          </w:p>
        </w:tc>
        <w:tc>
          <w:tcPr>
            <w:tcW w:w="819" w:type="dxa"/>
            <w:shd w:val="clear" w:color="auto" w:fill="E0E0E0"/>
          </w:tcPr>
          <w:p w14:paraId="70ABBD75" w14:textId="4EBDA80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1" w:type="dxa"/>
          </w:tcPr>
          <w:p w14:paraId="07901C48" w14:textId="151EE41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 w:cs="Arial"/>
                <w:color w:val="000000" w:themeColor="text1"/>
                <w:szCs w:val="24"/>
              </w:rPr>
              <w:t/>
            </w:r>
          </w:p>
        </w:tc>
        <w:tc>
          <w:tcPr>
            <w:tcW w:w="829" w:type="dxa"/>
            <w:shd w:val="clear" w:color="auto" w:fill="E0E0E0"/>
          </w:tcPr>
          <w:p w14:paraId="3E99A37D" w14:textId="5442BBE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7" w:type="dxa"/>
          </w:tcPr>
          <w:p w14:paraId="2721C821" w14:textId="56E7B559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23" w:type="dxa"/>
            <w:shd w:val="clear" w:color="auto" w:fill="E0E0E0"/>
          </w:tcPr>
          <w:p w14:paraId="56076C09" w14:textId="31C5CE4F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99" w:type="dxa"/>
          </w:tcPr>
          <w:p w14:paraId="75C86B22" w14:textId="699610B8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29" w:type="dxa"/>
            <w:shd w:val="clear" w:color="auto" w:fill="E0E0E0"/>
          </w:tcPr>
          <w:p w14:paraId="24C2FDB3" w14:textId="1F35158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5" w:type="dxa"/>
          </w:tcPr>
          <w:p w14:paraId="678B89BA" w14:textId="5A7F4A06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940" w:type="dxa"/>
            <w:shd w:val="clear" w:color="auto" w:fill="E0E0E0"/>
          </w:tcPr>
          <w:p w14:paraId="6F2F8C45" w14:textId="371F6B7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184" w:type="dxa"/>
          </w:tcPr>
          <w:p w14:paraId="0E251BE5" w14:textId="74464DB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829" w:type="dxa"/>
            <w:shd w:val="clear" w:color="auto" w:fill="E0E0E0"/>
          </w:tcPr>
          <w:p w14:paraId="40ABD82A" w14:textId="7F0E9FB4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7" w:type="dxa"/>
            <w:gridSpan w:val="1"/>
          </w:tcPr>
          <w:p w14:paraId="1B909109" w14:textId="18966CD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</w:tr>
      <w:tr w:rsidR="00571A0D" w:rsidRPr="00E41E25" w14:paraId="6DB54AAC" w14:textId="77777777" w:rsidTr="00A23657">
        <w:trPr>
          <w:trHeight w:val="227"/>
        </w:trPr>
        <w:tc>
          <w:tcPr>
            <w:tcW w:w="813" w:type="dxa"/>
            <w:shd w:val="clear" w:color="auto" w:fill="E0E0E0"/>
          </w:tcPr>
          <w:p w14:paraId="16B9C21C" w14:textId="55278CDB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6F586471" w14:textId="44DD0175" w:rsidR="00571A0D" w:rsidRPr="00E41E25" w:rsidRDefault="00571A0D" w:rsidP="00571A0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savsvf</w:t>
            </w:r>
          </w:p>
        </w:tc>
        <w:tc>
          <w:tcPr>
            <w:tcW w:w="819" w:type="dxa"/>
            <w:shd w:val="clear" w:color="auto" w:fill="E0E0E0"/>
          </w:tcPr>
          <w:p w14:paraId="2D122CB3" w14:textId="747EE74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7" w:type="dxa"/>
            <w:gridSpan w:val="3"/>
          </w:tcPr>
          <w:p w14:paraId="2D49AD5D" w14:textId="79A4B64A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23" w:type="dxa"/>
            <w:shd w:val="clear" w:color="auto" w:fill="E0E0E0"/>
          </w:tcPr>
          <w:p w14:paraId="7E8C968F" w14:textId="6C2AC754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7278DA9E" w14:textId="368A779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940" w:type="dxa"/>
            <w:shd w:val="clear" w:color="auto" w:fill="E0E0E0"/>
          </w:tcPr>
          <w:p w14:paraId="2167C42E" w14:textId="1750936D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50" w:type="dxa"/>
            <w:gridSpan w:val="3"/>
          </w:tcPr>
          <w:p w14:paraId="24DDD807" w14:textId="3B5A9EF9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</w:tr>
      <w:tr w:rsidR="00E93CF3" w:rsidRPr="00E41E25" w14:paraId="4AAF2F3D" w14:textId="77777777" w:rsidTr="00A23657">
        <w:tblPrEx>
          <w:tblCellMar>
            <w:left w:w="28" w:type="dxa"/>
            <w:right w:w="28" w:type="dxa"/>
          </w:tblCellMar>
        </w:tblPrEx>
        <w:trPr>
          <w:gridAfter w:val="1"/>
          <w:wAfter w:w="74" w:type="dxa"/>
          <w:trHeight w:val="2199"/>
        </w:trPr>
        <w:tc>
          <w:tcPr>
            <w:tcW w:w="3776" w:type="dxa"/>
            <w:gridSpan w:val="4"/>
            <w:tcBorders>
              <w:top w:val="single" w:sz="12" w:space="0" w:color="auto"/>
            </w:tcBorders>
            <w:vAlign w:val="center"/>
          </w:tcPr>
          <w:p w14:paraId="26912CB5" w14:textId="7C5608A5" w:rsidR="00E93CF3" w:rsidRPr="00E41E25" w:rsidRDefault="00CF2821" w:rsidP="00E93CF3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2A6CEC9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2FBDA96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90" w:type="dxa"/>
            <w:gridSpan w:val="4"/>
            <w:tcBorders>
              <w:top w:val="single" w:sz="12" w:space="0" w:color="auto"/>
            </w:tcBorders>
          </w:tcPr>
          <w:p w14:paraId="1A18F657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7236D" w:rsidRPr="00E41E25" w14:paraId="305C5CB2" w14:textId="77777777" w:rsidTr="00A23657">
        <w:trPr>
          <w:gridAfter w:val="1"/>
          <w:wAfter w:w="74" w:type="dxa"/>
          <w:trHeight w:val="227"/>
        </w:trPr>
        <w:tc>
          <w:tcPr>
            <w:tcW w:w="813" w:type="dxa"/>
            <w:shd w:val="clear" w:color="auto" w:fill="E0E0E0"/>
          </w:tcPr>
          <w:p w14:paraId="3DB40383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5" w:type="dxa"/>
          </w:tcPr>
          <w:p w14:paraId="3DF795F3" w14:textId="2905C1A9" w:rsidR="00F7236D" w:rsidRPr="00E41E25" w:rsidRDefault="007649FF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708" w:type="dxa"/>
            <w:shd w:val="clear" w:color="auto" w:fill="E0E0E0"/>
          </w:tcPr>
          <w:p w14:paraId="5E40718E" w14:textId="17E7D95B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0" w:type="dxa"/>
          </w:tcPr>
          <w:p w14:paraId="69512C1A" w14:textId="348A2A30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19" w:type="dxa"/>
            <w:shd w:val="clear" w:color="auto" w:fill="E0E0E0"/>
          </w:tcPr>
          <w:p w14:paraId="6A15C147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5FA4A6D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4AA19571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33EEFC4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3" w:type="dxa"/>
            <w:shd w:val="clear" w:color="auto" w:fill="E0E0E0"/>
          </w:tcPr>
          <w:p w14:paraId="724FE1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99" w:type="dxa"/>
          </w:tcPr>
          <w:p w14:paraId="7D96DC19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1F86AEE2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0CEFDB1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68B3A8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4" w:type="dxa"/>
          </w:tcPr>
          <w:p w14:paraId="4F600FA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3345363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013D867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E150B" w:rsidRPr="00E41E25" w14:paraId="4974FEF2" w14:textId="77777777" w:rsidTr="00A23657">
        <w:trPr>
          <w:gridAfter w:val="1"/>
          <w:wAfter w:w="74" w:type="dxa"/>
          <w:trHeight w:val="227"/>
        </w:trPr>
        <w:tc>
          <w:tcPr>
            <w:tcW w:w="813" w:type="dxa"/>
            <w:shd w:val="clear" w:color="auto" w:fill="E0E0E0"/>
          </w:tcPr>
          <w:p w14:paraId="625CEDD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221DE40F" w14:textId="68792764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19" w:type="dxa"/>
            <w:shd w:val="clear" w:color="auto" w:fill="E0E0E0"/>
          </w:tcPr>
          <w:p w14:paraId="6FC2C80C" w14:textId="7FB86E68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967" w:type="dxa"/>
            <w:gridSpan w:val="3"/>
          </w:tcPr>
          <w:p w14:paraId="1E8161D5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3" w:type="dxa"/>
            <w:shd w:val="clear" w:color="auto" w:fill="E0E0E0"/>
          </w:tcPr>
          <w:p w14:paraId="6492EA64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7336D923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1A35199D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0" w:type="dxa"/>
            <w:gridSpan w:val="3"/>
          </w:tcPr>
          <w:p w14:paraId="0224664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6F219F57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43625E" w14:textId="5AB73135" w:rsidR="00E93CF3" w:rsidRPr="00E41E25" w:rsidRDefault="00E93CF3" w:rsidP="00E93CF3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八、T1_ATE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E93CF3" w:rsidRPr="009732DC" w14:paraId="16AD55EA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71C9" w14:textId="55D2E983" w:rsidR="00E93CF3" w:rsidRPr="009732DC" w:rsidRDefault="00E93CF3" w:rsidP="00E93CF3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2" behindDoc="0" locked="0" layoutInCell="1" allowOverlap="1" wp14:anchorId="42B444E6" wp14:editId="5F83AA1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1124146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695DE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73" o:spid="_x0000_s1026" type="#_x0000_t32" style="position:absolute;margin-left:319.1pt;margin-top:255.35pt;width:17.8pt;height:12.4pt;flip:x y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3" behindDoc="0" locked="0" layoutInCell="1" allowOverlap="1" wp14:anchorId="30862298" wp14:editId="4F50B5D5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567270554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E2D3EE" id="矩形 272" o:spid="_x0000_s1026" style="position:absolute;margin-left:337.45pt;margin-top:252.35pt;width:20.3pt;height:28.45pt;z-index:25299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1" behindDoc="0" locked="0" layoutInCell="1" allowOverlap="1" wp14:anchorId="242A0EA8" wp14:editId="2C4CDA14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570915107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1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25484861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1697733421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1647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648" name="圖片 164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49" name="圖片 164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637" name="矩形 1637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617" name="群組 1617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618" name="群組 1618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619" name="圖片 16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1620" name="圖片 1620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50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621" name="矩形 1621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622" name="直線接點 1622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3" name="直線接點 1623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4" name="直線接點 1624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2" name="直線接點 1632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3" name="直線接點 1633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4" name="直線接點 1634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5" name="直線接點 1635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6" name="直線接點 1636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604" name="語音泡泡: 圓角矩形 1604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5A14CF3E" w14:textId="77777777" w:rsidR="00A44D51" w:rsidRPr="00383E51" w:rsidRDefault="00A44D51" w:rsidP="00A44D51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asvsav</w:t>
                                        </w:r>
                                      </w:p>
                                      <w:p w14:paraId="133E56B9" w14:textId="6EAC10FE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821250376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454189935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244886087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596404642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47882715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692041889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549075590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552228102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428046982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1345220207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6012179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89025977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110532556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86933161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876777451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18795632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192993883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8891443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11555106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1737951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95692403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821873589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2A0EA8" id="群組 79" o:spid="_x0000_s1075" style="position:absolute;margin-left:108.7pt;margin-top:31.45pt;width:341.25pt;height:260.95pt;z-index:251658291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5" o:spid="_x0000_s1076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">
                        <v:imagedata r:id="rId52" o:title=""/>
                      </v:shape>
                      <v:group id="群組 78" o:spid="_x0000_s1077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">
                        <v:group id="群組 77" o:spid="_x0000_s1078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">
                          <v:group id="群組 53" o:spid="_x0000_s1079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        <v:shape id="圖片 1648" o:spid="_x0000_s1080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">
                              <v:imagedata r:id="rId53" o:title=""/>
                            </v:shape>
                            <v:shape id="圖片 1649" o:spid="_x0000_s1081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">
                              <v:imagedata r:id="rId54" o:title=""/>
                            </v:shape>
                          </v:group>
                          <v:rect id="矩形 1637" o:spid="_x0000_s1082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" filled="f" strokecolor="#00b050" strokeweight="1pt"/>
                          <v:group id="群組 1617" o:spid="_x0000_s1083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aUy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eAbPb8IJcvEPAAD//wMAUEsBAi0AFAAGAAgAAAAhANvh9svuAAAAhQEAABMAAAAAAAAAAAAA&#10;AAAAAAAAAFtDb250ZW50X1R5cGVzXS54bWxQSwECLQAUAAYACAAAACEAWvQsW78AAAAVAQAACwAA&#10;AAAAAAAAAAAAAAAfAQAAX3JlbHMvLnJlbHNQSwECLQAUAAYACAAAACEA0+GlMsMAAADdAAAADwAA&#10;AAAAAAAAAAAAAAAHAgAAZHJzL2Rvd25yZXYueG1sUEsFBgAAAAADAAMAtwAAAPcCAAAAAA==&#10;">
                            <v:group id="群組 1618" o:spid="_x0000_s1084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FA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gyjcygs5/AQAA//8DAFBLAQItABQABgAIAAAAIQDb4fbL7gAAAIUBAAATAAAAAAAA&#10;AAAAAAAAAAAAAABbQ29udGVudF9UeXBlc10ueG1sUEsBAi0AFAAGAAgAAAAhAFr0LFu/AAAAFQEA&#10;AAsAAAAAAAAAAAAAAAAAHwEAAF9yZWxzLy5yZWxzUEsBAi0AFAAGAAgAAAAhAKJ+MUDHAAAA3QAA&#10;AA8AAAAAAAAAAAAAAAAABwIAAGRycy9kb3ducmV2LnhtbFBLBQYAAAAAAwADALcAAAD7AgAAAAA=&#10;">
                              <v:shape id="圖片 1619" o:spid="_x0000_s1085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">
                                <v:imagedata r:id="rId55" o:title=""/>
                              </v:shape>
                              <v:shape id="圖片 1620" o:spid="_x0000_s1086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">
                                <v:imagedata r:id="rId56" o:title="10" croptop="10376f" cropbottom="46082f" cropleft="18028f" cropright="32710f"/>
                              </v:shape>
                              <v:rect id="矩形 1621" o:spid="_x0000_s1087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" filled="f" strokecolor="red" strokeweight="1pt"/>
                            </v:group>
                            <v:line id="直線接點 1622" o:spid="_x0000_s1088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3" o:spid="_x0000_s1089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T8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JJ7A3zfhBLl8AAAA//8DAFBLAQItABQABgAIAAAAIQDb4fbL7gAAAIUBAAATAAAAAAAAAAAA&#10;AAAAAAAAAABbQ29udGVudF9UeXBlc10ueG1sUEsBAi0AFAAGAAgAAAAhAFr0LFu/AAAAFQEAAAsA&#10;AAAAAAAAAAAAAAAAHwEAAF9yZWxzLy5yZWxzUEsBAi0AFAAGAAgAAAAhAF0XFPz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4" o:spid="_x0000_s1090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2" o:spid="_x0000_s1091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ie6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ZBLD3zfhBLl8AAAA//8DAFBLAQItABQABgAIAAAAIQDb4fbL7gAAAIUBAAATAAAAAAAAAAAA&#10;AAAAAAAAAABbQ29udGVudF9UeXBlc10ueG1sUEsBAi0AFAAGAAgAAAAhAFr0LFu/AAAAFQEAAAsA&#10;AAAAAAAAAAAAAAAAHwEAAF9yZWxzLy5yZWxzUEsBAi0AFAAGAAgAAAAhALeCJ7r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3" o:spid="_x0000_s1092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4" o:spid="_x0000_s1093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5" o:spid="_x0000_s1094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6" o:spid="_x0000_s1095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" strokecolor="red" strokeweight="1.5pt">
                              <v:stroke joinstyle="miter"/>
                            </v:line>
                          </v:group>
                          <v:shapetype id="_x0000_t62" coordsize="21600,21600" o:spt="62" adj="1350,25920" path="m3600,qx,3600l0@8@12@24,0@9,,18000qy3600,21600l@6,21600@15@27@7,21600,18000,21600qx21600,18000l21600@9@18@30,21600@8,21600,3600qy18000,l@7,0@21@33@6,xe">
                            <v:stroke joinstyle="miter"/>
                            <v:formulas>
                              <v:f eqn="sum 10800 0 #0"/>
                              <v:f eqn="sum 10800 0 #1"/>
                              <v:f eqn="sum #0 0 #1"/>
                              <v:f eqn="sum @0 @1 0"/>
                              <v:f eqn="sum 21600 0 #0"/>
                              <v:f eqn="sum 21600 0 #1"/>
                              <v:f eqn="if @0 3600 12600"/>
                              <v:f eqn="if @0 9000 18000"/>
                              <v:f eqn="if @1 3600 12600"/>
                              <v:f eqn="if @1 9000 18000"/>
                              <v:f eqn="if @2 0 #0"/>
                              <v:f eqn="if @3 @10 0"/>
                              <v:f eqn="if #0 0 @11"/>
                              <v:f eqn="if @2 @6 #0"/>
                              <v:f eqn="if @3 @6 @13"/>
                              <v:f eqn="if @5 @6 @14"/>
                              <v:f eqn="if @2 #0 21600"/>
                              <v:f eqn="if @3 21600 @16"/>
                              <v:f eqn="if @4 21600 @17"/>
                              <v:f eqn="if @2 #0 @6"/>
                              <v:f eqn="if @3 @19 @6"/>
                              <v:f eqn="if #1 @6 @20"/>
                              <v:f eqn="if @2 @8 #1"/>
                              <v:f eqn="if @3 @22 @8"/>
                              <v:f eqn="if #0 @8 @23"/>
                              <v:f eqn="if @2 21600 #1"/>
                              <v:f eqn="if @3 21600 @25"/>
                              <v:f eqn="if @5 21600 @26"/>
                              <v:f eqn="if @2 #1 @8"/>
                              <v:f eqn="if @3 @8 @28"/>
                              <v:f eqn="if @4 @8 @29"/>
                              <v:f eqn="if @2 #1 0"/>
                              <v:f eqn="if @3 @31 0"/>
                              <v:f eqn="if #1 0 @32"/>
                              <v:f eqn="val #0"/>
                              <v:f eqn="val #1"/>
                            </v:formulas>
                            <v:path o:connecttype="custom" o:connectlocs="10800,0;0,10800;10800,21600;21600,10800;@34,@35" textboxrect="791,791,20809,20809"/>
                            <v:handles>
                              <v:h position="#0,#1"/>
                            </v:handles>
                          </v:shapetype>
                          <v:shape id="語音泡泡: 圓角矩形 1604" o:spid="_x0000_s1096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" adj="33040,11690" fillcolor="#5b9bd5 [3204]" strokecolor="#1f4d78 [1604]" strokeweight="1pt">
                            <v:textbox>
                              <w:txbxContent>
                                <w:p w14:paraId="5A14CF3E" w14:textId="77777777" w:rsidR="00A44D51" w:rsidRPr="00383E51" w:rsidRDefault="00A44D51" w:rsidP="00A44D51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asvsav</w:t>
                                  </w:r>
                                </w:p>
                                <w:p w14:paraId="133E56B9" w14:textId="6EAC10FE" w:rsidR="00E93CF3" w:rsidRDefault="00E93CF3" w:rsidP="000D2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097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">
                            <v:line id="直線接點 72" o:spid="_x0000_s1098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" strokecolor="red" strokeweight="2.25pt">
                              <v:stroke joinstyle="miter"/>
                            </v:line>
                            <v:group id="群組 75" o:spid="_x0000_s1099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">
                              <v:line id="直線接點 67" o:spid="_x0000_s1100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" strokecolor="red" strokeweight="2.25pt">
                                <v:stroke joinstyle="miter"/>
                              </v:line>
                              <v:line id="直線接點 68" o:spid="_x0000_s1101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" strokecolor="black [3213]" strokeweight="2.25pt">
                                <v:stroke joinstyle="miter"/>
                              </v:line>
                              <v:group id="群組 74" o:spid="_x0000_s110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">
                                <v:group id="群組 11" o:spid="_x0000_s1103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">
                                  <v:line id="直線接點 3" o:spid="_x0000_s1104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" strokecolor="red" strokeweight="3pt">
                                    <v:stroke joinstyle="miter"/>
                                  </v:line>
                                  <v:group id="群組 9" o:spid="_x0000_s1105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">
                                    <v:line id="直線接點 1" o:spid="_x0000_s1106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" strokecolor="red" strokeweight="3pt">
                                      <v:stroke joinstyle="miter"/>
                                    </v:line>
                                    <v:line id="直線接點 2" o:spid="_x0000_s1107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" strokecolor="red" strokeweight="3pt">
                                      <v:stroke joinstyle="miter"/>
                                    </v:line>
                                    <v:line id="直線接點 4" o:spid="_x0000_s1108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" strokecolor="red" strokeweight="3pt">
                                      <v:stroke joinstyle="miter"/>
                                    </v:line>
                                    <v:line id="直線接點 5" o:spid="_x0000_s1109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110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111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112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113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" strokecolor="red" strokeweight="2.25pt">
                                  <v:stroke joinstyle="miter"/>
                                </v:line>
                                <v:line id="直線接點 65" o:spid="_x0000_s1114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" strokecolor="red" strokeweight="2.25pt">
                                  <v:stroke joinstyle="miter"/>
                                </v:line>
                                <v:line id="直線接點 69" o:spid="_x0000_s1115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116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117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118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0" behindDoc="0" locked="0" layoutInCell="1" allowOverlap="1" wp14:anchorId="451B2B5E" wp14:editId="29EAB5CA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6656479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0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607" name="群組 1607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1608" name="群組 1608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609" name="圖片 1609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50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610" name="圖片 16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611" name="群組 1611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612" name="直線接點 1612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3" name="直線接點 1613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4" name="直線接點 1614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5" name="直線接點 1615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616" name="矩形 1616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37888393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AE25BA" id="群組 80" o:spid="_x0000_s1026" style="position:absolute;margin-left:607.1pt;margin-top:7.55pt;width:122pt;height:189.9pt;z-index:25165829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">
                        <v:imagedata r:id="rId61" o:title=""/>
                      </v:shape>
                      <v:group id="群組 1607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Pv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aAbPb8IJcvEPAAD//wMAUEsBAi0AFAAGAAgAAAAhANvh9svuAAAAhQEAABMAAAAAAAAAAAAA&#10;AAAAAAAAAFtDb250ZW50X1R5cGVzXS54bWxQSwECLQAUAAYACAAAACEAWvQsW78AAAAVAQAACwAA&#10;AAAAAAAAAAAAAAAfAQAAX3JlbHMvLnJlbHNQSwECLQAUAAYACAAAACEAVjgz78MAAADdAAAADwAA&#10;AAAAAAAAAAAAAAAHAgAAZHJzL2Rvd25yZXYueG1sUEsFBgAAAAADAAMAtwAAAPcCAAAAAA==&#10;">
                        <v:group id="群組 1608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        <v:shape id="圖片 1609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">
                            <v:imagedata r:id="rId62" o:title="10" croptop="38779f" cropbottom="4591f" cropleft="18028f" cropright="32710f"/>
                          </v:shape>
                          <v:shape id="圖片 161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">
                            <v:imagedata r:id="rId63" o:title=""/>
                          </v:shape>
                        </v:group>
                        <v:group id="群組 161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jd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nSsHfN/EEuXgCAAD//wMAUEsBAi0AFAAGAAgAAAAhANvh9svuAAAAhQEAABMAAAAAAAAAAAAA&#10;AAAAAAAAAFtDb250ZW50X1R5cGVzXS54bWxQSwECLQAUAAYACAAAACEAWvQsW78AAAAVAQAACwAA&#10;AAAAAAAAAAAAAAAfAQAAX3JlbHMvLnJlbHNQSwECLQAUAAYACAAAACEAM0SY3cMAAADdAAAADwAA&#10;AAAAAAAAAAAAAAAHAgAAZHJzL2Rvd25yZXYueG1sUEsFBgAAAAADAAMAtwAAAPcCAAAAAA==&#10;">
                          <v:line id="直線接點 1612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3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" strokecolor="red" strokeweight="1.5pt">
                            <v:stroke joinstyle="miter"/>
                          </v:line>
                          <v:line id="直線接點 1615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" strokecolor="red" strokeweight="1.5pt">
                            <v:stroke joinstyle="miter"/>
                          </v:line>
                        </v:group>
                      </v:group>
                      <v:rect id="矩形 1616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64C59104" w14:textId="77777777" w:rsidR="00E93CF3" w:rsidRDefault="00A44D51" w:rsidP="00E93CF3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8" behindDoc="0" locked="0" layoutInCell="1" allowOverlap="1" wp14:anchorId="57616A69" wp14:editId="7A0E5ACC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0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537FCE" w14:textId="0D85BFEC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輸出接Load-2</w:t>
                                  </w:r>
                                </w:p>
                                <w:p w14:paraId="445AD934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7616A69" id="_x0000_s1120" type="#_x0000_t202" style="position:absolute;margin-left:-4.6pt;margin-top:293.45pt;width:190.85pt;height:67.95pt;z-index:251658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7w+Gg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">
                      <v:textbox style="mso-fit-shape-to-text:t">
                        <w:txbxContent>
                          <w:p w14:paraId="5E537FCE" w14:textId="0D85BFEC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445AD934" w14:textId="77777777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11298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54751F3" w14:textId="23610C76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8BAA7F9" w14:textId="772CC781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0FB052EC" w14:textId="6D602DA5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4B2AEB5B" w14:textId="32BB4CFA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CD7C7AC" w14:textId="5EA8CD7B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196511E" w14:textId="32DBEBA2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1774EDA" w14:textId="39EB7D72" w:rsidR="0082549B" w:rsidRPr="0082549B" w:rsidRDefault="00E81C30" w:rsidP="0082549B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567" behindDoc="0" locked="0" layoutInCell="1" allowOverlap="1" wp14:anchorId="39745103" wp14:editId="6201C1D1">
                      <wp:simplePos x="0" y="0"/>
                      <wp:positionH relativeFrom="column">
                        <wp:posOffset>8167469</wp:posOffset>
                      </wp:positionH>
                      <wp:positionV relativeFrom="paragraph">
                        <wp:posOffset>184787</wp:posOffset>
                      </wp:positionV>
                      <wp:extent cx="699844" cy="415636"/>
                      <wp:effectExtent l="0" t="0" r="5080" b="3810"/>
                      <wp:wrapNone/>
                      <wp:docPr id="503138418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24E538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257A8763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745103" id="Rectangle 1236" o:spid="_x0000_s1120" style="position:absolute;margin-left:643.1pt;margin-top:14.55pt;width:55.1pt;height:32.75pt;z-index:2516675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" fillcolor="#bfbfbf" stroked="f">
                      <v:textbox>
                        <w:txbxContent>
                          <w:p w14:paraId="5F24E538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257A8763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6647ECD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74120DB" w14:textId="23B76FD9" w:rsidR="0082549B" w:rsidRPr="0082549B" w:rsidRDefault="00C958BB" w:rsidP="0082549B">
            <w:pPr>
              <w:rPr>
                <w:rFonts w:ascii="微軟正黑體" w:eastAsia="微軟正黑體" w:hAnsi="微軟正黑體" w:cs="Arial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3" behindDoc="0" locked="0" layoutInCell="1" allowOverlap="1" wp14:anchorId="23894188" wp14:editId="24826CC1">
                      <wp:simplePos x="0" y="0"/>
                      <wp:positionH relativeFrom="column">
                        <wp:posOffset>4664075</wp:posOffset>
                      </wp:positionH>
                      <wp:positionV relativeFrom="paragraph">
                        <wp:posOffset>193040</wp:posOffset>
                      </wp:positionV>
                      <wp:extent cx="2520000" cy="1908000"/>
                      <wp:effectExtent l="0" t="0" r="0" b="0"/>
                      <wp:wrapNone/>
                      <wp:docPr id="582243028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C49A8E" w14:textId="4D8A9861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894188" id="文字方塊 287" o:spid="_x0000_s1121" type="#_x0000_t202" style="position:absolute;margin-left:367.25pt;margin-top:15.2pt;width:198.45pt;height:150.25pt;z-index:251658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KZ1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SZR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" filled="f" stroked="f" strokeweight=".5pt">
                      <v:textbox>
                        <w:txbxContent>
                          <w:p w14:paraId="08C49A8E" w14:textId="4D8A9861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CB2C3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FF30488" w14:textId="3095AFCC" w:rsidR="0082549B" w:rsidRDefault="0082549B" w:rsidP="0082549B">
            <w:r>
              <w:rPr>
                <w:rFonts w:ascii="微軟正黑體" w:eastAsia="微軟正黑體" w:hAnsi="微軟正黑體" w:cs="Arial" w:hint="eastAsia"/>
              </w:rPr>
              <w:t xml:space="preserve">                                                               </w:t>
            </w:r>
          </w:p>
          <w:p w14:paraId="2204ABF8" w14:textId="5901BD2E" w:rsidR="0082549B" w:rsidRPr="0082549B" w:rsidRDefault="0082549B" w:rsidP="0082549B">
            <w:pPr>
              <w:tabs>
                <w:tab w:val="left" w:pos="885"/>
              </w:tabs>
              <w:rPr>
                <w:rFonts w:ascii="微軟正黑體" w:eastAsia="微軟正黑體" w:hAnsi="微軟正黑體" w:cs="Arial"/>
              </w:rPr>
            </w:pPr>
          </w:p>
          <w:p w14:paraId="21CEA981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E169B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A60DCE7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5494372" w14:textId="384E9A53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4EBF7968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A34C9F" w14:textId="66D5F66F" w:rsidR="00E93CF3" w:rsidRPr="00E41E25" w:rsidRDefault="00E93CF3" w:rsidP="00E93CF3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九、T1_ATE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-ATE Test</w:t>
            </w:r>
          </w:p>
        </w:tc>
      </w:tr>
      <w:tr w:rsidR="00E93CF3" w:rsidRPr="00E41E25" w14:paraId="5D6577E1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151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5138"/>
            </w:tblGrid>
            <w:tr w:rsidR="00E93CF3" w:rsidRPr="009732DC" w14:paraId="370D8573" w14:textId="77777777" w:rsidTr="00022374">
              <w:trPr>
                <w:trHeight w:val="315"/>
              </w:trPr>
              <w:tc>
                <w:tcPr>
                  <w:tcW w:w="151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tbl>
                  <w:tblPr>
                    <w:tblW w:w="1513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28" w:type="dxa"/>
                      <w:right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2"/>
                  </w:tblGrid>
                  <w:tr w:rsidR="00E93CF3" w:rsidRPr="000E5E67" w14:paraId="32DB0BA6" w14:textId="77777777" w:rsidTr="00022374">
                    <w:trPr>
                      <w:trHeight w:val="255"/>
                    </w:trPr>
                    <w:tc>
                      <w:tcPr>
                        <w:tcW w:w="492" w:type="dxa"/>
                        <w:noWrap/>
                        <w:vAlign w:val="center"/>
                      </w:tcPr>
                      <w:p w14:paraId="184BE69E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E93CF3" w:rsidRPr="000E5E67" w14:paraId="68D450C3" w14:textId="77777777" w:rsidTr="00022374">
                    <w:trPr>
                      <w:trHeight w:val="255"/>
                    </w:trPr>
                    <w:tc>
                      <w:tcPr>
                        <w:tcW w:w="492" w:type="dxa"/>
                        <w:noWrap/>
                        <w:vAlign w:val="center"/>
                      </w:tcPr>
                      <w:p w14:paraId="185AA763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E93CF3" w:rsidRPr="000E5E67" w14:paraId="78708144" w14:textId="77777777" w:rsidTr="00022374">
                    <w:trPr>
                      <w:trHeight w:val="255"/>
                    </w:trPr>
                    <w:tc>
                      <w:tcPr>
                        <w:tcW w:w="492" w:type="dxa"/>
                        <w:noWrap/>
                        <w:vAlign w:val="center"/>
                        <w:hideMark/>
                      </w:tcPr>
                      <w:p w14:paraId="342B33D7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Calibri" w:eastAsia="新細明體" w:hAnsi="Calibri" w:cs="Calibri" w:hint="eastAsia"/>
                            <w:color w:val="FF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0E5E67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+</w:t>
                        </w:r>
                      </w:p>
                    </w:tc>
                  </w:tr>
                  <w:tr w:rsidR="00E93CF3" w:rsidRPr="000E5E67" w14:paraId="3ECA9795" w14:textId="77777777" w:rsidTr="00022374">
                    <w:trPr>
                      <w:trHeight w:val="255"/>
                    </w:trPr>
                    <w:tc>
                      <w:tcPr>
                        <w:tcW w:w="492" w:type="dxa"/>
                        <w:noWrap/>
                        <w:vAlign w:val="center"/>
                        <w:hideMark/>
                      </w:tcPr>
                      <w:p w14:paraId="0F1BF675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Calibri" w:eastAsia="新細明體" w:hAnsi="Calibri" w:cs="Calibri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0E5E67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-</w:t>
                        </w:r>
                      </w:p>
                    </w:tc>
                  </w:tr>
                </w:tbl>
                <w:p w14:paraId="7F588520" w14:textId="02600714" w:rsidR="00E93CF3" w:rsidRDefault="00196676" w:rsidP="00E93CF3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 w:rsidRPr="009732DC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94" behindDoc="0" locked="0" layoutInCell="1" allowOverlap="1" wp14:anchorId="3D8C92E5" wp14:editId="38FC4563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264640461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2F07E46" w14:textId="06A1338F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Vout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6F2923B6" w14:textId="77777777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D8C92E5" id="_x0000_s1122" type="#_x0000_t202" style="position:absolute;margin-left:-4.45pt;margin-top:314.35pt;width:184.95pt;height:67.95pt;z-index:25165829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T5vGA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">
                            <v:textbox style="mso-fit-shape-to-text:t">
                              <w:txbxContent>
                                <w:p w14:paraId="52F07E46" w14:textId="06A1338F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6F2923B6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8" behindDoc="0" locked="0" layoutInCell="1" allowOverlap="1" wp14:anchorId="5B3E7DD3" wp14:editId="6C327C40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956265627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8A09DDC" id="直線接點 81" o:spid="_x0000_s1026" style="position:absolute;z-index:25300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1" behindDoc="0" locked="0" layoutInCell="1" allowOverlap="1" wp14:anchorId="1F1CBD2E" wp14:editId="2C924084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2116171433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65E434A" id="直線接點 84" o:spid="_x0000_s1026" style="position:absolute;z-index:25300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2" behindDoc="0" locked="0" layoutInCell="1" allowOverlap="1" wp14:anchorId="01C1C147" wp14:editId="0120728D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761399074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85BD2C4" id="直線單箭頭接點 273" o:spid="_x0000_s1026" type="#_x0000_t32" style="position:absolute;margin-left:312.2pt;margin-top:246.2pt;width:18.05pt;height:13.6pt;flip:x y;z-index:25301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5" behindDoc="0" locked="0" layoutInCell="1" allowOverlap="1" wp14:anchorId="54D72FB7" wp14:editId="5E4E5B8F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963408472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815719D" id="矩形 272" o:spid="_x0000_s1026" style="position:absolute;margin-left:329.4pt;margin-top:242pt;width:27pt;height:45.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7" behindDoc="0" locked="0" layoutInCell="1" allowOverlap="1" wp14:anchorId="7F1B731C" wp14:editId="1033AFC4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331857644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08198509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336419747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97329276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627929716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012466017" name="圖片 1012466017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327268821" name="圖片 327268821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756179049" name="矩形 756179049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713466447" name="群組 1713466447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827411872" name="群組 1827411872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39937152" name="圖片 39937152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2085152422" name="圖片 2085152422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50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1380232693" name="矩形 1380232693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2452465" name="直線接點 1022452465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52053547" name="直線接點 352053547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99528482" name="直線接點 1099528482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205186028" name="直線接點 1205186028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725073373" name="直線接點 1725073373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19442749" name="直線接點 319442749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16025089" name="直線接點 916025089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864772" name="直線接點 830864772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355723509" name="語音泡泡: 圓角矩形 1355723509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7C1FB515" w14:textId="77777777" w:rsidR="00196676" w:rsidRPr="00383E51" w:rsidRDefault="00196676" w:rsidP="0019667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savsav</w:t>
                                              </w:r>
                                            </w:p>
                                            <w:p w14:paraId="28D34D85" w14:textId="031C9F80" w:rsidR="00E93CF3" w:rsidRDefault="00E93CF3" w:rsidP="000D2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877209125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1947067743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756499362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54987706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456533473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544596463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497689024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1877999880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225109840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1585689498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72984571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55265348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880239305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2080179297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99392250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06483291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366847348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975497358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259121071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5495380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734602920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549086519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F1B731C" id="_x0000_s1123" style="position:absolute;margin-left:100.45pt;margin-top:22.95pt;width:341.25pt;height:260.95pt;z-index:251658297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">
                            <v:shape id="圖片 55" o:spid="_x0000_s1124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">
                              <v:imagedata r:id="rId52" o:title=""/>
                            </v:shape>
                            <v:group id="群組 78" o:spid="_x0000_s1125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">
                              <v:group id="群組 77" o:spid="_x0000_s1126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">
                                <v:group id="群組 53" o:spid="_x0000_s1127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">
                                  <v:shape id="圖片 1012466017" o:spid="_x0000_s1128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">
                                    <v:imagedata r:id="rId53" o:title=""/>
                                  </v:shape>
                                  <v:shape id="圖片 327268821" o:spid="_x0000_s1129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">
                                    <v:imagedata r:id="rId54" o:title=""/>
                                  </v:shape>
                                </v:group>
                                <v:rect id="矩形 756179049" o:spid="_x0000_s1130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" filled="f" strokecolor="#00b050" strokeweight="1pt"/>
                                <v:group id="群組 1713466447" o:spid="_x0000_s1131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">
                                  <v:group id="群組 1827411872" o:spid="_x0000_s1132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">
                                    <v:shape id="圖片 39937152" o:spid="_x0000_s1133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">
                                      <v:imagedata r:id="rId55" o:title=""/>
                                    </v:shape>
                                    <v:shape id="圖片 2085152422" o:spid="_x0000_s1134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">
                                      <v:imagedata r:id="rId56" o:title="10" croptop="10376f" cropbottom="46082f" cropleft="18028f" cropright="32710f"/>
                                    </v:shape>
                                    <v:rect id="矩形 1380232693" o:spid="_x0000_s1135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" filled="f" strokecolor="red" strokeweight="1pt"/>
                                  </v:group>
                                  <v:line id="直線接點 1022452465" o:spid="_x0000_s1136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352053547" o:spid="_x0000_s1137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099528482" o:spid="_x0000_s1138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1205186028" o:spid="_x0000_s1139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725073373" o:spid="_x0000_s1140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319442749" o:spid="_x0000_s1141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916025089" o:spid="_x0000_s1142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" strokecolor="red" strokeweight="1.5pt">
                                    <v:stroke joinstyle="miter"/>
                                  </v:line>
                                  <v:line id="直線接點 830864772" o:spid="_x0000_s1143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355723509" o:spid="_x0000_s1144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7C1FB515" w14:textId="77777777" w:rsidR="00196676" w:rsidRPr="00383E51" w:rsidRDefault="00196676" w:rsidP="0019667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savsav</w:t>
                                        </w:r>
                                      </w:p>
                                      <w:p w14:paraId="28D34D85" w14:textId="031C9F80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145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">
                                  <v:line id="直線接點 72" o:spid="_x0000_s1146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" strokecolor="red" strokeweight="2.25pt">
                                    <v:stroke joinstyle="miter"/>
                                  </v:line>
                                  <v:group id="群組 75" o:spid="_x0000_s1147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">
                                    <v:line id="直線接點 67" o:spid="_x0000_s1148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149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aIk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bP5Yp6ms2UKvz9FAOT2BwAA//8DAFBLAQItABQABgAIAAAAIQDb4fbL7gAAAIUBAAATAAAAAAAA&#10;AAAAAAAAAAAAAABbQ29udGVudF9UeXBlc10ueG1sUEsBAi0AFAAGAAgAAAAhAFr0LFu/AAAAFQEA&#10;AAsAAAAAAAAAAAAAAAAAHwEAAF9yZWxzLy5yZWxzUEsBAi0AFAAGAAgAAAAhAKedoiT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  <v:group id="群組 74" o:spid="_x0000_s1150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">
                                      <v:group id="群組 11" o:spid="_x0000_s1151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">
                                        <v:line id="直線接點 3" o:spid="_x0000_s1152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153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">
                                          <v:line id="直線接點 1" o:spid="_x0000_s1154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2" o:spid="_x0000_s1155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" strokecolor="red" strokeweight="3pt">
                                            <v:stroke joinstyle="miter"/>
                                          </v:line>
                                          <v:line id="直線接點 4" o:spid="_x0000_s1156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5" o:spid="_x0000_s1157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6" o:spid="_x0000_s1158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" strokecolor="black [3213]" strokeweight="3pt">
                                            <v:stroke joinstyle="miter"/>
                                          </v:line>
                                          <v:line id="直線接點 7" o:spid="_x0000_s1159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8" o:spid="_x0000_s1160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161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" strokecolor="red" strokeweight="2.25pt">
                                        <v:stroke joinstyle="miter"/>
                                      </v:line>
                                      <v:line id="直線接點 65" o:spid="_x0000_s1162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" strokecolor="red" strokeweight="2.25pt">
                                        <v:stroke joinstyle="miter"/>
                                      </v:line>
                                      <v:line id="直線接點 69" o:spid="_x0000_s1163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" strokecolor="black [3213]" strokeweight="2.25pt">
                                        <v:stroke joinstyle="miter"/>
                                      </v:line>
                                      <v:line id="直線接點 71" o:spid="_x0000_s1164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165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166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5" behindDoc="0" locked="0" layoutInCell="1" allowOverlap="1" wp14:anchorId="580D2E25" wp14:editId="0CB02A32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894844948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F9EBB3F" w14:textId="77777777" w:rsidR="00B63146" w:rsidRPr="00383E51" w:rsidRDefault="00B63146" w:rsidP="00B63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asvsav</w:t>
                                        </w:r>
                                      </w:p>
                                      <w:p w14:paraId="4D51B744" w14:textId="7C77EBD1" w:rsidR="00E93CF3" w:rsidRPr="00EC6B32" w:rsidRDefault="00E93CF3" w:rsidP="000D2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80D2E25" id="語音泡泡: 圓角矩形 1142901043" o:spid="_x0000_s1167" type="#_x0000_t62" style="position:absolute;margin-left:657.05pt;margin-top:293.75pt;width:82.85pt;height:43.05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Yp6qg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" adj="2050,-16256" fillcolor="#5b9bd5 [3204]" strokecolor="#1f4d78 [1604]" strokeweight="1pt">
                            <v:textbox>
                              <w:txbxContent>
                                <w:p w14:paraId="1F9EBB3F" w14:textId="77777777" w:rsidR="00B63146" w:rsidRPr="00383E51" w:rsidRDefault="00B63146" w:rsidP="00B63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asvsav</w:t>
                                  </w:r>
                                </w:p>
                                <w:p w14:paraId="4D51B744" w14:textId="7C77EBD1" w:rsidR="00E93CF3" w:rsidRPr="00EC6B32" w:rsidRDefault="00E93CF3" w:rsidP="000D2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6" behindDoc="0" locked="0" layoutInCell="1" allowOverlap="1" wp14:anchorId="5D4F7117" wp14:editId="2E586551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963838682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859558723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212182130" name="群組 1212182130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678880241" name="群組 678880241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434580553" name="圖片 434580553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50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38229130" name="圖片 382291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483823863" name="群組 483823863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491491754" name="直線接點 1491491754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377846327" name="直線接點 1377846327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5258524" name="直線接點 895258524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272696801" name="直線接點 1272696801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859259749" name="矩形 859259749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761411268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E06A36A" id="群組 80" o:spid="_x0000_s1026" style="position:absolute;margin-left:601.35pt;margin-top:7.3pt;width:122pt;height:189.85pt;z-index:25300480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">
                              <v:imagedata r:id="rId78" o:title=""/>
                            </v:shape>
                            <v:group id="群組 1212182130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">
                              <v:group id="群組 67888024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">
                                <v:shape id="圖片 434580553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">
                                  <v:imagedata r:id="rId79" o:title="10" croptop="38779f" cropbottom="4591f" cropleft="18028f" cropright="32710f"/>
                                </v:shape>
                                <v:shape id="圖片 3822913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">
                                  <v:imagedata r:id="rId80" o:title=""/>
                                </v:shape>
                              </v:group>
                              <v:group id="群組 483823863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">
                                <v:line id="直線接點 1491491754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377846327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89525852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" strokecolor="red" strokeweight="1.5pt">
                                  <v:stroke joinstyle="miter"/>
                                </v:line>
                                <v:line id="直線接點 1272696801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859259749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">
                              <v:imagedata r:id="rId81" o:title=""/>
                            </v:shape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9" behindDoc="0" locked="0" layoutInCell="1" allowOverlap="1" wp14:anchorId="17985C5C" wp14:editId="4B1BF6E9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635958176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6BD4517" id="直線接點 82" o:spid="_x0000_s1026" style="position:absolute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0" behindDoc="0" locked="0" layoutInCell="1" allowOverlap="1" wp14:anchorId="0ADC190C" wp14:editId="38B99104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542399912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A011E0F" id="直線接點 83" o:spid="_x0000_s1026" style="position:absolute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3" behindDoc="0" locked="0" layoutInCell="1" allowOverlap="1" wp14:anchorId="41FD0E03" wp14:editId="240F4E7A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659802066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B6F712D" id="直線接點 277" o:spid="_x0000_s1026" style="position:absolute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4" behindDoc="0" locked="0" layoutInCell="1" allowOverlap="1" wp14:anchorId="7A42596F" wp14:editId="18B2F5EB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438917494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A7774A3" id="直線接點 278" o:spid="_x0000_s1026" style="position:absolute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260C67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BCCBF06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63D54E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1F7BF3D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155F59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5150377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930C699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7A48001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E5889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3D84C92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6A58F6E" w14:textId="7391937D" w:rsidR="00A75294" w:rsidRPr="00A75294" w:rsidRDefault="00C958BB" w:rsidP="00A75294">
                  <w:pPr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4" behindDoc="0" locked="0" layoutInCell="1" allowOverlap="1" wp14:anchorId="7A020A3C" wp14:editId="2B6F7A52">
                            <wp:simplePos x="0" y="0"/>
                            <wp:positionH relativeFrom="column">
                              <wp:posOffset>4539615</wp:posOffset>
                            </wp:positionH>
                            <wp:positionV relativeFrom="paragraph">
                              <wp:posOffset>26035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2070527839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869296B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>
                                          <w:drawing>
                                            <wp:inline distT="0" distB="0" distL="0" distR="0">
                                              <wp:extent cx="2343150" cy="1638300"/>
                                              <wp:effectExtent l="0" t="0" r="0" b="0"/>
                                              <wp:docPr id="2140363545" name="IMG_prodToTest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IMG_prodToTest"/>
                                                      <pic:cNvPicPr>
                                                        <a:picLocks noChangeAspect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15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2343150" cy="16383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A020A3C" id="_x0000_s1168" type="#_x0000_t202" style="position:absolute;margin-left:357.45pt;margin-top:2.05pt;width:198.45pt;height:150.25pt;z-index:251658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" filled="f" stroked="f" strokeweight=".5pt">
                            <v:textbox>
                              <w:txbxContent>
                                <w:p w14:paraId="4869296B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D2607FE" w14:textId="1EE6D99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</w:tc>
            </w:tr>
          </w:tbl>
          <w:p w14:paraId="00808470" w14:textId="77777777" w:rsidR="00E93CF3" w:rsidRPr="000E5E67" w:rsidRDefault="00E93CF3" w:rsidP="00E93CF3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9"/>
        <w:gridCol w:w="15029"/>
      </w:tblGrid>
      <w:tr w:rsidR="00E93CF3" w:rsidRPr="00E41E25" w14:paraId="4ED798A5" w14:textId="77777777" w:rsidTr="008A2018">
        <w:trPr>
          <w:trHeight w:val="546"/>
        </w:trPr>
        <w:tc>
          <w:tcPr>
            <w:tcW w:w="15138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67840598" w14:textId="56F0AE53" w:rsidR="00E93CF3" w:rsidRPr="00E41E25" w:rsidRDefault="00E93CF3" w:rsidP="00E93CF3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3C12EB42" w14:textId="77777777" w:rsidTr="008A2018">
        <w:trPr>
          <w:trHeight w:val="7572"/>
        </w:trPr>
        <w:tc>
          <w:tcPr>
            <w:tcW w:w="151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07D885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7" behindDoc="0" locked="0" layoutInCell="1" allowOverlap="1" wp14:anchorId="1C439920" wp14:editId="2D10F2C2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135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4ACD24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待測物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序號刷入</w:t>
                                  </w:r>
                                </w:p>
                                <w:p w14:paraId="60ACC76D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5F6B8945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3B7E12C1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6EA24529" w14:textId="5A4A1EAF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測試完成後將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待測物序號刷入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資料收集器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Barcode scanner</w:t>
                                  </w:r>
                                </w:p>
                                <w:p w14:paraId="624427EF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3B966FB3" w14:textId="1E212E09" w:rsidR="00E93CF3" w:rsidRPr="006F7874" w:rsidRDefault="00E93CF3" w:rsidP="0060778D">
                                  <w:pPr>
                                    <w:rPr>
                                      <w:rFonts w:ascii="Calibri" w:eastAsia="微軟正黑體" w:hAnsi="Calibri" w:cs="Calibri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、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該工單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測試完畢後，將測試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39920" id="Text Box 526" o:spid="_x0000_s1169" type="#_x0000_t202" style="position:absolute;margin-left:327.7pt;margin-top:17.9pt;width:429.35pt;height:354.1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" filled="f" stroked="f">
                      <v:textbox>
                        <w:txbxContent>
                          <w:p w14:paraId="504ACD24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60ACC76D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5F6B8945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出視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3B7E12C1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出現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6EA24529" w14:textId="5A4A1EAF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測試完成後將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待測物序號刷入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Barcode scanner</w:t>
                            </w:r>
                          </w:p>
                          <w:p w14:paraId="624427EF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1~3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3B966FB3" w14:textId="1E212E09" w:rsidR="00E93CF3" w:rsidRPr="006F7874" w:rsidRDefault="00E93CF3" w:rsidP="0060778D">
                            <w:pPr>
                              <w:rPr>
                                <w:rFonts w:ascii="Calibri" w:eastAsia="微軟正黑體" w:hAnsi="Calibri" w:cs="Calibri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5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、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該工單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Log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E24E361" wp14:editId="489BEB97">
                  <wp:extent cx="3975735" cy="1916430"/>
                  <wp:effectExtent l="0" t="0" r="0" b="0"/>
                  <wp:docPr id="215" name="圖片 215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080A335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A608652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340DB8F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D7E29B6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678F77F" wp14:editId="20A9DC52">
                  <wp:extent cx="4047490" cy="1804670"/>
                  <wp:effectExtent l="0" t="0" r="0" b="0"/>
                  <wp:docPr id="216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539"/>
        <w:gridCol w:w="711"/>
        <w:gridCol w:w="721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31"/>
      </w:tblGrid>
      <w:tr w:rsidR="00636932" w:rsidRPr="00E41E25" w14:paraId="1AD3CCCA" w14:textId="77777777" w:rsidTr="003432EB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3ECB475" w14:textId="77777777" w:rsidR="00636932" w:rsidRPr="00E41E25" w:rsidRDefault="00636932" w:rsidP="00523301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十一、T1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636932" w:rsidRPr="00E41E25" w14:paraId="6961526A" w14:textId="77777777" w:rsidTr="003432EB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4A642485" w14:textId="7CBE1473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286000" cy="1524000"/>
                  <wp:effectExtent l="0" t="0" r="0" b="0"/>
                  <wp:docPr id="2140363547" name="IMG_fix7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7Pic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7ED9D290" w14:textId="678167C8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056FCC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</w:tcPr>
          <w:p w14:paraId="2D0EFE6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3436E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CE647E8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636932" w:rsidRPr="00E41E25" w14:paraId="2553945B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55A3A31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01B5A459" w14:textId="53FF6BC5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asvsa</w:t>
            </w:r>
          </w:p>
        </w:tc>
        <w:tc>
          <w:tcPr>
            <w:tcW w:w="711" w:type="dxa"/>
            <w:shd w:val="clear" w:color="auto" w:fill="E0E0E0"/>
          </w:tcPr>
          <w:p w14:paraId="306E93C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1D27B13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savfsa</w:t>
            </w:r>
          </w:p>
        </w:tc>
        <w:tc>
          <w:tcPr>
            <w:tcW w:w="818" w:type="dxa"/>
            <w:shd w:val="clear" w:color="auto" w:fill="E0E0E0"/>
          </w:tcPr>
          <w:p w14:paraId="16C5F10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42BD85C5" w14:textId="3D315D37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28" w:type="dxa"/>
            <w:shd w:val="clear" w:color="auto" w:fill="E0E0E0"/>
          </w:tcPr>
          <w:p w14:paraId="7BC1AEA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50573A6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38" w:type="dxa"/>
            <w:shd w:val="clear" w:color="auto" w:fill="E0E0E0"/>
          </w:tcPr>
          <w:p w14:paraId="3D69531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0CA698D8" w14:textId="6E6DDF80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6E423C0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7E04F2A3" w14:textId="6BFEA151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1EDD56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2C4177B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6699708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277DEF5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6F0FAE07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126F1FE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4C28C221" w14:textId="2F6F876B" w:rsidR="00636932" w:rsidRPr="00E41E25" w:rsidRDefault="005448E8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vsavfasfv</w:t>
            </w:r>
          </w:p>
        </w:tc>
        <w:tc>
          <w:tcPr>
            <w:tcW w:w="818" w:type="dxa"/>
            <w:shd w:val="clear" w:color="auto" w:fill="E0E0E0"/>
          </w:tcPr>
          <w:p w14:paraId="52AC4F91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377556E0" w14:textId="459D43F9" w:rsidR="00636932" w:rsidRPr="00E41E25" w:rsidRDefault="005448E8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38" w:type="dxa"/>
            <w:shd w:val="clear" w:color="auto" w:fill="E0E0E0"/>
          </w:tcPr>
          <w:p w14:paraId="2B92AA1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3494F31A" w14:textId="082419CE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513EFAB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7826441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40BA0F4C" w14:textId="77777777" w:rsidTr="003432EB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479423E0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931206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CB56CC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71A17A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0B59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1812DB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3C4C0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1E0D0BE9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58EBE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03925D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2B6E863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A1F101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4BA42F7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</w:tcPr>
          <w:p w14:paraId="18A7BF1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659D7F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FC0564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3CDDD64B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3CE9B10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6C39FC6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1" w:type="dxa"/>
            <w:shd w:val="clear" w:color="auto" w:fill="E0E0E0"/>
          </w:tcPr>
          <w:p w14:paraId="07954D4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05C3078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26053C6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31EB449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29B404EB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7A2D629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3A2C360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4D21E8C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28EC47F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0B921D5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7F7B31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341C232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367DB27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0F3344A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2E0B28EF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2572DF5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42EF4CF2" w14:textId="77777777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7167C42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34DD80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30A3614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06D8106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29FAF67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1BCD4CE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705"/>
        <w:gridCol w:w="1538"/>
        <w:gridCol w:w="710"/>
        <w:gridCol w:w="720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28"/>
        <w:gridCol w:w="7"/>
      </w:tblGrid>
      <w:tr w:rsidR="0072413C" w:rsidRPr="00E41E25" w14:paraId="2593D34F" w14:textId="77777777" w:rsidTr="002B43EC">
        <w:trPr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407A0EBA" w14:textId="274CFB7F" w:rsidR="0072413C" w:rsidRPr="00E41E25" w:rsidRDefault="0072413C" w:rsidP="00523301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十二、T1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4C013C" w:rsidRPr="00E41E25" w14:paraId="153A2DDC" w14:textId="77777777" w:rsidTr="002B43EC">
        <w:trPr>
          <w:trHeight w:val="7572"/>
        </w:trPr>
        <w:tc>
          <w:tcPr>
            <w:tcW w:w="15138" w:type="dxa"/>
            <w:gridSpan w:val="18"/>
            <w:tcBorders>
              <w:bottom w:val="single" w:sz="4" w:space="0" w:color="auto"/>
            </w:tcBorders>
          </w:tcPr>
          <w:p w14:paraId="67956A16" w14:textId="77777777" w:rsidR="004C013C" w:rsidRPr="009732DC" w:rsidRDefault="004C013C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6A13B145" w14:textId="1A0AF1D1" w:rsidR="004C013C" w:rsidRPr="009732DC" w:rsidRDefault="00D24125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D24125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/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108497C2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282" behindDoc="0" locked="0" layoutInCell="1" allowOverlap="1" wp14:anchorId="4AE9AF68" wp14:editId="5EA2AC39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1493975791" name="圖片 1493975791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8" behindDoc="0" locked="0" layoutInCell="1" allowOverlap="1" wp14:anchorId="178EC931" wp14:editId="59D0E79B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967667557" name="橢圓 1967667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E97694" id="橢圓 1967667557" o:spid="_x0000_s1026" style="position:absolute;margin-left:222.05pt;margin-top:196.8pt;width:9.05pt;height:7.9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49BEB256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67" behindDoc="0" locked="0" layoutInCell="1" allowOverlap="1" wp14:anchorId="4E737A95" wp14:editId="673AE786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2131620332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CC644F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9" behindDoc="0" locked="0" layoutInCell="1" allowOverlap="1" wp14:anchorId="12E2168C" wp14:editId="3E51FCAD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60247702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E6931B" w14:textId="77777777" w:rsidR="004C013C" w:rsidRPr="00F779D3" w:rsidRDefault="004C013C" w:rsidP="004C013C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2168C" id="AutoShape 349" o:spid="_x0000_s1170" type="#_x0000_t62" style="position:absolute;margin-left:445.1pt;margin-top:19.55pt;width:75.45pt;height:22.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+vwMw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" adj="-10658,32329" fillcolor="#92d050" stroked="f" strokecolor="red" strokeweight="2.5pt">
                      <v:textbox>
                        <w:txbxContent>
                          <w:p w14:paraId="55E6931B" w14:textId="77777777" w:rsidR="004C013C" w:rsidRPr="00F779D3" w:rsidRDefault="004C013C" w:rsidP="004C013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44694E8" w14:textId="53915A0C" w:rsidR="004C013C" w:rsidRDefault="004C013C" w:rsidP="004C013C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3" behindDoc="0" locked="0" layoutInCell="1" allowOverlap="1" wp14:anchorId="2140EA82" wp14:editId="0A385DD2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6551256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A255C" id="直線接點 2" o:spid="_x0000_s1026" style="position:absolute;flip:x;z-index:25277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2" behindDoc="0" locked="0" layoutInCell="1" allowOverlap="1" wp14:anchorId="5BE1D580" wp14:editId="449890A7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1744742851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9F5840" id="直線接點 1" o:spid="_x0000_s1026" style="position:absolute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0" behindDoc="0" locked="0" layoutInCell="1" allowOverlap="1" wp14:anchorId="029D47D7" wp14:editId="7FB298B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199990790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767E4" id="矩形 9" o:spid="_x0000_s1026" style="position:absolute;margin-left:373.15pt;margin-top:167.05pt;width:30pt;height:39.3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4" behindDoc="0" locked="0" layoutInCell="1" allowOverlap="1" wp14:anchorId="476F8F9F" wp14:editId="034A7347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4636428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4030BC4" id="矩形 3" o:spid="_x0000_s1026" style="position:absolute;margin-left:588.7pt;margin-top:109.45pt;width:34.2pt;height:48.75pt;z-index:252778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0" behindDoc="0" locked="0" layoutInCell="1" allowOverlap="1" wp14:anchorId="0C6ECFB5" wp14:editId="6A574ABE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37885978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B15452" w14:textId="77777777" w:rsidR="004E665D" w:rsidRPr="004E665D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>asvsa</w:t>
                                  </w:r>
                                </w:p>
                                <w:p w14:paraId="09A65E1C" w14:textId="2639E0A6" w:rsidR="004C013C" w:rsidRPr="00523301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ECFB5" id="AutoShape 347" o:spid="_x0000_s1171" type="#_x0000_t62" style="position:absolute;margin-left:289.85pt;margin-top:206.25pt;width:74pt;height:34.5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50dii1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53B15452" w14:textId="77777777" w:rsidR="004E665D" w:rsidRPr="004E665D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>asvsa</w:t>
                            </w:r>
                          </w:p>
                          <w:p w14:paraId="09A65E1C" w14:textId="2639E0A6" w:rsidR="004C013C" w:rsidRPr="00523301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9" behindDoc="0" locked="0" layoutInCell="1" allowOverlap="1" wp14:anchorId="66CF3ECA" wp14:editId="1AD886A8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609786952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441DD7" id="直線接點 8" o:spid="_x0000_s1026" style="position:absolute;z-index:25278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8" behindDoc="0" locked="0" layoutInCell="1" allowOverlap="1" wp14:anchorId="606658DF" wp14:editId="78E596D6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02682128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00573F" id="直線接點 7" o:spid="_x0000_s1026" style="position:absolute;flip:x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1" behindDoc="0" locked="0" layoutInCell="1" allowOverlap="1" wp14:anchorId="428F3009" wp14:editId="0198D150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712467026" name="圖片 712467026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5" behindDoc="0" locked="0" layoutInCell="1" allowOverlap="1" wp14:anchorId="55BEE2CA" wp14:editId="5A350DDC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213255671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6FC125" id="直線接點 4" o:spid="_x0000_s1026" style="position:absolute;flip:x y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4" behindDoc="0" locked="0" layoutInCell="1" allowOverlap="1" wp14:anchorId="115A2287" wp14:editId="5BB03E42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242178703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750FD8" w14:textId="77777777" w:rsidR="004C013C" w:rsidRPr="008C6459" w:rsidRDefault="004C013C" w:rsidP="004C013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A2287" id="_x0000_s1172" type="#_x0000_t62" style="position:absolute;margin-left:298.2pt;margin-top:26.75pt;width:47.6pt;height:23.7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OroMQ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" adj="26777,6866" fillcolor="red" stroked="f">
                      <v:textbox>
                        <w:txbxContent>
                          <w:p w14:paraId="4E750FD8" w14:textId="77777777" w:rsidR="004C013C" w:rsidRPr="008C6459" w:rsidRDefault="004C013C" w:rsidP="004C013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3" behindDoc="0" locked="0" layoutInCell="1" allowOverlap="1" wp14:anchorId="63D0D666" wp14:editId="21B5EF76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635120367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367751" id="橢圓 10" o:spid="_x0000_s1026" style="position:absolute;margin-left:357.3pt;margin-top:24.7pt;width:19pt;height:20.4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7" behindDoc="0" locked="0" layoutInCell="1" allowOverlap="1" wp14:anchorId="5A9729C6" wp14:editId="7920C2FF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224915210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3B865C" id="直線接點 6" o:spid="_x0000_s1026" style="position:absolute;flip:x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6" behindDoc="0" locked="0" layoutInCell="1" allowOverlap="1" wp14:anchorId="1B294F69" wp14:editId="40618B10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583879856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C52A7F" id="直線接點 5" o:spid="_x0000_s1026" style="position:absolute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1" behindDoc="0" locked="0" layoutInCell="1" allowOverlap="1" wp14:anchorId="7577C899" wp14:editId="31DB4952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1951360142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B6D300" w14:textId="35872EE4" w:rsidR="004E665D" w:rsidRPr="00E41E25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/>
                                  </w:r>
                                </w:p>
                                <w:p w14:paraId="7BEDA9BB" w14:textId="2BD731EB" w:rsidR="004C013C" w:rsidRPr="00C473DC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77C899" id="圓角矩形圖說文字 376" o:spid="_x0000_s1173" type="#_x0000_t62" style="position:absolute;margin-left:643.25pt;margin-top:99.75pt;width:58.85pt;height:28.1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" adj="-2166,26865" fillcolor="#00b0f0" strokeweight=".25pt">
                      <v:textbox>
                        <w:txbxContent>
                          <w:p w14:paraId="76B6D300" w14:textId="35872EE4" w:rsidR="004E665D" w:rsidRPr="00E41E25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/>
                            </w:r>
                          </w:p>
                          <w:p w14:paraId="7BEDA9BB" w14:textId="2BD731EB" w:rsidR="004C013C" w:rsidRPr="00C473DC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DA959CF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3FC7EEBA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33BF5C4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0E6FCE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CC5E1D" w14:textId="083B9F17" w:rsidR="00A75294" w:rsidRPr="00A75294" w:rsidRDefault="00C958BB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5" behindDoc="0" locked="0" layoutInCell="1" allowOverlap="1" wp14:anchorId="740889CA" wp14:editId="02AC71D2">
                      <wp:simplePos x="0" y="0"/>
                      <wp:positionH relativeFrom="column">
                        <wp:posOffset>4984750</wp:posOffset>
                      </wp:positionH>
                      <wp:positionV relativeFrom="paragraph">
                        <wp:posOffset>125095</wp:posOffset>
                      </wp:positionV>
                      <wp:extent cx="2520000" cy="1908000"/>
                      <wp:effectExtent l="0" t="0" r="0" b="0"/>
                      <wp:wrapNone/>
                      <wp:docPr id="210793885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7F5CDC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0889CA" id="_x0000_s1174" type="#_x0000_t202" style="position:absolute;margin-left:392.5pt;margin-top:9.85pt;width:198.45pt;height:150.25pt;z-index:2516583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" filled="f" stroked="f" strokeweight=".5pt">
                      <v:textbox>
                        <w:txbxContent>
                          <w:p w14:paraId="777F5CDC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91CE997" w14:textId="166A5495" w:rsidR="00A75294" w:rsidRPr="00A75294" w:rsidRDefault="00A75294" w:rsidP="00A75294">
            <w:pPr>
              <w:tabs>
                <w:tab w:val="left" w:pos="1005"/>
              </w:tabs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705"/>
        <w:gridCol w:w="1538"/>
        <w:gridCol w:w="710"/>
        <w:gridCol w:w="720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28"/>
        <w:gridCol w:w="7"/>
      </w:tblGrid>
      <w:tr w:rsidR="00BB72E9" w:rsidRPr="00E41E25" w14:paraId="0C607AF3" w14:textId="77777777" w:rsidTr="002B43EC">
        <w:trPr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50C0B805" w14:textId="77777777" w:rsidR="00BB72E9" w:rsidRPr="00E41E25" w:rsidRDefault="00BB72E9" w:rsidP="00523301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十三、T1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BB72E9" w:rsidRPr="00E41E25" w14:paraId="3F563EFE" w14:textId="77777777" w:rsidTr="002B43EC">
        <w:trPr>
          <w:trHeight w:val="7572"/>
        </w:trPr>
        <w:tc>
          <w:tcPr>
            <w:tcW w:w="15138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6C597BAA" w14:textId="77777777" w:rsidR="0001548F" w:rsidRPr="00E41E25" w:rsidRDefault="0001548F" w:rsidP="0001548F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87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FEA1C39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13498D1A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不得通電</w:t>
            </w:r>
          </w:p>
          <w:p w14:paraId="07B6E27C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0E1B5FD4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4B380502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3F24F20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6590EC" w14:textId="77777777" w:rsidR="0001548F" w:rsidRPr="00E41E25" w:rsidRDefault="0001548F" w:rsidP="0001548F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 :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>  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.</w:t>
            </w:r>
          </w:p>
          <w:p w14:paraId="5E755ED0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7C32A6D" w14:textId="77777777" w:rsidR="0001548F" w:rsidRPr="00E41E25" w:rsidRDefault="0001548F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1C3358B8" wp14:editId="55772025">
                  <wp:extent cx="1852930" cy="970280"/>
                  <wp:effectExtent l="0" t="0" r="0" b="1270"/>
                  <wp:docPr id="1628" name="圖片 1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753F81C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20624B2B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75EA79F9" w14:textId="77777777" w:rsidR="00BB72E9" w:rsidRPr="00E41E25" w:rsidRDefault="0001548F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1550"/>
        <w:gridCol w:w="715"/>
        <w:gridCol w:w="725"/>
        <w:gridCol w:w="825"/>
        <w:gridCol w:w="1312"/>
        <w:gridCol w:w="835"/>
        <w:gridCol w:w="844"/>
        <w:gridCol w:w="945"/>
        <w:gridCol w:w="1192"/>
        <w:gridCol w:w="835"/>
        <w:gridCol w:w="842"/>
        <w:gridCol w:w="947"/>
        <w:gridCol w:w="1192"/>
        <w:gridCol w:w="835"/>
        <w:gridCol w:w="834"/>
      </w:tblGrid>
      <w:tr w:rsidR="002B43EC" w:rsidRPr="00E41E25" w14:paraId="308700A2" w14:textId="77777777" w:rsidTr="002B43EC">
        <w:trPr>
          <w:gridAfter w:val="2"/>
          <w:wAfter w:w="119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5B42E639" w14:textId="77777777" w:rsidR="002B43EC" w:rsidRPr="00E41E25" w:rsidRDefault="002B43EC" w:rsidP="002B43EC">
            <w:pPr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十四、T2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治具</w:t>
            </w:r>
          </w:p>
        </w:tc>
      </w:tr>
      <w:tr w:rsidR="002B43EC" w:rsidRPr="00E41E25" w14:paraId="76AA7306" w14:textId="77777777" w:rsidTr="006B7ADB">
        <w:trPr>
          <w:gridAfter w:val="1"/>
          <w:wAfter w:w="113" w:type="dxa"/>
          <w:trHeight w:val="2843"/>
        </w:trPr>
        <w:tc>
          <w:tcPr>
            <w:tcW w:w="3700" w:type="dxa"/>
            <w:gridSpan w:val="4"/>
            <w:tcBorders>
              <w:top w:val="single" w:sz="12" w:space="0" w:color="auto"/>
            </w:tcBorders>
            <w:vAlign w:val="center"/>
          </w:tcPr>
          <w:p w14:paraId="46301E38" w14:textId="3A56D834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  <w:tc>
          <w:tcPr>
            <w:tcW w:w="3816" w:type="dxa"/>
            <w:gridSpan w:val="4"/>
            <w:tcBorders>
              <w:top w:val="single" w:sz="12" w:space="0" w:color="auto"/>
            </w:tcBorders>
            <w:vAlign w:val="center"/>
          </w:tcPr>
          <w:p w14:paraId="3F041C3E" w14:textId="012C8A1C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  <w:tc>
          <w:tcPr>
            <w:tcW w:w="3814" w:type="dxa"/>
            <w:gridSpan w:val="4"/>
            <w:tcBorders>
              <w:top w:val="single" w:sz="12" w:space="0" w:color="auto"/>
            </w:tcBorders>
            <w:vAlign w:val="center"/>
          </w:tcPr>
          <w:p w14:paraId="1BBC3E75" w14:textId="654DE7B2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  <w:tc>
          <w:tcPr>
            <w:tcW w:w="3808" w:type="dxa"/>
            <w:gridSpan w:val="4"/>
            <w:tcBorders>
              <w:top w:val="single" w:sz="12" w:space="0" w:color="auto"/>
            </w:tcBorders>
            <w:vAlign w:val="center"/>
          </w:tcPr>
          <w:p w14:paraId="1FB4D05E" w14:textId="72494B23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</w:tr>
      <w:tr w:rsidR="002B43EC" w:rsidRPr="00E41E25" w14:paraId="073B02D4" w14:textId="77777777" w:rsidTr="002B43EC">
        <w:trPr>
          <w:gridAfter w:val="1"/>
          <w:wAfter w:w="113" w:type="dxa"/>
          <w:trHeight w:val="227"/>
        </w:trPr>
        <w:tc>
          <w:tcPr>
            <w:tcW w:w="710" w:type="dxa"/>
            <w:gridSpan w:val="1"/>
            <w:shd w:val="clear" w:color="auto" w:fill="E0E0E0"/>
          </w:tcPr>
          <w:p w14:paraId="040B94F6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0" w:type="dxa"/>
          </w:tcPr>
          <w:p w14:paraId="4B5E4482" w14:textId="4050C1B6" w:rsidR="002B43EC" w:rsidRPr="00E41E25" w:rsidRDefault="002D6564" w:rsidP="00C17183">
            <w:pPr>
              <w:rPr>
                <w:rFonts w:asciiTheme="minorHAnsi" w:eastAsia="微軟正黑體" w:hAnsiTheme="minorHAnsi" w:cstheme="minorHAnsi"/>
              </w:rPr>
            </w:pPr>
            <w:r w:rsidRPr="002D6564">
              <w:rPr>
                <w:rFonts w:asciiTheme="minorHAnsi" w:eastAsia="微軟正黑體" w:hAnsiTheme="minorHAnsi" w:cstheme="minorHAnsi"/>
              </w:rPr>
              <w:t>sfvfvf</w:t>
            </w:r>
          </w:p>
        </w:tc>
        <w:tc>
          <w:tcPr>
            <w:tcW w:w="715" w:type="dxa"/>
            <w:shd w:val="clear" w:color="auto" w:fill="E0E0E0"/>
          </w:tcPr>
          <w:p w14:paraId="7A77105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5" w:type="dxa"/>
          </w:tcPr>
          <w:p w14:paraId="44BA764E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dfvdfv</w:t>
            </w:r>
          </w:p>
        </w:tc>
        <w:tc>
          <w:tcPr>
            <w:tcW w:w="825" w:type="dxa"/>
            <w:shd w:val="clear" w:color="auto" w:fill="E0E0E0"/>
          </w:tcPr>
          <w:p w14:paraId="405957B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2" w:type="dxa"/>
          </w:tcPr>
          <w:p w14:paraId="3E85F479" w14:textId="4E9DD842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35" w:type="dxa"/>
            <w:shd w:val="clear" w:color="auto" w:fill="E0E0E0"/>
          </w:tcPr>
          <w:p w14:paraId="3400914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4" w:type="dxa"/>
          </w:tcPr>
          <w:p w14:paraId="14D17FE0" w14:textId="27BB0348" w:rsidR="002B43EC" w:rsidRPr="00017857" w:rsidRDefault="00534B17" w:rsidP="00831848">
            <w:pPr>
              <w:jc w:val="both"/>
              <w:rPr>
                <w:rFonts w:asciiTheme="minorHAnsi" w:eastAsia="微軟正黑體" w:hAnsiTheme="minorHAnsi" w:cstheme="minorHAnsi"/>
                <w:b/>
                <w:bCs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b/>
                <w:bCs/>
                <w:color w:val="EE0000"/>
                <w:szCs w:val="24"/>
                <w:highlight w:val="yellow"/>
              </w:rPr>
              <w:t/>
            </w:r>
          </w:p>
        </w:tc>
        <w:tc>
          <w:tcPr>
            <w:tcW w:w="945" w:type="dxa"/>
            <w:shd w:val="clear" w:color="auto" w:fill="E0E0E0"/>
          </w:tcPr>
          <w:p w14:paraId="44236142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1C56F340" w14:textId="41201C17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35" w:type="dxa"/>
            <w:shd w:val="clear" w:color="auto" w:fill="E0E0E0"/>
          </w:tcPr>
          <w:p w14:paraId="4EBEA2A9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2" w:type="dxa"/>
          </w:tcPr>
          <w:p w14:paraId="02730105" w14:textId="03E5A205" w:rsidR="002B43EC" w:rsidRPr="00E41E25" w:rsidRDefault="00534B17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7" w:type="dxa"/>
            <w:shd w:val="clear" w:color="auto" w:fill="E0E0E0"/>
          </w:tcPr>
          <w:p w14:paraId="10FAC53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7F6C320F" w14:textId="63132E9F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35" w:type="dxa"/>
            <w:shd w:val="clear" w:color="auto" w:fill="E0E0E0"/>
          </w:tcPr>
          <w:p w14:paraId="74C955F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4" w:type="dxa"/>
            <w:gridSpan w:val="1"/>
          </w:tcPr>
          <w:p w14:paraId="6AF2FF5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</w:tr>
      <w:tr w:rsidR="002B43EC" w:rsidRPr="00E41E25" w14:paraId="07B3F5A2" w14:textId="77777777" w:rsidTr="002B43EC">
        <w:trPr>
          <w:gridAfter w:val="1"/>
          <w:wAfter w:w="113" w:type="dxa"/>
          <w:trHeight w:val="227"/>
        </w:trPr>
        <w:tc>
          <w:tcPr>
            <w:tcW w:w="710" w:type="dxa"/>
            <w:gridSpan w:val="1"/>
            <w:shd w:val="clear" w:color="auto" w:fill="E0E0E0"/>
          </w:tcPr>
          <w:p w14:paraId="7DE83E7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0" w:type="dxa"/>
            <w:gridSpan w:val="3"/>
          </w:tcPr>
          <w:p w14:paraId="51B1C8C1" w14:textId="5239E503" w:rsidR="002B43EC" w:rsidRPr="00E41E25" w:rsidRDefault="00017857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fvdfv</w:t>
            </w:r>
          </w:p>
        </w:tc>
        <w:tc>
          <w:tcPr>
            <w:tcW w:w="825" w:type="dxa"/>
            <w:shd w:val="clear" w:color="auto" w:fill="E0E0E0"/>
          </w:tcPr>
          <w:p w14:paraId="2C6F667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1" w:type="dxa"/>
            <w:gridSpan w:val="3"/>
          </w:tcPr>
          <w:p w14:paraId="48BA883F" w14:textId="7357FB18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  <w:lang w:val="pl-PL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5" w:type="dxa"/>
            <w:shd w:val="clear" w:color="auto" w:fill="E0E0E0"/>
          </w:tcPr>
          <w:p w14:paraId="3709A863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9" w:type="dxa"/>
            <w:gridSpan w:val="3"/>
          </w:tcPr>
          <w:p w14:paraId="088DAD18" w14:textId="21E54595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7" w:type="dxa"/>
            <w:shd w:val="clear" w:color="auto" w:fill="E0E0E0"/>
          </w:tcPr>
          <w:p w14:paraId="3E361E00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1" w:type="dxa"/>
            <w:gridSpan w:val="3"/>
          </w:tcPr>
          <w:p w14:paraId="3D29CD40" w14:textId="6BDA17EF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</w:tr>
      <w:tr w:rsidR="002B43EC" w:rsidRPr="00E41E25" w14:paraId="62DD8073" w14:textId="77777777" w:rsidTr="002B43EC">
        <w:trPr>
          <w:gridAfter w:val="1"/>
          <w:wAfter w:w="113" w:type="dxa"/>
          <w:trHeight w:val="2843"/>
        </w:trPr>
        <w:tc>
          <w:tcPr>
            <w:tcW w:w="3700" w:type="dxa"/>
            <w:gridSpan w:val="4"/>
            <w:tcBorders>
              <w:top w:val="single" w:sz="12" w:space="0" w:color="auto"/>
            </w:tcBorders>
          </w:tcPr>
          <w:p w14:paraId="1DE2F21D" w14:textId="7FE27FD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16" w:type="dxa"/>
            <w:gridSpan w:val="4"/>
            <w:tcBorders>
              <w:top w:val="single" w:sz="12" w:space="0" w:color="auto"/>
            </w:tcBorders>
          </w:tcPr>
          <w:p w14:paraId="266F0719" w14:textId="299CF2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14" w:type="dxa"/>
            <w:gridSpan w:val="4"/>
            <w:tcBorders>
              <w:top w:val="single" w:sz="12" w:space="0" w:color="auto"/>
            </w:tcBorders>
            <w:vAlign w:val="center"/>
          </w:tcPr>
          <w:p w14:paraId="0C700547" w14:textId="050E7C4D" w:rsidR="002B43EC" w:rsidRPr="00E41E25" w:rsidRDefault="002B43EC" w:rsidP="0083184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8" w:type="dxa"/>
            <w:gridSpan w:val="4"/>
            <w:tcBorders>
              <w:top w:val="single" w:sz="12" w:space="0" w:color="auto"/>
            </w:tcBorders>
          </w:tcPr>
          <w:p w14:paraId="40873B4D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EFACFE4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7062C48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6AE40C0B" w14:textId="77777777" w:rsidTr="002B43EC">
        <w:trPr>
          <w:gridAfter w:val="1"/>
          <w:wAfter w:w="113" w:type="dxa"/>
          <w:trHeight w:val="227"/>
        </w:trPr>
        <w:tc>
          <w:tcPr>
            <w:tcW w:w="710" w:type="dxa"/>
            <w:gridSpan w:val="1"/>
            <w:shd w:val="clear" w:color="auto" w:fill="E0E0E0"/>
          </w:tcPr>
          <w:p w14:paraId="6695A1C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0" w:type="dxa"/>
          </w:tcPr>
          <w:p w14:paraId="156B4B1F" w14:textId="2F4F5025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5" w:type="dxa"/>
            <w:shd w:val="clear" w:color="auto" w:fill="E0E0E0"/>
          </w:tcPr>
          <w:p w14:paraId="502DAE3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5" w:type="dxa"/>
          </w:tcPr>
          <w:p w14:paraId="0381588A" w14:textId="453126AE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142E5078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2" w:type="dxa"/>
          </w:tcPr>
          <w:p w14:paraId="4FD1D71F" w14:textId="1686D1C3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40369DB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4" w:type="dxa"/>
          </w:tcPr>
          <w:p w14:paraId="0A4CA2EA" w14:textId="4D29E6CD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5" w:type="dxa"/>
            <w:shd w:val="clear" w:color="auto" w:fill="E0E0E0"/>
          </w:tcPr>
          <w:p w14:paraId="3912980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195F97D8" w14:textId="79503E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0350F5A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2" w:type="dxa"/>
          </w:tcPr>
          <w:p w14:paraId="53EC4295" w14:textId="5B8832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7" w:type="dxa"/>
            <w:shd w:val="clear" w:color="auto" w:fill="E0E0E0"/>
          </w:tcPr>
          <w:p w14:paraId="29C33C3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41E95AD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304F2D5F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4" w:type="dxa"/>
            <w:gridSpan w:val="1"/>
          </w:tcPr>
          <w:p w14:paraId="688C569F" w14:textId="13126ECB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4C2B7D38" w14:textId="77777777" w:rsidTr="002B43EC">
        <w:trPr>
          <w:gridAfter w:val="1"/>
          <w:wAfter w:w="113" w:type="dxa"/>
          <w:trHeight w:val="227"/>
        </w:trPr>
        <w:tc>
          <w:tcPr>
            <w:tcW w:w="710" w:type="dxa"/>
            <w:gridSpan w:val="1"/>
            <w:shd w:val="clear" w:color="auto" w:fill="E0E0E0"/>
          </w:tcPr>
          <w:p w14:paraId="49AEEC9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0" w:type="dxa"/>
            <w:gridSpan w:val="3"/>
          </w:tcPr>
          <w:p w14:paraId="56B85585" w14:textId="0D87AEF0" w:rsidR="002B43EC" w:rsidRPr="00E41E25" w:rsidRDefault="002B43EC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78B5AD4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1" w:type="dxa"/>
            <w:gridSpan w:val="3"/>
          </w:tcPr>
          <w:p w14:paraId="6CC54E16" w14:textId="294EE1B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5" w:type="dxa"/>
            <w:shd w:val="clear" w:color="auto" w:fill="E0E0E0"/>
          </w:tcPr>
          <w:p w14:paraId="6851A557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9" w:type="dxa"/>
            <w:gridSpan w:val="3"/>
          </w:tcPr>
          <w:p w14:paraId="1F40E47B" w14:textId="5235E99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7" w:type="dxa"/>
            <w:shd w:val="clear" w:color="auto" w:fill="E0E0E0"/>
          </w:tcPr>
          <w:p w14:paraId="178A0F6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61" w:type="dxa"/>
            <w:gridSpan w:val="3"/>
          </w:tcPr>
          <w:p w14:paraId="267E08FC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2"/>
        <w:gridCol w:w="6"/>
      </w:tblGrid>
      <w:tr w:rsidR="002B43EC" w:rsidRPr="00E41E25" w14:paraId="25EB564E" w14:textId="77777777" w:rsidTr="004C013C">
        <w:trPr>
          <w:gridAfter w:val="1"/>
          <w:wAfter w:w="6" w:type="dxa"/>
          <w:trHeight w:val="547"/>
        </w:trPr>
        <w:tc>
          <w:tcPr>
            <w:gridSpan w:val="2"/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00570870" w14:textId="20B19961" w:rsidR="002B43EC" w:rsidRPr="00E41E25" w:rsidRDefault="002B43EC" w:rsidP="002B43EC">
            <w:pPr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十五、T2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接線圖</w:t>
            </w:r>
          </w:p>
        </w:tc>
      </w:tr>
      <w:tr w:rsidR="002B43EC" w:rsidRPr="00E41E25" w14:paraId="410CBC77" w14:textId="77777777" w:rsidTr="004C013C">
        <w:trPr>
          <w:trHeight w:val="7598"/>
        </w:trPr>
        <w:tc>
          <w:tcPr>
            <w:tcW w:w="15138" w:type="dxa"/>
            <w:gridSpan w:val="2"/>
            <w:tcBorders>
              <w:bottom w:val="single" w:sz="4" w:space="0" w:color="auto"/>
            </w:tcBorders>
          </w:tcPr>
          <w:tbl>
            <w:tblPr>
              <w:tblStyle w:val="a8"/>
              <w:tblW w:w="99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8"/>
              <w:gridCol w:w="756"/>
              <w:gridCol w:w="1297"/>
              <w:gridCol w:w="1297"/>
              <w:gridCol w:w="1357"/>
              <w:gridCol w:w="1357"/>
              <w:gridCol w:w="1357"/>
            </w:tblGrid>
            <w:tr w:rsidR="00801924" w:rsidRPr="00E41E25" w14:paraId="25744290" w14:textId="232B3027" w:rsidTr="004C013C">
              <w:trPr>
                <w:trHeight w:val="794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26DCC929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型號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7F1DDF3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Vin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380A33F4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12V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A77D6C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54V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2787B65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瓦特數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322B486" w14:textId="6A5028D2" w:rsidR="00801924" w:rsidRPr="00E41E25" w:rsidRDefault="0071022A" w:rsidP="0071022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801924" w:rsidRPr="00E41E25">
                    <w:rPr>
                      <w:rFonts w:asciiTheme="minorHAnsi" w:eastAsia="微軟正黑體" w:hAnsiTheme="minorHAnsi" w:cstheme="minorHAnsi"/>
                    </w:rPr>
                    <w:t>產品台數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E2FA5F" w14:textId="7F7B3609" w:rsidR="00CA2E27" w:rsidRPr="00E41E25" w:rsidRDefault="00AF1CAA" w:rsidP="00AF1CA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CA2E27" w:rsidRPr="00E41E25">
                    <w:rPr>
                      <w:rFonts w:asciiTheme="minorHAnsi" w:eastAsia="微軟正黑體" w:hAnsiTheme="minorHAnsi" w:cstheme="minorHAnsi"/>
                    </w:rPr>
                    <w:t>負載台數</w:t>
                  </w:r>
                </w:p>
              </w:tc>
            </w:tr>
            <w:tr w:rsidR="00363EE7" w:rsidRPr="00E41E25" w14:paraId="49F3F07A" w14:textId="0E22BA61" w:rsidTr="004C013C">
              <w:trPr>
                <w:trHeight w:val="551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782A4588" w14:textId="21BBC64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dvdav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08BA6D98" w14:textId="1EAE7238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100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30B0501" w14:textId="33C411B3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8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08CBFEB0" w14:textId="03E7DCC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8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14F65B37" w14:textId="4CD41016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8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160613" w14:textId="0AC785C2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3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554E198" w14:textId="2D6B69AF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3</w:t>
                  </w:r>
                </w:p>
              </w:tc>
            </w:tr>
          </w:tbl>
          <w:p w14:paraId="7CD93336" w14:textId="6FC32298" w:rsidR="00E9751C" w:rsidRPr="00E41E25" w:rsidRDefault="0055051A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1AE924E1" wp14:editId="3E0A56C3">
                      <wp:simplePos x="0" y="0"/>
                      <wp:positionH relativeFrom="column">
                        <wp:posOffset>7163918</wp:posOffset>
                      </wp:positionH>
                      <wp:positionV relativeFrom="paragraph">
                        <wp:posOffset>3286404</wp:posOffset>
                      </wp:positionV>
                      <wp:extent cx="1288338" cy="9968"/>
                      <wp:effectExtent l="19050" t="19050" r="7620" b="28575"/>
                      <wp:wrapNone/>
                      <wp:docPr id="1588243922" name="直線接點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8338" cy="996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46823B" id="直線接點 48" o:spid="_x0000_s1026" style="position:absolute;flip:x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4.1pt,258.75pt" to="665.55pt,2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6" behindDoc="0" locked="0" layoutInCell="1" allowOverlap="1" wp14:anchorId="087985FD" wp14:editId="4959DB62">
                      <wp:simplePos x="0" y="0"/>
                      <wp:positionH relativeFrom="column">
                        <wp:posOffset>1165454</wp:posOffset>
                      </wp:positionH>
                      <wp:positionV relativeFrom="paragraph">
                        <wp:posOffset>48666</wp:posOffset>
                      </wp:positionV>
                      <wp:extent cx="4255770" cy="3942080"/>
                      <wp:effectExtent l="0" t="0" r="0" b="20320"/>
                      <wp:wrapNone/>
                      <wp:docPr id="1345215956" name="群組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55770" cy="3942080"/>
                                <a:chOff x="-686296" y="0"/>
                                <a:chExt cx="4256266" cy="3942643"/>
                              </a:xfrm>
                            </wpg:grpSpPr>
                            <wpg:grpSp>
                              <wpg:cNvPr id="28046313" name="群組 28"/>
                              <wpg:cNvGrpSpPr/>
                              <wpg:grpSpPr>
                                <a:xfrm>
                                  <a:off x="-686296" y="0"/>
                                  <a:ext cx="4256266" cy="2778672"/>
                                  <a:chOff x="-686296" y="0"/>
                                  <a:chExt cx="4256266" cy="2778672"/>
                                </a:xfrm>
                              </wpg:grpSpPr>
                              <wpg:grpSp>
                                <wpg:cNvPr id="1442273557" name="群組 26"/>
                                <wpg:cNvGrpSpPr/>
                                <wpg:grpSpPr>
                                  <a:xfrm>
                                    <a:off x="1" y="0"/>
                                    <a:ext cx="3569969" cy="2430780"/>
                                    <a:chOff x="1" y="0"/>
                                    <a:chExt cx="3569969" cy="2430780"/>
                                  </a:xfrm>
                                </wpg:grpSpPr>
                                <wpg:grpSp>
                                  <wpg:cNvPr id="662741247" name="群組 22"/>
                                  <wpg:cNvGrpSpPr/>
                                  <wpg:grpSpPr>
                                    <a:xfrm>
                                      <a:off x="1" y="0"/>
                                      <a:ext cx="3569969" cy="2430780"/>
                                      <a:chOff x="1" y="0"/>
                                      <a:chExt cx="3570574" cy="2431275"/>
                                    </a:xfrm>
                                  </wpg:grpSpPr>
                                  <wpg:grpSp>
                                    <wpg:cNvPr id="715756320" name="群組 21"/>
                                    <wpg:cNvGrpSpPr/>
                                    <wpg:grpSpPr>
                                      <a:xfrm>
                                        <a:off x="1" y="0"/>
                                        <a:ext cx="3438323" cy="2158365"/>
                                        <a:chOff x="1" y="0"/>
                                        <a:chExt cx="3438638" cy="215836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454994510" name="圖片 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89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90">
                                                  <a14:imgEffect>
                                                    <a14:backgroundRemoval t="5556" b="97556" l="2500" r="90000">
                                                      <a14:foregroundMark x1="26366" y1="6554" x2="35167" y2="444"/>
                                                      <a14:foregroundMark x1="35167" y1="444" x2="63000" y2="667"/>
                                                      <a14:foregroundMark x1="76269" y1="10988" x2="77000" y2="11556"/>
                                                      <a14:foregroundMark x1="63000" y1="667" x2="67352" y2="4052"/>
                                                      <a14:foregroundMark x1="77000" y1="11556" x2="80333" y2="21111"/>
                                                      <a14:foregroundMark x1="80333" y1="21111" x2="77167" y2="60000"/>
                                                      <a14:foregroundMark x1="77167" y1="60000" x2="84000" y2="63333"/>
                                                      <a14:foregroundMark x1="84000" y1="63333" x2="90333" y2="94444"/>
                                                      <a14:foregroundMark x1="90333" y1="94444" x2="66333" y2="94889"/>
                                                      <a14:foregroundMark x1="66333" y1="94889" x2="49333" y2="99778"/>
                                                      <a14:foregroundMark x1="49333" y1="99778" x2="2500" y2="97556"/>
                                                      <a14:foregroundMark x1="2500" y1="97556" x2="10000" y2="66000"/>
                                                      <a14:foregroundMark x1="10000" y1="66000" x2="15833" y2="61556"/>
                                                      <a14:foregroundMark x1="15833" y1="61556" x2="22833" y2="62000"/>
                                                      <a14:foregroundMark x1="22833" y1="62000" x2="16667" y2="56444"/>
                                                      <a14:foregroundMark x1="16667" y1="56444" x2="15069" y2="15551"/>
                                                      <a14:foregroundMark x1="14833" y1="15111" x2="26167" y2="6222"/>
                                                      <a14:foregroundMark x1="26167" y1="6222" x2="55167" y2="5111"/>
                                                      <a14:foregroundMark x1="55167" y1="5111" x2="68333" y2="5556"/>
                                                      <a14:foregroundMark x1="68333" y1="5556" x2="75000" y2="10667"/>
                                                      <a14:foregroundMark x1="75000" y1="10667" x2="77000" y2="19778"/>
                                                      <a14:foregroundMark x1="77000" y1="19778" x2="63833" y2="31556"/>
                                                      <a14:foregroundMark x1="63833" y1="31556" x2="20000" y2="30000"/>
                                                      <a14:foregroundMark x1="20000" y1="30000" x2="15000" y2="15333"/>
                                                      <a14:backgroundMark x1="14788" y1="14567" x2="14500" y2="14889"/>
                                                      <a14:backgroundMark x1="15187" y1="14121" x2="14918" y2="14422"/>
                                                      <a14:backgroundMark x1="14281" y1="12553" x2="13667" y2="6000"/>
                                                      <a14:backgroundMark x1="14500" y1="14889" x2="14306" y2="12824"/>
                                                      <a14:backgroundMark x1="13667" y1="6000" x2="21833" y2="4667"/>
                                                      <a14:backgroundMark x1="21833" y1="4667" x2="18807" y2="9536"/>
                                                      <a14:backgroundMark x1="16541" y1="11314" x2="14833" y2="7111"/>
                                                      <a14:backgroundMark x1="75400" y1="10107" x2="75768" y2="10376"/>
                                                      <a14:backgroundMark x1="75902" y1="10324" x2="75561" y2="9882"/>
                                                    </a14:backgroundRemoval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" y="0"/>
                                          <a:ext cx="2876551" cy="21583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Pr id="21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7415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20C3664" w14:textId="64C1E39D" w:rsidR="001A4973" w:rsidRPr="003757CC" w:rsidRDefault="00013C3B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  <w:r w:rsidR="003757CC"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22988670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39972" y="1424763"/>
                                          <a:ext cx="611505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DBBB728" w14:textId="01CC6B27" w:rsidR="003757CC" w:rsidRPr="003757CC" w:rsidRDefault="003757CC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十十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315474554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63526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A038E47" w14:textId="07A18897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12V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51890774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71870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63441EC" w14:textId="0E99EE59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54</w:t>
                                            </w: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778811341" name="橢圓 20"/>
                                      <wps:cNvSpPr/>
                                      <wps:spPr>
                                        <a:xfrm>
                                          <a:off x="754912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01481222" name="橢圓 20"/>
                                      <wps:cNvSpPr/>
                                      <wps:spPr>
                                        <a:xfrm>
                                          <a:off x="81870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23941320" name="橢圓 20"/>
                                      <wps:cNvSpPr/>
                                      <wps:spPr>
                                        <a:xfrm>
                                          <a:off x="1020726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20256665" name="橢圓 20"/>
                                      <wps:cNvSpPr/>
                                      <wps:spPr>
                                        <a:xfrm>
                                          <a:off x="1084521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6732251" name="橢圓 20"/>
                                      <wps:cNvSpPr/>
                                      <wps:spPr>
                                        <a:xfrm>
                                          <a:off x="956931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70695063" name="橢圓 20"/>
                                      <wps:cNvSpPr/>
                                      <wps:spPr>
                                        <a:xfrm>
                                          <a:off x="114831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20019985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306210" y="1584251"/>
                                          <a:ext cx="64451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4BC5484" w14:textId="6CCA83B9" w:rsidR="000E1FDB" w:rsidRPr="00AD7760" w:rsidRDefault="000E1FDB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0E1FD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Power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9816932" name="橢圓 20"/>
                                      <wps:cNvSpPr/>
                                      <wps:spPr>
                                        <a:xfrm>
                                          <a:off x="1656996" y="192830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82887264" name="橢圓 20"/>
                                      <wps:cNvSpPr/>
                                      <wps:spPr>
                                        <a:xfrm>
                                          <a:off x="1597897" y="192830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19195229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43902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201CB6D" w14:textId="69C061B8" w:rsidR="005129DE" w:rsidRPr="003757CC" w:rsidRDefault="005129DE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154261891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25342" y="1780805"/>
                                          <a:ext cx="613297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39686E3" w14:textId="66DFC3FE" w:rsidR="00C55AFC" w:rsidRPr="00AD7760" w:rsidRDefault="00C55AFC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DD064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24Vdc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pic:pic xmlns:pic="http://schemas.openxmlformats.org/drawingml/2006/picture">
                                    <pic:nvPicPr>
                                      <pic:cNvPr id="542" name="圖片 1" descr="C:\Users\HankCY_Wu\AppData\Local\Microsoft\Windows\INetCache\Content.Word\power.jp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10800000" flipV="1">
                                        <a:off x="2551400" y="2035035"/>
                                        <a:ext cx="1019175" cy="396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  <wps:wsp>
                                  <wps:cNvPr id="560870625" name="直線接點 23"/>
                                  <wps:cNvCnPr/>
                                  <wps:spPr>
                                    <a:xfrm flipH="1">
                                      <a:off x="1690622" y="2166442"/>
                                      <a:ext cx="955963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77066014" name="直線接點 23"/>
                                  <wps:cNvCnPr/>
                                  <wps:spPr>
                                    <a:xfrm flipH="1">
                                      <a:off x="1620284" y="2207818"/>
                                      <a:ext cx="1015339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05547485" name="直線接點 24"/>
                                  <wps:cNvCnPr/>
                                  <wps:spPr>
                                    <a:xfrm flipV="1">
                                      <a:off x="1686485" y="1988527"/>
                                      <a:ext cx="0" cy="187269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22076281" name="直線接點 25"/>
                                  <wps:cNvCnPr/>
                                  <wps:spPr>
                                    <a:xfrm flipV="1">
                                      <a:off x="1620284" y="1971977"/>
                                      <a:ext cx="0" cy="23420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815778590" name="語音泡泡: 圓角矩形 27"/>
                                <wps:cNvSpPr/>
                                <wps:spPr>
                                  <a:xfrm>
                                    <a:off x="2469671" y="1268083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-65925"/>
                                      <a:gd name="adj2" fmla="val 141745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8CCD85A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/>
                                      </w:r>
                                    </w:p>
                                    <w:p w14:paraId="6D097809" w14:textId="6A080AC2" w:rsidR="00104264" w:rsidRDefault="00104264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8062684" name="語音泡泡: 圓角矩形 27"/>
                                <wps:cNvSpPr/>
                                <wps:spPr>
                                  <a:xfrm>
                                    <a:off x="-375941" y="2321472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70341"/>
                                      <a:gd name="adj2" fmla="val 15327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4665639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/>
                                      </w:r>
                                    </w:p>
                                    <w:p w14:paraId="43091928" w14:textId="6904BB82" w:rsidR="00AE4C87" w:rsidRDefault="00AE4C87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858844" name="語音泡泡: 圓角矩形 27"/>
                                <wps:cNvSpPr/>
                                <wps:spPr>
                                  <a:xfrm>
                                    <a:off x="-686296" y="247685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101851"/>
                                      <a:gd name="adj2" fmla="val 37564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219C925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/>
                                      </w:r>
                                    </w:p>
                                    <w:p w14:paraId="69963BE5" w14:textId="35803B27" w:rsidR="00567E0C" w:rsidRDefault="00567E0C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12631747" name="群組 42"/>
                              <wpg:cNvGrpSpPr/>
                              <wpg:grpSpPr>
                                <a:xfrm>
                                  <a:off x="776376" y="2019533"/>
                                  <a:ext cx="1754101" cy="1923110"/>
                                  <a:chOff x="0" y="0"/>
                                  <a:chExt cx="1754101" cy="192311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947141647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75590" y="695618"/>
                                    <a:ext cx="351155" cy="10102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69381874" name="矩形 31"/>
                                <wps:cNvSpPr/>
                                <wps:spPr>
                                  <a:xfrm>
                                    <a:off x="1495308" y="1388272"/>
                                    <a:ext cx="258793" cy="5348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3699050" name="直線單箭頭接點 32"/>
                                <wps:cNvCnPr/>
                                <wps:spPr>
                                  <a:xfrm flipH="1">
                                    <a:off x="925895" y="1572509"/>
                                    <a:ext cx="552485" cy="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80790251" name="群組 41"/>
                                <wpg:cNvGrpSpPr/>
                                <wpg:grpSpPr>
                                  <a:xfrm>
                                    <a:off x="0" y="0"/>
                                    <a:ext cx="591982" cy="1309308"/>
                                    <a:chOff x="0" y="0"/>
                                    <a:chExt cx="591982" cy="1309308"/>
                                  </a:xfrm>
                                </wpg:grpSpPr>
                                <wps:wsp>
                                  <wps:cNvPr id="1844948058" name="直線接點 33"/>
                                  <wps:cNvCnPr/>
                                  <wps:spPr>
                                    <a:xfrm flipH="1">
                                      <a:off x="271492" y="955890"/>
                                      <a:ext cx="319177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16235962" name="直線接點 34"/>
                                  <wps:cNvCnPr/>
                                  <wps:spPr>
                                    <a:xfrm>
                                      <a:off x="271492" y="16830"/>
                                      <a:ext cx="0" cy="94080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3616401" name="直線接點 35"/>
                                  <wps:cNvCnPr/>
                                  <wps:spPr>
                                    <a:xfrm>
                                      <a:off x="2221" y="0"/>
                                      <a:ext cx="0" cy="1307088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84618546" name="直線接點 36"/>
                                  <wps:cNvCnPr/>
                                  <wps:spPr>
                                    <a:xfrm>
                                      <a:off x="0" y="1309308"/>
                                      <a:ext cx="588041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4445256" name="直線接點 37"/>
                                  <wps:cNvCnPr/>
                                  <wps:spPr>
                                    <a:xfrm>
                                      <a:off x="63929" y="0"/>
                                      <a:ext cx="0" cy="112757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35474493" name="直線接點 38"/>
                                  <wps:cNvCnPr/>
                                  <wps:spPr>
                                    <a:xfrm>
                                      <a:off x="67318" y="1124184"/>
                                      <a:ext cx="524664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18048742" name="直線接點 39"/>
                                  <wps:cNvCnPr/>
                                  <wps:spPr>
                                    <a:xfrm>
                                      <a:off x="327590" y="16830"/>
                                      <a:ext cx="0" cy="775897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48244671" name="直線接點 40"/>
                                  <wps:cNvCnPr/>
                                  <wps:spPr>
                                    <a:xfrm>
                                      <a:off x="325369" y="793205"/>
                                      <a:ext cx="26042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7985FD" id="群組 43" o:spid="_x0000_s1175" style="position:absolute;left:0;text-align:left;margin-left:91.75pt;margin-top:3.85pt;width:335.1pt;height:310.4pt;z-index:251658246;mso-position-horizontal-relative:text;mso-position-vertical-relative:text;mso-width-relative:margin;mso-height-relative:margin" coordorigin="-6862" coordsize="42562,3942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">
                      <v:group id="群組 28" o:spid="_x0000_s1176" style="position:absolute;left:-6862;width:42561;height:27786" coordorigin="-6862" coordsize="42562,27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">
                        <v:group id="群組 26" o:spid="_x0000_s1177" style="position:absolute;width:35699;height:24307" coordorigin="" coordsize="35699,2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">
                          <v:group id="群組 22" o:spid="_x0000_s1178" style="position:absolute;width:35699;height:24307" coordorigin="" coordsize="35705,24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">
                            <v:group id="群組 21" o:spid="_x0000_s1179" style="position:absolute;width:34383;height:21583" coordorigin="" coordsize="34386,2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">
                              <v:shape id="圖片 19" o:spid="_x0000_s1180" type="#_x0000_t75" style="position:absolute;width:28765;height:2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">
                                <v:imagedata r:id="rId93" o:title=""/>
                              </v:shape>
                              <v:shape id="_x0000_s1181" type="#_x0000_t202" style="position:absolute;left:5741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  <v:textbox>
                                  <w:txbxContent>
                                    <w:p w14:paraId="220C3664" w14:textId="64C1E39D" w:rsidR="001A4973" w:rsidRPr="003757CC" w:rsidRDefault="00013C3B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  <w:r w:rsidR="003757CC"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2" type="#_x0000_t202" style="position:absolute;left:8399;top:14247;width:6115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" filled="f" stroked="f">
                                <v:textbox>
                                  <w:txbxContent>
                                    <w:p w14:paraId="4DBBB728" w14:textId="01CC6B27" w:rsidR="003757CC" w:rsidRPr="003757CC" w:rsidRDefault="003757CC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十十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3" type="#_x0000_t202" style="position:absolute;left:5635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" filled="f" stroked="f">
                                <v:textbox>
                                  <w:txbxContent>
                                    <w:p w14:paraId="1A038E47" w14:textId="07A18897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12V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4" type="#_x0000_t202" style="position:absolute;left:8718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" filled="f" stroked="f">
                                <v:textbox>
                                  <w:txbxContent>
                                    <w:p w14:paraId="463441EC" w14:textId="0E99EE59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54</w:t>
                                      </w: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V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85" style="position:absolute;left:754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" fillcolor="red" strokecolor="red" strokeweight="1pt">
                                <v:stroke joinstyle="miter"/>
                              </v:oval>
                              <v:oval id="橢圓 20" o:spid="_x0000_s1186" style="position:absolute;left:8187;top:19244;width:450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" fillcolor="black [3200]" strokecolor="black [480]" strokeweight="1pt">
                                <v:stroke joinstyle="miter"/>
                              </v:oval>
                              <v:oval id="橢圓 20" o:spid="_x0000_s1187" style="position:absolute;left:10207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" fillcolor="red" strokecolor="red" strokeweight="1pt">
                                <v:stroke joinstyle="miter"/>
                              </v:oval>
                              <v:oval id="橢圓 20" o:spid="_x0000_s1188" style="position:absolute;left:10845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" fillcolor="black [3200]" strokecolor="black [480]" strokeweight="1pt">
                                <v:stroke joinstyle="miter"/>
                              </v:oval>
                              <v:oval id="橢圓 20" o:spid="_x0000_s1189" style="position:absolute;left:956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" fillcolor="red" strokecolor="red" strokeweight="1pt">
                                <v:stroke joinstyle="miter"/>
                              </v:oval>
                              <v:oval id="橢圓 20" o:spid="_x0000_s1190" style="position:absolute;left:11483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" fillcolor="black [3200]" strokecolor="black [480]" strokeweight="1pt">
                                <v:stroke joinstyle="miter"/>
                              </v:oval>
                              <v:shape id="_x0000_s1191" type="#_x0000_t202" style="position:absolute;left:13062;top:15842;width:6445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" filled="f" stroked="f">
                                <v:textbox>
                                  <w:txbxContent>
                                    <w:p w14:paraId="44BC5484" w14:textId="6CCA83B9" w:rsidR="000E1FDB" w:rsidRPr="00AD7760" w:rsidRDefault="000E1FDB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1FD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Power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92" style="position:absolute;left:16569;top:19283;width:458;height: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" fillcolor="red" strokecolor="red" strokeweight="1pt">
                                <v:stroke joinstyle="miter"/>
                              </v:oval>
                              <v:oval id="橢圓 20" o:spid="_x0000_s1193" style="position:absolute;left:15978;top:19283;width:451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" fillcolor="black [3200]" strokecolor="black [480]" strokeweight="1pt">
                                <v:stroke joinstyle="miter"/>
                              </v:oval>
                              <v:shape id="_x0000_s1194" type="#_x0000_t202" style="position:absolute;left:14390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" filled="f" stroked="f">
                                <v:textbox>
                                  <w:txbxContent>
                                    <w:p w14:paraId="3201CB6D" w14:textId="69C061B8" w:rsidR="005129DE" w:rsidRPr="003757CC" w:rsidRDefault="005129DE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95" type="#_x0000_t202" style="position:absolute;left:28253;top:17808;width:6133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" filled="f" stroked="f">
                                <v:textbox>
                                  <w:txbxContent>
                                    <w:p w14:paraId="739686E3" w14:textId="66DFC3FE" w:rsidR="00C55AFC" w:rsidRPr="00AD7760" w:rsidRDefault="00C55AFC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D064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24Vdc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圖片 1" o:spid="_x0000_s1196" type="#_x0000_t75" style="position:absolute;left:25514;top:20350;width:10191;height:3962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">
                              <v:imagedata r:id="rId94" o:title="power"/>
                            </v:shape>
                          </v:group>
                          <v:line id="直線接點 23" o:spid="_x0000_s1197" style="position:absolute;flip:x;visibility:visible;mso-wrap-style:square" from="16906,21664" to="26465,2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23" o:spid="_x0000_s1198" style="position:absolute;flip:x;visibility:visible;mso-wrap-style:square" from="16202,22078" to="26356,22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24" o:spid="_x0000_s1199" style="position:absolute;flip:y;visibility:visible;mso-wrap-style:square" from="16864,19885" to="16864,21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" strokecolor="red" strokeweight="2.25pt">
                            <v:stroke joinstyle="miter"/>
                          </v:line>
                          <v:line id="直線接點 25" o:spid="_x0000_s1200" style="position:absolute;flip:y;visibility:visible;mso-wrap-style:square" from="16202,19719" to="16202,2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" strokecolor="black [3213]" strokeweight="2.25pt">
                            <v:stroke joinstyle="miter"/>
                          </v:line>
                        </v:group>
                        <v:shape id="_x0000_s1201" type="#_x0000_t62" style="position:absolute;left:24696;top:12680;width:1052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" adj="-3440,41417" fillcolor="#5b9bd5 [3204]" strokecolor="#091723 [484]" strokeweight="1pt">
                          <v:textbox>
                            <w:txbxContent>
                              <w:p w14:paraId="18CCD85A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6D097809" w14:textId="6A080AC2" w:rsidR="00104264" w:rsidRDefault="00104264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2" type="#_x0000_t62" style="position:absolute;left:-3759;top:23214;width:1052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" adj="25994,14111" fillcolor="#5b9bd5 [3204]" strokecolor="#091723 [484]" strokeweight="1pt">
                          <v:textbox>
                            <w:txbxContent>
                              <w:p w14:paraId="54665639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43091928" w14:textId="6904BB82" w:rsidR="00AE4C87" w:rsidRDefault="00AE4C87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3" type="#_x0000_t62" style="position:absolute;left:-6862;top:2476;width:1052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" adj="32800,18914" fillcolor="#a5a5a5 [3206]" strokecolor="#181818 [486]" strokeweight="1pt">
                          <v:textbox>
                            <w:txbxContent>
                              <w:p w14:paraId="2219C925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69963BE5" w14:textId="35803B27" w:rsidR="00567E0C" w:rsidRDefault="00567E0C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  <v:group id="群組 42" o:spid="_x0000_s1204" style="position:absolute;left:7763;top:20195;width:17541;height:19231" coordsize="17541,19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">
                        <v:shape id="圖片 1" o:spid="_x0000_s1205" type="#_x0000_t75" style="position:absolute;left:5755;top:6956;width:3512;height:10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">
                          <v:imagedata r:id="rId95" o:title=""/>
                        </v:shape>
                        <v:rect id="矩形 31" o:spid="_x0000_s1206" style="position:absolute;left:14953;top:13882;width:2588;height:5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" filled="f" strokecolor="red" strokeweight="3pt"/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直線單箭頭接點 32" o:spid="_x0000_s1207" type="#_x0000_t32" style="position:absolute;left:9258;top:15725;width:552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" strokecolor="red" strokeweight="2.25pt">
                          <v:stroke endarrow="block" joinstyle="miter"/>
                        </v:shape>
                        <v:group id="群組 41" o:spid="_x0000_s1208" style="position:absolute;width:5919;height:13093" coordsize="5919,1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">
                          <v:line id="直線接點 33" o:spid="_x0000_s1209" style="position:absolute;flip:x;visibility:visible;mso-wrap-style:square" from="2714,9558" to="5906,9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" strokecolor="red" strokeweight="2.25pt">
                            <v:stroke joinstyle="miter"/>
                          </v:line>
                          <v:line id="直線接點 34" o:spid="_x0000_s1210" style="position:absolute;visibility:visible;mso-wrap-style:square" from="2714,168" to="2714,9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5" o:spid="_x0000_s1211" style="position:absolute;visibility:visible;mso-wrap-style:square" from="22,0" to="22,1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36" o:spid="_x0000_s1212" style="position:absolute;visibility:visible;mso-wrap-style:square" from="0,13093" to="5880,13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7" o:spid="_x0000_s1213" style="position:absolute;visibility:visible;mso-wrap-style:square" from="639,0" to="639,11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38" o:spid="_x0000_s1214" style="position:absolute;visibility:visible;mso-wrap-style:square" from="673,11241" to="5919,1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" strokecolor="black [3213]" strokeweight="2.25pt">
                            <v:stroke joinstyle="miter"/>
                          </v:line>
                          <v:line id="直線接點 39" o:spid="_x0000_s1215" style="position:absolute;visibility:visible;mso-wrap-style:square" from="3275,168" to="3275,7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" strokecolor="black [3213]" strokeweight="2.25pt">
                            <v:stroke joinstyle="miter"/>
                          </v:line>
                          <v:line id="直線接點 40" o:spid="_x0000_s1216" style="position:absolute;visibility:visible;mso-wrap-style:square" from="3253,7932" to="5857,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" strokecolor="black [3213]" strokeweight="2.25pt">
                            <v:stroke joinstyle="miter"/>
                          </v:line>
                        </v:group>
                      </v:group>
                    </v:group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8" behindDoc="0" locked="0" layoutInCell="1" allowOverlap="1" wp14:anchorId="551445EC" wp14:editId="60231C87">
                      <wp:simplePos x="0" y="0"/>
                      <wp:positionH relativeFrom="column">
                        <wp:posOffset>6319774</wp:posOffset>
                      </wp:positionH>
                      <wp:positionV relativeFrom="paragraph">
                        <wp:posOffset>2916169</wp:posOffset>
                      </wp:positionV>
                      <wp:extent cx="853897" cy="555402"/>
                      <wp:effectExtent l="19050" t="0" r="3810" b="0"/>
                      <wp:wrapNone/>
                      <wp:docPr id="624138706" name="群組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3897" cy="555402"/>
                                <a:chOff x="-351129" y="-153681"/>
                                <a:chExt cx="854142" cy="555625"/>
                              </a:xfrm>
                            </wpg:grpSpPr>
                            <wps:wsp>
                              <wps:cNvPr id="1782357511" name="矩形 44"/>
                              <wps:cNvSpPr/>
                              <wps:spPr>
                                <a:xfrm>
                                  <a:off x="-351129" y="-141885"/>
                                  <a:ext cx="314554" cy="5047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7194607" name="直線單箭頭接點 45"/>
                              <wps:cNvCnPr/>
                              <wps:spPr>
                                <a:xfrm>
                                  <a:off x="-4624" y="122200"/>
                                  <a:ext cx="139334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843728925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488" y="-153681"/>
                                  <a:ext cx="390525" cy="555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66130E" id="群組 47" o:spid="_x0000_s1026" style="position:absolute;margin-left:497.6pt;margin-top:229.6pt;width:67.25pt;height:43.75pt;z-index:252512256;mso-width-relative:margin;mso-height-relative:margin" coordorigin="-3511,-1536" coordsize="8541,5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">
                      <v:rect id="矩形 44" o:spid="_x0000_s1027" style="position:absolute;left:-3511;top:-1418;width:3146;height:5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" filled="f" strokecolor="red" strokeweight="3pt"/>
                      <v:shape id="直線單箭頭接點 45" o:spid="_x0000_s1028" type="#_x0000_t32" style="position:absolute;left:-46;top:1222;width:13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" strokecolor="red" strokeweight="2.25pt">
                        <v:stroke endarrow="block" joinstyle="miter"/>
                      </v:shape>
                      <v:shape id="圖片 1" o:spid="_x0000_s1029" type="#_x0000_t75" style="position:absolute;left:1124;top:-1536;width:3906;height:5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">
                        <v:imagedata r:id="rId96" o:title=""/>
                      </v:shape>
                    </v:group>
                  </w:pict>
                </mc:Fallback>
              </mc:AlternateContent>
            </w:r>
            <w:r w:rsidR="003F3A2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2AFCFF69" wp14:editId="3EEC68E7">
                      <wp:simplePos x="0" y="0"/>
                      <wp:positionH relativeFrom="column">
                        <wp:posOffset>2346352</wp:posOffset>
                      </wp:positionH>
                      <wp:positionV relativeFrom="paragraph">
                        <wp:posOffset>290858</wp:posOffset>
                      </wp:positionV>
                      <wp:extent cx="612308" cy="1802622"/>
                      <wp:effectExtent l="0" t="0" r="16510" b="26670"/>
                      <wp:wrapNone/>
                      <wp:docPr id="1956321478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308" cy="1802622"/>
                                <a:chOff x="0" y="0"/>
                                <a:chExt cx="612308" cy="1802622"/>
                              </a:xfrm>
                            </wpg:grpSpPr>
                            <wps:wsp>
                              <wps:cNvPr id="186252101" name="流程圖: 程序 29"/>
                              <wps:cNvSpPr/>
                              <wps:spPr>
                                <a:xfrm>
                                  <a:off x="0" y="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729D94" w14:textId="69FF2A18" w:rsidR="00BB6722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6152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1F55BC" w14:textId="77777777" w:rsidR="00387CB5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47154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AF51F6" w14:textId="0A78EFD6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54Vdc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11697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958941" w14:textId="2458B282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12Vdc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225180" name="流程圖: 程序 29"/>
                              <wps:cNvSpPr/>
                              <wps:spPr>
                                <a:xfrm>
                                  <a:off x="0" y="1207699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1FAFEBD" w14:textId="2E541B48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6665565" name="流程圖: 程序 29"/>
                              <wps:cNvSpPr/>
                              <wps:spPr>
                                <a:xfrm>
                                  <a:off x="0" y="1500997"/>
                                  <a:ext cx="612140" cy="301625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C6810C" w14:textId="74B4F72E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AFCFF69" id="群組 30" o:spid="_x0000_s1217" style="position:absolute;left:0;text-align:left;margin-left:184.75pt;margin-top:22.9pt;width:48.2pt;height:141.95pt;z-index:251658242;mso-position-horizontal-relative:text;mso-position-vertical-relative:text;mso-width-relative:margin" coordsize="6123,18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"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流程圖: 程序 29" o:spid="_x0000_s1218" type="#_x0000_t109" style="position:absolute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" filled="f" strokecolor="#091723 [484]" strokeweight="1pt">
                        <v:textbox>
                          <w:txbxContent>
                            <w:p w14:paraId="55729D94" w14:textId="69FF2A18" w:rsidR="00BB6722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19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" filled="f" strokecolor="#091723 [484]" strokeweight="1pt">
                        <v:textbox>
                          <w:txbxContent>
                            <w:p w14:paraId="681F55BC" w14:textId="77777777" w:rsidR="00387CB5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20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7AF51F6" w14:textId="0A78EFD6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54Vdc</w:t>
                              </w:r>
                            </w:p>
                          </w:txbxContent>
                        </v:textbox>
                      </v:shape>
                      <v:shape id="流程圖: 程序 29" o:spid="_x0000_s1221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" filled="f" strokecolor="#091723 [484]" strokeweight="1pt">
                        <v:textbox>
                          <w:txbxContent>
                            <w:p w14:paraId="66958941" w14:textId="2458B282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12Vdc</w:t>
                              </w:r>
                            </w:p>
                          </w:txbxContent>
                        </v:textbox>
                      </v:shape>
                      <v:shape id="流程圖: 程序 29" o:spid="_x0000_s1222" type="#_x0000_t109" style="position:absolute;top:12076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" filled="f" strokecolor="#091723 [484]" strokeweight="1pt">
                        <v:textbox>
                          <w:txbxContent>
                            <w:p w14:paraId="61FAFEBD" w14:textId="2E541B48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  <v:shape id="流程圖: 程序 29" o:spid="_x0000_s1223" type="#_x0000_t109" style="position:absolute;top:15009;width:6121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6C6810C" w14:textId="74B4F72E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5799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02680002" wp14:editId="2DAF4A03">
                      <wp:simplePos x="0" y="0"/>
                      <wp:positionH relativeFrom="column">
                        <wp:posOffset>7431989</wp:posOffset>
                      </wp:positionH>
                      <wp:positionV relativeFrom="paragraph">
                        <wp:posOffset>2503018</wp:posOffset>
                      </wp:positionV>
                      <wp:extent cx="1051560" cy="456565"/>
                      <wp:effectExtent l="0" t="0" r="15240" b="362585"/>
                      <wp:wrapNone/>
                      <wp:docPr id="1321664409" name="語音泡泡: 圓角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560" cy="456565"/>
                              </a:xfrm>
                              <a:prstGeom prst="wedgeRoundRectCallout">
                                <a:avLst>
                                  <a:gd name="adj1" fmla="val 13379"/>
                                  <a:gd name="adj2" fmla="val 1177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3C7CCE" w14:textId="77777777" w:rsidR="006B7ADB" w:rsidRPr="00E41E25" w:rsidRDefault="006B7ADB" w:rsidP="006B7ADB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2D6564">
                                    <w:rPr>
                                      <w:rFonts w:asciiTheme="minorHAnsi" w:eastAsia="微軟正黑體" w:hAnsiTheme="minorHAnsi" w:cstheme="minorHAnsi"/>
                                    </w:rPr>
                                    <w:t>sfvfvf</w:t>
                                  </w:r>
                                </w:p>
                                <w:p w14:paraId="48ACCBB6" w14:textId="62BD6FD1" w:rsidR="0035799F" w:rsidRDefault="0035799F" w:rsidP="0035799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680002" id="語音泡泡: 圓角矩形 27" o:spid="_x0000_s1224" type="#_x0000_t62" style="position:absolute;left:0;text-align:left;margin-left:585.2pt;margin-top:197.1pt;width:82.8pt;height:35.9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" adj="13690,36226" fillcolor="red" strokecolor="#091723 [484]" strokeweight="1pt">
                      <v:textbox>
                        <w:txbxContent>
                          <w:p w14:paraId="743C7CCE" w14:textId="77777777" w:rsidR="006B7ADB" w:rsidRPr="00E41E25" w:rsidRDefault="006B7ADB" w:rsidP="006B7ADB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2D6564">
                              <w:rPr>
                                <w:rFonts w:asciiTheme="minorHAnsi" w:eastAsia="微軟正黑體" w:hAnsiTheme="minorHAnsi" w:cstheme="minorHAnsi"/>
                              </w:rPr>
                              <w:t>sfvfvf</w:t>
                            </w:r>
                          </w:p>
                          <w:p w14:paraId="48ACCBB6" w14:textId="62BD6FD1" w:rsidR="0035799F" w:rsidRDefault="0035799F" w:rsidP="0035799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562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6A64BE0D" wp14:editId="6C16BA0D">
                      <wp:simplePos x="0" y="0"/>
                      <wp:positionH relativeFrom="column">
                        <wp:posOffset>2986456</wp:posOffset>
                      </wp:positionH>
                      <wp:positionV relativeFrom="paragraph">
                        <wp:posOffset>658724</wp:posOffset>
                      </wp:positionV>
                      <wp:extent cx="612140" cy="896789"/>
                      <wp:effectExtent l="0" t="0" r="16510" b="17780"/>
                      <wp:wrapNone/>
                      <wp:docPr id="1922384924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140" cy="896789"/>
                                <a:chOff x="0" y="310551"/>
                                <a:chExt cx="612308" cy="897063"/>
                              </a:xfrm>
                            </wpg:grpSpPr>
                            <wps:wsp>
                              <wps:cNvPr id="7549941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564D12" w14:textId="7DB15393" w:rsidR="007B7CF7" w:rsidRPr="00387CB5" w:rsidRDefault="00422C2B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247866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7321F8" w14:textId="176345ED" w:rsidR="007B7CF7" w:rsidRPr="00AF445D" w:rsidRDefault="007B7CF7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1</w:t>
                                    </w:r>
                                    <w:r w:rsidR="00422C2B">
                                      <w:rPr>
                                        <w:rFonts w:hint="eastAsia"/>
                                        <w:color w:val="FF0000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445338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EEA9BD" w14:textId="5A6B2755" w:rsidR="007B7CF7" w:rsidRPr="00AF445D" w:rsidRDefault="00422C2B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2+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64BE0D" id="_x0000_s1225" style="position:absolute;left:0;text-align:left;margin-left:235.15pt;margin-top:51.85pt;width:48.2pt;height:70.6pt;z-index:251658241;mso-position-horizontal-relative:text;mso-position-vertical-relative:text;mso-width-relative:margin;mso-height-relative:margin" coordorigin=",3105" coordsize="6123,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">
                      <v:shape id="流程圖: 程序 29" o:spid="_x0000_s1226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2564D12" w14:textId="7DB15393" w:rsidR="007B7CF7" w:rsidRPr="00387CB5" w:rsidRDefault="00422C2B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流程圖: 程序 29" o:spid="_x0000_s1227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97321F8" w14:textId="176345ED" w:rsidR="007B7CF7" w:rsidRPr="00AF445D" w:rsidRDefault="007B7CF7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1</w:t>
                              </w:r>
                              <w:r w:rsidR="00422C2B">
                                <w:rPr>
                                  <w:rFonts w:hint="eastAsia"/>
                                  <w:color w:val="FF0000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流程圖: 程序 29" o:spid="_x0000_s1228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" filled="f" strokecolor="#091723 [484]" strokeweight="1pt">
                        <v:textbox>
                          <w:txbxContent>
                            <w:p w14:paraId="41EEA9BD" w14:textId="5A6B2755" w:rsidR="007B7CF7" w:rsidRPr="00AF445D" w:rsidRDefault="00422C2B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2+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2C2B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7" behindDoc="0" locked="0" layoutInCell="1" allowOverlap="1" wp14:anchorId="0B9EA74C" wp14:editId="174228C7">
                      <wp:simplePos x="0" y="0"/>
                      <wp:positionH relativeFrom="column">
                        <wp:posOffset>8457921</wp:posOffset>
                      </wp:positionH>
                      <wp:positionV relativeFrom="paragraph">
                        <wp:posOffset>2836167</wp:posOffset>
                      </wp:positionV>
                      <wp:extent cx="1018540" cy="658952"/>
                      <wp:effectExtent l="19050" t="0" r="10160" b="27305"/>
                      <wp:wrapNone/>
                      <wp:docPr id="540675930" name="群組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8540" cy="658952"/>
                                <a:chOff x="0" y="0"/>
                                <a:chExt cx="1018540" cy="65895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7728016" name="圖片 1" descr="C:\Users\HankCY_Wu\AppData\Local\Microsoft\Windows\INetCache\Content.Word\power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0800000" flipV="1">
                                  <a:off x="0" y="263347"/>
                                  <a:ext cx="1018540" cy="395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574473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1401" y="0"/>
                                  <a:ext cx="613134" cy="290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F832C4" w14:textId="74E7FEC6" w:rsidR="00DD064B" w:rsidRPr="00AD7760" w:rsidRDefault="00DD064B" w:rsidP="00DD064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DD064B">
                                      <w:rPr>
                                        <w:rFonts w:hint="eastAsia"/>
                                        <w:b/>
                                        <w:bCs/>
                                        <w:color w:val="FF0000"/>
                                        <w:highlight w:val="lightGray"/>
                                      </w:rPr>
                                      <w:t>48Vdc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EA74C" id="群組 46" o:spid="_x0000_s1229" style="position:absolute;left:0;text-align:left;margin-left:666pt;margin-top:223.3pt;width:80.2pt;height:51.9pt;z-index:251658247;mso-position-horizontal-relative:text;mso-position-vertical-relative:text" coordsize="10185,6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">
                      <v:shape id="圖片 1" o:spid="_x0000_s1230" type="#_x0000_t75" style="position:absolute;top:2633;width:10185;height:3956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" stroked="t" strokecolor="black [3213]">
                        <v:imagedata r:id="rId94" o:title="power"/>
                        <v:path arrowok="t"/>
                      </v:shape>
                      <v:shape id="_x0000_s1231" type="#_x0000_t202" style="position:absolute;left:2414;width:6131;height:2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" filled="f" stroked="f">
                        <v:textbox>
                          <w:txbxContent>
                            <w:p w14:paraId="03F832C4" w14:textId="74E7FEC6" w:rsidR="00DD064B" w:rsidRPr="00AD7760" w:rsidRDefault="00DD064B" w:rsidP="00DD064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D064B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highlight w:val="lightGray"/>
                                </w:rPr>
                                <w:t>48Vdc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10DD79B8" w14:textId="1BB25D8A" w:rsidR="002B43EC" w:rsidRDefault="002B43EC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505AA8DB" w14:textId="1CCB31FE" w:rsidR="00A75294" w:rsidRPr="00A75294" w:rsidRDefault="00C958BB" w:rsidP="00C958BB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6" behindDoc="0" locked="0" layoutInCell="1" allowOverlap="1" wp14:anchorId="3A498FA0" wp14:editId="613176DD">
                      <wp:simplePos x="0" y="0"/>
                      <wp:positionH relativeFrom="column">
                        <wp:posOffset>4184650</wp:posOffset>
                      </wp:positionH>
                      <wp:positionV relativeFrom="paragraph">
                        <wp:posOffset>2146300</wp:posOffset>
                      </wp:positionV>
                      <wp:extent cx="2520000" cy="1908000"/>
                      <wp:effectExtent l="0" t="0" r="0" b="0"/>
                      <wp:wrapNone/>
                      <wp:docPr id="944623975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04326E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98FA0" id="_x0000_s1232" type="#_x0000_t202" style="position:absolute;margin-left:329.5pt;margin-top:169pt;width:198.45pt;height:150.25pt;z-index:2516583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jQ5HA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" filled="f" stroked="f" strokeweight=".5pt">
                      <v:textbox>
                        <w:txbxContent>
                          <w:p w14:paraId="6E04326E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1"/>
        <w:gridCol w:w="1546"/>
        <w:gridCol w:w="714"/>
        <w:gridCol w:w="724"/>
        <w:gridCol w:w="822"/>
        <w:gridCol w:w="1307"/>
        <w:gridCol w:w="831"/>
        <w:gridCol w:w="840"/>
        <w:gridCol w:w="942"/>
        <w:gridCol w:w="1189"/>
        <w:gridCol w:w="831"/>
        <w:gridCol w:w="838"/>
        <w:gridCol w:w="944"/>
        <w:gridCol w:w="1189"/>
        <w:gridCol w:w="831"/>
        <w:gridCol w:w="769"/>
      </w:tblGrid>
      <w:tr w:rsidR="002B43EC" w:rsidRPr="00E41E25" w14:paraId="3BB85521" w14:textId="77777777" w:rsidTr="00D423F0">
        <w:trPr>
          <w:gridAfter w:val="1"/>
          <w:wAfter w:w="69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FA1C2BB" w14:textId="77777777" w:rsidR="002B43EC" w:rsidRPr="00E41E25" w:rsidRDefault="002B43EC" w:rsidP="002B43EC">
            <w:pPr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十六、T2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測試作業</w:t>
            </w:r>
          </w:p>
        </w:tc>
      </w:tr>
      <w:tr w:rsidR="002B43EC" w:rsidRPr="00E41E25" w14:paraId="4A89D155" w14:textId="77777777" w:rsidTr="00D423F0">
        <w:trPr>
          <w:gridAfter w:val="1"/>
          <w:wAfter w:w="69" w:type="dxa"/>
          <w:trHeight w:val="7572"/>
        </w:trPr>
        <w:tc>
          <w:tcPr>
            <w:tcW w:w="15138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7425" w:type="dxa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116"/>
              <w:gridCol w:w="1473"/>
              <w:gridCol w:w="1418"/>
              <w:gridCol w:w="1418"/>
            </w:tblGrid>
            <w:tr w:rsidR="000D1487" w:rsidRPr="00E41E25" w14:paraId="37AB8E39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FFC000"/>
                  <w:noWrap/>
                  <w:vAlign w:val="center"/>
                  <w:hideMark/>
                </w:tcPr>
                <w:p w14:paraId="189DCA01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  <w:vAlign w:val="center"/>
                </w:tcPr>
                <w:p w14:paraId="785B559C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左指撥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4DA83E09" w14:textId="60DD473A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右指撥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62F04C4A" w14:textId="7A3E935D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電流表判定</w:t>
                  </w:r>
                </w:p>
              </w:tc>
            </w:tr>
            <w:tr w:rsidR="000D1487" w:rsidRPr="00E41E25" w14:paraId="6931741C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E2EFDA"/>
                  <w:noWrap/>
                </w:tcPr>
                <w:p w14:paraId="4B7BE44B" w14:textId="1A1D7960" w:rsidR="000D1487" w:rsidRPr="00E41E25" w:rsidRDefault="00C22A93" w:rsidP="00E9751C">
                  <w:pPr>
                    <w:widowControl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0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srfrg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6AF1E4F0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</w:tcPr>
                <w:p w14:paraId="3F4398DB" w14:textId="2733752B" w:rsidR="000D1487" w:rsidRPr="00E41E25" w:rsidRDefault="000D1487" w:rsidP="000D1487">
                  <w:pPr>
                    <w:jc w:val="center"/>
                    <w:rPr>
                      <w:rFonts w:asciiTheme="minorHAnsi" w:eastAsia="微軟正黑體" w:hAnsiTheme="minorHAnsi" w:cstheme="minorHAnsi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2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</w:tcPr>
                <w:p w14:paraId="5CE8C744" w14:textId="466812A9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1</w:t>
                  </w:r>
                  <w:r w:rsidR="0057460C"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/>
                  </w:r>
                </w:p>
              </w:tc>
            </w:tr>
          </w:tbl>
          <w:p w14:paraId="29A69A9F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【測試前作業】</w:t>
            </w:r>
          </w:p>
          <w:p w14:paraId="7786921C" w14:textId="77777777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待測物</w:t>
            </w:r>
            <w:r w:rsidRPr="00E41E25">
              <w:rPr>
                <w:rFonts w:asciiTheme="minorHAnsi" w:eastAsia="微軟正黑體" w:hAnsiTheme="minorHAnsi" w:cstheme="minorHAnsi"/>
              </w:rPr>
              <w:t>測試電源輸入限定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48Vdc</w:t>
            </w:r>
          </w:p>
          <w:p w14:paraId="00A03FE6" w14:textId="76C79909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需將</w:t>
            </w:r>
            <w:r w:rsidR="00944355" w:rsidRPr="002D6564">
              <w:rPr>
                <w:rFonts w:asciiTheme="minorHAnsi" w:eastAsia="微軟正黑體" w:hAnsiTheme="minorHAnsi" w:cstheme="minorHAnsi"/>
                <w:szCs w:val="24"/>
              </w:rPr>
              <w:t>sfvfvf</w:t>
            </w:r>
            <w:r w:rsidRPr="00E41E25">
              <w:rPr>
                <w:rFonts w:asciiTheme="minorHAnsi" w:eastAsia="微軟正黑體" w:hAnsiTheme="minorHAnsi" w:cstheme="minorHAnsi"/>
              </w:rPr>
              <w:t>治具安培</w:t>
            </w:r>
            <w:r w:rsidRPr="00E41E25">
              <w:rPr>
                <w:rFonts w:asciiTheme="minorHAnsi" w:eastAsia="微軟正黑體" w:hAnsiTheme="minorHAnsi" w:cstheme="minorHAnsi"/>
              </w:rPr>
              <w:t>數以累加方式調整至正確位置，如下圖</w:t>
            </w:r>
            <w:r w:rsidR="0086112B">
              <w:rPr>
                <w:rFonts w:asciiTheme="minorHAnsi" w:eastAsia="微軟正黑體" w:hAnsiTheme="minorHAnsi" w:cstheme="minorHAnsi" w:hint="eastAsia"/>
              </w:rPr>
              <w:t>。</w:t>
            </w:r>
          </w:p>
          <w:p w14:paraId="1616BBA4" w14:textId="6EBC6A42" w:rsidR="00957F8C" w:rsidRPr="00E41E25" w:rsidRDefault="00957F8C" w:rsidP="00957F8C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471" behindDoc="0" locked="0" layoutInCell="1" allowOverlap="1" wp14:anchorId="4898B6F4" wp14:editId="03B21859">
                      <wp:simplePos x="0" y="0"/>
                      <wp:positionH relativeFrom="column">
                        <wp:posOffset>5593715</wp:posOffset>
                      </wp:positionH>
                      <wp:positionV relativeFrom="paragraph">
                        <wp:posOffset>968679</wp:posOffset>
                      </wp:positionV>
                      <wp:extent cx="381000" cy="215900"/>
                      <wp:effectExtent l="0" t="19050" r="38100" b="31750"/>
                      <wp:wrapNone/>
                      <wp:docPr id="669693400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9C2D6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箭號: 向右 11" o:spid="_x0000_s1026" type="#_x0000_t13" style="position:absolute;margin-left:440.45pt;margin-top:76.25pt;width:30pt;height:17pt;z-index:2516634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Q9Dl0OAAAAALAQAADwAAAGRycy9k&#10;b3ducmV2LnhtbEyPzU7DMBCE70i8g7VI3KhDRYob4lQRPxIXJFJ6gJsTmzhqvI5iJw1vz/YEx535&#10;NDuT7xbXs9mMofMo4XaVADPYeN1hK+Hw8XIjgIWoUKveo5HwYwLsisuLXGXan7Ay8z62jEIwZEqC&#10;jXHIOA+NNU6FlR8MkvftR6cinWPL9ahOFO56vk6SDXeqQ/pg1WAerWmO+8lJePr6nLvp/RgOoq7e&#10;XuO9LZ/LSsrrq6V8ABbNEv9gONen6lBQp9pPqAPrJQiRbAklI12nwIjY3p2VmhSxSYEXOf+/ofgF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Q9Dl0OAAAAAL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519" behindDoc="0" locked="0" layoutInCell="1" allowOverlap="1" wp14:anchorId="40593340" wp14:editId="40B1AD17">
                      <wp:simplePos x="0" y="0"/>
                      <wp:positionH relativeFrom="column">
                        <wp:posOffset>5592776</wp:posOffset>
                      </wp:positionH>
                      <wp:positionV relativeFrom="paragraph">
                        <wp:posOffset>437515</wp:posOffset>
                      </wp:positionV>
                      <wp:extent cx="381000" cy="215900"/>
                      <wp:effectExtent l="0" t="19050" r="38100" b="31750"/>
                      <wp:wrapNone/>
                      <wp:docPr id="376092464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4D3A51" id="箭號: 向右 11" o:spid="_x0000_s1026" type="#_x0000_t13" style="position:absolute;margin-left:440.4pt;margin-top:34.45pt;width:30pt;height:17pt;z-index:251665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pfbmZeAAAAAKAQAADwAAAGRycy9k&#10;b3ducmV2LnhtbEyPy07DMBBF90j8gzVI7KhNhUqSxqkiHhIbJFK6oDsnNnHUeBzFThr+nukKljNz&#10;dOfcfLe4ns1mDJ1HCfcrAcxg43WHrYTD5+tdAixEhVr1Ho2EHxNgV1xf5SrT/oyVmfexZRSCIVMS&#10;bIxDxnlorHEqrPxgkG7ffnQq0ji2XI/qTOGu52shNtypDumDVYN5sqY57Scn4fn4NXfTxykckrp6&#10;f4uPtnwpKylvb5ZyCyyaJf7BcNEndSjIqfYT6sB6CUkiSD1K2CQpMALSh8uiJlKsU+BFzv9XKH4B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pfbmZeAAAAAK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447" behindDoc="0" locked="0" layoutInCell="1" allowOverlap="1" wp14:anchorId="62D21CC9" wp14:editId="4E9E20D6">
                      <wp:simplePos x="0" y="0"/>
                      <wp:positionH relativeFrom="column">
                        <wp:posOffset>4854575</wp:posOffset>
                      </wp:positionH>
                      <wp:positionV relativeFrom="paragraph">
                        <wp:posOffset>960755</wp:posOffset>
                      </wp:positionV>
                      <wp:extent cx="612140" cy="203835"/>
                      <wp:effectExtent l="0" t="0" r="16510" b="24765"/>
                      <wp:wrapNone/>
                      <wp:docPr id="2104047242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2140" cy="20383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170645" id="矩形 10" o:spid="_x0000_s1026" style="position:absolute;margin-left:382.25pt;margin-top:75.65pt;width:48.2pt;height:16.05pt;z-index:25166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495" behindDoc="0" locked="0" layoutInCell="1" allowOverlap="1" wp14:anchorId="31B22E54" wp14:editId="235E9446">
                      <wp:simplePos x="0" y="0"/>
                      <wp:positionH relativeFrom="column">
                        <wp:posOffset>4856176</wp:posOffset>
                      </wp:positionH>
                      <wp:positionV relativeFrom="paragraph">
                        <wp:posOffset>447040</wp:posOffset>
                      </wp:positionV>
                      <wp:extent cx="611505" cy="205105"/>
                      <wp:effectExtent l="0" t="0" r="17145" b="23495"/>
                      <wp:wrapNone/>
                      <wp:docPr id="84297126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B19DC" id="矩形 10" o:spid="_x0000_s1026" style="position:absolute;margin-left:382.4pt;margin-top:35.2pt;width:48.15pt;height:16.15pt;z-index:2516644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423" behindDoc="0" locked="0" layoutInCell="1" allowOverlap="1" wp14:anchorId="5A026921" wp14:editId="7E6B15CC">
                      <wp:simplePos x="0" y="0"/>
                      <wp:positionH relativeFrom="column">
                        <wp:posOffset>1889760</wp:posOffset>
                      </wp:positionH>
                      <wp:positionV relativeFrom="paragraph">
                        <wp:posOffset>1002996</wp:posOffset>
                      </wp:positionV>
                      <wp:extent cx="381000" cy="215900"/>
                      <wp:effectExtent l="0" t="19050" r="38100" b="31750"/>
                      <wp:wrapNone/>
                      <wp:docPr id="914640946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59451" id="箭號: 向右 11" o:spid="_x0000_s1026" type="#_x0000_t13" style="position:absolute;margin-left:148.8pt;margin-top:79pt;width:30pt;height:17pt;z-index:251661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399" behindDoc="0" locked="0" layoutInCell="1" allowOverlap="1" wp14:anchorId="197BA946" wp14:editId="6D30212D">
                      <wp:simplePos x="0" y="0"/>
                      <wp:positionH relativeFrom="column">
                        <wp:posOffset>1174309</wp:posOffset>
                      </wp:positionH>
                      <wp:positionV relativeFrom="paragraph">
                        <wp:posOffset>1018816</wp:posOffset>
                      </wp:positionV>
                      <wp:extent cx="611505" cy="205105"/>
                      <wp:effectExtent l="0" t="0" r="17145" b="23495"/>
                      <wp:wrapNone/>
                      <wp:docPr id="1881161007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F79917" id="矩形 10" o:spid="_x0000_s1026" style="position:absolute;margin-left:92.45pt;margin-top:80.2pt;width:48.15pt;height:16.15pt;z-index:251660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" filled="f" strokecolor="red" strokeweight="2pt"/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 </w:t>
            </w:r>
            <w:r>
              <w:rPr>
                <w:rFonts w:asciiTheme="minorHAnsi" w:eastAsia="微軟正黑體" w:hAnsiTheme="minorHAnsi" w:cstheme="minorHAnsi" w:hint="eastAsia"/>
              </w:rPr>
              <w:t xml:space="preserve">     </w:t>
            </w:r>
            <w:r>
              <w:rPr>
                <w:noProof/>
              </w:rPr>
              <w:t xml:space="preserve"> </w:t>
            </w:r>
            <w:r w:rsidRPr="00BA6C99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54C116F" wp14:editId="0245CB56">
                  <wp:extent cx="1294165" cy="2055462"/>
                  <wp:effectExtent l="0" t="0" r="1270" b="2540"/>
                  <wp:docPr id="1107659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6591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795" cy="2073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 xml:space="preserve">                         </w:t>
            </w:r>
            <w:r w:rsidRPr="00352432">
              <w:rPr>
                <w:noProof/>
              </w:rPr>
              <w:drawing>
                <wp:inline distT="0" distB="0" distL="0" distR="0" wp14:anchorId="4A964708" wp14:editId="022FDEDF">
                  <wp:extent cx="1170656" cy="2055600"/>
                  <wp:effectExtent l="0" t="0" r="0" b="1905"/>
                  <wp:docPr id="3890793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07933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656" cy="20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A04DA" w14:textId="3B5CDECB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>將左邊</w:t>
            </w:r>
            <w:r w:rsidRPr="00E41E25">
              <w:rPr>
                <w:rFonts w:asciiTheme="minorHAnsi" w:eastAsia="微軟正黑體" w:hAnsiTheme="minorHAnsi" w:cstheme="minorHAnsi"/>
              </w:rPr>
              <w:t>“</w:t>
            </w:r>
            <w:r w:rsidR="008370EE" w:rsidRPr="00E41E25">
              <w:rPr>
                <w:rFonts w:asciiTheme="minorHAnsi" w:eastAsia="微軟正黑體" w:hAnsiTheme="minorHAnsi" w:cstheme="minorHAnsi"/>
              </w:rPr>
              <w:t>2</w:t>
            </w:r>
            <w:r w:rsidR="009027E2" w:rsidRPr="00E41E25">
              <w:rPr>
                <w:rFonts w:asciiTheme="minorHAnsi" w:eastAsia="微軟正黑體" w:hAnsiTheme="minorHAnsi" w:cstheme="minorHAnsi"/>
              </w:rPr>
              <w:t>A</w:t>
            </w:r>
            <w:r w:rsidRPr="00E41E25">
              <w:rPr>
                <w:rFonts w:asciiTheme="minorHAnsi" w:eastAsia="微軟正黑體" w:hAnsiTheme="minorHAnsi" w:cstheme="minorHAnsi"/>
              </w:rPr>
              <w:t>”</w:t>
            </w:r>
            <w:r w:rsidRPr="00E41E25">
              <w:rPr>
                <w:rFonts w:asciiTheme="minorHAnsi" w:eastAsia="微軟正黑體" w:hAnsiTheme="minorHAnsi" w:cstheme="minorHAnsi"/>
              </w:rPr>
              <w:t>鈕，切至</w:t>
            </w:r>
            <w:r w:rsidRPr="00E41E25">
              <w:rPr>
                <w:rFonts w:asciiTheme="minorHAnsi" w:eastAsia="微軟正黑體" w:hAnsiTheme="minorHAnsi" w:cstheme="minorHAnsi"/>
              </w:rPr>
              <w:t>右方，其餘</w:t>
            </w:r>
            <w:r w:rsidRPr="00E41E25">
              <w:rPr>
                <w:rFonts w:asciiTheme="minorHAnsi" w:eastAsia="微軟正黑體" w:hAnsiTheme="minorHAnsi" w:cstheme="minorHAnsi"/>
              </w:rPr>
              <w:t>不動</w:t>
            </w:r>
            <w:r w:rsidR="004B6766" w:rsidRPr="00E41E25">
              <w:rPr>
                <w:rFonts w:asciiTheme="minorHAnsi" w:eastAsia="微軟正黑體" w:hAnsiTheme="minorHAnsi" w:cstheme="minorHAnsi"/>
              </w:rPr>
              <w:t>,</w:t>
            </w:r>
            <w:r w:rsidR="008370EE" w:rsidRPr="00E41E25">
              <w:rPr>
                <w:rFonts w:asciiTheme="minorHAnsi" w:eastAsia="微軟正黑體" w:hAnsiTheme="minorHAnsi" w:cstheme="minorHAnsi"/>
              </w:rPr>
              <w:t xml:space="preserve">        </w:t>
            </w:r>
            <w:r w:rsidRPr="00E41E25">
              <w:rPr>
                <w:rFonts w:asciiTheme="minorHAnsi" w:eastAsia="微軟正黑體" w:hAnsiTheme="minorHAnsi" w:cstheme="minorHAnsi"/>
              </w:rPr>
              <w:t>將右邊</w:t>
            </w:r>
            <w:r w:rsidRPr="00E41E25">
              <w:rPr>
                <w:rFonts w:asciiTheme="minorHAnsi" w:eastAsia="微軟正黑體" w:hAnsiTheme="minorHAnsi" w:cstheme="minorHAnsi"/>
              </w:rPr>
              <w:t>“1A</w:t>
            </w:r>
            <w:r w:rsidR="00167762" w:rsidRPr="00E41E25">
              <w:rPr>
                <w:rFonts w:asciiTheme="minorHAnsi" w:eastAsia="微軟正黑體" w:hAnsiTheme="minorHAnsi" w:cstheme="minorHAnsi"/>
              </w:rPr>
              <w:t>+</w:t>
            </w:r>
            <w:r w:rsidRPr="00E41E25">
              <w:rPr>
                <w:rFonts w:asciiTheme="minorHAnsi" w:eastAsia="微軟正黑體" w:hAnsiTheme="minorHAnsi" w:cstheme="minorHAnsi"/>
              </w:rPr>
              <w:t>Fan”</w:t>
            </w:r>
            <w:r w:rsidRPr="00E41E25">
              <w:rPr>
                <w:rFonts w:asciiTheme="minorHAnsi" w:eastAsia="微軟正黑體" w:hAnsiTheme="minorHAnsi" w:cstheme="minorHAnsi"/>
              </w:rPr>
              <w:t>鈕，切至右邊其餘不動</w:t>
            </w:r>
          </w:p>
          <w:p w14:paraId="4329024A" w14:textId="443134B3" w:rsidR="002B43EC" w:rsidRPr="00E41E25" w:rsidRDefault="002B43EC" w:rsidP="005E3835">
            <w:pPr>
              <w:pStyle w:val="af2"/>
              <w:numPr>
                <w:ilvl w:val="0"/>
                <w:numId w:val="3"/>
              </w:numPr>
              <w:ind w:leftChars="0"/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確認</w:t>
            </w:r>
            <w:r w:rsidR="00831A27" w:rsidRPr="00831A27">
              <w:rPr>
                <w:rFonts w:asciiTheme="minorHAnsi" w:eastAsia="微軟正黑體" w:hAnsiTheme="minorHAnsi" w:cstheme="minorHAnsi"/>
                <w:b/>
                <w:color w:val="FF0000"/>
              </w:rPr>
              <w:t>sfvfvf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治具各切換鈕皆無誤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一定要切換正確，否則通電時會燒毀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Loading)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，且需確認左、右兩邊未使用的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切換鈕需全部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切至左邊</w:t>
            </w:r>
          </w:p>
          <w:p w14:paraId="7E8C3F5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【測試作業】</w:t>
            </w:r>
          </w:p>
          <w:p w14:paraId="656806C3" w14:textId="6C70F6F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、先將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待測物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上電，再將</w:t>
            </w:r>
            <w:r w:rsidR="00831A27" w:rsidRPr="00831A27">
              <w:rPr>
                <w:rFonts w:asciiTheme="minorHAnsi" w:eastAsia="微軟正黑體" w:hAnsiTheme="minorHAnsi" w:cstheme="minorHAnsi"/>
                <w:color w:val="FF0000"/>
              </w:rPr>
              <w:t>sfvfvf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治具接上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24V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電源，順序一定要依此執行，否則會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無法抽載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，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Loading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無法啟動</w:t>
            </w:r>
          </w:p>
          <w:p w14:paraId="62D84C5E" w14:textId="392AEB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</w:rPr>
              <w:t>、開始測試後，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sfvfvf</w:t>
            </w:r>
            <w:r w:rsidRPr="00E41E25">
              <w:rPr>
                <w:rFonts w:asciiTheme="minorHAnsi" w:eastAsia="微軟正黑體" w:hAnsiTheme="minorHAnsi" w:cstheme="minorHAnsi"/>
              </w:rPr>
              <w:t>治具風扇</w:t>
            </w:r>
            <w:r w:rsidRPr="00E41E25">
              <w:rPr>
                <w:rFonts w:asciiTheme="minorHAnsi" w:eastAsia="微軟正黑體" w:hAnsiTheme="minorHAnsi" w:cstheme="minorHAnsi"/>
              </w:rPr>
              <w:t>會開始</w:t>
            </w:r>
            <w:r w:rsidR="00BC56BC">
              <w:rPr>
                <w:rFonts w:asciiTheme="minorHAnsi" w:eastAsia="微軟正黑體" w:hAnsiTheme="minorHAnsi" w:cstheme="minorHAnsi" w:hint="eastAsia"/>
              </w:rPr>
              <w:t>運</w:t>
            </w:r>
            <w:r w:rsidRPr="00E41E25">
              <w:rPr>
                <w:rFonts w:asciiTheme="minorHAnsi" w:eastAsia="微軟正黑體" w:hAnsiTheme="minorHAnsi" w:cstheme="minorHAnsi"/>
              </w:rPr>
              <w:t>轉，且</w:t>
            </w:r>
            <w:r w:rsidRPr="00E41E25">
              <w:rPr>
                <w:rFonts w:asciiTheme="minorHAnsi" w:eastAsia="微軟正黑體" w:hAnsiTheme="minorHAnsi" w:cstheme="minorHAnsi"/>
              </w:rPr>
              <w:t>切換鈕切至</w:t>
            </w:r>
            <w:r w:rsidRPr="00E41E25">
              <w:rPr>
                <w:rFonts w:asciiTheme="minorHAnsi" w:eastAsia="微軟正黑體" w:hAnsiTheme="minorHAnsi" w:cstheme="minorHAnsi"/>
              </w:rPr>
              <w:t>左邊之</w:t>
            </w:r>
            <w:r w:rsidRPr="00E41E25">
              <w:rPr>
                <w:rFonts w:asciiTheme="minorHAnsi" w:eastAsia="微軟正黑體" w:hAnsiTheme="minorHAnsi" w:cstheme="minorHAnsi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</w:rPr>
              <w:t>也會亮起</w:t>
            </w:r>
          </w:p>
          <w:p w14:paraId="1EF690B6" w14:textId="7DB85DD2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</w:rPr>
              <w:t>、燒機結束時，確認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sfvfvf</w:t>
            </w:r>
            <w:r w:rsidRPr="00E41E25">
              <w:rPr>
                <w:rFonts w:asciiTheme="minorHAnsi" w:eastAsia="微軟正黑體" w:hAnsiTheme="minorHAnsi" w:cstheme="minorHAnsi"/>
              </w:rPr>
              <w:t>治具是否</w:t>
            </w:r>
            <w:r w:rsidRPr="00E41E25">
              <w:rPr>
                <w:rFonts w:asciiTheme="minorHAnsi" w:eastAsia="微軟正黑體" w:hAnsiTheme="minorHAnsi" w:cstheme="minorHAnsi"/>
              </w:rPr>
              <w:t>仍正常運作</w:t>
            </w:r>
            <w:r w:rsidRPr="00E41E25">
              <w:rPr>
                <w:rFonts w:asciiTheme="minorHAnsi" w:eastAsia="微軟正黑體" w:hAnsiTheme="minorHAnsi" w:cstheme="minorHAnsi"/>
              </w:rPr>
              <w:t>(LED</w:t>
            </w:r>
            <w:r w:rsidRPr="00E41E25">
              <w:rPr>
                <w:rFonts w:asciiTheme="minorHAnsi" w:eastAsia="微軟正黑體" w:hAnsiTheme="minorHAnsi" w:cstheme="minorHAnsi"/>
              </w:rPr>
              <w:t>點亮</w:t>
            </w:r>
            <w:r w:rsidRPr="00E41E25">
              <w:rPr>
                <w:rFonts w:asciiTheme="minorHAnsi" w:eastAsia="微軟正黑體" w:hAnsiTheme="minorHAnsi" w:cstheme="minorHAnsi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</w:rPr>
              <w:t>，正常則代表</w:t>
            </w:r>
            <w:r w:rsidRPr="00E41E25">
              <w:rPr>
                <w:rFonts w:asciiTheme="minorHAnsi" w:eastAsia="微軟正黑體" w:hAnsiTheme="minorHAnsi" w:cstheme="minorHAnsi"/>
              </w:rPr>
              <w:t>Pass</w:t>
            </w:r>
          </w:p>
          <w:p w14:paraId="30D94EA2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【測試後作業】</w:t>
            </w:r>
          </w:p>
          <w:p w14:paraId="71A4637E" w14:textId="4B363CDD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測試完成後，先將電源斷電後，再將</w:t>
            </w:r>
            <w:r w:rsidR="00C21317" w:rsidRPr="00C21317">
              <w:rPr>
                <w:rFonts w:asciiTheme="minorHAnsi" w:eastAsia="微軟正黑體" w:hAnsiTheme="minorHAnsi" w:cstheme="minorHAnsi"/>
                <w:b/>
                <w:color w:val="FF0000"/>
              </w:rPr>
              <w:t>sfvfvf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治具左邊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/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右邊所有的切換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鈕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全部切至左邊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1"/>
        <w:gridCol w:w="1546"/>
        <w:gridCol w:w="714"/>
        <w:gridCol w:w="724"/>
        <w:gridCol w:w="822"/>
        <w:gridCol w:w="1307"/>
        <w:gridCol w:w="831"/>
        <w:gridCol w:w="840"/>
        <w:gridCol w:w="942"/>
        <w:gridCol w:w="1189"/>
        <w:gridCol w:w="831"/>
        <w:gridCol w:w="838"/>
        <w:gridCol w:w="944"/>
        <w:gridCol w:w="1189"/>
        <w:gridCol w:w="831"/>
        <w:gridCol w:w="769"/>
      </w:tblGrid>
      <w:tr w:rsidR="00D423F0" w:rsidRPr="00E41E25" w14:paraId="0B1CD90B" w14:textId="77777777" w:rsidTr="00D423F0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5AABC7CD" w14:textId="7D0407A3" w:rsidR="00D423F0" w:rsidRPr="00E41E25" w:rsidRDefault="00D423F0" w:rsidP="00082050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十七、T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D423F0" w:rsidRPr="00E41E25" w14:paraId="7068D4A0" w14:textId="77777777" w:rsidTr="00D42723">
        <w:trPr>
          <w:trHeight w:val="2843"/>
        </w:trPr>
        <w:tc>
          <w:tcPr>
            <w:tcW w:w="3805" w:type="dxa"/>
            <w:gridSpan w:val="4"/>
            <w:tcBorders>
              <w:top w:val="single" w:sz="12" w:space="0" w:color="auto"/>
            </w:tcBorders>
            <w:vAlign w:val="center"/>
          </w:tcPr>
          <w:p w14:paraId="6CBF3F1A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  <w:t/>
            </w: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  <w:vAlign w:val="center"/>
          </w:tcPr>
          <w:p w14:paraId="7FE4CCEA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t/>
            </w: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  <w:vAlign w:val="center"/>
          </w:tcPr>
          <w:p w14:paraId="0796329C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</w:tcBorders>
            <w:vAlign w:val="center"/>
          </w:tcPr>
          <w:p w14:paraId="2820390E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7399245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6AD4624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D423F0" w:rsidRPr="00E41E25" w14:paraId="009EAA2E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00B2009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46" w:type="dxa"/>
          </w:tcPr>
          <w:p w14:paraId="47CCEA6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dfvfd</w:t>
            </w:r>
          </w:p>
        </w:tc>
        <w:tc>
          <w:tcPr>
            <w:tcW w:w="714" w:type="dxa"/>
            <w:shd w:val="clear" w:color="auto" w:fill="E0E0E0"/>
          </w:tcPr>
          <w:p w14:paraId="1B48896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4" w:type="dxa"/>
          </w:tcPr>
          <w:p w14:paraId="48CCAEA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vdfvfdv</w:t>
            </w:r>
          </w:p>
        </w:tc>
        <w:tc>
          <w:tcPr>
            <w:tcW w:w="822" w:type="dxa"/>
            <w:shd w:val="clear" w:color="auto" w:fill="E0E0E0"/>
          </w:tcPr>
          <w:p w14:paraId="6F5616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7" w:type="dxa"/>
          </w:tcPr>
          <w:p w14:paraId="54B4109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31" w:type="dxa"/>
            <w:shd w:val="clear" w:color="auto" w:fill="E0E0E0"/>
          </w:tcPr>
          <w:p w14:paraId="1AEDD52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3117715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2" w:type="dxa"/>
            <w:shd w:val="clear" w:color="auto" w:fill="E0E0E0"/>
          </w:tcPr>
          <w:p w14:paraId="6B640293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76C3B7C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4D6E99E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2713CEF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3DF7F0F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6BE2EFC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7C1618F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69" w:type="dxa"/>
            <w:gridSpan w:val="1"/>
          </w:tcPr>
          <w:p w14:paraId="76C8638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29358386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61F3577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84" w:type="dxa"/>
            <w:gridSpan w:val="3"/>
          </w:tcPr>
          <w:p w14:paraId="4F7039C4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vdvfdf</w:t>
            </w:r>
          </w:p>
        </w:tc>
        <w:tc>
          <w:tcPr>
            <w:tcW w:w="822" w:type="dxa"/>
            <w:shd w:val="clear" w:color="auto" w:fill="E0E0E0"/>
          </w:tcPr>
          <w:p w14:paraId="1F64F3F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8" w:type="dxa"/>
            <w:gridSpan w:val="3"/>
          </w:tcPr>
          <w:p w14:paraId="7EF00373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2" w:type="dxa"/>
            <w:shd w:val="clear" w:color="auto" w:fill="E0E0E0"/>
          </w:tcPr>
          <w:p w14:paraId="58C13FD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8" w:type="dxa"/>
            <w:gridSpan w:val="3"/>
          </w:tcPr>
          <w:p w14:paraId="08BC39D6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380388D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789" w:type="dxa"/>
            <w:gridSpan w:val="3"/>
          </w:tcPr>
          <w:p w14:paraId="7AA50E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7A789EF3" w14:textId="77777777" w:rsidTr="00D423F0">
        <w:trPr>
          <w:trHeight w:val="2843"/>
        </w:trPr>
        <w:tc>
          <w:tcPr>
            <w:tcW w:w="3805" w:type="dxa"/>
            <w:gridSpan w:val="4"/>
            <w:tcBorders>
              <w:top w:val="single" w:sz="12" w:space="0" w:color="auto"/>
            </w:tcBorders>
          </w:tcPr>
          <w:p w14:paraId="0503763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0DBAB5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64A319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75DD5E8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5E413E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9DB561C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E8352E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</w:tcPr>
          <w:p w14:paraId="1F11376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286193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D824DCA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</w:tcPr>
          <w:p w14:paraId="2AEF0D22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D7A7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F426EC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</w:tcBorders>
          </w:tcPr>
          <w:p w14:paraId="32A1DEB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6E981A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71E8F9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4F5C913A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0076C87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46" w:type="dxa"/>
          </w:tcPr>
          <w:p w14:paraId="67F53E31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4" w:type="dxa"/>
            <w:shd w:val="clear" w:color="auto" w:fill="E0E0E0"/>
          </w:tcPr>
          <w:p w14:paraId="465FCA26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4" w:type="dxa"/>
          </w:tcPr>
          <w:p w14:paraId="63DAEBC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2" w:type="dxa"/>
            <w:shd w:val="clear" w:color="auto" w:fill="E0E0E0"/>
          </w:tcPr>
          <w:p w14:paraId="6093C7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7" w:type="dxa"/>
          </w:tcPr>
          <w:p w14:paraId="20669D2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1BA7F2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1518AD2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2" w:type="dxa"/>
            <w:shd w:val="clear" w:color="auto" w:fill="E0E0E0"/>
          </w:tcPr>
          <w:p w14:paraId="6EB89A1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3AFC898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0533B3D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2B88004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1B7E5E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59F6B1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67FEEA4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69" w:type="dxa"/>
            <w:gridSpan w:val="1"/>
          </w:tcPr>
          <w:p w14:paraId="396E16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3E8FDC5B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2D3C34B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84" w:type="dxa"/>
            <w:gridSpan w:val="3"/>
          </w:tcPr>
          <w:p w14:paraId="79BE1CE0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2" w:type="dxa"/>
            <w:shd w:val="clear" w:color="auto" w:fill="E0E0E0"/>
          </w:tcPr>
          <w:p w14:paraId="0D66AE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8" w:type="dxa"/>
            <w:gridSpan w:val="3"/>
          </w:tcPr>
          <w:p w14:paraId="3741E29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2" w:type="dxa"/>
            <w:shd w:val="clear" w:color="auto" w:fill="E0E0E0"/>
          </w:tcPr>
          <w:p w14:paraId="759E45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8" w:type="dxa"/>
            <w:gridSpan w:val="3"/>
          </w:tcPr>
          <w:p w14:paraId="53E86A8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164B27D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789" w:type="dxa"/>
            <w:gridSpan w:val="3"/>
          </w:tcPr>
          <w:p w14:paraId="5C442D6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"/>
        <w:gridCol w:w="808"/>
        <w:gridCol w:w="1523"/>
        <w:gridCol w:w="703"/>
        <w:gridCol w:w="715"/>
        <w:gridCol w:w="813"/>
        <w:gridCol w:w="1291"/>
        <w:gridCol w:w="822"/>
        <w:gridCol w:w="831"/>
        <w:gridCol w:w="812"/>
        <w:gridCol w:w="1294"/>
        <w:gridCol w:w="822"/>
        <w:gridCol w:w="829"/>
        <w:gridCol w:w="933"/>
        <w:gridCol w:w="1175"/>
        <w:gridCol w:w="822"/>
        <w:gridCol w:w="790"/>
        <w:gridCol w:w="38"/>
        <w:gridCol w:w="7"/>
      </w:tblGrid>
      <w:tr w:rsidR="00D423F0" w:rsidRPr="00E41E25" w14:paraId="3915FF69" w14:textId="77777777" w:rsidTr="008555E7">
        <w:trPr>
          <w:trHeight w:val="546"/>
        </w:trPr>
        <w:tc>
          <w:tcPr>
            <w:tcW w:w="15138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53C148E3" w14:textId="5EA584B9" w:rsidR="00D423F0" w:rsidRPr="00E41E25" w:rsidRDefault="00D423F0" w:rsidP="00082050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十八、T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D423F0" w:rsidRPr="00E41E25" w14:paraId="00145EB3" w14:textId="77777777" w:rsidTr="008555E7">
        <w:trPr>
          <w:trHeight w:val="7572"/>
        </w:trPr>
        <w:tc>
          <w:tcPr>
            <w:tcW w:w="15138" w:type="dxa"/>
            <w:gridSpan w:val="19"/>
            <w:tcBorders>
              <w:bottom w:val="single" w:sz="4" w:space="0" w:color="auto"/>
            </w:tcBorders>
          </w:tcPr>
          <w:p w14:paraId="1BF43BE9" w14:textId="77777777" w:rsidR="00D423F0" w:rsidRPr="009732DC" w:rsidRDefault="00D423F0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03AB082E" w14:textId="67B6511A" w:rsidR="00D423F0" w:rsidRPr="009732DC" w:rsidRDefault="00A129A4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A129A4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/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53657878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322" behindDoc="0" locked="0" layoutInCell="1" allowOverlap="1" wp14:anchorId="312EA8B3" wp14:editId="660AB324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637086007" name="圖片 637086007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8" behindDoc="0" locked="0" layoutInCell="1" allowOverlap="1" wp14:anchorId="43875D4B" wp14:editId="3B12F1B2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227042817" name="橢圓 1227042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96D731" id="橢圓 1227042817" o:spid="_x0000_s1026" style="position:absolute;margin-left:222.05pt;margin-top:196.8pt;width:9.05pt;height:7.9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76CB706D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07" behindDoc="0" locked="0" layoutInCell="1" allowOverlap="1" wp14:anchorId="60CEFF45" wp14:editId="0023F075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1032185093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A507D2" w14:textId="4F7251F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9" behindDoc="0" locked="0" layoutInCell="1" allowOverlap="1" wp14:anchorId="7DCC6BAD" wp14:editId="1B6574A4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1607517600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05E6C8" w14:textId="77777777" w:rsidR="00D423F0" w:rsidRPr="00F779D3" w:rsidRDefault="00D423F0" w:rsidP="00D423F0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C6BAD" id="_x0000_s1233" type="#_x0000_t62" style="position:absolute;margin-left:445.1pt;margin-top:19.55pt;width:75.45pt;height:22.5pt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HNcNQ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" adj="-10658,32329" fillcolor="#92d050" stroked="f" strokecolor="red" strokeweight="2.5pt">
                      <v:textbox>
                        <w:txbxContent>
                          <w:p w14:paraId="0705E6C8" w14:textId="77777777" w:rsidR="00D423F0" w:rsidRPr="00F779D3" w:rsidRDefault="00D423F0" w:rsidP="00D423F0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B148E30" w14:textId="3115CF2D" w:rsidR="00D423F0" w:rsidRDefault="00D423F0" w:rsidP="00082050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3" behindDoc="0" locked="0" layoutInCell="1" allowOverlap="1" wp14:anchorId="32D68126" wp14:editId="2CB9C558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5594239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D61FE" id="直線接點 2" o:spid="_x0000_s1026" style="position:absolute;flip:x;z-index:2530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2" behindDoc="0" locked="0" layoutInCell="1" allowOverlap="1" wp14:anchorId="363B09FD" wp14:editId="11FAF858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890269028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A7A42E" id="直線接點 1" o:spid="_x0000_s1026" style="position:absolute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0" behindDoc="0" locked="0" layoutInCell="1" allowOverlap="1" wp14:anchorId="6415FBBE" wp14:editId="3A67959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2140363540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09E6D8" id="矩形 9" o:spid="_x0000_s1026" style="position:absolute;margin-left:373.15pt;margin-top:167.05pt;width:30pt;height:39.3pt;z-index:2530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4" behindDoc="0" locked="0" layoutInCell="1" allowOverlap="1" wp14:anchorId="32E1CAF2" wp14:editId="1B3375A4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16854469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9E6790B" id="矩形 3" o:spid="_x0000_s1026" style="position:absolute;margin-left:588.7pt;margin-top:109.45pt;width:34.2pt;height:48.75pt;z-index:25306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0" behindDoc="0" locked="0" layoutInCell="1" allowOverlap="1" wp14:anchorId="2034D23F" wp14:editId="2572812C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212947511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781E05" w14:textId="77777777" w:rsidR="00D423F0" w:rsidRPr="004E665D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>dfvfd</w:t>
                                  </w:r>
                                </w:p>
                                <w:p w14:paraId="4A24AEC9" w14:textId="77777777" w:rsidR="00D423F0" w:rsidRPr="00523301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4D23F" id="_x0000_s1234" type="#_x0000_t62" style="position:absolute;margin-left:289.85pt;margin-top:206.25pt;width:74pt;height:34.55pt;z-index:251658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8WNhJV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7B781E05" w14:textId="77777777" w:rsidR="00D423F0" w:rsidRPr="004E665D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>dfvfd</w:t>
                            </w:r>
                          </w:p>
                          <w:p w14:paraId="4A24AEC9" w14:textId="77777777" w:rsidR="00D423F0" w:rsidRPr="00523301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9" behindDoc="0" locked="0" layoutInCell="1" allowOverlap="1" wp14:anchorId="34D236FF" wp14:editId="7F94AF72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010491731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7B76CB" id="直線接點 8" o:spid="_x0000_s1026" style="position:absolute;z-index:2530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8" behindDoc="0" locked="0" layoutInCell="1" allowOverlap="1" wp14:anchorId="061BAE51" wp14:editId="6EFAFD50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341894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92B70E" id="直線接點 7" o:spid="_x0000_s1026" style="position:absolute;flip:x;z-index:25306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21" behindDoc="0" locked="0" layoutInCell="1" allowOverlap="1" wp14:anchorId="2DD4E67E" wp14:editId="5B9B3023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1724065170" name="圖片 1724065170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5" behindDoc="0" locked="0" layoutInCell="1" allowOverlap="1" wp14:anchorId="6B9289AD" wp14:editId="6FB89F51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743600900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71F130" id="直線接點 4" o:spid="_x0000_s1026" style="position:absolute;flip:x y;z-index:2530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4" behindDoc="0" locked="0" layoutInCell="1" allowOverlap="1" wp14:anchorId="18C4CECE" wp14:editId="513E695C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39112835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15FD01" w14:textId="77777777" w:rsidR="00D423F0" w:rsidRPr="008C6459" w:rsidRDefault="00D423F0" w:rsidP="00D423F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C4CECE" id="_x0000_s1235" type="#_x0000_t62" style="position:absolute;margin-left:298.2pt;margin-top:26.75pt;width:47.6pt;height:23.75pt;z-index:251658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2aMg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" adj="26777,6866" fillcolor="red" stroked="f">
                      <v:textbox>
                        <w:txbxContent>
                          <w:p w14:paraId="7815FD01" w14:textId="77777777" w:rsidR="00D423F0" w:rsidRPr="008C6459" w:rsidRDefault="00D423F0" w:rsidP="00D423F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3" behindDoc="0" locked="0" layoutInCell="1" allowOverlap="1" wp14:anchorId="625CD4EC" wp14:editId="1E614E28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1761085426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DE518A" id="橢圓 10" o:spid="_x0000_s1026" style="position:absolute;margin-left:357.3pt;margin-top:24.7pt;width:19pt;height:20.4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7" behindDoc="0" locked="0" layoutInCell="1" allowOverlap="1" wp14:anchorId="16002801" wp14:editId="1F0B6F2E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61607078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856F32" id="直線接點 6" o:spid="_x0000_s1026" style="position:absolute;flip:x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6" behindDoc="0" locked="0" layoutInCell="1" allowOverlap="1" wp14:anchorId="14B4EFC3" wp14:editId="7C5EBA38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715530075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637ADA" id="直線接點 5" o:spid="_x0000_s1026" style="position:absolute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1" behindDoc="0" locked="0" layoutInCell="1" allowOverlap="1" wp14:anchorId="591AE0E4" wp14:editId="7732700E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43136336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B409C5" w14:textId="77777777" w:rsidR="00D423F0" w:rsidRPr="00E41E25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/>
                                  </w:r>
                                </w:p>
                                <w:p w14:paraId="7AE79B69" w14:textId="77777777" w:rsidR="00D423F0" w:rsidRPr="00C473DC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AE0E4" id="_x0000_s1236" type="#_x0000_t62" style="position:absolute;margin-left:643.25pt;margin-top:99.75pt;width:58.85pt;height:28.15pt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" adj="-2166,26865" fillcolor="#00b0f0" strokeweight=".25pt">
                      <v:textbox>
                        <w:txbxContent>
                          <w:p w14:paraId="29B409C5" w14:textId="77777777" w:rsidR="00D423F0" w:rsidRPr="00E41E25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/>
                            </w:r>
                          </w:p>
                          <w:p w14:paraId="7AE79B69" w14:textId="77777777" w:rsidR="00D423F0" w:rsidRPr="00C473DC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60107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9ACEAB0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60C265D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0CE520E3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5729F7CD" w14:textId="28BA757D" w:rsidR="00B10DEE" w:rsidRPr="00B10DEE" w:rsidRDefault="00C958BB" w:rsidP="00B10DEE">
            <w:pPr>
              <w:ind w:firstLineChars="200" w:firstLine="480"/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7" behindDoc="0" locked="0" layoutInCell="1" allowOverlap="1" wp14:anchorId="50E7FC4B" wp14:editId="0C33FD6E">
                      <wp:simplePos x="0" y="0"/>
                      <wp:positionH relativeFrom="column">
                        <wp:posOffset>4932680</wp:posOffset>
                      </wp:positionH>
                      <wp:positionV relativeFrom="paragraph">
                        <wp:posOffset>98425</wp:posOffset>
                      </wp:positionV>
                      <wp:extent cx="2520000" cy="1908000"/>
                      <wp:effectExtent l="0" t="0" r="0" b="0"/>
                      <wp:wrapNone/>
                      <wp:docPr id="1023945337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3AF5AB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E7FC4B" id="_x0000_s1237" type="#_x0000_t202" style="position:absolute;left:0;text-align:left;margin-left:388.4pt;margin-top:7.75pt;width:198.45pt;height:150.25pt;z-index:2516583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tbHA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" filled="f" stroked="f" strokeweight=".5pt">
                      <v:textbox>
                        <w:txbxContent>
                          <w:p w14:paraId="753AF5AB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"/>
        <w:gridCol w:w="808"/>
        <w:gridCol w:w="1523"/>
        <w:gridCol w:w="703"/>
        <w:gridCol w:w="715"/>
        <w:gridCol w:w="813"/>
        <w:gridCol w:w="1291"/>
        <w:gridCol w:w="822"/>
        <w:gridCol w:w="831"/>
        <w:gridCol w:w="812"/>
        <w:gridCol w:w="1294"/>
        <w:gridCol w:w="822"/>
        <w:gridCol w:w="829"/>
        <w:gridCol w:w="933"/>
        <w:gridCol w:w="1175"/>
        <w:gridCol w:w="822"/>
        <w:gridCol w:w="790"/>
        <w:gridCol w:w="38"/>
        <w:gridCol w:w="7"/>
      </w:tblGrid>
      <w:tr w:rsidR="00D423F0" w:rsidRPr="00E41E25" w14:paraId="11594753" w14:textId="77777777" w:rsidTr="008555E7">
        <w:trPr>
          <w:trHeight w:val="546"/>
        </w:trPr>
        <w:tc>
          <w:tcPr>
            <w:tcW w:w="15138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2881A9BC" w14:textId="11DFC489" w:rsidR="00D423F0" w:rsidRPr="00E41E25" w:rsidRDefault="00D423F0" w:rsidP="00082050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十九、T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D423F0" w:rsidRPr="00E41E25" w14:paraId="5161D4D4" w14:textId="77777777" w:rsidTr="008555E7">
        <w:trPr>
          <w:trHeight w:val="7572"/>
        </w:trPr>
        <w:tc>
          <w:tcPr>
            <w:tcW w:w="15138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911FA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99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1D0F31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380A3276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不得通電</w:t>
            </w:r>
          </w:p>
          <w:p w14:paraId="7A3EBDCB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54040849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39BEB5F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64573EE2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2145DDD" w14:textId="77777777" w:rsidR="00D423F0" w:rsidRPr="00E41E25" w:rsidRDefault="00D423F0" w:rsidP="00082050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 :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>  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.</w:t>
            </w:r>
          </w:p>
          <w:p w14:paraId="6261A12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66F5185" w14:textId="77777777" w:rsidR="00D423F0" w:rsidRPr="00E41E25" w:rsidRDefault="00D423F0" w:rsidP="00082050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6501B222" wp14:editId="0D1BB5AB">
                  <wp:extent cx="1852930" cy="970280"/>
                  <wp:effectExtent l="0" t="0" r="0" b="1270"/>
                  <wp:docPr id="1123605199" name="圖片 1123605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9746B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517FB2F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2B009BB2" w14:textId="77777777" w:rsidR="00D423F0" w:rsidRPr="00E41E25" w:rsidRDefault="00D423F0" w:rsidP="00082050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1539"/>
        <w:gridCol w:w="710"/>
        <w:gridCol w:w="722"/>
        <w:gridCol w:w="821"/>
        <w:gridCol w:w="1305"/>
        <w:gridCol w:w="831"/>
        <w:gridCol w:w="840"/>
        <w:gridCol w:w="820"/>
        <w:gridCol w:w="1308"/>
        <w:gridCol w:w="831"/>
        <w:gridCol w:w="838"/>
        <w:gridCol w:w="943"/>
        <w:gridCol w:w="1187"/>
        <w:gridCol w:w="831"/>
        <w:gridCol w:w="796"/>
      </w:tblGrid>
      <w:tr w:rsidR="00523301" w:rsidRPr="00E41E25" w14:paraId="28505083" w14:textId="77777777" w:rsidTr="008555E7">
        <w:trPr>
          <w:gridAfter w:val="1"/>
          <w:wAfter w:w="6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659BE295" w14:textId="7C86E3D6" w:rsidR="00523301" w:rsidRPr="00E41E25" w:rsidRDefault="00523301" w:rsidP="00027CFB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二十、T3_ATE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測試治具</w:t>
            </w:r>
          </w:p>
        </w:tc>
      </w:tr>
      <w:tr w:rsidR="00FE151B" w:rsidRPr="00E41E25" w14:paraId="45732A13" w14:textId="77777777" w:rsidTr="008555E7">
        <w:tblPrEx>
          <w:tblCellMar>
            <w:left w:w="28" w:type="dxa"/>
            <w:right w:w="28" w:type="dxa"/>
          </w:tblCellMar>
        </w:tblPrEx>
        <w:trPr>
          <w:gridAfter w:val="2"/>
          <w:wAfter w:w="45" w:type="dxa"/>
          <w:trHeight w:val="2428"/>
        </w:trPr>
        <w:tc>
          <w:tcPr>
            <w:tcW w:w="3787" w:type="dxa"/>
            <w:gridSpan w:val="4"/>
            <w:tcBorders>
              <w:top w:val="single" w:sz="12" w:space="0" w:color="auto"/>
            </w:tcBorders>
            <w:vAlign w:val="center"/>
          </w:tcPr>
          <w:p w14:paraId="309F1644" w14:textId="1977BBD9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  <w:vAlign w:val="center"/>
          </w:tcPr>
          <w:p w14:paraId="62260CE3" w14:textId="1CCAC89B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  <w:vAlign w:val="center"/>
          </w:tcPr>
          <w:p w14:paraId="68C946AA" w14:textId="2A7E9F8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57" w:type="dxa"/>
            <w:gridSpan w:val="4"/>
            <w:tcBorders>
              <w:top w:val="single" w:sz="12" w:space="0" w:color="auto"/>
            </w:tcBorders>
            <w:vAlign w:val="center"/>
          </w:tcPr>
          <w:p w14:paraId="0CA8DEAC" w14:textId="56BAC0E1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  <w:t/>
            </w:r>
          </w:p>
        </w:tc>
      </w:tr>
      <w:tr w:rsidR="00FE151B" w:rsidRPr="00E41E25" w14:paraId="08F20F77" w14:textId="77777777" w:rsidTr="008555E7">
        <w:trPr>
          <w:gridAfter w:val="2"/>
          <w:wAfter w:w="45" w:type="dxa"/>
          <w:trHeight w:val="227"/>
        </w:trPr>
        <w:tc>
          <w:tcPr>
            <w:tcW w:w="816" w:type="dxa"/>
            <w:shd w:val="clear" w:color="auto" w:fill="E0E0E0"/>
          </w:tcPr>
          <w:p w14:paraId="6E220094" w14:textId="1D16EAE3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39" w:type="dxa"/>
          </w:tcPr>
          <w:p w14:paraId="297D1A43" w14:textId="216E391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710" w:type="dxa"/>
            <w:shd w:val="clear" w:color="auto" w:fill="E0E0E0"/>
          </w:tcPr>
          <w:p w14:paraId="3F6556C7" w14:textId="1A014DE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22" w:type="dxa"/>
          </w:tcPr>
          <w:p w14:paraId="2DBEF35A" w14:textId="53DDA59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vdvfdv</w:t>
            </w:r>
          </w:p>
        </w:tc>
        <w:tc>
          <w:tcPr>
            <w:tcW w:w="821" w:type="dxa"/>
            <w:shd w:val="clear" w:color="auto" w:fill="E0E0E0"/>
          </w:tcPr>
          <w:p w14:paraId="118A7C1F" w14:textId="512F266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5" w:type="dxa"/>
          </w:tcPr>
          <w:p w14:paraId="08C85C20" w14:textId="1790A4C4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dfvdfv</w:t>
            </w:r>
          </w:p>
        </w:tc>
        <w:tc>
          <w:tcPr>
            <w:tcW w:w="831" w:type="dxa"/>
            <w:shd w:val="clear" w:color="auto" w:fill="E0E0E0"/>
          </w:tcPr>
          <w:p w14:paraId="0982E735" w14:textId="06E3FFF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0" w:type="dxa"/>
          </w:tcPr>
          <w:p w14:paraId="7DEC9CD7" w14:textId="7978312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20" w:type="dxa"/>
            <w:shd w:val="clear" w:color="auto" w:fill="E0E0E0"/>
          </w:tcPr>
          <w:p w14:paraId="7949D3F8" w14:textId="29AB6F8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8" w:type="dxa"/>
          </w:tcPr>
          <w:p w14:paraId="2055D8A4" w14:textId="61B4055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31" w:type="dxa"/>
            <w:shd w:val="clear" w:color="auto" w:fill="E0E0E0"/>
          </w:tcPr>
          <w:p w14:paraId="1864D5AF" w14:textId="7664274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8" w:type="dxa"/>
          </w:tcPr>
          <w:p w14:paraId="6F6666B3" w14:textId="1571767A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943" w:type="dxa"/>
            <w:shd w:val="clear" w:color="auto" w:fill="E0E0E0"/>
          </w:tcPr>
          <w:p w14:paraId="467ECFD9" w14:textId="05C8A69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187" w:type="dxa"/>
          </w:tcPr>
          <w:p w14:paraId="09F88430" w14:textId="5C470B2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31" w:type="dxa"/>
            <w:shd w:val="clear" w:color="auto" w:fill="E0E0E0"/>
          </w:tcPr>
          <w:p w14:paraId="1DF3DC70" w14:textId="1346EE8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96" w:type="dxa"/>
          </w:tcPr>
          <w:p w14:paraId="2F5C749A" w14:textId="652C608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</w:tr>
      <w:tr w:rsidR="00FE151B" w:rsidRPr="00E41E25" w14:paraId="4DF1E949" w14:textId="77777777" w:rsidTr="008555E7">
        <w:trPr>
          <w:gridAfter w:val="2"/>
          <w:wAfter w:w="45" w:type="dxa"/>
          <w:trHeight w:val="227"/>
        </w:trPr>
        <w:tc>
          <w:tcPr>
            <w:tcW w:w="816" w:type="dxa"/>
            <w:shd w:val="clear" w:color="auto" w:fill="E0E0E0"/>
          </w:tcPr>
          <w:p w14:paraId="494801B3" w14:textId="03CD9FA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6A761614" w14:textId="1C9014B9" w:rsidR="00FE151B" w:rsidRPr="00E41E25" w:rsidRDefault="00FE151B" w:rsidP="00FE151B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/>
            </w:r>
          </w:p>
        </w:tc>
        <w:tc>
          <w:tcPr>
            <w:tcW w:w="821" w:type="dxa"/>
            <w:shd w:val="clear" w:color="auto" w:fill="E0E0E0"/>
          </w:tcPr>
          <w:p w14:paraId="4F39E63D" w14:textId="3498752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6" w:type="dxa"/>
            <w:gridSpan w:val="3"/>
          </w:tcPr>
          <w:p w14:paraId="7B429E5A" w14:textId="7B30E223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>dfvdf</w:t>
            </w:r>
          </w:p>
        </w:tc>
        <w:tc>
          <w:tcPr>
            <w:tcW w:w="820" w:type="dxa"/>
            <w:shd w:val="clear" w:color="auto" w:fill="E0E0E0"/>
          </w:tcPr>
          <w:p w14:paraId="45C1EDFD" w14:textId="5EC7246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7" w:type="dxa"/>
            <w:gridSpan w:val="3"/>
          </w:tcPr>
          <w:p w14:paraId="3BD3D029" w14:textId="4201B45F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/>
            </w:r>
          </w:p>
        </w:tc>
        <w:tc>
          <w:tcPr>
            <w:tcW w:w="943" w:type="dxa"/>
            <w:shd w:val="clear" w:color="auto" w:fill="E0E0E0"/>
          </w:tcPr>
          <w:p w14:paraId="47E59926" w14:textId="4C13487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14" w:type="dxa"/>
            <w:gridSpan w:val="3"/>
          </w:tcPr>
          <w:p w14:paraId="4E3121FE" w14:textId="5B0C509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</w:tr>
      <w:tr w:rsidR="00FE151B" w:rsidRPr="00E41E25" w14:paraId="5253CB23" w14:textId="77777777" w:rsidTr="008555E7">
        <w:tblPrEx>
          <w:tblCellMar>
            <w:left w:w="28" w:type="dxa"/>
            <w:right w:w="28" w:type="dxa"/>
          </w:tblCellMar>
        </w:tblPrEx>
        <w:trPr>
          <w:gridAfter w:val="1"/>
          <w:wAfter w:w="6" w:type="dxa"/>
          <w:trHeight w:val="2525"/>
        </w:trPr>
        <w:tc>
          <w:tcPr>
            <w:tcW w:w="3787" w:type="dxa"/>
            <w:gridSpan w:val="4"/>
            <w:tcBorders>
              <w:top w:val="single" w:sz="12" w:space="0" w:color="auto"/>
            </w:tcBorders>
            <w:vAlign w:val="center"/>
          </w:tcPr>
          <w:p w14:paraId="548F7175" w14:textId="1D605519" w:rsidR="00FE151B" w:rsidRPr="00E41E25" w:rsidRDefault="00FE151B" w:rsidP="00FE151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</w:tcPr>
          <w:p w14:paraId="1E006A7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</w:tcPr>
          <w:p w14:paraId="11017D0D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57" w:type="dxa"/>
            <w:gridSpan w:val="4"/>
            <w:tcBorders>
              <w:top w:val="single" w:sz="12" w:space="0" w:color="auto"/>
            </w:tcBorders>
          </w:tcPr>
          <w:p w14:paraId="01270E14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75FB5233" w14:textId="77777777" w:rsidTr="008555E7">
        <w:trPr>
          <w:gridAfter w:val="1"/>
          <w:wAfter w:w="6" w:type="dxa"/>
          <w:trHeight w:val="227"/>
        </w:trPr>
        <w:tc>
          <w:tcPr>
            <w:tcW w:w="816" w:type="dxa"/>
            <w:shd w:val="clear" w:color="auto" w:fill="E0E0E0"/>
          </w:tcPr>
          <w:p w14:paraId="73A4EE8E" w14:textId="7E6DC3F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1960B805" w14:textId="28988BD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710" w:type="dxa"/>
            <w:shd w:val="clear" w:color="auto" w:fill="E0E0E0"/>
          </w:tcPr>
          <w:p w14:paraId="2E806A2A" w14:textId="31B5C93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2" w:type="dxa"/>
          </w:tcPr>
          <w:p w14:paraId="0F7598A4" w14:textId="3D7DE7C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21" w:type="dxa"/>
            <w:shd w:val="clear" w:color="auto" w:fill="E0E0E0"/>
          </w:tcPr>
          <w:p w14:paraId="2D6D74B7" w14:textId="60E0C61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5" w:type="dxa"/>
          </w:tcPr>
          <w:p w14:paraId="5B235F9A" w14:textId="441FB70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77178FF4" w14:textId="6D3582E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5DFA6AE4" w14:textId="0FBCAD7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0" w:type="dxa"/>
            <w:shd w:val="clear" w:color="auto" w:fill="E0E0E0"/>
          </w:tcPr>
          <w:p w14:paraId="6AE3925B" w14:textId="317DC8D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8" w:type="dxa"/>
          </w:tcPr>
          <w:p w14:paraId="37728B9E" w14:textId="545814C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40630F3B" w14:textId="6638E07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334C1450" w14:textId="05FE7BA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3" w:type="dxa"/>
            <w:shd w:val="clear" w:color="auto" w:fill="E0E0E0"/>
          </w:tcPr>
          <w:p w14:paraId="08B41EA7" w14:textId="51F9A22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7" w:type="dxa"/>
          </w:tcPr>
          <w:p w14:paraId="01089B21" w14:textId="0EDB50C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4233E5C7" w14:textId="53368DF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96" w:type="dxa"/>
            <w:gridSpan w:val="1"/>
          </w:tcPr>
          <w:p w14:paraId="5C02E440" w14:textId="0EB5925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1FA896EB" w14:textId="77777777" w:rsidTr="008555E7">
        <w:trPr>
          <w:gridAfter w:val="1"/>
          <w:wAfter w:w="6" w:type="dxa"/>
          <w:trHeight w:val="227"/>
        </w:trPr>
        <w:tc>
          <w:tcPr>
            <w:tcW w:w="816" w:type="dxa"/>
            <w:shd w:val="clear" w:color="auto" w:fill="E0E0E0"/>
          </w:tcPr>
          <w:p w14:paraId="458D5E65" w14:textId="553D294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5B6B29DF" w14:textId="0BA7DDC1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21" w:type="dxa"/>
            <w:shd w:val="clear" w:color="auto" w:fill="E0E0E0"/>
          </w:tcPr>
          <w:p w14:paraId="39324068" w14:textId="41F2F0D5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976" w:type="dxa"/>
            <w:gridSpan w:val="3"/>
          </w:tcPr>
          <w:p w14:paraId="57DD9AF0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0" w:type="dxa"/>
            <w:shd w:val="clear" w:color="auto" w:fill="E0E0E0"/>
          </w:tcPr>
          <w:p w14:paraId="6B8DDC20" w14:textId="4B7818D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7" w:type="dxa"/>
            <w:gridSpan w:val="3"/>
          </w:tcPr>
          <w:p w14:paraId="3C42A9E4" w14:textId="5222395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3" w:type="dxa"/>
            <w:shd w:val="clear" w:color="auto" w:fill="E0E0E0"/>
          </w:tcPr>
          <w:p w14:paraId="647C69D1" w14:textId="780320A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14" w:type="dxa"/>
            <w:gridSpan w:val="3"/>
          </w:tcPr>
          <w:p w14:paraId="13F4568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9D7146" w:rsidRPr="00E41E25" w14:paraId="27CA9444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44575F1" w14:textId="1BCA4C16" w:rsidR="009D7146" w:rsidRPr="00E41E25" w:rsidRDefault="009D7146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二十一、T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9D7146" w:rsidRPr="000D2146" w14:paraId="6EC6AADF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B5F8" w14:textId="70B992B8" w:rsidR="009D7146" w:rsidRPr="009732DC" w:rsidRDefault="009D7146" w:rsidP="00082050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29" behindDoc="0" locked="0" layoutInCell="1" allowOverlap="1" wp14:anchorId="03C5EEF7" wp14:editId="5B6D359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572618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7390D" id="直線單箭頭接點 273" o:spid="_x0000_s1026" type="#_x0000_t32" style="position:absolute;margin-left:319.1pt;margin-top:255.35pt;width:17.8pt;height:12.4pt;flip:x y;z-index:2530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30" behindDoc="0" locked="0" layoutInCell="1" allowOverlap="1" wp14:anchorId="07AE0D72" wp14:editId="3B46803E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768412207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89486" id="矩形 272" o:spid="_x0000_s1026" style="position:absolute;margin-left:337.45pt;margin-top:252.35pt;width:20.3pt;height:28.45pt;z-index:25308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8" behindDoc="0" locked="0" layoutInCell="1" allowOverlap="1" wp14:anchorId="1AB29C59" wp14:editId="0B11362F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789409572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0456285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008095857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625457222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2113437413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492240893" name="圖片 149224089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96333816" name="圖片 16963338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011883023" name="矩形 1011883023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593246845" name="群組 1593246845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372480163" name="群組 1372480163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893528200" name="圖片 189352820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914064267" name="圖片 914064267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50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386464805" name="矩形 1386464805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92930598" name="直線接點 192930598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54878095" name="直線接點 1754878095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78383219" name="直線接點 278383219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5119254" name="直線接點 395119254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065581567" name="直線接點 2065581567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89788490" name="直線接點 1989788490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11103911" name="直線接點 611103911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5092818" name="直線接點 1605092818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318675053" name="語音泡泡: 圓角矩形 1318675053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0B7393F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dfvdfv</w:t>
                                        </w:r>
                                      </w:p>
                                      <w:p w14:paraId="401C23B1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469493660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59691923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94257193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1180997864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463638097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098514487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1175844111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1746626417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775045408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999087971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79211441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399114951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780689944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68105237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716302056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824413445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312244670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73554309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8723261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937710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747335534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1134473356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B29C59" id="_x0000_s1238" style="position:absolute;margin-left:108.7pt;margin-top:31.45pt;width:341.25pt;height:260.95pt;z-index:251658328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">
                      <v:shape id="圖片 55" o:spid="_x0000_s1239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">
                        <v:imagedata r:id="rId52" o:title=""/>
                      </v:shape>
                      <v:group id="群組 78" o:spid="_x0000_s124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">
                        <v:group id="群組 77" o:spid="_x0000_s1241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">
                          <v:group id="群組 53" o:spid="_x0000_s1242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">
                            <v:shape id="圖片 1492240893" o:spid="_x0000_s1243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">
                              <v:imagedata r:id="rId53" o:title=""/>
                            </v:shape>
                            <v:shape id="圖片 1696333816" o:spid="_x0000_s1244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">
                              <v:imagedata r:id="rId54" o:title=""/>
                            </v:shape>
                          </v:group>
                          <v:rect id="矩形 1011883023" o:spid="_x0000_s1245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" filled="f" strokecolor="#00b050" strokeweight="1pt"/>
                          <v:group id="群組 1593246845" o:spid="_x0000_s1246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">
                            <v:group id="群組 1372480163" o:spid="_x0000_s1247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">
                              <v:shape id="圖片 1893528200" o:spid="_x0000_s1248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">
                                <v:imagedata r:id="rId55" o:title=""/>
                              </v:shape>
                              <v:shape id="圖片 914064267" o:spid="_x0000_s1249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">
                                <v:imagedata r:id="rId56" o:title="10" croptop="10376f" cropbottom="46082f" cropleft="18028f" cropright="32710f"/>
                              </v:shape>
                              <v:rect id="矩形 1386464805" o:spid="_x0000_s1250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" filled="f" strokecolor="red" strokeweight="1pt"/>
                            </v:group>
                            <v:line id="直線接點 192930598" o:spid="_x0000_s1251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" strokecolor="black [3213]" strokeweight="1.5pt">
                              <v:stroke joinstyle="miter"/>
                            </v:line>
                            <v:line id="直線接點 1754878095" o:spid="_x0000_s1252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" strokecolor="black [3213]" strokeweight="1.5pt">
                              <v:stroke joinstyle="miter"/>
                            </v:line>
                            <v:line id="直線接點 278383219" o:spid="_x0000_s1253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395119254" o:spid="_x0000_s1254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2065581567" o:spid="_x0000_s1255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1989788490" o:spid="_x0000_s1256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611103911" o:spid="_x0000_s1257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" strokecolor="red" strokeweight="1.5pt">
                              <v:stroke joinstyle="miter"/>
                            </v:line>
                            <v:line id="直線接點 1605092818" o:spid="_x0000_s1258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" strokecolor="red" strokeweight="1.5pt">
                              <v:stroke joinstyle="miter"/>
                            </v:line>
                          </v:group>
                          <v:shape id="語音泡泡: 圓角矩形 1318675053" o:spid="_x0000_s1259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" adj="33040,11690" fillcolor="#5b9bd5 [3204]" strokecolor="#1f4d78 [1604]" strokeweight="1pt">
                            <v:textbox>
                              <w:txbxContent>
                                <w:p w14:paraId="70B7393F" w14:textId="77777777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dfvdfv</w:t>
                                  </w:r>
                                </w:p>
                                <w:p w14:paraId="401C23B1" w14:textId="77777777" w:rsidR="009D7146" w:rsidRDefault="009D7146" w:rsidP="009D7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260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">
                            <v:line id="直線接點 72" o:spid="_x0000_s1261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" strokecolor="red" strokeweight="2.25pt">
                              <v:stroke joinstyle="miter"/>
                            </v:line>
                            <v:group id="群組 75" o:spid="_x0000_s126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">
                              <v:line id="直線接點 67" o:spid="_x0000_s1263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" strokecolor="red" strokeweight="2.25pt">
                                <v:stroke joinstyle="miter"/>
                              </v:line>
                              <v:line id="直線接點 68" o:spid="_x0000_s1264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" strokecolor="black [3213]" strokeweight="2.25pt">
                                <v:stroke joinstyle="miter"/>
                              </v:line>
                              <v:group id="群組 74" o:spid="_x0000_s1265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">
                                <v:group id="群組 11" o:spid="_x0000_s1266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">
                                  <v:line id="直線接點 3" o:spid="_x0000_s1267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" strokecolor="red" strokeweight="3pt">
                                    <v:stroke joinstyle="miter"/>
                                  </v:line>
                                  <v:group id="群組 9" o:spid="_x0000_s1268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">
                                    <v:line id="直線接點 1" o:spid="_x0000_s1269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2" o:spid="_x0000_s1270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4" o:spid="_x0000_s1271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5" o:spid="_x0000_s1272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273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274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275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276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5" o:spid="_x0000_s1277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9" o:spid="_x0000_s1278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279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280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1sf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cvZMk3n83QGvz9FAOT2BwAA//8DAFBLAQItABQABgAIAAAAIQDb4fbL7gAAAIUBAAATAAAAAAAA&#10;AAAAAAAAAAAAAABbQ29udGVudF9UeXBlc10ueG1sUEsBAi0AFAAGAAgAAAAhAFr0LFu/AAAAFQEA&#10;AAsAAAAAAAAAAAAAAAAAHwEAAF9yZWxzLy5yZWxzUEsBAi0AFAAGAAgAAAAhAEHnWx/HAAAA4wAA&#10;AA8AAAAAAAAAAAAAAAAABwIAAGRycy9kb3ducmV2LnhtbFBLBQYAAAAAAwADALcAAAD7AgAA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281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7" behindDoc="0" locked="0" layoutInCell="1" allowOverlap="1" wp14:anchorId="7933E523" wp14:editId="60612D3C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489761537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8940663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2134648926" name="群組 2134648926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7729271" name="群組 7729271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84699024" name="圖片 84699024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50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860290784" name="圖片 86029078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923424747" name="群組 1923424747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720096137" name="直線接點 1720096137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4471334" name="直線接點 424471334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86116109" name="直線接點 2086116109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83370699" name="直線接點 1083370699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865378870" name="矩形 1865378870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4909506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CB1410" id="群組 80" o:spid="_x0000_s1026" style="position:absolute;margin-left:607.1pt;margin-top:7.55pt;width:122pt;height:189.9pt;z-index:251658327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"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">
                        <v:imagedata r:id="rId61" o:title=""/>
                      </v:shape>
                      <v:group id="群組 2134648926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">
                        <v:group id="群組 772927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">
                          <v:shape id="圖片 84699024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">
                            <v:imagedata r:id="rId62" o:title="10" croptop="38779f" cropbottom="4591f" cropleft="18028f" cropright="32710f"/>
                          </v:shape>
                          <v:shape id="圖片 860290784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">
                            <v:imagedata r:id="rId63" o:title=""/>
                          </v:shape>
                        </v:group>
                        <v:group id="群組 1923424747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">
                          <v:line id="直線接點 1720096137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" strokecolor="black [3213]" strokeweight="1.5pt">
                            <v:stroke joinstyle="miter"/>
                          </v:line>
                          <v:line id="直線接點 42447133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" strokecolor="black [3213]" strokeweight="1.5pt">
                            <v:stroke joinstyle="miter"/>
                          </v:line>
                          <v:line id="直線接點 2086116109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" strokecolor="red" strokeweight="1.5pt">
                            <v:stroke joinstyle="miter"/>
                          </v:line>
                          <v:line id="直線接點 108337069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" strokecolor="red" strokeweight="1.5pt">
                            <v:stroke joinstyle="miter"/>
                          </v:line>
                        </v:group>
                      </v:group>
                      <v:rect id="矩形 1865378870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0E134218" w14:textId="5F1E3FFB" w:rsidR="009D7146" w:rsidRDefault="009D7146" w:rsidP="00082050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5" behindDoc="0" locked="0" layoutInCell="1" allowOverlap="1" wp14:anchorId="7B7554DF" wp14:editId="26896C15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182269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2D5574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輸出接Load-2</w:t>
                                  </w:r>
                                </w:p>
                                <w:p w14:paraId="70340CDE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B7554DF" id="_x0000_s1283" type="#_x0000_t202" style="position:absolute;margin-left:-4.6pt;margin-top:293.45pt;width:190.85pt;height:67.95pt;z-index:25165832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Nk+Gw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">
                      <v:textbox style="mso-fit-shape-to-text:t">
                        <w:txbxContent>
                          <w:p w14:paraId="122D5574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70340CDE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39FA697" w14:textId="5F625FED" w:rsidR="00B10DEE" w:rsidRPr="00B10DEE" w:rsidRDefault="00E81C30" w:rsidP="00B10DEE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615" behindDoc="0" locked="0" layoutInCell="1" allowOverlap="1" wp14:anchorId="5C06F6AA" wp14:editId="64702E6E">
                      <wp:simplePos x="0" y="0"/>
                      <wp:positionH relativeFrom="column">
                        <wp:posOffset>8116768</wp:posOffset>
                      </wp:positionH>
                      <wp:positionV relativeFrom="paragraph">
                        <wp:posOffset>2039041</wp:posOffset>
                      </wp:positionV>
                      <wp:extent cx="699844" cy="415636"/>
                      <wp:effectExtent l="0" t="0" r="5080" b="3810"/>
                      <wp:wrapNone/>
                      <wp:docPr id="1788976696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F7A3AC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044ED587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6F6AA" id="_x0000_s1283" style="position:absolute;margin-left:639.1pt;margin-top:160.55pt;width:55.1pt;height:32.75pt;z-index:2516696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" fillcolor="#bfbfbf" stroked="f">
                      <v:textbox>
                        <w:txbxContent>
                          <w:p w14:paraId="31F7A3AC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044ED587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58BB"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8" behindDoc="0" locked="0" layoutInCell="1" allowOverlap="1" wp14:anchorId="166EA7DE" wp14:editId="1D4FE60A">
                      <wp:simplePos x="0" y="0"/>
                      <wp:positionH relativeFrom="column">
                        <wp:posOffset>4556760</wp:posOffset>
                      </wp:positionH>
                      <wp:positionV relativeFrom="paragraph">
                        <wp:posOffset>2472709</wp:posOffset>
                      </wp:positionV>
                      <wp:extent cx="2520000" cy="1908000"/>
                      <wp:effectExtent l="0" t="0" r="0" b="0"/>
                      <wp:wrapNone/>
                      <wp:docPr id="311554276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89C5D8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6EA7DE" id="_x0000_s1284" type="#_x0000_t202" style="position:absolute;margin-left:358.8pt;margin-top:194.7pt;width:198.45pt;height:150.25pt;z-index:251658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umfGg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" filled="f" stroked="f" strokeweight=".5pt">
                      <v:textbox>
                        <w:txbxContent>
                          <w:p w14:paraId="5D89C5D8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9D7146" w:rsidRPr="00E41E25" w14:paraId="5768EA26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69619CE" w14:textId="16C34152" w:rsidR="009D7146" w:rsidRPr="00E41E25" w:rsidRDefault="009D7146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二十二、T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)-ATE Test</w:t>
            </w:r>
          </w:p>
        </w:tc>
      </w:tr>
      <w:tr w:rsidR="009D7146" w:rsidRPr="000E5E67" w14:paraId="78D0F7F8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15138" w:type="dxa"/>
              <w:tblLayout w:type="fixed"/>
              <w:tblLook w:val="01E0" w:firstRow="1" w:lastRow="1" w:firstColumn="1" w:lastColumn="1" w:noHBand="0" w:noVBand="0"/>
            </w:tblPr>
            <w:tblGrid>
              <w:gridCol w:w="15138"/>
            </w:tblGrid>
            <w:tr w:rsidR="009D7146" w:rsidRPr="009732DC" w14:paraId="76DAA90C" w14:textId="77777777" w:rsidTr="009D7146">
              <w:trPr>
                <w:trHeight w:val="315"/>
              </w:trPr>
              <w:tc>
                <w:tcPr>
                  <w:tcW w:w="15138" w:type="dxa"/>
                  <w:shd w:val="clear" w:color="auto" w:fill="FFFFFF" w:themeFill="background1"/>
                </w:tcPr>
                <w:tbl>
                  <w:tblPr>
                    <w:tblW w:w="1513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28" w:type="dxa"/>
                      <w:right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2"/>
                  </w:tblGrid>
                  <w:tr w:rsidR="009D7146" w:rsidRPr="009D7146" w14:paraId="5C8EF128" w14:textId="77777777" w:rsidTr="00082050">
                    <w:trPr>
                      <w:trHeight w:val="255"/>
                    </w:trPr>
                    <w:tc>
                      <w:tcPr>
                        <w:tcW w:w="492" w:type="dxa"/>
                        <w:noWrap/>
                        <w:vAlign w:val="center"/>
                      </w:tcPr>
                      <w:p w14:paraId="6EEB8660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9D7146" w:rsidRPr="009D7146" w14:paraId="42876406" w14:textId="77777777" w:rsidTr="00082050">
                    <w:trPr>
                      <w:trHeight w:val="255"/>
                    </w:trPr>
                    <w:tc>
                      <w:tcPr>
                        <w:tcW w:w="492" w:type="dxa"/>
                        <w:noWrap/>
                        <w:vAlign w:val="center"/>
                      </w:tcPr>
                      <w:p w14:paraId="72C6751A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9D7146" w:rsidRPr="009D7146" w14:paraId="49263909" w14:textId="77777777" w:rsidTr="00082050">
                    <w:trPr>
                      <w:trHeight w:val="255"/>
                    </w:trPr>
                    <w:tc>
                      <w:tcPr>
                        <w:tcW w:w="492" w:type="dxa"/>
                        <w:noWrap/>
                        <w:vAlign w:val="center"/>
                        <w:hideMark/>
                      </w:tcPr>
                      <w:p w14:paraId="5F152480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 w:rsidRPr="009D7146">
                          <w:rPr>
                            <w:rFonts w:ascii="Calibri" w:eastAsia="新細明體" w:hAnsi="Calibri" w:cs="Calibri" w:hint="eastAsia"/>
                            <w:color w:val="FF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9D7146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+</w:t>
                        </w:r>
                      </w:p>
                    </w:tc>
                  </w:tr>
                  <w:tr w:rsidR="009D7146" w:rsidRPr="009D7146" w14:paraId="3AEE744F" w14:textId="77777777" w:rsidTr="00082050">
                    <w:trPr>
                      <w:trHeight w:val="255"/>
                    </w:trPr>
                    <w:tc>
                      <w:tcPr>
                        <w:tcW w:w="492" w:type="dxa"/>
                        <w:noWrap/>
                        <w:vAlign w:val="center"/>
                        <w:hideMark/>
                      </w:tcPr>
                      <w:p w14:paraId="5A66F5BF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 w:rsidRPr="009D7146">
                          <w:rPr>
                            <w:rFonts w:ascii="Calibri" w:eastAsia="新細明體" w:hAnsi="Calibri" w:cs="Calibri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9D7146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-</w:t>
                        </w:r>
                      </w:p>
                    </w:tc>
                  </w:tr>
                </w:tbl>
                <w:p w14:paraId="68F0BEF5" w14:textId="66B74C33" w:rsidR="00B10DEE" w:rsidRPr="00C958BB" w:rsidRDefault="00C958BB" w:rsidP="00B10DEE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9" behindDoc="0" locked="0" layoutInCell="1" allowOverlap="1" wp14:anchorId="0DC114BE" wp14:editId="326AEEF8">
                            <wp:simplePos x="0" y="0"/>
                            <wp:positionH relativeFrom="column">
                              <wp:posOffset>4528185</wp:posOffset>
                            </wp:positionH>
                            <wp:positionV relativeFrom="paragraph">
                              <wp:posOffset>2947053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836951812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56085E6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>
                                          <w:drawing>
                                            <wp:inline distT="0" distB="0" distL="0" distR="0">
                                              <wp:extent cx="2343150" cy="1638300"/>
                                              <wp:effectExtent l="0" t="0" r="0" b="0"/>
                                              <wp:docPr id="2140363545" name="IMG_prodToTest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IMG_prodToTest"/>
                                                      <pic:cNvPicPr>
                                                        <a:picLocks noChangeAspect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15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2343150" cy="16383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DC114BE" id="_x0000_s1285" type="#_x0000_t202" style="position:absolute;margin-left:356.55pt;margin-top:232.05pt;width:198.45pt;height:150.25pt;z-index:2516583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nKI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Qfx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" filled="f" stroked="f" strokeweight=".5pt">
                            <v:textbox>
                              <w:txbxContent>
                                <w:p w14:paraId="556085E6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331" behindDoc="0" locked="0" layoutInCell="1" allowOverlap="1" wp14:anchorId="74DC7379" wp14:editId="23027076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440686026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146AE8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Vout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1FA268C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4DC7379" id="_x0000_s1286" type="#_x0000_t202" style="position:absolute;margin-left:-4.45pt;margin-top:314.35pt;width:184.95pt;height:67.95pt;z-index:25165833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pmGFw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">
                            <v:textbox style="mso-fit-shape-to-text:t">
                              <w:txbxContent>
                                <w:p w14:paraId="5146AE8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1FA268C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5" behindDoc="0" locked="0" layoutInCell="1" allowOverlap="1" wp14:anchorId="49FEA327" wp14:editId="5550A7CA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256040934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8857961" id="直線接點 81" o:spid="_x0000_s1026" style="position:absolute;z-index:25308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8" behindDoc="0" locked="0" layoutInCell="1" allowOverlap="1" wp14:anchorId="6A7A8F8E" wp14:editId="7AE217B8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1270281224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F77F3A4" id="直線接點 84" o:spid="_x0000_s1026" style="position:absolute;z-index:25309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9" behindDoc="0" locked="0" layoutInCell="1" allowOverlap="1" wp14:anchorId="4EB4E594" wp14:editId="0CD842CC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1692435587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B891CC1" id="直線單箭頭接點 273" o:spid="_x0000_s1026" type="#_x0000_t32" style="position:absolute;margin-left:312.2pt;margin-top:246.2pt;width:18.05pt;height:13.6pt;flip:x y;z-index:25309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2" behindDoc="0" locked="0" layoutInCell="1" allowOverlap="1" wp14:anchorId="5F875264" wp14:editId="3E7FF44E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1345550307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CA5D71D" id="矩形 272" o:spid="_x0000_s1026" style="position:absolute;margin-left:329.4pt;margin-top:242pt;width:27pt;height:45.5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4" behindDoc="0" locked="0" layoutInCell="1" allowOverlap="1" wp14:anchorId="2EEB0A35" wp14:editId="53723B7E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654917512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536859574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107070494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1042200215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869881712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649848994" name="圖片 1649848994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1843658543" name="圖片 184365854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1403751124" name="矩形 1403751124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031663401" name="群組 2031663401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370165997" name="群組 1370165997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931861923" name="圖片 931861923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1530301415" name="圖片 1530301415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50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743853508" name="矩形 743853508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512281" name="直線接點 102512281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8028294" name="直線接點 108028294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405849990" name="直線接點 405849990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32276640" name="直線接點 232276640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775242" name="直線接點 830775242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640737367" name="直線接點 640737367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673181412" name="直線接點 1673181412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001812697" name="直線接點 2001812697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695390175" name="語音泡泡: 圓角矩形 1695390175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25E73CB2" w14:textId="77777777" w:rsidR="009D7146" w:rsidRPr="00383E51" w:rsidRDefault="009D7146" w:rsidP="009D714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dfvdfv</w:t>
                                              </w:r>
                                            </w:p>
                                            <w:p w14:paraId="331042EB" w14:textId="77777777" w:rsidR="009D7146" w:rsidRDefault="009D7146" w:rsidP="009D7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659836530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502680165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389193694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03774003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396046805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657735249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72544215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872167384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1118266852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681423333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85313157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8459645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73272907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08471504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99934405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87417859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695412867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21305062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88171582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50604921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268715966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670749870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EEB0A35" id="_x0000_s1287" style="position:absolute;margin-left:100.45pt;margin-top:22.95pt;width:341.25pt;height:260.95pt;z-index:251658334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">
                            <v:shape id="圖片 55" o:spid="_x0000_s1288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">
                              <v:imagedata r:id="rId52" o:title=""/>
                            </v:shape>
                            <v:group id="群組 78" o:spid="_x0000_s1289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">
                              <v:group id="群組 77" o:spid="_x0000_s129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">
                                <v:group id="群組 53" o:spid="_x0000_s1291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">
                                  <v:shape id="圖片 1649848994" o:spid="_x0000_s1292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">
                                    <v:imagedata r:id="rId53" o:title=""/>
                                  </v:shape>
                                  <v:shape id="圖片 1843658543" o:spid="_x0000_s1293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">
                                    <v:imagedata r:id="rId54" o:title=""/>
                                  </v:shape>
                                </v:group>
                                <v:rect id="矩形 1403751124" o:spid="_x0000_s1294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" filled="f" strokecolor="#00b050" strokeweight="1pt"/>
                                <v:group id="群組 2031663401" o:spid="_x0000_s1295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">
                                  <v:group id="群組 1370165997" o:spid="_x0000_s1296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">
                                    <v:shape id="圖片 931861923" o:spid="_x0000_s1297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">
                                      <v:imagedata r:id="rId55" o:title=""/>
                                    </v:shape>
                                    <v:shape id="圖片 1530301415" o:spid="_x0000_s1298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">
                                      <v:imagedata r:id="rId56" o:title="10" croptop="10376f" cropbottom="46082f" cropleft="18028f" cropright="32710f"/>
                                    </v:shape>
                                    <v:rect id="矩形 743853508" o:spid="_x0000_s1299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" filled="f" strokecolor="red" strokeweight="1pt"/>
                                  </v:group>
                                  <v:line id="直線接點 102512281" o:spid="_x0000_s1300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108028294" o:spid="_x0000_s1301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405849990" o:spid="_x0000_s1302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232276640" o:spid="_x0000_s1303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830775242" o:spid="_x0000_s1304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640737367" o:spid="_x0000_s1305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1673181412" o:spid="_x0000_s1306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2001812697" o:spid="_x0000_s1307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695390175" o:spid="_x0000_s1308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25E73CB2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dfvdfv</w:t>
                                        </w:r>
                                      </w:p>
                                      <w:p w14:paraId="331042EB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309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">
                                  <v:line id="直線接點 72" o:spid="_x0000_s1310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" strokecolor="red" strokeweight="2.25pt">
                                    <v:stroke joinstyle="miter"/>
                                  </v:line>
                                  <v:group id="群組 75" o:spid="_x0000_s1311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">
                                    <v:line id="直線接點 67" o:spid="_x0000_s1312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313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  <v:group id="群組 74" o:spid="_x0000_s1314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">
                                      <v:group id="群組 11" o:spid="_x0000_s1315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">
                                        <v:line id="直線接點 3" o:spid="_x0000_s1316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317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">
                                          <v:line id="直線接點 1" o:spid="_x0000_s1318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" strokecolor="red" strokeweight="3pt">
                                            <v:stroke joinstyle="miter"/>
                                          </v:line>
                                          <v:line id="直線接點 2" o:spid="_x0000_s1319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" strokecolor="red" strokeweight="3pt">
                                            <v:stroke joinstyle="miter"/>
                                          </v:line>
                                          <v:line id="直線接點 4" o:spid="_x0000_s1320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" strokecolor="red" strokeweight="3pt">
                                            <v:stroke joinstyle="miter"/>
                                          </v:line>
                                          <v:line id="直線接點 5" o:spid="_x0000_s1321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6" o:spid="_x0000_s1322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" strokecolor="black [3213]" strokeweight="3pt">
                                            <v:stroke joinstyle="miter"/>
                                          </v:line>
                                          <v:line id="直線接點 7" o:spid="_x0000_s1323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8" o:spid="_x0000_s1324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325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5" o:spid="_x0000_s1326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9" o:spid="_x0000_s1327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  <v:line id="直線接點 71" o:spid="_x0000_s1328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329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330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2" behindDoc="0" locked="0" layoutInCell="1" allowOverlap="1" wp14:anchorId="55C7BBC7" wp14:editId="6A7B9463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235559545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1E40B70" w14:textId="5AB1A9BC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/>
                                        </w:r>
                                      </w:p>
                                      <w:p w14:paraId="749787E6" w14:textId="77777777" w:rsidR="009D7146" w:rsidRPr="00EC6B32" w:rsidRDefault="009D7146" w:rsidP="009D7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5C7BBC7" id="_x0000_s1331" type="#_x0000_t62" style="position:absolute;margin-left:657.05pt;margin-top:293.75pt;width:82.85pt;height:43.05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zdqQ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" adj="2050,-16256" fillcolor="#5b9bd5 [3204]" strokecolor="#1f4d78 [1604]" strokeweight="1pt">
                            <v:textbox>
                              <w:txbxContent>
                                <w:p w14:paraId="11E40B70" w14:textId="5AB1A9BC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/>
                                  </w:r>
                                </w:p>
                                <w:p w14:paraId="749787E6" w14:textId="77777777" w:rsidR="009D7146" w:rsidRPr="00EC6B32" w:rsidRDefault="009D7146" w:rsidP="009D7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3" behindDoc="0" locked="0" layoutInCell="1" allowOverlap="1" wp14:anchorId="21F884AA" wp14:editId="3EB22640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1411416791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811716149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63767971" name="群組 163767971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33850360" name="群組 33850360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1123528060" name="圖片 1123528060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50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806471693" name="圖片 80647169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1633179681" name="群組 1633179681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848218525" name="直線接點 1848218525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9350774" name="直線接點 39350774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668396776" name="直線接點 1668396776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32523949" name="直線接點 732523949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779376125" name="矩形 779376125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627595873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3128CD1" id="群組 80" o:spid="_x0000_s1026" style="position:absolute;margin-left:601.35pt;margin-top:7.3pt;width:122pt;height:189.85pt;z-index:25308672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">
                              <v:imagedata r:id="rId100" o:title=""/>
                            </v:shape>
                            <v:group id="群組 163767971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">
                              <v:group id="群組 33850360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">
                                <v:shape id="圖片 1123528060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">
                                  <v:imagedata r:id="rId101" o:title="10" croptop="38779f" cropbottom="4591f" cropleft="18028f" cropright="32710f"/>
                                </v:shape>
                                <v:shape id="圖片 806471693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">
                                  <v:imagedata r:id="rId102" o:title=""/>
                                </v:shape>
                              </v:group>
                              <v:group id="群組 163317968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">
                                <v:line id="直線接點 1848218525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3935077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668396776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" strokecolor="red" strokeweight="1.5pt">
                                  <v:stroke joinstyle="miter"/>
                                </v:line>
                                <v:line id="直線接點 73252394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779376125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">
                              <v:imagedata r:id="rId103" o:title=""/>
                            </v:shape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6" behindDoc="0" locked="0" layoutInCell="1" allowOverlap="1" wp14:anchorId="47FBA104" wp14:editId="1B5CEC40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823362949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5A7F6D4" id="直線接點 82" o:spid="_x0000_s1026" style="position:absolute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7" behindDoc="0" locked="0" layoutInCell="1" allowOverlap="1" wp14:anchorId="56E005E7" wp14:editId="6B4F40AA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1271433388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5C56863" id="直線接點 83" o:spid="_x0000_s1026" style="position:absolute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0" behindDoc="0" locked="0" layoutInCell="1" allowOverlap="1" wp14:anchorId="5A709A1D" wp14:editId="2CD53B27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461198574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81A840B" id="直線接點 277" o:spid="_x0000_s1026" style="position:absolute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1" behindDoc="0" locked="0" layoutInCell="1" allowOverlap="1" wp14:anchorId="0B4B213C" wp14:editId="3520B135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1845864258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A5C51B9" id="直線接點 278" o:spid="_x0000_s1026" style="position:absolute;z-index:251658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3D942EB7" w14:textId="77777777" w:rsidR="009D7146" w:rsidRPr="000E5E67" w:rsidRDefault="009D7146" w:rsidP="00082050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5D6FFFF5" w14:textId="77777777" w:rsidTr="009D7146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47172194" w14:textId="142A4D18" w:rsidR="00E93CF3" w:rsidRPr="00E41E25" w:rsidRDefault="00E93CF3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二十三、T3_ATE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6904C1AD" w14:textId="77777777" w:rsidTr="009D7146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2CBB4800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6" behindDoc="0" locked="0" layoutInCell="1" allowOverlap="1" wp14:anchorId="6B33C4F0" wp14:editId="3730AAE6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45977730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162A9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待測物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序號刷入</w:t>
                                  </w:r>
                                </w:p>
                                <w:p w14:paraId="3A82DF70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49C290B2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4835E1AB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561F3144" w14:textId="3AD71B03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測試完成後將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待測物序號刷入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資料收集器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Barcode scanne</w:t>
                                  </w:r>
                                  <w:r w:rsidR="00B91D82">
                                    <w:rPr>
                                      <w:rFonts w:asciiTheme="minorHAnsi" w:eastAsia="微軟正黑體" w:hAnsiTheme="minorHAnsi" w:cstheme="minorHAnsi" w:hint="eastAsia"/>
                                      <w:sz w:val="28"/>
                                      <w:szCs w:val="28"/>
                                    </w:rPr>
                                    <w:t>r</w:t>
                                  </w:r>
                                </w:p>
                                <w:p w14:paraId="05B1D6DF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128CE256" w14:textId="77777777" w:rsidR="00E93CF3" w:rsidRPr="00064ABE" w:rsidRDefault="00E93CF3" w:rsidP="00523301">
                                  <w:pPr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、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該工單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測試完畢後，將測試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33C4F0" id="_x0000_s1332" type="#_x0000_t202" style="position:absolute;margin-left:327.7pt;margin-top:17.9pt;width:429.35pt;height:354.15pt;z-index:251658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" filled="f" stroked="f">
                      <v:textbox>
                        <w:txbxContent>
                          <w:p w14:paraId="4E9162A9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3A82DF70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49C290B2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出視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4835E1AB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出現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561F3144" w14:textId="3AD71B03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測試完成後將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待測物序號刷入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Barcode scanne</w:t>
                            </w:r>
                            <w:r w:rsidR="00B91D82">
                              <w:rPr>
                                <w:rFonts w:asciiTheme="minorHAnsi" w:eastAsia="微軟正黑體" w:hAnsiTheme="minorHAnsi" w:cstheme="minorHAnsi" w:hint="eastAsia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  <w:p w14:paraId="05B1D6DF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1~3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128CE256" w14:textId="77777777" w:rsidR="00E93CF3" w:rsidRPr="00064ABE" w:rsidRDefault="00E93CF3" w:rsidP="00523301">
                            <w:pPr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、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該工單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Log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5AD52787" wp14:editId="3E5A5BAE">
                  <wp:extent cx="3975735" cy="1916430"/>
                  <wp:effectExtent l="0" t="0" r="0" b="0"/>
                  <wp:docPr id="1092241207" name="圖片 1092241207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27C5F45B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703BFE0E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488E455D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1507D861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B7C02CC" wp14:editId="4F8404C1">
                  <wp:extent cx="4047490" cy="1804670"/>
                  <wp:effectExtent l="0" t="0" r="0" b="0"/>
                  <wp:docPr id="654782262" name="圖片 654782262" descr="一張含有 螢幕擷取畫面, 文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782262" name="圖片 654782262" descr="一張含有 螢幕擷取畫面, 文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645BBA" w:rsidRPr="00E41E25" w14:paraId="2071EAFB" w14:textId="77777777" w:rsidTr="004C013C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1AF41262" w14:textId="7CCAC206" w:rsidR="00645BBA" w:rsidRPr="00E41E25" w:rsidRDefault="00645BBA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二十四、貼紙黏貼作業</w:t>
            </w:r>
          </w:p>
        </w:tc>
      </w:tr>
      <w:tr w:rsidR="00645BBA" w:rsidRPr="00E41E25" w14:paraId="2187E0A4" w14:textId="77777777" w:rsidTr="004C013C">
        <w:trPr>
          <w:trHeight w:val="7699"/>
        </w:trPr>
        <w:tc>
          <w:tcPr>
            <w:tcW w:w="15138" w:type="dxa"/>
          </w:tcPr>
          <w:p w14:paraId="4D506D8F" w14:textId="45A940E0" w:rsidR="00B10DEE" w:rsidRPr="00B10DEE" w:rsidRDefault="005743EC" w:rsidP="005743EC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0" behindDoc="0" locked="0" layoutInCell="1" allowOverlap="1" wp14:anchorId="78388663" wp14:editId="12E8125D">
                      <wp:simplePos x="0" y="0"/>
                      <wp:positionH relativeFrom="column">
                        <wp:posOffset>2565400</wp:posOffset>
                      </wp:positionH>
                      <wp:positionV relativeFrom="paragraph">
                        <wp:posOffset>955040</wp:posOffset>
                      </wp:positionV>
                      <wp:extent cx="2520000" cy="1908000"/>
                      <wp:effectExtent l="0" t="0" r="0" b="0"/>
                      <wp:wrapNone/>
                      <wp:docPr id="203659424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4D3376" w14:textId="77777777" w:rsidR="005743EC" w:rsidRDefault="005743EC" w:rsidP="005743EC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88663" id="_x0000_s1333" type="#_x0000_t202" style="position:absolute;margin-left:202pt;margin-top:75.2pt;width:198.45pt;height:150.25pt;z-index:251658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m3qGw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" filled="f" stroked="f" strokeweight=".5pt">
                      <v:textbox>
                        <w:txbxContent>
                          <w:p w14:paraId="5F4D3376" w14:textId="77777777" w:rsidR="005743EC" w:rsidRDefault="005743EC" w:rsidP="005743EC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8671B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85" behindDoc="0" locked="0" layoutInCell="1" allowOverlap="1" wp14:anchorId="15D3DA78" wp14:editId="3212F8AF">
                      <wp:simplePos x="0" y="0"/>
                      <wp:positionH relativeFrom="column">
                        <wp:posOffset>4900744</wp:posOffset>
                      </wp:positionH>
                      <wp:positionV relativeFrom="paragraph">
                        <wp:posOffset>401718</wp:posOffset>
                      </wp:positionV>
                      <wp:extent cx="2396202" cy="2095844"/>
                      <wp:effectExtent l="19050" t="19050" r="23495" b="19050"/>
                      <wp:wrapNone/>
                      <wp:docPr id="90280365" name="群組 2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6202" cy="2095844"/>
                                <a:chOff x="-4030844" y="4291047"/>
                                <a:chExt cx="2769563" cy="2480428"/>
                              </a:xfrm>
                            </wpg:grpSpPr>
                            <wps:wsp>
                              <wps:cNvPr id="1748257599" name="AutoShape 6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2952123" y="6032610"/>
                                  <a:ext cx="1690842" cy="738865"/>
                                </a:xfrm>
                                <a:prstGeom prst="wedgeRectCallout">
                                  <a:avLst>
                                    <a:gd name="adj1" fmla="val -100531"/>
                                    <a:gd name="adj2" fmla="val -244254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395F7E" w14:textId="77777777" w:rsidR="004C013C" w:rsidRPr="0048796A" w:rsidRDefault="004C013C" w:rsidP="004C013C">
                                    <w:pPr>
                                      <w:rPr>
                                        <w:rFonts w:ascii="微軟正黑體" w:eastAsia="微軟正黑體" w:hAnsi="微軟正黑體"/>
                                      </w:rPr>
                                    </w:pP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QC</w:t>
                                    </w: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貼紙黏貼位置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516295" name="Oval 10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4030844" y="4291047"/>
                                  <a:ext cx="324599" cy="32577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CC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D3DA78" id="群組 284" o:spid="_x0000_s1334" style="position:absolute;margin-left:385.9pt;margin-top:31.65pt;width:188.7pt;height:165.05pt;z-index:251658285;mso-position-horizontal-relative:text;mso-position-vertical-relative:text" coordorigin="-40308,42910" coordsize="27695,24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">
                      <v:shapetype id="_x0000_t61" coordsize="21600,21600" o:spt="61" adj="1350,25920" path="m,l0@8@12@24,0@9,,21600@6,21600@15@27@7,21600,21600,21600,21600@9@18@30,21600@8,21600,0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/>
                        <v:handles>
                          <v:h position="#0,#1"/>
                        </v:handles>
                      </v:shapetype>
                      <v:shape id="AutoShape 623" o:spid="_x0000_s1335" type="#_x0000_t61" style="position:absolute;left:-29521;top:60326;width:16909;height:7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" adj="-10915,-41959" strokecolor="#0070c0" strokeweight="1pt">
                        <v:textbox>
                          <w:txbxContent>
                            <w:p w14:paraId="60395F7E" w14:textId="77777777" w:rsidR="004C013C" w:rsidRPr="0048796A" w:rsidRDefault="004C013C" w:rsidP="004C013C">
                              <w:pPr>
                                <w:rPr>
                                  <w:rFonts w:ascii="微軟正黑體" w:eastAsia="微軟正黑體" w:hAnsi="微軟正黑體"/>
                                </w:rPr>
                              </w:pPr>
                              <w:r w:rsidRPr="0048796A">
                                <w:rPr>
                                  <w:rFonts w:ascii="微軟正黑體" w:eastAsia="微軟正黑體" w:hAnsi="微軟正黑體" w:hint="eastAsia"/>
                                </w:rPr>
                                <w:t>QC貼紙黏貼位置</w:t>
                              </w:r>
                            </w:p>
                          </w:txbxContent>
                        </v:textbox>
                      </v:shape>
                      <v:oval id="Oval 1074" o:spid="_x0000_s1336" style="position:absolute;left:-40308;top:42910;width:3246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" filled="f" strokecolor="#0cf" strokeweight="3pt"/>
                    </v:group>
                  </w:pict>
                </mc:Fallback>
              </mc:AlternateContent>
            </w:r>
            <w:r w:rsidR="006A34CA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5" behindDoc="0" locked="0" layoutInCell="1" allowOverlap="1" wp14:anchorId="22014C18" wp14:editId="4C782390">
                      <wp:simplePos x="0" y="0"/>
                      <wp:positionH relativeFrom="column">
                        <wp:posOffset>4714240</wp:posOffset>
                      </wp:positionH>
                      <wp:positionV relativeFrom="paragraph">
                        <wp:posOffset>3767455</wp:posOffset>
                      </wp:positionV>
                      <wp:extent cx="4933315" cy="924560"/>
                      <wp:effectExtent l="0" t="0" r="19685" b="27940"/>
                      <wp:wrapSquare wrapText="bothSides"/>
                      <wp:docPr id="160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33315" cy="924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8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04"/>
                                    <w:gridCol w:w="1843"/>
                                    <w:gridCol w:w="4910"/>
                                  </w:tblGrid>
                                  <w:tr w:rsidR="00645BBA" w14:paraId="4D3D3EDF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38E03B3E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編</w:t>
                                        </w:r>
                                        <w:r>
                                          <w:t>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0D4D891A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料</w:t>
                                        </w:r>
                                        <w:r>
                                          <w:t>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p w14:paraId="72915A2C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品</w:t>
                                        </w:r>
                                        <w:r>
                                          <w:t>名</w:t>
                                        </w:r>
                                      </w:p>
                                    </w:tc>
                                  </w:tr>
                                  <w:tr w:rsidR="00645BBA" w14:paraId="7AB43881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41A1D8A3" w14:textId="77777777" w:rsidR="00645BBA" w:rsidRDefault="00645BBA" w:rsidP="0010711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7900C711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12</w:t>
                                        </w:r>
                                        <w:r>
                                          <w:t>01xxxxxxxx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tbl>
                                        <w:tblPr>
                                          <w:tblW w:w="0" w:type="auto"/>
                                          <w:tblCellSpacing w:w="0" w:type="dxa"/>
                                          <w:shd w:val="clear" w:color="auto" w:fill="FFFFFF"/>
                                          <w:tblCellMar>
                                            <w:top w:w="15" w:type="dxa"/>
                                            <w:left w:w="15" w:type="dxa"/>
                                            <w:bottom w:w="15" w:type="dxa"/>
                                            <w:right w:w="15" w:type="dxa"/>
                                          </w:tblCellMar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637"/>
                                        </w:tblGrid>
                                        <w:tr w:rsidR="00645BBA" w:rsidRPr="0059677C" w14:paraId="230F5981" w14:textId="77777777" w:rsidTr="0010711E">
                                          <w:trPr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0" w:type="auto"/>
                                              <w:shd w:val="clear" w:color="auto" w:fill="FFFFFF"/>
                                              <w:vAlign w:val="center"/>
                                              <w:hideMark/>
                                            </w:tcPr>
                                            <w:tbl>
                                              <w:tblPr>
                                                <w:tblW w:w="5000" w:type="pct"/>
                                                <w:tblCellSpacing w:w="0" w:type="dxa"/>
                                                <w:tblCellMar>
                                                  <w:left w:w="0" w:type="dxa"/>
                                                  <w:right w:w="0" w:type="dxa"/>
                                                </w:tblCellMar>
                                                <w:tblLook w:val="04A0" w:firstRow="1" w:lastRow="0" w:firstColumn="1" w:lastColumn="0" w:noHBand="0" w:noVBand="1"/>
                                              </w:tblPr>
                                              <w:tblGrid>
                                                <w:gridCol w:w="2607"/>
                                              </w:tblGrid>
                                              <w:tr w:rsidR="00645BBA" w:rsidRPr="0059677C" w14:paraId="4D58273E" w14:textId="77777777" w:rsidTr="0010711E">
                                                <w:trPr>
                                                  <w:tblCellSpacing w:w="0" w:type="dxa"/>
                                                </w:trPr>
                                                <w:tc>
                                                  <w:tcPr>
                                                    <w:tcW w:w="5000" w:type="pct"/>
                                                    <w:hideMark/>
                                                  </w:tcPr>
                                                  <w:p w14:paraId="2DE1DFEC" w14:textId="77777777" w:rsidR="00645BBA" w:rsidRPr="0059677C" w:rsidRDefault="00645BBA" w:rsidP="0010711E">
                                                    <w:pPr>
                                                      <w:widowControl/>
                                                    </w:pPr>
                                                    <w:r w:rsidRPr="0059677C">
                                                      <w:t>Label/Blank 3M7816/30x8</w:t>
                                                    </w:r>
                                                  </w:p>
                                                </w:tc>
                                              </w:tr>
                                            </w:tbl>
                                            <w:p w14:paraId="49E64C71" w14:textId="77777777" w:rsidR="00645BBA" w:rsidRPr="0059677C" w:rsidRDefault="00645BBA" w:rsidP="0010711E">
                                              <w:pPr>
                                                <w:widowControl/>
                                              </w:pPr>
                                            </w:p>
                                          </w:tc>
                                        </w:tr>
                                      </w:tbl>
                                      <w:p w14:paraId="1EE96429" w14:textId="77777777" w:rsidR="00645BBA" w:rsidRDefault="00645BBA"/>
                                    </w:tc>
                                  </w:tr>
                                  <w:tr w:rsidR="006A34CA" w14:paraId="40CDEB3E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3DF520C8" w14:textId="36C6834A" w:rsidR="006A34CA" w:rsidRDefault="006A34CA" w:rsidP="0010711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7FF779AF" w14:textId="4F1E712F" w:rsidR="006A34CA" w:rsidRDefault="006A34CA">
                                        <w:r>
                                          <w:rPr>
                                            <w:rFonts w:hint="eastAsia"/>
                                          </w:rPr>
                                          <w:t>3093xxxxxxxx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p w14:paraId="54043764" w14:textId="6F390AA2" w:rsidR="006A34CA" w:rsidRPr="0059677C" w:rsidRDefault="00743281" w:rsidP="0010711E">
                                        <w:pPr>
                                          <w:widowControl/>
                                        </w:pPr>
                                        <w:r w:rsidRPr="00743281">
                                          <w:t>MODL BOM 3M7818/30X8 PWR label</w:t>
                                        </w:r>
                                      </w:p>
                                    </w:tc>
                                  </w:tr>
                                </w:tbl>
                                <w:p w14:paraId="6EE8B53B" w14:textId="77777777" w:rsidR="00645BBA" w:rsidRDefault="00645BBA" w:rsidP="00645BB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014C18" id="_x0000_s1337" type="#_x0000_t202" style="position:absolute;margin-left:371.2pt;margin-top:296.65pt;width:388.45pt;height:72.8pt;z-index:25165826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">
                      <v:textbox>
                        <w:txbxContent>
                          <w:tbl>
                            <w:tblPr>
                              <w:tblStyle w:val="a8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04"/>
                              <w:gridCol w:w="1843"/>
                              <w:gridCol w:w="4910"/>
                            </w:tblGrid>
                            <w:tr w:rsidR="00645BBA" w14:paraId="4D3D3EDF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38E03B3E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編</w:t>
                                  </w:r>
                                  <w:r>
                                    <w:t>號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0D4D891A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料</w:t>
                                  </w:r>
                                  <w:r>
                                    <w:t>號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p w14:paraId="72915A2C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品</w:t>
                                  </w:r>
                                  <w:r>
                                    <w:t>名</w:t>
                                  </w:r>
                                </w:p>
                              </w:tc>
                            </w:tr>
                            <w:tr w:rsidR="00645BBA" w14:paraId="7AB43881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41A1D8A3" w14:textId="77777777" w:rsidR="00645BBA" w:rsidRDefault="00645BBA" w:rsidP="0010711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900C711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12</w:t>
                                  </w:r>
                                  <w:r>
                                    <w:t>01xxxxxxxx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tbl>
                                  <w:tblPr>
                                    <w:tblW w:w="0" w:type="auto"/>
                                    <w:tblCellSpacing w:w="0" w:type="dxa"/>
                                    <w:shd w:val="clear" w:color="auto" w:fill="FFFFFF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637"/>
                                  </w:tblGrid>
                                  <w:tr w:rsidR="00645BBA" w:rsidRPr="0059677C" w14:paraId="230F5981" w14:textId="77777777" w:rsidTr="0010711E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shd w:val="clear" w:color="auto" w:fill="FFFFFF"/>
                                        <w:vAlign w:val="center"/>
                                        <w:hideMark/>
                                      </w:tcPr>
                                      <w:tbl>
                                        <w:tblPr>
                                          <w:tblW w:w="5000" w:type="pct"/>
                                          <w:tblCellSpacing w:w="0" w:type="dxa"/>
                                          <w:tblCellMar>
                                            <w:left w:w="0" w:type="dxa"/>
                                            <w:right w:w="0" w:type="dxa"/>
                                          </w:tblCellMar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607"/>
                                        </w:tblGrid>
                                        <w:tr w:rsidR="00645BBA" w:rsidRPr="0059677C" w14:paraId="4D58273E" w14:textId="77777777" w:rsidTr="0010711E">
                                          <w:trPr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5000" w:type="pct"/>
                                              <w:hideMark/>
                                            </w:tcPr>
                                            <w:p w14:paraId="2DE1DFEC" w14:textId="77777777" w:rsidR="00645BBA" w:rsidRPr="0059677C" w:rsidRDefault="00645BBA" w:rsidP="0010711E">
                                              <w:pPr>
                                                <w:widowControl/>
                                              </w:pPr>
                                              <w:r w:rsidRPr="0059677C">
                                                <w:t>Label/Blank 3M7816/30x8</w:t>
                                              </w:r>
                                            </w:p>
                                          </w:tc>
                                        </w:tr>
                                      </w:tbl>
                                      <w:p w14:paraId="49E64C71" w14:textId="77777777" w:rsidR="00645BBA" w:rsidRPr="0059677C" w:rsidRDefault="00645BBA" w:rsidP="0010711E">
                                        <w:pPr>
                                          <w:widowControl/>
                                        </w:pPr>
                                      </w:p>
                                    </w:tc>
                                  </w:tr>
                                </w:tbl>
                                <w:p w14:paraId="1EE96429" w14:textId="77777777" w:rsidR="00645BBA" w:rsidRDefault="00645BBA"/>
                              </w:tc>
                            </w:tr>
                            <w:tr w:rsidR="006A34CA" w14:paraId="40CDEB3E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3DF520C8" w14:textId="36C6834A" w:rsidR="006A34CA" w:rsidRDefault="006A34CA" w:rsidP="0010711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FF779AF" w14:textId="4F1E712F" w:rsidR="006A34CA" w:rsidRDefault="006A34CA">
                                  <w:r>
                                    <w:rPr>
                                      <w:rFonts w:hint="eastAsia"/>
                                    </w:rPr>
                                    <w:t>3093xxxxxxxx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p w14:paraId="54043764" w14:textId="6F390AA2" w:rsidR="006A34CA" w:rsidRPr="0059677C" w:rsidRDefault="00743281" w:rsidP="0010711E">
                                  <w:pPr>
                                    <w:widowControl/>
                                  </w:pPr>
                                  <w:r w:rsidRPr="00743281">
                                    <w:t>MODL BOM 3M7818/30X8 PWR label</w:t>
                                  </w:r>
                                </w:p>
                              </w:tc>
                            </w:tr>
                          </w:tbl>
                          <w:p w14:paraId="6EE8B53B" w14:textId="77777777" w:rsidR="00645BBA" w:rsidRDefault="00645BBA" w:rsidP="00645BBA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CB1057" w:rsidRPr="00E41E25" w14:paraId="2BD7A9F8" w14:textId="77777777" w:rsidTr="005C6FA6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032B3688" w14:textId="77777777" w:rsidR="00CB1057" w:rsidRPr="00E41E25" w:rsidRDefault="00CB1057" w:rsidP="009D7146">
            <w:pPr>
              <w:pStyle w:val="1"/>
              <w:tabs>
                <w:tab w:val="num" w:pos="360"/>
              </w:tabs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二十五、包裝作業</w:t>
            </w:r>
          </w:p>
        </w:tc>
      </w:tr>
      <w:tr w:rsidR="00CB1057" w:rsidRPr="00E41E25" w14:paraId="35575839" w14:textId="77777777" w:rsidTr="005C6FA6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0BA0602A" w14:textId="77777777" w:rsidR="00CB1057" w:rsidRPr="00E41E25" w:rsidRDefault="00CB1057" w:rsidP="00CB1057">
            <w:pPr>
              <w:pStyle w:val="af2"/>
              <w:numPr>
                <w:ilvl w:val="0"/>
                <w:numId w:val="29"/>
              </w:numPr>
              <w:ind w:leftChars="0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將產品放入靜電袋中</w:t>
            </w:r>
            <w:r w:rsidRPr="00E41E25">
              <w:rPr>
                <w:rFonts w:asciiTheme="minorHAnsi" w:eastAsia="微軟正黑體" w:hAnsiTheme="minorHAnsi" w:cstheme="minorHAnsi"/>
              </w:rPr>
              <w:t>折好貼</w:t>
            </w:r>
            <w:r w:rsidRPr="00E41E25">
              <w:rPr>
                <w:rFonts w:asciiTheme="minorHAnsi" w:eastAsia="微軟正黑體" w:hAnsiTheme="minorHAnsi" w:cstheme="minorHAnsi"/>
              </w:rPr>
              <w:t>上膠帶</w:t>
            </w:r>
          </w:p>
          <w:p w14:paraId="14845FAE" w14:textId="00F8FE64" w:rsidR="00B10DEE" w:rsidRPr="00B10DEE" w:rsidRDefault="005743EC" w:rsidP="005743EC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1" behindDoc="0" locked="0" layoutInCell="1" allowOverlap="1" wp14:anchorId="6B43E4B8" wp14:editId="65626073">
                      <wp:simplePos x="0" y="0"/>
                      <wp:positionH relativeFrom="column">
                        <wp:posOffset>3110712</wp:posOffset>
                      </wp:positionH>
                      <wp:positionV relativeFrom="paragraph">
                        <wp:posOffset>865098</wp:posOffset>
                      </wp:positionV>
                      <wp:extent cx="1762963" cy="1528877"/>
                      <wp:effectExtent l="0" t="0" r="0" b="0"/>
                      <wp:wrapNone/>
                      <wp:docPr id="497071719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2963" cy="15288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18D6E6" w14:textId="77777777" w:rsidR="005743EC" w:rsidRPr="005743EC" w:rsidRDefault="005743EC" w:rsidP="005743EC">
                                  <w:pPr>
                                    <w:jc w:val="center"/>
                                  </w:pPr>
                                  <w:r w:rsidRPr="005743EC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3E4B8" id="_x0000_s1338" type="#_x0000_t202" style="position:absolute;margin-left:244.95pt;margin-top:68.1pt;width:138.8pt;height:120.4pt;z-index:251658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" filled="f" stroked="f" strokeweight=".5pt">
                      <v:textbox>
                        <w:txbxContent>
                          <w:p w14:paraId="1118D6E6" w14:textId="77777777" w:rsidR="005743EC" w:rsidRPr="005743EC" w:rsidRDefault="005743EC" w:rsidP="005743EC">
                            <w:pPr>
                              <w:jc w:val="center"/>
                            </w:pPr>
                            <w:r w:rsidRPr="005743EC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9D9A59B" wp14:editId="7E064D1A">
                      <wp:simplePos x="0" y="0"/>
                      <wp:positionH relativeFrom="column">
                        <wp:posOffset>755802</wp:posOffset>
                      </wp:positionH>
                      <wp:positionV relativeFrom="paragraph">
                        <wp:posOffset>718947</wp:posOffset>
                      </wp:positionV>
                      <wp:extent cx="4091947" cy="1828800"/>
                      <wp:effectExtent l="0" t="0" r="3810" b="0"/>
                      <wp:wrapNone/>
                      <wp:docPr id="1976200703" name="群組 2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91947" cy="1828800"/>
                                <a:chOff x="0" y="0"/>
                                <a:chExt cx="4091947" cy="1828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8819199" name="圖片 27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936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987013238" name="矩形 286"/>
                              <wps:cNvSpPr/>
                              <wps:spPr>
                                <a:xfrm>
                                  <a:off x="3789274" y="0"/>
                                  <a:ext cx="302673" cy="1828800"/>
                                </a:xfrm>
                                <a:prstGeom prst="rect">
                                  <a:avLst/>
                                </a:prstGeom>
                                <a:blipFill>
                                  <a:blip r:embed="rId105"/>
                                  <a:tile tx="0" ty="0" sx="100000" sy="100000" flip="none" algn="tl"/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FC5758" id="群組 288" o:spid="_x0000_s1026" style="position:absolute;margin-left:59.5pt;margin-top:56.6pt;width:322.2pt;height:2in;z-index:251658240" coordsize="40919,18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">
                      <v:shape id="圖片 277" o:spid="_x0000_s1027" type="#_x0000_t75" style="position:absolute;width:38093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">
                        <v:imagedata r:id="rId106" o:title=""/>
                      </v:shape>
                      <v:rect id="矩形 286" o:spid="_x0000_s1028" style="position:absolute;left:37892;width:3027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" stroked="f" strokeweight="1pt">
                        <v:fill r:id="rId107" o:title="" recolor="t" rotate="t" type="tile"/>
                      </v:rect>
                    </v:group>
                  </w:pict>
                </mc:Fallback>
              </mc:AlternateContent>
            </w:r>
            <w:r w:rsidR="004C013C"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6" behindDoc="0" locked="0" layoutInCell="1" allowOverlap="1" wp14:anchorId="2E7B45E9" wp14:editId="67AB83D6">
                  <wp:simplePos x="0" y="0"/>
                  <wp:positionH relativeFrom="column">
                    <wp:posOffset>6149340</wp:posOffset>
                  </wp:positionH>
                  <wp:positionV relativeFrom="paragraph">
                    <wp:posOffset>229870</wp:posOffset>
                  </wp:positionV>
                  <wp:extent cx="2190750" cy="2961005"/>
                  <wp:effectExtent l="0" t="4128" r="0" b="0"/>
                  <wp:wrapNone/>
                  <wp:docPr id="1042826250" name="圖片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90750" cy="296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sectPr w:rsidR="00227548" w:rsidRPr="00E41E25" w:rsidSect="00BD135E">
      <w:headerReference w:type="default" r:id="rId11"/>
      <w:footerReference w:type="default" r:id="rId12"/>
      <w:headerReference w:type="first" r:id="rId13"/>
      <w:footerReference w:type="first" r:id="rId14"/>
      <w:pgSz w:w="16840" w:h="11907" w:orient="landscape" w:code="9"/>
      <w:pgMar w:top="1077" w:right="851" w:bottom="851" w:left="851" w:header="851" w:footer="454" w:gutter="0"/>
      <w:cols w:space="425"/>
      <w:titlePg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676C8" w14:textId="77777777" w:rsidR="003750C3" w:rsidRDefault="003750C3">
      <w:r>
        <w:separator/>
      </w:r>
    </w:p>
  </w:endnote>
  <w:endnote w:type="continuationSeparator" w:id="0">
    <w:p w14:paraId="221A327A" w14:textId="77777777" w:rsidR="003750C3" w:rsidRDefault="00375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細圓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85" w:type="dxa"/>
      <w:tblInd w:w="-84" w:type="dxa"/>
      <w:tblBorders>
        <w:top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6112"/>
      <w:gridCol w:w="4365"/>
      <w:gridCol w:w="555"/>
      <w:gridCol w:w="4453"/>
    </w:tblGrid>
    <w:tr w:rsidR="00D86B20" w14:paraId="63703996" w14:textId="77777777" w:rsidTr="000C2FAC">
      <w:trPr>
        <w:trHeight w:val="381"/>
      </w:trPr>
      <w:tc>
        <w:tcPr>
          <w:tcW w:w="6112" w:type="dxa"/>
        </w:tcPr>
        <w:p w14:paraId="7055B0B5" w14:textId="16770653" w:rsidR="00E41E25" w:rsidRPr="00E41E25" w:rsidRDefault="00D86B20" w:rsidP="00145F91">
          <w:pPr>
            <w:pStyle w:val="a5"/>
            <w:jc w:val="both"/>
            <w:rPr>
              <w:rFonts w:ascii="Calibri Light" w:eastAsia="標楷體" w:hAnsi="Calibri Light" w:cs="Arial"/>
            </w:rPr>
          </w:pPr>
          <w:r>
            <w:rPr>
              <w:rFonts w:hint="eastAsia"/>
              <w:sz w:val="22"/>
            </w:rPr>
            <w:t>文件編號</w:t>
          </w:r>
          <w:r w:rsidRPr="008E157E">
            <w:rPr>
              <w:rFonts w:ascii="Calibri Light" w:hAnsi="Calibri Light"/>
              <w:sz w:val="22"/>
            </w:rPr>
            <w:t>：</w:t>
          </w:r>
          <w:r w:rsidR="00E41E25">
            <w:rPr>
              <w:rFonts w:ascii="Calibri Light" w:eastAsia="標楷體" w:hAnsi="Calibri Light" w:cs="Arial" w:hint="eastAsia"/>
            </w:rPr>
            <w:t>TBDbdsb</w:t>
          </w:r>
        </w:p>
      </w:tc>
      <w:tc>
        <w:tcPr>
          <w:tcW w:w="4365" w:type="dxa"/>
        </w:tcPr>
        <w:p w14:paraId="226902C5" w14:textId="57EB5F05" w:rsidR="00D86B20" w:rsidRDefault="00D86B20" w:rsidP="004F4992">
          <w:pPr>
            <w:pStyle w:val="a5"/>
            <w:jc w:val="both"/>
          </w:pPr>
          <w:r>
            <w:rPr>
              <w:rFonts w:hint="eastAsia"/>
              <w:sz w:val="22"/>
            </w:rPr>
            <w:t>版本：</w:t>
          </w:r>
          <w:r>
            <w:rPr>
              <w:rFonts w:hint="eastAsia"/>
              <w:sz w:val="22"/>
            </w:rPr>
            <w:t>1.0</w:t>
          </w:r>
          <w:r w:rsidR="004C40E9">
            <w:rPr>
              <w:rFonts w:hint="eastAsia"/>
              <w:sz w:val="22"/>
            </w:rPr>
            <w:t/>
          </w:r>
        </w:p>
      </w:tc>
      <w:tc>
        <w:tcPr>
          <w:tcW w:w="555" w:type="dxa"/>
        </w:tcPr>
        <w:p w14:paraId="319C1283" w14:textId="77777777" w:rsidR="00D86B20" w:rsidRDefault="00D86B20">
          <w:pPr>
            <w:pStyle w:val="a5"/>
            <w:rPr>
              <w:b/>
              <w:sz w:val="22"/>
            </w:rPr>
          </w:pPr>
        </w:p>
      </w:tc>
      <w:tc>
        <w:tcPr>
          <w:tcW w:w="4453" w:type="dxa"/>
        </w:tcPr>
        <w:p w14:paraId="4B7F085A" w14:textId="77777777" w:rsidR="00D86B20" w:rsidRDefault="00D86B20">
          <w:pPr>
            <w:jc w:val="right"/>
            <w:pStyle w:val="a5"/>
            <w:rPr>
              <w:b/>
              <w:sz w:val="22"/>
            </w:rPr>
          </w:pPr>
          <w:r>
            <w:rPr>
              <w:rStyle w:val="a6"/>
              <w:rFonts w:hint="eastAsia"/>
              <w:sz w:val="22"/>
            </w:rPr>
            <w:t>頁次：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PAGE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/>
          </w:r>
          <w:r>
            <w:rPr>
              <w:rStyle w:val="a6"/>
              <w:sz w:val="22"/>
            </w:rPr>
            <w:fldChar w:fldCharType="end"/>
          </w:r>
          <w:r>
            <w:rPr>
              <w:rStyle w:val="a6"/>
              <w:sz w:val="22"/>
            </w:rPr>
            <w:t>/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NUMPAGES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/>
          </w:r>
          <w:r>
            <w:rPr>
              <w:rStyle w:val="a6"/>
              <w:sz w:val="22"/>
            </w:rPr>
            <w:fldChar w:fldCharType="end"/>
          </w:r>
        </w:p>
      </w:tc>
    </w:tr>
  </w:tbl>
  <w:p w14:paraId="635E27FA" w14:textId="77777777" w:rsidR="00D86B20" w:rsidRDefault="00D86B20">
    <w:pPr>
      <w:pStyle w:val="a5"/>
      <w:rPr>
        <w:sz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8856B" w14:textId="77777777" w:rsidR="00D86B20" w:rsidRDefault="00D86B20">
    <w:pPr>
      <w:pStyle w:val="a5"/>
    </w:pPr>
    <w:r>
      <w:rPr>
        <w:rFonts w:ascii="細明體" w:eastAsia="細明體" w:hAnsi="細明體" w:cs="細明體" w:hint="eastAsia"/>
        <w:w w:val="15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4F3DA" w14:textId="77777777" w:rsidR="003750C3" w:rsidRDefault="003750C3">
      <w:r>
        <w:rPr>
          <w:rFonts w:hint="eastAsia"/>
        </w:rPr>
        <w:separator/>
      </w:r>
    </w:p>
  </w:footnote>
  <w:footnote w:type="continuationSeparator" w:id="0">
    <w:p w14:paraId="6EA81E5D" w14:textId="77777777" w:rsidR="003750C3" w:rsidRDefault="003750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12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12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D63"/>
    <w:multiLevelType w:val="hybridMultilevel"/>
    <w:tmpl w:val="8EFE473C"/>
    <w:lvl w:ilvl="0" w:tplc="4C0CDA80">
      <w:start w:val="9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BA12F7"/>
    <w:multiLevelType w:val="hybridMultilevel"/>
    <w:tmpl w:val="A7749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4072CE"/>
    <w:multiLevelType w:val="hybridMultilevel"/>
    <w:tmpl w:val="766214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695CDA"/>
    <w:multiLevelType w:val="hybridMultilevel"/>
    <w:tmpl w:val="BFEEA60E"/>
    <w:lvl w:ilvl="0" w:tplc="1818B36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3B1396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4F191E"/>
    <w:multiLevelType w:val="hybridMultilevel"/>
    <w:tmpl w:val="31AE6FCA"/>
    <w:lvl w:ilvl="0" w:tplc="76644D96">
      <w:start w:val="1"/>
      <w:numFmt w:val="bullet"/>
      <w:lvlText w:val=""/>
      <w:lvlJc w:val="left"/>
      <w:pPr>
        <w:tabs>
          <w:tab w:val="num" w:pos="425"/>
        </w:tabs>
        <w:ind w:left="425" w:hanging="425"/>
      </w:pPr>
      <w:rPr>
        <w:rFonts w:ascii="Monotype Sorts" w:hAnsi="Monotype Sorts" w:hint="default"/>
        <w:color w:val="auto"/>
      </w:rPr>
    </w:lvl>
    <w:lvl w:ilvl="1" w:tplc="DB4443A0">
      <w:start w:val="1"/>
      <w:numFmt w:val="bullet"/>
      <w:lvlText w:val=""/>
      <w:lvlJc w:val="left"/>
      <w:pPr>
        <w:tabs>
          <w:tab w:val="num" w:pos="857"/>
        </w:tabs>
        <w:ind w:left="857" w:hanging="377"/>
      </w:pPr>
      <w:rPr>
        <w:rFonts w:ascii="Wingdings" w:hAnsi="Wingdings" w:hint="default"/>
        <w:sz w:val="20"/>
        <w:szCs w:val="20"/>
      </w:rPr>
    </w:lvl>
    <w:lvl w:ilvl="2" w:tplc="013A4882">
      <w:start w:val="1"/>
      <w:numFmt w:val="bullet"/>
      <w:lvlText w:val=""/>
      <w:lvlJc w:val="left"/>
      <w:pPr>
        <w:tabs>
          <w:tab w:val="num" w:pos="1337"/>
        </w:tabs>
        <w:ind w:left="1337" w:hanging="377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12A2FB2"/>
    <w:multiLevelType w:val="hybridMultilevel"/>
    <w:tmpl w:val="F4EEDEB2"/>
    <w:lvl w:ilvl="0" w:tplc="40322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DC4351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4E6702D"/>
    <w:multiLevelType w:val="hybridMultilevel"/>
    <w:tmpl w:val="3FC4D7FE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046C8E"/>
    <w:multiLevelType w:val="hybridMultilevel"/>
    <w:tmpl w:val="53B82DD0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FB6382"/>
    <w:multiLevelType w:val="hybridMultilevel"/>
    <w:tmpl w:val="4D7AB286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1F3630"/>
    <w:multiLevelType w:val="hybridMultilevel"/>
    <w:tmpl w:val="0FCC4162"/>
    <w:lvl w:ilvl="0" w:tplc="9BCA0E8C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bCs/>
        <w:color w:val="auto"/>
        <w:shd w:val="clear" w:color="auto" w:fil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1F0744"/>
    <w:multiLevelType w:val="hybridMultilevel"/>
    <w:tmpl w:val="355C79A8"/>
    <w:lvl w:ilvl="0" w:tplc="BF303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2582798"/>
    <w:multiLevelType w:val="hybridMultilevel"/>
    <w:tmpl w:val="BA803ECA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1475E"/>
    <w:multiLevelType w:val="hybridMultilevel"/>
    <w:tmpl w:val="7548D366"/>
    <w:lvl w:ilvl="0" w:tplc="04090015">
      <w:start w:val="1"/>
      <w:numFmt w:val="taiwaneseCountingThousand"/>
      <w:lvlText w:val="%1、"/>
      <w:lvlJc w:val="left"/>
      <w:pPr>
        <w:tabs>
          <w:tab w:val="num" w:pos="5016"/>
        </w:tabs>
        <w:ind w:left="5016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7335"/>
        </w:tabs>
        <w:ind w:left="733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815"/>
        </w:tabs>
        <w:ind w:left="781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295"/>
        </w:tabs>
        <w:ind w:left="829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775"/>
        </w:tabs>
        <w:ind w:left="877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255"/>
        </w:tabs>
        <w:ind w:left="925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35"/>
        </w:tabs>
        <w:ind w:left="973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10215"/>
        </w:tabs>
        <w:ind w:left="1021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95"/>
        </w:tabs>
        <w:ind w:left="10695" w:hanging="480"/>
      </w:pPr>
    </w:lvl>
  </w:abstractNum>
  <w:abstractNum w:abstractNumId="15" w15:restartNumberingAfterBreak="0">
    <w:nsid w:val="41C25F1F"/>
    <w:multiLevelType w:val="hybridMultilevel"/>
    <w:tmpl w:val="D52C84F6"/>
    <w:lvl w:ilvl="0" w:tplc="4D5C5A5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5FA54C3"/>
    <w:multiLevelType w:val="hybridMultilevel"/>
    <w:tmpl w:val="3CB2D602"/>
    <w:lvl w:ilvl="0" w:tplc="86D88E6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7402053"/>
    <w:multiLevelType w:val="hybridMultilevel"/>
    <w:tmpl w:val="63DC622A"/>
    <w:lvl w:ilvl="0" w:tplc="52D6731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9603BD7"/>
    <w:multiLevelType w:val="hybridMultilevel"/>
    <w:tmpl w:val="C6AE8924"/>
    <w:lvl w:ilvl="0" w:tplc="F8800D96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-480"/>
        </w:tabs>
        <w:ind w:left="-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0"/>
        </w:tabs>
        <w:ind w:left="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</w:abstractNum>
  <w:abstractNum w:abstractNumId="19" w15:restartNumberingAfterBreak="0">
    <w:nsid w:val="590565E8"/>
    <w:multiLevelType w:val="hybridMultilevel"/>
    <w:tmpl w:val="23D270D0"/>
    <w:lvl w:ilvl="0" w:tplc="6EF671B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04503C"/>
    <w:multiLevelType w:val="hybridMultilevel"/>
    <w:tmpl w:val="678AB71A"/>
    <w:lvl w:ilvl="0" w:tplc="013A4882">
      <w:start w:val="1"/>
      <w:numFmt w:val="bullet"/>
      <w:lvlText w:val=""/>
      <w:lvlJc w:val="left"/>
      <w:pPr>
        <w:tabs>
          <w:tab w:val="num" w:pos="377"/>
        </w:tabs>
        <w:ind w:left="377" w:hanging="377"/>
      </w:pPr>
      <w:rPr>
        <w:rFonts w:ascii="Wingdings" w:hAnsi="Wingdings" w:hint="default"/>
        <w:sz w:val="20"/>
        <w:szCs w:val="20"/>
      </w:rPr>
    </w:lvl>
    <w:lvl w:ilvl="1" w:tplc="5C908B16">
      <w:start w:val="13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20"/>
        <w:szCs w:val="20"/>
      </w:rPr>
    </w:lvl>
    <w:lvl w:ilvl="2" w:tplc="5B8A111C">
      <w:start w:val="76"/>
      <w:numFmt w:val="bullet"/>
      <w:lvlText w:val="◎"/>
      <w:lvlJc w:val="left"/>
      <w:pPr>
        <w:tabs>
          <w:tab w:val="num" w:pos="1320"/>
        </w:tabs>
        <w:ind w:left="1320" w:hanging="360"/>
      </w:pPr>
      <w:rPr>
        <w:rFonts w:ascii="標楷體" w:eastAsia="標楷體" w:hAnsi="標楷體" w:cs="Times New Roman" w:hint="eastAsia"/>
      </w:rPr>
    </w:lvl>
    <w:lvl w:ilvl="3" w:tplc="5A8638C2">
      <w:start w:val="1"/>
      <w:numFmt w:val="bullet"/>
      <w:lvlText w:val="☆"/>
      <w:lvlJc w:val="left"/>
      <w:pPr>
        <w:tabs>
          <w:tab w:val="num" w:pos="1800"/>
        </w:tabs>
        <w:ind w:left="1800" w:hanging="360"/>
      </w:pPr>
      <w:rPr>
        <w:rFonts w:ascii="標楷體" w:eastAsia="標楷體" w:hAnsi="標楷體" w:cs="Times New Roman" w:hint="eastAsia"/>
        <w:sz w:val="20"/>
        <w:szCs w:val="20"/>
        <w:lang w:val="en-US"/>
      </w:rPr>
    </w:lvl>
    <w:lvl w:ilvl="4" w:tplc="F8800D96">
      <w:start w:val="1"/>
      <w:numFmt w:val="bullet"/>
      <w:lvlText w:val="□"/>
      <w:lvlJc w:val="left"/>
      <w:pPr>
        <w:tabs>
          <w:tab w:val="num" w:pos="2280"/>
        </w:tabs>
        <w:ind w:left="2280" w:hanging="360"/>
      </w:pPr>
      <w:rPr>
        <w:rFonts w:ascii="標楷體" w:eastAsia="標楷體" w:hAnsi="標楷體" w:cs="Times New Roman" w:hint="eastAsia"/>
        <w:sz w:val="20"/>
        <w:szCs w:val="20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C7415D2"/>
    <w:multiLevelType w:val="hybridMultilevel"/>
    <w:tmpl w:val="8CA86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06C5CA5"/>
    <w:multiLevelType w:val="hybridMultilevel"/>
    <w:tmpl w:val="2FD0AB60"/>
    <w:lvl w:ilvl="0" w:tplc="75DE2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00AAA"/>
    <w:multiLevelType w:val="hybridMultilevel"/>
    <w:tmpl w:val="DB76F53E"/>
    <w:lvl w:ilvl="0" w:tplc="522246A0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="標楷體" w:hint="eastAsia"/>
        <w:b/>
        <w:color w:val="auto"/>
        <w:shd w:val="clear" w:color="auto" w:fil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B1673F8"/>
    <w:multiLevelType w:val="hybridMultilevel"/>
    <w:tmpl w:val="408C9FCE"/>
    <w:lvl w:ilvl="0" w:tplc="1D1ABD2E">
      <w:start w:val="1"/>
      <w:numFmt w:val="taiwaneseCountingThousand"/>
      <w:lvlText w:val="%1、"/>
      <w:lvlJc w:val="left"/>
      <w:pPr>
        <w:tabs>
          <w:tab w:val="num" w:pos="6210"/>
        </w:tabs>
        <w:ind w:left="621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6690"/>
        </w:tabs>
        <w:ind w:left="66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170"/>
        </w:tabs>
        <w:ind w:left="71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650"/>
        </w:tabs>
        <w:ind w:left="76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130"/>
        </w:tabs>
        <w:ind w:left="81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610"/>
        </w:tabs>
        <w:ind w:left="86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90"/>
        </w:tabs>
        <w:ind w:left="90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9570"/>
        </w:tabs>
        <w:ind w:left="95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50"/>
        </w:tabs>
        <w:ind w:left="10050" w:hanging="480"/>
      </w:pPr>
    </w:lvl>
  </w:abstractNum>
  <w:abstractNum w:abstractNumId="25" w15:restartNumberingAfterBreak="0">
    <w:nsid w:val="6FD33B6F"/>
    <w:multiLevelType w:val="hybridMultilevel"/>
    <w:tmpl w:val="E7843A26"/>
    <w:lvl w:ilvl="0" w:tplc="9AC62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6B5548F"/>
    <w:multiLevelType w:val="hybridMultilevel"/>
    <w:tmpl w:val="682CE5AE"/>
    <w:lvl w:ilvl="0" w:tplc="071287CC">
      <w:start w:val="1"/>
      <w:numFmt w:val="bullet"/>
      <w:lvlText w:val="※"/>
      <w:lvlJc w:val="left"/>
      <w:pPr>
        <w:ind w:left="480" w:hanging="480"/>
      </w:pPr>
      <w:rPr>
        <w:rFonts w:ascii="Arial Unicode MS" w:eastAsia="Arial Unicode MS" w:hAnsi="Arial Unicode MS" w:hint="eastAsia"/>
        <w:color w:val="FF0000"/>
        <w:sz w:val="32"/>
        <w:szCs w:val="3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6CF399D"/>
    <w:multiLevelType w:val="hybridMultilevel"/>
    <w:tmpl w:val="EDC6547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7B776692"/>
    <w:multiLevelType w:val="hybridMultilevel"/>
    <w:tmpl w:val="40E055A2"/>
    <w:lvl w:ilvl="0" w:tplc="34FCF1E4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2657723">
    <w:abstractNumId w:val="16"/>
  </w:num>
  <w:num w:numId="2" w16cid:durableId="348725753">
    <w:abstractNumId w:val="18"/>
  </w:num>
  <w:num w:numId="3" w16cid:durableId="870456373">
    <w:abstractNumId w:val="17"/>
  </w:num>
  <w:num w:numId="4" w16cid:durableId="762722627">
    <w:abstractNumId w:val="24"/>
  </w:num>
  <w:num w:numId="5" w16cid:durableId="317611657">
    <w:abstractNumId w:val="6"/>
  </w:num>
  <w:num w:numId="6" w16cid:durableId="133103906">
    <w:abstractNumId w:val="26"/>
  </w:num>
  <w:num w:numId="7" w16cid:durableId="200857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57986">
    <w:abstractNumId w:val="5"/>
  </w:num>
  <w:num w:numId="9" w16cid:durableId="28461030">
    <w:abstractNumId w:val="20"/>
  </w:num>
  <w:num w:numId="10" w16cid:durableId="620306556">
    <w:abstractNumId w:val="28"/>
  </w:num>
  <w:num w:numId="11" w16cid:durableId="2094155579">
    <w:abstractNumId w:val="25"/>
  </w:num>
  <w:num w:numId="12" w16cid:durableId="416749971">
    <w:abstractNumId w:val="19"/>
  </w:num>
  <w:num w:numId="13" w16cid:durableId="500509413">
    <w:abstractNumId w:val="2"/>
  </w:num>
  <w:num w:numId="14" w16cid:durableId="808746071">
    <w:abstractNumId w:val="27"/>
  </w:num>
  <w:num w:numId="15" w16cid:durableId="1476408785">
    <w:abstractNumId w:val="21"/>
  </w:num>
  <w:num w:numId="16" w16cid:durableId="1256091931">
    <w:abstractNumId w:val="3"/>
  </w:num>
  <w:num w:numId="17" w16cid:durableId="1057700006">
    <w:abstractNumId w:val="13"/>
  </w:num>
  <w:num w:numId="18" w16cid:durableId="1583223770">
    <w:abstractNumId w:val="9"/>
  </w:num>
  <w:num w:numId="19" w16cid:durableId="2145000707">
    <w:abstractNumId w:val="22"/>
  </w:num>
  <w:num w:numId="20" w16cid:durableId="287471696">
    <w:abstractNumId w:val="23"/>
  </w:num>
  <w:num w:numId="21" w16cid:durableId="827865005">
    <w:abstractNumId w:val="8"/>
  </w:num>
  <w:num w:numId="22" w16cid:durableId="1727802761">
    <w:abstractNumId w:val="14"/>
  </w:num>
  <w:num w:numId="23" w16cid:durableId="604506021">
    <w:abstractNumId w:val="15"/>
  </w:num>
  <w:num w:numId="24" w16cid:durableId="261383361">
    <w:abstractNumId w:val="4"/>
  </w:num>
  <w:num w:numId="25" w16cid:durableId="71320349">
    <w:abstractNumId w:val="11"/>
  </w:num>
  <w:num w:numId="26" w16cid:durableId="1294945933">
    <w:abstractNumId w:val="7"/>
  </w:num>
  <w:num w:numId="27" w16cid:durableId="1085570686">
    <w:abstractNumId w:val="0"/>
  </w:num>
  <w:num w:numId="28" w16cid:durableId="1310793622">
    <w:abstractNumId w:val="1"/>
  </w:num>
  <w:num w:numId="29" w16cid:durableId="1535580251">
    <w:abstractNumId w:val="12"/>
  </w:num>
  <w:num w:numId="30" w16cid:durableId="79201617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mirrorMargin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hdrShapeDefaults>
    <o:shapedefaults v:ext="edit" spidmax="2050">
      <o:colormru v:ext="edit" colors="#6f6,#3daa0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6D"/>
    <w:rsid w:val="00000D57"/>
    <w:rsid w:val="00001472"/>
    <w:rsid w:val="00003E89"/>
    <w:rsid w:val="000044C6"/>
    <w:rsid w:val="00006B94"/>
    <w:rsid w:val="00007017"/>
    <w:rsid w:val="000071D0"/>
    <w:rsid w:val="0001110A"/>
    <w:rsid w:val="00013C3B"/>
    <w:rsid w:val="000142B5"/>
    <w:rsid w:val="00014513"/>
    <w:rsid w:val="0001548F"/>
    <w:rsid w:val="0001710F"/>
    <w:rsid w:val="00017857"/>
    <w:rsid w:val="000202F2"/>
    <w:rsid w:val="0002157D"/>
    <w:rsid w:val="00022778"/>
    <w:rsid w:val="000228F4"/>
    <w:rsid w:val="00023549"/>
    <w:rsid w:val="00024C7C"/>
    <w:rsid w:val="00025864"/>
    <w:rsid w:val="00026CDD"/>
    <w:rsid w:val="00032F22"/>
    <w:rsid w:val="0003384F"/>
    <w:rsid w:val="00033ABA"/>
    <w:rsid w:val="0003476C"/>
    <w:rsid w:val="0003652C"/>
    <w:rsid w:val="000371EB"/>
    <w:rsid w:val="00040064"/>
    <w:rsid w:val="0004078F"/>
    <w:rsid w:val="00041437"/>
    <w:rsid w:val="000425F2"/>
    <w:rsid w:val="0004266E"/>
    <w:rsid w:val="000426AF"/>
    <w:rsid w:val="00043256"/>
    <w:rsid w:val="00043306"/>
    <w:rsid w:val="00043318"/>
    <w:rsid w:val="00043488"/>
    <w:rsid w:val="00044015"/>
    <w:rsid w:val="00044C25"/>
    <w:rsid w:val="000460C2"/>
    <w:rsid w:val="00046FAD"/>
    <w:rsid w:val="0004757A"/>
    <w:rsid w:val="000509E0"/>
    <w:rsid w:val="00050EE5"/>
    <w:rsid w:val="00052477"/>
    <w:rsid w:val="00052DE4"/>
    <w:rsid w:val="00053187"/>
    <w:rsid w:val="0005384B"/>
    <w:rsid w:val="00054695"/>
    <w:rsid w:val="00054B3B"/>
    <w:rsid w:val="000568AD"/>
    <w:rsid w:val="00056B4F"/>
    <w:rsid w:val="00061019"/>
    <w:rsid w:val="000637EB"/>
    <w:rsid w:val="000645B2"/>
    <w:rsid w:val="00064ABE"/>
    <w:rsid w:val="00065C10"/>
    <w:rsid w:val="000664A1"/>
    <w:rsid w:val="000716CB"/>
    <w:rsid w:val="00072000"/>
    <w:rsid w:val="00072681"/>
    <w:rsid w:val="00072C2F"/>
    <w:rsid w:val="00073694"/>
    <w:rsid w:val="00074E3A"/>
    <w:rsid w:val="00075F7B"/>
    <w:rsid w:val="000761DA"/>
    <w:rsid w:val="00076E37"/>
    <w:rsid w:val="00077C16"/>
    <w:rsid w:val="00077C3D"/>
    <w:rsid w:val="00077C59"/>
    <w:rsid w:val="00080FA7"/>
    <w:rsid w:val="00082454"/>
    <w:rsid w:val="00082838"/>
    <w:rsid w:val="000828E1"/>
    <w:rsid w:val="00087E3E"/>
    <w:rsid w:val="0009072C"/>
    <w:rsid w:val="000907DD"/>
    <w:rsid w:val="000920F1"/>
    <w:rsid w:val="00096D1F"/>
    <w:rsid w:val="000975BB"/>
    <w:rsid w:val="000A184A"/>
    <w:rsid w:val="000A5D69"/>
    <w:rsid w:val="000A62BF"/>
    <w:rsid w:val="000B0807"/>
    <w:rsid w:val="000B2C6D"/>
    <w:rsid w:val="000B4F73"/>
    <w:rsid w:val="000B6788"/>
    <w:rsid w:val="000C21A4"/>
    <w:rsid w:val="000C2FAC"/>
    <w:rsid w:val="000C3990"/>
    <w:rsid w:val="000C62C3"/>
    <w:rsid w:val="000C72E8"/>
    <w:rsid w:val="000D09CB"/>
    <w:rsid w:val="000D1487"/>
    <w:rsid w:val="000D2146"/>
    <w:rsid w:val="000D2226"/>
    <w:rsid w:val="000D3DF5"/>
    <w:rsid w:val="000D413C"/>
    <w:rsid w:val="000D54E3"/>
    <w:rsid w:val="000D6390"/>
    <w:rsid w:val="000D6BCE"/>
    <w:rsid w:val="000D7917"/>
    <w:rsid w:val="000E0D21"/>
    <w:rsid w:val="000E1FDB"/>
    <w:rsid w:val="000E2CC6"/>
    <w:rsid w:val="000E34E0"/>
    <w:rsid w:val="000E57CD"/>
    <w:rsid w:val="000E61EF"/>
    <w:rsid w:val="000E6819"/>
    <w:rsid w:val="000E741C"/>
    <w:rsid w:val="000F075E"/>
    <w:rsid w:val="000F0E47"/>
    <w:rsid w:val="000F10C6"/>
    <w:rsid w:val="000F10DC"/>
    <w:rsid w:val="000F26D1"/>
    <w:rsid w:val="000F3967"/>
    <w:rsid w:val="000F3FC4"/>
    <w:rsid w:val="000F4A11"/>
    <w:rsid w:val="000F69FD"/>
    <w:rsid w:val="000F6A3B"/>
    <w:rsid w:val="00100C8A"/>
    <w:rsid w:val="00103597"/>
    <w:rsid w:val="00103EE3"/>
    <w:rsid w:val="00104264"/>
    <w:rsid w:val="00104914"/>
    <w:rsid w:val="00104D9A"/>
    <w:rsid w:val="001050C0"/>
    <w:rsid w:val="00105461"/>
    <w:rsid w:val="00105872"/>
    <w:rsid w:val="0011144D"/>
    <w:rsid w:val="001120C7"/>
    <w:rsid w:val="0011223D"/>
    <w:rsid w:val="001122AF"/>
    <w:rsid w:val="00114351"/>
    <w:rsid w:val="00115426"/>
    <w:rsid w:val="001157EE"/>
    <w:rsid w:val="0011674B"/>
    <w:rsid w:val="00116ED4"/>
    <w:rsid w:val="001171B6"/>
    <w:rsid w:val="0011792F"/>
    <w:rsid w:val="001205B1"/>
    <w:rsid w:val="00121D8D"/>
    <w:rsid w:val="00121F0F"/>
    <w:rsid w:val="0012426F"/>
    <w:rsid w:val="00124FE1"/>
    <w:rsid w:val="001252B0"/>
    <w:rsid w:val="00125AC9"/>
    <w:rsid w:val="00126093"/>
    <w:rsid w:val="00126381"/>
    <w:rsid w:val="00127445"/>
    <w:rsid w:val="0013108F"/>
    <w:rsid w:val="00131A64"/>
    <w:rsid w:val="00131F86"/>
    <w:rsid w:val="00132364"/>
    <w:rsid w:val="00132866"/>
    <w:rsid w:val="001338FA"/>
    <w:rsid w:val="00133C39"/>
    <w:rsid w:val="00134939"/>
    <w:rsid w:val="0013582D"/>
    <w:rsid w:val="00136D80"/>
    <w:rsid w:val="00140022"/>
    <w:rsid w:val="00140952"/>
    <w:rsid w:val="00140EB4"/>
    <w:rsid w:val="0014251C"/>
    <w:rsid w:val="001429D1"/>
    <w:rsid w:val="001442A9"/>
    <w:rsid w:val="001451D6"/>
    <w:rsid w:val="00145F91"/>
    <w:rsid w:val="00145F9A"/>
    <w:rsid w:val="00146A43"/>
    <w:rsid w:val="00146BDE"/>
    <w:rsid w:val="00153C61"/>
    <w:rsid w:val="00153DD5"/>
    <w:rsid w:val="0016246E"/>
    <w:rsid w:val="00164FF3"/>
    <w:rsid w:val="00166A8C"/>
    <w:rsid w:val="00166E41"/>
    <w:rsid w:val="00167762"/>
    <w:rsid w:val="00170BC2"/>
    <w:rsid w:val="00171A79"/>
    <w:rsid w:val="00172F52"/>
    <w:rsid w:val="00174558"/>
    <w:rsid w:val="00175F8B"/>
    <w:rsid w:val="00176A13"/>
    <w:rsid w:val="00177218"/>
    <w:rsid w:val="00177992"/>
    <w:rsid w:val="001805A7"/>
    <w:rsid w:val="00182AC7"/>
    <w:rsid w:val="00183536"/>
    <w:rsid w:val="00184D72"/>
    <w:rsid w:val="00185F9B"/>
    <w:rsid w:val="00186105"/>
    <w:rsid w:val="00186607"/>
    <w:rsid w:val="00186FD0"/>
    <w:rsid w:val="00190917"/>
    <w:rsid w:val="00190AD3"/>
    <w:rsid w:val="00190AE2"/>
    <w:rsid w:val="001914E5"/>
    <w:rsid w:val="00191751"/>
    <w:rsid w:val="001940E9"/>
    <w:rsid w:val="00194749"/>
    <w:rsid w:val="00196676"/>
    <w:rsid w:val="00196E18"/>
    <w:rsid w:val="001976F0"/>
    <w:rsid w:val="00197CB2"/>
    <w:rsid w:val="001A3394"/>
    <w:rsid w:val="001A36D9"/>
    <w:rsid w:val="001A37A3"/>
    <w:rsid w:val="001A4973"/>
    <w:rsid w:val="001A516E"/>
    <w:rsid w:val="001A5740"/>
    <w:rsid w:val="001B0CE3"/>
    <w:rsid w:val="001B20A4"/>
    <w:rsid w:val="001B254E"/>
    <w:rsid w:val="001B2BDF"/>
    <w:rsid w:val="001B440B"/>
    <w:rsid w:val="001B74ED"/>
    <w:rsid w:val="001C0B4B"/>
    <w:rsid w:val="001C19AE"/>
    <w:rsid w:val="001C1B3B"/>
    <w:rsid w:val="001C1BEF"/>
    <w:rsid w:val="001C6682"/>
    <w:rsid w:val="001C66B8"/>
    <w:rsid w:val="001C6834"/>
    <w:rsid w:val="001C7DFD"/>
    <w:rsid w:val="001D1B72"/>
    <w:rsid w:val="001D20E7"/>
    <w:rsid w:val="001D235C"/>
    <w:rsid w:val="001D237B"/>
    <w:rsid w:val="001D5211"/>
    <w:rsid w:val="001D573D"/>
    <w:rsid w:val="001D5C16"/>
    <w:rsid w:val="001D6A1E"/>
    <w:rsid w:val="001D7114"/>
    <w:rsid w:val="001D763E"/>
    <w:rsid w:val="001E0765"/>
    <w:rsid w:val="001E0C19"/>
    <w:rsid w:val="001E4074"/>
    <w:rsid w:val="001E44DD"/>
    <w:rsid w:val="001F0210"/>
    <w:rsid w:val="001F10E2"/>
    <w:rsid w:val="001F18B9"/>
    <w:rsid w:val="001F280C"/>
    <w:rsid w:val="001F2D2E"/>
    <w:rsid w:val="001F35C3"/>
    <w:rsid w:val="001F3D6E"/>
    <w:rsid w:val="001F5D83"/>
    <w:rsid w:val="001F605E"/>
    <w:rsid w:val="00203117"/>
    <w:rsid w:val="0020437D"/>
    <w:rsid w:val="002046AF"/>
    <w:rsid w:val="00204DBB"/>
    <w:rsid w:val="0021273A"/>
    <w:rsid w:val="00212EC1"/>
    <w:rsid w:val="00213F0D"/>
    <w:rsid w:val="00215144"/>
    <w:rsid w:val="00215349"/>
    <w:rsid w:val="00220062"/>
    <w:rsid w:val="00223A32"/>
    <w:rsid w:val="00224880"/>
    <w:rsid w:val="00227548"/>
    <w:rsid w:val="00231BBF"/>
    <w:rsid w:val="00232812"/>
    <w:rsid w:val="00234E62"/>
    <w:rsid w:val="0023708E"/>
    <w:rsid w:val="002416BF"/>
    <w:rsid w:val="00241AD0"/>
    <w:rsid w:val="00245E86"/>
    <w:rsid w:val="00246176"/>
    <w:rsid w:val="0025098E"/>
    <w:rsid w:val="00250C68"/>
    <w:rsid w:val="00252E9B"/>
    <w:rsid w:val="0025303C"/>
    <w:rsid w:val="0025312C"/>
    <w:rsid w:val="00253E91"/>
    <w:rsid w:val="00255AD8"/>
    <w:rsid w:val="00257F7B"/>
    <w:rsid w:val="00260D7F"/>
    <w:rsid w:val="00262534"/>
    <w:rsid w:val="0026296D"/>
    <w:rsid w:val="00263094"/>
    <w:rsid w:val="00265A72"/>
    <w:rsid w:val="00270A56"/>
    <w:rsid w:val="00271D0E"/>
    <w:rsid w:val="002773DD"/>
    <w:rsid w:val="00277CD7"/>
    <w:rsid w:val="0028168A"/>
    <w:rsid w:val="00283224"/>
    <w:rsid w:val="00283736"/>
    <w:rsid w:val="0028491D"/>
    <w:rsid w:val="0028527E"/>
    <w:rsid w:val="00286E00"/>
    <w:rsid w:val="00287077"/>
    <w:rsid w:val="0028742D"/>
    <w:rsid w:val="00291A5F"/>
    <w:rsid w:val="002927ED"/>
    <w:rsid w:val="00294F5E"/>
    <w:rsid w:val="00295F84"/>
    <w:rsid w:val="002A08C1"/>
    <w:rsid w:val="002A0CC1"/>
    <w:rsid w:val="002A1529"/>
    <w:rsid w:val="002A2BDB"/>
    <w:rsid w:val="002A7EF0"/>
    <w:rsid w:val="002B1F1F"/>
    <w:rsid w:val="002B2CF1"/>
    <w:rsid w:val="002B43EC"/>
    <w:rsid w:val="002B47A5"/>
    <w:rsid w:val="002B5AF3"/>
    <w:rsid w:val="002B71A4"/>
    <w:rsid w:val="002B798F"/>
    <w:rsid w:val="002C0BEE"/>
    <w:rsid w:val="002C136D"/>
    <w:rsid w:val="002C1F56"/>
    <w:rsid w:val="002C26F6"/>
    <w:rsid w:val="002C2DF4"/>
    <w:rsid w:val="002C3482"/>
    <w:rsid w:val="002C6F38"/>
    <w:rsid w:val="002C754D"/>
    <w:rsid w:val="002D080C"/>
    <w:rsid w:val="002D151C"/>
    <w:rsid w:val="002D2496"/>
    <w:rsid w:val="002D3B39"/>
    <w:rsid w:val="002D5291"/>
    <w:rsid w:val="002D5D74"/>
    <w:rsid w:val="002D6564"/>
    <w:rsid w:val="002D7CE5"/>
    <w:rsid w:val="002E0518"/>
    <w:rsid w:val="002E109E"/>
    <w:rsid w:val="002E2272"/>
    <w:rsid w:val="002E23CC"/>
    <w:rsid w:val="002E307C"/>
    <w:rsid w:val="002E3D57"/>
    <w:rsid w:val="002E4575"/>
    <w:rsid w:val="002E4720"/>
    <w:rsid w:val="002E4A0A"/>
    <w:rsid w:val="002F070A"/>
    <w:rsid w:val="002F1868"/>
    <w:rsid w:val="002F2BA4"/>
    <w:rsid w:val="002F3591"/>
    <w:rsid w:val="002F4303"/>
    <w:rsid w:val="002F4388"/>
    <w:rsid w:val="002F4D01"/>
    <w:rsid w:val="002F6D6D"/>
    <w:rsid w:val="00300DC4"/>
    <w:rsid w:val="00300DD1"/>
    <w:rsid w:val="00301FC8"/>
    <w:rsid w:val="00302080"/>
    <w:rsid w:val="0030255E"/>
    <w:rsid w:val="003105BD"/>
    <w:rsid w:val="00311D5A"/>
    <w:rsid w:val="003121B3"/>
    <w:rsid w:val="003169CF"/>
    <w:rsid w:val="00317C8F"/>
    <w:rsid w:val="0032103C"/>
    <w:rsid w:val="0032132C"/>
    <w:rsid w:val="003216D0"/>
    <w:rsid w:val="00321FF3"/>
    <w:rsid w:val="00324255"/>
    <w:rsid w:val="00325D75"/>
    <w:rsid w:val="00325E22"/>
    <w:rsid w:val="0032619B"/>
    <w:rsid w:val="0032788C"/>
    <w:rsid w:val="00331718"/>
    <w:rsid w:val="00334EBD"/>
    <w:rsid w:val="00336CC3"/>
    <w:rsid w:val="0034106B"/>
    <w:rsid w:val="00341E96"/>
    <w:rsid w:val="00342631"/>
    <w:rsid w:val="00342DDC"/>
    <w:rsid w:val="003432EB"/>
    <w:rsid w:val="00343F24"/>
    <w:rsid w:val="00344843"/>
    <w:rsid w:val="0034484A"/>
    <w:rsid w:val="00344F15"/>
    <w:rsid w:val="00345A5B"/>
    <w:rsid w:val="003471A5"/>
    <w:rsid w:val="00347C0C"/>
    <w:rsid w:val="003500C1"/>
    <w:rsid w:val="00354199"/>
    <w:rsid w:val="00355A3B"/>
    <w:rsid w:val="00355C52"/>
    <w:rsid w:val="00356085"/>
    <w:rsid w:val="00356264"/>
    <w:rsid w:val="00357879"/>
    <w:rsid w:val="0035799F"/>
    <w:rsid w:val="003608B0"/>
    <w:rsid w:val="0036131B"/>
    <w:rsid w:val="00363EE7"/>
    <w:rsid w:val="003647BE"/>
    <w:rsid w:val="00365C4B"/>
    <w:rsid w:val="00367903"/>
    <w:rsid w:val="00372327"/>
    <w:rsid w:val="00372674"/>
    <w:rsid w:val="00373487"/>
    <w:rsid w:val="00374AF2"/>
    <w:rsid w:val="00374DBF"/>
    <w:rsid w:val="00375015"/>
    <w:rsid w:val="003750C3"/>
    <w:rsid w:val="0037549F"/>
    <w:rsid w:val="003757CC"/>
    <w:rsid w:val="00376F76"/>
    <w:rsid w:val="0038259D"/>
    <w:rsid w:val="00384F3D"/>
    <w:rsid w:val="00387CB5"/>
    <w:rsid w:val="00387E34"/>
    <w:rsid w:val="00392CDB"/>
    <w:rsid w:val="00393966"/>
    <w:rsid w:val="00394E84"/>
    <w:rsid w:val="00395013"/>
    <w:rsid w:val="003A19A6"/>
    <w:rsid w:val="003A29B8"/>
    <w:rsid w:val="003A2C64"/>
    <w:rsid w:val="003A41B3"/>
    <w:rsid w:val="003A41F0"/>
    <w:rsid w:val="003A5512"/>
    <w:rsid w:val="003A5C49"/>
    <w:rsid w:val="003A6FAE"/>
    <w:rsid w:val="003A6FB6"/>
    <w:rsid w:val="003B0078"/>
    <w:rsid w:val="003B2E84"/>
    <w:rsid w:val="003B347B"/>
    <w:rsid w:val="003B75CD"/>
    <w:rsid w:val="003C09F4"/>
    <w:rsid w:val="003C25DD"/>
    <w:rsid w:val="003C2E5B"/>
    <w:rsid w:val="003C3451"/>
    <w:rsid w:val="003C4520"/>
    <w:rsid w:val="003C4A7B"/>
    <w:rsid w:val="003C5696"/>
    <w:rsid w:val="003C7F6A"/>
    <w:rsid w:val="003D0329"/>
    <w:rsid w:val="003D230B"/>
    <w:rsid w:val="003D3110"/>
    <w:rsid w:val="003D4CEF"/>
    <w:rsid w:val="003D4E08"/>
    <w:rsid w:val="003D7379"/>
    <w:rsid w:val="003E3CE6"/>
    <w:rsid w:val="003E474D"/>
    <w:rsid w:val="003E5626"/>
    <w:rsid w:val="003E727F"/>
    <w:rsid w:val="003F0A14"/>
    <w:rsid w:val="003F14F4"/>
    <w:rsid w:val="003F1AC6"/>
    <w:rsid w:val="003F1E73"/>
    <w:rsid w:val="003F1F48"/>
    <w:rsid w:val="003F3A2F"/>
    <w:rsid w:val="003F60F6"/>
    <w:rsid w:val="003F6D0A"/>
    <w:rsid w:val="003F6F11"/>
    <w:rsid w:val="00402847"/>
    <w:rsid w:val="00402857"/>
    <w:rsid w:val="00403168"/>
    <w:rsid w:val="00403369"/>
    <w:rsid w:val="00403377"/>
    <w:rsid w:val="00403882"/>
    <w:rsid w:val="00403B56"/>
    <w:rsid w:val="0040420E"/>
    <w:rsid w:val="00404E2A"/>
    <w:rsid w:val="00406E50"/>
    <w:rsid w:val="00410B9A"/>
    <w:rsid w:val="00412448"/>
    <w:rsid w:val="00412952"/>
    <w:rsid w:val="0041301F"/>
    <w:rsid w:val="0041314F"/>
    <w:rsid w:val="00414F3C"/>
    <w:rsid w:val="00415A0C"/>
    <w:rsid w:val="00416194"/>
    <w:rsid w:val="004169C8"/>
    <w:rsid w:val="0041741D"/>
    <w:rsid w:val="00417B00"/>
    <w:rsid w:val="0042151E"/>
    <w:rsid w:val="004215A4"/>
    <w:rsid w:val="00421819"/>
    <w:rsid w:val="00421D41"/>
    <w:rsid w:val="00422C2B"/>
    <w:rsid w:val="004238E3"/>
    <w:rsid w:val="00423A94"/>
    <w:rsid w:val="00424F54"/>
    <w:rsid w:val="004303FC"/>
    <w:rsid w:val="0043041C"/>
    <w:rsid w:val="004314F9"/>
    <w:rsid w:val="00432AAF"/>
    <w:rsid w:val="0043360F"/>
    <w:rsid w:val="004337BD"/>
    <w:rsid w:val="0043587F"/>
    <w:rsid w:val="00436C21"/>
    <w:rsid w:val="0044025B"/>
    <w:rsid w:val="00441D68"/>
    <w:rsid w:val="004428D5"/>
    <w:rsid w:val="00444A59"/>
    <w:rsid w:val="004521C0"/>
    <w:rsid w:val="00453CF8"/>
    <w:rsid w:val="00453F41"/>
    <w:rsid w:val="004565F0"/>
    <w:rsid w:val="0045708F"/>
    <w:rsid w:val="00460ECE"/>
    <w:rsid w:val="00461351"/>
    <w:rsid w:val="004624ED"/>
    <w:rsid w:val="004627AC"/>
    <w:rsid w:val="00463461"/>
    <w:rsid w:val="00464CAB"/>
    <w:rsid w:val="00464F6A"/>
    <w:rsid w:val="004658FF"/>
    <w:rsid w:val="004662C4"/>
    <w:rsid w:val="0047223D"/>
    <w:rsid w:val="004725B5"/>
    <w:rsid w:val="004725FF"/>
    <w:rsid w:val="00472764"/>
    <w:rsid w:val="00472B4E"/>
    <w:rsid w:val="004735B3"/>
    <w:rsid w:val="00473733"/>
    <w:rsid w:val="004769D9"/>
    <w:rsid w:val="00476DE9"/>
    <w:rsid w:val="004806CB"/>
    <w:rsid w:val="00481F9C"/>
    <w:rsid w:val="0048342D"/>
    <w:rsid w:val="00483534"/>
    <w:rsid w:val="004839DA"/>
    <w:rsid w:val="0048413E"/>
    <w:rsid w:val="0048435C"/>
    <w:rsid w:val="004927E5"/>
    <w:rsid w:val="00496305"/>
    <w:rsid w:val="004A0D40"/>
    <w:rsid w:val="004A4AFD"/>
    <w:rsid w:val="004A4CC6"/>
    <w:rsid w:val="004A4CDA"/>
    <w:rsid w:val="004A791F"/>
    <w:rsid w:val="004B2B59"/>
    <w:rsid w:val="004B3762"/>
    <w:rsid w:val="004B380F"/>
    <w:rsid w:val="004B6766"/>
    <w:rsid w:val="004B6987"/>
    <w:rsid w:val="004C013C"/>
    <w:rsid w:val="004C0311"/>
    <w:rsid w:val="004C0BB2"/>
    <w:rsid w:val="004C10D2"/>
    <w:rsid w:val="004C2254"/>
    <w:rsid w:val="004C369A"/>
    <w:rsid w:val="004C40E9"/>
    <w:rsid w:val="004C4E52"/>
    <w:rsid w:val="004C6BC9"/>
    <w:rsid w:val="004C74CD"/>
    <w:rsid w:val="004D3672"/>
    <w:rsid w:val="004D5078"/>
    <w:rsid w:val="004D6707"/>
    <w:rsid w:val="004D7D22"/>
    <w:rsid w:val="004E0647"/>
    <w:rsid w:val="004E2D0E"/>
    <w:rsid w:val="004E370C"/>
    <w:rsid w:val="004E4CA0"/>
    <w:rsid w:val="004E5434"/>
    <w:rsid w:val="004E58E1"/>
    <w:rsid w:val="004E5EFD"/>
    <w:rsid w:val="004E6247"/>
    <w:rsid w:val="004E6440"/>
    <w:rsid w:val="004E665D"/>
    <w:rsid w:val="004F1104"/>
    <w:rsid w:val="004F3F30"/>
    <w:rsid w:val="004F421A"/>
    <w:rsid w:val="004F4992"/>
    <w:rsid w:val="004F4EAD"/>
    <w:rsid w:val="004F5BD6"/>
    <w:rsid w:val="004F6229"/>
    <w:rsid w:val="004F660A"/>
    <w:rsid w:val="004F72B5"/>
    <w:rsid w:val="0050149B"/>
    <w:rsid w:val="00502086"/>
    <w:rsid w:val="005033FC"/>
    <w:rsid w:val="00503E9A"/>
    <w:rsid w:val="00505F01"/>
    <w:rsid w:val="00507F5C"/>
    <w:rsid w:val="00510FC4"/>
    <w:rsid w:val="005129DE"/>
    <w:rsid w:val="005151B7"/>
    <w:rsid w:val="00515724"/>
    <w:rsid w:val="00515D3E"/>
    <w:rsid w:val="00516C27"/>
    <w:rsid w:val="005179D7"/>
    <w:rsid w:val="0052124B"/>
    <w:rsid w:val="00522C0D"/>
    <w:rsid w:val="00523301"/>
    <w:rsid w:val="00523E86"/>
    <w:rsid w:val="005245DB"/>
    <w:rsid w:val="00524E6D"/>
    <w:rsid w:val="00526DC0"/>
    <w:rsid w:val="00527C5F"/>
    <w:rsid w:val="005338EB"/>
    <w:rsid w:val="00534B17"/>
    <w:rsid w:val="00535783"/>
    <w:rsid w:val="0053709C"/>
    <w:rsid w:val="00537FD4"/>
    <w:rsid w:val="00540544"/>
    <w:rsid w:val="00541E50"/>
    <w:rsid w:val="005420FC"/>
    <w:rsid w:val="0054329F"/>
    <w:rsid w:val="005448E8"/>
    <w:rsid w:val="00545853"/>
    <w:rsid w:val="00546122"/>
    <w:rsid w:val="00546218"/>
    <w:rsid w:val="005467FB"/>
    <w:rsid w:val="005471F3"/>
    <w:rsid w:val="0055051A"/>
    <w:rsid w:val="00550AD8"/>
    <w:rsid w:val="00551167"/>
    <w:rsid w:val="00551F30"/>
    <w:rsid w:val="005531D2"/>
    <w:rsid w:val="00555DA8"/>
    <w:rsid w:val="00556EFD"/>
    <w:rsid w:val="00557416"/>
    <w:rsid w:val="00557814"/>
    <w:rsid w:val="00561D00"/>
    <w:rsid w:val="005630F4"/>
    <w:rsid w:val="00563118"/>
    <w:rsid w:val="00563B5D"/>
    <w:rsid w:val="005641A0"/>
    <w:rsid w:val="00565106"/>
    <w:rsid w:val="00565E97"/>
    <w:rsid w:val="00567E0C"/>
    <w:rsid w:val="005706DF"/>
    <w:rsid w:val="00570F09"/>
    <w:rsid w:val="00571A0D"/>
    <w:rsid w:val="005743EC"/>
    <w:rsid w:val="0057460C"/>
    <w:rsid w:val="00574B83"/>
    <w:rsid w:val="0057516E"/>
    <w:rsid w:val="005754A9"/>
    <w:rsid w:val="0057552F"/>
    <w:rsid w:val="00577032"/>
    <w:rsid w:val="005770B4"/>
    <w:rsid w:val="00577908"/>
    <w:rsid w:val="005820B1"/>
    <w:rsid w:val="0058220A"/>
    <w:rsid w:val="0058277F"/>
    <w:rsid w:val="00582B04"/>
    <w:rsid w:val="0058479F"/>
    <w:rsid w:val="00585850"/>
    <w:rsid w:val="005859CB"/>
    <w:rsid w:val="0058763D"/>
    <w:rsid w:val="0059084E"/>
    <w:rsid w:val="00590C3A"/>
    <w:rsid w:val="00593069"/>
    <w:rsid w:val="00593083"/>
    <w:rsid w:val="00593736"/>
    <w:rsid w:val="00593D88"/>
    <w:rsid w:val="005952C1"/>
    <w:rsid w:val="005953AB"/>
    <w:rsid w:val="0059677C"/>
    <w:rsid w:val="00597F45"/>
    <w:rsid w:val="005A2329"/>
    <w:rsid w:val="005A2A8D"/>
    <w:rsid w:val="005A4AC5"/>
    <w:rsid w:val="005A4C04"/>
    <w:rsid w:val="005A4E8C"/>
    <w:rsid w:val="005A4EC8"/>
    <w:rsid w:val="005A72C1"/>
    <w:rsid w:val="005B0257"/>
    <w:rsid w:val="005B0C92"/>
    <w:rsid w:val="005B2240"/>
    <w:rsid w:val="005B3B26"/>
    <w:rsid w:val="005B442B"/>
    <w:rsid w:val="005B5D36"/>
    <w:rsid w:val="005B6186"/>
    <w:rsid w:val="005B6FA1"/>
    <w:rsid w:val="005B7F88"/>
    <w:rsid w:val="005C15A7"/>
    <w:rsid w:val="005C1B8E"/>
    <w:rsid w:val="005C1C87"/>
    <w:rsid w:val="005C2543"/>
    <w:rsid w:val="005C2D2A"/>
    <w:rsid w:val="005C3487"/>
    <w:rsid w:val="005C3E2B"/>
    <w:rsid w:val="005C6C72"/>
    <w:rsid w:val="005D0AB1"/>
    <w:rsid w:val="005D0F9D"/>
    <w:rsid w:val="005D4180"/>
    <w:rsid w:val="005D42EE"/>
    <w:rsid w:val="005D4302"/>
    <w:rsid w:val="005D58AB"/>
    <w:rsid w:val="005E0A65"/>
    <w:rsid w:val="005E1986"/>
    <w:rsid w:val="005E2A06"/>
    <w:rsid w:val="005E2DE5"/>
    <w:rsid w:val="005E3188"/>
    <w:rsid w:val="005E36F1"/>
    <w:rsid w:val="005E3835"/>
    <w:rsid w:val="005E463F"/>
    <w:rsid w:val="005E5966"/>
    <w:rsid w:val="005E6AAA"/>
    <w:rsid w:val="005E78F9"/>
    <w:rsid w:val="005E7ADA"/>
    <w:rsid w:val="005F1E13"/>
    <w:rsid w:val="005F2438"/>
    <w:rsid w:val="005F68CB"/>
    <w:rsid w:val="00603E10"/>
    <w:rsid w:val="00603F48"/>
    <w:rsid w:val="006050CB"/>
    <w:rsid w:val="00605A1F"/>
    <w:rsid w:val="0060778D"/>
    <w:rsid w:val="006105FE"/>
    <w:rsid w:val="00610783"/>
    <w:rsid w:val="00611EE5"/>
    <w:rsid w:val="00611FBA"/>
    <w:rsid w:val="00612054"/>
    <w:rsid w:val="0061335F"/>
    <w:rsid w:val="006146D6"/>
    <w:rsid w:val="006167E9"/>
    <w:rsid w:val="00616A24"/>
    <w:rsid w:val="00617189"/>
    <w:rsid w:val="00617894"/>
    <w:rsid w:val="00620808"/>
    <w:rsid w:val="006208B6"/>
    <w:rsid w:val="00626BBD"/>
    <w:rsid w:val="006302D9"/>
    <w:rsid w:val="00631ECC"/>
    <w:rsid w:val="006322D5"/>
    <w:rsid w:val="0063246E"/>
    <w:rsid w:val="0063280C"/>
    <w:rsid w:val="00632C6A"/>
    <w:rsid w:val="006333E4"/>
    <w:rsid w:val="0063388F"/>
    <w:rsid w:val="00634497"/>
    <w:rsid w:val="00635446"/>
    <w:rsid w:val="0063575D"/>
    <w:rsid w:val="0063625C"/>
    <w:rsid w:val="00636932"/>
    <w:rsid w:val="006372E9"/>
    <w:rsid w:val="00640690"/>
    <w:rsid w:val="00640777"/>
    <w:rsid w:val="006411E3"/>
    <w:rsid w:val="006415C5"/>
    <w:rsid w:val="006441D8"/>
    <w:rsid w:val="00644A05"/>
    <w:rsid w:val="006452AF"/>
    <w:rsid w:val="00645BBA"/>
    <w:rsid w:val="00645EA7"/>
    <w:rsid w:val="00647F66"/>
    <w:rsid w:val="0065284E"/>
    <w:rsid w:val="00653320"/>
    <w:rsid w:val="00653D86"/>
    <w:rsid w:val="00656C54"/>
    <w:rsid w:val="00656EEA"/>
    <w:rsid w:val="00663191"/>
    <w:rsid w:val="00664259"/>
    <w:rsid w:val="00664C22"/>
    <w:rsid w:val="00664FE7"/>
    <w:rsid w:val="006662F5"/>
    <w:rsid w:val="00670627"/>
    <w:rsid w:val="00671E19"/>
    <w:rsid w:val="00672362"/>
    <w:rsid w:val="00672920"/>
    <w:rsid w:val="006749EC"/>
    <w:rsid w:val="00674D07"/>
    <w:rsid w:val="00676179"/>
    <w:rsid w:val="0068052C"/>
    <w:rsid w:val="00680E1D"/>
    <w:rsid w:val="006812EC"/>
    <w:rsid w:val="006822B3"/>
    <w:rsid w:val="006843AE"/>
    <w:rsid w:val="006848A4"/>
    <w:rsid w:val="00684DA8"/>
    <w:rsid w:val="00684FB1"/>
    <w:rsid w:val="006875D4"/>
    <w:rsid w:val="00690023"/>
    <w:rsid w:val="006907F2"/>
    <w:rsid w:val="0069097E"/>
    <w:rsid w:val="0069357B"/>
    <w:rsid w:val="00694486"/>
    <w:rsid w:val="006953D1"/>
    <w:rsid w:val="006955B7"/>
    <w:rsid w:val="0069799C"/>
    <w:rsid w:val="006A081F"/>
    <w:rsid w:val="006A1801"/>
    <w:rsid w:val="006A2498"/>
    <w:rsid w:val="006A32F8"/>
    <w:rsid w:val="006A34CA"/>
    <w:rsid w:val="006A3906"/>
    <w:rsid w:val="006A4020"/>
    <w:rsid w:val="006A5DA5"/>
    <w:rsid w:val="006A6989"/>
    <w:rsid w:val="006B0A57"/>
    <w:rsid w:val="006B24A9"/>
    <w:rsid w:val="006B4A1B"/>
    <w:rsid w:val="006B63C6"/>
    <w:rsid w:val="006B7020"/>
    <w:rsid w:val="006B7ADB"/>
    <w:rsid w:val="006B7D75"/>
    <w:rsid w:val="006C0616"/>
    <w:rsid w:val="006C1411"/>
    <w:rsid w:val="006C37CC"/>
    <w:rsid w:val="006C4CDF"/>
    <w:rsid w:val="006C7C2D"/>
    <w:rsid w:val="006D057E"/>
    <w:rsid w:val="006D2B01"/>
    <w:rsid w:val="006D2F70"/>
    <w:rsid w:val="006D37C1"/>
    <w:rsid w:val="006D4CE7"/>
    <w:rsid w:val="006D7B92"/>
    <w:rsid w:val="006D7CF5"/>
    <w:rsid w:val="006D7E48"/>
    <w:rsid w:val="006E0A9B"/>
    <w:rsid w:val="006E150B"/>
    <w:rsid w:val="006E494A"/>
    <w:rsid w:val="006E5141"/>
    <w:rsid w:val="006F18D8"/>
    <w:rsid w:val="006F1DE8"/>
    <w:rsid w:val="006F7874"/>
    <w:rsid w:val="007007E9"/>
    <w:rsid w:val="0070358E"/>
    <w:rsid w:val="00705533"/>
    <w:rsid w:val="00705E7D"/>
    <w:rsid w:val="00706D84"/>
    <w:rsid w:val="0071022A"/>
    <w:rsid w:val="00711F2F"/>
    <w:rsid w:val="00711F74"/>
    <w:rsid w:val="00713BBA"/>
    <w:rsid w:val="007149B4"/>
    <w:rsid w:val="00715E18"/>
    <w:rsid w:val="007226FA"/>
    <w:rsid w:val="00723C1C"/>
    <w:rsid w:val="00723C4B"/>
    <w:rsid w:val="0072413C"/>
    <w:rsid w:val="0072672F"/>
    <w:rsid w:val="007338DC"/>
    <w:rsid w:val="00734166"/>
    <w:rsid w:val="007357C4"/>
    <w:rsid w:val="0073583E"/>
    <w:rsid w:val="0073588A"/>
    <w:rsid w:val="007371E4"/>
    <w:rsid w:val="00741C18"/>
    <w:rsid w:val="0074205E"/>
    <w:rsid w:val="00742C59"/>
    <w:rsid w:val="00743281"/>
    <w:rsid w:val="007463EC"/>
    <w:rsid w:val="00747764"/>
    <w:rsid w:val="00747AE3"/>
    <w:rsid w:val="00750088"/>
    <w:rsid w:val="00750410"/>
    <w:rsid w:val="007522DA"/>
    <w:rsid w:val="00752472"/>
    <w:rsid w:val="007525F2"/>
    <w:rsid w:val="00753588"/>
    <w:rsid w:val="00755806"/>
    <w:rsid w:val="00755ABE"/>
    <w:rsid w:val="007566C8"/>
    <w:rsid w:val="0075708A"/>
    <w:rsid w:val="007601A5"/>
    <w:rsid w:val="0076276B"/>
    <w:rsid w:val="00762F7B"/>
    <w:rsid w:val="007633A7"/>
    <w:rsid w:val="00763CA9"/>
    <w:rsid w:val="007648B4"/>
    <w:rsid w:val="007649FF"/>
    <w:rsid w:val="00764B81"/>
    <w:rsid w:val="00766F01"/>
    <w:rsid w:val="00767229"/>
    <w:rsid w:val="00767414"/>
    <w:rsid w:val="00767BFF"/>
    <w:rsid w:val="00767ECB"/>
    <w:rsid w:val="0077250A"/>
    <w:rsid w:val="0077323A"/>
    <w:rsid w:val="0077392E"/>
    <w:rsid w:val="007747BB"/>
    <w:rsid w:val="00781060"/>
    <w:rsid w:val="0078161D"/>
    <w:rsid w:val="0078209C"/>
    <w:rsid w:val="007821FB"/>
    <w:rsid w:val="00784FDE"/>
    <w:rsid w:val="007858EF"/>
    <w:rsid w:val="007859A4"/>
    <w:rsid w:val="00785AF7"/>
    <w:rsid w:val="00785EB1"/>
    <w:rsid w:val="007918C5"/>
    <w:rsid w:val="0079444A"/>
    <w:rsid w:val="00794F91"/>
    <w:rsid w:val="00795932"/>
    <w:rsid w:val="007A446E"/>
    <w:rsid w:val="007A49B2"/>
    <w:rsid w:val="007A66E1"/>
    <w:rsid w:val="007A6B1A"/>
    <w:rsid w:val="007A7AC3"/>
    <w:rsid w:val="007B1257"/>
    <w:rsid w:val="007B1D2C"/>
    <w:rsid w:val="007B204A"/>
    <w:rsid w:val="007B268D"/>
    <w:rsid w:val="007B4D05"/>
    <w:rsid w:val="007B5DB2"/>
    <w:rsid w:val="007B689C"/>
    <w:rsid w:val="007B7207"/>
    <w:rsid w:val="007B7CF7"/>
    <w:rsid w:val="007C0152"/>
    <w:rsid w:val="007C0C7B"/>
    <w:rsid w:val="007C112A"/>
    <w:rsid w:val="007C1CCA"/>
    <w:rsid w:val="007C6DCC"/>
    <w:rsid w:val="007C7370"/>
    <w:rsid w:val="007C7EE7"/>
    <w:rsid w:val="007D11C0"/>
    <w:rsid w:val="007D2A06"/>
    <w:rsid w:val="007D439E"/>
    <w:rsid w:val="007D48D6"/>
    <w:rsid w:val="007D5FF3"/>
    <w:rsid w:val="007D6DB1"/>
    <w:rsid w:val="007D7604"/>
    <w:rsid w:val="007E0317"/>
    <w:rsid w:val="007E19CF"/>
    <w:rsid w:val="007E1F01"/>
    <w:rsid w:val="007E1F5D"/>
    <w:rsid w:val="007E262A"/>
    <w:rsid w:val="007E44CA"/>
    <w:rsid w:val="007E4F53"/>
    <w:rsid w:val="007E5DDF"/>
    <w:rsid w:val="007F27E6"/>
    <w:rsid w:val="007F282B"/>
    <w:rsid w:val="007F3645"/>
    <w:rsid w:val="007F3A8F"/>
    <w:rsid w:val="007F422D"/>
    <w:rsid w:val="007F4295"/>
    <w:rsid w:val="007F4E85"/>
    <w:rsid w:val="0080039B"/>
    <w:rsid w:val="00800C61"/>
    <w:rsid w:val="008016BD"/>
    <w:rsid w:val="00801924"/>
    <w:rsid w:val="00804EC3"/>
    <w:rsid w:val="00805408"/>
    <w:rsid w:val="00805753"/>
    <w:rsid w:val="008057A4"/>
    <w:rsid w:val="00806DD1"/>
    <w:rsid w:val="00806FDA"/>
    <w:rsid w:val="00810268"/>
    <w:rsid w:val="0081219E"/>
    <w:rsid w:val="008129F9"/>
    <w:rsid w:val="0081608F"/>
    <w:rsid w:val="00816B2E"/>
    <w:rsid w:val="00824E28"/>
    <w:rsid w:val="0082549B"/>
    <w:rsid w:val="0082551A"/>
    <w:rsid w:val="00826216"/>
    <w:rsid w:val="00826865"/>
    <w:rsid w:val="00826E01"/>
    <w:rsid w:val="00827CCA"/>
    <w:rsid w:val="00827EE7"/>
    <w:rsid w:val="00830216"/>
    <w:rsid w:val="00831A27"/>
    <w:rsid w:val="00831DC2"/>
    <w:rsid w:val="00832105"/>
    <w:rsid w:val="00833EF9"/>
    <w:rsid w:val="00835FBA"/>
    <w:rsid w:val="0083622F"/>
    <w:rsid w:val="008370EE"/>
    <w:rsid w:val="0084134C"/>
    <w:rsid w:val="008420EB"/>
    <w:rsid w:val="00842BE4"/>
    <w:rsid w:val="008434BC"/>
    <w:rsid w:val="00844BFA"/>
    <w:rsid w:val="00845353"/>
    <w:rsid w:val="00846D38"/>
    <w:rsid w:val="0084730A"/>
    <w:rsid w:val="0084773B"/>
    <w:rsid w:val="00852929"/>
    <w:rsid w:val="008529C0"/>
    <w:rsid w:val="0085356C"/>
    <w:rsid w:val="00853944"/>
    <w:rsid w:val="00853CA1"/>
    <w:rsid w:val="00854036"/>
    <w:rsid w:val="00854599"/>
    <w:rsid w:val="008555E7"/>
    <w:rsid w:val="0086112B"/>
    <w:rsid w:val="00861135"/>
    <w:rsid w:val="008611EA"/>
    <w:rsid w:val="00861431"/>
    <w:rsid w:val="0086344E"/>
    <w:rsid w:val="00863EC1"/>
    <w:rsid w:val="008641E8"/>
    <w:rsid w:val="0087046A"/>
    <w:rsid w:val="00870BED"/>
    <w:rsid w:val="008713C0"/>
    <w:rsid w:val="008727B5"/>
    <w:rsid w:val="00872AC1"/>
    <w:rsid w:val="008734ED"/>
    <w:rsid w:val="00873A7D"/>
    <w:rsid w:val="0087599B"/>
    <w:rsid w:val="00882355"/>
    <w:rsid w:val="00884C16"/>
    <w:rsid w:val="0088671B"/>
    <w:rsid w:val="0089055C"/>
    <w:rsid w:val="00891225"/>
    <w:rsid w:val="00892C52"/>
    <w:rsid w:val="008A1891"/>
    <w:rsid w:val="008A2018"/>
    <w:rsid w:val="008A2958"/>
    <w:rsid w:val="008B02CB"/>
    <w:rsid w:val="008B418D"/>
    <w:rsid w:val="008B4716"/>
    <w:rsid w:val="008B6191"/>
    <w:rsid w:val="008C0A3D"/>
    <w:rsid w:val="008C1323"/>
    <w:rsid w:val="008C1871"/>
    <w:rsid w:val="008C1D61"/>
    <w:rsid w:val="008C44D9"/>
    <w:rsid w:val="008C6459"/>
    <w:rsid w:val="008C6914"/>
    <w:rsid w:val="008C7215"/>
    <w:rsid w:val="008D094F"/>
    <w:rsid w:val="008D175B"/>
    <w:rsid w:val="008D1C4E"/>
    <w:rsid w:val="008D2DAA"/>
    <w:rsid w:val="008D39F4"/>
    <w:rsid w:val="008D53E3"/>
    <w:rsid w:val="008D602A"/>
    <w:rsid w:val="008D7AC2"/>
    <w:rsid w:val="008E068C"/>
    <w:rsid w:val="008E0926"/>
    <w:rsid w:val="008E157E"/>
    <w:rsid w:val="008E19D5"/>
    <w:rsid w:val="008E3721"/>
    <w:rsid w:val="008E493F"/>
    <w:rsid w:val="008E7DB4"/>
    <w:rsid w:val="008F3461"/>
    <w:rsid w:val="008F395D"/>
    <w:rsid w:val="008F4504"/>
    <w:rsid w:val="008F4BEF"/>
    <w:rsid w:val="008F544D"/>
    <w:rsid w:val="008F5833"/>
    <w:rsid w:val="008F6A8E"/>
    <w:rsid w:val="00900A43"/>
    <w:rsid w:val="00900D5F"/>
    <w:rsid w:val="00900D94"/>
    <w:rsid w:val="009016D5"/>
    <w:rsid w:val="009027E2"/>
    <w:rsid w:val="00906B92"/>
    <w:rsid w:val="009123A8"/>
    <w:rsid w:val="00913F82"/>
    <w:rsid w:val="00913F86"/>
    <w:rsid w:val="009155AE"/>
    <w:rsid w:val="009155BC"/>
    <w:rsid w:val="00915674"/>
    <w:rsid w:val="00915A5A"/>
    <w:rsid w:val="00916A69"/>
    <w:rsid w:val="00916DB8"/>
    <w:rsid w:val="0092006D"/>
    <w:rsid w:val="009208CD"/>
    <w:rsid w:val="009208E7"/>
    <w:rsid w:val="00920AF3"/>
    <w:rsid w:val="00921165"/>
    <w:rsid w:val="00921588"/>
    <w:rsid w:val="00923D7E"/>
    <w:rsid w:val="00924BBE"/>
    <w:rsid w:val="00926B50"/>
    <w:rsid w:val="00926D15"/>
    <w:rsid w:val="00927C93"/>
    <w:rsid w:val="00930F2F"/>
    <w:rsid w:val="00931CEF"/>
    <w:rsid w:val="00932EED"/>
    <w:rsid w:val="009333F3"/>
    <w:rsid w:val="00936A34"/>
    <w:rsid w:val="00940896"/>
    <w:rsid w:val="00941635"/>
    <w:rsid w:val="0094188A"/>
    <w:rsid w:val="009431D5"/>
    <w:rsid w:val="009431EE"/>
    <w:rsid w:val="0094406B"/>
    <w:rsid w:val="00944355"/>
    <w:rsid w:val="00945375"/>
    <w:rsid w:val="0094636B"/>
    <w:rsid w:val="009466CA"/>
    <w:rsid w:val="0094737A"/>
    <w:rsid w:val="0094756D"/>
    <w:rsid w:val="00947A13"/>
    <w:rsid w:val="0095046D"/>
    <w:rsid w:val="009528AA"/>
    <w:rsid w:val="00954494"/>
    <w:rsid w:val="009548FD"/>
    <w:rsid w:val="00954B1D"/>
    <w:rsid w:val="00954FDC"/>
    <w:rsid w:val="0095718C"/>
    <w:rsid w:val="00957D40"/>
    <w:rsid w:val="00957F8C"/>
    <w:rsid w:val="00960A02"/>
    <w:rsid w:val="009623DD"/>
    <w:rsid w:val="009657B8"/>
    <w:rsid w:val="00967C4F"/>
    <w:rsid w:val="00971325"/>
    <w:rsid w:val="00971D24"/>
    <w:rsid w:val="009722FD"/>
    <w:rsid w:val="00973056"/>
    <w:rsid w:val="00973AA2"/>
    <w:rsid w:val="009744B1"/>
    <w:rsid w:val="009760C6"/>
    <w:rsid w:val="00980DE2"/>
    <w:rsid w:val="00980E1B"/>
    <w:rsid w:val="009823CB"/>
    <w:rsid w:val="00986D14"/>
    <w:rsid w:val="00987104"/>
    <w:rsid w:val="00990691"/>
    <w:rsid w:val="009914F2"/>
    <w:rsid w:val="00991E83"/>
    <w:rsid w:val="0099596D"/>
    <w:rsid w:val="0099687A"/>
    <w:rsid w:val="009976B9"/>
    <w:rsid w:val="00997704"/>
    <w:rsid w:val="009977C3"/>
    <w:rsid w:val="009A0824"/>
    <w:rsid w:val="009A1A0F"/>
    <w:rsid w:val="009A1C9C"/>
    <w:rsid w:val="009A1D2D"/>
    <w:rsid w:val="009A390D"/>
    <w:rsid w:val="009A3BAE"/>
    <w:rsid w:val="009A4553"/>
    <w:rsid w:val="009A5C2F"/>
    <w:rsid w:val="009B0C85"/>
    <w:rsid w:val="009B16AE"/>
    <w:rsid w:val="009B1AA8"/>
    <w:rsid w:val="009B1D2F"/>
    <w:rsid w:val="009B2189"/>
    <w:rsid w:val="009B2E32"/>
    <w:rsid w:val="009B334C"/>
    <w:rsid w:val="009B52FF"/>
    <w:rsid w:val="009B65DA"/>
    <w:rsid w:val="009C0B56"/>
    <w:rsid w:val="009C1878"/>
    <w:rsid w:val="009C1D1E"/>
    <w:rsid w:val="009C1E3C"/>
    <w:rsid w:val="009C30FF"/>
    <w:rsid w:val="009C3E56"/>
    <w:rsid w:val="009C48FB"/>
    <w:rsid w:val="009C5D15"/>
    <w:rsid w:val="009D0FC3"/>
    <w:rsid w:val="009D160A"/>
    <w:rsid w:val="009D20B5"/>
    <w:rsid w:val="009D36FE"/>
    <w:rsid w:val="009D44AA"/>
    <w:rsid w:val="009D64E7"/>
    <w:rsid w:val="009D7146"/>
    <w:rsid w:val="009D7224"/>
    <w:rsid w:val="009D7C6F"/>
    <w:rsid w:val="009E0A5D"/>
    <w:rsid w:val="009E122D"/>
    <w:rsid w:val="009E5BB6"/>
    <w:rsid w:val="009E639E"/>
    <w:rsid w:val="009E6989"/>
    <w:rsid w:val="009E753C"/>
    <w:rsid w:val="009E7A8B"/>
    <w:rsid w:val="009F0001"/>
    <w:rsid w:val="009F1322"/>
    <w:rsid w:val="009F1357"/>
    <w:rsid w:val="009F1EA0"/>
    <w:rsid w:val="009F37AC"/>
    <w:rsid w:val="009F48C4"/>
    <w:rsid w:val="009F4B75"/>
    <w:rsid w:val="009F7ECA"/>
    <w:rsid w:val="00A00EA3"/>
    <w:rsid w:val="00A0129A"/>
    <w:rsid w:val="00A013C1"/>
    <w:rsid w:val="00A01783"/>
    <w:rsid w:val="00A031E8"/>
    <w:rsid w:val="00A03B43"/>
    <w:rsid w:val="00A047EE"/>
    <w:rsid w:val="00A06173"/>
    <w:rsid w:val="00A0651C"/>
    <w:rsid w:val="00A07227"/>
    <w:rsid w:val="00A07B4F"/>
    <w:rsid w:val="00A100ED"/>
    <w:rsid w:val="00A10F63"/>
    <w:rsid w:val="00A11A50"/>
    <w:rsid w:val="00A11B28"/>
    <w:rsid w:val="00A11BE7"/>
    <w:rsid w:val="00A129A4"/>
    <w:rsid w:val="00A134A6"/>
    <w:rsid w:val="00A14565"/>
    <w:rsid w:val="00A14885"/>
    <w:rsid w:val="00A14E2E"/>
    <w:rsid w:val="00A164C9"/>
    <w:rsid w:val="00A20E82"/>
    <w:rsid w:val="00A23657"/>
    <w:rsid w:val="00A2393C"/>
    <w:rsid w:val="00A23C8A"/>
    <w:rsid w:val="00A24D92"/>
    <w:rsid w:val="00A26BF7"/>
    <w:rsid w:val="00A32272"/>
    <w:rsid w:val="00A32C48"/>
    <w:rsid w:val="00A3528F"/>
    <w:rsid w:val="00A35E1F"/>
    <w:rsid w:val="00A40677"/>
    <w:rsid w:val="00A42F08"/>
    <w:rsid w:val="00A44D51"/>
    <w:rsid w:val="00A46C6C"/>
    <w:rsid w:val="00A52A5D"/>
    <w:rsid w:val="00A53A51"/>
    <w:rsid w:val="00A53B88"/>
    <w:rsid w:val="00A6271A"/>
    <w:rsid w:val="00A62CB9"/>
    <w:rsid w:val="00A64D17"/>
    <w:rsid w:val="00A70E75"/>
    <w:rsid w:val="00A7146B"/>
    <w:rsid w:val="00A75294"/>
    <w:rsid w:val="00A7737E"/>
    <w:rsid w:val="00A804C5"/>
    <w:rsid w:val="00A8227B"/>
    <w:rsid w:val="00A829AB"/>
    <w:rsid w:val="00A8315E"/>
    <w:rsid w:val="00A84D1C"/>
    <w:rsid w:val="00A85874"/>
    <w:rsid w:val="00A85A21"/>
    <w:rsid w:val="00A906F2"/>
    <w:rsid w:val="00A92956"/>
    <w:rsid w:val="00A934B7"/>
    <w:rsid w:val="00A94F81"/>
    <w:rsid w:val="00A96308"/>
    <w:rsid w:val="00A965F7"/>
    <w:rsid w:val="00A9710B"/>
    <w:rsid w:val="00AA079B"/>
    <w:rsid w:val="00AA25CA"/>
    <w:rsid w:val="00AA30F0"/>
    <w:rsid w:val="00AA312E"/>
    <w:rsid w:val="00AA323C"/>
    <w:rsid w:val="00AA363F"/>
    <w:rsid w:val="00AA3853"/>
    <w:rsid w:val="00AA5B25"/>
    <w:rsid w:val="00AA63AD"/>
    <w:rsid w:val="00AA6D57"/>
    <w:rsid w:val="00AA7ADD"/>
    <w:rsid w:val="00AB1D9B"/>
    <w:rsid w:val="00AB4A18"/>
    <w:rsid w:val="00AB608C"/>
    <w:rsid w:val="00AB611F"/>
    <w:rsid w:val="00AB7E78"/>
    <w:rsid w:val="00AC155F"/>
    <w:rsid w:val="00AC25CA"/>
    <w:rsid w:val="00AC2A9B"/>
    <w:rsid w:val="00AC3563"/>
    <w:rsid w:val="00AC714C"/>
    <w:rsid w:val="00AC756B"/>
    <w:rsid w:val="00AD13EF"/>
    <w:rsid w:val="00AD1FB0"/>
    <w:rsid w:val="00AD2119"/>
    <w:rsid w:val="00AD242A"/>
    <w:rsid w:val="00AD29A5"/>
    <w:rsid w:val="00AD3430"/>
    <w:rsid w:val="00AD6041"/>
    <w:rsid w:val="00AD60DB"/>
    <w:rsid w:val="00AD7760"/>
    <w:rsid w:val="00AD791F"/>
    <w:rsid w:val="00AE08E9"/>
    <w:rsid w:val="00AE18E3"/>
    <w:rsid w:val="00AE4C87"/>
    <w:rsid w:val="00AF11E9"/>
    <w:rsid w:val="00AF1CAA"/>
    <w:rsid w:val="00AF445D"/>
    <w:rsid w:val="00AF57B9"/>
    <w:rsid w:val="00AF630F"/>
    <w:rsid w:val="00AF6E2F"/>
    <w:rsid w:val="00AF77EA"/>
    <w:rsid w:val="00AF7FF7"/>
    <w:rsid w:val="00B0261A"/>
    <w:rsid w:val="00B02986"/>
    <w:rsid w:val="00B02CA1"/>
    <w:rsid w:val="00B03E52"/>
    <w:rsid w:val="00B045CD"/>
    <w:rsid w:val="00B0531C"/>
    <w:rsid w:val="00B0646A"/>
    <w:rsid w:val="00B07DF5"/>
    <w:rsid w:val="00B10DEE"/>
    <w:rsid w:val="00B122B0"/>
    <w:rsid w:val="00B13260"/>
    <w:rsid w:val="00B171E1"/>
    <w:rsid w:val="00B17980"/>
    <w:rsid w:val="00B207F2"/>
    <w:rsid w:val="00B213A6"/>
    <w:rsid w:val="00B221E8"/>
    <w:rsid w:val="00B24140"/>
    <w:rsid w:val="00B25237"/>
    <w:rsid w:val="00B2668C"/>
    <w:rsid w:val="00B27B77"/>
    <w:rsid w:val="00B30850"/>
    <w:rsid w:val="00B3221A"/>
    <w:rsid w:val="00B32742"/>
    <w:rsid w:val="00B32973"/>
    <w:rsid w:val="00B3433D"/>
    <w:rsid w:val="00B35A5F"/>
    <w:rsid w:val="00B37EEC"/>
    <w:rsid w:val="00B37F6C"/>
    <w:rsid w:val="00B407BF"/>
    <w:rsid w:val="00B4149B"/>
    <w:rsid w:val="00B41F20"/>
    <w:rsid w:val="00B42A63"/>
    <w:rsid w:val="00B442AB"/>
    <w:rsid w:val="00B5103C"/>
    <w:rsid w:val="00B524F3"/>
    <w:rsid w:val="00B5281D"/>
    <w:rsid w:val="00B5460D"/>
    <w:rsid w:val="00B57503"/>
    <w:rsid w:val="00B578C2"/>
    <w:rsid w:val="00B57CD4"/>
    <w:rsid w:val="00B607C1"/>
    <w:rsid w:val="00B60FF8"/>
    <w:rsid w:val="00B62EC8"/>
    <w:rsid w:val="00B63015"/>
    <w:rsid w:val="00B63146"/>
    <w:rsid w:val="00B635D1"/>
    <w:rsid w:val="00B65B77"/>
    <w:rsid w:val="00B669C2"/>
    <w:rsid w:val="00B66D74"/>
    <w:rsid w:val="00B711F9"/>
    <w:rsid w:val="00B72C37"/>
    <w:rsid w:val="00B73E34"/>
    <w:rsid w:val="00B73E61"/>
    <w:rsid w:val="00B75B7C"/>
    <w:rsid w:val="00B80BA8"/>
    <w:rsid w:val="00B823AA"/>
    <w:rsid w:val="00B82404"/>
    <w:rsid w:val="00B84084"/>
    <w:rsid w:val="00B8503E"/>
    <w:rsid w:val="00B9014E"/>
    <w:rsid w:val="00B903F4"/>
    <w:rsid w:val="00B9064C"/>
    <w:rsid w:val="00B91255"/>
    <w:rsid w:val="00B91667"/>
    <w:rsid w:val="00B91D82"/>
    <w:rsid w:val="00B929B2"/>
    <w:rsid w:val="00B929D6"/>
    <w:rsid w:val="00B94AFE"/>
    <w:rsid w:val="00B97A66"/>
    <w:rsid w:val="00BA0F3C"/>
    <w:rsid w:val="00BA10CD"/>
    <w:rsid w:val="00BA16C0"/>
    <w:rsid w:val="00BA6E2E"/>
    <w:rsid w:val="00BA790E"/>
    <w:rsid w:val="00BA7B73"/>
    <w:rsid w:val="00BB1DA1"/>
    <w:rsid w:val="00BB1EB5"/>
    <w:rsid w:val="00BB29A2"/>
    <w:rsid w:val="00BB29B1"/>
    <w:rsid w:val="00BB3C56"/>
    <w:rsid w:val="00BB4591"/>
    <w:rsid w:val="00BB5E1C"/>
    <w:rsid w:val="00BB6722"/>
    <w:rsid w:val="00BB72E9"/>
    <w:rsid w:val="00BC56BC"/>
    <w:rsid w:val="00BC6224"/>
    <w:rsid w:val="00BC69C7"/>
    <w:rsid w:val="00BC7127"/>
    <w:rsid w:val="00BC7F52"/>
    <w:rsid w:val="00BD135E"/>
    <w:rsid w:val="00BD2784"/>
    <w:rsid w:val="00BD412B"/>
    <w:rsid w:val="00BD4E9A"/>
    <w:rsid w:val="00BD54D5"/>
    <w:rsid w:val="00BD65EE"/>
    <w:rsid w:val="00BD7D7E"/>
    <w:rsid w:val="00BE1DEA"/>
    <w:rsid w:val="00BE20F8"/>
    <w:rsid w:val="00BE2E99"/>
    <w:rsid w:val="00BE2ECE"/>
    <w:rsid w:val="00BE5407"/>
    <w:rsid w:val="00BE6A8B"/>
    <w:rsid w:val="00BF0C50"/>
    <w:rsid w:val="00BF1F15"/>
    <w:rsid w:val="00BF2070"/>
    <w:rsid w:val="00BF28B5"/>
    <w:rsid w:val="00BF380B"/>
    <w:rsid w:val="00BF4318"/>
    <w:rsid w:val="00BF55F7"/>
    <w:rsid w:val="00BF56D5"/>
    <w:rsid w:val="00BF5DC6"/>
    <w:rsid w:val="00BF7A00"/>
    <w:rsid w:val="00C00BAA"/>
    <w:rsid w:val="00C012CB"/>
    <w:rsid w:val="00C022B7"/>
    <w:rsid w:val="00C02317"/>
    <w:rsid w:val="00C038ED"/>
    <w:rsid w:val="00C03DB7"/>
    <w:rsid w:val="00C05384"/>
    <w:rsid w:val="00C0759E"/>
    <w:rsid w:val="00C117E3"/>
    <w:rsid w:val="00C12CFA"/>
    <w:rsid w:val="00C132E0"/>
    <w:rsid w:val="00C14F99"/>
    <w:rsid w:val="00C15884"/>
    <w:rsid w:val="00C17183"/>
    <w:rsid w:val="00C20606"/>
    <w:rsid w:val="00C20CF5"/>
    <w:rsid w:val="00C2119B"/>
    <w:rsid w:val="00C2130F"/>
    <w:rsid w:val="00C21317"/>
    <w:rsid w:val="00C21EC8"/>
    <w:rsid w:val="00C22A93"/>
    <w:rsid w:val="00C22D3B"/>
    <w:rsid w:val="00C24BD1"/>
    <w:rsid w:val="00C2602C"/>
    <w:rsid w:val="00C27C63"/>
    <w:rsid w:val="00C3011C"/>
    <w:rsid w:val="00C301E9"/>
    <w:rsid w:val="00C32437"/>
    <w:rsid w:val="00C32720"/>
    <w:rsid w:val="00C327DD"/>
    <w:rsid w:val="00C37DE9"/>
    <w:rsid w:val="00C40206"/>
    <w:rsid w:val="00C4251B"/>
    <w:rsid w:val="00C4271D"/>
    <w:rsid w:val="00C42928"/>
    <w:rsid w:val="00C44201"/>
    <w:rsid w:val="00C470EA"/>
    <w:rsid w:val="00C47D77"/>
    <w:rsid w:val="00C5079C"/>
    <w:rsid w:val="00C50A72"/>
    <w:rsid w:val="00C50C81"/>
    <w:rsid w:val="00C51D6D"/>
    <w:rsid w:val="00C536DD"/>
    <w:rsid w:val="00C55AFC"/>
    <w:rsid w:val="00C561E7"/>
    <w:rsid w:val="00C608D2"/>
    <w:rsid w:val="00C614AD"/>
    <w:rsid w:val="00C62106"/>
    <w:rsid w:val="00C6241A"/>
    <w:rsid w:val="00C632A4"/>
    <w:rsid w:val="00C65027"/>
    <w:rsid w:val="00C70715"/>
    <w:rsid w:val="00C70A6B"/>
    <w:rsid w:val="00C71919"/>
    <w:rsid w:val="00C719CE"/>
    <w:rsid w:val="00C72065"/>
    <w:rsid w:val="00C77B0F"/>
    <w:rsid w:val="00C8042A"/>
    <w:rsid w:val="00C80AF7"/>
    <w:rsid w:val="00C81E86"/>
    <w:rsid w:val="00C82530"/>
    <w:rsid w:val="00C82DC6"/>
    <w:rsid w:val="00C8360B"/>
    <w:rsid w:val="00C8378E"/>
    <w:rsid w:val="00C85100"/>
    <w:rsid w:val="00C86DA9"/>
    <w:rsid w:val="00C907A3"/>
    <w:rsid w:val="00C9081D"/>
    <w:rsid w:val="00C90A4E"/>
    <w:rsid w:val="00C90DEA"/>
    <w:rsid w:val="00C91BA4"/>
    <w:rsid w:val="00C92043"/>
    <w:rsid w:val="00C93D62"/>
    <w:rsid w:val="00C94E89"/>
    <w:rsid w:val="00C957B0"/>
    <w:rsid w:val="00C958BB"/>
    <w:rsid w:val="00C96FF6"/>
    <w:rsid w:val="00CA2474"/>
    <w:rsid w:val="00CA2E27"/>
    <w:rsid w:val="00CA2FBA"/>
    <w:rsid w:val="00CA45B3"/>
    <w:rsid w:val="00CA5040"/>
    <w:rsid w:val="00CA5AB7"/>
    <w:rsid w:val="00CA7111"/>
    <w:rsid w:val="00CB1057"/>
    <w:rsid w:val="00CB105B"/>
    <w:rsid w:val="00CB35EB"/>
    <w:rsid w:val="00CB46FA"/>
    <w:rsid w:val="00CB5A2D"/>
    <w:rsid w:val="00CB6DAC"/>
    <w:rsid w:val="00CB7DC3"/>
    <w:rsid w:val="00CC1A69"/>
    <w:rsid w:val="00CC465C"/>
    <w:rsid w:val="00CC658B"/>
    <w:rsid w:val="00CC7EA2"/>
    <w:rsid w:val="00CC7F74"/>
    <w:rsid w:val="00CD2C6E"/>
    <w:rsid w:val="00CD30D0"/>
    <w:rsid w:val="00CD54A7"/>
    <w:rsid w:val="00CD63D8"/>
    <w:rsid w:val="00CD6BA3"/>
    <w:rsid w:val="00CD7386"/>
    <w:rsid w:val="00CE0C6D"/>
    <w:rsid w:val="00CE156F"/>
    <w:rsid w:val="00CE1C7E"/>
    <w:rsid w:val="00CE1E92"/>
    <w:rsid w:val="00CE4402"/>
    <w:rsid w:val="00CE58BE"/>
    <w:rsid w:val="00CE60ED"/>
    <w:rsid w:val="00CE6DEB"/>
    <w:rsid w:val="00CE6FA7"/>
    <w:rsid w:val="00CE7004"/>
    <w:rsid w:val="00CF03BE"/>
    <w:rsid w:val="00CF2821"/>
    <w:rsid w:val="00CF308E"/>
    <w:rsid w:val="00CF55F2"/>
    <w:rsid w:val="00CF565E"/>
    <w:rsid w:val="00CF6719"/>
    <w:rsid w:val="00CF6F36"/>
    <w:rsid w:val="00CF75CB"/>
    <w:rsid w:val="00D00867"/>
    <w:rsid w:val="00D02003"/>
    <w:rsid w:val="00D04E32"/>
    <w:rsid w:val="00D04E62"/>
    <w:rsid w:val="00D06212"/>
    <w:rsid w:val="00D065E7"/>
    <w:rsid w:val="00D103E9"/>
    <w:rsid w:val="00D114CF"/>
    <w:rsid w:val="00D11705"/>
    <w:rsid w:val="00D13D04"/>
    <w:rsid w:val="00D14666"/>
    <w:rsid w:val="00D15890"/>
    <w:rsid w:val="00D17A7E"/>
    <w:rsid w:val="00D205BF"/>
    <w:rsid w:val="00D2101C"/>
    <w:rsid w:val="00D217A8"/>
    <w:rsid w:val="00D219EE"/>
    <w:rsid w:val="00D23E15"/>
    <w:rsid w:val="00D24125"/>
    <w:rsid w:val="00D250E7"/>
    <w:rsid w:val="00D275C2"/>
    <w:rsid w:val="00D30021"/>
    <w:rsid w:val="00D31668"/>
    <w:rsid w:val="00D32936"/>
    <w:rsid w:val="00D34A68"/>
    <w:rsid w:val="00D35DF7"/>
    <w:rsid w:val="00D3721A"/>
    <w:rsid w:val="00D41D3F"/>
    <w:rsid w:val="00D423F0"/>
    <w:rsid w:val="00D42723"/>
    <w:rsid w:val="00D431C8"/>
    <w:rsid w:val="00D43257"/>
    <w:rsid w:val="00D45752"/>
    <w:rsid w:val="00D46659"/>
    <w:rsid w:val="00D536C9"/>
    <w:rsid w:val="00D560C4"/>
    <w:rsid w:val="00D5769D"/>
    <w:rsid w:val="00D61C09"/>
    <w:rsid w:val="00D62AB9"/>
    <w:rsid w:val="00D637E1"/>
    <w:rsid w:val="00D64EBE"/>
    <w:rsid w:val="00D66277"/>
    <w:rsid w:val="00D667A3"/>
    <w:rsid w:val="00D703B2"/>
    <w:rsid w:val="00D72D54"/>
    <w:rsid w:val="00D77652"/>
    <w:rsid w:val="00D80221"/>
    <w:rsid w:val="00D80719"/>
    <w:rsid w:val="00D80EC0"/>
    <w:rsid w:val="00D8166E"/>
    <w:rsid w:val="00D819A8"/>
    <w:rsid w:val="00D8281F"/>
    <w:rsid w:val="00D82FF8"/>
    <w:rsid w:val="00D841CE"/>
    <w:rsid w:val="00D86B20"/>
    <w:rsid w:val="00D872EC"/>
    <w:rsid w:val="00D92A5D"/>
    <w:rsid w:val="00D932AB"/>
    <w:rsid w:val="00D95325"/>
    <w:rsid w:val="00D9595E"/>
    <w:rsid w:val="00DA10D8"/>
    <w:rsid w:val="00DA2532"/>
    <w:rsid w:val="00DA359F"/>
    <w:rsid w:val="00DA4FA7"/>
    <w:rsid w:val="00DA5B45"/>
    <w:rsid w:val="00DA60C5"/>
    <w:rsid w:val="00DA6B21"/>
    <w:rsid w:val="00DB1576"/>
    <w:rsid w:val="00DB2122"/>
    <w:rsid w:val="00DB2907"/>
    <w:rsid w:val="00DB3359"/>
    <w:rsid w:val="00DB3BCC"/>
    <w:rsid w:val="00DB3D98"/>
    <w:rsid w:val="00DB58A6"/>
    <w:rsid w:val="00DB5953"/>
    <w:rsid w:val="00DB5AE1"/>
    <w:rsid w:val="00DB6F69"/>
    <w:rsid w:val="00DC1161"/>
    <w:rsid w:val="00DC1B40"/>
    <w:rsid w:val="00DC376C"/>
    <w:rsid w:val="00DC4B03"/>
    <w:rsid w:val="00DC501C"/>
    <w:rsid w:val="00DC6652"/>
    <w:rsid w:val="00DC6DE3"/>
    <w:rsid w:val="00DC7CCB"/>
    <w:rsid w:val="00DD0234"/>
    <w:rsid w:val="00DD064B"/>
    <w:rsid w:val="00DD13AB"/>
    <w:rsid w:val="00DD152B"/>
    <w:rsid w:val="00DD186A"/>
    <w:rsid w:val="00DD1AF6"/>
    <w:rsid w:val="00DD1D1B"/>
    <w:rsid w:val="00DD2EED"/>
    <w:rsid w:val="00DD4B64"/>
    <w:rsid w:val="00DD5AC5"/>
    <w:rsid w:val="00DD62EC"/>
    <w:rsid w:val="00DD648A"/>
    <w:rsid w:val="00DE0C79"/>
    <w:rsid w:val="00DE12DF"/>
    <w:rsid w:val="00DE15F8"/>
    <w:rsid w:val="00DE1FA4"/>
    <w:rsid w:val="00DE25E6"/>
    <w:rsid w:val="00DE447E"/>
    <w:rsid w:val="00DE673D"/>
    <w:rsid w:val="00DE69B5"/>
    <w:rsid w:val="00DF0167"/>
    <w:rsid w:val="00DF0EB2"/>
    <w:rsid w:val="00DF22D7"/>
    <w:rsid w:val="00DF2534"/>
    <w:rsid w:val="00DF2E56"/>
    <w:rsid w:val="00DF4CDB"/>
    <w:rsid w:val="00DF4E67"/>
    <w:rsid w:val="00DF53D3"/>
    <w:rsid w:val="00DF6471"/>
    <w:rsid w:val="00DF6CC3"/>
    <w:rsid w:val="00DF7A87"/>
    <w:rsid w:val="00E002FF"/>
    <w:rsid w:val="00E003C8"/>
    <w:rsid w:val="00E00999"/>
    <w:rsid w:val="00E0203D"/>
    <w:rsid w:val="00E020BF"/>
    <w:rsid w:val="00E032E6"/>
    <w:rsid w:val="00E04767"/>
    <w:rsid w:val="00E060A0"/>
    <w:rsid w:val="00E06EC3"/>
    <w:rsid w:val="00E074F0"/>
    <w:rsid w:val="00E079D8"/>
    <w:rsid w:val="00E13F31"/>
    <w:rsid w:val="00E140ED"/>
    <w:rsid w:val="00E151F0"/>
    <w:rsid w:val="00E1568E"/>
    <w:rsid w:val="00E15950"/>
    <w:rsid w:val="00E1785D"/>
    <w:rsid w:val="00E17BFA"/>
    <w:rsid w:val="00E20751"/>
    <w:rsid w:val="00E21179"/>
    <w:rsid w:val="00E212F8"/>
    <w:rsid w:val="00E21A2A"/>
    <w:rsid w:val="00E235B0"/>
    <w:rsid w:val="00E23CF3"/>
    <w:rsid w:val="00E24F40"/>
    <w:rsid w:val="00E2688A"/>
    <w:rsid w:val="00E30678"/>
    <w:rsid w:val="00E308A7"/>
    <w:rsid w:val="00E30EE8"/>
    <w:rsid w:val="00E313A2"/>
    <w:rsid w:val="00E32156"/>
    <w:rsid w:val="00E32E07"/>
    <w:rsid w:val="00E34CF5"/>
    <w:rsid w:val="00E35784"/>
    <w:rsid w:val="00E37E07"/>
    <w:rsid w:val="00E41ACF"/>
    <w:rsid w:val="00E41E25"/>
    <w:rsid w:val="00E427E8"/>
    <w:rsid w:val="00E428C6"/>
    <w:rsid w:val="00E42940"/>
    <w:rsid w:val="00E44E41"/>
    <w:rsid w:val="00E47127"/>
    <w:rsid w:val="00E4783B"/>
    <w:rsid w:val="00E479BB"/>
    <w:rsid w:val="00E47BDC"/>
    <w:rsid w:val="00E51500"/>
    <w:rsid w:val="00E51E58"/>
    <w:rsid w:val="00E530FB"/>
    <w:rsid w:val="00E53C2E"/>
    <w:rsid w:val="00E55742"/>
    <w:rsid w:val="00E56E76"/>
    <w:rsid w:val="00E6153F"/>
    <w:rsid w:val="00E61D39"/>
    <w:rsid w:val="00E61F4C"/>
    <w:rsid w:val="00E6207E"/>
    <w:rsid w:val="00E63E38"/>
    <w:rsid w:val="00E65BBF"/>
    <w:rsid w:val="00E66A30"/>
    <w:rsid w:val="00E73446"/>
    <w:rsid w:val="00E73CBC"/>
    <w:rsid w:val="00E76895"/>
    <w:rsid w:val="00E802FA"/>
    <w:rsid w:val="00E80669"/>
    <w:rsid w:val="00E80E19"/>
    <w:rsid w:val="00E810DC"/>
    <w:rsid w:val="00E81C30"/>
    <w:rsid w:val="00E82972"/>
    <w:rsid w:val="00E82D13"/>
    <w:rsid w:val="00E83803"/>
    <w:rsid w:val="00E83D06"/>
    <w:rsid w:val="00E846AF"/>
    <w:rsid w:val="00E86000"/>
    <w:rsid w:val="00E86603"/>
    <w:rsid w:val="00E9219E"/>
    <w:rsid w:val="00E93CF3"/>
    <w:rsid w:val="00E946EC"/>
    <w:rsid w:val="00E94E3D"/>
    <w:rsid w:val="00E94FA0"/>
    <w:rsid w:val="00E95151"/>
    <w:rsid w:val="00E96685"/>
    <w:rsid w:val="00E9751C"/>
    <w:rsid w:val="00EA07F5"/>
    <w:rsid w:val="00EA2A88"/>
    <w:rsid w:val="00EA79E2"/>
    <w:rsid w:val="00EA7FED"/>
    <w:rsid w:val="00EB026C"/>
    <w:rsid w:val="00EB0419"/>
    <w:rsid w:val="00EB1DD6"/>
    <w:rsid w:val="00EB39B0"/>
    <w:rsid w:val="00EB5917"/>
    <w:rsid w:val="00EB7C88"/>
    <w:rsid w:val="00EC2C97"/>
    <w:rsid w:val="00EC560E"/>
    <w:rsid w:val="00EC6A3D"/>
    <w:rsid w:val="00EC6E51"/>
    <w:rsid w:val="00EC7323"/>
    <w:rsid w:val="00EC7C81"/>
    <w:rsid w:val="00ED04C4"/>
    <w:rsid w:val="00ED05D9"/>
    <w:rsid w:val="00ED2DB3"/>
    <w:rsid w:val="00ED3BAE"/>
    <w:rsid w:val="00ED5169"/>
    <w:rsid w:val="00ED5462"/>
    <w:rsid w:val="00ED59FE"/>
    <w:rsid w:val="00ED61FF"/>
    <w:rsid w:val="00ED6E78"/>
    <w:rsid w:val="00EE0551"/>
    <w:rsid w:val="00EE0B7D"/>
    <w:rsid w:val="00EE14AF"/>
    <w:rsid w:val="00EE4701"/>
    <w:rsid w:val="00EE4BDA"/>
    <w:rsid w:val="00EE4DAC"/>
    <w:rsid w:val="00EE6C10"/>
    <w:rsid w:val="00EF14FB"/>
    <w:rsid w:val="00EF302E"/>
    <w:rsid w:val="00EF3F5A"/>
    <w:rsid w:val="00EF4E75"/>
    <w:rsid w:val="00EF512D"/>
    <w:rsid w:val="00EF5382"/>
    <w:rsid w:val="00EF56BB"/>
    <w:rsid w:val="00EF7F19"/>
    <w:rsid w:val="00F00A50"/>
    <w:rsid w:val="00F02961"/>
    <w:rsid w:val="00F03D6B"/>
    <w:rsid w:val="00F05E5B"/>
    <w:rsid w:val="00F076FC"/>
    <w:rsid w:val="00F12C3C"/>
    <w:rsid w:val="00F12E58"/>
    <w:rsid w:val="00F12F13"/>
    <w:rsid w:val="00F131CF"/>
    <w:rsid w:val="00F1505D"/>
    <w:rsid w:val="00F15129"/>
    <w:rsid w:val="00F1747C"/>
    <w:rsid w:val="00F174A0"/>
    <w:rsid w:val="00F17CF5"/>
    <w:rsid w:val="00F21359"/>
    <w:rsid w:val="00F2249E"/>
    <w:rsid w:val="00F224FD"/>
    <w:rsid w:val="00F231B5"/>
    <w:rsid w:val="00F23FDD"/>
    <w:rsid w:val="00F24836"/>
    <w:rsid w:val="00F2495A"/>
    <w:rsid w:val="00F27097"/>
    <w:rsid w:val="00F30D6B"/>
    <w:rsid w:val="00F31520"/>
    <w:rsid w:val="00F32E82"/>
    <w:rsid w:val="00F35FF0"/>
    <w:rsid w:val="00F40687"/>
    <w:rsid w:val="00F40AF0"/>
    <w:rsid w:val="00F40BAA"/>
    <w:rsid w:val="00F42A30"/>
    <w:rsid w:val="00F44530"/>
    <w:rsid w:val="00F44DD7"/>
    <w:rsid w:val="00F46CBE"/>
    <w:rsid w:val="00F51550"/>
    <w:rsid w:val="00F52896"/>
    <w:rsid w:val="00F52BC4"/>
    <w:rsid w:val="00F52E34"/>
    <w:rsid w:val="00F52F72"/>
    <w:rsid w:val="00F5371A"/>
    <w:rsid w:val="00F54C8D"/>
    <w:rsid w:val="00F57EF0"/>
    <w:rsid w:val="00F61914"/>
    <w:rsid w:val="00F63EBE"/>
    <w:rsid w:val="00F63FF0"/>
    <w:rsid w:val="00F650B7"/>
    <w:rsid w:val="00F6632A"/>
    <w:rsid w:val="00F664B6"/>
    <w:rsid w:val="00F665E3"/>
    <w:rsid w:val="00F6667F"/>
    <w:rsid w:val="00F6790E"/>
    <w:rsid w:val="00F70DC8"/>
    <w:rsid w:val="00F71332"/>
    <w:rsid w:val="00F71638"/>
    <w:rsid w:val="00F71A7E"/>
    <w:rsid w:val="00F7222B"/>
    <w:rsid w:val="00F7236D"/>
    <w:rsid w:val="00F724BE"/>
    <w:rsid w:val="00F73CDA"/>
    <w:rsid w:val="00F77059"/>
    <w:rsid w:val="00F77954"/>
    <w:rsid w:val="00F77FC2"/>
    <w:rsid w:val="00F80581"/>
    <w:rsid w:val="00F80BD8"/>
    <w:rsid w:val="00F814D6"/>
    <w:rsid w:val="00F85D06"/>
    <w:rsid w:val="00F86197"/>
    <w:rsid w:val="00F868A2"/>
    <w:rsid w:val="00F87018"/>
    <w:rsid w:val="00F87692"/>
    <w:rsid w:val="00F90548"/>
    <w:rsid w:val="00F90738"/>
    <w:rsid w:val="00F90C75"/>
    <w:rsid w:val="00F91747"/>
    <w:rsid w:val="00F91D09"/>
    <w:rsid w:val="00F92032"/>
    <w:rsid w:val="00F95FE5"/>
    <w:rsid w:val="00FA25E5"/>
    <w:rsid w:val="00FA2D98"/>
    <w:rsid w:val="00FA3E6B"/>
    <w:rsid w:val="00FA465B"/>
    <w:rsid w:val="00FA5B31"/>
    <w:rsid w:val="00FA6050"/>
    <w:rsid w:val="00FA761C"/>
    <w:rsid w:val="00FA7813"/>
    <w:rsid w:val="00FA7B60"/>
    <w:rsid w:val="00FB2432"/>
    <w:rsid w:val="00FB29DD"/>
    <w:rsid w:val="00FB2D15"/>
    <w:rsid w:val="00FB3833"/>
    <w:rsid w:val="00FB431E"/>
    <w:rsid w:val="00FB6433"/>
    <w:rsid w:val="00FB7136"/>
    <w:rsid w:val="00FC07DE"/>
    <w:rsid w:val="00FC1DC6"/>
    <w:rsid w:val="00FC429F"/>
    <w:rsid w:val="00FC4A9F"/>
    <w:rsid w:val="00FC5557"/>
    <w:rsid w:val="00FC5E8C"/>
    <w:rsid w:val="00FC74B0"/>
    <w:rsid w:val="00FD0395"/>
    <w:rsid w:val="00FD187C"/>
    <w:rsid w:val="00FD2CF2"/>
    <w:rsid w:val="00FD2D57"/>
    <w:rsid w:val="00FD3370"/>
    <w:rsid w:val="00FD4220"/>
    <w:rsid w:val="00FD50D6"/>
    <w:rsid w:val="00FD69AC"/>
    <w:rsid w:val="00FE00A8"/>
    <w:rsid w:val="00FE1270"/>
    <w:rsid w:val="00FE151B"/>
    <w:rsid w:val="00FE1BB0"/>
    <w:rsid w:val="00FE1C8E"/>
    <w:rsid w:val="00FE4238"/>
    <w:rsid w:val="00FE4289"/>
    <w:rsid w:val="00FE5D11"/>
    <w:rsid w:val="00FE5D31"/>
    <w:rsid w:val="00FE6B20"/>
    <w:rsid w:val="00FF0A94"/>
    <w:rsid w:val="00FF2AED"/>
    <w:rsid w:val="00FF302A"/>
    <w:rsid w:val="00FF40B3"/>
    <w:rsid w:val="00FF4909"/>
    <w:rsid w:val="00FF6AE7"/>
    <w:rsid w:val="00FF7171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f6,#3daa06"/>
    </o:shapedefaults>
    <o:shapelayout v:ext="edit">
      <o:idmap v:ext="edit" data="2"/>
    </o:shapelayout>
  </w:shapeDefaults>
  <w:decimalSymbol w:val="."/>
  <w:listSeparator w:val=","/>
  <w14:docId w14:val="65F79F40"/>
  <w15:chartTrackingRefBased/>
  <w15:docId w15:val="{E53C3419-145A-4109-AB2E-2F6A632C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01A5"/>
    <w:pPr>
      <w:widowControl w:val="0"/>
    </w:pPr>
    <w:rPr>
      <w:rFonts w:eastAsia="標楷體"/>
      <w:kern w:val="2"/>
      <w:sz w:val="24"/>
    </w:rPr>
  </w:style>
  <w:style w:type="paragraph" w:styleId="1">
    <w:name w:val="heading 1"/>
    <w:basedOn w:val="a"/>
    <w:next w:val="a"/>
    <w:link w:val="10"/>
    <w:qFormat/>
    <w:pPr>
      <w:keepNext/>
      <w:spacing w:line="240" w:lineRule="atLeast"/>
      <w:outlineLvl w:val="0"/>
    </w:pPr>
    <w:rPr>
      <w:rFonts w:ascii="Arial" w:eastAsia="華康粗黑體" w:hAnsi="Arial"/>
      <w:kern w:val="52"/>
      <w:sz w:val="32"/>
    </w:rPr>
  </w:style>
  <w:style w:type="paragraph" w:styleId="2">
    <w:name w:val="heading 2"/>
    <w:basedOn w:val="a"/>
    <w:next w:val="a0"/>
    <w:qFormat/>
    <w:pPr>
      <w:keepNext/>
      <w:spacing w:line="280" w:lineRule="atLeast"/>
      <w:outlineLvl w:val="1"/>
    </w:pPr>
    <w:rPr>
      <w:rFonts w:ascii="Arial" w:eastAsia="華康粗黑體" w:hAnsi="Arial"/>
      <w:sz w:val="28"/>
    </w:rPr>
  </w:style>
  <w:style w:type="paragraph" w:styleId="3">
    <w:name w:val="heading 3"/>
    <w:basedOn w:val="2"/>
    <w:next w:val="a"/>
    <w:link w:val="30"/>
    <w:qFormat/>
    <w:pPr>
      <w:spacing w:before="50" w:after="50" w:line="280" w:lineRule="exact"/>
      <w:outlineLvl w:val="2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right"/>
    </w:pPr>
    <w:rPr>
      <w:rFonts w:eastAsia="華康粗黑體"/>
      <w:sz w:val="2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spacing w:line="300" w:lineRule="atLeast"/>
      <w:jc w:val="right"/>
    </w:pPr>
    <w:rPr>
      <w:rFonts w:ascii="Arial" w:eastAsia="華康粗黑體" w:hAnsi="Arial"/>
      <w:sz w:val="26"/>
    </w:rPr>
  </w:style>
  <w:style w:type="character" w:styleId="a6">
    <w:name w:val="page number"/>
    <w:basedOn w:val="a1"/>
  </w:style>
  <w:style w:type="paragraph" w:customStyle="1" w:styleId="Moxa">
    <w:name w:val="Moxa"/>
    <w:basedOn w:val="a4"/>
    <w:pPr>
      <w:jc w:val="left"/>
    </w:pPr>
    <w:rPr>
      <w:rFonts w:ascii="Arial" w:hAnsi="Arial"/>
      <w:b/>
      <w:spacing w:val="-20"/>
      <w:w w:val="150"/>
      <w:sz w:val="16"/>
    </w:rPr>
  </w:style>
  <w:style w:type="paragraph" w:customStyle="1" w:styleId="a7">
    <w:name w:val="名稱"/>
    <w:basedOn w:val="a"/>
    <w:rPr>
      <w:rFonts w:ascii="Arial" w:eastAsia="華康粗黑體" w:hAnsi="Arial"/>
      <w:i/>
      <w:sz w:val="22"/>
    </w:rPr>
  </w:style>
  <w:style w:type="table" w:styleId="a8">
    <w:name w:val="Table Grid"/>
    <w:basedOn w:val="a2"/>
    <w:uiPriority w:val="39"/>
    <w:rsid w:val="00B97A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link w:val="3"/>
    <w:rsid w:val="00FE5D31"/>
    <w:rPr>
      <w:rFonts w:ascii="Arial" w:eastAsia="華康粗黑體" w:hAnsi="Arial"/>
      <w:kern w:val="2"/>
      <w:sz w:val="24"/>
    </w:rPr>
  </w:style>
  <w:style w:type="character" w:styleId="a9">
    <w:name w:val="annotation reference"/>
    <w:rsid w:val="00E51E58"/>
    <w:rPr>
      <w:sz w:val="18"/>
      <w:szCs w:val="18"/>
    </w:rPr>
  </w:style>
  <w:style w:type="paragraph" w:styleId="aa">
    <w:name w:val="annotation text"/>
    <w:basedOn w:val="a"/>
    <w:link w:val="ab"/>
    <w:rsid w:val="00E51E58"/>
  </w:style>
  <w:style w:type="character" w:customStyle="1" w:styleId="ab">
    <w:name w:val="註解文字 字元"/>
    <w:link w:val="aa"/>
    <w:rsid w:val="00E51E58"/>
    <w:rPr>
      <w:rFonts w:eastAsia="標楷體"/>
      <w:kern w:val="2"/>
      <w:sz w:val="24"/>
    </w:rPr>
  </w:style>
  <w:style w:type="paragraph" w:styleId="ac">
    <w:name w:val="annotation subject"/>
    <w:basedOn w:val="aa"/>
    <w:next w:val="aa"/>
    <w:link w:val="ad"/>
    <w:rsid w:val="00E51E58"/>
    <w:rPr>
      <w:b/>
      <w:bCs/>
    </w:rPr>
  </w:style>
  <w:style w:type="character" w:customStyle="1" w:styleId="ad">
    <w:name w:val="註解主旨 字元"/>
    <w:link w:val="ac"/>
    <w:rsid w:val="00E51E58"/>
    <w:rPr>
      <w:rFonts w:eastAsia="標楷體"/>
      <w:b/>
      <w:bCs/>
      <w:kern w:val="2"/>
      <w:sz w:val="24"/>
    </w:rPr>
  </w:style>
  <w:style w:type="paragraph" w:styleId="ae">
    <w:name w:val="Balloon Text"/>
    <w:basedOn w:val="a"/>
    <w:link w:val="af"/>
    <w:rsid w:val="00E51E58"/>
    <w:rPr>
      <w:rFonts w:ascii="Calibri Light" w:eastAsia="新細明體" w:hAnsi="Calibri Light"/>
      <w:sz w:val="18"/>
      <w:szCs w:val="18"/>
    </w:rPr>
  </w:style>
  <w:style w:type="character" w:customStyle="1" w:styleId="af">
    <w:name w:val="註解方塊文字 字元"/>
    <w:link w:val="ae"/>
    <w:rsid w:val="00E51E58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0">
    <w:name w:val="標題 1 字元"/>
    <w:link w:val="1"/>
    <w:rsid w:val="009B2189"/>
    <w:rPr>
      <w:rFonts w:ascii="Arial" w:eastAsia="華康粗黑體" w:hAnsi="Arial"/>
      <w:kern w:val="52"/>
      <w:sz w:val="32"/>
    </w:rPr>
  </w:style>
  <w:style w:type="paragraph" w:styleId="af0">
    <w:name w:val="TOC Heading"/>
    <w:basedOn w:val="1"/>
    <w:next w:val="a"/>
    <w:uiPriority w:val="39"/>
    <w:unhideWhenUsed/>
    <w:qFormat/>
    <w:rsid w:val="0009072C"/>
    <w:pPr>
      <w:keepLines/>
      <w:widowControl/>
      <w:spacing w:before="240" w:line="259" w:lineRule="auto"/>
      <w:outlineLvl w:val="9"/>
    </w:pPr>
    <w:rPr>
      <w:rFonts w:ascii="Calibri Light" w:eastAsia="新細明體" w:hAnsi="Calibri Light"/>
      <w:color w:val="2E74B5"/>
      <w:kern w:val="0"/>
      <w:szCs w:val="32"/>
    </w:rPr>
  </w:style>
  <w:style w:type="paragraph" w:styleId="11">
    <w:name w:val="toc 1"/>
    <w:basedOn w:val="a"/>
    <w:next w:val="a"/>
    <w:autoRedefine/>
    <w:uiPriority w:val="39"/>
    <w:rsid w:val="0009072C"/>
  </w:style>
  <w:style w:type="paragraph" w:styleId="20">
    <w:name w:val="toc 2"/>
    <w:basedOn w:val="a"/>
    <w:next w:val="a"/>
    <w:autoRedefine/>
    <w:uiPriority w:val="39"/>
    <w:rsid w:val="0009072C"/>
    <w:pPr>
      <w:ind w:leftChars="200" w:left="480"/>
    </w:pPr>
  </w:style>
  <w:style w:type="paragraph" w:styleId="31">
    <w:name w:val="toc 3"/>
    <w:basedOn w:val="a"/>
    <w:next w:val="a"/>
    <w:autoRedefine/>
    <w:uiPriority w:val="39"/>
    <w:rsid w:val="0009072C"/>
    <w:pPr>
      <w:ind w:leftChars="400" w:left="960"/>
    </w:pPr>
  </w:style>
  <w:style w:type="character" w:styleId="af1">
    <w:name w:val="Hyperlink"/>
    <w:uiPriority w:val="99"/>
    <w:unhideWhenUsed/>
    <w:rsid w:val="0009072C"/>
    <w:rPr>
      <w:color w:val="0563C1"/>
      <w:u w:val="single"/>
    </w:rPr>
  </w:style>
  <w:style w:type="paragraph" w:styleId="Web">
    <w:name w:val="Normal (Web)"/>
    <w:basedOn w:val="a"/>
    <w:uiPriority w:val="99"/>
    <w:unhideWhenUsed/>
    <w:rsid w:val="008016B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2">
    <w:name w:val="List Paragraph"/>
    <w:basedOn w:val="a"/>
    <w:uiPriority w:val="34"/>
    <w:qFormat/>
    <w:rsid w:val="00AA6D57"/>
    <w:pPr>
      <w:ind w:leftChars="200" w:left="480"/>
    </w:pPr>
  </w:style>
  <w:style w:type="character" w:styleId="af3">
    <w:name w:val="Unresolved Mention"/>
    <w:basedOn w:val="a1"/>
    <w:uiPriority w:val="99"/>
    <w:semiHidden/>
    <w:unhideWhenUsed/>
    <w:rsid w:val="00CD6BA3"/>
    <w:rPr>
      <w:color w:val="605E5C"/>
      <w:shd w:val="clear" w:color="auto" w:fill="E1DFDD"/>
    </w:rPr>
  </w:style>
  <w:style w:type="paragraph" w:customStyle="1" w:styleId="21">
    <w:name w:val="內標2"/>
    <w:basedOn w:val="a"/>
    <w:rsid w:val="0023708E"/>
    <w:pPr>
      <w:snapToGrid w:val="0"/>
      <w:spacing w:line="160" w:lineRule="atLeast"/>
      <w:ind w:leftChars="480" w:left="960"/>
    </w:pPr>
    <w:rPr>
      <w:rFonts w:ascii="Arial" w:eastAsia="華康細圓體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emf"/><Relationship Id="rId21" Type="http://schemas.openxmlformats.org/officeDocument/2006/relationships/image" Target="media/image3.jpeg"/><Relationship Id="rId34" Type="http://schemas.openxmlformats.org/officeDocument/2006/relationships/image" Target="media/image14.jpe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jpeg"/><Relationship Id="rId55" Type="http://schemas.openxmlformats.org/officeDocument/2006/relationships/image" Target="media/image35.png"/><Relationship Id="rId63" Type="http://schemas.openxmlformats.org/officeDocument/2006/relationships/image" Target="media/image42.png"/><Relationship Id="rId84" Type="http://schemas.microsoft.com/office/2007/relationships/hdphoto" Target="media/hdphoto1.wdp"/><Relationship Id="rId89" Type="http://schemas.openxmlformats.org/officeDocument/2006/relationships/image" Target="media/image49.png"/><Relationship Id="rId97" Type="http://schemas.openxmlformats.org/officeDocument/2006/relationships/image" Target="media/image52.png"/><Relationship Id="rId104" Type="http://schemas.openxmlformats.org/officeDocument/2006/relationships/image" Target="media/image54.jpeg"/><Relationship Id="rId7" Type="http://schemas.openxmlformats.org/officeDocument/2006/relationships/settings" Target="settings.xml"/><Relationship Id="rId92" Type="http://schemas.openxmlformats.org/officeDocument/2006/relationships/image" Target="media/image51.png"/><Relationship Id="rId2" Type="http://schemas.openxmlformats.org/officeDocument/2006/relationships/customXml" Target="../customXml/item2.xml"/><Relationship Id="rId16" Type="http://schemas.openxmlformats.org/officeDocument/2006/relationships/diagramLayout" Target="diagrams/layout1.xml"/><Relationship Id="rId29" Type="http://schemas.openxmlformats.org/officeDocument/2006/relationships/image" Target="media/image9.jpeg"/><Relationship Id="rId107" Type="http://schemas.openxmlformats.org/officeDocument/2006/relationships/image" Target="media/image58.jpeg"/><Relationship Id="rId11" Type="http://schemas.openxmlformats.org/officeDocument/2006/relationships/header" Target="header1.xml"/><Relationship Id="rId24" Type="http://schemas.openxmlformats.org/officeDocument/2006/relationships/image" Target="media/image6.jpeg"/><Relationship Id="rId32" Type="http://schemas.openxmlformats.org/officeDocument/2006/relationships/image" Target="media/image12.svg"/><Relationship Id="rId37" Type="http://schemas.openxmlformats.org/officeDocument/2006/relationships/image" Target="media/image17.jpeg"/><Relationship Id="rId40" Type="http://schemas.openxmlformats.org/officeDocument/2006/relationships/image" Target="media/image20.jpe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36.png"/><Relationship Id="rId79" Type="http://schemas.openxmlformats.org/officeDocument/2006/relationships/image" Target="media/image53.jpeg"/><Relationship Id="rId87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2" Type="http://schemas.openxmlformats.org/officeDocument/2006/relationships/image" Target="media/image57.png"/><Relationship Id="rId110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82" Type="http://schemas.openxmlformats.org/officeDocument/2006/relationships/image" Target="media/image44.png"/><Relationship Id="rId90" Type="http://schemas.microsoft.com/office/2007/relationships/hdphoto" Target="media/hdphoto2.wdp"/><Relationship Id="rId95" Type="http://schemas.openxmlformats.org/officeDocument/2006/relationships/image" Target="media/image510.png"/><Relationship Id="rId19" Type="http://schemas.microsoft.com/office/2007/relationships/diagramDrawing" Target="diagrams/drawing1.xml"/><Relationship Id="rId14" Type="http://schemas.openxmlformats.org/officeDocument/2006/relationships/footer" Target="footer2.xml"/><Relationship Id="rId22" Type="http://schemas.openxmlformats.org/officeDocument/2006/relationships/image" Target="media/image4.jpeg"/><Relationship Id="rId27" Type="http://schemas.openxmlformats.org/officeDocument/2006/relationships/image" Target="media/image6.png"/><Relationship Id="rId30" Type="http://schemas.openxmlformats.org/officeDocument/2006/relationships/image" Target="media/image10.jpe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jpeg"/><Relationship Id="rId64" Type="http://schemas.openxmlformats.org/officeDocument/2006/relationships/image" Target="media/image43.png"/><Relationship Id="rId100" Type="http://schemas.openxmlformats.org/officeDocument/2006/relationships/image" Target="media/image56.png"/><Relationship Id="rId105" Type="http://schemas.openxmlformats.org/officeDocument/2006/relationships/image" Target="media/image55.jpeg"/><Relationship Id="rId8" Type="http://schemas.openxmlformats.org/officeDocument/2006/relationships/webSettings" Target="webSettings.xml"/><Relationship Id="rId51" Type="http://schemas.openxmlformats.org/officeDocument/2006/relationships/image" Target="media/image31.png"/><Relationship Id="rId80" Type="http://schemas.openxmlformats.org/officeDocument/2006/relationships/image" Target="media/image590.png"/><Relationship Id="rId85" Type="http://schemas.openxmlformats.org/officeDocument/2006/relationships/image" Target="media/image46.jpeg"/><Relationship Id="rId93" Type="http://schemas.openxmlformats.org/officeDocument/2006/relationships/image" Target="media/image490.png"/><Relationship Id="rId98" Type="http://schemas.openxmlformats.org/officeDocument/2006/relationships/image" Target="media/image53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diagramQuickStyle" Target="diagrams/quickStyle1.xml"/><Relationship Id="rId25" Type="http://schemas.openxmlformats.org/officeDocument/2006/relationships/image" Target="media/image7.jpeg"/><Relationship Id="rId33" Type="http://schemas.openxmlformats.org/officeDocument/2006/relationships/image" Target="media/image13.jpeg"/><Relationship Id="rId38" Type="http://schemas.openxmlformats.org/officeDocument/2006/relationships/image" Target="media/image18.emf"/><Relationship Id="rId46" Type="http://schemas.openxmlformats.org/officeDocument/2006/relationships/image" Target="media/image26.png"/><Relationship Id="rId59" Type="http://schemas.openxmlformats.org/officeDocument/2006/relationships/image" Target="media/image38.png"/><Relationship Id="rId103" Type="http://schemas.openxmlformats.org/officeDocument/2006/relationships/image" Target="media/image58.png"/><Relationship Id="rId108" Type="http://schemas.openxmlformats.org/officeDocument/2006/relationships/image" Target="media/image56.jpeg"/><Relationship Id="rId20" Type="http://schemas.openxmlformats.org/officeDocument/2006/relationships/image" Target="media/image2.jpeg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1.jpeg"/><Relationship Id="rId83" Type="http://schemas.openxmlformats.org/officeDocument/2006/relationships/image" Target="media/image45.png"/><Relationship Id="rId88" Type="http://schemas.openxmlformats.org/officeDocument/2006/relationships/image" Target="media/image48.emf"/><Relationship Id="rId91" Type="http://schemas.openxmlformats.org/officeDocument/2006/relationships/image" Target="media/image50.png"/><Relationship Id="rId96" Type="http://schemas.openxmlformats.org/officeDocument/2006/relationships/image" Target="media/image24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diagramData" Target="diagrams/data1.xml"/><Relationship Id="rId23" Type="http://schemas.openxmlformats.org/officeDocument/2006/relationships/image" Target="media/image5.jpeg"/><Relationship Id="rId28" Type="http://schemas.openxmlformats.org/officeDocument/2006/relationships/image" Target="media/image8.jpeg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6" Type="http://schemas.openxmlformats.org/officeDocument/2006/relationships/image" Target="media/image57.jpeg"/><Relationship Id="rId10" Type="http://schemas.openxmlformats.org/officeDocument/2006/relationships/endnotes" Target="endnotes.xm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39.png"/><Relationship Id="rId78" Type="http://schemas.openxmlformats.org/officeDocument/2006/relationships/image" Target="media/image580.png"/><Relationship Id="rId81" Type="http://schemas.openxmlformats.org/officeDocument/2006/relationships/image" Target="media/image60.png"/><Relationship Id="rId86" Type="http://schemas.openxmlformats.org/officeDocument/2006/relationships/image" Target="media/image47.png"/><Relationship Id="rId94" Type="http://schemas.openxmlformats.org/officeDocument/2006/relationships/image" Target="media/image500.png"/><Relationship Id="rId99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1" Type="http://schemas.openxmlformats.org/officeDocument/2006/relationships/image" Target="media/image380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diagramColors" Target="diagrams/colors1.xml"/><Relationship Id="rId39" Type="http://schemas.openxmlformats.org/officeDocument/2006/relationships/image" Target="media/image19.png"/><Relationship Id="rId109" Type="http://schemas.openxmlformats.org/officeDocument/2006/relationships/fontTable" Target="fontTable.xml"/><Relationship Id="rId111" Type="http://schemas.openxmlformats.org/officeDocument/2006/relationships/image" Target="media/upload-111.jpeg"/><Relationship Id="rId112" Type="http://schemas.openxmlformats.org/officeDocument/2006/relationships/image" Target="media/upload-112.jpeg"/><Relationship Id="rId113" Type="http://schemas.openxmlformats.org/officeDocument/2006/relationships/image" Target="media/upload-113.jpeg"/><Relationship Id="rId114" Type="http://schemas.openxmlformats.org/officeDocument/2006/relationships/image" Target="media/upload-114.jpeg"/><Relationship Id="rId115" Type="http://schemas.openxmlformats.org/officeDocument/2006/relationships/image" Target="media/upload-115.jpeg"/><Relationship Id="rId116" Type="http://schemas.openxmlformats.org/officeDocument/2006/relationships/image" Target="media/upload-116.jpeg"/><Relationship Id="rId117" Type="http://schemas.openxmlformats.org/officeDocument/2006/relationships/image" Target="media/upload-11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S\&#21046;&#24230;&#25512;&#21205;\&#21046;&#24230;&#27969;&#31243;(NEW)\&#34920;&#21934;\&#36039;&#26009;&#20013;&#24515;\&#25991;&#20214;&#27161;&#28310;&#26684;&#24335;_&#31354;&#30333;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284591F-D5CB-4546-9FBA-3A99DB58A88D}" type="doc">
      <dgm:prSet loTypeId="urn:microsoft.com/office/officeart/2005/8/layout/process4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TW" altLang="en-US"/>
        </a:p>
      </dgm:t>
    </dgm:pt>
    <dgm:pt modelId="{FDD70785-50C7-40D6-8A83-B4E2404E6E8F}">
      <dgm:prSet phldrT="[文字]" custT="1"/>
      <dgm:spPr>
        <a:xfrm>
          <a:off x="4697729" y="2540"/>
          <a:ext cx="1543050" cy="925830"/>
        </a:xfr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gm:t>
    </dgm:pt>
    <dgm:pt modelId="{6B7C6604-11AD-499F-976F-3C4CC85506BA}" type="parTrans" cxnId="{4E678F3A-FA91-4285-B526-3578BFFB603A}">
      <dgm:prSet/>
      <dgm:spPr/>
      <dgm:t>
        <a:bodyPr/>
        <a:lstStyle/>
        <a:p>
          <a:endParaRPr lang="zh-TW" altLang="en-US" sz="4400"/>
        </a:p>
      </dgm:t>
    </dgm:pt>
    <dgm:pt modelId="{05942897-4032-4A0E-A985-17DF593F46F8}" type="sibTrans" cxnId="{4E678F3A-FA91-4285-B526-3578BFFB603A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DE8F9D51-8F55-4CC9-ADDA-ED9DA5AE7D27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D2D8DCE-C3A1-40B0-A0EC-79281818565F}" type="parTrans" cxnId="{F9CF098F-7F12-4094-837E-F45E832CD3F3}">
      <dgm:prSet/>
      <dgm:spPr/>
      <dgm:t>
        <a:bodyPr/>
        <a:lstStyle/>
        <a:p>
          <a:endParaRPr lang="zh-TW" altLang="en-US" sz="4400"/>
        </a:p>
      </dgm:t>
    </dgm:pt>
    <dgm:pt modelId="{51693E94-9E46-4019-9B9A-AEF4EC82FDE9}" type="sibTrans" cxnId="{F9CF098F-7F12-4094-837E-F45E832CD3F3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7B9B621A-5EDB-485F-8C16-66ACC1E0015B}">
      <dgm:prSet phldrT="[文字]" custT="1"/>
      <dgm:spPr>
        <a:xfrm>
          <a:off x="253745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gm:t>
    </dgm:pt>
    <dgm:pt modelId="{315358A5-367F-4715-B5BE-F2D95667BB45}" type="parTrans" cxnId="{5B7CF46B-567E-4244-B693-868660B13515}">
      <dgm:prSet/>
      <dgm:spPr/>
      <dgm:t>
        <a:bodyPr/>
        <a:lstStyle/>
        <a:p>
          <a:endParaRPr lang="zh-TW" altLang="en-US" sz="4400"/>
        </a:p>
      </dgm:t>
    </dgm:pt>
    <dgm:pt modelId="{EB5058F3-B778-4A28-8C1B-3107ACB711FB}" type="sibTrans" cxnId="{5B7CF46B-567E-4244-B693-868660B13515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87282925-0FE3-4A1E-AA36-41D692406D16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200" b="1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gm:t>
    </dgm:pt>
    <dgm:pt modelId="{3A4189CB-62F5-4ECA-A42A-65F37B4FEE5D}" type="par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5703FD69-38BC-4BA4-8767-3B57DE40BF83}" type="sib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B951EC27-5099-4543-96F1-3770F1656093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084EEF1-9C2F-4AED-9651-2F1171E7FC55}" type="par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D5430C9D-9C5F-407A-9BA2-74916924A71A}" type="sib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5EED8250-E5F8-4521-9360-FC7C9EFE030C}" type="pres">
      <dgm:prSet presAssocID="{C284591F-D5CB-4546-9FBA-3A99DB58A88D}" presName="Name0" presStyleCnt="0">
        <dgm:presLayoutVars>
          <dgm:dir/>
          <dgm:animLvl val="lvl"/>
          <dgm:resizeHandles val="exact"/>
        </dgm:presLayoutVars>
      </dgm:prSet>
      <dgm:spPr/>
    </dgm:pt>
    <dgm:pt modelId="{F3151AA7-8C4F-4A9D-B1B5-6B0179446201}" type="pres">
      <dgm:prSet presAssocID="{7B9B621A-5EDB-485F-8C16-66ACC1E0015B}" presName="boxAndChildren" presStyleCnt="0"/>
      <dgm:spPr/>
    </dgm:pt>
    <dgm:pt modelId="{F3102AEC-6101-475D-A751-4826B2740BBA}" type="pres">
      <dgm:prSet presAssocID="{7B9B621A-5EDB-485F-8C16-66ACC1E0015B}" presName="parentTextBox" presStyleLbl="node1" presStyleIdx="0" presStyleCnt="5"/>
      <dgm:spPr/>
    </dgm:pt>
    <dgm:pt modelId="{81A34D65-B2EC-4CD9-A44C-2B8698F3185B}" type="pres">
      <dgm:prSet presAssocID="{D5430C9D-9C5F-407A-9BA2-74916924A71A}" presName="sp" presStyleCnt="0"/>
      <dgm:spPr/>
    </dgm:pt>
    <dgm:pt modelId="{08A19D10-6FFC-4711-B2FF-C0C59600BE34}" type="pres">
      <dgm:prSet presAssocID="{B951EC27-5099-4543-96F1-3770F1656093}" presName="arrowAndChildren" presStyleCnt="0"/>
      <dgm:spPr/>
    </dgm:pt>
    <dgm:pt modelId="{F57B6EC8-4CE4-4525-B4D0-111465B201FA}" type="pres">
      <dgm:prSet presAssocID="{B951EC27-5099-4543-96F1-3770F1656093}" presName="parentTextArrow" presStyleLbl="node1" presStyleIdx="1" presStyleCnt="5"/>
      <dgm:spPr/>
    </dgm:pt>
    <dgm:pt modelId="{2F1BF72A-20CC-4A53-A9BE-AF4EF7321A86}" type="pres">
      <dgm:prSet presAssocID="{5703FD69-38BC-4BA4-8767-3B57DE40BF83}" presName="sp" presStyleCnt="0"/>
      <dgm:spPr/>
    </dgm:pt>
    <dgm:pt modelId="{96F9CC25-5495-4DE8-9EF5-A942A1A4AD07}" type="pres">
      <dgm:prSet presAssocID="{87282925-0FE3-4A1E-AA36-41D692406D16}" presName="arrowAndChildren" presStyleCnt="0"/>
      <dgm:spPr/>
    </dgm:pt>
    <dgm:pt modelId="{E98AE74C-7E4A-45C4-87B9-C601A2D6088F}" type="pres">
      <dgm:prSet presAssocID="{87282925-0FE3-4A1E-AA36-41D692406D16}" presName="parentTextArrow" presStyleLbl="node1" presStyleIdx="2" presStyleCnt="5"/>
      <dgm:spPr/>
    </dgm:pt>
    <dgm:pt modelId="{9727599D-F7BA-4327-8813-A7EA07C1EAD1}" type="pres">
      <dgm:prSet presAssocID="{51693E94-9E46-4019-9B9A-AEF4EC82FDE9}" presName="sp" presStyleCnt="0"/>
      <dgm:spPr/>
    </dgm:pt>
    <dgm:pt modelId="{99F522DA-7352-4658-B2D4-F896E6574BB4}" type="pres">
      <dgm:prSet presAssocID="{DE8F9D51-8F55-4CC9-ADDA-ED9DA5AE7D27}" presName="arrowAndChildren" presStyleCnt="0"/>
      <dgm:spPr/>
    </dgm:pt>
    <dgm:pt modelId="{637C1606-173A-4409-A26A-E84D6131C634}" type="pres">
      <dgm:prSet presAssocID="{DE8F9D51-8F55-4CC9-ADDA-ED9DA5AE7D27}" presName="parentTextArrow" presStyleLbl="node1" presStyleIdx="3" presStyleCnt="5"/>
      <dgm:spPr/>
    </dgm:pt>
    <dgm:pt modelId="{C3628963-22FE-4F67-94EC-62314B2C460F}" type="pres">
      <dgm:prSet presAssocID="{05942897-4032-4A0E-A985-17DF593F46F8}" presName="sp" presStyleCnt="0"/>
      <dgm:spPr/>
    </dgm:pt>
    <dgm:pt modelId="{D3BFB146-8C74-485A-A987-08A2AA0C2653}" type="pres">
      <dgm:prSet presAssocID="{FDD70785-50C7-40D6-8A83-B4E2404E6E8F}" presName="arrowAndChildren" presStyleCnt="0"/>
      <dgm:spPr/>
    </dgm:pt>
    <dgm:pt modelId="{B985DDE4-3CEB-4B7A-8F27-920CB57AD0E5}" type="pres">
      <dgm:prSet presAssocID="{FDD70785-50C7-40D6-8A83-B4E2404E6E8F}" presName="parentTextArrow" presStyleLbl="node1" presStyleIdx="4" presStyleCnt="5"/>
      <dgm:spPr/>
    </dgm:pt>
  </dgm:ptLst>
  <dgm:cxnLst>
    <dgm:cxn modelId="{1A9ACB04-F9DD-45F4-8EF2-862A7869A13E}" srcId="{C284591F-D5CB-4546-9FBA-3A99DB58A88D}" destId="{87282925-0FE3-4A1E-AA36-41D692406D16}" srcOrd="2" destOrd="0" parTransId="{3A4189CB-62F5-4ECA-A42A-65F37B4FEE5D}" sibTransId="{5703FD69-38BC-4BA4-8767-3B57DE40BF83}"/>
    <dgm:cxn modelId="{FFA2581A-A8D7-4954-A604-ABDF2276A5D7}" type="presOf" srcId="{FDD70785-50C7-40D6-8A83-B4E2404E6E8F}" destId="{B985DDE4-3CEB-4B7A-8F27-920CB57AD0E5}" srcOrd="0" destOrd="0" presId="urn:microsoft.com/office/officeart/2005/8/layout/process4"/>
    <dgm:cxn modelId="{80B8CA1B-25FB-49EA-97ED-B3092CBBFC83}" type="presOf" srcId="{7B9B621A-5EDB-485F-8C16-66ACC1E0015B}" destId="{F3102AEC-6101-475D-A751-4826B2740BBA}" srcOrd="0" destOrd="0" presId="urn:microsoft.com/office/officeart/2005/8/layout/process4"/>
    <dgm:cxn modelId="{4E678F3A-FA91-4285-B526-3578BFFB603A}" srcId="{C284591F-D5CB-4546-9FBA-3A99DB58A88D}" destId="{FDD70785-50C7-40D6-8A83-B4E2404E6E8F}" srcOrd="0" destOrd="0" parTransId="{6B7C6604-11AD-499F-976F-3C4CC85506BA}" sibTransId="{05942897-4032-4A0E-A985-17DF593F46F8}"/>
    <dgm:cxn modelId="{2616C93D-5481-4231-9F4C-AB0246A5F4F6}" type="presOf" srcId="{87282925-0FE3-4A1E-AA36-41D692406D16}" destId="{E98AE74C-7E4A-45C4-87B9-C601A2D6088F}" srcOrd="0" destOrd="0" presId="urn:microsoft.com/office/officeart/2005/8/layout/process4"/>
    <dgm:cxn modelId="{5B7CF46B-567E-4244-B693-868660B13515}" srcId="{C284591F-D5CB-4546-9FBA-3A99DB58A88D}" destId="{7B9B621A-5EDB-485F-8C16-66ACC1E0015B}" srcOrd="4" destOrd="0" parTransId="{315358A5-367F-4715-B5BE-F2D95667BB45}" sibTransId="{EB5058F3-B778-4A28-8C1B-3107ACB711FB}"/>
    <dgm:cxn modelId="{23132059-9607-46F0-963E-7B5728D2999E}" type="presOf" srcId="{DE8F9D51-8F55-4CC9-ADDA-ED9DA5AE7D27}" destId="{637C1606-173A-4409-A26A-E84D6131C634}" srcOrd="0" destOrd="0" presId="urn:microsoft.com/office/officeart/2005/8/layout/process4"/>
    <dgm:cxn modelId="{14C5818A-6E69-4F65-B735-1CA61CC6272C}" srcId="{C284591F-D5CB-4546-9FBA-3A99DB58A88D}" destId="{B951EC27-5099-4543-96F1-3770F1656093}" srcOrd="3" destOrd="0" parTransId="{A084EEF1-9C2F-4AED-9651-2F1171E7FC55}" sibTransId="{D5430C9D-9C5F-407A-9BA2-74916924A71A}"/>
    <dgm:cxn modelId="{F9CF098F-7F12-4094-837E-F45E832CD3F3}" srcId="{C284591F-D5CB-4546-9FBA-3A99DB58A88D}" destId="{DE8F9D51-8F55-4CC9-ADDA-ED9DA5AE7D27}" srcOrd="1" destOrd="0" parTransId="{AD2D8DCE-C3A1-40B0-A0EC-79281818565F}" sibTransId="{51693E94-9E46-4019-9B9A-AEF4EC82FDE9}"/>
    <dgm:cxn modelId="{211FCBA0-F3FC-482C-9A95-CB29D29F6CFF}" type="presOf" srcId="{C284591F-D5CB-4546-9FBA-3A99DB58A88D}" destId="{5EED8250-E5F8-4521-9360-FC7C9EFE030C}" srcOrd="0" destOrd="0" presId="urn:microsoft.com/office/officeart/2005/8/layout/process4"/>
    <dgm:cxn modelId="{270DF5A2-1400-4BAE-8C7D-993E4D4D5AEE}" type="presOf" srcId="{B951EC27-5099-4543-96F1-3770F1656093}" destId="{F57B6EC8-4CE4-4525-B4D0-111465B201FA}" srcOrd="0" destOrd="0" presId="urn:microsoft.com/office/officeart/2005/8/layout/process4"/>
    <dgm:cxn modelId="{5EFF6E34-F3EB-46F9-81F4-17D99DF0A4FD}" type="presParOf" srcId="{5EED8250-E5F8-4521-9360-FC7C9EFE030C}" destId="{F3151AA7-8C4F-4A9D-B1B5-6B0179446201}" srcOrd="0" destOrd="0" presId="urn:microsoft.com/office/officeart/2005/8/layout/process4"/>
    <dgm:cxn modelId="{EB9EA494-9057-4AF5-9FB4-364D4072CF1F}" type="presParOf" srcId="{F3151AA7-8C4F-4A9D-B1B5-6B0179446201}" destId="{F3102AEC-6101-475D-A751-4826B2740BBA}" srcOrd="0" destOrd="0" presId="urn:microsoft.com/office/officeart/2005/8/layout/process4"/>
    <dgm:cxn modelId="{20B69FC3-8BB2-4927-9A34-D6D711044ABA}" type="presParOf" srcId="{5EED8250-E5F8-4521-9360-FC7C9EFE030C}" destId="{81A34D65-B2EC-4CD9-A44C-2B8698F3185B}" srcOrd="1" destOrd="0" presId="urn:microsoft.com/office/officeart/2005/8/layout/process4"/>
    <dgm:cxn modelId="{DD71D4B4-1256-4458-857C-140A21950FA1}" type="presParOf" srcId="{5EED8250-E5F8-4521-9360-FC7C9EFE030C}" destId="{08A19D10-6FFC-4711-B2FF-C0C59600BE34}" srcOrd="2" destOrd="0" presId="urn:microsoft.com/office/officeart/2005/8/layout/process4"/>
    <dgm:cxn modelId="{F5959B04-173C-4853-B237-13A28917C9D5}" type="presParOf" srcId="{08A19D10-6FFC-4711-B2FF-C0C59600BE34}" destId="{F57B6EC8-4CE4-4525-B4D0-111465B201FA}" srcOrd="0" destOrd="0" presId="urn:microsoft.com/office/officeart/2005/8/layout/process4"/>
    <dgm:cxn modelId="{775D03F2-4899-4D08-B372-463AF8FA6D27}" type="presParOf" srcId="{5EED8250-E5F8-4521-9360-FC7C9EFE030C}" destId="{2F1BF72A-20CC-4A53-A9BE-AF4EF7321A86}" srcOrd="3" destOrd="0" presId="urn:microsoft.com/office/officeart/2005/8/layout/process4"/>
    <dgm:cxn modelId="{88D25AEC-51AC-4D0A-BD0D-E441071042DA}" type="presParOf" srcId="{5EED8250-E5F8-4521-9360-FC7C9EFE030C}" destId="{96F9CC25-5495-4DE8-9EF5-A942A1A4AD07}" srcOrd="4" destOrd="0" presId="urn:microsoft.com/office/officeart/2005/8/layout/process4"/>
    <dgm:cxn modelId="{FD488688-AA71-488A-8A73-3C6BD3621E9A}" type="presParOf" srcId="{96F9CC25-5495-4DE8-9EF5-A942A1A4AD07}" destId="{E98AE74C-7E4A-45C4-87B9-C601A2D6088F}" srcOrd="0" destOrd="0" presId="urn:microsoft.com/office/officeart/2005/8/layout/process4"/>
    <dgm:cxn modelId="{B2BE68FB-F8CC-4E9D-A44E-0A114E54BFF2}" type="presParOf" srcId="{5EED8250-E5F8-4521-9360-FC7C9EFE030C}" destId="{9727599D-F7BA-4327-8813-A7EA07C1EAD1}" srcOrd="5" destOrd="0" presId="urn:microsoft.com/office/officeart/2005/8/layout/process4"/>
    <dgm:cxn modelId="{21D1B2DE-41AD-4326-964C-F215583BF95B}" type="presParOf" srcId="{5EED8250-E5F8-4521-9360-FC7C9EFE030C}" destId="{99F522DA-7352-4658-B2D4-F896E6574BB4}" srcOrd="6" destOrd="0" presId="urn:microsoft.com/office/officeart/2005/8/layout/process4"/>
    <dgm:cxn modelId="{AB17E42C-4D07-4D4E-AA88-A7D4C9FB874A}" type="presParOf" srcId="{99F522DA-7352-4658-B2D4-F896E6574BB4}" destId="{637C1606-173A-4409-A26A-E84D6131C634}" srcOrd="0" destOrd="0" presId="urn:microsoft.com/office/officeart/2005/8/layout/process4"/>
    <dgm:cxn modelId="{21C2F371-FBBC-4FF4-8989-60191F8FCC5E}" type="presParOf" srcId="{5EED8250-E5F8-4521-9360-FC7C9EFE030C}" destId="{C3628963-22FE-4F67-94EC-62314B2C460F}" srcOrd="7" destOrd="0" presId="urn:microsoft.com/office/officeart/2005/8/layout/process4"/>
    <dgm:cxn modelId="{090F2837-2F4C-4D59-B4F4-7C637DE7762D}" type="presParOf" srcId="{5EED8250-E5F8-4521-9360-FC7C9EFE030C}" destId="{D3BFB146-8C74-485A-A987-08A2AA0C2653}" srcOrd="8" destOrd="0" presId="urn:microsoft.com/office/officeart/2005/8/layout/process4"/>
    <dgm:cxn modelId="{24473DA8-8B01-4F5C-94B0-850E00669EED}" type="presParOf" srcId="{D3BFB146-8C74-485A-A987-08A2AA0C2653}" destId="{B985DDE4-3CEB-4B7A-8F27-920CB57AD0E5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102AEC-6101-475D-A751-4826B2740BBA}">
      <dsp:nvSpPr>
        <dsp:cNvPr id="0" name=""/>
        <dsp:cNvSpPr/>
      </dsp:nvSpPr>
      <dsp:spPr>
        <a:xfrm>
          <a:off x="0" y="3991190"/>
          <a:ext cx="3609975" cy="654787"/>
        </a:xfrm>
        <a:prstGeom prst="rec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 kern="12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sp:txBody>
      <dsp:txXfrm>
        <a:off x="0" y="3991190"/>
        <a:ext cx="3609975" cy="654787"/>
      </dsp:txXfrm>
    </dsp:sp>
    <dsp:sp modelId="{F57B6EC8-4CE4-4525-B4D0-111465B201FA}">
      <dsp:nvSpPr>
        <dsp:cNvPr id="0" name=""/>
        <dsp:cNvSpPr/>
      </dsp:nvSpPr>
      <dsp:spPr>
        <a:xfrm rot="10800000">
          <a:off x="0" y="2993948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2993948"/>
        <a:ext cx="3609975" cy="654359"/>
      </dsp:txXfrm>
    </dsp:sp>
    <dsp:sp modelId="{E98AE74C-7E4A-45C4-87B9-C601A2D6088F}">
      <dsp:nvSpPr>
        <dsp:cNvPr id="0" name=""/>
        <dsp:cNvSpPr/>
      </dsp:nvSpPr>
      <dsp:spPr>
        <a:xfrm rot="10800000">
          <a:off x="0" y="1996706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b="1" kern="1200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kern="1200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sp:txBody>
      <dsp:txXfrm rot="10800000">
        <a:off x="0" y="1996706"/>
        <a:ext cx="3609975" cy="654359"/>
      </dsp:txXfrm>
    </dsp:sp>
    <dsp:sp modelId="{637C1606-173A-4409-A26A-E84D6131C634}">
      <dsp:nvSpPr>
        <dsp:cNvPr id="0" name=""/>
        <dsp:cNvSpPr/>
      </dsp:nvSpPr>
      <dsp:spPr>
        <a:xfrm rot="10800000">
          <a:off x="0" y="999463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999463"/>
        <a:ext cx="3609975" cy="654359"/>
      </dsp:txXfrm>
    </dsp:sp>
    <dsp:sp modelId="{B985DDE4-3CEB-4B7A-8F27-920CB57AD0E5}">
      <dsp:nvSpPr>
        <dsp:cNvPr id="0" name=""/>
        <dsp:cNvSpPr/>
      </dsp:nvSpPr>
      <dsp:spPr>
        <a:xfrm rot="10800000">
          <a:off x="0" y="2221"/>
          <a:ext cx="3609975" cy="1007063"/>
        </a:xfrm>
        <a:prstGeom prst="upArrowCallou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sp:txBody>
      <dsp:txXfrm rot="10800000">
        <a:off x="0" y="2221"/>
        <a:ext cx="3609975" cy="6543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1306E100378214F8A6E460BC7665E43" ma:contentTypeVersion="10" ma:contentTypeDescription="建立新的文件。" ma:contentTypeScope="" ma:versionID="28b7aeb7b572dacd8ac84442f13b5d42">
  <xsd:schema xmlns:xsd="http://www.w3.org/2001/XMLSchema" xmlns:xs="http://www.w3.org/2001/XMLSchema" xmlns:p="http://schemas.microsoft.com/office/2006/metadata/properties" xmlns:ns2="4fade6e9-9758-4243-a656-957f8a3a7223" xmlns:ns3="3acf14b4-ab83-4f94-bee4-e945b0c8cfc9" targetNamespace="http://schemas.microsoft.com/office/2006/metadata/properties" ma:root="true" ma:fieldsID="39163c51d8028755327ff175c3cfbf4b" ns2:_="" ns3:_="">
    <xsd:import namespace="4fade6e9-9758-4243-a656-957f8a3a7223"/>
    <xsd:import namespace="3acf14b4-ab83-4f94-bee4-e945b0c8cf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de6e9-9758-4243-a656-957f8a3a72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f14b4-ab83-4f94-bee4-e945b0c8c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F0BBAA-9414-49D3-9516-1D5DB5A079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6B5878-1FFE-4D62-ADB4-0ABB25A9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de6e9-9758-4243-a656-957f8a3a7223"/>
    <ds:schemaRef ds:uri="3acf14b4-ab83-4f94-bee4-e945b0c8c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DCBBDE-F4D4-4777-AC13-EB713309280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12B0BF6-EFDD-4BE4-9504-528E6861C6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文件標準格式_空白.DOT</Template>
  <TotalTime>215</TotalTime>
  <Pages>32</Pages>
  <Words>777</Words>
  <Characters>4431</Characters>
  <Application>Microsoft Office Word</Application>
  <DocSecurity>0</DocSecurity>
  <Lines>36</Lines>
  <Paragraphs>10</Paragraphs>
  <ScaleCrop>false</ScaleCrop>
  <Company>Moxa</Company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Li</dc:creator>
  <cp:keywords/>
  <dc:description/>
  <cp:lastModifiedBy>Randy ML Wu (吳孟倫)</cp:lastModifiedBy>
  <cp:revision>132</cp:revision>
  <cp:lastPrinted>2024-09-06T09:40:00Z</cp:lastPrinted>
  <dcterms:created xsi:type="dcterms:W3CDTF">2025-09-09T09:45:00Z</dcterms:created>
  <dcterms:modified xsi:type="dcterms:W3CDTF">2026-07-02T05:46:00Z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0x010100B1306E100378214F8A6E460BC7665E43</vt:lpwstr>
  </property>
</Properties>
</file>