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A5EA1" w14:textId="77777777" w:rsidR="00CE0C6D" w:rsidRPr="00E41E25" w:rsidRDefault="008016BD" w:rsidP="0009072C">
      <w:pPr>
        <w:pStyle w:val="a4"/>
        <w:tabs>
          <w:tab w:val="clear" w:pos="4153"/>
          <w:tab w:val="clear" w:pos="8306"/>
        </w:tabs>
        <w:snapToGrid/>
        <w:jc w:val="center"/>
        <w:outlineLvl w:val="0"/>
        <w:rPr>
          <w:rFonts w:asciiTheme="minorHAnsi" w:eastAsia="微軟正黑體" w:hAnsiTheme="minorHAnsi" w:cstheme="minorHAnsi"/>
        </w:rPr>
      </w:pPr>
      <w:bookmarkStart w:id="0" w:name="_Hlk146201431"/>
      <w:bookmarkStart w:id="1" w:name="_Toc116982700"/>
      <w:bookmarkEnd w:id="0"/>
      <w:r w:rsidRPr="00E41E25">
        <w:rPr>
          <w:rFonts w:asciiTheme="minorHAnsi" w:eastAsia="微軟正黑體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67B0514D" wp14:editId="0E813A37">
                <wp:simplePos x="0" y="0"/>
                <wp:positionH relativeFrom="margin">
                  <wp:align>right</wp:align>
                </wp:positionH>
                <wp:positionV relativeFrom="page">
                  <wp:posOffset>1699895</wp:posOffset>
                </wp:positionV>
                <wp:extent cx="9612630" cy="1760220"/>
                <wp:effectExtent l="0" t="0" r="0" b="0"/>
                <wp:wrapNone/>
                <wp:docPr id="4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12630" cy="176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37E8EE" w14:textId="77777777" w:rsidR="00D86B20" w:rsidRPr="0009072C" w:rsidRDefault="00476DE9" w:rsidP="0040420E">
                            <w:pPr>
                              <w:jc w:val="right"/>
                              <w:rPr>
                                <w:rFonts w:ascii="Calibri Light" w:hAnsi="Calibri Light" w:cs="Calibri"/>
                                <w:b/>
                                <w:sz w:val="40"/>
                                <w:szCs w:val="40"/>
                              </w:rPr>
                            </w:pPr>
                            <w:bookmarkStart w:id="2" w:name="_Toc50389614"/>
                            <w:bookmarkStart w:id="3" w:name="_Toc50389663"/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  <w:t>14</w:t>
                            </w:r>
                            <w:r w:rsidR="004B6987">
                              <w:rPr>
                                <w:rFonts w:ascii="微軟正黑體" w:eastAsia="微軟正黑體" w:hAnsi="微軟正黑體" w:cstheme="majorHAnsi" w:hint="eastAsia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bookmarkEnd w:id="2"/>
                            <w:bookmarkEnd w:id="3"/>
                          </w:p>
                          <w:p w14:paraId="25EFC782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p w14:paraId="7AC57FEB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right"/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820"/>
                              <w:gridCol w:w="3066"/>
                            </w:tblGrid>
                            <w:tr w:rsidR="00D86B20" w:rsidRPr="008E157E" w14:paraId="543A1CD1" w14:textId="77777777">
                              <w:trPr>
                                <w:trHeight w:val="434"/>
                                <w:jc w:val="right"/>
                              </w:trPr>
                              <w:tc>
                                <w:tcPr>
                                  <w:tcW w:w="3820" w:type="dxa"/>
                                  <w:vAlign w:val="center"/>
                                </w:tcPr>
                                <w:p w14:paraId="05C95555" w14:textId="77777777" w:rsidR="00D86B20" w:rsidRPr="008E157E" w:rsidRDefault="00D86B20" w:rsidP="00B524F3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文件編號：</w:t>
                                  </w:r>
                                  <w:r w:rsidR="00A23657" w:rsidRPr="00A23657">
                                    <w:rPr>
                                      <w:rFonts w:ascii="Calibri Light" w:eastAsia="標楷體" w:hAnsi="Calibri Light" w:cs="Arial" w:hint="eastAsia"/>
                                      <w:b/>
                                      <w:bCs/>
                                      <w:color w:val="EE0000"/>
                                    </w:rPr>
                                    <w:t>TBD</w:t>
                                  </w:r>
                                </w:p>
                              </w:tc>
                              <w:tc>
                                <w:tcPr>
                                  <w:tcW w:w="3066" w:type="dxa"/>
                                  <w:vAlign w:val="center"/>
                                </w:tcPr>
                                <w:p w14:paraId="17DB5434" w14:textId="77777777" w:rsidR="00D86B20" w:rsidRPr="008E157E" w:rsidRDefault="00D86B20" w:rsidP="004F4992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版本：</w:t>
                                  </w: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1.</w:t>
                                  </w:r>
                                  <w:r w:rsidR="004C40E9">
                                    <w:rPr>
                                      <w:rFonts w:ascii="Calibri Light" w:eastAsia="標楷體" w:hAnsi="Calibri Light" w:cs="Arial"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5470542B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B0514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705.7pt;margin-top:133.85pt;width:756.9pt;height:138.6pt;z-index:25165824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" filled="f" stroked="f">
                <v:textbox>
                  <w:txbxContent>
                    <w:p w14:paraId="3237E8EE" w14:textId="77777777" w:rsidR="00D86B20" w:rsidRPr="0009072C" w:rsidRDefault="00476DE9" w:rsidP="0040420E">
                      <w:pPr>
                        <w:jc w:val="right"/>
                        <w:rPr>
                          <w:rFonts w:ascii="Calibri Light" w:hAnsi="Calibri Light" w:cs="Calibri"/>
                          <w:b/>
                          <w:sz w:val="40"/>
                          <w:szCs w:val="40"/>
                        </w:rPr>
                      </w:pPr>
                      <w:bookmarkStart w:id="4" w:name="_Toc50389614"/>
                      <w:bookmarkStart w:id="5" w:name="_Toc50389663"/>
                      <w:r w:rsidRPr="006473FB">
                        <w:rPr>
                          <w:rFonts w:ascii="微軟正黑體" w:eastAsia="微軟正黑體" w:hAnsi="微軟正黑體" w:cstheme="majorHAnsi"/>
                          <w:b/>
                          <w:sz w:val="40"/>
                          <w:szCs w:val="40"/>
                        </w:rPr>
                        <w:t>14</w:t>
                      </w:r>
                      <w:r w:rsidR="004B6987">
                        <w:rPr>
                          <w:rFonts w:ascii="微軟正黑體" w:eastAsia="微軟正黑體" w:hAnsi="微軟正黑體" w:cstheme="majorHAnsi" w:hint="eastAsia"/>
                          <w:b/>
                          <w:sz w:val="40"/>
                          <w:szCs w:val="40"/>
                        </w:rPr>
                        <w:t xml:space="preserve"> </w:t>
                      </w:r>
                      <w:bookmarkEnd w:id="4"/>
                      <w:bookmarkEnd w:id="5"/>
                    </w:p>
                    <w:p w14:paraId="25EFC782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p w14:paraId="7AC57FEB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tbl>
                      <w:tblPr>
                        <w:tblW w:w="0" w:type="auto"/>
                        <w:jc w:val="right"/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820"/>
                        <w:gridCol w:w="3066"/>
                      </w:tblGrid>
                      <w:tr w:rsidR="00D86B20" w:rsidRPr="008E157E" w14:paraId="543A1CD1" w14:textId="77777777">
                        <w:trPr>
                          <w:trHeight w:val="434"/>
                          <w:jc w:val="right"/>
                        </w:trPr>
                        <w:tc>
                          <w:tcPr>
                            <w:tcW w:w="3820" w:type="dxa"/>
                            <w:vAlign w:val="center"/>
                          </w:tcPr>
                          <w:p w14:paraId="05C95555" w14:textId="77777777" w:rsidR="00D86B20" w:rsidRPr="008E157E" w:rsidRDefault="00D86B20" w:rsidP="00B524F3">
                            <w:pPr>
                              <w:pStyle w:val="a7"/>
                              <w:rPr>
                                <w:rFonts w:ascii="Calibri Light" w:eastAsia="標楷體" w:hAnsi="Calibri Light" w:cs="Arial"/>
                              </w:rPr>
                            </w:pPr>
                            <w:r w:rsidRPr="008E157E">
                              <w:rPr>
                                <w:rFonts w:ascii="Calibri Light" w:eastAsia="標楷體" w:hAnsi="Calibri Light" w:cs="Arial"/>
                              </w:rPr>
                              <w:t>文件編號：</w:t>
                            </w:r>
                            <w:r w:rsidR="00A23657" w:rsidRPr="00A23657">
                              <w:rPr>
                                <w:rFonts w:ascii="Calibri Light" w:eastAsia="標楷體" w:hAnsi="Calibri Light" w:cs="Arial" w:hint="eastAsia"/>
                                <w:b/>
                                <w:bCs/>
                                <w:color w:val="EE0000"/>
                              </w:rPr>
                              <w:t>TBD</w:t>
                            </w:r>
                          </w:p>
                        </w:tc>
                        <w:tc>
                          <w:tcPr>
                            <w:tcW w:w="3066" w:type="dxa"/>
                            <w:vAlign w:val="center"/>
                          </w:tcPr>
                          <w:p w14:paraId="17DB5434" w14:textId="77777777" w:rsidR="00D86B20" w:rsidRPr="008E157E" w:rsidRDefault="00D86B20" w:rsidP="004F4992">
                            <w:pPr>
                              <w:pStyle w:val="a7"/>
                              <w:rPr>
                                <w:rFonts w:ascii="Calibri Light" w:eastAsia="標楷體" w:hAnsi="Calibri Light" w:cs="Arial"/>
                              </w:rPr>
                            </w:pPr>
                            <w:r w:rsidRPr="008E157E">
                              <w:rPr>
                                <w:rFonts w:ascii="Calibri Light" w:eastAsia="標楷體" w:hAnsi="Calibri Light" w:cs="Arial"/>
                              </w:rPr>
                              <w:t>版本：</w:t>
                            </w:r>
                            <w:r w:rsidRPr="008E157E">
                              <w:rPr>
                                <w:rFonts w:ascii="Calibri Light" w:eastAsia="標楷體" w:hAnsi="Calibri Light" w:cs="Arial"/>
                              </w:rPr>
                              <w:t>1.</w:t>
                            </w:r>
                            <w:r w:rsidR="004C40E9">
                              <w:rPr>
                                <w:rFonts w:ascii="Calibri Light" w:eastAsia="標楷體" w:hAnsi="Calibri Light" w:cs="Arial" w:hint="eastAsia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5470542B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bookmarkEnd w:id="1"/>
    </w:p>
    <w:p w14:paraId="0F7D25BA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4F1CFEE0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266ABAF5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67930BD6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0F3A11D9" w14:textId="77777777" w:rsidR="00916A69" w:rsidRPr="00E41E25" w:rsidRDefault="00916A69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41CB6409" w14:textId="77777777" w:rsidR="00D95C77" w:rsidRDefault="00000000">
      <w:pPr>
        <w:spacing w:line="276" w:lineRule="auto"/>
      </w:pPr>
      <w:r>
        <w:t xml:space="preserve"> </w:t>
      </w:r>
    </w:p>
    <w:p w14:paraId="32C97B92" w14:textId="77777777" w:rsidR="00D95C77" w:rsidRDefault="00000000">
      <w:pPr>
        <w:spacing w:line="276" w:lineRule="auto"/>
      </w:pPr>
      <w:r>
        <w:t xml:space="preserve"> </w:t>
      </w:r>
    </w:p>
    <w:p w14:paraId="769662C2" w14:textId="77777777" w:rsidR="00D95C77" w:rsidRDefault="00000000">
      <w:pPr>
        <w:spacing w:line="276" w:lineRule="auto"/>
      </w:pPr>
      <w:r>
        <w:t xml:space="preserve"> </w:t>
      </w:r>
    </w:p>
    <w:p w14:paraId="02579AB3" w14:textId="77777777" w:rsidR="00D95C77" w:rsidRDefault="00000000">
      <w:pPr>
        <w:spacing w:line="276" w:lineRule="auto"/>
      </w:pPr>
      <w:r>
        <w:t xml:space="preserve"> </w:t>
      </w:r>
    </w:p>
    <w:tbl>
      <w:tblPr>
        <w:tblW w:w="8718" w:type="dxa"/>
        <w:jc w:val="center"/>
        <w:tblBorders>
          <w:top w:val="threeDEngrave" w:sz="18" w:space="0" w:color="auto"/>
          <w:left w:val="threeDEngrave" w:sz="18" w:space="0" w:color="auto"/>
          <w:bottom w:val="threeDEngrave" w:sz="18" w:space="0" w:color="auto"/>
          <w:right w:val="threeDEngrav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06"/>
        <w:gridCol w:w="2906"/>
        <w:gridCol w:w="2906"/>
      </w:tblGrid>
      <w:tr w:rsidR="009E0A5D" w:rsidRPr="00E41E25" w14:paraId="5D1A0A90" w14:textId="77777777" w:rsidTr="00E946EC">
        <w:trPr>
          <w:trHeight w:val="1053"/>
          <w:jc w:val="center"/>
        </w:trPr>
        <w:tc>
          <w:tcPr>
            <w:tcW w:w="2906" w:type="dxa"/>
            <w:tcBorders>
              <w:top w:val="threeDEngrave" w:sz="18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75D67FFE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核准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40F9319B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審核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</w:tcBorders>
            <w:shd w:val="clear" w:color="auto" w:fill="EEECE1"/>
            <w:vAlign w:val="center"/>
          </w:tcPr>
          <w:p w14:paraId="32F0DB4E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撰寫</w:t>
            </w:r>
          </w:p>
        </w:tc>
      </w:tr>
      <w:tr w:rsidR="00F05E5B" w:rsidRPr="00E41E25" w14:paraId="0A5FEA7C" w14:textId="77777777" w:rsidTr="00E946EC">
        <w:trPr>
          <w:cantSplit/>
          <w:trHeight w:val="2285"/>
          <w:jc w:val="center"/>
        </w:trPr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4B141E3D" w14:textId="77777777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aa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5DD8E186" w14:textId="77777777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aa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6450C9F0" w14:textId="77777777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aa</w:t>
            </w:r>
          </w:p>
        </w:tc>
      </w:tr>
    </w:tbl>
    <w:p w14:paraId="1CB358E9" w14:textId="77777777" w:rsidR="00D95C77" w:rsidRDefault="00D95C77">
      <w:pPr>
        <w:spacing w:line="40" w:lineRule="exact"/>
      </w:pPr>
    </w:p>
    <w:p w14:paraId="2766AF86" w14:textId="77777777" w:rsidR="00CE0C6D" w:rsidRPr="00E41E25" w:rsidRDefault="00CE0C6D" w:rsidP="00227548">
      <w:pPr>
        <w:pStyle w:val="2"/>
        <w:pageBreakBefore/>
        <w:ind w:firstLineChars="42" w:firstLine="118"/>
        <w:rPr>
          <w:rFonts w:asciiTheme="minorHAnsi" w:eastAsia="微軟正黑體" w:hAnsiTheme="minorHAnsi" w:cstheme="minorHAnsi"/>
        </w:rPr>
      </w:pPr>
      <w:bookmarkStart w:id="6" w:name="_Toc50389615"/>
      <w:bookmarkStart w:id="7" w:name="_Toc50389664"/>
      <w:r w:rsidRPr="00E41E25">
        <w:rPr>
          <w:rFonts w:asciiTheme="minorHAnsi" w:eastAsia="微軟正黑體" w:hAnsiTheme="minorHAnsi" w:cstheme="minorHAnsi"/>
        </w:rPr>
        <w:lastRenderedPageBreak/>
        <w:t>文件變更履歷：</w:t>
      </w:r>
      <w:bookmarkEnd w:id="6"/>
      <w:bookmarkEnd w:id="7"/>
    </w:p>
    <w:tbl>
      <w:tblPr>
        <w:tblW w:w="1513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34"/>
        <w:gridCol w:w="5543"/>
        <w:gridCol w:w="5543"/>
        <w:gridCol w:w="1609"/>
        <w:gridCol w:w="1609"/>
      </w:tblGrid>
      <w:tr w:rsidR="00CE0C6D" w:rsidRPr="00E41E25" w14:paraId="0D6655A3" w14:textId="77777777" w:rsidTr="00227548">
        <w:trPr>
          <w:trHeight w:val="384"/>
        </w:trPr>
        <w:tc>
          <w:tcPr>
            <w:tcW w:w="834" w:type="dxa"/>
            <w:vAlign w:val="center"/>
          </w:tcPr>
          <w:p w14:paraId="29686918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版本</w:t>
            </w:r>
          </w:p>
        </w:tc>
        <w:tc>
          <w:tcPr>
            <w:tcW w:w="5543" w:type="dxa"/>
            <w:vAlign w:val="center"/>
          </w:tcPr>
          <w:p w14:paraId="25948727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修訂內容</w:t>
            </w:r>
          </w:p>
        </w:tc>
        <w:tc>
          <w:tcPr>
            <w:tcW w:w="5543" w:type="dxa"/>
            <w:vAlign w:val="center"/>
          </w:tcPr>
          <w:p w14:paraId="4E1196F1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修訂原因</w:t>
            </w:r>
          </w:p>
        </w:tc>
        <w:tc>
          <w:tcPr>
            <w:tcW w:w="1609" w:type="dxa"/>
            <w:vAlign w:val="center"/>
          </w:tcPr>
          <w:p w14:paraId="13D88919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日期</w:t>
            </w:r>
          </w:p>
        </w:tc>
        <w:tc>
          <w:tcPr>
            <w:tcW w:w="1609" w:type="dxa"/>
            <w:vAlign w:val="center"/>
          </w:tcPr>
          <w:p w14:paraId="75104CFC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修訂者</w:t>
            </w:r>
          </w:p>
        </w:tc>
      </w:tr>
      <w:tr w:rsidR="00453CF8" w:rsidRPr="00E41E25" w14:paraId="6DB37708" w14:textId="77777777" w:rsidTr="00227548">
        <w:trPr>
          <w:trHeight w:val="1170"/>
        </w:trPr>
        <w:tc>
          <w:tcPr>
            <w:tcW w:w="834" w:type="dxa"/>
            <w:vAlign w:val="center"/>
          </w:tcPr>
          <w:p w14:paraId="29F00BE2" w14:textId="7777777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1.0</w:t>
            </w:r>
          </w:p>
        </w:tc>
        <w:tc>
          <w:tcPr>
            <w:tcW w:w="5543" w:type="dxa"/>
            <w:vAlign w:val="center"/>
          </w:tcPr>
          <w:p w14:paraId="7904A362" w14:textId="7777777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5543" w:type="dxa"/>
            <w:vAlign w:val="center"/>
          </w:tcPr>
          <w:p w14:paraId="41FCCEFA" w14:textId="7777777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1609" w:type="dxa"/>
            <w:vAlign w:val="center"/>
          </w:tcPr>
          <w:p w14:paraId="1A9D27B6" w14:textId="7777777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2023</w:t>
            </w:r>
          </w:p>
        </w:tc>
        <w:tc>
          <w:tcPr>
            <w:tcW w:w="1609" w:type="dxa"/>
            <w:vAlign w:val="center"/>
          </w:tcPr>
          <w:p w14:paraId="1A093142" w14:textId="7777777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aa</w:t>
            </w:r>
          </w:p>
        </w:tc>
      </w:tr>
    </w:tbl>
    <w:p w14:paraId="18EA67BE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45"/>
        <w:gridCol w:w="13493"/>
      </w:tblGrid>
      <w:tr w:rsidR="005D4302" w:rsidRPr="00E41E25" w14:paraId="0EB843E6" w14:textId="77777777" w:rsidTr="00845353">
        <w:tc>
          <w:tcPr>
            <w:tcW w:w="15138" w:type="dxa"/>
            <w:gridSpan w:val="2"/>
            <w:shd w:val="clear" w:color="auto" w:fill="F3F3F3"/>
          </w:tcPr>
          <w:p w14:paraId="739AA4FC" w14:textId="77777777" w:rsidR="005D4302" w:rsidRPr="00E41E25" w:rsidRDefault="005D4302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b/>
                <w:color w:val="888888"/>
                <w:kern w:val="0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一、前置作業</w:t>
            </w:r>
          </w:p>
        </w:tc>
      </w:tr>
      <w:tr w:rsidR="005D4302" w:rsidRPr="00E41E25" w14:paraId="3DC4CEBE" w14:textId="77777777" w:rsidTr="00845353">
        <w:trPr>
          <w:trHeight w:val="6160"/>
        </w:trPr>
        <w:tc>
          <w:tcPr>
            <w:tcW w:w="15138" w:type="dxa"/>
            <w:gridSpan w:val="2"/>
            <w:tcBorders>
              <w:bottom w:val="single" w:sz="4" w:space="0" w:color="auto"/>
            </w:tcBorders>
          </w:tcPr>
          <w:p w14:paraId="4E1174D8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</w:rPr>
            </w:pPr>
          </w:p>
          <w:p w14:paraId="0EBC5558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前置作業內容</w:t>
            </w:r>
          </w:p>
          <w:p w14:paraId="6A22C065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523BE212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備妥電腦</w:t>
            </w:r>
          </w:p>
          <w:p w14:paraId="5E5C9E49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進入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MES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作業畫面</w:t>
            </w:r>
          </w:p>
          <w:p w14:paraId="223136E1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閱讀作業指導書</w:t>
            </w:r>
          </w:p>
          <w:p w14:paraId="55131FD7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確認設備及治工具品質</w:t>
            </w:r>
          </w:p>
          <w:p w14:paraId="59B96D98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確認測試程式</w:t>
            </w:r>
          </w:p>
          <w:p w14:paraId="39AE4F0A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確認電腦主機網路設定值</w:t>
            </w:r>
          </w:p>
          <w:p w14:paraId="6F1AFEE8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依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確認軟體資料</w:t>
            </w:r>
          </w:p>
          <w:p w14:paraId="79B20709" w14:textId="77777777" w:rsidR="005D4302" w:rsidRPr="00E41E25" w:rsidRDefault="005D4302" w:rsidP="00845353">
            <w:pPr>
              <w:ind w:left="-36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</w:tr>
      <w:tr w:rsidR="005D4302" w:rsidRPr="00E41E25" w14:paraId="2A736187" w14:textId="77777777" w:rsidTr="00845353">
        <w:trPr>
          <w:trHeight w:val="1494"/>
        </w:trPr>
        <w:tc>
          <w:tcPr>
            <w:tcW w:w="1645" w:type="dxa"/>
          </w:tcPr>
          <w:p w14:paraId="423C2D35" w14:textId="77777777" w:rsidR="005D4302" w:rsidRPr="00E41E25" w:rsidRDefault="005D4302" w:rsidP="00845353">
            <w:pPr>
              <w:pStyle w:val="3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注意事項</w:t>
            </w:r>
          </w:p>
          <w:p w14:paraId="199F3075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  <w:tc>
          <w:tcPr>
            <w:tcW w:w="13493" w:type="dxa"/>
          </w:tcPr>
          <w:p w14:paraId="0B12C90E" w14:textId="77777777" w:rsidR="005D4302" w:rsidRPr="00E41E25" w:rsidRDefault="005D4302">
            <w:pPr>
              <w:numPr>
                <w:ilvl w:val="0"/>
                <w:numId w:val="5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料件核對：請依「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」核對料件。</w:t>
            </w:r>
          </w:p>
          <w:p w14:paraId="6AB7DBAD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2.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料件外觀檢驗：請依「檢驗缺點判定規範」檢驗料件外觀。</w:t>
            </w:r>
          </w:p>
        </w:tc>
      </w:tr>
    </w:tbl>
    <w:p w14:paraId="27713E2D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69"/>
        <w:gridCol w:w="7569"/>
      </w:tblGrid>
      <w:tr w:rsidR="00B97A66" w:rsidRPr="00E41E25" w14:paraId="2E88E813" w14:textId="77777777" w:rsidTr="00A23657">
        <w:trPr>
          <w:trHeight w:val="546"/>
        </w:trPr>
        <w:tc>
          <w:tcPr>
            <w:tcW w:w="15138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3E6B1EC9" w14:textId="77777777" w:rsidR="00B97A66" w:rsidRPr="00E41E25" w:rsidRDefault="00B97A66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二、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PCBA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外觀檢查</w:t>
            </w:r>
          </w:p>
        </w:tc>
      </w:tr>
      <w:tr w:rsidR="00D95C77" w14:paraId="41F3FED6" w14:textId="77777777">
        <w:tblPrEx>
          <w:shd w:val="clear" w:color="auto" w:fill="CCFFFF"/>
        </w:tblPrEx>
        <w:trPr>
          <w:trHeight w:val="2900"/>
        </w:trPr>
        <w:tc>
          <w:tcPr>
            <w:tcW w:w="7569" w:type="dxa"/>
          </w:tcPr>
          <w:p w14:paraId="553BFFB0" w14:textId="77777777" w:rsidR="00D95C7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FACF12" wp14:editId="10E6E1C6">
                  <wp:extent cx="2343150" cy="1638300"/>
                  <wp:effectExtent l="0" t="0" r="0" b="0"/>
                  <wp:docPr id="2140363541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9" w:type="dxa"/>
          </w:tcPr>
          <w:p w14:paraId="79CCD428" w14:textId="77777777" w:rsidR="00D95C7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70228E" wp14:editId="5CEA48D9">
                  <wp:extent cx="2343150" cy="1666875"/>
                  <wp:effectExtent l="0" t="0" r="0" b="0"/>
                  <wp:docPr id="2140363542" name="IMG_prod1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bot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C77" w14:paraId="15CE489F" w14:textId="77777777">
        <w:tblPrEx>
          <w:shd w:val="clear" w:color="auto" w:fill="CCFFFF"/>
        </w:tblPrEx>
        <w:trPr>
          <w:trHeight w:val="360"/>
        </w:trPr>
        <w:tc>
          <w:tcPr>
            <w:tcW w:w="7569" w:type="dxa"/>
            <w:vAlign w:val="center"/>
          </w:tcPr>
          <w:p w14:paraId="48843EC5" w14:textId="77777777" w:rsidR="00D95C77" w:rsidRDefault="00000000"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aa (TOP)</w:t>
            </w:r>
          </w:p>
        </w:tc>
        <w:tc>
          <w:tcPr>
            <w:tcW w:w="7569" w:type="dxa"/>
            <w:vAlign w:val="center"/>
          </w:tcPr>
          <w:p w14:paraId="1468DC0B" w14:textId="77777777" w:rsidR="00D95C77" w:rsidRDefault="00000000"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aa (BOT)</w:t>
            </w:r>
          </w:p>
        </w:tc>
      </w:tr>
      <w:tr w:rsidR="00D95C77" w14:paraId="62BB477A" w14:textId="77777777">
        <w:tblPrEx>
          <w:shd w:val="clear" w:color="auto" w:fill="CCFFFF"/>
        </w:tblPrEx>
        <w:trPr>
          <w:trHeight w:val="2900"/>
        </w:trPr>
        <w:tc>
          <w:tcPr>
            <w:tcW w:w="7569" w:type="dxa"/>
          </w:tcPr>
          <w:p w14:paraId="25C4BF33" w14:textId="77777777" w:rsidR="00D95C7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F98D91" wp14:editId="5AB8BA42">
                  <wp:extent cx="2343150" cy="1638300"/>
                  <wp:effectExtent l="0" t="0" r="0" b="0"/>
                  <wp:docPr id="2140363543" name="IMG_prod2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2top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9" w:type="dxa"/>
          </w:tcPr>
          <w:p w14:paraId="07E7CD4A" w14:textId="77777777" w:rsidR="00D95C7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CE53DC" wp14:editId="35740F9D">
                  <wp:extent cx="2343150" cy="1666875"/>
                  <wp:effectExtent l="0" t="0" r="0" b="0"/>
                  <wp:docPr id="2140363544" name="IMG_prod2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2bot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C77" w14:paraId="1AAEA78D" w14:textId="77777777">
        <w:tblPrEx>
          <w:shd w:val="clear" w:color="auto" w:fill="CCFFFF"/>
        </w:tblPrEx>
        <w:trPr>
          <w:trHeight w:val="360"/>
        </w:trPr>
        <w:tc>
          <w:tcPr>
            <w:tcW w:w="7569" w:type="dxa"/>
            <w:vAlign w:val="center"/>
          </w:tcPr>
          <w:p w14:paraId="45B20AFB" w14:textId="77777777" w:rsidR="00D95C77" w:rsidRDefault="00000000"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ab (TOP)</w:t>
            </w:r>
          </w:p>
        </w:tc>
        <w:tc>
          <w:tcPr>
            <w:tcW w:w="7569" w:type="dxa"/>
            <w:vAlign w:val="center"/>
          </w:tcPr>
          <w:p w14:paraId="5A5C1C18" w14:textId="77777777" w:rsidR="00D95C77" w:rsidRDefault="00000000"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ab (BOT)</w:t>
            </w:r>
          </w:p>
        </w:tc>
      </w:tr>
    </w:tbl>
    <w:p w14:paraId="395E961A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F664B6" w:rsidRPr="00E41E25" w14:paraId="3718A4BA" w14:textId="77777777" w:rsidTr="00A23657">
        <w:trPr>
          <w:trHeight w:val="546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7CB14107" w14:textId="77777777" w:rsidR="00F664B6" w:rsidRPr="00E41E25" w:rsidRDefault="00F664B6" w:rsidP="00C029B0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  <w:lastRenderedPageBreak/>
              <w:t>三、</w:t>
            </w:r>
            <w:r w:rsidRPr="00E41E25">
              <w:rPr>
                <w:rFonts w:asciiTheme="minorHAnsi" w:eastAsia="微軟正黑體" w:hAnsiTheme="minorHAnsi" w:cstheme="minorHAnsi"/>
                <w:b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b/>
              </w:rPr>
              <w:t>設備確認</w:t>
            </w:r>
          </w:p>
        </w:tc>
      </w:tr>
      <w:tr w:rsidR="00F664B6" w:rsidRPr="00E41E25" w14:paraId="44F3818D" w14:textId="77777777" w:rsidTr="00A23657">
        <w:trPr>
          <w:trHeight w:val="546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43EB9" w14:textId="77777777" w:rsidR="00F664B6" w:rsidRPr="00E41E25" w:rsidRDefault="00F664B6" w:rsidP="00C029B0">
            <w:pPr>
              <w:pStyle w:val="af2"/>
              <w:numPr>
                <w:ilvl w:val="0"/>
                <w:numId w:val="15"/>
              </w:numPr>
              <w:ind w:leftChars="0"/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設備</w:t>
            </w:r>
          </w:p>
          <w:p w14:paraId="5197202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先開啟機櫃後方的總電源，再由上到下依序開啟設備及電腦電源。</w:t>
            </w:r>
          </w:p>
          <w:p w14:paraId="2DB9C6B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關閉時，先關閉電腦及測試程式，再由下至上關閉設備。</w:t>
            </w:r>
          </w:p>
          <w:p w14:paraId="4B0A5EE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</w:rPr>
              <mc:AlternateContent>
                <mc:Choice Requires="wpg">
                  <w:drawing>
                    <wp:inline distT="0" distB="0" distL="0" distR="0" wp14:anchorId="487A0F23" wp14:editId="0CFCC2BE">
                      <wp:extent cx="6210300" cy="3886200"/>
                      <wp:effectExtent l="0" t="0" r="19050" b="19050"/>
                      <wp:docPr id="39" name="群組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10300" cy="3886200"/>
                                <a:chOff x="377270" y="620688"/>
                                <a:chExt cx="8875250" cy="5994874"/>
                              </a:xfrm>
                            </wpg:grpSpPr>
                            <wpg:grpSp>
                              <wpg:cNvPr id="43" name="群組 43"/>
                              <wpg:cNvGrpSpPr/>
                              <wpg:grpSpPr>
                                <a:xfrm>
                                  <a:off x="377270" y="620688"/>
                                  <a:ext cx="8875250" cy="5994874"/>
                                  <a:chOff x="377270" y="620688"/>
                                  <a:chExt cx="8875250" cy="5994874"/>
                                </a:xfrm>
                              </wpg:grpSpPr>
                              <wpg:grpSp>
                                <wpg:cNvPr id="50" name="群組 50"/>
                                <wpg:cNvGrpSpPr/>
                                <wpg:grpSpPr>
                                  <a:xfrm>
                                    <a:off x="395536" y="620688"/>
                                    <a:ext cx="8856984" cy="5994874"/>
                                    <a:chOff x="395536" y="620688"/>
                                    <a:chExt cx="8856984" cy="5994874"/>
                                  </a:xfrm>
                                </wpg:grpSpPr>
                                <wpg:grpSp>
                                  <wpg:cNvPr id="53" name="群組 53"/>
                                  <wpg:cNvGrpSpPr/>
                                  <wpg:grpSpPr>
                                    <a:xfrm>
                                      <a:off x="395536" y="620688"/>
                                      <a:ext cx="8856984" cy="5994874"/>
                                      <a:chOff x="395536" y="620688"/>
                                      <a:chExt cx="8856984" cy="5994874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54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2915816" y="620688"/>
                                        <a:ext cx="3771900" cy="5562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55" name="直線接點 55"/>
                                    <wps:cNvCnPr/>
                                    <wps:spPr>
                                      <a:xfrm flipH="1">
                                        <a:off x="2843809" y="1268760"/>
                                        <a:ext cx="936104" cy="1865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7" name="文字方塊 5"/>
                                    <wps:cNvSpPr txBox="1"/>
                                    <wps:spPr>
                                      <a:xfrm>
                                        <a:off x="1331641" y="1102752"/>
                                        <a:ext cx="1512568" cy="50699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34DD4F03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Chroma 8000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58" name="直線接點 58"/>
                                    <wps:cNvCnPr/>
                                    <wps:spPr>
                                      <a:xfrm flipV="1">
                                        <a:off x="5752373" y="2492896"/>
                                        <a:ext cx="57833" cy="41360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" name="文字方塊 12"/>
                                    <wps:cNvSpPr txBox="1"/>
                                    <wps:spPr>
                                      <a:xfrm>
                                        <a:off x="5234217" y="1858084"/>
                                        <a:ext cx="1350283" cy="63481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3FB64FDF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開啟電腦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60" name="橢圓 60"/>
                                    <wps:cNvSpPr/>
                                    <wps:spPr>
                                      <a:xfrm>
                                        <a:off x="4716016" y="1988840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1" name="矩形 61"/>
                                    <wps:cNvSpPr/>
                                    <wps:spPr>
                                      <a:xfrm>
                                        <a:off x="3347864" y="3905672"/>
                                        <a:ext cx="1656184" cy="1755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2" name="直線接點 62"/>
                                    <wps:cNvCnPr/>
                                    <wps:spPr>
                                      <a:xfrm flipV="1">
                                        <a:off x="5004048" y="4622289"/>
                                        <a:ext cx="1872208" cy="161172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3" name="矩形 63"/>
                                    <wps:cNvSpPr/>
                                    <wps:spPr>
                                      <a:xfrm>
                                        <a:off x="6876256" y="2935257"/>
                                        <a:ext cx="2376264" cy="337406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6A57232C" w14:textId="77777777" w:rsidR="00F664B6" w:rsidRPr="00082838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082838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64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7027291" y="3498304"/>
                                        <a:ext cx="2081213" cy="2667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68" name="橢圓 68"/>
                                    <wps:cNvSpPr/>
                                    <wps:spPr>
                                      <a:xfrm>
                                        <a:off x="7366360" y="3788478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2" name="橢圓 72"/>
                                    <wps:cNvSpPr/>
                                    <wps:spPr>
                                      <a:xfrm>
                                        <a:off x="7366360" y="4446075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3" name="橢圓 73"/>
                                    <wps:cNvSpPr/>
                                    <wps:spPr>
                                      <a:xfrm>
                                        <a:off x="8638121" y="5094147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4" name="橢圓 74"/>
                                    <wps:cNvSpPr/>
                                    <wps:spPr>
                                      <a:xfrm>
                                        <a:off x="7466943" y="5651161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5" name="直線接點 75"/>
                                    <wps:cNvCnPr/>
                                    <wps:spPr>
                                      <a:xfrm flipV="1">
                                        <a:off x="4860032" y="1491338"/>
                                        <a:ext cx="374035" cy="569510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7" name="矩形 77"/>
                                    <wps:cNvSpPr/>
                                    <wps:spPr>
                                      <a:xfrm>
                                        <a:off x="5234068" y="1183137"/>
                                        <a:ext cx="1323207" cy="61639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48DE834D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wps:wsp>
                                    <wps:cNvPr id="80" name="直線接點 80"/>
                                    <wps:cNvCnPr/>
                                    <wps:spPr>
                                      <a:xfrm flipV="1">
                                        <a:off x="2627784" y="4509120"/>
                                        <a:ext cx="504056" cy="16632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1" name="矩形 81"/>
                                    <wps:cNvSpPr/>
                                    <wps:spPr>
                                      <a:xfrm>
                                        <a:off x="395536" y="3237156"/>
                                        <a:ext cx="2376264" cy="336019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4BD552DB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36"/>
                                            </w:rPr>
                                            <w:t>開啟背面總電源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82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539552" y="3789040"/>
                                        <a:ext cx="2016224" cy="264483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90" name="橢圓 90"/>
                                    <wps:cNvSpPr/>
                                    <wps:spPr>
                                      <a:xfrm flipV="1">
                                        <a:off x="827584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3" name="橢圓 93"/>
                                    <wps:cNvSpPr/>
                                    <wps:spPr>
                                      <a:xfrm flipV="1">
                                        <a:off x="2051720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6" name="橢圓 96"/>
                                    <wps:cNvSpPr/>
                                    <wps:spPr>
                                      <a:xfrm flipV="1">
                                        <a:off x="827584" y="6093296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7" name="直線接點 97"/>
                                    <wps:cNvCnPr/>
                                    <wps:spPr>
                                      <a:xfrm>
                                        <a:off x="1115616" y="6093296"/>
                                        <a:ext cx="288031" cy="29713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8" name="矩形 98"/>
                                    <wps:cNvSpPr/>
                                    <wps:spPr>
                                      <a:xfrm>
                                        <a:off x="1403647" y="6165304"/>
                                        <a:ext cx="1152127" cy="45025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816DBFB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b/>
                                              <w:bCs/>
                                              <w:color w:val="FF0000"/>
                                              <w:kern w:val="24"/>
                                              <w:szCs w:val="36"/>
                                            </w:rPr>
                                            <w:t>220VAC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</wpg:grpSp>
                                <wps:wsp>
                                  <wps:cNvPr id="99" name="橢圓 99"/>
                                  <wps:cNvSpPr/>
                                  <wps:spPr>
                                    <a:xfrm flipV="1">
                                      <a:off x="1403648" y="5589240"/>
                                      <a:ext cx="216024" cy="216024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</wpg:grpSp>
                              <wps:wsp>
                                <wps:cNvPr id="100" name="橢圓 100"/>
                                <wps:cNvSpPr/>
                                <wps:spPr>
                                  <a:xfrm>
                                    <a:off x="6254189" y="1961103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F989644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 w:rsidRPr="002D3B39">
                                        <w:rPr>
                                          <w:rFonts w:ascii="標楷體" w:eastAsia="標楷體" w:hAnsi="標楷體" w:hint="eastAsia"/>
                                          <w:b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1" name="橢圓 101"/>
                                <wps:cNvSpPr/>
                                <wps:spPr>
                                  <a:xfrm>
                                    <a:off x="7027292" y="2349262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7C57084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2" name="橢圓 102"/>
                                <wps:cNvSpPr/>
                                <wps:spPr>
                                  <a:xfrm>
                                    <a:off x="4225872" y="2147994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670A62A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3" name="橢圓 103"/>
                                <wps:cNvSpPr/>
                                <wps:spPr>
                                  <a:xfrm>
                                    <a:off x="377270" y="2622408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F0FAEE3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</wpg:grpSp>
                            <wps:wsp>
                              <wps:cNvPr id="104" name="橢圓 104"/>
                              <wps:cNvSpPr/>
                              <wps:spPr>
                                <a:xfrm>
                                  <a:off x="7884368" y="5085184"/>
                                  <a:ext cx="144016" cy="144016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7A0F23" id="群組 52" o:spid="_x0000_s1027" style="width:489pt;height:306pt;mso-position-horizontal-relative:char;mso-position-vertical-relative:line" coordorigin="3772,6206" coordsize="88752,599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">
                      <v:group id="_x0000_s1028" style="position:absolute;left:3772;top:6206;width:88753;height:59949" coordorigin="3772,6206" coordsize="88752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group id="群組 50" o:spid="_x0000_s1029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<v:group id="群組 53" o:spid="_x0000_s1030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2" o:spid="_x0000_s1031" type="#_x0000_t75" style="position:absolute;left:29158;top:6206;width:37719;height:5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">
                              <v:imagedata r:id="rId23" o:title=""/>
                            </v:shape>
                            <v:line id="直線接點 55" o:spid="_x0000_s1032" style="position:absolute;flip:x;visibility:visible;mso-wrap-style:square" from="28438,12687" to="37799,1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" strokecolor="#00b0f0" strokeweight="3pt">
                              <v:stroke dashstyle="1 1" joinstyle="miter"/>
                            </v:line>
                            <v:shape id="文字方塊 5" o:spid="_x0000_s1033" type="#_x0000_t202" style="position:absolute;left:13316;top:11027;width:15126;height:5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" filled="f" strokecolor="#00b0f0" strokeweight="2.25pt">
                              <v:textbox>
                                <w:txbxContent>
                                  <w:p w14:paraId="4702DC52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Chroma 8000</w:t>
                                    </w:r>
                                  </w:p>
                                </w:txbxContent>
                              </v:textbox>
                            </v:shape>
                            <v:line id="直線接點 58" o:spid="_x0000_s1034" style="position:absolute;flip:y;visibility:visible;mso-wrap-style:square" from="57523,24928" to="58102,29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" strokecolor="#00b0f0" strokeweight="3pt">
                              <v:stroke dashstyle="1 1" joinstyle="miter"/>
                            </v:line>
                            <v:shape id="文字方塊 12" o:spid="_x0000_s1035" type="#_x0000_t202" style="position:absolute;left:52342;top:18580;width:13503;height:6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" fillcolor="white [3212]" strokecolor="#00b0f0" strokeweight="2.25pt">
                              <v:textbox>
                                <w:txbxContent>
                                  <w:p w14:paraId="53CB0F54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開啟電腦</w:t>
                                    </w:r>
                                  </w:p>
                                </w:txbxContent>
                              </v:textbox>
                            </v:shape>
                            <v:oval id="橢圓 60" o:spid="_x0000_s1036" style="position:absolute;left:47160;top:19888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Cj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vD5/&#10;yT9Ar/8BAAD//wMAUEsBAi0AFAAGAAgAAAAhANvh9svuAAAAhQEAABMAAAAAAAAAAAAAAAAAAAAA&#10;AFtDb250ZW50X1R5cGVzXS54bWxQSwECLQAUAAYACAAAACEAWvQsW78AAAAVAQAACwAAAAAAAAAA&#10;AAAAAAAfAQAAX3JlbHMvLnJlbHNQSwECLQAUAAYACAAAACEAgUzgo70AAADbAAAADwAAAAAAAAAA&#10;AAAAAAAHAgAAZHJzL2Rvd25yZXYueG1sUEsFBgAAAAADAAMAtwAAAPECAAAAAA==&#10;" filled="f" strokecolor="red" strokeweight="1pt">
                              <v:stroke joinstyle="miter"/>
                            </v:oval>
                            <v:rect id="矩形 61" o:spid="_x0000_s1037" style="position:absolute;left:33478;top:39056;width:16562;height:1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" filled="f" strokecolor="red" strokeweight="1pt"/>
                            <v:line id="直線接點 62" o:spid="_x0000_s1038" style="position:absolute;flip:y;visibility:visible;mso-wrap-style:square" from="50040,46222" to="68762,47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" strokecolor="red" strokeweight="3pt">
                              <v:stroke dashstyle="1 1" joinstyle="miter"/>
                            </v:line>
                            <v:rect id="矩形 63" o:spid="_x0000_s1039" style="position:absolute;left:68762;top:29352;width:23763;height:33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3017E5AE" w14:textId="77777777" w:rsidR="00F664B6" w:rsidRPr="00082838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082838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shape id="Picture 3" o:spid="_x0000_s1040" type="#_x0000_t75" style="position:absolute;left:70272;top:34983;width:20813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">
                              <v:imagedata r:id="rId24" o:title=""/>
                            </v:shape>
                            <v:oval id="橢圓 68" o:spid="_x0000_s1041" style="position:absolute;left:73663;top:37884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uyl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PDZ/&#10;yT9Ar/8BAAD//wMAUEsBAi0AFAAGAAgAAAAhANvh9svuAAAAhQEAABMAAAAAAAAAAAAAAAAAAAAA&#10;AFtDb250ZW50X1R5cGVzXS54bWxQSwECLQAUAAYACAAAACEAWvQsW78AAAAVAQAACwAAAAAAAAAA&#10;AAAAAAAfAQAAX3JlbHMvLnJlbHNQSwECLQAUAAYACAAAACEAfzrspb0AAADbAAAADwAAAAAAAAAA&#10;AAAAAAAHAgAAZHJzL2Rvd25yZXYueG1sUEsFBgAAAAADAAMAtwAAAPECAAAAAA==&#10;" filled="f" strokecolor="red" strokeweight="1pt">
                              <v:stroke joinstyle="miter"/>
                            </v:oval>
                            <v:oval id="橢圓 72" o:spid="_x0000_s1042" style="position:absolute;left:73663;top:44460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3" o:spid="_x0000_s1043" style="position:absolute;left:86381;top:5094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+gJwQAAANsAAAAPAAAAZHJzL2Rvd25yZXYueG1sRI9fa8JA&#10;EMTfC36HYwVfSr3YQ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PRH6An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4" o:spid="_x0000_s1044" style="position:absolute;left:74669;top:5651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nB9wQAAANsAAAAPAAAAZHJzL2Rvd25yZXYueG1sRI9fa8JA&#10;EMTfC36HYwVfSr1YS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HuucH3BAAAA2wAAAA8AAAAA&#10;AAAAAAAAAAAABwIAAGRycy9kb3ducmV2LnhtbFBLBQYAAAAAAwADALcAAAD1AgAAAAA=&#10;" filled="f" strokecolor="red" strokeweight="1pt">
                              <v:stroke joinstyle="miter"/>
                            </v:oval>
                            <v:line id="直線接點 75" o:spid="_x0000_s1045" style="position:absolute;flip:y;visibility:visible;mso-wrap-style:square" from="48600,14913" to="52340,20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" strokecolor="red" strokeweight="3pt">
                              <v:stroke dashstyle="1 1" joinstyle="miter"/>
                            </v:line>
                            <v:rect id="矩形 77" o:spid="_x0000_s1046" style="position:absolute;left:52340;top:11831;width:13232;height:6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1FD307B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line id="直線接點 80" o:spid="_x0000_s1047" style="position:absolute;flip:y;visibility:visible;mso-wrap-style:square" from="26277,45091" to="31318,46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" strokecolor="red" strokeweight="3pt">
                              <v:stroke dashstyle="1 1" joinstyle="miter"/>
                            </v:line>
                            <v:rect id="矩形 81" o:spid="_x0000_s1048" style="position:absolute;left:3955;top:32371;width:23763;height:33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" fillcolor="white [3212]" strokecolor="red" strokeweight="1pt">
                              <v:textbox>
                                <w:txbxContent>
                                  <w:p w14:paraId="7DDC10EE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20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 w:val="28"/>
                                        <w:szCs w:val="36"/>
                                      </w:rPr>
                                      <w:t>開啟背面總電源</w:t>
                                    </w:r>
                                  </w:p>
                                </w:txbxContent>
                              </v:textbox>
                            </v:rect>
                            <v:shape id="Picture 2" o:spid="_x0000_s1049" type="#_x0000_t75" style="position:absolute;left:5395;top:37890;width:20162;height:26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">
                              <v:imagedata r:id="rId25" o:title=""/>
                            </v:shape>
                            <v:oval id="橢圓 90" o:spid="_x0000_s1050" style="position:absolute;left:8275;top:49411;width:2161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" filled="f" strokecolor="red" strokeweight="1pt">
                              <v:stroke joinstyle="miter"/>
                            </v:oval>
                            <v:oval id="橢圓 93" o:spid="_x0000_s1051" style="position:absolute;left:20517;top:49411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" filled="f" strokecolor="red" strokeweight="1pt">
                              <v:stroke joinstyle="miter"/>
                            </v:oval>
                            <v:oval id="橢圓 96" o:spid="_x0000_s1052" style="position:absolute;left:8275;top:60932;width:2161;height:216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" filled="f" strokecolor="red" strokeweight="1pt">
                              <v:stroke joinstyle="miter"/>
                            </v:oval>
                            <v:line id="直線接點 97" o:spid="_x0000_s1053" style="position:absolute;visibility:visible;mso-wrap-style:square" from="11156,60932" to="14036,63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" strokecolor="red" strokeweight="3pt">
                              <v:stroke joinstyle="miter"/>
                            </v:line>
                            <v:rect id="矩形 98" o:spid="_x0000_s1054" style="position:absolute;left:14036;top:61653;width:11521;height:4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" fillcolor="white [3212]" strokecolor="red" strokeweight="1pt">
                              <v:textbox>
                                <w:txbxContent>
                                  <w:p w14:paraId="7E827AA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b/>
                                        <w:bCs/>
                                        <w:color w:val="FF0000"/>
                                        <w:kern w:val="24"/>
                                        <w:szCs w:val="36"/>
                                      </w:rPr>
                                      <w:t>220VAC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oval id="橢圓 99" o:spid="_x0000_s1055" style="position:absolute;left:14036;top:55892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" filled="f" strokecolor="red" strokeweight="1pt">
                            <v:stroke joinstyle="miter"/>
                          </v:oval>
                        </v:group>
                        <v:oval id="橢圓 100" o:spid="_x0000_s1056" style="position:absolute;left:62541;top:19611;width:5363;height:5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" fillcolor="#5b9bd5 [3204]" stroked="f" strokeweight="1pt">
                          <v:stroke joinstyle="miter"/>
                          <v:textbox>
                            <w:txbxContent>
                              <w:p w14:paraId="6EA89D81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 w:rsidRPr="002D3B39">
                                  <w:rPr>
                                    <w:rFonts w:ascii="標楷體" w:eastAsia="標楷體" w:hAnsi="標楷體" w:hint="eastAsia"/>
                                    <w:b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oval>
                        <v:oval id="橢圓 101" o:spid="_x0000_s1057" style="position:absolute;left:70272;top:23492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55AF3E4C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oval>
                        <v:oval id="橢圓 102" o:spid="_x0000_s1058" style="position:absolute;left:42258;top:21479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" fillcolor="#5b9bd5 [3204]" stroked="f" strokeweight="1pt">
                          <v:stroke joinstyle="miter"/>
                          <v:textbox>
                            <w:txbxContent>
                              <w:p w14:paraId="3EF5BAC2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oval>
                        <v:oval id="橢圓 103" o:spid="_x0000_s1059" style="position:absolute;left:3772;top:26224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740A7373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oval>
                      </v:group>
                      <v:oval id="橢圓 104" o:spid="_x0000_s1060" style="position:absolute;left:78843;top:50851;width:1440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" filled="f" strokecolor="red" strokeweight="1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  <w:p w14:paraId="67E7DC1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</w:p>
        </w:tc>
      </w:tr>
    </w:tbl>
    <w:p w14:paraId="4CBDC93A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11"/>
        <w:gridCol w:w="7527"/>
      </w:tblGrid>
      <w:tr w:rsidR="00F664B6" w:rsidRPr="00E41E25" w14:paraId="78E11B15" w14:textId="77777777" w:rsidTr="00A23657">
        <w:trPr>
          <w:trHeight w:val="546"/>
        </w:trPr>
        <w:tc>
          <w:tcPr>
            <w:tcW w:w="151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27DD8918" w14:textId="77777777" w:rsidR="00F664B6" w:rsidRPr="00E41E25" w:rsidRDefault="00F664B6" w:rsidP="00C029B0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四、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程式參數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&amp;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環境設定</w:t>
            </w:r>
          </w:p>
        </w:tc>
      </w:tr>
      <w:tr w:rsidR="00F664B6" w:rsidRPr="00E41E25" w14:paraId="7AF9465C" w14:textId="77777777" w:rsidTr="00A23657">
        <w:trPr>
          <w:trHeight w:val="7923"/>
        </w:trPr>
        <w:tc>
          <w:tcPr>
            <w:tcW w:w="7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8EBC3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12D990DA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6DFD03D" wp14:editId="63449A96">
                  <wp:extent cx="627321" cy="743784"/>
                  <wp:effectExtent l="0" t="0" r="1905" b="0"/>
                  <wp:docPr id="198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30817" r="71126" b="37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800" cy="75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</w:t>
            </w:r>
          </w:p>
          <w:p w14:paraId="3F96BC29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14BD36E1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9EB51F2" wp14:editId="7B7177D0">
                  <wp:extent cx="3482975" cy="1192530"/>
                  <wp:effectExtent l="0" t="0" r="0" b="0"/>
                  <wp:docPr id="199" name="圖片 17" descr="一張含有 文字, 螢幕擷取畫面, 多媒體, 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圖片 17" descr="一張含有 文字, 螢幕擷取畫面, 多媒體, 軟體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297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EF223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2601697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0988A3AB" wp14:editId="5690AC9B">
                  <wp:extent cx="2790825" cy="2289031"/>
                  <wp:effectExtent l="0" t="0" r="0" b="0"/>
                  <wp:docPr id="209" name="圖片 209" descr="S__4210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 descr="S__4210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6913" cy="2294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 </w: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337534A" wp14:editId="58271A4D">
                  <wp:extent cx="1679945" cy="1781147"/>
                  <wp:effectExtent l="0" t="0" r="0" b="0"/>
                  <wp:docPr id="210" name="圖片 210" descr="S__4210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S__4210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1774" cy="1783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378B8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lastRenderedPageBreak/>
              <w:drawing>
                <wp:inline distT="0" distB="0" distL="0" distR="0" wp14:anchorId="68AB4E7C" wp14:editId="0EEEE076">
                  <wp:extent cx="4826635" cy="2632075"/>
                  <wp:effectExtent l="0" t="0" r="0" b="0"/>
                  <wp:docPr id="200" name="圖片 200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635" cy="263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F1056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2968F2D9" w14:textId="77777777" w:rsidR="00F664B6" w:rsidRPr="00E41E25" w:rsidRDefault="00E41E25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anchor distT="0" distB="0" distL="114300" distR="114300" simplePos="0" relativeHeight="251658266" behindDoc="0" locked="0" layoutInCell="1" allowOverlap="1" wp14:anchorId="613CF507" wp14:editId="7306CEDD">
                  <wp:simplePos x="0" y="0"/>
                  <wp:positionH relativeFrom="column">
                    <wp:posOffset>2282825</wp:posOffset>
                  </wp:positionH>
                  <wp:positionV relativeFrom="paragraph">
                    <wp:posOffset>2169160</wp:posOffset>
                  </wp:positionV>
                  <wp:extent cx="437321" cy="437321"/>
                  <wp:effectExtent l="0" t="0" r="0" b="0"/>
                  <wp:wrapNone/>
                  <wp:docPr id="887021000" name="圖形 282" descr="核取方塊 (打勾) 外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021000" name="圖形 887021000" descr="核取方塊 (打勾) 外框"/>
                          <pic:cNvPicPr/>
                        </pic:nvPicPr>
                        <pic:blipFill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1" cy="437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7D25DA8B" wp14:editId="64628B38">
                      <wp:simplePos x="0" y="0"/>
                      <wp:positionH relativeFrom="column">
                        <wp:posOffset>2673985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49" name="圓角矩形圖說文字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918032A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D25DA8B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圓角矩形圖說文字 49" o:spid="_x0000_s1061" type="#_x0000_t62" style="position:absolute;margin-left:210.55pt;margin-top:165.35pt;width:95.25pt;height:30.7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Owh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" adj="8341,-8363" fillcolor="#5b9bd5 [3204]" strokecolor="#1f4d78 [1604]" strokeweight="1pt">
                      <v:textbox>
                        <w:txbxContent>
                          <w:p w14:paraId="4FFBEDD9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5374B6BA" wp14:editId="38B72065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48" name="圓角矩形圖說文字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6C7596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AC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74B6BA" id="圓角矩形圖說文字 48" o:spid="_x0000_s1062" type="#_x0000_t62" style="position:absolute;margin-left:58.3pt;margin-top:165.35pt;width:95.25pt;height:30.7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cVs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" adj="8341,-8363" fillcolor="#5b9bd5 [3204]" strokecolor="#1f4d78 [1604]" strokeweight="1pt">
                      <v:textbox>
                        <w:txbxContent>
                          <w:p w14:paraId="0EE08D67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F8F869D" wp14:editId="4B0E5FCC">
                  <wp:extent cx="2266315" cy="2266315"/>
                  <wp:effectExtent l="0" t="0" r="0" b="0"/>
                  <wp:docPr id="201" name="圖片 201" descr="一張含有 文字, 纜線, 千斤頂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圖片 201" descr="一張含有 文字, 纜線, 千斤頂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315" cy="226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t xml:space="preserve">  </w: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BF1CC3F" wp14:editId="421FF555">
                  <wp:extent cx="1654175" cy="1558290"/>
                  <wp:effectExtent l="0" t="0" r="0" b="0"/>
                  <wp:docPr id="202" name="圖片 202" descr="一張含有 文字, 電源插頭與插座, 纜線, 插頭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圖片 202" descr="一張含有 文字, 電源插頭與插座, 纜線, 插頭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175" cy="155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392BA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3E4D5235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t>測試程式設定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:</w:t>
            </w:r>
          </w:p>
          <w:p w14:paraId="3757843C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C33C28D" wp14:editId="5F13880E">
                  <wp:extent cx="3355340" cy="2210435"/>
                  <wp:effectExtent l="0" t="0" r="0" b="0"/>
                  <wp:docPr id="203" name="圖片 203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圖片 203" descr="一張含有 文字, 螢幕擷取畫面, 字型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5340" cy="221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78C87D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3BB0435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4CCE3E3B" wp14:editId="0B577A8C">
                  <wp:extent cx="4325620" cy="1184910"/>
                  <wp:effectExtent l="0" t="0" r="0" b="0"/>
                  <wp:docPr id="204" name="圖片 204" descr="一張含有 文字, 螢幕擷取畫面, 字型, 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圖片 204" descr="一張含有 文字, 螢幕擷取畫面, 字型, 行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5620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13677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2774654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lastRenderedPageBreak/>
              <w:drawing>
                <wp:inline distT="0" distB="0" distL="0" distR="0" wp14:anchorId="7F017DF1" wp14:editId="7749828E">
                  <wp:extent cx="3180715" cy="2655570"/>
                  <wp:effectExtent l="0" t="0" r="0" b="0"/>
                  <wp:docPr id="205" name="圖片 205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0715" cy="2655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DCE6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24C4F49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A22731A" wp14:editId="76A68D79">
                  <wp:extent cx="3164840" cy="2393315"/>
                  <wp:effectExtent l="0" t="0" r="0" b="0"/>
                  <wp:docPr id="206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4840" cy="239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E7A87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lastRenderedPageBreak/>
              <w:drawing>
                <wp:inline distT="0" distB="0" distL="0" distR="0" wp14:anchorId="6E8E63C6" wp14:editId="36051132">
                  <wp:extent cx="3442970" cy="2687320"/>
                  <wp:effectExtent l="0" t="0" r="0" b="0"/>
                  <wp:docPr id="207" name="圖片 1" descr="一張含有 文字, 螢幕擷取畫面, 軟體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圖片 1" descr="一張含有 文字, 螢幕擷取畫面, 軟體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2970" cy="268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6706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4F83592A" w14:textId="77777777" w:rsidR="00F664B6" w:rsidRPr="00E41E25" w:rsidRDefault="00F664B6" w:rsidP="00E41E25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1725B650" wp14:editId="6D422493">
                  <wp:extent cx="4581525" cy="2209055"/>
                  <wp:effectExtent l="0" t="0" r="0" b="1270"/>
                  <wp:docPr id="208" name="圖片 208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3218" cy="2209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852F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t>開啟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18024F9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2BB5177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5D5243D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3801628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282CA8B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54510A49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輸入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User ID: root, Password: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空白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.</w:t>
            </w:r>
          </w:p>
          <w:p w14:paraId="440466E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按下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Login</w:t>
            </w:r>
          </w:p>
          <w:p w14:paraId="77EC008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3DD5B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DFC5A98" w14:textId="77777777" w:rsidR="009431D5" w:rsidRPr="00E41E25" w:rsidRDefault="009431D5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52C5FD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266C20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B2D91F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E45259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DBF031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解開紅框線材固定扣。</w:t>
            </w:r>
          </w:p>
          <w:p w14:paraId="33E76EC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使用可活動式束線帶，固定測試端子台至</w:t>
            </w:r>
          </w:p>
          <w:p w14:paraId="5091190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生產平台</w:t>
            </w:r>
          </w:p>
          <w:p w14:paraId="697970B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2E4FFA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630A33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2F1CD5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15F7F7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7A8B6B1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將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輸入插頭接線到黃色接頭</w:t>
            </w:r>
          </w:p>
          <w:p w14:paraId="5E757752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需依照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DC or 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更換接頭</w:t>
            </w:r>
          </w:p>
          <w:p w14:paraId="5B6F6884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黃色接頭為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線外測試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)</w:t>
            </w:r>
          </w:p>
          <w:p w14:paraId="5C098716" w14:textId="77777777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74904FD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F54378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CE263D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41D4BB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2EE2A5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5DBC97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BCC9CFE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80614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接線為</w:t>
            </w:r>
          </w:p>
          <w:p w14:paraId="53AFA709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14A7EEF8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 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09876CC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HV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AC</w:t>
            </w:r>
          </w:p>
          <w:p w14:paraId="2B63AE4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WV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LV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則為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DC.</w:t>
            </w:r>
          </w:p>
          <w:p w14:paraId="2A20EFC5" w14:textId="77777777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4C9B319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8C9F2D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6775B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C07058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46CCC5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CE8D2F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AF23CFF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Management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3A1AF8B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37C4B53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1069AB7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0E2F66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E148E6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5A831A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86AA6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943916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02EC6E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D928B7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9FD9A45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proofErr w:type="spellStart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NetExtension</w:t>
            </w:r>
            <w:proofErr w:type="spellEnd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Setting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6113FF7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73C4D2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F6796B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40EFA3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DA2389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361070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C57E7D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36621C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2BE1F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E88533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EEE1FD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047EB9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2260F7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92D367B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None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」選擇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</w:p>
          <w:p w14:paraId="468FE121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右上點選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X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跳出</w:t>
            </w:r>
          </w:p>
          <w:p w14:paraId="18BC7DA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22DB1F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E10DD9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812D98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62FF5D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8F8401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6BF37D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0CD7D7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652C93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0FF444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BEA980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1D72EA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7252B3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7F78418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GO/NO 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」後開啟程式</w:t>
            </w:r>
          </w:p>
          <w:p w14:paraId="7D935F8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9C419C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31DC46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7805815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063F7DC3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4CC85A43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D3B8D90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0B2A342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502DDB90" w14:textId="77777777" w:rsidR="00E41E25" w:rsidRP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0A4D132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49E5ACD1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t>點選程式</w:t>
            </w:r>
          </w:p>
          <w:tbl>
            <w:tblPr>
              <w:tblW w:w="64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434"/>
              <w:gridCol w:w="3969"/>
            </w:tblGrid>
            <w:tr w:rsidR="00F664B6" w:rsidRPr="00E41E25" w14:paraId="00210307" w14:textId="77777777" w:rsidTr="00C029B0">
              <w:trPr>
                <w:trHeight w:val="333"/>
              </w:trPr>
              <w:tc>
                <w:tcPr>
                  <w:tcW w:w="2434" w:type="dxa"/>
                  <w:shd w:val="clear" w:color="000000" w:fill="FFC000"/>
                  <w:noWrap/>
                  <w:vAlign w:val="center"/>
                  <w:hideMark/>
                </w:tcPr>
                <w:p w14:paraId="0B23B75A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3969" w:type="dxa"/>
                  <w:shd w:val="clear" w:color="000000" w:fill="FFC000"/>
                  <w:noWrap/>
                  <w:vAlign w:val="center"/>
                  <w:hideMark/>
                </w:tcPr>
                <w:p w14:paraId="743DC0F9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程式</w:t>
                  </w:r>
                </w:p>
              </w:tc>
            </w:tr>
            <w:tr w:rsidR="00DB5953" w:rsidRPr="00E41E25" w14:paraId="69270A41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0D7DCCAF" w14:textId="77777777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0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aa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2E21FE57" w14:textId="77777777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aa</w:t>
                  </w:r>
                </w:p>
              </w:tc>
            </w:tr>
            <w:tr w:rsidR="00DB5953" w:rsidRPr="00E41E25" w14:paraId="1C044CE6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19C149F0" w14:textId="77777777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Cs w:val="24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ab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273E4C5D" w14:textId="77777777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ab</w:t>
                  </w:r>
                </w:p>
              </w:tc>
            </w:tr>
          </w:tbl>
          <w:p w14:paraId="6C06E779" w14:textId="77777777" w:rsidR="00E41E25" w:rsidRPr="00095324" w:rsidRDefault="00E41E25" w:rsidP="00E41E25">
            <w:pPr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  <w:r w:rsidRPr="009732DC"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>Note:</w:t>
            </w:r>
            <w:r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 xml:space="preserve"> </w:t>
            </w:r>
            <w:r w:rsidRPr="00095324"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  <w:t>以最新版本程式執行測試</w:t>
            </w:r>
          </w:p>
          <w:p w14:paraId="5FEAF794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5428D4E3" w14:textId="77777777" w:rsidR="00DB5953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3D7BE66D" w14:textId="77777777" w:rsidR="00DB5953" w:rsidRPr="00E41E25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5543B4E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217F921B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」，跳出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Barcode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視窗。</w:t>
            </w:r>
          </w:p>
          <w:p w14:paraId="3614D247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注意，生產時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 ATE &amp;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資料收集器都需要各別刷槍一次</w:t>
            </w:r>
          </w:p>
          <w:p w14:paraId="57D3B7A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703A1F1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="新細明體" w:eastAsia="新細明體" w:hAnsi="新細明體" w:cs="新細明體" w:hint="eastAsia"/>
                <w:color w:val="FF0000"/>
                <w:sz w:val="32"/>
                <w:szCs w:val="32"/>
              </w:rPr>
              <w:t>※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開啟程式如出現紅字訊息，請先確認設備是否全部開啟。</w:t>
            </w:r>
          </w:p>
          <w:p w14:paraId="00C6CA5D" w14:textId="77777777" w:rsidR="00F664B6" w:rsidRPr="00E41E25" w:rsidRDefault="00F664B6" w:rsidP="00C029B0">
            <w:pPr>
              <w:ind w:left="377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654DF69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</w:tc>
      </w:tr>
    </w:tbl>
    <w:p w14:paraId="480D1E60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8"/>
      </w:tblGrid>
      <w:tr w:rsidR="00997704" w:rsidRPr="00E41E25" w14:paraId="1FFAB417" w14:textId="77777777" w:rsidTr="00FC098F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A531288" w14:textId="77777777" w:rsidR="00997704" w:rsidRPr="00E41E25" w:rsidRDefault="00373487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五、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1_ATE</w:t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</w:t>
            </w:r>
            <w:proofErr w:type="spellStart"/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Chroma_</w:t>
            </w:r>
            <w:r w:rsidR="00593069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</w:t>
            </w:r>
            <w:proofErr w:type="spellEnd"/>
            <w:r w:rsidR="00593069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good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CE4402" w:rsidRPr="00E41E25" w14:paraId="6DB6FAE7" w14:textId="77777777" w:rsidTr="00FC098F">
        <w:tblPrEx>
          <w:tblCellMar>
            <w:left w:w="28" w:type="dxa"/>
            <w:right w:w="28" w:type="dxa"/>
          </w:tblCellMar>
        </w:tblPrEx>
        <w:trPr>
          <w:trHeight w:val="2843"/>
        </w:trPr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6FDB912C" w14:textId="7777777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4087DB11" wp14:editId="36EBFDA2">
                  <wp:extent cx="2286000" cy="1247775"/>
                  <wp:effectExtent l="0" t="0" r="0" b="0"/>
                  <wp:docPr id="2140363546" name="IMG_fix1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Pic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555D3560" w14:textId="7777777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73D58F65" w14:textId="7777777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62EB08A1" w14:textId="77777777" w:rsidR="00CE4402" w:rsidRPr="00E41E25" w:rsidRDefault="00CE4402" w:rsidP="00CE4402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317C8F" w:rsidRPr="00E41E25" w14:paraId="18EB95E2" w14:textId="77777777" w:rsidTr="00FC098F">
        <w:trPr>
          <w:trHeight w:val="227"/>
        </w:trPr>
        <w:tc>
          <w:tcPr>
            <w:tcW w:w="946" w:type="dxa"/>
            <w:shd w:val="clear" w:color="auto" w:fill="E0E0E0"/>
          </w:tcPr>
          <w:p w14:paraId="1FC457C5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946" w:type="dxa"/>
          </w:tcPr>
          <w:p w14:paraId="4A67F11D" w14:textId="77777777" w:rsidR="00317C8F" w:rsidRPr="00E41E25" w:rsidRDefault="00317C8F" w:rsidP="00317C8F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936A8">
              <w:rPr>
                <w:rFonts w:ascii="微軟正黑體" w:eastAsia="微軟正黑體" w:hAnsi="微軟正黑體"/>
              </w:rPr>
              <w:t>aa</w:t>
            </w:r>
          </w:p>
        </w:tc>
        <w:tc>
          <w:tcPr>
            <w:tcW w:w="946" w:type="dxa"/>
            <w:shd w:val="clear" w:color="auto" w:fill="E0E0E0"/>
          </w:tcPr>
          <w:p w14:paraId="1099C97E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46" w:type="dxa"/>
          </w:tcPr>
          <w:p w14:paraId="76D3A616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946" w:type="dxa"/>
            <w:shd w:val="clear" w:color="auto" w:fill="E0E0E0"/>
          </w:tcPr>
          <w:p w14:paraId="3097867D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946" w:type="dxa"/>
          </w:tcPr>
          <w:p w14:paraId="400F43D9" w14:textId="77777777" w:rsidR="00317C8F" w:rsidRPr="00E41E25" w:rsidRDefault="00317C8F" w:rsidP="00317C8F">
            <w:pPr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946" w:type="dxa"/>
            <w:shd w:val="clear" w:color="auto" w:fill="E0E0E0"/>
          </w:tcPr>
          <w:p w14:paraId="24AABEE4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46" w:type="dxa"/>
          </w:tcPr>
          <w:p w14:paraId="4569E940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0B260D7A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4DDFB0E6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19924E82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</w:tcPr>
          <w:p w14:paraId="1CDA9ABC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096ED90B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7C893E0E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381E8EBB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8" w:type="dxa"/>
          </w:tcPr>
          <w:p w14:paraId="0756684A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7226FA" w:rsidRPr="00E41E25" w14:paraId="585CD5D0" w14:textId="77777777" w:rsidTr="00FC098F">
        <w:trPr>
          <w:trHeight w:val="227"/>
        </w:trPr>
        <w:tc>
          <w:tcPr>
            <w:tcW w:w="946" w:type="dxa"/>
            <w:shd w:val="clear" w:color="auto" w:fill="E0E0E0"/>
          </w:tcPr>
          <w:p w14:paraId="20E1BF05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0F69D3F9" w14:textId="77777777" w:rsidR="007226FA" w:rsidRPr="00E41E25" w:rsidRDefault="007226FA" w:rsidP="007226FA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4E3DEE">
              <w:rPr>
                <w:rFonts w:ascii="微軟正黑體" w:hAnsi="微軟正黑體"/>
                <w:bCs/>
                <w:szCs w:val="24"/>
              </w:rPr>
              <w:t>aa</w:t>
            </w:r>
          </w:p>
        </w:tc>
        <w:tc>
          <w:tcPr>
            <w:tcW w:w="946" w:type="dxa"/>
            <w:shd w:val="clear" w:color="auto" w:fill="E0E0E0"/>
          </w:tcPr>
          <w:p w14:paraId="69F5B0ED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11915A27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103C4CC8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745A5A7D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494E5257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0" w:type="dxa"/>
            <w:gridSpan w:val="3"/>
          </w:tcPr>
          <w:p w14:paraId="5CB9A0DB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457D7E6E" w14:textId="77777777" w:rsidTr="00FC098F">
        <w:trPr>
          <w:trHeight w:val="2843"/>
        </w:trPr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7C8367BF" w14:textId="77777777" w:rsidR="00997704" w:rsidRPr="00E41E25" w:rsidRDefault="00997704" w:rsidP="0041741D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58300CC3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466670C7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</w:tcPr>
          <w:p w14:paraId="63015743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2FF7399F" w14:textId="77777777" w:rsidTr="00FC098F">
        <w:trPr>
          <w:trHeight w:val="227"/>
        </w:trPr>
        <w:tc>
          <w:tcPr>
            <w:tcW w:w="946" w:type="dxa"/>
            <w:shd w:val="clear" w:color="auto" w:fill="E0E0E0"/>
          </w:tcPr>
          <w:p w14:paraId="7A681AA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06D43B1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16EB858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</w:tcPr>
          <w:p w14:paraId="646F1B6E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157C476B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5BCCA265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547EE451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</w:tcPr>
          <w:p w14:paraId="2309D949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4BE18189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25335191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3CCCF7A0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</w:tcPr>
          <w:p w14:paraId="1E4487B3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461697F2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6BD00869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26DF9AC2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8" w:type="dxa"/>
          </w:tcPr>
          <w:p w14:paraId="6B40CCA1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3E4DEEFD" w14:textId="77777777" w:rsidTr="00FC098F">
        <w:trPr>
          <w:trHeight w:val="227"/>
        </w:trPr>
        <w:tc>
          <w:tcPr>
            <w:tcW w:w="946" w:type="dxa"/>
            <w:shd w:val="clear" w:color="auto" w:fill="E0E0E0"/>
          </w:tcPr>
          <w:p w14:paraId="3A6A496D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1A8FAB13" w14:textId="77777777" w:rsidR="00997704" w:rsidRPr="00E41E25" w:rsidRDefault="00997704" w:rsidP="0041741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14A2AE87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400E347B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7C001870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2AB68503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3719958A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0" w:type="dxa"/>
            <w:gridSpan w:val="3"/>
          </w:tcPr>
          <w:p w14:paraId="6B8A939D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4ED62A9D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68"/>
        <w:gridCol w:w="7570"/>
      </w:tblGrid>
      <w:tr w:rsidR="00AF77EA" w:rsidRPr="00E41E25" w14:paraId="375B16B6" w14:textId="77777777" w:rsidTr="00FC098F">
        <w:trPr>
          <w:trHeight w:val="546"/>
        </w:trPr>
        <w:tc>
          <w:tcPr>
            <w:tcW w:w="15138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092DA68D" w14:textId="77777777" w:rsidR="00AF77EA" w:rsidRPr="00E41E25" w:rsidRDefault="00114351" w:rsidP="00080FA7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六、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T1_ATE </w:t>
            </w:r>
            <w:proofErr w:type="spellStart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Chroma_</w:t>
            </w:r>
            <w:r w:rsidR="00AF77EA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</w:t>
            </w:r>
            <w:proofErr w:type="spellEnd"/>
            <w:r w:rsidR="00AF77EA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good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080FA7" w:rsidRPr="00E41E25" w14:paraId="44AEEE10" w14:textId="77777777" w:rsidTr="00A23657">
        <w:trPr>
          <w:trHeight w:val="5877"/>
        </w:trPr>
        <w:tc>
          <w:tcPr>
            <w:tcW w:w="7568" w:type="dxa"/>
          </w:tcPr>
          <w:p w14:paraId="3C831364" w14:textId="77777777" w:rsidR="00080FA7" w:rsidRDefault="00E13F31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565377B9" wp14:editId="6567D2CA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2461895</wp:posOffset>
                      </wp:positionV>
                      <wp:extent cx="762000" cy="335280"/>
                      <wp:effectExtent l="0" t="457200" r="76200" b="26670"/>
                      <wp:wrapNone/>
                      <wp:docPr id="45555049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53023"/>
                                  <a:gd name="adj2" fmla="val -172045"/>
                                  <a:gd name="adj3" fmla="val 16667"/>
                                </a:avLst>
                              </a:prstGeom>
                              <a:solidFill>
                                <a:srgbClr val="FFC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B6C928" w14:textId="77777777" w:rsidR="00D80719" w:rsidRPr="0099013D" w:rsidRDefault="00D80719" w:rsidP="00D8071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2"/>
                                    </w:rPr>
                                  </w:pPr>
                                </w:p>
                                <w:p w14:paraId="554FE743" w14:textId="77777777" w:rsidR="00DC7CCB" w:rsidRPr="009C30FF" w:rsidRDefault="00DC7CCB" w:rsidP="00DC7CCB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5377B9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語音泡泡: 圓角矩形 2" o:spid="_x0000_s1063" type="#_x0000_t62" style="position:absolute;left:0;text-align:left;margin-left:.05pt;margin-top:193.85pt;width:60pt;height:26.4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" adj="22253,-26362" fillcolor="#ffc000" strokecolor="#091723 [484]" strokeweight="1pt">
                      <v:textbox>
                        <w:txbxContent>
                          <w:p w14:paraId="4A359995" w14:textId="77777777" w:rsidR="00D80719" w:rsidRPr="0099013D" w:rsidRDefault="00D80719" w:rsidP="00D8071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2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 w:cs="Arial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 w14:paraId="29DF2DF0" w14:textId="19A42BEB" w:rsidR="00DC7CCB" w:rsidRPr="009C30FF" w:rsidRDefault="00DC7CCB" w:rsidP="00DC7CC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3A14FDFB" wp14:editId="64C04EE9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1503680</wp:posOffset>
                      </wp:positionV>
                      <wp:extent cx="289560" cy="510540"/>
                      <wp:effectExtent l="19050" t="19050" r="15240" b="22860"/>
                      <wp:wrapNone/>
                      <wp:docPr id="130963431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A61E49" id="矩形 1" o:spid="_x0000_s1026" style="position:absolute;margin-left:50.75pt;margin-top:118.4pt;width:22.8pt;height:40.2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" filled="f" strokecolor="#ffc000" strokeweight="3pt"/>
                  </w:pict>
                </mc:Fallback>
              </mc:AlternateContent>
            </w:r>
            <w:r w:rsidR="001D237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2" behindDoc="0" locked="0" layoutInCell="1" allowOverlap="1" wp14:anchorId="46400803" wp14:editId="6D154632">
                      <wp:simplePos x="0" y="0"/>
                      <wp:positionH relativeFrom="column">
                        <wp:posOffset>3997325</wp:posOffset>
                      </wp:positionH>
                      <wp:positionV relativeFrom="paragraph">
                        <wp:posOffset>687070</wp:posOffset>
                      </wp:positionV>
                      <wp:extent cx="632460" cy="1404620"/>
                      <wp:effectExtent l="0" t="0" r="15240" b="26670"/>
                      <wp:wrapNone/>
                      <wp:docPr id="161448457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281908" w14:textId="77777777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6400803" id="文字方塊 2" o:spid="_x0000_s1064" type="#_x0000_t202" style="position:absolute;left:0;text-align:left;margin-left:314.75pt;margin-top:54.1pt;width:49.8pt;height:110.6pt;z-index:25165826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C7IFAIAACc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">
                      <v:textbox style="mso-fit-shape-to-text:t">
                        <w:txbxContent>
                          <w:p w14:paraId="53D6F124" w14:textId="77777777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1CCA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79938576" wp14:editId="4FC45F86">
                      <wp:simplePos x="0" y="0"/>
                      <wp:positionH relativeFrom="column">
                        <wp:posOffset>3319145</wp:posOffset>
                      </wp:positionH>
                      <wp:positionV relativeFrom="paragraph">
                        <wp:posOffset>1680845</wp:posOffset>
                      </wp:positionV>
                      <wp:extent cx="762000" cy="335280"/>
                      <wp:effectExtent l="0" t="514350" r="19050" b="26670"/>
                      <wp:wrapNone/>
                      <wp:docPr id="1378114142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4023"/>
                                  <a:gd name="adj2" fmla="val -190227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EB2ED6" w14:textId="77777777" w:rsidR="00AD60DB" w:rsidRPr="0099013D" w:rsidRDefault="00AD60DB" w:rsidP="00AD60DB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8"/>
                                      <w:szCs w:val="14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4"/>
                                    </w:rPr>
                                    <w:t>aa</w:t>
                                  </w:r>
                                </w:p>
                                <w:p w14:paraId="5770937F" w14:textId="77777777" w:rsidR="00DC7CCB" w:rsidRPr="003A6FB6" w:rsidRDefault="00DC7CCB" w:rsidP="00DC7CC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38576" id="_x0000_s1065" type="#_x0000_t62" style="position:absolute;left:0;text-align:left;margin-left:261.35pt;margin-top:132.35pt;width:60pt;height:26.4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" adj="11669,-30289" fillcolor="red" strokecolor="#091723 [484]" strokeweight="1pt">
                      <v:textbox>
                        <w:txbxContent>
                          <w:p w14:paraId="79EB7CFC" w14:textId="77777777" w:rsidR="00AD60DB" w:rsidRPr="0099013D" w:rsidRDefault="00AD60DB" w:rsidP="00AD60DB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/>
                                <w:sz w:val="18"/>
                                <w:szCs w:val="14"/>
                              </w:rPr>
                              <w:t>aa</w:t>
                            </w:r>
                          </w:p>
                          <w:p w14:paraId="71F20981" w14:textId="044F869A" w:rsidR="00DC7CCB" w:rsidRPr="003A6FB6" w:rsidRDefault="00DC7CCB" w:rsidP="00DC7CC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2D521BEC" wp14:editId="78EF2B40">
                      <wp:simplePos x="0" y="0"/>
                      <wp:positionH relativeFrom="column">
                        <wp:posOffset>3131185</wp:posOffset>
                      </wp:positionH>
                      <wp:positionV relativeFrom="paragraph">
                        <wp:posOffset>930275</wp:posOffset>
                      </wp:positionV>
                      <wp:extent cx="289560" cy="510540"/>
                      <wp:effectExtent l="19050" t="19050" r="15240" b="22860"/>
                      <wp:wrapNone/>
                      <wp:docPr id="188925293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9870C3" id="矩形 1" o:spid="_x0000_s1026" style="position:absolute;margin-left:246.55pt;margin-top:73.25pt;width:22.8pt;height:40.2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R6ghQIAAGgFAAAOAAAAZHJzL2Uyb0RvYy54bWysVEtv2zAMvg/YfxB0X21nT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" filled="f" strokecolor="red" strokeweight="3pt"/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w:drawing>
                <wp:anchor distT="0" distB="0" distL="114300" distR="114300" simplePos="0" relativeHeight="251658259" behindDoc="0" locked="0" layoutInCell="1" allowOverlap="1" wp14:anchorId="1AD40647" wp14:editId="552FF353">
                  <wp:simplePos x="0" y="0"/>
                  <wp:positionH relativeFrom="column">
                    <wp:posOffset>4040505</wp:posOffset>
                  </wp:positionH>
                  <wp:positionV relativeFrom="paragraph">
                    <wp:posOffset>979805</wp:posOffset>
                  </wp:positionV>
                  <wp:extent cx="601980" cy="312420"/>
                  <wp:effectExtent l="0" t="0" r="7620" b="0"/>
                  <wp:wrapNone/>
                  <wp:docPr id="10258845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020258" name="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8260" behindDoc="0" locked="0" layoutInCell="1" allowOverlap="1" wp14:anchorId="7BEC9F0A" wp14:editId="2B969AA9">
                      <wp:simplePos x="0" y="0"/>
                      <wp:positionH relativeFrom="column">
                        <wp:posOffset>3441065</wp:posOffset>
                      </wp:positionH>
                      <wp:positionV relativeFrom="paragraph">
                        <wp:posOffset>1166495</wp:posOffset>
                      </wp:positionV>
                      <wp:extent cx="586740" cy="0"/>
                      <wp:effectExtent l="19050" t="19050" r="3810" b="19050"/>
                      <wp:wrapNone/>
                      <wp:docPr id="686590591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674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3AA211" id="直線接點 3" o:spid="_x0000_s1026" style="position:absolute;flip:x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95pt,91.85pt" to="317.1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" strokecolor="red" strokeweight="2.25pt">
                      <v:stroke joinstyle="miter"/>
                    </v:lin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1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0B8BC3EA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0BE7A0A8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00B0CCB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2F6B7B0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DF1C303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1ED32F65" w14:textId="77777777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166DFD41" wp14:editId="14997272">
                  <wp:extent cx="2343150" cy="1638300"/>
                  <wp:effectExtent l="0" t="0" r="0" b="0"/>
                  <wp:docPr id="561446731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70" w:type="dxa"/>
          </w:tcPr>
          <w:p w14:paraId="26CDFF59" w14:textId="77777777" w:rsidR="00080FA7" w:rsidRDefault="001D237B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1" behindDoc="0" locked="0" layoutInCell="1" allowOverlap="1" wp14:anchorId="30DA1C14" wp14:editId="36AF168C">
                      <wp:simplePos x="0" y="0"/>
                      <wp:positionH relativeFrom="column">
                        <wp:posOffset>4029710</wp:posOffset>
                      </wp:positionH>
                      <wp:positionV relativeFrom="paragraph">
                        <wp:posOffset>740410</wp:posOffset>
                      </wp:positionV>
                      <wp:extent cx="632460" cy="1404620"/>
                      <wp:effectExtent l="0" t="0" r="15240" b="26670"/>
                      <wp:wrapNone/>
                      <wp:docPr id="34243566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7620B7" w14:textId="77777777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0DA1C14" id="_x0000_s1066" type="#_x0000_t202" style="position:absolute;left:0;text-align:left;margin-left:317.3pt;margin-top:58.3pt;width:49.8pt;height:110.6pt;z-index:25165826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L/FQIAACc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">
                      <v:textbox style="mso-fit-shape-to-text:t">
                        <w:txbxContent>
                          <w:p w14:paraId="15A6CBA1" w14:textId="6819CC85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2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7C9C203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2224CE46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790A1D75" w14:textId="77777777" w:rsidR="00C93D62" w:rsidRDefault="004936F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8253" behindDoc="0" locked="0" layoutInCell="1" allowOverlap="1" wp14:anchorId="2CB917C2" wp14:editId="31F448E3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114300</wp:posOffset>
                      </wp:positionV>
                      <wp:extent cx="4601845" cy="1854200"/>
                      <wp:effectExtent l="0" t="19050" r="8255" b="12700"/>
                      <wp:wrapNone/>
                      <wp:docPr id="767047989" name="群組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01845" cy="1854200"/>
                                <a:chOff x="-14630" y="262890"/>
                                <a:chExt cx="4601870" cy="1854556"/>
                              </a:xfrm>
                            </wpg:grpSpPr>
                            <wps:wsp>
                              <wps:cNvPr id="1545207481" name="矩形 1"/>
                              <wps:cNvSpPr/>
                              <wps:spPr>
                                <a:xfrm>
                                  <a:off x="582930" y="844143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C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8649689" name="語音泡泡: 圓角矩形 2"/>
                              <wps:cNvSpPr/>
                              <wps:spPr>
                                <a:xfrm>
                                  <a:off x="-14630" y="1782166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53023"/>
                                    <a:gd name="adj2" fmla="val -172045"/>
                                    <a:gd name="adj3" fmla="val 16667"/>
                                  </a:avLst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FD13138" w14:textId="77777777" w:rsidR="00D80719" w:rsidRPr="0099013D" w:rsidRDefault="00D80719" w:rsidP="00D8071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6"/>
                                        <w:szCs w:val="12"/>
                                      </w:rPr>
                                    </w:pPr>
                                  </w:p>
                                  <w:p w14:paraId="775A1BD0" w14:textId="77777777" w:rsidR="009C30FF" w:rsidRPr="009C30FF" w:rsidRDefault="009C30FF" w:rsidP="009C30FF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019894" name="矩形 1"/>
                              <wps:cNvSpPr/>
                              <wps:spPr>
                                <a:xfrm>
                                  <a:off x="3074670" y="262890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4063788" name="語音泡泡: 圓角矩形 2"/>
                              <wps:cNvSpPr/>
                              <wps:spPr>
                                <a:xfrm>
                                  <a:off x="3108960" y="971550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4023"/>
                                    <a:gd name="adj2" fmla="val -190227"/>
                                    <a:gd name="adj3" fmla="val 16667"/>
                                  </a:avLst>
                                </a:prstGeom>
                                <a:solidFill>
                                  <a:srgbClr val="FF0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9E9DB80" w14:textId="77777777" w:rsidR="00AD60DB" w:rsidRPr="0099013D" w:rsidRDefault="00AD60DB" w:rsidP="00AD60DB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sz w:val="18"/>
                                        <w:szCs w:val="14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/>
                                        <w:sz w:val="18"/>
                                        <w:szCs w:val="14"/>
                                      </w:rPr>
                                      <w:t>aa</w:t>
                                    </w:r>
                                  </w:p>
                                  <w:p w14:paraId="4B96B888" w14:textId="77777777" w:rsidR="001171B6" w:rsidRPr="003A6FB6" w:rsidRDefault="001171B6" w:rsidP="009C30FF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51020258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85260" y="335280"/>
                                  <a:ext cx="601980" cy="312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5275545" name="直線接點 3"/>
                              <wps:cNvCnPr/>
                              <wps:spPr>
                                <a:xfrm flipH="1">
                                  <a:off x="3379470" y="499110"/>
                                  <a:ext cx="586740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B917C2" id="群組 4" o:spid="_x0000_s1067" style="position:absolute;left:0;text-align:left;margin-left:6.75pt;margin-top:9pt;width:362.35pt;height:146pt;z-index:251658253;mso-position-horizontal-relative:text;mso-position-vertical-relative:text;mso-width-relative:margin;mso-height-relative:margin" coordorigin="-146,2628" coordsize="46018,18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">
                      <v:rect id="矩形 1" o:spid="_x0000_s1068" style="position:absolute;left:5829;top:8441;width:2895;height:5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" filled="f" strokecolor="#ffc000" strokeweight="3pt"/>
                      <v:shape id="_x0000_s1069" type="#_x0000_t62" style="position:absolute;left:-146;top:17821;width:7619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" adj="22253,-26362" fillcolor="#ffc000" strokecolor="#091723 [484]" strokeweight="1pt">
                        <v:textbox>
                          <w:txbxContent>
                            <w:p w14:paraId="55B7D838" w14:textId="77777777" w:rsidR="00D80719" w:rsidRPr="0099013D" w:rsidRDefault="00D80719" w:rsidP="00D80719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 w:cs="Arial"/>
                                  <w:sz w:val="16"/>
                                  <w:szCs w:val="16"/>
                                </w:rPr>
                                <w:t/>
                              </w:r>
                            </w:p>
                            <w:p w14:paraId="1F9F328B" w14:textId="09F34C03" w:rsidR="009C30FF" w:rsidRPr="009C30FF" w:rsidRDefault="009C30FF" w:rsidP="009C30FF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v:textbox>
                      </v:shape>
                      <v:rect id="矩形 1" o:spid="_x0000_s1070" style="position:absolute;left:30746;top:2628;width:2896;height:5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" filled="f" strokecolor="red" strokeweight="3pt"/>
                      <v:shape id="_x0000_s1071" type="#_x0000_t62" style="position:absolute;left:31089;top:9715;width:7620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" adj="11669,-30289" fillcolor="red" strokecolor="#091723 [484]" strokeweight="1pt">
                        <v:textbox>
                          <w:txbxContent>
                            <w:p w14:paraId="0F05C282" w14:textId="77777777" w:rsidR="00AD60DB" w:rsidRPr="0099013D" w:rsidRDefault="00AD60DB" w:rsidP="00AD60DB">
                              <w:pPr>
                                <w:jc w:val="center"/>
                                <w:rPr>
                                  <w:color w:val="FFFFFF" w:themeColor="background1"/>
                                  <w:sz w:val="18"/>
                                  <w:szCs w:val="14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/>
                                  <w:sz w:val="18"/>
                                  <w:szCs w:val="14"/>
                                </w:rPr>
                                <w:t>aa</w:t>
                              </w:r>
                            </w:p>
                            <w:p w14:paraId="1B58DF7F" w14:textId="16DBF2FE" w:rsidR="001171B6" w:rsidRPr="003A6FB6" w:rsidRDefault="001171B6" w:rsidP="009C30FF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1" o:spid="_x0000_s1072" type="#_x0000_t75" style="position:absolute;left:39852;top:3352;width:6020;height:3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">
                        <v:imagedata r:id="rId43" o:title=""/>
                      </v:shape>
                      <v:line id="直線接點 3" o:spid="_x0000_s1073" style="position:absolute;flip:x;visibility:visible;mso-wrap-style:square" from="33794,4991" to="39662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" strokecolor="red" strokeweight="2.25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1418FD07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1DAFC232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7AB9CB08" w14:textId="77777777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5DC82BFF" wp14:editId="634CB265">
                  <wp:extent cx="2343150" cy="1638300"/>
                  <wp:effectExtent l="0" t="0" r="0" b="0"/>
                  <wp:docPr id="172503341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FA7" w:rsidRPr="00E41E25" w14:paraId="73FF5516" w14:textId="77777777" w:rsidTr="00271D0E">
        <w:trPr>
          <w:trHeight w:val="1810"/>
        </w:trPr>
        <w:tc>
          <w:tcPr>
            <w:tcW w:w="15138" w:type="dxa"/>
            <w:gridSpan w:val="2"/>
            <w:tcBorders>
              <w:bottom w:val="single" w:sz="4" w:space="0" w:color="auto"/>
            </w:tcBorders>
          </w:tcPr>
          <w:p w14:paraId="05EFB4E8" w14:textId="77777777" w:rsidR="00080FA7" w:rsidRPr="00D80719" w:rsidRDefault="00F1747C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的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請接在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Good1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及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Good2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位置</w:t>
            </w:r>
          </w:p>
          <w:p w14:paraId="57FBDAA2" w14:textId="77777777" w:rsidR="00080FA7" w:rsidRPr="00F42A30" w:rsidRDefault="00080FA7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測完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，再測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，確認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燈</w:t>
            </w:r>
            <w:r w:rsidRPr="00F42A30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分別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亮黃燈</w:t>
            </w:r>
          </w:p>
        </w:tc>
      </w:tr>
    </w:tbl>
    <w:p w14:paraId="25701DD6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3"/>
        <w:gridCol w:w="1535"/>
        <w:gridCol w:w="708"/>
        <w:gridCol w:w="720"/>
        <w:gridCol w:w="819"/>
        <w:gridCol w:w="1301"/>
        <w:gridCol w:w="829"/>
        <w:gridCol w:w="837"/>
        <w:gridCol w:w="823"/>
        <w:gridCol w:w="1299"/>
        <w:gridCol w:w="829"/>
        <w:gridCol w:w="835"/>
        <w:gridCol w:w="940"/>
        <w:gridCol w:w="1184"/>
        <w:gridCol w:w="829"/>
        <w:gridCol w:w="837"/>
      </w:tblGrid>
      <w:tr w:rsidR="00B97A66" w:rsidRPr="00E41E25" w14:paraId="7036E749" w14:textId="77777777" w:rsidTr="00A23657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5935637F" w14:textId="77777777" w:rsidR="00B97A66" w:rsidRPr="00E41E25" w:rsidRDefault="00F30D6B" w:rsidP="00080FA7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七、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T1_ATE Chroma_</w:t>
            </w:r>
            <w:r w:rsidR="004428D5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  <w:r w:rsidR="00B97A66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C8042A" w:rsidRPr="00E41E25" w14:paraId="02FEA7C9" w14:textId="77777777" w:rsidTr="00FE151B">
        <w:tblPrEx>
          <w:tblCellMar>
            <w:left w:w="28" w:type="dxa"/>
            <w:right w:w="28" w:type="dxa"/>
          </w:tblCellMar>
        </w:tblPrEx>
        <w:trPr>
          <w:trHeight w:val="2843"/>
        </w:trPr>
        <w:tc>
          <w:tcPr>
            <w:tcW w:w="3776" w:type="dxa"/>
            <w:gridSpan w:val="4"/>
            <w:tcBorders>
              <w:top w:val="single" w:sz="12" w:space="0" w:color="auto"/>
            </w:tcBorders>
            <w:vAlign w:val="center"/>
          </w:tcPr>
          <w:p w14:paraId="0553C7CB" w14:textId="77777777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1064C7F4" wp14:editId="05578767">
                  <wp:extent cx="2286000" cy="1247775"/>
                  <wp:effectExtent l="0" t="0" r="0" b="0"/>
                  <wp:docPr id="287858966" name="IMG_fix1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Pic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7A247C5A" w14:textId="77777777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64C37F15" w14:textId="77777777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</w:p>
        </w:tc>
        <w:tc>
          <w:tcPr>
            <w:tcW w:w="3790" w:type="dxa"/>
            <w:gridSpan w:val="4"/>
            <w:tcBorders>
              <w:top w:val="single" w:sz="12" w:space="0" w:color="auto"/>
            </w:tcBorders>
            <w:vAlign w:val="center"/>
          </w:tcPr>
          <w:p w14:paraId="3AEF222B" w14:textId="77777777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</w:tr>
      <w:tr w:rsidR="006E494A" w:rsidRPr="00E41E25" w14:paraId="607F69E8" w14:textId="77777777" w:rsidTr="00A23657">
        <w:trPr>
          <w:trHeight w:val="227"/>
        </w:trPr>
        <w:tc>
          <w:tcPr>
            <w:tcW w:w="813" w:type="dxa"/>
            <w:shd w:val="clear" w:color="auto" w:fill="E0E0E0"/>
          </w:tcPr>
          <w:p w14:paraId="7E778D87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35" w:type="dxa"/>
          </w:tcPr>
          <w:p w14:paraId="4B7D6723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proofErr w:type="spellStart"/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zz</w:t>
            </w:r>
            <w:proofErr w:type="spellEnd"/>
          </w:p>
        </w:tc>
        <w:tc>
          <w:tcPr>
            <w:tcW w:w="708" w:type="dxa"/>
            <w:shd w:val="clear" w:color="auto" w:fill="E0E0E0"/>
          </w:tcPr>
          <w:p w14:paraId="24EA7445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20" w:type="dxa"/>
          </w:tcPr>
          <w:p w14:paraId="517B4AA4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19" w:type="dxa"/>
            <w:shd w:val="clear" w:color="auto" w:fill="E0E0E0"/>
          </w:tcPr>
          <w:p w14:paraId="01EB4BAD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01" w:type="dxa"/>
          </w:tcPr>
          <w:p w14:paraId="3AC2D403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5F4C385A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7" w:type="dxa"/>
          </w:tcPr>
          <w:p w14:paraId="0A1ACD8F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3" w:type="dxa"/>
            <w:shd w:val="clear" w:color="auto" w:fill="E0E0E0"/>
          </w:tcPr>
          <w:p w14:paraId="414C99E7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299" w:type="dxa"/>
          </w:tcPr>
          <w:p w14:paraId="32B8FA2D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7D626038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5" w:type="dxa"/>
          </w:tcPr>
          <w:p w14:paraId="4212364F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4FBA592D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184" w:type="dxa"/>
          </w:tcPr>
          <w:p w14:paraId="3AFC0371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711CD5B2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7" w:type="dxa"/>
          </w:tcPr>
          <w:p w14:paraId="7A3F1116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571A0D" w:rsidRPr="00E41E25" w14:paraId="3E2E26E8" w14:textId="77777777" w:rsidTr="00A23657">
        <w:trPr>
          <w:trHeight w:val="227"/>
        </w:trPr>
        <w:tc>
          <w:tcPr>
            <w:tcW w:w="813" w:type="dxa"/>
            <w:shd w:val="clear" w:color="auto" w:fill="E0E0E0"/>
          </w:tcPr>
          <w:p w14:paraId="130EDF4C" w14:textId="77777777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3C991D4F" w14:textId="77777777" w:rsidR="00571A0D" w:rsidRPr="00E41E25" w:rsidRDefault="00571A0D" w:rsidP="00571A0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proofErr w:type="spellStart"/>
            <w:r w:rsidRPr="001064D6">
              <w:rPr>
                <w:rFonts w:ascii="微軟正黑體" w:hAnsi="微軟正黑體" w:cs="Arial"/>
                <w:bCs/>
                <w:szCs w:val="24"/>
              </w:rPr>
              <w:t>zz</w:t>
            </w:r>
            <w:proofErr w:type="spellEnd"/>
          </w:p>
        </w:tc>
        <w:tc>
          <w:tcPr>
            <w:tcW w:w="819" w:type="dxa"/>
            <w:shd w:val="clear" w:color="auto" w:fill="E0E0E0"/>
          </w:tcPr>
          <w:p w14:paraId="59062A1A" w14:textId="77777777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7" w:type="dxa"/>
            <w:gridSpan w:val="3"/>
          </w:tcPr>
          <w:p w14:paraId="5C8A0F72" w14:textId="77777777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3" w:type="dxa"/>
            <w:shd w:val="clear" w:color="auto" w:fill="E0E0E0"/>
          </w:tcPr>
          <w:p w14:paraId="377F66C0" w14:textId="77777777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2D95A187" w14:textId="77777777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60628059" w14:textId="77777777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50" w:type="dxa"/>
            <w:gridSpan w:val="3"/>
          </w:tcPr>
          <w:p w14:paraId="3DE2BB09" w14:textId="77777777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E93CF3" w:rsidRPr="00E41E25" w14:paraId="33B6D2F1" w14:textId="77777777" w:rsidTr="00A23657">
        <w:tblPrEx>
          <w:tblCellMar>
            <w:left w:w="28" w:type="dxa"/>
            <w:right w:w="28" w:type="dxa"/>
          </w:tblCellMar>
        </w:tblPrEx>
        <w:trPr>
          <w:trHeight w:val="2199"/>
        </w:trPr>
        <w:tc>
          <w:tcPr>
            <w:tcW w:w="3776" w:type="dxa"/>
            <w:gridSpan w:val="4"/>
            <w:tcBorders>
              <w:top w:val="single" w:sz="12" w:space="0" w:color="auto"/>
            </w:tcBorders>
            <w:vAlign w:val="center"/>
          </w:tcPr>
          <w:p w14:paraId="0B975592" w14:textId="77777777" w:rsidR="00E93CF3" w:rsidRPr="00E41E25" w:rsidRDefault="00E93CF3" w:rsidP="00E93CF3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</w:tcPr>
          <w:p w14:paraId="47BA79DC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</w:tcPr>
          <w:p w14:paraId="57E1D31F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90" w:type="dxa"/>
            <w:gridSpan w:val="4"/>
            <w:tcBorders>
              <w:top w:val="single" w:sz="12" w:space="0" w:color="auto"/>
            </w:tcBorders>
          </w:tcPr>
          <w:p w14:paraId="0D6D432D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7236D" w:rsidRPr="00E41E25" w14:paraId="007ED84B" w14:textId="77777777" w:rsidTr="00A23657">
        <w:trPr>
          <w:trHeight w:val="227"/>
        </w:trPr>
        <w:tc>
          <w:tcPr>
            <w:tcW w:w="813" w:type="dxa"/>
            <w:shd w:val="clear" w:color="auto" w:fill="E0E0E0"/>
          </w:tcPr>
          <w:p w14:paraId="07C726DE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5" w:type="dxa"/>
          </w:tcPr>
          <w:p w14:paraId="7E2AD8C7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08" w:type="dxa"/>
            <w:shd w:val="clear" w:color="auto" w:fill="E0E0E0"/>
          </w:tcPr>
          <w:p w14:paraId="4CCB4B1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0" w:type="dxa"/>
          </w:tcPr>
          <w:p w14:paraId="2E0CBADA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9" w:type="dxa"/>
            <w:shd w:val="clear" w:color="auto" w:fill="E0E0E0"/>
          </w:tcPr>
          <w:p w14:paraId="3968FC9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0BAED399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4CF84489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6B6A1F32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3" w:type="dxa"/>
            <w:shd w:val="clear" w:color="auto" w:fill="E0E0E0"/>
          </w:tcPr>
          <w:p w14:paraId="613BC2CA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99" w:type="dxa"/>
          </w:tcPr>
          <w:p w14:paraId="4CACA283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15E3615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4F1A3A12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3C329ADB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4" w:type="dxa"/>
          </w:tcPr>
          <w:p w14:paraId="7C6BA6FC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48F2132C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09D6621E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E150B" w:rsidRPr="00E41E25" w14:paraId="34A5EB3E" w14:textId="77777777" w:rsidTr="00A23657">
        <w:trPr>
          <w:trHeight w:val="227"/>
        </w:trPr>
        <w:tc>
          <w:tcPr>
            <w:tcW w:w="813" w:type="dxa"/>
            <w:shd w:val="clear" w:color="auto" w:fill="E0E0E0"/>
          </w:tcPr>
          <w:p w14:paraId="1D3C5BFD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2FA1A8DE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9" w:type="dxa"/>
            <w:shd w:val="clear" w:color="auto" w:fill="E0E0E0"/>
          </w:tcPr>
          <w:p w14:paraId="67D81537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967" w:type="dxa"/>
            <w:gridSpan w:val="3"/>
          </w:tcPr>
          <w:p w14:paraId="67B2C8E4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3" w:type="dxa"/>
            <w:shd w:val="clear" w:color="auto" w:fill="E0E0E0"/>
          </w:tcPr>
          <w:p w14:paraId="50D1B62F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1846FD5F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7672E63F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50" w:type="dxa"/>
            <w:gridSpan w:val="3"/>
          </w:tcPr>
          <w:p w14:paraId="30F7FCB1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5C3E744D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27FF35DF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3009273" w14:textId="77777777" w:rsidR="00E93CF3" w:rsidRPr="00E41E25" w:rsidRDefault="00E93CF3" w:rsidP="00E93CF3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八、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E93CF3" w:rsidRPr="009732DC" w14:paraId="00E58457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27BAA" w14:textId="77777777" w:rsidR="00E93CF3" w:rsidRPr="009732DC" w:rsidRDefault="00E93CF3" w:rsidP="00E93CF3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2" behindDoc="0" locked="0" layoutInCell="1" allowOverlap="1" wp14:anchorId="42B444E6" wp14:editId="5F83AA1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1124146347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695DE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273" o:spid="_x0000_s1026" type="#_x0000_t32" style="position:absolute;margin-left:319.1pt;margin-top:255.35pt;width:17.8pt;height:12.4pt;flip:x y;z-index:25299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3" behindDoc="0" locked="0" layoutInCell="1" allowOverlap="1" wp14:anchorId="30862298" wp14:editId="4F50B5D5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567270554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E2D3EE" id="矩形 272" o:spid="_x0000_s1026" style="position:absolute;margin-left:337.45pt;margin-top:252.35pt;width:20.3pt;height:28.45pt;z-index:25299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1" behindDoc="0" locked="0" layoutInCell="1" allowOverlap="1" wp14:anchorId="242A0EA8" wp14:editId="16A3FC36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570915107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1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25484861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1697733421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1647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648" name="圖片 164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49" name="圖片 164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637" name="矩形 1637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617" name="群組 1617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618" name="群組 1618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619" name="圖片 16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1620" name="圖片 1620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8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621" name="矩形 1621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622" name="直線接點 1622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3" name="直線接點 1623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4" name="直線接點 1624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2" name="直線接點 1632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3" name="直線接點 1633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4" name="直線接點 1634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5" name="直線接點 1635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6" name="直線接點 1636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604" name="語音泡泡: 圓角矩形 1604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4D8ED8BF" w14:textId="77777777" w:rsidR="00A44D51" w:rsidRPr="00383E51" w:rsidRDefault="00A44D51" w:rsidP="00A44D51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aa</w:t>
                                        </w:r>
                                      </w:p>
                                      <w:p w14:paraId="7C1DF21F" w14:textId="77777777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821250376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454189935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244886087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596404642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47882715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692041889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549075590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552228102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428046982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1345220207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6012179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89025977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110532556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86933161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876777451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18795632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192993883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08891443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11555106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1737951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95692403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821873589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2A0EA8" id="群組 79" o:spid="_x0000_s1074" style="position:absolute;margin-left:108.7pt;margin-top:31.45pt;width:341.25pt;height:260.95pt;z-index:251658291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5" o:spid="_x0000_s1075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">
                        <v:imagedata r:id="rId50" o:title=""/>
                      </v:shape>
                      <v:group id="群組 78" o:spid="_x0000_s1076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">
                        <v:group id="群組 77" o:spid="_x0000_s1077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">
                          <v:group id="群組 53" o:spid="_x0000_s1078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ov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48pPL4JJ8jFHQAA//8DAFBLAQItABQABgAIAAAAIQDb4fbL7gAAAIUBAAATAAAAAAAAAAAA&#10;AAAAAAAAAABbQ29udGVudF9UeXBlc10ueG1sUEsBAi0AFAAGAAgAAAAhAFr0LFu/AAAAFQEAAAsA&#10;AAAAAAAAAAAAAAAAHwEAAF9yZWxzLy5yZWxzUEsBAi0AFAAGAAgAAAAhAMBSii/EAAAA3QAAAA8A&#10;AAAAAAAAAAAAAAAABwIAAGRycy9kb3ducmV2LnhtbFBLBQYAAAAAAwADALcAAAD4AgAAAAA=&#10;">
                            <v:shape id="圖片 1648" o:spid="_x0000_s1079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">
                              <v:imagedata r:id="rId51" o:title=""/>
                            </v:shape>
                            <v:shape id="圖片 1649" o:spid="_x0000_s1080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">
                              <v:imagedata r:id="rId52" o:title=""/>
                            </v:shape>
                          </v:group>
                          <v:rect id="矩形 1637" o:spid="_x0000_s1081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" filled="f" strokecolor="#00b050" strokeweight="1pt"/>
                          <v:group id="群組 1617" o:spid="_x0000_s1082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aUy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eAbPb8IJcvEPAAD//wMAUEsBAi0AFAAGAAgAAAAhANvh9svuAAAAhQEAABMAAAAAAAAAAAAA&#10;AAAAAAAAAFtDb250ZW50X1R5cGVzXS54bWxQSwECLQAUAAYACAAAACEAWvQsW78AAAAVAQAACwAA&#10;AAAAAAAAAAAAAAAfAQAAX3JlbHMvLnJlbHNQSwECLQAUAAYACAAAACEA0+GlMsMAAADdAAAADwAA&#10;AAAAAAAAAAAAAAAHAgAAZHJzL2Rvd25yZXYueG1sUEsFBgAAAAADAAMAtwAAAPcCAAAAAA==&#10;">
                            <v:group id="群組 1618" o:spid="_x0000_s1083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FA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6ngyjcygs5/AQAA//8DAFBLAQItABQABgAIAAAAIQDb4fbL7gAAAIUBAAATAAAAAAAA&#10;AAAAAAAAAAAAAABbQ29udGVudF9UeXBlc10ueG1sUEsBAi0AFAAGAAgAAAAhAFr0LFu/AAAAFQEA&#10;AAsAAAAAAAAAAAAAAAAAHwEAAF9yZWxzLy5yZWxzUEsBAi0AFAAGAAgAAAAhAKJ+MUDHAAAA3QAA&#10;AA8AAAAAAAAAAAAAAAAABwIAAGRycy9kb3ducmV2LnhtbFBLBQYAAAAAAwADALcAAAD7AgAAAAA=&#10;">
                              <v:shape id="圖片 1619" o:spid="_x0000_s1084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">
                                <v:imagedata r:id="rId53" o:title=""/>
                              </v:shape>
                              <v:shape id="圖片 1620" o:spid="_x0000_s1085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">
                                <v:imagedata r:id="rId54" o:title="10" croptop="10376f" cropbottom="46082f" cropleft="18028f" cropright="32710f"/>
                              </v:shape>
                              <v:rect id="矩形 1621" o:spid="_x0000_s1086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" filled="f" strokecolor="red" strokeweight="1pt"/>
                            </v:group>
                            <v:line id="直線接點 1622" o:spid="_x0000_s1087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3" o:spid="_x0000_s1088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T8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JJ7A3zfhBLl8AAAA//8DAFBLAQItABQABgAIAAAAIQDb4fbL7gAAAIUBAAATAAAAAAAAAAAA&#10;AAAAAAAAAABbQ29udGVudF9UeXBlc10ueG1sUEsBAi0AFAAGAAgAAAAhAFr0LFu/AAAAFQEAAAsA&#10;AAAAAAAAAAAAAAAAHwEAAF9yZWxzLy5yZWxzUEsBAi0AFAAGAAgAAAAhAF0XFPz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4" o:spid="_x0000_s1089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2" o:spid="_x0000_s1090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ie6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ZBLD3zfhBLl8AAAA//8DAFBLAQItABQABgAIAAAAIQDb4fbL7gAAAIUBAAATAAAAAAAAAAAA&#10;AAAAAAAAAABbQ29udGVudF9UeXBlc10ueG1sUEsBAi0AFAAGAAgAAAAhAFr0LFu/AAAAFQEAAAsA&#10;AAAAAAAAAAAAAAAAHwEAAF9yZWxzLy5yZWxzUEsBAi0AFAAGAAgAAAAhALeCJ7r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3" o:spid="_x0000_s1091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4" o:spid="_x0000_s1092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5" o:spid="_x0000_s1093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6" o:spid="_x0000_s1094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" strokecolor="red" strokeweight="1.5pt">
                              <v:stroke joinstyle="miter"/>
                            </v:line>
                          </v:group>
                          <v:shapetype id="_x0000_t62" coordsize="21600,21600" o:spt="62" adj="1350,25920" path="m3600,qx,3600l0@8@12@24,0@9,,18000qy3600,21600l@6,21600@15@27@7,21600,18000,21600qx21600,18000l21600@9@18@30,21600@8,21600,3600qy18000,l@7,0@21@33@6,xe">
                            <v:stroke joinstyle="miter"/>
                            <v:formulas>
                              <v:f eqn="sum 10800 0 #0"/>
                              <v:f eqn="sum 10800 0 #1"/>
                              <v:f eqn="sum #0 0 #1"/>
                              <v:f eqn="sum @0 @1 0"/>
                              <v:f eqn="sum 21600 0 #0"/>
                              <v:f eqn="sum 21600 0 #1"/>
                              <v:f eqn="if @0 3600 12600"/>
                              <v:f eqn="if @0 9000 18000"/>
                              <v:f eqn="if @1 3600 12600"/>
                              <v:f eqn="if @1 9000 18000"/>
                              <v:f eqn="if @2 0 #0"/>
                              <v:f eqn="if @3 @10 0"/>
                              <v:f eqn="if #0 0 @11"/>
                              <v:f eqn="if @2 @6 #0"/>
                              <v:f eqn="if @3 @6 @13"/>
                              <v:f eqn="if @5 @6 @14"/>
                              <v:f eqn="if @2 #0 21600"/>
                              <v:f eqn="if @3 21600 @16"/>
                              <v:f eqn="if @4 21600 @17"/>
                              <v:f eqn="if @2 #0 @6"/>
                              <v:f eqn="if @3 @19 @6"/>
                              <v:f eqn="if #1 @6 @20"/>
                              <v:f eqn="if @2 @8 #1"/>
                              <v:f eqn="if @3 @22 @8"/>
                              <v:f eqn="if #0 @8 @23"/>
                              <v:f eqn="if @2 21600 #1"/>
                              <v:f eqn="if @3 21600 @25"/>
                              <v:f eqn="if @5 21600 @26"/>
                              <v:f eqn="if @2 #1 @8"/>
                              <v:f eqn="if @3 @8 @28"/>
                              <v:f eqn="if @4 @8 @29"/>
                              <v:f eqn="if @2 #1 0"/>
                              <v:f eqn="if @3 @31 0"/>
                              <v:f eqn="if #1 0 @32"/>
                              <v:f eqn="val #0"/>
                              <v:f eqn="val #1"/>
                            </v:formulas>
                            <v:path o:connecttype="custom" o:connectlocs="10800,0;0,10800;10800,21600;21600,10800;@34,@35" textboxrect="791,791,20809,20809"/>
                            <v:handles>
                              <v:h position="#0,#1"/>
                            </v:handles>
                          </v:shapetype>
                          <v:shape id="語音泡泡: 圓角矩形 1604" o:spid="_x0000_s1095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" adj="33040,11690" fillcolor="#5b9bd5 [3204]" strokecolor="#1f4d78 [1604]" strokeweight="1pt">
                            <v:textbox>
                              <w:txbxContent>
                                <w:p w14:paraId="4D8ED8BF" w14:textId="77777777" w:rsidR="00A44D51" w:rsidRPr="00383E51" w:rsidRDefault="00A44D51" w:rsidP="00A44D51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aa</w:t>
                                  </w:r>
                                </w:p>
                                <w:p w14:paraId="7C1DF21F" w14:textId="77777777" w:rsidR="00E93CF3" w:rsidRDefault="00E93CF3" w:rsidP="000D2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096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">
                            <v:line id="直線接點 72" o:spid="_x0000_s1097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" strokecolor="red" strokeweight="2.25pt">
                              <v:stroke joinstyle="miter"/>
                            </v:line>
                            <v:group id="群組 75" o:spid="_x0000_s1098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">
                              <v:line id="直線接點 67" o:spid="_x0000_s1099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" strokecolor="red" strokeweight="2.25pt">
                                <v:stroke joinstyle="miter"/>
                              </v:line>
                              <v:line id="直線接點 68" o:spid="_x0000_s1100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" strokecolor="black [3213]" strokeweight="2.25pt">
                                <v:stroke joinstyle="miter"/>
                              </v:line>
                              <v:group id="群組 74" o:spid="_x0000_s1101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">
                                <v:group id="群組 11" o:spid="_x0000_s1102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">
                                  <v:line id="直線接點 3" o:spid="_x0000_s1103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" strokecolor="red" strokeweight="3pt">
                                    <v:stroke joinstyle="miter"/>
                                  </v:line>
                                  <v:group id="群組 9" o:spid="_x0000_s1104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">
                                    <v:line id="直線接點 1" o:spid="_x0000_s1105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" strokecolor="red" strokeweight="3pt">
                                      <v:stroke joinstyle="miter"/>
                                    </v:line>
                                    <v:line id="直線接點 2" o:spid="_x0000_s1106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" strokecolor="red" strokeweight="3pt">
                                      <v:stroke joinstyle="miter"/>
                                    </v:line>
                                    <v:line id="直線接點 4" o:spid="_x0000_s1107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" strokecolor="red" strokeweight="3pt">
                                      <v:stroke joinstyle="miter"/>
                                    </v:line>
                                    <v:line id="直線接點 5" o:spid="_x0000_s1108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109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110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111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112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" strokecolor="red" strokeweight="2.25pt">
                                  <v:stroke joinstyle="miter"/>
                                </v:line>
                                <v:line id="直線接點 65" o:spid="_x0000_s1113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" strokecolor="red" strokeweight="2.25pt">
                                  <v:stroke joinstyle="miter"/>
                                </v:line>
                                <v:line id="直線接點 69" o:spid="_x0000_s1114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115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116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117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">
                          <v:imagedata r:id="rId55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0" behindDoc="0" locked="0" layoutInCell="1" allowOverlap="1" wp14:anchorId="451B2B5E" wp14:editId="1CD79CB8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6656479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0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607" name="群組 1607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1608" name="群組 1608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609" name="圖片 1609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48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610" name="圖片 16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611" name="群組 1611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612" name="直線接點 1612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3" name="直線接點 1613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4" name="直線接點 1614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5" name="直線接點 1615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616" name="矩形 1616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37888393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AE25BA" id="群組 80" o:spid="_x0000_s1026" style="position:absolute;margin-left:607.1pt;margin-top:7.55pt;width:122pt;height:189.9pt;z-index:25165829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">
                        <v:imagedata r:id="rId61" o:title=""/>
                      </v:shape>
                      <v:group id="群組 1607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DPv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aAbPb8IJcvEPAAD//wMAUEsBAi0AFAAGAAgAAAAhANvh9svuAAAAhQEAABMAAAAAAAAAAAAA&#10;AAAAAAAAAFtDb250ZW50X1R5cGVzXS54bWxQSwECLQAUAAYACAAAACEAWvQsW78AAAAVAQAACwAA&#10;AAAAAAAAAAAAAAAfAQAAX3JlbHMvLnJlbHNQSwECLQAUAAYACAAAACEAVjgz78MAAADdAAAADwAA&#10;AAAAAAAAAAAAAAAHAgAAZHJzL2Rvd25yZXYueG1sUEsFBgAAAAADAAMAtwAAAPcCAAAAAA==&#10;">
                        <v:group id="群組 1608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6ed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ngyjcygs5/AQAA//8DAFBLAQItABQABgAIAAAAIQDb4fbL7gAAAIUBAAATAAAAAAAA&#10;AAAAAAAAAAAAAABbQ29udGVudF9UeXBlc10ueG1sUEsBAi0AFAAGAAgAAAAhAFr0LFu/AAAAFQEA&#10;AAsAAAAAAAAAAAAAAAAAHwEAAF9yZWxzLy5yZWxzUEsBAi0AFAAGAAgAAAAhACenp53HAAAA3QAA&#10;AA8AAAAAAAAAAAAAAAAABwIAAGRycy9kb3ducmV2LnhtbFBLBQYAAAAAAwADALcAAAD7AgAAAAA=&#10;">
                          <v:shape id="圖片 1609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">
                            <v:imagedata r:id="rId62" o:title="10" croptop="38779f" cropbottom="4591f" cropleft="18028f" cropright="32710f"/>
                          </v:shape>
                          <v:shape id="圖片 161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">
                            <v:imagedata r:id="rId63" o:title=""/>
                          </v:shape>
                        </v:group>
                        <v:group id="群組 161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">
                          <v:line id="直線接點 1612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3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" strokecolor="red" strokeweight="1.5pt">
                            <v:stroke joinstyle="miter"/>
                          </v:line>
                          <v:line id="直線接點 1615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" strokecolor="red" strokeweight="1.5pt">
                            <v:stroke joinstyle="miter"/>
                          </v:line>
                        </v:group>
                      </v:group>
                      <v:rect id="矩形 1616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340EDF75" w14:textId="77777777" w:rsidR="00E93CF3" w:rsidRDefault="00A44D51" w:rsidP="00E93CF3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88" behindDoc="0" locked="0" layoutInCell="1" allowOverlap="1" wp14:anchorId="57616A69" wp14:editId="7A0E5ACC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60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01BC41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proofErr w:type="spellStart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</w:t>
                                  </w:r>
                                  <w:proofErr w:type="spellEnd"/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輸出接Load-2</w:t>
                                  </w:r>
                                </w:p>
                                <w:p w14:paraId="599FC3E8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7616A69" id="_x0000_s1120" type="#_x0000_t202" style="position:absolute;margin-left:-4.6pt;margin-top:293.45pt;width:190.85pt;height:67.95pt;z-index:251658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7w+Gg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">
                      <v:textbox style="mso-fit-shape-to-text:t">
                        <w:txbxContent>
                          <w:p w14:paraId="5E537FCE" w14:textId="0D85BFEC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445AD934" w14:textId="77777777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399F55E9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30AF8D48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59CBE17D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D966C8C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0ECF2588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3BDF90D2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0AC3ADE5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0FF2E95C" w14:textId="77777777" w:rsidR="0082549B" w:rsidRPr="0082549B" w:rsidRDefault="00E81C30" w:rsidP="0082549B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567" behindDoc="0" locked="0" layoutInCell="1" allowOverlap="1" wp14:anchorId="39745103" wp14:editId="6201C1D1">
                      <wp:simplePos x="0" y="0"/>
                      <wp:positionH relativeFrom="column">
                        <wp:posOffset>8167469</wp:posOffset>
                      </wp:positionH>
                      <wp:positionV relativeFrom="paragraph">
                        <wp:posOffset>184787</wp:posOffset>
                      </wp:positionV>
                      <wp:extent cx="699844" cy="415636"/>
                      <wp:effectExtent l="0" t="0" r="5080" b="3810"/>
                      <wp:wrapNone/>
                      <wp:docPr id="503138418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0AA2FB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7C1B677F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745103" id="Rectangle 1236" o:spid="_x0000_s1120" style="position:absolute;margin-left:643.1pt;margin-top:14.55pt;width:55.1pt;height:32.75pt;z-index:2516675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" fillcolor="#bfbfbf" stroked="f">
                      <v:textbox>
                        <w:txbxContent>
                          <w:p w14:paraId="5F24E538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257A8763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4EF269D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15A95E15" w14:textId="77777777" w:rsidR="0082549B" w:rsidRPr="0082549B" w:rsidRDefault="00C958BB" w:rsidP="0082549B">
            <w:pPr>
              <w:rPr>
                <w:rFonts w:ascii="微軟正黑體" w:eastAsia="微軟正黑體" w:hAnsi="微軟正黑體" w:cs="Arial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3" behindDoc="0" locked="0" layoutInCell="1" allowOverlap="1" wp14:anchorId="23894188" wp14:editId="24826CC1">
                      <wp:simplePos x="0" y="0"/>
                      <wp:positionH relativeFrom="column">
                        <wp:posOffset>4664075</wp:posOffset>
                      </wp:positionH>
                      <wp:positionV relativeFrom="paragraph">
                        <wp:posOffset>193040</wp:posOffset>
                      </wp:positionV>
                      <wp:extent cx="2520000" cy="1908000"/>
                      <wp:effectExtent l="0" t="0" r="0" b="0"/>
                      <wp:wrapNone/>
                      <wp:docPr id="582243028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16AFEF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E12DEB0" wp14:editId="74F5CE64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894188" id="文字方塊 287" o:spid="_x0000_s1121" type="#_x0000_t202" style="position:absolute;margin-left:367.25pt;margin-top:15.2pt;width:198.45pt;height:150.25pt;z-index:251658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KZ1Gw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" filled="f" stroked="f" strokeweight=".5pt">
                      <v:textbox>
                        <w:txbxContent>
                          <w:p w14:paraId="08C49A8E" w14:textId="4D8A9861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D8B07A6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9B131BC" w14:textId="77777777" w:rsidR="0082549B" w:rsidRDefault="0082549B" w:rsidP="0082549B">
            <w:r>
              <w:rPr>
                <w:rFonts w:ascii="微軟正黑體" w:eastAsia="微軟正黑體" w:hAnsi="微軟正黑體" w:cs="Arial" w:hint="eastAsia"/>
              </w:rPr>
              <w:t xml:space="preserve">                                                               </w:t>
            </w:r>
          </w:p>
          <w:p w14:paraId="1DCDEF9C" w14:textId="77777777" w:rsidR="0082549B" w:rsidRPr="0082549B" w:rsidRDefault="0082549B" w:rsidP="0082549B">
            <w:pPr>
              <w:tabs>
                <w:tab w:val="left" w:pos="885"/>
              </w:tabs>
              <w:rPr>
                <w:rFonts w:ascii="微軟正黑體" w:eastAsia="微軟正黑體" w:hAnsi="微軟正黑體" w:cs="Arial"/>
              </w:rPr>
            </w:pPr>
          </w:p>
          <w:p w14:paraId="006E0652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17F538AE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358C2A3A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5D3CCF31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</w:tc>
      </w:tr>
    </w:tbl>
    <w:p w14:paraId="0012A28D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278CE413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5F29D64" w14:textId="77777777" w:rsidR="00E93CF3" w:rsidRPr="00E41E25" w:rsidRDefault="00E93CF3" w:rsidP="00E93CF3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九、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)-ATE Test</w:t>
            </w:r>
          </w:p>
        </w:tc>
      </w:tr>
      <w:tr w:rsidR="00E93CF3" w:rsidRPr="00E41E25" w14:paraId="33873F78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DFAA5" w14:textId="77777777" w:rsidR="004B3B50" w:rsidRDefault="004B3B50" w:rsidP="004B3B50">
            <w:pPr>
              <w:rPr>
                <w:rFonts w:ascii="微軟正黑體" w:eastAsia="微軟正黑體" w:hAnsi="微軟正黑體"/>
                <w:color w:val="000000" w:themeColor="text1"/>
              </w:rPr>
            </w:pPr>
            <w:r w:rsidRPr="009732DC">
              <w:rPr>
                <w:rFonts w:ascii="微軟正黑體" w:eastAsia="微軟正黑體" w:hAnsi="微軟正黑體"/>
                <w:noProof/>
                <w:color w:val="000000" w:themeColor="text1"/>
              </w:rPr>
              <mc:AlternateContent>
                <mc:Choice Requires="wps">
                  <w:drawing>
                    <wp:anchor distT="45720" distB="45720" distL="114300" distR="114300" simplePos="0" relativeHeight="251671663" behindDoc="0" locked="0" layoutInCell="1" allowOverlap="1" wp14:anchorId="18F3C7DA" wp14:editId="5B46AE51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3992245</wp:posOffset>
                      </wp:positionV>
                      <wp:extent cx="2348865" cy="862965"/>
                      <wp:effectExtent l="0" t="0" r="13335" b="13970"/>
                      <wp:wrapSquare wrapText="bothSides"/>
                      <wp:docPr id="26464046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4886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1568A5" w14:textId="77777777" w:rsidR="004B3B50" w:rsidRPr="000D2146" w:rsidRDefault="004B3B50" w:rsidP="004B3B50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proofErr w:type="spell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proofErr w:type="spell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325C5A82" w14:textId="77777777" w:rsidR="004B3B50" w:rsidRPr="000D2146" w:rsidRDefault="004B3B50" w:rsidP="004B3B50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8F3C7DA" id="_x0000_s1121" type="#_x0000_t202" style="position:absolute;margin-left:-4.45pt;margin-top:314.35pt;width:184.95pt;height:67.95pt;z-index:251671663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T5vGA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">
                      <v:textbox style="mso-fit-shape-to-text:t">
                        <w:txbxContent>
                          <w:p w14:paraId="4A1568A5" w14:textId="77777777" w:rsidR="004B3B50" w:rsidRPr="000D2146" w:rsidRDefault="004B3B50" w:rsidP="004B3B50">
                            <w:pPr>
                              <w:spacing w:line="400" w:lineRule="exact"/>
                              <w:rPr>
                                <w:rFonts w:ascii="Calibri" w:eastAsia="微軟正黑體" w:hAnsi="Calibri" w:cs="Calibri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Calibri" w:eastAsia="微軟正黑體" w:hAnsi="Calibri" w:cs="Calibri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Calibri" w:eastAsia="微軟正黑體" w:hAnsi="Calibri" w:cs="Calibri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Calibri" w:eastAsia="微軟正黑體" w:hAnsi="Calibri" w:cs="Calibri"/>
                                <w:b/>
                                <w:color w:val="FF0000"/>
                                <w:szCs w:val="24"/>
                              </w:rPr>
                              <w:t>：輸入電源請接</w:t>
                            </w:r>
                            <w:r w:rsidRPr="000D2146">
                              <w:rPr>
                                <w:rFonts w:ascii="Calibri" w:eastAsia="微軟正黑體" w:hAnsi="Calibri" w:cs="Calibri"/>
                                <w:b/>
                                <w:color w:val="FF0000"/>
                                <w:szCs w:val="24"/>
                              </w:rPr>
                              <w:t>Vin</w:t>
                            </w:r>
                            <w:r w:rsidRPr="000D2146">
                              <w:rPr>
                                <w:rFonts w:ascii="Calibri" w:eastAsia="微軟正黑體" w:hAnsi="Calibri" w:cs="Calibri"/>
                                <w:b/>
                                <w:color w:val="FF0000"/>
                                <w:szCs w:val="24"/>
                              </w:rPr>
                              <w:t>端子台</w:t>
                            </w:r>
                            <w:r w:rsidRPr="000D2146">
                              <w:rPr>
                                <w:rFonts w:ascii="Calibri" w:eastAsia="微軟正黑體" w:hAnsi="Calibri" w:cs="Calibri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r w:rsidRPr="000D2146">
                              <w:rPr>
                                <w:rFonts w:ascii="Calibri" w:eastAsia="微軟正黑體" w:hAnsi="Calibri" w:cs="Calibri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Calibri" w:eastAsia="微軟正黑體" w:hAnsi="Calibri" w:cs="Calibri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Calibri" w:eastAsia="微軟正黑體" w:hAnsi="Calibri" w:cs="Calibri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proofErr w:type="spellStart"/>
                            <w:r w:rsidRPr="000D2146">
                              <w:rPr>
                                <w:rFonts w:ascii="Calibri" w:eastAsia="微軟正黑體" w:hAnsi="Calibri" w:cs="Calibri"/>
                                <w:b/>
                                <w:color w:val="FF0000"/>
                                <w:szCs w:val="24"/>
                              </w:rPr>
                              <w:t>Vout</w:t>
                            </w:r>
                            <w:proofErr w:type="spellEnd"/>
                            <w:r w:rsidRPr="000D2146">
                              <w:rPr>
                                <w:rFonts w:ascii="Calibri" w:eastAsia="微軟正黑體" w:hAnsi="Calibri" w:cs="Calibri"/>
                                <w:b/>
                                <w:color w:val="FF0000"/>
                                <w:szCs w:val="24"/>
                              </w:rPr>
                              <w:t xml:space="preserve"> 12V </w:t>
                            </w:r>
                            <w:r w:rsidRPr="000D2146">
                              <w:rPr>
                                <w:rFonts w:ascii="Calibri" w:eastAsia="微軟正黑體" w:hAnsi="Calibri" w:cs="Calibri"/>
                                <w:b/>
                                <w:color w:val="FF0000"/>
                                <w:szCs w:val="24"/>
                              </w:rPr>
                              <w:t>輸出接</w:t>
                            </w:r>
                            <w:r w:rsidRPr="000D2146">
                              <w:rPr>
                                <w:rFonts w:ascii="Calibri" w:eastAsia="微軟正黑體" w:hAnsi="Calibri" w:cs="Calibri"/>
                                <w:b/>
                                <w:color w:val="FF0000"/>
                                <w:szCs w:val="24"/>
                              </w:rPr>
                              <w:t>Load-2</w:t>
                            </w:r>
                          </w:p>
                          <w:p w14:paraId="325C5A82" w14:textId="77777777" w:rsidR="004B3B50" w:rsidRPr="000D2146" w:rsidRDefault="004B3B50" w:rsidP="004B3B50">
                            <w:pPr>
                              <w:spacing w:line="400" w:lineRule="exact"/>
                              <w:rPr>
                                <w:rFonts w:ascii="Calibri" w:eastAsia="微軟正黑體" w:hAnsi="Calibri" w:cs="Calibri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Calibri" w:eastAsia="微軟正黑體" w:hAnsi="Calibri" w:cs="Calibri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Calibri" w:eastAsia="微軟正黑體" w:hAnsi="Calibri" w:cs="Calibri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Calibri" w:eastAsia="微軟正黑體" w:hAnsi="Calibri" w:cs="Calibri"/>
                                <w:b/>
                                <w:color w:val="FF0000"/>
                                <w:szCs w:val="24"/>
                              </w:rPr>
                              <w:t>：刷</w:t>
                            </w:r>
                            <w:r w:rsidRPr="000D2146">
                              <w:rPr>
                                <w:rFonts w:ascii="Calibri" w:eastAsia="微軟正黑體" w:hAnsi="Calibri" w:cs="Calibri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Calibri" w:eastAsia="微軟正黑體" w:hAnsi="Calibri" w:cs="Calibri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5759" behindDoc="0" locked="0" layoutInCell="1" allowOverlap="1" wp14:anchorId="419A3523" wp14:editId="53F56624">
                      <wp:simplePos x="0" y="0"/>
                      <wp:positionH relativeFrom="column">
                        <wp:posOffset>7117715</wp:posOffset>
                      </wp:positionH>
                      <wp:positionV relativeFrom="paragraph">
                        <wp:posOffset>3265805</wp:posOffset>
                      </wp:positionV>
                      <wp:extent cx="1788795" cy="0"/>
                      <wp:effectExtent l="0" t="19050" r="20955" b="19050"/>
                      <wp:wrapNone/>
                      <wp:docPr id="1956265627" name="直線接點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8879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76A65E2" id="直線接點 81" o:spid="_x0000_s1026" style="position:absolute;z-index:25167575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<v:stroke joinstyle="miter"/>
                    </v:line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8831" behindDoc="0" locked="0" layoutInCell="1" allowOverlap="1" wp14:anchorId="085C5889" wp14:editId="59BD30FF">
                      <wp:simplePos x="0" y="0"/>
                      <wp:positionH relativeFrom="column">
                        <wp:posOffset>7092951</wp:posOffset>
                      </wp:positionH>
                      <wp:positionV relativeFrom="paragraph">
                        <wp:posOffset>3458623</wp:posOffset>
                      </wp:positionV>
                      <wp:extent cx="1583296" cy="0"/>
                      <wp:effectExtent l="0" t="19050" r="36195" b="19050"/>
                      <wp:wrapNone/>
                      <wp:docPr id="2116171433" name="直線接點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83296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D0CBA04" id="直線接點 84" o:spid="_x0000_s1026" style="position:absolute;z-index:25167883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<v:stroke joinstyle="miter"/>
                    </v:line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9855" behindDoc="0" locked="0" layoutInCell="1" allowOverlap="1" wp14:anchorId="4A0D8D70" wp14:editId="04F7E39F">
                      <wp:simplePos x="0" y="0"/>
                      <wp:positionH relativeFrom="column">
                        <wp:posOffset>3965184</wp:posOffset>
                      </wp:positionH>
                      <wp:positionV relativeFrom="paragraph">
                        <wp:posOffset>3127033</wp:posOffset>
                      </wp:positionV>
                      <wp:extent cx="229186" cy="172915"/>
                      <wp:effectExtent l="38100" t="38100" r="19050" b="17780"/>
                      <wp:wrapNone/>
                      <wp:docPr id="761399074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9186" cy="172915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8E766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273" o:spid="_x0000_s1026" type="#_x0000_t32" style="position:absolute;margin-left:312.2pt;margin-top:246.2pt;width:18.05pt;height:13.6pt;flip:x y;z-index:2516798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2927" behindDoc="0" locked="0" layoutInCell="1" allowOverlap="1" wp14:anchorId="34E40DC0" wp14:editId="2BF04110">
                      <wp:simplePos x="0" y="0"/>
                      <wp:positionH relativeFrom="column">
                        <wp:posOffset>4183380</wp:posOffset>
                      </wp:positionH>
                      <wp:positionV relativeFrom="paragraph">
                        <wp:posOffset>3073400</wp:posOffset>
                      </wp:positionV>
                      <wp:extent cx="342900" cy="577850"/>
                      <wp:effectExtent l="19050" t="19050" r="19050" b="12700"/>
                      <wp:wrapNone/>
                      <wp:docPr id="963408472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57785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418FCED" id="矩形 272" o:spid="_x0000_s1026" style="position:absolute;margin-left:329.4pt;margin-top:242pt;width:27pt;height:45.5pt;z-index:2516829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  <w:color w:val="000000" w:themeColor="text1"/>
              </w:rPr>
              <mc:AlternateContent>
                <mc:Choice Requires="wpg">
                  <w:drawing>
                    <wp:anchor distT="0" distB="0" distL="114300" distR="114300" simplePos="0" relativeHeight="251674735" behindDoc="0" locked="0" layoutInCell="1" allowOverlap="1" wp14:anchorId="3AFCD323" wp14:editId="7C4FCF7B">
                      <wp:simplePos x="0" y="0"/>
                      <wp:positionH relativeFrom="column">
                        <wp:posOffset>1275439</wp:posOffset>
                      </wp:positionH>
                      <wp:positionV relativeFrom="paragraph">
                        <wp:posOffset>291326</wp:posOffset>
                      </wp:positionV>
                      <wp:extent cx="4333875" cy="3314065"/>
                      <wp:effectExtent l="0" t="0" r="28575" b="635"/>
                      <wp:wrapNone/>
                      <wp:docPr id="1331857644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8198509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336419747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97329276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1627929716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012466017" name="圖片 1012466017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327268821" name="圖片 32726882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756179049" name="矩形 756179049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713466447" name="群組 1713466447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827411872" name="群組 1827411872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39937152" name="圖片 3993715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2085152422" name="圖片 2085152422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8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380232693" name="矩形 1380232693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022452465" name="直線接點 1022452465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52053547" name="直線接點 352053547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099528482" name="直線接點 1099528482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205186028" name="直線接點 1205186028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25073373" name="直線接點 1725073373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19442749" name="直線接點 319442749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16025089" name="直線接點 916025089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30864772" name="直線接點 830864772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355723509" name="語音泡泡: 圓角矩形 1355723509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C08FB87" w14:textId="77777777" w:rsidR="004B3B50" w:rsidRPr="00383E51" w:rsidRDefault="004B3B50" w:rsidP="004B3B50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proofErr w:type="spellStart"/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zz</w:t>
                                        </w:r>
                                        <w:proofErr w:type="spellEnd"/>
                                      </w:p>
                                      <w:p w14:paraId="1FA63CC4" w14:textId="77777777" w:rsidR="004B3B50" w:rsidRDefault="004B3B50" w:rsidP="004B3B50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877209125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1947067743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756499362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754987706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456533473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544596463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1497689024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1877999880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225109840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1585689498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972984571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955265348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880239305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80179297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299392250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906483291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366847348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975497358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259121071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5495380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734602920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549086519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FCD323" id="_x0000_s1122" style="position:absolute;margin-left:100.45pt;margin-top:22.95pt;width:341.25pt;height:260.95pt;z-index:251674735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">
                      <v:shape id="圖片 55" o:spid="_x0000_s1123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">
                        <v:imagedata r:id="rId50" o:title=""/>
                      </v:shape>
                      <v:group id="群組 78" o:spid="_x0000_s1124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">
                        <v:group id="群組 77" o:spid="_x0000_s1125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">
                          <v:group id="群組 53" o:spid="_x0000_s1126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">
                            <v:shape id="圖片 1012466017" o:spid="_x0000_s1127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">
                              <v:imagedata r:id="rId51" o:title=""/>
                            </v:shape>
                            <v:shape id="圖片 327268821" o:spid="_x0000_s1128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">
                              <v:imagedata r:id="rId52" o:title=""/>
                            </v:shape>
                          </v:group>
                          <v:rect id="矩形 756179049" o:spid="_x0000_s1129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" filled="f" strokecolor="#00b050" strokeweight="1pt"/>
                          <v:group id="群組 1713466447" o:spid="_x0000_s1130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">
                            <v:group id="群組 1827411872" o:spid="_x0000_s1131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">
                              <v:shape id="圖片 39937152" o:spid="_x0000_s1132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">
                                <v:imagedata r:id="rId53" o:title=""/>
                              </v:shape>
                              <v:shape id="圖片 2085152422" o:spid="_x0000_s1133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">
                                <v:imagedata r:id="rId54" o:title="10" croptop="10376f" cropbottom="46082f" cropleft="18028f" cropright="32710f"/>
                              </v:shape>
                              <v:rect id="矩形 1380232693" o:spid="_x0000_s1134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" filled="f" strokecolor="red" strokeweight="1pt"/>
                            </v:group>
                            <v:line id="直線接點 1022452465" o:spid="_x0000_s1135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" strokecolor="black [3213]" strokeweight="1.5pt">
                              <v:stroke joinstyle="miter"/>
                            </v:line>
                            <v:line id="直線接點 352053547" o:spid="_x0000_s1136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1099528482" o:spid="_x0000_s1137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" strokecolor="black [3213]" strokeweight="1.5pt">
                              <v:stroke joinstyle="miter"/>
                            </v:line>
                            <v:line id="直線接點 1205186028" o:spid="_x0000_s1138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1725073373" o:spid="_x0000_s1139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" strokecolor="red" strokeweight="1.5pt">
                              <v:stroke joinstyle="miter"/>
                            </v:line>
                            <v:line id="直線接點 319442749" o:spid="_x0000_s1140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" strokecolor="red" strokeweight="1.5pt">
                              <v:stroke joinstyle="miter"/>
                            </v:line>
                            <v:line id="直線接點 916025089" o:spid="_x0000_s1141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" strokecolor="red" strokeweight="1.5pt">
                              <v:stroke joinstyle="miter"/>
                            </v:line>
                            <v:line id="直線接點 830864772" o:spid="_x0000_s1142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" strokecolor="red" strokeweight="1.5pt">
                              <v:stroke joinstyle="miter"/>
                            </v:line>
                          </v:group>
                          <v:shape id="語音泡泡: 圓角矩形 1355723509" o:spid="_x0000_s1143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" adj="33040,11690" fillcolor="#5b9bd5 [3204]" strokecolor="#1f4d78 [1604]" strokeweight="1pt">
                            <v:textbox>
                              <w:txbxContent>
                                <w:p w14:paraId="1C08FB87" w14:textId="77777777" w:rsidR="004B3B50" w:rsidRPr="00383E51" w:rsidRDefault="004B3B50" w:rsidP="004B3B50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proofErr w:type="spellStart"/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zz</w:t>
                                  </w:r>
                                  <w:proofErr w:type="spellEnd"/>
                                </w:p>
                                <w:p w14:paraId="1FA63CC4" w14:textId="77777777" w:rsidR="004B3B50" w:rsidRDefault="004B3B50" w:rsidP="004B3B50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144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">
                            <v:line id="直線接點 72" o:spid="_x0000_s1145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" strokecolor="red" strokeweight="2.25pt">
                              <v:stroke joinstyle="miter"/>
                            </v:line>
                            <v:group id="群組 75" o:spid="_x0000_s1146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">
                              <v:line id="直線接點 67" o:spid="_x0000_s1147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" strokecolor="red" strokeweight="2.25pt">
                                <v:stroke joinstyle="miter"/>
                              </v:line>
                              <v:line id="直線接點 68" o:spid="_x0000_s1148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aIk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bP5Yp6ms2UKvz9FAOT2BwAA//8DAFBLAQItABQABgAIAAAAIQDb4fbL7gAAAIUBAAATAAAAAAAA&#10;AAAAAAAAAAAAAABbQ29udGVudF9UeXBlc10ueG1sUEsBAi0AFAAGAAgAAAAhAFr0LFu/AAAAFQEA&#10;AAsAAAAAAAAAAAAAAAAAHwEAAF9yZWxzLy5yZWxzUEsBAi0AFAAGAAgAAAAhAKedoiTHAAAA4wAA&#10;AA8AAAAAAAAAAAAAAAAABwIAAGRycy9kb3ducmV2LnhtbFBLBQYAAAAAAwADALcAAAD7AgAAAAA=&#10;" strokecolor="black [3213]" strokeweight="2.25pt">
                                <v:stroke joinstyle="miter"/>
                              </v:line>
                              <v:group id="群組 74" o:spid="_x0000_s1149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">
                                <v:group id="群組 11" o:spid="_x0000_s1150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">
                                  <v:line id="直線接點 3" o:spid="_x0000_s1151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" strokecolor="red" strokeweight="3pt">
                                    <v:stroke joinstyle="miter"/>
                                  </v:line>
                                  <v:group id="群組 9" o:spid="_x0000_s1152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">
                                    <v:line id="直線接點 1" o:spid="_x0000_s1153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2" o:spid="_x0000_s1154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" strokecolor="red" strokeweight="3pt">
                                      <v:stroke joinstyle="miter"/>
                                    </v:line>
                                    <v:line id="直線接點 4" o:spid="_x0000_s1155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5" o:spid="_x0000_s1156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157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158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" strokecolor="black [3213]" strokeweight="3pt">
                                      <v:stroke joinstyle="miter"/>
                                    </v:line>
                                    <v:line id="直線接點 8" o:spid="_x0000_s1159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160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" strokecolor="red" strokeweight="2.25pt">
                                  <v:stroke joinstyle="miter"/>
                                </v:line>
                                <v:line id="直線接點 65" o:spid="_x0000_s1161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" strokecolor="red" strokeweight="2.25pt">
                                  <v:stroke joinstyle="miter"/>
                                </v:line>
                                <v:line id="直線接點 69" o:spid="_x0000_s1162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" strokecolor="black [3213]" strokeweight="2.25pt">
                                  <v:stroke joinstyle="miter"/>
                                </v:line>
                                <v:line id="直線接點 71" o:spid="_x0000_s1163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164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165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">
                          <v:imagedata r:id="rId55" o:title=""/>
                        </v:shape>
                      </v:group>
                    </v:group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2687" behindDoc="0" locked="0" layoutInCell="1" allowOverlap="1" wp14:anchorId="03EF8EE2" wp14:editId="1849391D">
                      <wp:simplePos x="0" y="0"/>
                      <wp:positionH relativeFrom="column">
                        <wp:posOffset>8344645</wp:posOffset>
                      </wp:positionH>
                      <wp:positionV relativeFrom="paragraph">
                        <wp:posOffset>3730542</wp:posOffset>
                      </wp:positionV>
                      <wp:extent cx="1052195" cy="546735"/>
                      <wp:effectExtent l="0" t="457200" r="14605" b="24765"/>
                      <wp:wrapNone/>
                      <wp:docPr id="894844948" name="語音泡泡: 圓角矩形 11429010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2195" cy="546735"/>
                              </a:xfrm>
                              <a:prstGeom prst="wedgeRoundRectCallout">
                                <a:avLst>
                                  <a:gd name="adj1" fmla="val -40510"/>
                                  <a:gd name="adj2" fmla="val -12525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75F30F" w14:textId="77777777" w:rsidR="004B3B50" w:rsidRPr="00383E51" w:rsidRDefault="004B3B50" w:rsidP="004B3B50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aa</w:t>
                                  </w:r>
                                </w:p>
                                <w:p w14:paraId="12FA67B6" w14:textId="77777777" w:rsidR="004B3B50" w:rsidRPr="00EC6B32" w:rsidRDefault="004B3B50" w:rsidP="004B3B50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EF8EE2" id="語音泡泡: 圓角矩形 1142901043" o:spid="_x0000_s1166" type="#_x0000_t62" style="position:absolute;margin-left:657.05pt;margin-top:293.75pt;width:82.85pt;height:43.05pt;z-index:2516726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Yp6qg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" adj="2050,-16256" fillcolor="#5b9bd5 [3204]" strokecolor="#1f4d78 [1604]" strokeweight="1pt">
                      <v:textbox>
                        <w:txbxContent>
                          <w:p w14:paraId="4775F30F" w14:textId="77777777" w:rsidR="004B3B50" w:rsidRPr="00383E51" w:rsidRDefault="004B3B50" w:rsidP="004B3B50">
                            <w:pPr>
                              <w:jc w:val="center"/>
                              <w:rPr>
                                <w:color w:val="FFFFFF" w:themeColor="background1"/>
                                <w:sz w:val="22"/>
                                <w:szCs w:val="18"/>
                              </w:rPr>
                            </w:pPr>
                            <w:r w:rsidRPr="00383E51">
                              <w:rPr>
                                <w:rFonts w:ascii="微軟正黑體" w:eastAsia="微軟正黑體" w:hAnsi="微軟正黑體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aa</w:t>
                            </w:r>
                          </w:p>
                          <w:p w14:paraId="12FA67B6" w14:textId="77777777" w:rsidR="004B3B50" w:rsidRPr="00EC6B32" w:rsidRDefault="004B3B50" w:rsidP="004B3B50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EE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  <w:color w:val="000000" w:themeColor="text1"/>
              </w:rPr>
              <mc:AlternateContent>
                <mc:Choice Requires="wpg">
                  <w:drawing>
                    <wp:anchor distT="0" distB="0" distL="114300" distR="114300" simplePos="0" relativeHeight="251673711" behindDoc="0" locked="0" layoutInCell="1" allowOverlap="1" wp14:anchorId="4C20CC2D" wp14:editId="46B72D40">
                      <wp:simplePos x="0" y="0"/>
                      <wp:positionH relativeFrom="column">
                        <wp:posOffset>7636979</wp:posOffset>
                      </wp:positionH>
                      <wp:positionV relativeFrom="paragraph">
                        <wp:posOffset>92820</wp:posOffset>
                      </wp:positionV>
                      <wp:extent cx="1549400" cy="2411095"/>
                      <wp:effectExtent l="0" t="0" r="12700" b="8255"/>
                      <wp:wrapNone/>
                      <wp:docPr id="963838682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095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59558723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212182130" name="群組 1212182130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678880241" name="群組 678880241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434580553" name="圖片 434580553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48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38229130" name="圖片 3822913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483823863" name="群組 483823863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491491754" name="直線接點 1491491754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77846327" name="直線接點 1377846327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95258524" name="直線接點 895258524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72696801" name="直線接點 1272696801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859259749" name="矩形 859259749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61411268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FF9229" id="群組 80" o:spid="_x0000_s1026" style="position:absolute;margin-left:601.35pt;margin-top:7.3pt;width:122pt;height:189.85pt;z-index:251673711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"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">
                        <v:imagedata r:id="rId117" o:title=""/>
                      </v:shape>
                      <v:group id="群組 1212182130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">
                        <v:group id="群組 67888024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">
                          <v:shape id="圖片 434580553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">
                            <v:imagedata r:id="rId54" o:title="10" croptop="38779f" cropbottom="4591f" cropleft="18028f" cropright="32710f"/>
                          </v:shape>
                          <v:shape id="圖片 3822913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">
                            <v:imagedata r:id="rId118" o:title=""/>
                          </v:shape>
                        </v:group>
                        <v:group id="群組 483823863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">
                          <v:line id="直線接點 1491491754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" strokecolor="black [3213]" strokeweight="1.5pt">
                            <v:stroke joinstyle="miter"/>
                          </v:line>
                          <v:line id="直線接點 1377846327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" strokecolor="black [3213]" strokeweight="1.5pt">
                            <v:stroke joinstyle="miter"/>
                          </v:line>
                          <v:line id="直線接點 89525852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" strokecolor="red" strokeweight="1.5pt">
                            <v:stroke joinstyle="miter"/>
                          </v:line>
                          <v:line id="直線接點 1272696801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" strokecolor="red" strokeweight="1.5pt">
                            <v:stroke joinstyle="miter"/>
                          </v:line>
                        </v:group>
                      </v:group>
                      <v:rect id="矩形 859259749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">
                        <v:imagedata r:id="rId119" o:title=""/>
                      </v:shape>
                    </v:group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6783" behindDoc="0" locked="0" layoutInCell="1" allowOverlap="1" wp14:anchorId="0943F0F1" wp14:editId="0E7F06E0">
                      <wp:simplePos x="0" y="0"/>
                      <wp:positionH relativeFrom="column">
                        <wp:posOffset>8880530</wp:posOffset>
                      </wp:positionH>
                      <wp:positionV relativeFrom="paragraph">
                        <wp:posOffset>2502066</wp:posOffset>
                      </wp:positionV>
                      <wp:extent cx="0" cy="783742"/>
                      <wp:effectExtent l="19050" t="0" r="19050" b="35560"/>
                      <wp:wrapNone/>
                      <wp:docPr id="635958176" name="直線接點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8374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A6085B8" id="直線接點 82" o:spid="_x0000_s1026" style="position:absolute;z-index:2516767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<v:stroke joinstyle="miter"/>
                    </v:line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7807" behindDoc="0" locked="0" layoutInCell="1" allowOverlap="1" wp14:anchorId="3A377121" wp14:editId="7BFBC9D7">
                      <wp:simplePos x="0" y="0"/>
                      <wp:positionH relativeFrom="column">
                        <wp:posOffset>8665845</wp:posOffset>
                      </wp:positionH>
                      <wp:positionV relativeFrom="paragraph">
                        <wp:posOffset>2502066</wp:posOffset>
                      </wp:positionV>
                      <wp:extent cx="0" cy="965606"/>
                      <wp:effectExtent l="19050" t="0" r="19050" b="25400"/>
                      <wp:wrapNone/>
                      <wp:docPr id="542399912" name="直線接點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65606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07B4D19" id="直線接點 83" o:spid="_x0000_s1026" style="position:absolute;z-index:2516778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<v:stroke joinstyle="miter"/>
                    </v:line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0879" behindDoc="0" locked="0" layoutInCell="1" allowOverlap="1" wp14:anchorId="057B288E" wp14:editId="60CF9558">
                      <wp:simplePos x="0" y="0"/>
                      <wp:positionH relativeFrom="column">
                        <wp:posOffset>8101302</wp:posOffset>
                      </wp:positionH>
                      <wp:positionV relativeFrom="paragraph">
                        <wp:posOffset>2494114</wp:posOffset>
                      </wp:positionV>
                      <wp:extent cx="0" cy="773511"/>
                      <wp:effectExtent l="19050" t="0" r="19050" b="26670"/>
                      <wp:wrapNone/>
                      <wp:docPr id="1659802066" name="直線接點 2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73511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0E55D99" id="直線接點 277" o:spid="_x0000_s1026" style="position:absolute;z-index:2516808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<v:stroke joinstyle="miter"/>
                    </v:line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1903" behindDoc="0" locked="0" layoutInCell="1" allowOverlap="1" wp14:anchorId="16A12EEF" wp14:editId="409231C2">
                      <wp:simplePos x="0" y="0"/>
                      <wp:positionH relativeFrom="column">
                        <wp:posOffset>7878666</wp:posOffset>
                      </wp:positionH>
                      <wp:positionV relativeFrom="paragraph">
                        <wp:posOffset>2502066</wp:posOffset>
                      </wp:positionV>
                      <wp:extent cx="0" cy="955454"/>
                      <wp:effectExtent l="19050" t="0" r="19050" b="35560"/>
                      <wp:wrapNone/>
                      <wp:docPr id="438917494" name="直線接點 2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55454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3472F30" id="直線接點 278" o:spid="_x0000_s1026" style="position:absolute;z-index:2516819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<v:stroke joinstyle="miter"/>
                    </v:line>
                  </w:pict>
                </mc:Fallback>
              </mc:AlternateContent>
            </w:r>
          </w:p>
          <w:p w14:paraId="09B55167" w14:textId="77777777" w:rsidR="004B3B50" w:rsidRPr="00A75294" w:rsidRDefault="004B3B50" w:rsidP="004B3B50">
            <w:pPr>
              <w:rPr>
                <w:rFonts w:ascii="微軟正黑體" w:eastAsia="微軟正黑體" w:hAnsi="微軟正黑體"/>
              </w:rPr>
            </w:pPr>
          </w:p>
          <w:p w14:paraId="0C009E82" w14:textId="77777777" w:rsidR="004B3B50" w:rsidRPr="00A75294" w:rsidRDefault="004B3B50" w:rsidP="004B3B50">
            <w:pPr>
              <w:rPr>
                <w:rFonts w:ascii="微軟正黑體" w:eastAsia="微軟正黑體" w:hAnsi="微軟正黑體"/>
              </w:rPr>
            </w:pPr>
          </w:p>
          <w:p w14:paraId="0ECD9CA6" w14:textId="77777777" w:rsidR="004B3B50" w:rsidRPr="00A75294" w:rsidRDefault="004B3B50" w:rsidP="004B3B50">
            <w:pPr>
              <w:rPr>
                <w:rFonts w:ascii="微軟正黑體" w:eastAsia="微軟正黑體" w:hAnsi="微軟正黑體"/>
              </w:rPr>
            </w:pPr>
          </w:p>
          <w:p w14:paraId="00FF415C" w14:textId="77777777" w:rsidR="004B3B50" w:rsidRPr="00A75294" w:rsidRDefault="004B3B50" w:rsidP="004B3B50">
            <w:pPr>
              <w:rPr>
                <w:rFonts w:ascii="微軟正黑體" w:eastAsia="微軟正黑體" w:hAnsi="微軟正黑體"/>
              </w:rPr>
            </w:pPr>
          </w:p>
          <w:p w14:paraId="5B7B0A9C" w14:textId="77777777" w:rsidR="004B3B50" w:rsidRPr="00A75294" w:rsidRDefault="004B3B50" w:rsidP="004B3B50">
            <w:pPr>
              <w:rPr>
                <w:rFonts w:ascii="微軟正黑體" w:eastAsia="微軟正黑體" w:hAnsi="微軟正黑體"/>
              </w:rPr>
            </w:pPr>
          </w:p>
          <w:p w14:paraId="1A52F89D" w14:textId="77777777" w:rsidR="004B3B50" w:rsidRPr="00A75294" w:rsidRDefault="004B3B50" w:rsidP="004B3B50">
            <w:pPr>
              <w:rPr>
                <w:rFonts w:ascii="微軟正黑體" w:eastAsia="微軟正黑體" w:hAnsi="微軟正黑體"/>
              </w:rPr>
            </w:pPr>
          </w:p>
          <w:p w14:paraId="7C185A3A" w14:textId="77777777" w:rsidR="004B3B50" w:rsidRPr="00A75294" w:rsidRDefault="004B3B50" w:rsidP="004B3B50">
            <w:pPr>
              <w:rPr>
                <w:rFonts w:ascii="微軟正黑體" w:eastAsia="微軟正黑體" w:hAnsi="微軟正黑體"/>
              </w:rPr>
            </w:pPr>
          </w:p>
          <w:p w14:paraId="4D4A4FF1" w14:textId="77777777" w:rsidR="004B3B50" w:rsidRPr="00A75294" w:rsidRDefault="004B3B50" w:rsidP="004B3B50">
            <w:pPr>
              <w:rPr>
                <w:rFonts w:ascii="微軟正黑體" w:eastAsia="微軟正黑體" w:hAnsi="微軟正黑體"/>
              </w:rPr>
            </w:pPr>
          </w:p>
          <w:p w14:paraId="36E9A78B" w14:textId="77777777" w:rsidR="004B3B50" w:rsidRPr="00A75294" w:rsidRDefault="004B3B50" w:rsidP="004B3B50">
            <w:pPr>
              <w:rPr>
                <w:rFonts w:ascii="微軟正黑體" w:eastAsia="微軟正黑體" w:hAnsi="微軟正黑體"/>
              </w:rPr>
            </w:pPr>
          </w:p>
          <w:p w14:paraId="3CCD54EA" w14:textId="77777777" w:rsidR="004B3B50" w:rsidRPr="00A75294" w:rsidRDefault="004B3B50" w:rsidP="004B3B50">
            <w:pPr>
              <w:rPr>
                <w:rFonts w:ascii="微軟正黑體" w:eastAsia="微軟正黑體" w:hAnsi="微軟正黑體"/>
              </w:rPr>
            </w:pPr>
          </w:p>
          <w:p w14:paraId="2C3F718C" w14:textId="77777777" w:rsidR="004B3B50" w:rsidRPr="00A75294" w:rsidRDefault="004B3B50" w:rsidP="004B3B50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951" behindDoc="0" locked="0" layoutInCell="1" allowOverlap="1" wp14:anchorId="438BBC63" wp14:editId="62C704CB">
                      <wp:simplePos x="0" y="0"/>
                      <wp:positionH relativeFrom="column">
                        <wp:posOffset>4539615</wp:posOffset>
                      </wp:positionH>
                      <wp:positionV relativeFrom="paragraph">
                        <wp:posOffset>26035</wp:posOffset>
                      </wp:positionV>
                      <wp:extent cx="2520000" cy="1908000"/>
                      <wp:effectExtent l="0" t="0" r="0" b="0"/>
                      <wp:wrapNone/>
                      <wp:docPr id="2070527839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695BC1" w14:textId="77777777" w:rsidR="004B3B50" w:rsidRDefault="004B3B50" w:rsidP="004B3B50">
                                  <w:pPr>
                                    <w:jc w:val="center"/>
                                  </w:pPr>
                                  <w:r w:rsidRPr="0015340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3F1BC28" wp14:editId="6BCBF11E">
                                        <wp:extent cx="2343150" cy="1638300"/>
                                        <wp:effectExtent l="0" t="0" r="0" b="0"/>
                                        <wp:docPr id="554209099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8BBC63" id="_x0000_s1167" type="#_x0000_t202" style="position:absolute;margin-left:357.45pt;margin-top:2.05pt;width:198.45pt;height:150.25pt;z-index:2516839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" filled="f" stroked="f" strokeweight=".5pt">
                      <v:textbox>
                        <w:txbxContent>
                          <w:p w14:paraId="2B695BC1" w14:textId="77777777" w:rsidR="004B3B50" w:rsidRDefault="004B3B50" w:rsidP="004B3B50">
                            <w:pPr>
                              <w:jc w:val="center"/>
                            </w:pPr>
                            <w:r w:rsidRPr="0015340B">
                              <w:rPr>
                                <w:noProof/>
                              </w:rPr>
                              <w:drawing>
                                <wp:inline distT="0" distB="0" distL="0" distR="0" wp14:anchorId="03F1BC28" wp14:editId="6BCBF11E">
                                  <wp:extent cx="2343150" cy="1638300"/>
                                  <wp:effectExtent l="0" t="0" r="0" b="0"/>
                                  <wp:docPr id="554209099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D6F524" w14:textId="77777777" w:rsidR="00E93CF3" w:rsidRPr="000E5E67" w:rsidRDefault="00E93CF3" w:rsidP="00E93CF3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</w:tbl>
    <w:p w14:paraId="669AACD1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20A831FA" w14:textId="77777777" w:rsidTr="008A2018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56E4C00A" w14:textId="77777777" w:rsidR="00E93CF3" w:rsidRPr="00E41E25" w:rsidRDefault="00E93CF3" w:rsidP="00E93CF3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十、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504E4792" w14:textId="77777777" w:rsidTr="008A2018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6F91FE56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7" behindDoc="0" locked="0" layoutInCell="1" allowOverlap="1" wp14:anchorId="1C439920" wp14:editId="2D10F2C2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135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D3877A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將待測物序號刷入</w:t>
                                  </w:r>
                                </w:p>
                                <w:p w14:paraId="4501473C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5D16A28F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48673904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3B032BF7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測試完成後將待測物序號刷入資料收集器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Barcode scanner</w:t>
                                  </w:r>
                                </w:p>
                                <w:p w14:paraId="03BA7096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227DD368" w14:textId="77777777" w:rsidR="00E93CF3" w:rsidRPr="006F7874" w:rsidRDefault="00E93CF3" w:rsidP="0060778D">
                                  <w:pPr>
                                    <w:rPr>
                                      <w:rFonts w:ascii="Calibri" w:eastAsia="微軟正黑體" w:hAnsi="Calibri" w:cs="Calibri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、該工單測試完畢後，將測試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39920" id="Text Box 526" o:spid="_x0000_s1169" type="#_x0000_t202" style="position:absolute;margin-left:327.7pt;margin-top:17.9pt;width:429.35pt;height:354.15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" filled="f" stroked="f">
                      <v:textbox>
                        <w:txbxContent>
                          <w:p w14:paraId="504ACD24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60ACC76D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5F6B8945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出視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3B7E12C1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出現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6EA24529" w14:textId="5A4A1EAF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測試完成後將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待測物序號刷入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Barcode scanner</w:t>
                            </w:r>
                          </w:p>
                          <w:p w14:paraId="624427EF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1~3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3B966FB3" w14:textId="1E212E09" w:rsidR="00E93CF3" w:rsidRPr="006F7874" w:rsidRDefault="00E93CF3" w:rsidP="0060778D">
                            <w:pPr>
                              <w:rPr>
                                <w:rFonts w:ascii="Calibri" w:eastAsia="微軟正黑體" w:hAnsi="Calibri" w:cs="Calibri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5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、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該工單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Log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E24E361" wp14:editId="489BEB97">
                  <wp:extent cx="3975735" cy="1916430"/>
                  <wp:effectExtent l="0" t="0" r="0" b="0"/>
                  <wp:docPr id="215" name="圖片 215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4ED72420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2E91B545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26E3E325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F8DDC6F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678F77F" wp14:editId="20A9DC52">
                  <wp:extent cx="4047490" cy="1804670"/>
                  <wp:effectExtent l="0" t="0" r="0" b="0"/>
                  <wp:docPr id="216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1C7D2F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539"/>
        <w:gridCol w:w="711"/>
        <w:gridCol w:w="721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31"/>
      </w:tblGrid>
      <w:tr w:rsidR="00636932" w:rsidRPr="00E41E25" w14:paraId="6107CC37" w14:textId="77777777" w:rsidTr="003432EB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6DFB6969" w14:textId="77777777" w:rsidR="00636932" w:rsidRPr="00E41E25" w:rsidRDefault="00636932" w:rsidP="00523301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十一、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636932" w:rsidRPr="00E41E25" w14:paraId="6BF492CB" w14:textId="77777777" w:rsidTr="003432EB">
        <w:trPr>
          <w:trHeight w:val="2843"/>
        </w:trPr>
        <w:tc>
          <w:tcPr>
            <w:tcW w:w="3788" w:type="dxa"/>
            <w:gridSpan w:val="4"/>
            <w:tcBorders>
              <w:top w:val="single" w:sz="12" w:space="0" w:color="auto"/>
            </w:tcBorders>
          </w:tcPr>
          <w:p w14:paraId="0332498D" w14:textId="77777777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09F230E5" wp14:editId="2B4A76B1">
                  <wp:extent cx="2286000" cy="676275"/>
                  <wp:effectExtent l="0" t="0" r="0" b="0"/>
                  <wp:docPr id="2140363548" name="IMG_fix7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7Pic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3B3C6B75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17F33B0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82" w:type="dxa"/>
            <w:gridSpan w:val="4"/>
            <w:tcBorders>
              <w:top w:val="single" w:sz="12" w:space="0" w:color="auto"/>
            </w:tcBorders>
          </w:tcPr>
          <w:p w14:paraId="692D4081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08108C74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7DE8EDB7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636932" w:rsidRPr="00E41E25" w14:paraId="4B77BB76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20B065C4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2A3CD8F6" w14:textId="77777777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aa</w:t>
            </w:r>
          </w:p>
        </w:tc>
        <w:tc>
          <w:tcPr>
            <w:tcW w:w="711" w:type="dxa"/>
            <w:shd w:val="clear" w:color="auto" w:fill="E0E0E0"/>
          </w:tcPr>
          <w:p w14:paraId="7B5C172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16F11F7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18" w:type="dxa"/>
            <w:shd w:val="clear" w:color="auto" w:fill="E0E0E0"/>
          </w:tcPr>
          <w:p w14:paraId="3B4FF7A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05DCDE6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054D886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0A77004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12539A36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2C4FD65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0DDEC7D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36A421D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51B4416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0B3DDAA6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5EF9B7B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2D08F3A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2944C95B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4B5F726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27B4159C" w14:textId="77777777" w:rsidR="00636932" w:rsidRPr="00E41E25" w:rsidRDefault="005448E8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aa</w:t>
            </w:r>
          </w:p>
        </w:tc>
        <w:tc>
          <w:tcPr>
            <w:tcW w:w="818" w:type="dxa"/>
            <w:shd w:val="clear" w:color="auto" w:fill="E0E0E0"/>
          </w:tcPr>
          <w:p w14:paraId="42ADCCC0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2094BBB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04F32146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7E502536" w14:textId="77777777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63B07DF4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3"/>
          </w:tcPr>
          <w:p w14:paraId="04DCE4D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5DA580DE" w14:textId="77777777" w:rsidTr="003432EB">
        <w:trPr>
          <w:trHeight w:val="2843"/>
        </w:trPr>
        <w:tc>
          <w:tcPr>
            <w:tcW w:w="3788" w:type="dxa"/>
            <w:gridSpan w:val="4"/>
            <w:tcBorders>
              <w:top w:val="single" w:sz="12" w:space="0" w:color="auto"/>
            </w:tcBorders>
          </w:tcPr>
          <w:p w14:paraId="4EED5E15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33F240C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856A0B9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E60B42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EECDA17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F77A9F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CBFCA6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34C3FC27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DAD22E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6201337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278DFA07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CBD983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08630C1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2" w:type="dxa"/>
            <w:gridSpan w:val="4"/>
            <w:tcBorders>
              <w:top w:val="single" w:sz="12" w:space="0" w:color="auto"/>
            </w:tcBorders>
          </w:tcPr>
          <w:p w14:paraId="170938B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7D1FE87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E1E5B68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75CB1956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314DA78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0B21C37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1" w:type="dxa"/>
            <w:shd w:val="clear" w:color="auto" w:fill="E0E0E0"/>
          </w:tcPr>
          <w:p w14:paraId="295352C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7C9BE493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039CC96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30E71A6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2CECE52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171F7C5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2DF28694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4C21953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3F6704D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6E31E1C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0AB0880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315F7FD6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37B801EB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292E71A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33A56C31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0B97FA3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6067FC0E" w14:textId="77777777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103D95A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25A21496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55FC82D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5333CBA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051931F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3"/>
          </w:tcPr>
          <w:p w14:paraId="329FB311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6C34658C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72413C" w:rsidRPr="00E41E25" w14:paraId="7B980A98" w14:textId="77777777" w:rsidTr="002B43EC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31288C38" w14:textId="77777777" w:rsidR="0072413C" w:rsidRPr="00E41E25" w:rsidRDefault="0072413C" w:rsidP="00523301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十二、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T1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4C013C" w:rsidRPr="00E41E25" w14:paraId="08379056" w14:textId="77777777" w:rsidTr="002B43EC">
        <w:trPr>
          <w:trHeight w:val="7572"/>
        </w:trPr>
        <w:tc>
          <w:tcPr>
            <w:tcW w:w="15138" w:type="dxa"/>
            <w:tcBorders>
              <w:bottom w:val="single" w:sz="4" w:space="0" w:color="auto"/>
            </w:tcBorders>
          </w:tcPr>
          <w:p w14:paraId="12DB69A6" w14:textId="77777777" w:rsidR="004C013C" w:rsidRPr="009732DC" w:rsidRDefault="004C013C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0670C5AC" w14:textId="77777777" w:rsidR="004C013C" w:rsidRPr="009732DC" w:rsidRDefault="004C013C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2F5C0C16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282" behindDoc="0" locked="0" layoutInCell="1" allowOverlap="1" wp14:anchorId="4AE9AF68" wp14:editId="5EA2AC39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1493975791" name="圖片 1493975791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3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8" behindDoc="0" locked="0" layoutInCell="1" allowOverlap="1" wp14:anchorId="178EC931" wp14:editId="59D0E79B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967667557" name="橢圓 1967667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E97694" id="橢圓 1967667557" o:spid="_x0000_s1026" style="position:absolute;margin-left:222.05pt;margin-top:196.8pt;width:9.05pt;height:7.9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79486F19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67" behindDoc="0" locked="0" layoutInCell="1" allowOverlap="1" wp14:anchorId="4E737A95" wp14:editId="673AE786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2131620332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ADAFA61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9" behindDoc="0" locked="0" layoutInCell="1" allowOverlap="1" wp14:anchorId="12E2168C" wp14:editId="3E51FCAD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60247702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C79A03" w14:textId="77777777" w:rsidR="004C013C" w:rsidRPr="00F779D3" w:rsidRDefault="004C013C" w:rsidP="004C013C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E2168C" id="AutoShape 349" o:spid="_x0000_s1170" type="#_x0000_t62" style="position:absolute;margin-left:445.1pt;margin-top:19.55pt;width:75.45pt;height:22.5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+vwMw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" adj="-10658,32329" fillcolor="#92d050" stroked="f" strokecolor="red" strokeweight="2.5pt">
                      <v:textbox>
                        <w:txbxContent>
                          <w:p w14:paraId="55E6931B" w14:textId="77777777" w:rsidR="004C013C" w:rsidRPr="00F779D3" w:rsidRDefault="004C013C" w:rsidP="004C013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DC45572" w14:textId="77777777" w:rsidR="004C013C" w:rsidRDefault="004C013C" w:rsidP="004C013C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3" behindDoc="0" locked="0" layoutInCell="1" allowOverlap="1" wp14:anchorId="2140EA82" wp14:editId="0A385DD2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396551256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A255C" id="直線接點 2" o:spid="_x0000_s1026" style="position:absolute;flip:x;z-index:25277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2" behindDoc="0" locked="0" layoutInCell="1" allowOverlap="1" wp14:anchorId="5BE1D580" wp14:editId="449890A7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1744742851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9F5840" id="直線接點 1" o:spid="_x0000_s1026" style="position:absolute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0" behindDoc="0" locked="0" layoutInCell="1" allowOverlap="1" wp14:anchorId="029D47D7" wp14:editId="7FB298B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1999907909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B767E4" id="矩形 9" o:spid="_x0000_s1026" style="position:absolute;margin-left:373.15pt;margin-top:167.05pt;width:30pt;height:39.3pt;z-index:2527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4" behindDoc="0" locked="0" layoutInCell="1" allowOverlap="1" wp14:anchorId="476F8F9F" wp14:editId="034A7347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46364286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4030BC4" id="矩形 3" o:spid="_x0000_s1026" style="position:absolute;margin-left:588.7pt;margin-top:109.45pt;width:34.2pt;height:48.75pt;z-index:252778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0" behindDoc="0" locked="0" layoutInCell="1" allowOverlap="1" wp14:anchorId="0C6ECFB5" wp14:editId="6A574ABE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378859782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CEAF23" w14:textId="77777777" w:rsidR="004E665D" w:rsidRPr="004E665D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>aa</w:t>
                                  </w:r>
                                </w:p>
                                <w:p w14:paraId="3121B9CB" w14:textId="77777777" w:rsidR="004C013C" w:rsidRPr="00523301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ECFB5" id="AutoShape 347" o:spid="_x0000_s1171" type="#_x0000_t62" style="position:absolute;margin-left:289.85pt;margin-top:206.25pt;width:74pt;height:34.5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50dii1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53B15452" w14:textId="77777777" w:rsidR="004E665D" w:rsidRPr="004E665D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>aa</w:t>
                            </w:r>
                          </w:p>
                          <w:p w14:paraId="09A65E1C" w14:textId="2639E0A6" w:rsidR="004C013C" w:rsidRPr="00523301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9" behindDoc="0" locked="0" layoutInCell="1" allowOverlap="1" wp14:anchorId="66CF3ECA" wp14:editId="1AD886A8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609786952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441DD7" id="直線接點 8" o:spid="_x0000_s1026" style="position:absolute;z-index:25278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8" behindDoc="0" locked="0" layoutInCell="1" allowOverlap="1" wp14:anchorId="606658DF" wp14:editId="78E596D6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702682128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00573F" id="直線接點 7" o:spid="_x0000_s1026" style="position:absolute;flip:x;z-index:25278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81" behindDoc="0" locked="0" layoutInCell="1" allowOverlap="1" wp14:anchorId="428F3009" wp14:editId="0198D150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712467026" name="圖片 712467026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5" behindDoc="0" locked="0" layoutInCell="1" allowOverlap="1" wp14:anchorId="55BEE2CA" wp14:editId="5A350DDC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213255671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6FC125" id="直線接點 4" o:spid="_x0000_s1026" style="position:absolute;flip:x y;z-index:25277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4" behindDoc="0" locked="0" layoutInCell="1" allowOverlap="1" wp14:anchorId="115A2287" wp14:editId="5BB03E42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242178703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220AC97" w14:textId="77777777" w:rsidR="004C013C" w:rsidRPr="008C6459" w:rsidRDefault="004C013C" w:rsidP="004C013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A2287" id="_x0000_s1172" type="#_x0000_t62" style="position:absolute;margin-left:298.2pt;margin-top:26.75pt;width:47.6pt;height:23.75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OroMQ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" adj="26777,6866" fillcolor="red" stroked="f">
                      <v:textbox>
                        <w:txbxContent>
                          <w:p w14:paraId="4E750FD8" w14:textId="77777777" w:rsidR="004C013C" w:rsidRPr="008C6459" w:rsidRDefault="004C013C" w:rsidP="004C013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3" behindDoc="0" locked="0" layoutInCell="1" allowOverlap="1" wp14:anchorId="63D0D666" wp14:editId="21B5EF76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635120367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367751" id="橢圓 10" o:spid="_x0000_s1026" style="position:absolute;margin-left:357.3pt;margin-top:24.7pt;width:19pt;height:20.4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7" behindDoc="0" locked="0" layoutInCell="1" allowOverlap="1" wp14:anchorId="5A9729C6" wp14:editId="7920C2FF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224915210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3B865C" id="直線接點 6" o:spid="_x0000_s1026" style="position:absolute;flip:x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6" behindDoc="0" locked="0" layoutInCell="1" allowOverlap="1" wp14:anchorId="1B294F69" wp14:editId="40618B10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583879856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C52A7F" id="直線接點 5" o:spid="_x0000_s1026" style="position:absolute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1" behindDoc="0" locked="0" layoutInCell="1" allowOverlap="1" wp14:anchorId="7577C899" wp14:editId="31DB4952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1951360142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FA379C" w14:textId="77777777" w:rsidR="004E665D" w:rsidRPr="00E41E25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</w:p>
                                <w:p w14:paraId="66342194" w14:textId="77777777" w:rsidR="004C013C" w:rsidRPr="00C473DC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77C899" id="圓角矩形圖說文字 376" o:spid="_x0000_s1173" type="#_x0000_t62" style="position:absolute;margin-left:643.25pt;margin-top:99.75pt;width:58.85pt;height:28.15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" adj="-2166,26865" fillcolor="#00b0f0" strokeweight=".25pt">
                      <v:textbox>
                        <w:txbxContent>
                          <w:p w14:paraId="76B6D300" w14:textId="35872EE4" w:rsidR="004E665D" w:rsidRPr="00E41E25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/>
                            </w:r>
                          </w:p>
                          <w:p w14:paraId="7BEDA9BB" w14:textId="2BD731EB" w:rsidR="004C013C" w:rsidRPr="00C473DC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00EDA25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74D38E49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73068658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5C5CD9AD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7117977D" w14:textId="77777777" w:rsidR="00A75294" w:rsidRPr="00A75294" w:rsidRDefault="00C958BB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5" behindDoc="0" locked="0" layoutInCell="1" allowOverlap="1" wp14:anchorId="740889CA" wp14:editId="02AC71D2">
                      <wp:simplePos x="0" y="0"/>
                      <wp:positionH relativeFrom="column">
                        <wp:posOffset>4984750</wp:posOffset>
                      </wp:positionH>
                      <wp:positionV relativeFrom="paragraph">
                        <wp:posOffset>125095</wp:posOffset>
                      </wp:positionV>
                      <wp:extent cx="2520000" cy="1908000"/>
                      <wp:effectExtent l="0" t="0" r="0" b="0"/>
                      <wp:wrapNone/>
                      <wp:docPr id="210793885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E740D1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DB0232F" wp14:editId="6942B756">
                                        <wp:extent cx="2343150" cy="1638300"/>
                                        <wp:effectExtent l="0" t="0" r="0" b="0"/>
                                        <wp:docPr id="1582197188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0889CA" id="_x0000_s1174" type="#_x0000_t202" style="position:absolute;margin-left:392.5pt;margin-top:9.85pt;width:198.45pt;height:150.25pt;z-index:2516583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" filled="f" stroked="f" strokeweight=".5pt">
                      <v:textbox>
                        <w:txbxContent>
                          <w:p w14:paraId="777F5CDC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11B87DA" w14:textId="77777777" w:rsidR="00A75294" w:rsidRPr="00A75294" w:rsidRDefault="00A75294" w:rsidP="00A75294">
            <w:pPr>
              <w:tabs>
                <w:tab w:val="left" w:pos="1005"/>
              </w:tabs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</w:tc>
      </w:tr>
    </w:tbl>
    <w:p w14:paraId="56A8FA6C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BB72E9" w:rsidRPr="00E41E25" w14:paraId="18665497" w14:textId="77777777" w:rsidTr="002B43EC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2B9BF081" w14:textId="77777777" w:rsidR="00BB72E9" w:rsidRPr="00E41E25" w:rsidRDefault="00BB72E9" w:rsidP="00523301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十三、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BB72E9" w:rsidRPr="00E41E25" w14:paraId="5AB380B7" w14:textId="77777777" w:rsidTr="002B43EC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28C7E286" w14:textId="77777777" w:rsidR="0001548F" w:rsidRPr="00E41E25" w:rsidRDefault="0001548F" w:rsidP="0001548F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126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1749F4F7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0B4769BF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待測品不得通電</w:t>
            </w:r>
          </w:p>
          <w:p w14:paraId="4DB078D6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06188948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765732F8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0A4B4D8E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5EB0500" w14:textId="77777777" w:rsidR="0001548F" w:rsidRPr="00E41E25" w:rsidRDefault="0001548F" w:rsidP="0001548F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 :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>  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.</w:t>
            </w:r>
          </w:p>
          <w:p w14:paraId="242B7E42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339778BA" w14:textId="77777777" w:rsidR="0001548F" w:rsidRPr="00E41E25" w:rsidRDefault="0001548F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1C3358B8" wp14:editId="55772025">
                  <wp:extent cx="1852930" cy="970280"/>
                  <wp:effectExtent l="0" t="0" r="0" b="1270"/>
                  <wp:docPr id="1628" name="圖片 1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54FF4DBD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61562127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4042B8AC" w14:textId="77777777" w:rsidR="00BB72E9" w:rsidRPr="00E41E25" w:rsidRDefault="0001548F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p w14:paraId="335DCB57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1550"/>
        <w:gridCol w:w="715"/>
        <w:gridCol w:w="725"/>
        <w:gridCol w:w="825"/>
        <w:gridCol w:w="1312"/>
        <w:gridCol w:w="835"/>
        <w:gridCol w:w="844"/>
        <w:gridCol w:w="945"/>
        <w:gridCol w:w="1192"/>
        <w:gridCol w:w="835"/>
        <w:gridCol w:w="842"/>
        <w:gridCol w:w="947"/>
        <w:gridCol w:w="1192"/>
        <w:gridCol w:w="835"/>
        <w:gridCol w:w="834"/>
      </w:tblGrid>
      <w:tr w:rsidR="002B43EC" w:rsidRPr="00E41E25" w14:paraId="537B83EE" w14:textId="77777777" w:rsidTr="002B43EC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04EA0CC" w14:textId="77777777" w:rsidR="002B43EC" w:rsidRPr="00E41E25" w:rsidRDefault="002B43EC" w:rsidP="002B43EC">
            <w:pPr>
              <w:pStyle w:val="af2"/>
              <w:pageBreakBefore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lastRenderedPageBreak/>
              <w:t>十四、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治具</w:t>
            </w:r>
          </w:p>
        </w:tc>
      </w:tr>
      <w:tr w:rsidR="002B43EC" w:rsidRPr="00E41E25" w14:paraId="70EF01FA" w14:textId="77777777" w:rsidTr="006B7ADB">
        <w:trPr>
          <w:trHeight w:val="2843"/>
        </w:trPr>
        <w:tc>
          <w:tcPr>
            <w:tcW w:w="3700" w:type="dxa"/>
            <w:gridSpan w:val="4"/>
            <w:tcBorders>
              <w:top w:val="single" w:sz="12" w:space="0" w:color="auto"/>
            </w:tcBorders>
            <w:vAlign w:val="center"/>
          </w:tcPr>
          <w:p w14:paraId="448128C9" w14:textId="77777777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62B8324D" wp14:editId="4F6E912F">
                  <wp:extent cx="2038350" cy="1676400"/>
                  <wp:effectExtent l="0" t="0" r="0" b="0"/>
                  <wp:docPr id="2140363549" name="IMG_fix9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9Pic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6" w:type="dxa"/>
            <w:gridSpan w:val="4"/>
            <w:tcBorders>
              <w:top w:val="single" w:sz="12" w:space="0" w:color="auto"/>
            </w:tcBorders>
            <w:vAlign w:val="center"/>
          </w:tcPr>
          <w:p w14:paraId="2A06935E" w14:textId="77777777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5FC4906A" wp14:editId="12E51245">
                  <wp:extent cx="2286000" cy="1238250"/>
                  <wp:effectExtent l="0" t="0" r="0" b="0"/>
                  <wp:docPr id="2140363550" name="IMG_fix10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0Pic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4" w:type="dxa"/>
            <w:gridSpan w:val="4"/>
            <w:tcBorders>
              <w:top w:val="single" w:sz="12" w:space="0" w:color="auto"/>
            </w:tcBorders>
            <w:vAlign w:val="center"/>
          </w:tcPr>
          <w:p w14:paraId="595049A6" w14:textId="77777777" w:rsidR="002B43EC" w:rsidRPr="00E41E25" w:rsidRDefault="002B43EC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808" w:type="dxa"/>
            <w:gridSpan w:val="4"/>
            <w:tcBorders>
              <w:top w:val="single" w:sz="12" w:space="0" w:color="auto"/>
            </w:tcBorders>
            <w:vAlign w:val="center"/>
          </w:tcPr>
          <w:p w14:paraId="78265099" w14:textId="77777777" w:rsidR="002B43EC" w:rsidRPr="00E41E25" w:rsidRDefault="002B43EC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</w:tr>
      <w:tr w:rsidR="002B43EC" w:rsidRPr="00E41E25" w14:paraId="2B640428" w14:textId="77777777" w:rsidTr="002B43EC">
        <w:trPr>
          <w:trHeight w:val="227"/>
        </w:trPr>
        <w:tc>
          <w:tcPr>
            <w:tcW w:w="710" w:type="dxa"/>
            <w:shd w:val="clear" w:color="auto" w:fill="E0E0E0"/>
          </w:tcPr>
          <w:p w14:paraId="1C2BD287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0" w:type="dxa"/>
          </w:tcPr>
          <w:p w14:paraId="58383E83" w14:textId="77777777" w:rsidR="002B43EC" w:rsidRPr="00E41E25" w:rsidRDefault="002D6564" w:rsidP="00C17183">
            <w:pPr>
              <w:rPr>
                <w:rFonts w:asciiTheme="minorHAnsi" w:eastAsia="微軟正黑體" w:hAnsiTheme="minorHAnsi" w:cstheme="minorHAnsi"/>
              </w:rPr>
            </w:pPr>
            <w:r w:rsidRPr="002D6564">
              <w:rPr>
                <w:rFonts w:asciiTheme="minorHAnsi" w:eastAsia="微軟正黑體" w:hAnsiTheme="minorHAnsi" w:cstheme="minorHAnsi"/>
              </w:rPr>
              <w:t>aa</w:t>
            </w:r>
          </w:p>
        </w:tc>
        <w:tc>
          <w:tcPr>
            <w:tcW w:w="715" w:type="dxa"/>
            <w:shd w:val="clear" w:color="auto" w:fill="E0E0E0"/>
          </w:tcPr>
          <w:p w14:paraId="00C30DA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5" w:type="dxa"/>
          </w:tcPr>
          <w:p w14:paraId="55EF358D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25" w:type="dxa"/>
            <w:shd w:val="clear" w:color="auto" w:fill="E0E0E0"/>
          </w:tcPr>
          <w:p w14:paraId="54E64E6B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2" w:type="dxa"/>
          </w:tcPr>
          <w:p w14:paraId="225B4F44" w14:textId="77777777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>aa</w:t>
            </w:r>
          </w:p>
        </w:tc>
        <w:tc>
          <w:tcPr>
            <w:tcW w:w="835" w:type="dxa"/>
            <w:shd w:val="clear" w:color="auto" w:fill="E0E0E0"/>
          </w:tcPr>
          <w:p w14:paraId="23FCA8DD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4" w:type="dxa"/>
          </w:tcPr>
          <w:p w14:paraId="2EE6F2DD" w14:textId="77777777" w:rsidR="002B43EC" w:rsidRPr="00017857" w:rsidRDefault="00534B17" w:rsidP="00831848">
            <w:pPr>
              <w:jc w:val="both"/>
              <w:rPr>
                <w:rFonts w:asciiTheme="minorHAnsi" w:eastAsia="微軟正黑體" w:hAnsiTheme="minorHAnsi" w:cstheme="minorHAnsi"/>
                <w:b/>
                <w:bCs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b/>
                <w:bCs/>
                <w:color w:val="EE0000"/>
                <w:szCs w:val="24"/>
                <w:highlight w:val="yellow"/>
              </w:rPr>
              <w:t>1</w:t>
            </w:r>
          </w:p>
        </w:tc>
        <w:tc>
          <w:tcPr>
            <w:tcW w:w="945" w:type="dxa"/>
            <w:shd w:val="clear" w:color="auto" w:fill="E0E0E0"/>
          </w:tcPr>
          <w:p w14:paraId="6CFFD42F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2D7C0F5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0B65C857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2" w:type="dxa"/>
          </w:tcPr>
          <w:p w14:paraId="5AC36082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7" w:type="dxa"/>
            <w:shd w:val="clear" w:color="auto" w:fill="E0E0E0"/>
          </w:tcPr>
          <w:p w14:paraId="145A503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67C33008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461680A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4" w:type="dxa"/>
          </w:tcPr>
          <w:p w14:paraId="6851F65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18065C46" w14:textId="77777777" w:rsidTr="002B43EC">
        <w:trPr>
          <w:trHeight w:val="227"/>
        </w:trPr>
        <w:tc>
          <w:tcPr>
            <w:tcW w:w="710" w:type="dxa"/>
            <w:shd w:val="clear" w:color="auto" w:fill="E0E0E0"/>
          </w:tcPr>
          <w:p w14:paraId="37002DE0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0" w:type="dxa"/>
            <w:gridSpan w:val="3"/>
          </w:tcPr>
          <w:p w14:paraId="1CECBED2" w14:textId="77777777" w:rsidR="002B43EC" w:rsidRPr="00E41E25" w:rsidRDefault="00017857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>aa</w:t>
            </w:r>
          </w:p>
        </w:tc>
        <w:tc>
          <w:tcPr>
            <w:tcW w:w="825" w:type="dxa"/>
            <w:shd w:val="clear" w:color="auto" w:fill="E0E0E0"/>
          </w:tcPr>
          <w:p w14:paraId="41614CF7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1" w:type="dxa"/>
            <w:gridSpan w:val="3"/>
          </w:tcPr>
          <w:p w14:paraId="4CD26EEE" w14:textId="77777777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  <w:lang w:val="pl-PL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>aa</w:t>
            </w:r>
          </w:p>
        </w:tc>
        <w:tc>
          <w:tcPr>
            <w:tcW w:w="945" w:type="dxa"/>
            <w:shd w:val="clear" w:color="auto" w:fill="E0E0E0"/>
          </w:tcPr>
          <w:p w14:paraId="3FF67A13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69" w:type="dxa"/>
            <w:gridSpan w:val="3"/>
          </w:tcPr>
          <w:p w14:paraId="6DB60E08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7" w:type="dxa"/>
            <w:shd w:val="clear" w:color="auto" w:fill="E0E0E0"/>
          </w:tcPr>
          <w:p w14:paraId="7C452EA8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61" w:type="dxa"/>
            <w:gridSpan w:val="3"/>
          </w:tcPr>
          <w:p w14:paraId="051BD6A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3E442C0C" w14:textId="77777777" w:rsidTr="002B43EC">
        <w:trPr>
          <w:trHeight w:val="2843"/>
        </w:trPr>
        <w:tc>
          <w:tcPr>
            <w:tcW w:w="3700" w:type="dxa"/>
            <w:gridSpan w:val="4"/>
            <w:tcBorders>
              <w:top w:val="single" w:sz="12" w:space="0" w:color="auto"/>
            </w:tcBorders>
          </w:tcPr>
          <w:p w14:paraId="470EA539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16" w:type="dxa"/>
            <w:gridSpan w:val="4"/>
            <w:tcBorders>
              <w:top w:val="single" w:sz="12" w:space="0" w:color="auto"/>
            </w:tcBorders>
          </w:tcPr>
          <w:p w14:paraId="17E5539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14" w:type="dxa"/>
            <w:gridSpan w:val="4"/>
            <w:tcBorders>
              <w:top w:val="single" w:sz="12" w:space="0" w:color="auto"/>
            </w:tcBorders>
            <w:vAlign w:val="center"/>
          </w:tcPr>
          <w:p w14:paraId="53C4F0E5" w14:textId="77777777" w:rsidR="002B43EC" w:rsidRPr="00E41E25" w:rsidRDefault="002B43EC" w:rsidP="0083184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08" w:type="dxa"/>
            <w:gridSpan w:val="4"/>
            <w:tcBorders>
              <w:top w:val="single" w:sz="12" w:space="0" w:color="auto"/>
            </w:tcBorders>
          </w:tcPr>
          <w:p w14:paraId="455A52A3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5212210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3249A6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6B2D8709" w14:textId="77777777" w:rsidTr="002B43EC">
        <w:trPr>
          <w:trHeight w:val="227"/>
        </w:trPr>
        <w:tc>
          <w:tcPr>
            <w:tcW w:w="710" w:type="dxa"/>
            <w:shd w:val="clear" w:color="auto" w:fill="E0E0E0"/>
          </w:tcPr>
          <w:p w14:paraId="585A9EE7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0" w:type="dxa"/>
          </w:tcPr>
          <w:p w14:paraId="278ED5E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5" w:type="dxa"/>
            <w:shd w:val="clear" w:color="auto" w:fill="E0E0E0"/>
          </w:tcPr>
          <w:p w14:paraId="2DB05ABB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5" w:type="dxa"/>
          </w:tcPr>
          <w:p w14:paraId="619575AC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3DD03B19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2" w:type="dxa"/>
          </w:tcPr>
          <w:p w14:paraId="7878125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3164486E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4" w:type="dxa"/>
          </w:tcPr>
          <w:p w14:paraId="6F3B800C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5" w:type="dxa"/>
            <w:shd w:val="clear" w:color="auto" w:fill="E0E0E0"/>
          </w:tcPr>
          <w:p w14:paraId="58AC2F4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609E148D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2B873EB0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2" w:type="dxa"/>
          </w:tcPr>
          <w:p w14:paraId="7E7CBB2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7" w:type="dxa"/>
            <w:shd w:val="clear" w:color="auto" w:fill="E0E0E0"/>
          </w:tcPr>
          <w:p w14:paraId="1223CEFC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02C865E7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5CFA05E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4" w:type="dxa"/>
          </w:tcPr>
          <w:p w14:paraId="7EC1C849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3D2FA8E7" w14:textId="77777777" w:rsidTr="002B43EC">
        <w:trPr>
          <w:trHeight w:val="227"/>
        </w:trPr>
        <w:tc>
          <w:tcPr>
            <w:tcW w:w="710" w:type="dxa"/>
            <w:shd w:val="clear" w:color="auto" w:fill="E0E0E0"/>
          </w:tcPr>
          <w:p w14:paraId="4CA26179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0" w:type="dxa"/>
            <w:gridSpan w:val="3"/>
          </w:tcPr>
          <w:p w14:paraId="0C824CE1" w14:textId="77777777" w:rsidR="002B43EC" w:rsidRPr="00E41E25" w:rsidRDefault="002B43EC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7DCC191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1" w:type="dxa"/>
            <w:gridSpan w:val="3"/>
          </w:tcPr>
          <w:p w14:paraId="19EC9BBF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5" w:type="dxa"/>
            <w:shd w:val="clear" w:color="auto" w:fill="E0E0E0"/>
          </w:tcPr>
          <w:p w14:paraId="251FAE01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69" w:type="dxa"/>
            <w:gridSpan w:val="3"/>
          </w:tcPr>
          <w:p w14:paraId="4B631801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7" w:type="dxa"/>
            <w:shd w:val="clear" w:color="auto" w:fill="E0E0E0"/>
          </w:tcPr>
          <w:p w14:paraId="339CCEAF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61" w:type="dxa"/>
            <w:gridSpan w:val="3"/>
          </w:tcPr>
          <w:p w14:paraId="21B1CDC4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686F7172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2B43EC" w:rsidRPr="00E41E25" w14:paraId="7BE71513" w14:textId="77777777" w:rsidTr="004C013C">
        <w:trPr>
          <w:trHeight w:val="547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165FFFDA" w14:textId="77777777" w:rsidR="002B43EC" w:rsidRPr="00E41E25" w:rsidRDefault="002B43EC" w:rsidP="002B43EC">
            <w:pPr>
              <w:pStyle w:val="af2"/>
              <w:pageBreakBefore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lastRenderedPageBreak/>
              <w:t>十五、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接線圖</w:t>
            </w:r>
          </w:p>
        </w:tc>
      </w:tr>
      <w:tr w:rsidR="002B43EC" w:rsidRPr="00E41E25" w14:paraId="04818267" w14:textId="77777777" w:rsidTr="004C013C">
        <w:trPr>
          <w:trHeight w:val="7598"/>
        </w:trPr>
        <w:tc>
          <w:tcPr>
            <w:tcW w:w="15138" w:type="dxa"/>
            <w:tcBorders>
              <w:bottom w:val="single" w:sz="4" w:space="0" w:color="auto"/>
            </w:tcBorders>
          </w:tcPr>
          <w:tbl>
            <w:tblPr>
              <w:tblStyle w:val="a8"/>
              <w:tblW w:w="997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58"/>
              <w:gridCol w:w="756"/>
              <w:gridCol w:w="1297"/>
              <w:gridCol w:w="1297"/>
              <w:gridCol w:w="1357"/>
              <w:gridCol w:w="1357"/>
              <w:gridCol w:w="1357"/>
            </w:tblGrid>
            <w:tr w:rsidR="00801924" w:rsidRPr="00E41E25" w14:paraId="46A68D8A" w14:textId="77777777" w:rsidTr="004C013C">
              <w:trPr>
                <w:trHeight w:val="794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6B2073A9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型號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5701FAA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Vin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01FAA86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12V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081C0E74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54V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37633C1B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瓦特數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7505989C" w14:textId="77777777" w:rsidR="00801924" w:rsidRPr="00E41E25" w:rsidRDefault="0071022A" w:rsidP="0071022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801924" w:rsidRPr="00E41E25">
                    <w:rPr>
                      <w:rFonts w:asciiTheme="minorHAnsi" w:eastAsia="微軟正黑體" w:hAnsiTheme="minorHAnsi" w:cstheme="minorHAnsi"/>
                    </w:rPr>
                    <w:t>產品台數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72BC8E28" w14:textId="77777777" w:rsidR="00CA2E27" w:rsidRPr="00E41E25" w:rsidRDefault="00AF1CAA" w:rsidP="00AF1CA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CA2E27" w:rsidRPr="00E41E25">
                    <w:rPr>
                      <w:rFonts w:asciiTheme="minorHAnsi" w:eastAsia="微軟正黑體" w:hAnsiTheme="minorHAnsi" w:cstheme="minorHAnsi"/>
                    </w:rPr>
                    <w:t>負載台數</w:t>
                  </w:r>
                </w:p>
              </w:tc>
            </w:tr>
            <w:tr w:rsidR="00363EE7" w:rsidRPr="00E41E25" w14:paraId="118DFF1A" w14:textId="77777777" w:rsidTr="004C013C">
              <w:trPr>
                <w:trHeight w:val="551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7E90CE75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34234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144D4ADA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100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43D59D8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8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0ACACB3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8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2B6A4B56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8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27D8E2E8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8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685AEC1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8</w:t>
                  </w:r>
                </w:p>
              </w:tc>
            </w:tr>
          </w:tbl>
          <w:p w14:paraId="0F804BE2" w14:textId="77777777" w:rsidR="00E9751C" w:rsidRPr="00E41E25" w:rsidRDefault="0055051A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1AE924E1" wp14:editId="3E0A56C3">
                      <wp:simplePos x="0" y="0"/>
                      <wp:positionH relativeFrom="column">
                        <wp:posOffset>7163918</wp:posOffset>
                      </wp:positionH>
                      <wp:positionV relativeFrom="paragraph">
                        <wp:posOffset>3286404</wp:posOffset>
                      </wp:positionV>
                      <wp:extent cx="1288338" cy="9968"/>
                      <wp:effectExtent l="19050" t="19050" r="7620" b="28575"/>
                      <wp:wrapNone/>
                      <wp:docPr id="1588243922" name="直線接點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8338" cy="996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46823B" id="直線接點 48" o:spid="_x0000_s1026" style="position:absolute;flip:x;z-index:25251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4.1pt,258.75pt" to="665.55pt,2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6" behindDoc="0" locked="0" layoutInCell="1" allowOverlap="1" wp14:anchorId="087985FD" wp14:editId="4959DB62">
                      <wp:simplePos x="0" y="0"/>
                      <wp:positionH relativeFrom="column">
                        <wp:posOffset>1165454</wp:posOffset>
                      </wp:positionH>
                      <wp:positionV relativeFrom="paragraph">
                        <wp:posOffset>48666</wp:posOffset>
                      </wp:positionV>
                      <wp:extent cx="4255770" cy="3942080"/>
                      <wp:effectExtent l="0" t="0" r="0" b="20320"/>
                      <wp:wrapNone/>
                      <wp:docPr id="1345215956" name="群組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55770" cy="3942080"/>
                                <a:chOff x="-686296" y="0"/>
                                <a:chExt cx="4256266" cy="3942643"/>
                              </a:xfrm>
                            </wpg:grpSpPr>
                            <wpg:grpSp>
                              <wpg:cNvPr id="28046313" name="群組 28"/>
                              <wpg:cNvGrpSpPr/>
                              <wpg:grpSpPr>
                                <a:xfrm>
                                  <a:off x="-686296" y="0"/>
                                  <a:ext cx="4256266" cy="2778672"/>
                                  <a:chOff x="-686296" y="0"/>
                                  <a:chExt cx="4256266" cy="2778672"/>
                                </a:xfrm>
                              </wpg:grpSpPr>
                              <wpg:grpSp>
                                <wpg:cNvPr id="1442273557" name="群組 26"/>
                                <wpg:cNvGrpSpPr/>
                                <wpg:grpSpPr>
                                  <a:xfrm>
                                    <a:off x="1" y="0"/>
                                    <a:ext cx="3569969" cy="2430780"/>
                                    <a:chOff x="1" y="0"/>
                                    <a:chExt cx="3569969" cy="2430780"/>
                                  </a:xfrm>
                                </wpg:grpSpPr>
                                <wpg:grpSp>
                                  <wpg:cNvPr id="662741247" name="群組 22"/>
                                  <wpg:cNvGrpSpPr/>
                                  <wpg:grpSpPr>
                                    <a:xfrm>
                                      <a:off x="1" y="0"/>
                                      <a:ext cx="3569969" cy="2430780"/>
                                      <a:chOff x="1" y="0"/>
                                      <a:chExt cx="3570574" cy="2431275"/>
                                    </a:xfrm>
                                  </wpg:grpSpPr>
                                  <wpg:grpSp>
                                    <wpg:cNvPr id="715756320" name="群組 21"/>
                                    <wpg:cNvGrpSpPr/>
                                    <wpg:grpSpPr>
                                      <a:xfrm>
                                        <a:off x="1" y="0"/>
                                        <a:ext cx="3438323" cy="2158365"/>
                                        <a:chOff x="1" y="0"/>
                                        <a:chExt cx="3438638" cy="215836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454994510" name="圖片 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30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131">
                                                  <a14:imgEffect>
                                                    <a14:backgroundRemoval t="5556" b="97556" l="2500" r="90000">
                                                      <a14:foregroundMark x1="26366" y1="6554" x2="35167" y2="444"/>
                                                      <a14:foregroundMark x1="35167" y1="444" x2="63000" y2="667"/>
                                                      <a14:foregroundMark x1="76269" y1="10988" x2="77000" y2="11556"/>
                                                      <a14:foregroundMark x1="63000" y1="667" x2="67352" y2="4052"/>
                                                      <a14:foregroundMark x1="77000" y1="11556" x2="80333" y2="21111"/>
                                                      <a14:foregroundMark x1="80333" y1="21111" x2="77167" y2="60000"/>
                                                      <a14:foregroundMark x1="77167" y1="60000" x2="84000" y2="63333"/>
                                                      <a14:foregroundMark x1="84000" y1="63333" x2="90333" y2="94444"/>
                                                      <a14:foregroundMark x1="90333" y1="94444" x2="66333" y2="94889"/>
                                                      <a14:foregroundMark x1="66333" y1="94889" x2="49333" y2="99778"/>
                                                      <a14:foregroundMark x1="49333" y1="99778" x2="2500" y2="97556"/>
                                                      <a14:foregroundMark x1="2500" y1="97556" x2="10000" y2="66000"/>
                                                      <a14:foregroundMark x1="10000" y1="66000" x2="15833" y2="61556"/>
                                                      <a14:foregroundMark x1="15833" y1="61556" x2="22833" y2="62000"/>
                                                      <a14:foregroundMark x1="22833" y1="62000" x2="16667" y2="56444"/>
                                                      <a14:foregroundMark x1="16667" y1="56444" x2="15069" y2="15551"/>
                                                      <a14:foregroundMark x1="14833" y1="15111" x2="26167" y2="6222"/>
                                                      <a14:foregroundMark x1="26167" y1="6222" x2="55167" y2="5111"/>
                                                      <a14:foregroundMark x1="55167" y1="5111" x2="68333" y2="5556"/>
                                                      <a14:foregroundMark x1="68333" y1="5556" x2="75000" y2="10667"/>
                                                      <a14:foregroundMark x1="75000" y1="10667" x2="77000" y2="19778"/>
                                                      <a14:foregroundMark x1="77000" y1="19778" x2="63833" y2="31556"/>
                                                      <a14:foregroundMark x1="63833" y1="31556" x2="20000" y2="30000"/>
                                                      <a14:foregroundMark x1="20000" y1="30000" x2="15000" y2="15333"/>
                                                      <a14:backgroundMark x1="14788" y1="14567" x2="14500" y2="14889"/>
                                                      <a14:backgroundMark x1="15187" y1="14121" x2="14918" y2="14422"/>
                                                      <a14:backgroundMark x1="14281" y1="12553" x2="13667" y2="6000"/>
                                                      <a14:backgroundMark x1="14500" y1="14889" x2="14306" y2="12824"/>
                                                      <a14:backgroundMark x1="13667" y1="6000" x2="21833" y2="4667"/>
                                                      <a14:backgroundMark x1="21833" y1="4667" x2="18807" y2="9536"/>
                                                      <a14:backgroundMark x1="16541" y1="11314" x2="14833" y2="7111"/>
                                                      <a14:backgroundMark x1="75400" y1="10107" x2="75768" y2="10376"/>
                                                      <a14:backgroundMark x1="75902" y1="10324" x2="75561" y2="9882"/>
                                                    </a14:backgroundRemoval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" y="0"/>
                                          <a:ext cx="2876551" cy="21583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Pr id="21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7415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93ECB5D" w14:textId="77777777" w:rsidR="001A4973" w:rsidRPr="003757CC" w:rsidRDefault="00013C3B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  <w:r w:rsidR="003757CC"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22988670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39972" y="1424763"/>
                                          <a:ext cx="611505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33818E5" w14:textId="77777777" w:rsidR="003757CC" w:rsidRPr="003757CC" w:rsidRDefault="003757CC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十十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315474554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63526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80A10E7" w14:textId="77777777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12V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51890774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71870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2224DAB" w14:textId="77777777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54</w:t>
                                            </w: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778811341" name="橢圓 20"/>
                                      <wps:cNvSpPr/>
                                      <wps:spPr>
                                        <a:xfrm>
                                          <a:off x="754912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01481222" name="橢圓 20"/>
                                      <wps:cNvSpPr/>
                                      <wps:spPr>
                                        <a:xfrm>
                                          <a:off x="81870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23941320" name="橢圓 20"/>
                                      <wps:cNvSpPr/>
                                      <wps:spPr>
                                        <a:xfrm>
                                          <a:off x="1020726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20256665" name="橢圓 20"/>
                                      <wps:cNvSpPr/>
                                      <wps:spPr>
                                        <a:xfrm>
                                          <a:off x="1084521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16732251" name="橢圓 20"/>
                                      <wps:cNvSpPr/>
                                      <wps:spPr>
                                        <a:xfrm>
                                          <a:off x="956931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70695063" name="橢圓 20"/>
                                      <wps:cNvSpPr/>
                                      <wps:spPr>
                                        <a:xfrm>
                                          <a:off x="114831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720019985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306210" y="1584251"/>
                                          <a:ext cx="64451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2E30248" w14:textId="77777777" w:rsidR="000E1FDB" w:rsidRPr="00AD7760" w:rsidRDefault="000E1FDB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0E1FD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Power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9816932" name="橢圓 20"/>
                                      <wps:cNvSpPr/>
                                      <wps:spPr>
                                        <a:xfrm>
                                          <a:off x="1656996" y="192830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82887264" name="橢圓 20"/>
                                      <wps:cNvSpPr/>
                                      <wps:spPr>
                                        <a:xfrm>
                                          <a:off x="1597897" y="192830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19195229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43902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A6ACE18" w14:textId="77777777" w:rsidR="005129DE" w:rsidRPr="003757CC" w:rsidRDefault="005129DE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154261891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25342" y="1780805"/>
                                          <a:ext cx="613297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B698293" w14:textId="77777777" w:rsidR="00C55AFC" w:rsidRPr="00AD7760" w:rsidRDefault="00C55AFC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DD064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24Vdc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pic:pic xmlns:pic="http://schemas.openxmlformats.org/drawingml/2006/picture">
                                    <pic:nvPicPr>
                                      <pic:cNvPr id="542" name="圖片 1" descr="C:\Users\HankCY_Wu\AppData\Local\Microsoft\Windows\INetCache\Content.Word\power.jp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10800000" flipV="1">
                                        <a:off x="2551400" y="2035035"/>
                                        <a:ext cx="1019175" cy="396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  <wps:wsp>
                                  <wps:cNvPr id="560870625" name="直線接點 23"/>
                                  <wps:cNvCnPr/>
                                  <wps:spPr>
                                    <a:xfrm flipH="1">
                                      <a:off x="1690622" y="2166442"/>
                                      <a:ext cx="955963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77066014" name="直線接點 23"/>
                                  <wps:cNvCnPr/>
                                  <wps:spPr>
                                    <a:xfrm flipH="1">
                                      <a:off x="1620284" y="2207818"/>
                                      <a:ext cx="1015339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05547485" name="直線接點 24"/>
                                  <wps:cNvCnPr/>
                                  <wps:spPr>
                                    <a:xfrm flipV="1">
                                      <a:off x="1686485" y="1988527"/>
                                      <a:ext cx="0" cy="187269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22076281" name="直線接點 25"/>
                                  <wps:cNvCnPr/>
                                  <wps:spPr>
                                    <a:xfrm flipV="1">
                                      <a:off x="1620284" y="1971977"/>
                                      <a:ext cx="0" cy="23420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815778590" name="語音泡泡: 圓角矩形 27"/>
                                <wps:cNvSpPr/>
                                <wps:spPr>
                                  <a:xfrm>
                                    <a:off x="2469671" y="1268083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-65925"/>
                                      <a:gd name="adj2" fmla="val 141745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193762C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</w:p>
                                    <w:p w14:paraId="21294DBA" w14:textId="77777777" w:rsidR="00104264" w:rsidRDefault="00104264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28062684" name="語音泡泡: 圓角矩形 27"/>
                                <wps:cNvSpPr/>
                                <wps:spPr>
                                  <a:xfrm>
                                    <a:off x="-375941" y="2321472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70341"/>
                                      <a:gd name="adj2" fmla="val 15327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CEC6B9A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>aa</w:t>
                                      </w:r>
                                    </w:p>
                                    <w:p w14:paraId="14E8DD0C" w14:textId="77777777" w:rsidR="00AE4C87" w:rsidRDefault="00AE4C87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5858844" name="語音泡泡: 圓角矩形 27"/>
                                <wps:cNvSpPr/>
                                <wps:spPr>
                                  <a:xfrm>
                                    <a:off x="-686296" y="247685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101851"/>
                                      <a:gd name="adj2" fmla="val 37564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0747DF7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</w:p>
                                    <w:p w14:paraId="20113F87" w14:textId="77777777" w:rsidR="00567E0C" w:rsidRDefault="00567E0C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12631747" name="群組 42"/>
                              <wpg:cNvGrpSpPr/>
                              <wpg:grpSpPr>
                                <a:xfrm>
                                  <a:off x="776376" y="2019533"/>
                                  <a:ext cx="1754101" cy="1923110"/>
                                  <a:chOff x="0" y="0"/>
                                  <a:chExt cx="1754101" cy="192311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947141647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3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75590" y="695618"/>
                                    <a:ext cx="351155" cy="10102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69381874" name="矩形 31"/>
                                <wps:cNvSpPr/>
                                <wps:spPr>
                                  <a:xfrm>
                                    <a:off x="1495308" y="1388272"/>
                                    <a:ext cx="258793" cy="53483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3699050" name="直線單箭頭接點 32"/>
                                <wps:cNvCnPr/>
                                <wps:spPr>
                                  <a:xfrm flipH="1">
                                    <a:off x="925895" y="1572509"/>
                                    <a:ext cx="552485" cy="0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80790251" name="群組 41"/>
                                <wpg:cNvGrpSpPr/>
                                <wpg:grpSpPr>
                                  <a:xfrm>
                                    <a:off x="0" y="0"/>
                                    <a:ext cx="591982" cy="1309308"/>
                                    <a:chOff x="0" y="0"/>
                                    <a:chExt cx="591982" cy="1309308"/>
                                  </a:xfrm>
                                </wpg:grpSpPr>
                                <wps:wsp>
                                  <wps:cNvPr id="1844948058" name="直線接點 33"/>
                                  <wps:cNvCnPr/>
                                  <wps:spPr>
                                    <a:xfrm flipH="1">
                                      <a:off x="271492" y="955890"/>
                                      <a:ext cx="319177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16235962" name="直線接點 34"/>
                                  <wps:cNvCnPr/>
                                  <wps:spPr>
                                    <a:xfrm>
                                      <a:off x="271492" y="16830"/>
                                      <a:ext cx="0" cy="94080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63616401" name="直線接點 35"/>
                                  <wps:cNvCnPr/>
                                  <wps:spPr>
                                    <a:xfrm>
                                      <a:off x="2221" y="0"/>
                                      <a:ext cx="0" cy="1307088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84618546" name="直線接點 36"/>
                                  <wps:cNvCnPr/>
                                  <wps:spPr>
                                    <a:xfrm>
                                      <a:off x="0" y="1309308"/>
                                      <a:ext cx="588041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4445256" name="直線接點 37"/>
                                  <wps:cNvCnPr/>
                                  <wps:spPr>
                                    <a:xfrm>
                                      <a:off x="63929" y="0"/>
                                      <a:ext cx="0" cy="112757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35474493" name="直線接點 38"/>
                                  <wps:cNvCnPr/>
                                  <wps:spPr>
                                    <a:xfrm>
                                      <a:off x="67318" y="1124184"/>
                                      <a:ext cx="524664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18048742" name="直線接點 39"/>
                                  <wps:cNvCnPr/>
                                  <wps:spPr>
                                    <a:xfrm>
                                      <a:off x="327590" y="16830"/>
                                      <a:ext cx="0" cy="775897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48244671" name="直線接點 40"/>
                                  <wps:cNvCnPr/>
                                  <wps:spPr>
                                    <a:xfrm>
                                      <a:off x="325369" y="793205"/>
                                      <a:ext cx="26042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7985FD" id="群組 43" o:spid="_x0000_s1175" style="position:absolute;left:0;text-align:left;margin-left:91.75pt;margin-top:3.85pt;width:335.1pt;height:310.4pt;z-index:251658246;mso-position-horizontal-relative:text;mso-position-vertical-relative:text;mso-width-relative:margin;mso-height-relative:margin" coordorigin="-6862" coordsize="42562,3942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">
                      <v:group id="群組 28" o:spid="_x0000_s1176" style="position:absolute;left:-6862;width:42561;height:27786" coordorigin="-6862" coordsize="42562,27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">
                        <v:group id="群組 26" o:spid="_x0000_s1177" style="position:absolute;width:35699;height:24307" coordorigin="" coordsize="35699,2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">
                          <v:group id="群組 22" o:spid="_x0000_s1178" style="position:absolute;width:35699;height:24307" coordorigin="" coordsize="35705,24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">
                            <v:group id="群組 21" o:spid="_x0000_s1179" style="position:absolute;width:34383;height:21583" coordorigin="" coordsize="34386,2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">
                              <v:shape id="圖片 19" o:spid="_x0000_s1180" type="#_x0000_t75" style="position:absolute;width:28765;height:21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">
                                <v:imagedata r:id="rId93" o:title=""/>
                              </v:shape>
                              <v:shape id="_x0000_s1181" type="#_x0000_t202" style="position:absolute;left:5741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    <v:textbox>
                                  <w:txbxContent>
                                    <w:p w14:paraId="220C3664" w14:textId="64C1E39D" w:rsidR="001A4973" w:rsidRPr="003757CC" w:rsidRDefault="00013C3B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  <w:r w:rsidR="003757CC"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2" type="#_x0000_t202" style="position:absolute;left:8399;top:14247;width:6115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" filled="f" stroked="f">
                                <v:textbox>
                                  <w:txbxContent>
                                    <w:p w14:paraId="4DBBB728" w14:textId="01CC6B27" w:rsidR="003757CC" w:rsidRPr="003757CC" w:rsidRDefault="003757CC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十十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3" type="#_x0000_t202" style="position:absolute;left:5635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" filled="f" stroked="f">
                                <v:textbox>
                                  <w:txbxContent>
                                    <w:p w14:paraId="1A038E47" w14:textId="07A18897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12V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4" type="#_x0000_t202" style="position:absolute;left:8718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" filled="f" stroked="f">
                                <v:textbox>
                                  <w:txbxContent>
                                    <w:p w14:paraId="463441EC" w14:textId="0E99EE59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54</w:t>
                                      </w: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V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85" style="position:absolute;left:754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" fillcolor="red" strokecolor="red" strokeweight="1pt">
                                <v:stroke joinstyle="miter"/>
                              </v:oval>
                              <v:oval id="橢圓 20" o:spid="_x0000_s1186" style="position:absolute;left:8187;top:19244;width:450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" fillcolor="black [3200]" strokecolor="black [480]" strokeweight="1pt">
                                <v:stroke joinstyle="miter"/>
                              </v:oval>
                              <v:oval id="橢圓 20" o:spid="_x0000_s1187" style="position:absolute;left:10207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" fillcolor="red" strokecolor="red" strokeweight="1pt">
                                <v:stroke joinstyle="miter"/>
                              </v:oval>
                              <v:oval id="橢圓 20" o:spid="_x0000_s1188" style="position:absolute;left:10845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" fillcolor="black [3200]" strokecolor="black [480]" strokeweight="1pt">
                                <v:stroke joinstyle="miter"/>
                              </v:oval>
                              <v:oval id="橢圓 20" o:spid="_x0000_s1189" style="position:absolute;left:956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" fillcolor="red" strokecolor="red" strokeweight="1pt">
                                <v:stroke joinstyle="miter"/>
                              </v:oval>
                              <v:oval id="橢圓 20" o:spid="_x0000_s1190" style="position:absolute;left:11483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" fillcolor="black [3200]" strokecolor="black [480]" strokeweight="1pt">
                                <v:stroke joinstyle="miter"/>
                              </v:oval>
                              <v:shape id="_x0000_s1191" type="#_x0000_t202" style="position:absolute;left:13062;top:15842;width:6445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" filled="f" stroked="f">
                                <v:textbox>
                                  <w:txbxContent>
                                    <w:p w14:paraId="44BC5484" w14:textId="6CCA83B9" w:rsidR="000E1FDB" w:rsidRPr="00AD7760" w:rsidRDefault="000E1FDB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1FD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Power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92" style="position:absolute;left:16569;top:19283;width:458;height: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" fillcolor="red" strokecolor="red" strokeweight="1pt">
                                <v:stroke joinstyle="miter"/>
                              </v:oval>
                              <v:oval id="橢圓 20" o:spid="_x0000_s1193" style="position:absolute;left:15978;top:19283;width:451;height: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" fillcolor="black [3200]" strokecolor="black [480]" strokeweight="1pt">
                                <v:stroke joinstyle="miter"/>
                              </v:oval>
                              <v:shape id="_x0000_s1194" type="#_x0000_t202" style="position:absolute;left:14390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" filled="f" stroked="f">
                                <v:textbox>
                                  <w:txbxContent>
                                    <w:p w14:paraId="3201CB6D" w14:textId="69C061B8" w:rsidR="005129DE" w:rsidRPr="003757CC" w:rsidRDefault="005129DE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95" type="#_x0000_t202" style="position:absolute;left:28253;top:17808;width:6133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" filled="f" stroked="f">
                                <v:textbox>
                                  <w:txbxContent>
                                    <w:p w14:paraId="739686E3" w14:textId="66DFC3FE" w:rsidR="00C55AFC" w:rsidRPr="00AD7760" w:rsidRDefault="00C55AFC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DD064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24Vdc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圖片 1" o:spid="_x0000_s1196" type="#_x0000_t75" style="position:absolute;left:25514;top:20350;width:10191;height:3962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">
                              <v:imagedata r:id="rId94" o:title="power"/>
                            </v:shape>
                          </v:group>
                          <v:line id="直線接點 23" o:spid="_x0000_s1197" style="position:absolute;flip:x;visibility:visible;mso-wrap-style:square" from="16906,21664" to="26465,2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23" o:spid="_x0000_s1198" style="position:absolute;flip:x;visibility:visible;mso-wrap-style:square" from="16202,22078" to="26356,22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24" o:spid="_x0000_s1199" style="position:absolute;flip:y;visibility:visible;mso-wrap-style:square" from="16864,19885" to="16864,21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" strokecolor="red" strokeweight="2.25pt">
                            <v:stroke joinstyle="miter"/>
                          </v:line>
                          <v:line id="直線接點 25" o:spid="_x0000_s1200" style="position:absolute;flip:y;visibility:visible;mso-wrap-style:square" from="16202,19719" to="16202,22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" strokecolor="black [3213]" strokeweight="2.25pt">
                            <v:stroke joinstyle="miter"/>
                          </v:line>
                        </v:group>
                        <v:shape id="_x0000_s1201" type="#_x0000_t62" style="position:absolute;left:24696;top:12680;width:1052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" adj="-3440,41417" fillcolor="#5b9bd5 [3204]" strokecolor="#091723 [484]" strokeweight="1pt">
                          <v:textbox>
                            <w:txbxContent>
                              <w:p w14:paraId="18CCD85A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/>
                                </w:r>
                              </w:p>
                              <w:p w14:paraId="6D097809" w14:textId="6A080AC2" w:rsidR="00104264" w:rsidRDefault="00104264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2" type="#_x0000_t62" style="position:absolute;left:-3759;top:23214;width:1052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" adj="25994,14111" fillcolor="#5b9bd5 [3204]" strokecolor="#091723 [484]" strokeweight="1pt">
                          <v:textbox>
                            <w:txbxContent>
                              <w:p w14:paraId="54665639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>aa</w:t>
                                </w:r>
                              </w:p>
                              <w:p w14:paraId="43091928" w14:textId="6904BB82" w:rsidR="00AE4C87" w:rsidRDefault="00AE4C87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3" type="#_x0000_t62" style="position:absolute;left:-6862;top:2476;width:10520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" adj="32800,18914" fillcolor="#a5a5a5 [3206]" strokecolor="#181818 [486]" strokeweight="1pt">
                          <v:textbox>
                            <w:txbxContent>
                              <w:p w14:paraId="2219C925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/>
                                </w:r>
                              </w:p>
                              <w:p w14:paraId="69963BE5" w14:textId="35803B27" w:rsidR="00567E0C" w:rsidRDefault="00567E0C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</v:group>
                      <v:group id="群組 42" o:spid="_x0000_s1204" style="position:absolute;left:7763;top:20195;width:17541;height:19231" coordsize="17541,19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">
                        <v:shape id="圖片 1" o:spid="_x0000_s1205" type="#_x0000_t75" style="position:absolute;left:5755;top:6956;width:3512;height:10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">
                          <v:imagedata r:id="rId95" o:title=""/>
                        </v:shape>
                        <v:rect id="矩形 31" o:spid="_x0000_s1206" style="position:absolute;left:14953;top:13882;width:2588;height:5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" filled="f" strokecolor="red" strokeweight="3pt"/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直線單箭頭接點 32" o:spid="_x0000_s1207" type="#_x0000_t32" style="position:absolute;left:9258;top:15725;width:552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" strokecolor="red" strokeweight="2.25pt">
                          <v:stroke endarrow="block" joinstyle="miter"/>
                        </v:shape>
                        <v:group id="群組 41" o:spid="_x0000_s1208" style="position:absolute;width:5919;height:13093" coordsize="5919,1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">
                          <v:line id="直線接點 33" o:spid="_x0000_s1209" style="position:absolute;flip:x;visibility:visible;mso-wrap-style:square" from="2714,9558" to="5906,9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" strokecolor="red" strokeweight="2.25pt">
                            <v:stroke joinstyle="miter"/>
                          </v:line>
                          <v:line id="直線接點 34" o:spid="_x0000_s1210" style="position:absolute;visibility:visible;mso-wrap-style:square" from="2714,168" to="2714,9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5" o:spid="_x0000_s1211" style="position:absolute;visibility:visible;mso-wrap-style:square" from="22,0" to="22,1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36" o:spid="_x0000_s1212" style="position:absolute;visibility:visible;mso-wrap-style:square" from="0,13093" to="5880,13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7" o:spid="_x0000_s1213" style="position:absolute;visibility:visible;mso-wrap-style:square" from="639,0" to="639,11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38" o:spid="_x0000_s1214" style="position:absolute;visibility:visible;mso-wrap-style:square" from="673,11241" to="5919,11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" strokecolor="black [3213]" strokeweight="2.25pt">
                            <v:stroke joinstyle="miter"/>
                          </v:line>
                          <v:line id="直線接點 39" o:spid="_x0000_s1215" style="position:absolute;visibility:visible;mso-wrap-style:square" from="3275,168" to="3275,7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" strokecolor="black [3213]" strokeweight="2.25pt">
                            <v:stroke joinstyle="miter"/>
                          </v:line>
                          <v:line id="直線接點 40" o:spid="_x0000_s1216" style="position:absolute;visibility:visible;mso-wrap-style:square" from="3253,7932" to="5857,7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" strokecolor="black [3213]" strokeweight="2.25pt">
                            <v:stroke joinstyle="miter"/>
                          </v:line>
                        </v:group>
                      </v:group>
                    </v:group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8" behindDoc="0" locked="0" layoutInCell="1" allowOverlap="1" wp14:anchorId="551445EC" wp14:editId="60231C87">
                      <wp:simplePos x="0" y="0"/>
                      <wp:positionH relativeFrom="column">
                        <wp:posOffset>6319774</wp:posOffset>
                      </wp:positionH>
                      <wp:positionV relativeFrom="paragraph">
                        <wp:posOffset>2916169</wp:posOffset>
                      </wp:positionV>
                      <wp:extent cx="853897" cy="555402"/>
                      <wp:effectExtent l="19050" t="0" r="3810" b="0"/>
                      <wp:wrapNone/>
                      <wp:docPr id="624138706" name="群組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3897" cy="555402"/>
                                <a:chOff x="-351129" y="-153681"/>
                                <a:chExt cx="854142" cy="555625"/>
                              </a:xfrm>
                            </wpg:grpSpPr>
                            <wps:wsp>
                              <wps:cNvPr id="1782357511" name="矩形 44"/>
                              <wps:cNvSpPr/>
                              <wps:spPr>
                                <a:xfrm>
                                  <a:off x="-351129" y="-141885"/>
                                  <a:ext cx="314554" cy="5047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7194607" name="直線單箭頭接點 45"/>
                              <wps:cNvCnPr/>
                              <wps:spPr>
                                <a:xfrm>
                                  <a:off x="-4624" y="122200"/>
                                  <a:ext cx="139334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843728925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488" y="-153681"/>
                                  <a:ext cx="390525" cy="555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66130E" id="群組 47" o:spid="_x0000_s1026" style="position:absolute;margin-left:497.6pt;margin-top:229.6pt;width:67.25pt;height:43.75pt;z-index:252512256;mso-width-relative:margin;mso-height-relative:margin" coordorigin="-3511,-1536" coordsize="8541,5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">
                      <v:rect id="矩形 44" o:spid="_x0000_s1027" style="position:absolute;left:-3511;top:-1418;width:3146;height:50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" filled="f" strokecolor="red" strokeweight="3pt"/>
                      <v:shape id="直線單箭頭接點 45" o:spid="_x0000_s1028" type="#_x0000_t32" style="position:absolute;left:-46;top:1222;width:139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" strokecolor="red" strokeweight="2.25pt">
                        <v:stroke endarrow="block" joinstyle="miter"/>
                      </v:shape>
                      <v:shape id="圖片 1" o:spid="_x0000_s1029" type="#_x0000_t75" style="position:absolute;left:1124;top:-1536;width:3906;height:5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">
                        <v:imagedata r:id="rId97" o:title=""/>
                      </v:shape>
                    </v:group>
                  </w:pict>
                </mc:Fallback>
              </mc:AlternateContent>
            </w:r>
            <w:r w:rsidR="003F3A2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2" behindDoc="0" locked="0" layoutInCell="1" allowOverlap="1" wp14:anchorId="2AFCFF69" wp14:editId="3EEC68E7">
                      <wp:simplePos x="0" y="0"/>
                      <wp:positionH relativeFrom="column">
                        <wp:posOffset>2346352</wp:posOffset>
                      </wp:positionH>
                      <wp:positionV relativeFrom="paragraph">
                        <wp:posOffset>290858</wp:posOffset>
                      </wp:positionV>
                      <wp:extent cx="612308" cy="1802622"/>
                      <wp:effectExtent l="0" t="0" r="16510" b="26670"/>
                      <wp:wrapNone/>
                      <wp:docPr id="1956321478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308" cy="1802622"/>
                                <a:chOff x="0" y="0"/>
                                <a:chExt cx="612308" cy="1802622"/>
                              </a:xfrm>
                            </wpg:grpSpPr>
                            <wps:wsp>
                              <wps:cNvPr id="186252101" name="流程圖: 程序 29"/>
                              <wps:cNvSpPr/>
                              <wps:spPr>
                                <a:xfrm>
                                  <a:off x="0" y="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791DDC9" w14:textId="77777777" w:rsidR="00BB6722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6152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E049536" w14:textId="77777777" w:rsidR="00387CB5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47154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14FDFC" w14:textId="77777777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54Vdc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11697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118F53F" w14:textId="77777777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12Vdc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225180" name="流程圖: 程序 29"/>
                              <wps:cNvSpPr/>
                              <wps:spPr>
                                <a:xfrm>
                                  <a:off x="0" y="1207699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98E0416" w14:textId="77777777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6665565" name="流程圖: 程序 29"/>
                              <wps:cNvSpPr/>
                              <wps:spPr>
                                <a:xfrm>
                                  <a:off x="0" y="1500997"/>
                                  <a:ext cx="612140" cy="301625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789578" w14:textId="77777777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AFCFF69" id="群組 30" o:spid="_x0000_s1217" style="position:absolute;left:0;text-align:left;margin-left:184.75pt;margin-top:22.9pt;width:48.2pt;height:141.95pt;z-index:251658242;mso-position-horizontal-relative:text;mso-position-vertical-relative:text;mso-width-relative:margin" coordsize="6123,18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"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流程圖: 程序 29" o:spid="_x0000_s1218" type="#_x0000_t109" style="position:absolute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" filled="f" strokecolor="#091723 [484]" strokeweight="1pt">
                        <v:textbox>
                          <w:txbxContent>
                            <w:p w14:paraId="55729D94" w14:textId="69FF2A18" w:rsidR="00BB6722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19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" filled="f" strokecolor="#091723 [484]" strokeweight="1pt">
                        <v:textbox>
                          <w:txbxContent>
                            <w:p w14:paraId="681F55BC" w14:textId="77777777" w:rsidR="00387CB5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20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7AF51F6" w14:textId="0A78EFD6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54Vdc</w:t>
                              </w:r>
                            </w:p>
                          </w:txbxContent>
                        </v:textbox>
                      </v:shape>
                      <v:shape id="流程圖: 程序 29" o:spid="_x0000_s1221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" filled="f" strokecolor="#091723 [484]" strokeweight="1pt">
                        <v:textbox>
                          <w:txbxContent>
                            <w:p w14:paraId="66958941" w14:textId="2458B282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12Vdc</w:t>
                              </w:r>
                            </w:p>
                          </w:txbxContent>
                        </v:textbox>
                      </v:shape>
                      <v:shape id="流程圖: 程序 29" o:spid="_x0000_s1222" type="#_x0000_t109" style="position:absolute;top:12076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" filled="f" strokecolor="#091723 [484]" strokeweight="1pt">
                        <v:textbox>
                          <w:txbxContent>
                            <w:p w14:paraId="61FAFEBD" w14:textId="2E541B48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  <v:shape id="流程圖: 程序 29" o:spid="_x0000_s1223" type="#_x0000_t109" style="position:absolute;top:15009;width:6121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6C6810C" w14:textId="74B4F72E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5799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02680002" wp14:editId="2DAF4A03">
                      <wp:simplePos x="0" y="0"/>
                      <wp:positionH relativeFrom="column">
                        <wp:posOffset>7431989</wp:posOffset>
                      </wp:positionH>
                      <wp:positionV relativeFrom="paragraph">
                        <wp:posOffset>2503018</wp:posOffset>
                      </wp:positionV>
                      <wp:extent cx="1051560" cy="456565"/>
                      <wp:effectExtent l="0" t="0" r="15240" b="362585"/>
                      <wp:wrapNone/>
                      <wp:docPr id="1321664409" name="語音泡泡: 圓角矩形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1560" cy="456565"/>
                              </a:xfrm>
                              <a:prstGeom prst="wedgeRoundRectCallout">
                                <a:avLst>
                                  <a:gd name="adj1" fmla="val 13379"/>
                                  <a:gd name="adj2" fmla="val 1177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F09E1B9" w14:textId="77777777" w:rsidR="006B7ADB" w:rsidRPr="00E41E25" w:rsidRDefault="006B7ADB" w:rsidP="006B7ADB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2D6564">
                                    <w:rPr>
                                      <w:rFonts w:asciiTheme="minorHAnsi" w:eastAsia="微軟正黑體" w:hAnsiTheme="minorHAnsi" w:cstheme="minorHAnsi"/>
                                    </w:rPr>
                                    <w:t>aa</w:t>
                                  </w:r>
                                </w:p>
                                <w:p w14:paraId="292544E2" w14:textId="77777777" w:rsidR="0035799F" w:rsidRDefault="0035799F" w:rsidP="0035799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680002" id="語音泡泡: 圓角矩形 27" o:spid="_x0000_s1224" type="#_x0000_t62" style="position:absolute;left:0;text-align:left;margin-left:585.2pt;margin-top:197.1pt;width:82.8pt;height:35.9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" adj="13690,36226" fillcolor="red" strokecolor="#091723 [484]" strokeweight="1pt">
                      <v:textbox>
                        <w:txbxContent>
                          <w:p w14:paraId="743C7CCE" w14:textId="77777777" w:rsidR="006B7ADB" w:rsidRPr="00E41E25" w:rsidRDefault="006B7ADB" w:rsidP="006B7ADB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2D6564">
                              <w:rPr>
                                <w:rFonts w:asciiTheme="minorHAnsi" w:eastAsia="微軟正黑體" w:hAnsiTheme="minorHAnsi" w:cstheme="minorHAnsi"/>
                              </w:rPr>
                              <w:t>aa</w:t>
                            </w:r>
                          </w:p>
                          <w:p w14:paraId="48ACCBB6" w14:textId="62BD6FD1" w:rsidR="0035799F" w:rsidRDefault="0035799F" w:rsidP="0035799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562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6A64BE0D" wp14:editId="6C16BA0D">
                      <wp:simplePos x="0" y="0"/>
                      <wp:positionH relativeFrom="column">
                        <wp:posOffset>2986456</wp:posOffset>
                      </wp:positionH>
                      <wp:positionV relativeFrom="paragraph">
                        <wp:posOffset>658724</wp:posOffset>
                      </wp:positionV>
                      <wp:extent cx="612140" cy="896789"/>
                      <wp:effectExtent l="0" t="0" r="16510" b="17780"/>
                      <wp:wrapNone/>
                      <wp:docPr id="1922384924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140" cy="896789"/>
                                <a:chOff x="0" y="310551"/>
                                <a:chExt cx="612308" cy="897063"/>
                              </a:xfrm>
                            </wpg:grpSpPr>
                            <wps:wsp>
                              <wps:cNvPr id="7549941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631A095" w14:textId="77777777" w:rsidR="007B7CF7" w:rsidRPr="00387CB5" w:rsidRDefault="00422C2B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247866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6E22298" w14:textId="77777777" w:rsidR="007B7CF7" w:rsidRPr="00AF445D" w:rsidRDefault="007B7CF7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1</w:t>
                                    </w:r>
                                    <w:r w:rsidR="00422C2B">
                                      <w:rPr>
                                        <w:rFonts w:hint="eastAsia"/>
                                        <w:color w:val="FF0000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445338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2F02C4B" w14:textId="77777777" w:rsidR="007B7CF7" w:rsidRPr="00AF445D" w:rsidRDefault="00422C2B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2+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64BE0D" id="_x0000_s1225" style="position:absolute;left:0;text-align:left;margin-left:235.15pt;margin-top:51.85pt;width:48.2pt;height:70.6pt;z-index:251658241;mso-position-horizontal-relative:text;mso-position-vertical-relative:text;mso-width-relative:margin;mso-height-relative:margin" coordorigin=",3105" coordsize="6123,8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">
                      <v:shape id="流程圖: 程序 29" o:spid="_x0000_s1226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2564D12" w14:textId="7DB15393" w:rsidR="007B7CF7" w:rsidRPr="00387CB5" w:rsidRDefault="00422C2B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流程圖: 程序 29" o:spid="_x0000_s1227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97321F8" w14:textId="176345ED" w:rsidR="007B7CF7" w:rsidRPr="00AF445D" w:rsidRDefault="007B7CF7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1</w:t>
                              </w:r>
                              <w:r w:rsidR="00422C2B">
                                <w:rPr>
                                  <w:rFonts w:hint="eastAsia"/>
                                  <w:color w:val="FF0000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流程圖: 程序 29" o:spid="_x0000_s1228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" filled="f" strokecolor="#091723 [484]" strokeweight="1pt">
                        <v:textbox>
                          <w:txbxContent>
                            <w:p w14:paraId="41EEA9BD" w14:textId="5A6B2755" w:rsidR="007B7CF7" w:rsidRPr="00AF445D" w:rsidRDefault="00422C2B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2+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2C2B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7" behindDoc="0" locked="0" layoutInCell="1" allowOverlap="1" wp14:anchorId="0B9EA74C" wp14:editId="174228C7">
                      <wp:simplePos x="0" y="0"/>
                      <wp:positionH relativeFrom="column">
                        <wp:posOffset>8457921</wp:posOffset>
                      </wp:positionH>
                      <wp:positionV relativeFrom="paragraph">
                        <wp:posOffset>2836167</wp:posOffset>
                      </wp:positionV>
                      <wp:extent cx="1018540" cy="658952"/>
                      <wp:effectExtent l="19050" t="0" r="10160" b="27305"/>
                      <wp:wrapNone/>
                      <wp:docPr id="540675930" name="群組 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8540" cy="658952"/>
                                <a:chOff x="0" y="0"/>
                                <a:chExt cx="1018540" cy="65895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7728016" name="圖片 1" descr="C:\Users\HankCY_Wu\AppData\Local\Microsoft\Windows\INetCache\Content.Word\power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0800000" flipV="1">
                                  <a:off x="0" y="263347"/>
                                  <a:ext cx="1018540" cy="395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574473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1401" y="0"/>
                                  <a:ext cx="613134" cy="290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AC75376" w14:textId="77777777" w:rsidR="00DD064B" w:rsidRPr="00AD7760" w:rsidRDefault="00DD064B" w:rsidP="00DD064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DD064B">
                                      <w:rPr>
                                        <w:rFonts w:hint="eastAsia"/>
                                        <w:b/>
                                        <w:bCs/>
                                        <w:color w:val="FF0000"/>
                                        <w:highlight w:val="lightGray"/>
                                      </w:rPr>
                                      <w:t>48Vdc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EA74C" id="群組 46" o:spid="_x0000_s1229" style="position:absolute;left:0;text-align:left;margin-left:666pt;margin-top:223.3pt;width:80.2pt;height:51.9pt;z-index:251658247;mso-position-horizontal-relative:text;mso-position-vertical-relative:text" coordsize="10185,6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">
                      <v:shape id="圖片 1" o:spid="_x0000_s1230" type="#_x0000_t75" style="position:absolute;top:2633;width:10185;height:3956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" stroked="t" strokecolor="black [3213]">
                        <v:imagedata r:id="rId94" o:title="power"/>
                        <v:path arrowok="t"/>
                      </v:shape>
                      <v:shape id="_x0000_s1231" type="#_x0000_t202" style="position:absolute;left:2414;width:6131;height:2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" filled="f" stroked="f">
                        <v:textbox>
                          <w:txbxContent>
                            <w:p w14:paraId="03F832C4" w14:textId="74E7FEC6" w:rsidR="00DD064B" w:rsidRPr="00AD7760" w:rsidRDefault="00DD064B" w:rsidP="00DD064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D064B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highlight w:val="lightGray"/>
                                </w:rPr>
                                <w:t>48Vdc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47EBE2DC" w14:textId="77777777" w:rsidR="002B43EC" w:rsidRDefault="002B43EC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3F6AEFE2" w14:textId="77777777" w:rsidR="00A75294" w:rsidRPr="00A75294" w:rsidRDefault="00C958BB" w:rsidP="00C958BB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6" behindDoc="0" locked="0" layoutInCell="1" allowOverlap="1" wp14:anchorId="3A498FA0" wp14:editId="613176DD">
                      <wp:simplePos x="0" y="0"/>
                      <wp:positionH relativeFrom="column">
                        <wp:posOffset>4184650</wp:posOffset>
                      </wp:positionH>
                      <wp:positionV relativeFrom="paragraph">
                        <wp:posOffset>2146300</wp:posOffset>
                      </wp:positionV>
                      <wp:extent cx="2520000" cy="1908000"/>
                      <wp:effectExtent l="0" t="0" r="0" b="0"/>
                      <wp:wrapNone/>
                      <wp:docPr id="944623975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3E8D13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F80426C" wp14:editId="3680FD74">
                                        <wp:extent cx="2343150" cy="1638300"/>
                                        <wp:effectExtent l="0" t="0" r="0" b="0"/>
                                        <wp:docPr id="1416264577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498FA0" id="_x0000_s1232" type="#_x0000_t202" style="position:absolute;margin-left:329.5pt;margin-top:169pt;width:198.45pt;height:150.25pt;z-index:2516583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jQ5HA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" filled="f" stroked="f" strokeweight=".5pt">
                      <v:textbox>
                        <w:txbxContent>
                          <w:p w14:paraId="6E04326E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7745FF6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2B43EC" w:rsidRPr="00E41E25" w14:paraId="79E88343" w14:textId="77777777" w:rsidTr="00D423F0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46926990" w14:textId="77777777" w:rsidR="002B43EC" w:rsidRPr="00E41E25" w:rsidRDefault="002B43EC" w:rsidP="002B43EC">
            <w:pPr>
              <w:pStyle w:val="af2"/>
              <w:pageBreakBefore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lastRenderedPageBreak/>
              <w:t>十六、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測試作業</w:t>
            </w:r>
          </w:p>
        </w:tc>
      </w:tr>
      <w:tr w:rsidR="002B43EC" w:rsidRPr="00E41E25" w14:paraId="14054645" w14:textId="77777777" w:rsidTr="00D423F0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pPr w:leftFromText="180" w:rightFromText="180" w:vertAnchor="text" w:tblpX="7476" w:tblpY="1"/>
              <w:tblOverlap w:val="never"/>
              <w:tblW w:w="7425" w:type="dxa"/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116"/>
              <w:gridCol w:w="1473"/>
              <w:gridCol w:w="1418"/>
              <w:gridCol w:w="1418"/>
            </w:tblGrid>
            <w:tr w:rsidR="000D1487" w:rsidRPr="00E41E25" w14:paraId="032DCC18" w14:textId="77777777" w:rsidTr="004B3B50">
              <w:trPr>
                <w:trHeight w:val="262"/>
              </w:trPr>
              <w:tc>
                <w:tcPr>
                  <w:tcW w:w="311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FFC000"/>
                  <w:noWrap/>
                  <w:vAlign w:val="center"/>
                  <w:hideMark/>
                </w:tcPr>
                <w:p w14:paraId="6800AC41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  <w:vAlign w:val="center"/>
                </w:tcPr>
                <w:p w14:paraId="7CDD30D2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左指撥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4CA6E81E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右指撥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3A239C3E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電流表判定</w:t>
                  </w:r>
                </w:p>
              </w:tc>
            </w:tr>
            <w:tr w:rsidR="000D1487" w:rsidRPr="00E41E25" w14:paraId="4FAC3DDE" w14:textId="77777777" w:rsidTr="004B3B50">
              <w:trPr>
                <w:trHeight w:val="262"/>
              </w:trPr>
              <w:tc>
                <w:tcPr>
                  <w:tcW w:w="311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E2EFDA"/>
                  <w:noWrap/>
                </w:tcPr>
                <w:p w14:paraId="0EFB78D5" w14:textId="77777777" w:rsidR="000D1487" w:rsidRPr="00E41E25" w:rsidRDefault="00C22A93" w:rsidP="00E9751C">
                  <w:pPr>
                    <w:widowControl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0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aa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60573B20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</w:tcPr>
                <w:p w14:paraId="0D8430DE" w14:textId="77777777" w:rsidR="000D1487" w:rsidRPr="00E41E25" w:rsidRDefault="000D1487" w:rsidP="000D1487">
                  <w:pPr>
                    <w:jc w:val="center"/>
                    <w:rPr>
                      <w:rFonts w:asciiTheme="minorHAnsi" w:eastAsia="微軟正黑體" w:hAnsiTheme="minorHAnsi" w:cstheme="minorHAnsi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</w:tcPr>
                <w:p w14:paraId="235359E4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3</w:t>
                  </w:r>
                </w:p>
              </w:tc>
            </w:tr>
          </w:tbl>
          <w:p w14:paraId="1DCE56C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【測試前作業】</w:t>
            </w:r>
          </w:p>
          <w:p w14:paraId="0FE3BDB4" w14:textId="77777777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待測物測試電源輸入限定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48Vdc</w:t>
            </w:r>
          </w:p>
          <w:p w14:paraId="2EF158B7" w14:textId="77777777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需將</w:t>
            </w:r>
            <w:r w:rsidR="00944355" w:rsidRPr="002D6564">
              <w:rPr>
                <w:rFonts w:asciiTheme="minorHAnsi" w:eastAsia="微軟正黑體" w:hAnsiTheme="minorHAnsi" w:cstheme="minorHAnsi"/>
                <w:szCs w:val="24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</w:rPr>
              <w:t>治具安培數以累加方式調整至正確位置，如下圖</w:t>
            </w:r>
            <w:r w:rsidR="0086112B">
              <w:rPr>
                <w:rFonts w:asciiTheme="minorHAnsi" w:eastAsia="微軟正黑體" w:hAnsiTheme="minorHAnsi" w:cstheme="minorHAnsi" w:hint="eastAsia"/>
              </w:rPr>
              <w:t>。</w:t>
            </w:r>
          </w:p>
          <w:p w14:paraId="7BE53267" w14:textId="77777777" w:rsidR="00957F8C" w:rsidRPr="00E41E25" w:rsidRDefault="00957F8C" w:rsidP="00957F8C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471" behindDoc="0" locked="0" layoutInCell="1" allowOverlap="1" wp14:anchorId="4898B6F4" wp14:editId="03B21859">
                      <wp:simplePos x="0" y="0"/>
                      <wp:positionH relativeFrom="column">
                        <wp:posOffset>5593715</wp:posOffset>
                      </wp:positionH>
                      <wp:positionV relativeFrom="paragraph">
                        <wp:posOffset>968679</wp:posOffset>
                      </wp:positionV>
                      <wp:extent cx="381000" cy="215900"/>
                      <wp:effectExtent l="0" t="19050" r="38100" b="31750"/>
                      <wp:wrapNone/>
                      <wp:docPr id="669693400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9C2D6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箭號: 向右 11" o:spid="_x0000_s1026" type="#_x0000_t13" style="position:absolute;margin-left:440.45pt;margin-top:76.25pt;width:30pt;height:17pt;z-index:2516634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Q9Dl0OAAAAALAQAADwAAAGRycy9k&#10;b3ducmV2LnhtbEyPzU7DMBCE70i8g7VI3KhDRYob4lQRPxIXJFJ6gJsTmzhqvI5iJw1vz/YEx535&#10;NDuT7xbXs9mMofMo4XaVADPYeN1hK+Hw8XIjgIWoUKveo5HwYwLsisuLXGXan7Ay8z62jEIwZEqC&#10;jXHIOA+NNU6FlR8MkvftR6cinWPL9ahOFO56vk6SDXeqQ/pg1WAerWmO+8lJePr6nLvp/RgOoq7e&#10;XuO9LZ/LSsrrq6V8ABbNEv9gONen6lBQp9pPqAPrJQiRbAklI12nwIjY3p2VmhSxSYEXOf+/ofgF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Q9Dl0OAAAAAL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519" behindDoc="0" locked="0" layoutInCell="1" allowOverlap="1" wp14:anchorId="40593340" wp14:editId="40B1AD17">
                      <wp:simplePos x="0" y="0"/>
                      <wp:positionH relativeFrom="column">
                        <wp:posOffset>5592776</wp:posOffset>
                      </wp:positionH>
                      <wp:positionV relativeFrom="paragraph">
                        <wp:posOffset>437515</wp:posOffset>
                      </wp:positionV>
                      <wp:extent cx="381000" cy="215900"/>
                      <wp:effectExtent l="0" t="19050" r="38100" b="31750"/>
                      <wp:wrapNone/>
                      <wp:docPr id="376092464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4D3A51" id="箭號: 向右 11" o:spid="_x0000_s1026" type="#_x0000_t13" style="position:absolute;margin-left:440.4pt;margin-top:34.45pt;width:30pt;height:17pt;z-index:2516655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pfbmZeAAAAAKAQAADwAAAGRycy9k&#10;b3ducmV2LnhtbEyPy07DMBBF90j8gzVI7KhNhUqSxqkiHhIbJFK6oDsnNnHUeBzFThr+nukKljNz&#10;dOfcfLe4ns1mDJ1HCfcrAcxg43WHrYTD5+tdAixEhVr1Ho2EHxNgV1xf5SrT/oyVmfexZRSCIVMS&#10;bIxDxnlorHEqrPxgkG7ffnQq0ji2XI/qTOGu52shNtypDumDVYN5sqY57Scn4fn4NXfTxykckrp6&#10;f4uPtnwpKylvb5ZyCyyaJf7BcNEndSjIqfYT6sB6CUkiSD1K2CQpMALSh8uiJlKsU+BFzv9XKH4B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pfbmZeAAAAAK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447" behindDoc="0" locked="0" layoutInCell="1" allowOverlap="1" wp14:anchorId="62D21CC9" wp14:editId="4E9E20D6">
                      <wp:simplePos x="0" y="0"/>
                      <wp:positionH relativeFrom="column">
                        <wp:posOffset>4854575</wp:posOffset>
                      </wp:positionH>
                      <wp:positionV relativeFrom="paragraph">
                        <wp:posOffset>960755</wp:posOffset>
                      </wp:positionV>
                      <wp:extent cx="612140" cy="203835"/>
                      <wp:effectExtent l="0" t="0" r="16510" b="24765"/>
                      <wp:wrapNone/>
                      <wp:docPr id="2104047242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2140" cy="20383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170645" id="矩形 10" o:spid="_x0000_s1026" style="position:absolute;margin-left:382.25pt;margin-top:75.65pt;width:48.2pt;height:16.05pt;z-index:251662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495" behindDoc="0" locked="0" layoutInCell="1" allowOverlap="1" wp14:anchorId="31B22E54" wp14:editId="235E9446">
                      <wp:simplePos x="0" y="0"/>
                      <wp:positionH relativeFrom="column">
                        <wp:posOffset>4856176</wp:posOffset>
                      </wp:positionH>
                      <wp:positionV relativeFrom="paragraph">
                        <wp:posOffset>447040</wp:posOffset>
                      </wp:positionV>
                      <wp:extent cx="611505" cy="205105"/>
                      <wp:effectExtent l="0" t="0" r="17145" b="23495"/>
                      <wp:wrapNone/>
                      <wp:docPr id="84297126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AB19DC" id="矩形 10" o:spid="_x0000_s1026" style="position:absolute;margin-left:382.4pt;margin-top:35.2pt;width:48.15pt;height:16.15pt;z-index:2516644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423" behindDoc="0" locked="0" layoutInCell="1" allowOverlap="1" wp14:anchorId="5A026921" wp14:editId="7E6B15CC">
                      <wp:simplePos x="0" y="0"/>
                      <wp:positionH relativeFrom="column">
                        <wp:posOffset>1889760</wp:posOffset>
                      </wp:positionH>
                      <wp:positionV relativeFrom="paragraph">
                        <wp:posOffset>1002996</wp:posOffset>
                      </wp:positionV>
                      <wp:extent cx="381000" cy="215900"/>
                      <wp:effectExtent l="0" t="19050" r="38100" b="31750"/>
                      <wp:wrapNone/>
                      <wp:docPr id="914640946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59451" id="箭號: 向右 11" o:spid="_x0000_s1026" type="#_x0000_t13" style="position:absolute;margin-left:148.8pt;margin-top:79pt;width:30pt;height:17pt;z-index:251661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399" behindDoc="0" locked="0" layoutInCell="1" allowOverlap="1" wp14:anchorId="197BA946" wp14:editId="6D30212D">
                      <wp:simplePos x="0" y="0"/>
                      <wp:positionH relativeFrom="column">
                        <wp:posOffset>1174309</wp:posOffset>
                      </wp:positionH>
                      <wp:positionV relativeFrom="paragraph">
                        <wp:posOffset>1018816</wp:posOffset>
                      </wp:positionV>
                      <wp:extent cx="611505" cy="205105"/>
                      <wp:effectExtent l="0" t="0" r="17145" b="23495"/>
                      <wp:wrapNone/>
                      <wp:docPr id="1881161007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F79917" id="矩形 10" o:spid="_x0000_s1026" style="position:absolute;margin-left:92.45pt;margin-top:80.2pt;width:48.15pt;height:16.15pt;z-index:251660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" filled="f" strokecolor="red" strokeweight="2pt"/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 </w:t>
            </w:r>
            <w:r>
              <w:rPr>
                <w:rFonts w:asciiTheme="minorHAnsi" w:eastAsia="微軟正黑體" w:hAnsiTheme="minorHAnsi" w:cstheme="minorHAnsi" w:hint="eastAsia"/>
              </w:rPr>
              <w:t xml:space="preserve">     </w:t>
            </w:r>
            <w:r>
              <w:rPr>
                <w:noProof/>
              </w:rPr>
              <w:t xml:space="preserve"> </w:t>
            </w:r>
            <w:r w:rsidRPr="00BA6C99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54C116F" wp14:editId="2C8FD15B">
                  <wp:extent cx="1294165" cy="2055462"/>
                  <wp:effectExtent l="0" t="0" r="1270" b="2540"/>
                  <wp:docPr id="1107659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6591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165" cy="2055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 xml:space="preserve">                         </w:t>
            </w:r>
            <w:r w:rsidRPr="00352432">
              <w:rPr>
                <w:noProof/>
              </w:rPr>
              <w:drawing>
                <wp:inline distT="0" distB="0" distL="0" distR="0" wp14:anchorId="4A964708" wp14:editId="022FDEDF">
                  <wp:extent cx="1170656" cy="2055600"/>
                  <wp:effectExtent l="0" t="0" r="0" b="1905"/>
                  <wp:docPr id="3890793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07933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656" cy="20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B9607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>將左邊</w:t>
            </w:r>
            <w:r w:rsidRPr="00E41E25">
              <w:rPr>
                <w:rFonts w:asciiTheme="minorHAnsi" w:eastAsia="微軟正黑體" w:hAnsiTheme="minorHAnsi" w:cstheme="minorHAnsi"/>
              </w:rPr>
              <w:t>“</w:t>
            </w:r>
            <w:r w:rsidR="008370EE" w:rsidRPr="00E41E25">
              <w:rPr>
                <w:rFonts w:asciiTheme="minorHAnsi" w:eastAsia="微軟正黑體" w:hAnsiTheme="minorHAnsi" w:cstheme="minorHAnsi"/>
              </w:rPr>
              <w:t>2</w:t>
            </w:r>
            <w:r w:rsidR="009027E2" w:rsidRPr="00E41E25">
              <w:rPr>
                <w:rFonts w:asciiTheme="minorHAnsi" w:eastAsia="微軟正黑體" w:hAnsiTheme="minorHAnsi" w:cstheme="minorHAnsi"/>
              </w:rPr>
              <w:t>A</w:t>
            </w:r>
            <w:r w:rsidRPr="00E41E25">
              <w:rPr>
                <w:rFonts w:asciiTheme="minorHAnsi" w:eastAsia="微軟正黑體" w:hAnsiTheme="minorHAnsi" w:cstheme="minorHAnsi"/>
              </w:rPr>
              <w:t>”</w:t>
            </w:r>
            <w:r w:rsidRPr="00E41E25">
              <w:rPr>
                <w:rFonts w:asciiTheme="minorHAnsi" w:eastAsia="微軟正黑體" w:hAnsiTheme="minorHAnsi" w:cstheme="minorHAnsi"/>
              </w:rPr>
              <w:t>鈕，切至右方，其餘不動</w:t>
            </w:r>
            <w:r w:rsidR="004B6766" w:rsidRPr="00E41E25">
              <w:rPr>
                <w:rFonts w:asciiTheme="minorHAnsi" w:eastAsia="微軟正黑體" w:hAnsiTheme="minorHAnsi" w:cstheme="minorHAnsi"/>
              </w:rPr>
              <w:t>,</w:t>
            </w:r>
            <w:r w:rsidR="008370EE" w:rsidRPr="00E41E25">
              <w:rPr>
                <w:rFonts w:asciiTheme="minorHAnsi" w:eastAsia="微軟正黑體" w:hAnsiTheme="minorHAnsi" w:cstheme="minorHAnsi"/>
              </w:rPr>
              <w:t xml:space="preserve">        </w:t>
            </w:r>
            <w:r w:rsidRPr="00E41E25">
              <w:rPr>
                <w:rFonts w:asciiTheme="minorHAnsi" w:eastAsia="微軟正黑體" w:hAnsiTheme="minorHAnsi" w:cstheme="minorHAnsi"/>
              </w:rPr>
              <w:t>將右邊</w:t>
            </w:r>
            <w:r w:rsidRPr="00E41E25">
              <w:rPr>
                <w:rFonts w:asciiTheme="minorHAnsi" w:eastAsia="微軟正黑體" w:hAnsiTheme="minorHAnsi" w:cstheme="minorHAnsi"/>
              </w:rPr>
              <w:t>“1A</w:t>
            </w:r>
            <w:r w:rsidR="00167762" w:rsidRPr="00E41E25">
              <w:rPr>
                <w:rFonts w:asciiTheme="minorHAnsi" w:eastAsia="微軟正黑體" w:hAnsiTheme="minorHAnsi" w:cstheme="minorHAnsi"/>
              </w:rPr>
              <w:t>+</w:t>
            </w:r>
            <w:r w:rsidRPr="00E41E25">
              <w:rPr>
                <w:rFonts w:asciiTheme="minorHAnsi" w:eastAsia="微軟正黑體" w:hAnsiTheme="minorHAnsi" w:cstheme="minorHAnsi"/>
              </w:rPr>
              <w:t>Fan”</w:t>
            </w:r>
            <w:r w:rsidRPr="00E41E25">
              <w:rPr>
                <w:rFonts w:asciiTheme="minorHAnsi" w:eastAsia="微軟正黑體" w:hAnsiTheme="minorHAnsi" w:cstheme="minorHAnsi"/>
              </w:rPr>
              <w:t>鈕，切至右邊其餘不動</w:t>
            </w:r>
          </w:p>
          <w:p w14:paraId="774740B7" w14:textId="77777777" w:rsidR="002B43EC" w:rsidRPr="00E41E25" w:rsidRDefault="002B43EC" w:rsidP="005E3835">
            <w:pPr>
              <w:pStyle w:val="af2"/>
              <w:numPr>
                <w:ilvl w:val="0"/>
                <w:numId w:val="3"/>
              </w:numPr>
              <w:ind w:leftChars="0"/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確認</w:t>
            </w:r>
            <w:r w:rsidR="00831A27" w:rsidRPr="00831A27">
              <w:rPr>
                <w:rFonts w:asciiTheme="minorHAnsi" w:eastAsia="微軟正黑體" w:hAnsiTheme="minorHAnsi" w:cstheme="minorHAnsi"/>
                <w:b/>
                <w:color w:val="FF0000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治具各切換鈕皆無誤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一定要切換正確，否則通電時會燒毀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Loading)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，且需確認左、右兩邊未使用的切換鈕需全部切至左邊</w:t>
            </w:r>
          </w:p>
          <w:p w14:paraId="038A92D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【測試作業】</w:t>
            </w:r>
          </w:p>
          <w:p w14:paraId="762FD403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1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、先將待測物上電，再將</w:t>
            </w:r>
            <w:r w:rsidR="00831A27" w:rsidRPr="00831A27">
              <w:rPr>
                <w:rFonts w:asciiTheme="minorHAnsi" w:eastAsia="微軟正黑體" w:hAnsiTheme="minorHAnsi" w:cstheme="minorHAnsi"/>
                <w:color w:val="FF0000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治具接上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24V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電源，順序一定要依此執行，否則會無法抽載，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Loading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無法啟動</w:t>
            </w:r>
          </w:p>
          <w:p w14:paraId="23E560B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</w:rPr>
              <w:t>、開始測試後，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</w:rPr>
              <w:t>治具風扇會開始</w:t>
            </w:r>
            <w:r w:rsidR="00BC56BC">
              <w:rPr>
                <w:rFonts w:asciiTheme="minorHAnsi" w:eastAsia="微軟正黑體" w:hAnsiTheme="minorHAnsi" w:cstheme="minorHAnsi" w:hint="eastAsia"/>
              </w:rPr>
              <w:t>運</w:t>
            </w:r>
            <w:r w:rsidRPr="00E41E25">
              <w:rPr>
                <w:rFonts w:asciiTheme="minorHAnsi" w:eastAsia="微軟正黑體" w:hAnsiTheme="minorHAnsi" w:cstheme="minorHAnsi"/>
              </w:rPr>
              <w:t>轉，且切換鈕切至左邊之</w:t>
            </w:r>
            <w:r w:rsidRPr="00E41E25">
              <w:rPr>
                <w:rFonts w:asciiTheme="minorHAnsi" w:eastAsia="微軟正黑體" w:hAnsiTheme="minorHAnsi" w:cstheme="minorHAnsi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</w:rPr>
              <w:t>也會亮起</w:t>
            </w:r>
          </w:p>
          <w:p w14:paraId="31BD10FF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</w:rPr>
              <w:t>、燒機結束時，確認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</w:rPr>
              <w:t>治具是否仍正常運作</w:t>
            </w:r>
            <w:r w:rsidRPr="00E41E25">
              <w:rPr>
                <w:rFonts w:asciiTheme="minorHAnsi" w:eastAsia="微軟正黑體" w:hAnsiTheme="minorHAnsi" w:cstheme="minorHAnsi"/>
              </w:rPr>
              <w:t>(LED</w:t>
            </w:r>
            <w:r w:rsidRPr="00E41E25">
              <w:rPr>
                <w:rFonts w:asciiTheme="minorHAnsi" w:eastAsia="微軟正黑體" w:hAnsiTheme="minorHAnsi" w:cstheme="minorHAnsi"/>
              </w:rPr>
              <w:t>點亮</w:t>
            </w:r>
            <w:r w:rsidRPr="00E41E25">
              <w:rPr>
                <w:rFonts w:asciiTheme="minorHAnsi" w:eastAsia="微軟正黑體" w:hAnsiTheme="minorHAnsi" w:cstheme="minorHAnsi"/>
              </w:rPr>
              <w:t>)</w:t>
            </w:r>
            <w:r w:rsidRPr="00E41E25">
              <w:rPr>
                <w:rFonts w:asciiTheme="minorHAnsi" w:eastAsia="微軟正黑體" w:hAnsiTheme="minorHAnsi" w:cstheme="minorHAnsi"/>
              </w:rPr>
              <w:t>，正常則代表</w:t>
            </w:r>
            <w:r w:rsidRPr="00E41E25">
              <w:rPr>
                <w:rFonts w:asciiTheme="minorHAnsi" w:eastAsia="微軟正黑體" w:hAnsiTheme="minorHAnsi" w:cstheme="minorHAnsi"/>
              </w:rPr>
              <w:t>Pass</w:t>
            </w:r>
          </w:p>
          <w:p w14:paraId="3D41D46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【測試後作業】</w:t>
            </w:r>
          </w:p>
          <w:p w14:paraId="217EAED1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測試完成後，先將電源斷電後，再將</w:t>
            </w:r>
            <w:r w:rsidR="00C21317" w:rsidRPr="00C21317">
              <w:rPr>
                <w:rFonts w:asciiTheme="minorHAnsi" w:eastAsia="微軟正黑體" w:hAnsiTheme="minorHAnsi" w:cstheme="minorHAnsi"/>
                <w:b/>
                <w:color w:val="FF0000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治具左邊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/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右邊所有的切換鈕全部切至左邊</w:t>
            </w:r>
          </w:p>
        </w:tc>
      </w:tr>
    </w:tbl>
    <w:p w14:paraId="29657D57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1"/>
        <w:gridCol w:w="1546"/>
        <w:gridCol w:w="714"/>
        <w:gridCol w:w="724"/>
        <w:gridCol w:w="822"/>
        <w:gridCol w:w="1307"/>
        <w:gridCol w:w="831"/>
        <w:gridCol w:w="840"/>
        <w:gridCol w:w="942"/>
        <w:gridCol w:w="1189"/>
        <w:gridCol w:w="831"/>
        <w:gridCol w:w="838"/>
        <w:gridCol w:w="944"/>
        <w:gridCol w:w="1189"/>
        <w:gridCol w:w="831"/>
        <w:gridCol w:w="769"/>
      </w:tblGrid>
      <w:tr w:rsidR="00D423F0" w:rsidRPr="00E41E25" w14:paraId="78CE4A03" w14:textId="77777777" w:rsidTr="00D423F0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58635E4" w14:textId="77777777" w:rsidR="00D423F0" w:rsidRPr="00E41E25" w:rsidRDefault="00D423F0" w:rsidP="00082050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十七、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D423F0" w:rsidRPr="00E41E25" w14:paraId="2468D6FA" w14:textId="77777777" w:rsidTr="00D42723">
        <w:trPr>
          <w:trHeight w:val="2843"/>
        </w:trPr>
        <w:tc>
          <w:tcPr>
            <w:tcW w:w="3805" w:type="dxa"/>
            <w:gridSpan w:val="4"/>
            <w:tcBorders>
              <w:top w:val="single" w:sz="12" w:space="0" w:color="auto"/>
            </w:tcBorders>
            <w:vAlign w:val="center"/>
          </w:tcPr>
          <w:p w14:paraId="1CFA3B4B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8FA99C9" wp14:editId="40EAA11E">
                  <wp:extent cx="2286000" cy="676275"/>
                  <wp:effectExtent l="0" t="0" r="0" b="0"/>
                  <wp:docPr id="765100531" name="IMG_fix7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7Pic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  <w:vAlign w:val="center"/>
          </w:tcPr>
          <w:p w14:paraId="46C17CCB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  <w:vAlign w:val="center"/>
          </w:tcPr>
          <w:p w14:paraId="07DD5BB4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</w:tcBorders>
            <w:vAlign w:val="center"/>
          </w:tcPr>
          <w:p w14:paraId="5213C7B4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5BE130E3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691D4EE7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</w:tr>
      <w:tr w:rsidR="00D423F0" w:rsidRPr="00E41E25" w14:paraId="7C96EDC2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650BED3D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46" w:type="dxa"/>
          </w:tcPr>
          <w:p w14:paraId="159934C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aa</w:t>
            </w:r>
          </w:p>
        </w:tc>
        <w:tc>
          <w:tcPr>
            <w:tcW w:w="714" w:type="dxa"/>
            <w:shd w:val="clear" w:color="auto" w:fill="E0E0E0"/>
          </w:tcPr>
          <w:p w14:paraId="3189595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4" w:type="dxa"/>
          </w:tcPr>
          <w:p w14:paraId="7D34D277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22" w:type="dxa"/>
            <w:shd w:val="clear" w:color="auto" w:fill="E0E0E0"/>
          </w:tcPr>
          <w:p w14:paraId="6E7B0F1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7" w:type="dxa"/>
          </w:tcPr>
          <w:p w14:paraId="01FF134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3192E1CF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0" w:type="dxa"/>
          </w:tcPr>
          <w:p w14:paraId="6AED8E5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2" w:type="dxa"/>
            <w:shd w:val="clear" w:color="auto" w:fill="E0E0E0"/>
          </w:tcPr>
          <w:p w14:paraId="367A0BF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032A392F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05E07ED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8" w:type="dxa"/>
          </w:tcPr>
          <w:p w14:paraId="106FC65F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4" w:type="dxa"/>
            <w:shd w:val="clear" w:color="auto" w:fill="E0E0E0"/>
          </w:tcPr>
          <w:p w14:paraId="2B19EC11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1C82104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44B7F3B6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69" w:type="dxa"/>
          </w:tcPr>
          <w:p w14:paraId="600D62DF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03E434A8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452C2922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84" w:type="dxa"/>
            <w:gridSpan w:val="3"/>
          </w:tcPr>
          <w:p w14:paraId="4A32C85B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aa</w:t>
            </w:r>
          </w:p>
        </w:tc>
        <w:tc>
          <w:tcPr>
            <w:tcW w:w="822" w:type="dxa"/>
            <w:shd w:val="clear" w:color="auto" w:fill="E0E0E0"/>
          </w:tcPr>
          <w:p w14:paraId="193D1E1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8" w:type="dxa"/>
            <w:gridSpan w:val="3"/>
          </w:tcPr>
          <w:p w14:paraId="58B7C8F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2" w:type="dxa"/>
            <w:shd w:val="clear" w:color="auto" w:fill="E0E0E0"/>
          </w:tcPr>
          <w:p w14:paraId="1DA6AF69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58" w:type="dxa"/>
            <w:gridSpan w:val="3"/>
          </w:tcPr>
          <w:p w14:paraId="1EA421A5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4" w:type="dxa"/>
            <w:shd w:val="clear" w:color="auto" w:fill="E0E0E0"/>
          </w:tcPr>
          <w:p w14:paraId="19AB69E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789" w:type="dxa"/>
            <w:gridSpan w:val="3"/>
          </w:tcPr>
          <w:p w14:paraId="600A3D72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5ADBAC7C" w14:textId="77777777" w:rsidTr="00D423F0">
        <w:trPr>
          <w:trHeight w:val="2843"/>
        </w:trPr>
        <w:tc>
          <w:tcPr>
            <w:tcW w:w="3805" w:type="dxa"/>
            <w:gridSpan w:val="4"/>
            <w:tcBorders>
              <w:top w:val="single" w:sz="12" w:space="0" w:color="auto"/>
            </w:tcBorders>
          </w:tcPr>
          <w:p w14:paraId="64C4B64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9915978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82239B9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40D1B9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5E932B9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E4BB121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8D73B98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</w:tcPr>
          <w:p w14:paraId="341612C2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DDA5C7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D1A1FB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</w:tcPr>
          <w:p w14:paraId="7E3F8B3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6CBBD3A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1273F99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</w:tcBorders>
          </w:tcPr>
          <w:p w14:paraId="49BFAF24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9AEDAC2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40B26C9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14E7FAA4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3874E51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46" w:type="dxa"/>
          </w:tcPr>
          <w:p w14:paraId="77868217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4" w:type="dxa"/>
            <w:shd w:val="clear" w:color="auto" w:fill="E0E0E0"/>
          </w:tcPr>
          <w:p w14:paraId="7E39B68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4" w:type="dxa"/>
          </w:tcPr>
          <w:p w14:paraId="071C0A6D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2" w:type="dxa"/>
            <w:shd w:val="clear" w:color="auto" w:fill="E0E0E0"/>
          </w:tcPr>
          <w:p w14:paraId="59C89FAF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7" w:type="dxa"/>
          </w:tcPr>
          <w:p w14:paraId="00A2DD3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030E066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0" w:type="dxa"/>
          </w:tcPr>
          <w:p w14:paraId="4C18CC27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2" w:type="dxa"/>
            <w:shd w:val="clear" w:color="auto" w:fill="E0E0E0"/>
          </w:tcPr>
          <w:p w14:paraId="6E5CC99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78AFB4FF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07BF8B8F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8" w:type="dxa"/>
          </w:tcPr>
          <w:p w14:paraId="5A59963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4" w:type="dxa"/>
            <w:shd w:val="clear" w:color="auto" w:fill="E0E0E0"/>
          </w:tcPr>
          <w:p w14:paraId="39E558D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2E8EBA5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348EEA27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69" w:type="dxa"/>
          </w:tcPr>
          <w:p w14:paraId="69B9B88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0231323B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22872DE3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84" w:type="dxa"/>
            <w:gridSpan w:val="3"/>
          </w:tcPr>
          <w:p w14:paraId="36F81BCE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2" w:type="dxa"/>
            <w:shd w:val="clear" w:color="auto" w:fill="E0E0E0"/>
          </w:tcPr>
          <w:p w14:paraId="674F8C78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8" w:type="dxa"/>
            <w:gridSpan w:val="3"/>
          </w:tcPr>
          <w:p w14:paraId="71CCC13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2" w:type="dxa"/>
            <w:shd w:val="clear" w:color="auto" w:fill="E0E0E0"/>
          </w:tcPr>
          <w:p w14:paraId="571E45B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58" w:type="dxa"/>
            <w:gridSpan w:val="3"/>
          </w:tcPr>
          <w:p w14:paraId="3F651708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4" w:type="dxa"/>
            <w:shd w:val="clear" w:color="auto" w:fill="E0E0E0"/>
          </w:tcPr>
          <w:p w14:paraId="2431656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789" w:type="dxa"/>
            <w:gridSpan w:val="3"/>
          </w:tcPr>
          <w:p w14:paraId="160CC012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3460C40C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D423F0" w:rsidRPr="00E41E25" w14:paraId="65B941BB" w14:textId="77777777" w:rsidTr="008555E7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7F4DC631" w14:textId="77777777" w:rsidR="00D423F0" w:rsidRPr="00E41E25" w:rsidRDefault="00D423F0" w:rsidP="00082050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十八、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D423F0" w:rsidRPr="00E41E25" w14:paraId="6F162C67" w14:textId="77777777" w:rsidTr="008555E7">
        <w:trPr>
          <w:trHeight w:val="7572"/>
        </w:trPr>
        <w:tc>
          <w:tcPr>
            <w:tcW w:w="15138" w:type="dxa"/>
            <w:tcBorders>
              <w:bottom w:val="single" w:sz="4" w:space="0" w:color="auto"/>
            </w:tcBorders>
          </w:tcPr>
          <w:p w14:paraId="0F1B8D8F" w14:textId="77777777" w:rsidR="00D423F0" w:rsidRPr="009732DC" w:rsidRDefault="00D423F0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2F126CA2" w14:textId="77777777" w:rsidR="00D423F0" w:rsidRPr="009732DC" w:rsidRDefault="00D423F0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70DE59D7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322" behindDoc="0" locked="0" layoutInCell="1" allowOverlap="1" wp14:anchorId="312EA8B3" wp14:editId="660AB324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637086007" name="圖片 637086007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3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8" behindDoc="0" locked="0" layoutInCell="1" allowOverlap="1" wp14:anchorId="43875D4B" wp14:editId="3B12F1B2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227042817" name="橢圓 1227042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96D731" id="橢圓 1227042817" o:spid="_x0000_s1026" style="position:absolute;margin-left:222.05pt;margin-top:196.8pt;width:9.05pt;height:7.9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1D2988E4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07" behindDoc="0" locked="0" layoutInCell="1" allowOverlap="1" wp14:anchorId="60CEFF45" wp14:editId="0023F075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1032185093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D754900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9" behindDoc="0" locked="0" layoutInCell="1" allowOverlap="1" wp14:anchorId="7DCC6BAD" wp14:editId="1B6574A4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1607517600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A0D132" w14:textId="77777777" w:rsidR="00D423F0" w:rsidRPr="00F779D3" w:rsidRDefault="00D423F0" w:rsidP="00D423F0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C6BAD" id="_x0000_s1233" type="#_x0000_t62" style="position:absolute;margin-left:445.1pt;margin-top:19.55pt;width:75.45pt;height:22.5pt;z-index:251658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HNcNQ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" adj="-10658,32329" fillcolor="#92d050" stroked="f" strokecolor="red" strokeweight="2.5pt">
                      <v:textbox>
                        <w:txbxContent>
                          <w:p w14:paraId="0705E6C8" w14:textId="77777777" w:rsidR="00D423F0" w:rsidRPr="00F779D3" w:rsidRDefault="00D423F0" w:rsidP="00D423F0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77E6B59" w14:textId="77777777" w:rsidR="00D423F0" w:rsidRDefault="00D423F0" w:rsidP="00082050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3" behindDoc="0" locked="0" layoutInCell="1" allowOverlap="1" wp14:anchorId="32D68126" wp14:editId="2CB9C558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395594239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D61FE" id="直線接點 2" o:spid="_x0000_s1026" style="position:absolute;flip:x;z-index:25306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2" behindDoc="0" locked="0" layoutInCell="1" allowOverlap="1" wp14:anchorId="363B09FD" wp14:editId="11FAF858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890269028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A7A42E" id="直線接點 1" o:spid="_x0000_s1026" style="position:absolute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0" behindDoc="0" locked="0" layoutInCell="1" allowOverlap="1" wp14:anchorId="6415FBBE" wp14:editId="3A67959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2140363540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09E6D8" id="矩形 9" o:spid="_x0000_s1026" style="position:absolute;margin-left:373.15pt;margin-top:167.05pt;width:30pt;height:39.3pt;z-index:25307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4" behindDoc="0" locked="0" layoutInCell="1" allowOverlap="1" wp14:anchorId="32E1CAF2" wp14:editId="1B3375A4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168544696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9E6790B" id="矩形 3" o:spid="_x0000_s1026" style="position:absolute;margin-left:588.7pt;margin-top:109.45pt;width:34.2pt;height:48.75pt;z-index:25306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0" behindDoc="0" locked="0" layoutInCell="1" allowOverlap="1" wp14:anchorId="2034D23F" wp14:editId="2572812C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2129475112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7036BA" w14:textId="77777777" w:rsidR="00D423F0" w:rsidRPr="004E665D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>aa</w:t>
                                  </w:r>
                                </w:p>
                                <w:p w14:paraId="66F05F20" w14:textId="77777777" w:rsidR="00D423F0" w:rsidRPr="00523301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4D23F" id="_x0000_s1234" type="#_x0000_t62" style="position:absolute;margin-left:289.85pt;margin-top:206.25pt;width:74pt;height:34.55pt;z-index:251658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8WNhJV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7B781E05" w14:textId="77777777" w:rsidR="00D423F0" w:rsidRPr="004E665D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>aa</w:t>
                            </w:r>
                          </w:p>
                          <w:p w14:paraId="4A24AEC9" w14:textId="77777777" w:rsidR="00D423F0" w:rsidRPr="00523301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9" behindDoc="0" locked="0" layoutInCell="1" allowOverlap="1" wp14:anchorId="34D236FF" wp14:editId="7F94AF72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010491731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7B76CB" id="直線接點 8" o:spid="_x0000_s1026" style="position:absolute;z-index:25306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8" behindDoc="0" locked="0" layoutInCell="1" allowOverlap="1" wp14:anchorId="061BAE51" wp14:editId="6EFAFD50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7341894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92B70E" id="直線接點 7" o:spid="_x0000_s1026" style="position:absolute;flip:x;z-index:25306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21" behindDoc="0" locked="0" layoutInCell="1" allowOverlap="1" wp14:anchorId="2DD4E67E" wp14:editId="5B9B3023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1724065170" name="圖片 1724065170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5" behindDoc="0" locked="0" layoutInCell="1" allowOverlap="1" wp14:anchorId="6B9289AD" wp14:editId="6FB89F51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743600900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71F130" id="直線接點 4" o:spid="_x0000_s1026" style="position:absolute;flip:x y;z-index:2530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4" behindDoc="0" locked="0" layoutInCell="1" allowOverlap="1" wp14:anchorId="18C4CECE" wp14:editId="513E695C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39112835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BBD4E0E" w14:textId="77777777" w:rsidR="00D423F0" w:rsidRPr="008C6459" w:rsidRDefault="00D423F0" w:rsidP="00D423F0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C4CECE" id="_x0000_s1235" type="#_x0000_t62" style="position:absolute;margin-left:298.2pt;margin-top:26.75pt;width:47.6pt;height:23.75pt;z-index:2516583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r2aMg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" adj="26777,6866" fillcolor="red" stroked="f">
                      <v:textbox>
                        <w:txbxContent>
                          <w:p w14:paraId="7815FD01" w14:textId="77777777" w:rsidR="00D423F0" w:rsidRPr="008C6459" w:rsidRDefault="00D423F0" w:rsidP="00D423F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3" behindDoc="0" locked="0" layoutInCell="1" allowOverlap="1" wp14:anchorId="625CD4EC" wp14:editId="1E614E28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1761085426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DE518A" id="橢圓 10" o:spid="_x0000_s1026" style="position:absolute;margin-left:357.3pt;margin-top:24.7pt;width:19pt;height:20.4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7" behindDoc="0" locked="0" layoutInCell="1" allowOverlap="1" wp14:anchorId="16002801" wp14:editId="1F0B6F2E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61607078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856F32" id="直線接點 6" o:spid="_x0000_s1026" style="position:absolute;flip:x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6" behindDoc="0" locked="0" layoutInCell="1" allowOverlap="1" wp14:anchorId="14B4EFC3" wp14:editId="7C5EBA38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715530075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637ADA" id="直線接點 5" o:spid="_x0000_s1026" style="position:absolute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1" behindDoc="0" locked="0" layoutInCell="1" allowOverlap="1" wp14:anchorId="591AE0E4" wp14:editId="7732700E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43136336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0D916E" w14:textId="77777777" w:rsidR="00D423F0" w:rsidRPr="00E41E25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</w:p>
                                <w:p w14:paraId="5D90E893" w14:textId="77777777" w:rsidR="00D423F0" w:rsidRPr="00C473DC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1AE0E4" id="_x0000_s1236" type="#_x0000_t62" style="position:absolute;margin-left:643.25pt;margin-top:99.75pt;width:58.85pt;height:28.15pt;z-index:251658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" adj="-2166,26865" fillcolor="#00b0f0" strokeweight=".25pt">
                      <v:textbox>
                        <w:txbxContent>
                          <w:p w14:paraId="29B409C5" w14:textId="77777777" w:rsidR="00D423F0" w:rsidRPr="00E41E25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/>
                            </w:r>
                          </w:p>
                          <w:p w14:paraId="7AE79B69" w14:textId="77777777" w:rsidR="00D423F0" w:rsidRPr="00C473DC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7E93A2E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5969D27F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BBD3F8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363B25BD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6239BA1" w14:textId="77777777" w:rsidR="00B10DEE" w:rsidRPr="00B10DEE" w:rsidRDefault="00C958BB" w:rsidP="00B10DEE">
            <w:pPr>
              <w:ind w:firstLineChars="200" w:firstLine="480"/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7" behindDoc="0" locked="0" layoutInCell="1" allowOverlap="1" wp14:anchorId="50E7FC4B" wp14:editId="0C33FD6E">
                      <wp:simplePos x="0" y="0"/>
                      <wp:positionH relativeFrom="column">
                        <wp:posOffset>4932680</wp:posOffset>
                      </wp:positionH>
                      <wp:positionV relativeFrom="paragraph">
                        <wp:posOffset>98425</wp:posOffset>
                      </wp:positionV>
                      <wp:extent cx="2520000" cy="1908000"/>
                      <wp:effectExtent l="0" t="0" r="0" b="0"/>
                      <wp:wrapNone/>
                      <wp:docPr id="1023945337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6F6A1A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D882B47" wp14:editId="3BF0F7FE">
                                        <wp:extent cx="2343150" cy="1638300"/>
                                        <wp:effectExtent l="0" t="0" r="0" b="0"/>
                                        <wp:docPr id="7570443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E7FC4B" id="_x0000_s1237" type="#_x0000_t202" style="position:absolute;left:0;text-align:left;margin-left:388.4pt;margin-top:7.75pt;width:198.45pt;height:150.25pt;z-index:2516583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" filled="f" stroked="f" strokeweight=".5pt">
                      <v:textbox>
                        <w:txbxContent>
                          <w:p w14:paraId="753AF5AB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0B25F1C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D423F0" w:rsidRPr="00E41E25" w14:paraId="52115BF9" w14:textId="77777777" w:rsidTr="008555E7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15F77A09" w14:textId="77777777" w:rsidR="00D423F0" w:rsidRPr="00E41E25" w:rsidRDefault="00D423F0" w:rsidP="00082050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十九、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D423F0" w:rsidRPr="00E41E25" w14:paraId="0A7873E9" w14:textId="77777777" w:rsidTr="008555E7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7F023BD7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137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13BEA5E3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13EEB5D5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待測品不得通電</w:t>
            </w:r>
          </w:p>
          <w:p w14:paraId="47C260FA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070F444B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6FBBB32E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0ED5E5EC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3EE24C1A" w14:textId="77777777" w:rsidR="00D423F0" w:rsidRPr="00E41E25" w:rsidRDefault="00D423F0" w:rsidP="00082050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 :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>  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.</w:t>
            </w:r>
          </w:p>
          <w:p w14:paraId="0A8E5239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10F500D8" w14:textId="77777777" w:rsidR="00D423F0" w:rsidRPr="00E41E25" w:rsidRDefault="00D423F0" w:rsidP="00082050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6501B222" wp14:editId="0D1BB5AB">
                  <wp:extent cx="1852930" cy="970280"/>
                  <wp:effectExtent l="0" t="0" r="0" b="1270"/>
                  <wp:docPr id="1123605199" name="圖片 1123605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222E116C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5C5F237D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48E168A6" w14:textId="77777777" w:rsidR="00D423F0" w:rsidRPr="00E41E25" w:rsidRDefault="00D423F0" w:rsidP="00082050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p w14:paraId="4A036FAF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1539"/>
        <w:gridCol w:w="710"/>
        <w:gridCol w:w="722"/>
        <w:gridCol w:w="821"/>
        <w:gridCol w:w="1305"/>
        <w:gridCol w:w="831"/>
        <w:gridCol w:w="840"/>
        <w:gridCol w:w="820"/>
        <w:gridCol w:w="1308"/>
        <w:gridCol w:w="831"/>
        <w:gridCol w:w="838"/>
        <w:gridCol w:w="943"/>
        <w:gridCol w:w="1187"/>
        <w:gridCol w:w="831"/>
        <w:gridCol w:w="796"/>
      </w:tblGrid>
      <w:tr w:rsidR="00523301" w:rsidRPr="00E41E25" w14:paraId="3E1027CC" w14:textId="77777777" w:rsidTr="008555E7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00E075B4" w14:textId="77777777" w:rsidR="00523301" w:rsidRPr="00E41E25" w:rsidRDefault="00F30D6B" w:rsidP="00027CFB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二十、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T3_ATE CHROMA_</w:t>
            </w:r>
            <w:r w:rsidR="0052330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測試治具</w:t>
            </w:r>
          </w:p>
        </w:tc>
      </w:tr>
      <w:tr w:rsidR="00FE151B" w:rsidRPr="00E41E25" w14:paraId="4F2A3721" w14:textId="77777777" w:rsidTr="008555E7">
        <w:tblPrEx>
          <w:tblCellMar>
            <w:left w:w="28" w:type="dxa"/>
            <w:right w:w="28" w:type="dxa"/>
          </w:tblCellMar>
        </w:tblPrEx>
        <w:trPr>
          <w:trHeight w:val="2428"/>
        </w:trPr>
        <w:tc>
          <w:tcPr>
            <w:tcW w:w="3787" w:type="dxa"/>
            <w:gridSpan w:val="4"/>
            <w:tcBorders>
              <w:top w:val="single" w:sz="12" w:space="0" w:color="auto"/>
            </w:tcBorders>
            <w:vAlign w:val="center"/>
          </w:tcPr>
          <w:p w14:paraId="0CD399CD" w14:textId="77777777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  <w:vAlign w:val="center"/>
          </w:tcPr>
          <w:p w14:paraId="2CC00080" w14:textId="77777777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A420E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0433C15C" wp14:editId="508DA882">
                  <wp:extent cx="2286000" cy="1133475"/>
                  <wp:effectExtent l="0" t="0" r="0" b="0"/>
                  <wp:docPr id="2140363547" name="IMG_fix3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3Pic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  <w:vAlign w:val="center"/>
          </w:tcPr>
          <w:p w14:paraId="5CDFFCB9" w14:textId="77777777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65866502" wp14:editId="6FDDD923">
                  <wp:extent cx="2286000" cy="1524000"/>
                  <wp:effectExtent l="0" t="0" r="0" b="0"/>
                  <wp:docPr id="2140363551" name="IMG_fix4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4Pic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7" w:type="dxa"/>
            <w:gridSpan w:val="4"/>
            <w:tcBorders>
              <w:top w:val="single" w:sz="12" w:space="0" w:color="auto"/>
            </w:tcBorders>
            <w:vAlign w:val="center"/>
          </w:tcPr>
          <w:p w14:paraId="17EF3753" w14:textId="77777777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</w:tr>
      <w:tr w:rsidR="00FE151B" w:rsidRPr="00E41E25" w14:paraId="405A6312" w14:textId="77777777" w:rsidTr="008555E7">
        <w:trPr>
          <w:trHeight w:val="227"/>
        </w:trPr>
        <w:tc>
          <w:tcPr>
            <w:tcW w:w="816" w:type="dxa"/>
            <w:shd w:val="clear" w:color="auto" w:fill="E0E0E0"/>
          </w:tcPr>
          <w:p w14:paraId="2191CDDF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39" w:type="dxa"/>
          </w:tcPr>
          <w:p w14:paraId="7193B887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0" w:type="dxa"/>
            <w:shd w:val="clear" w:color="auto" w:fill="E0E0E0"/>
          </w:tcPr>
          <w:p w14:paraId="4B1B0F0D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22" w:type="dxa"/>
          </w:tcPr>
          <w:p w14:paraId="681D30E0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aa</w:t>
            </w:r>
          </w:p>
        </w:tc>
        <w:tc>
          <w:tcPr>
            <w:tcW w:w="821" w:type="dxa"/>
            <w:shd w:val="clear" w:color="auto" w:fill="E0E0E0"/>
          </w:tcPr>
          <w:p w14:paraId="42E8E255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05" w:type="dxa"/>
          </w:tcPr>
          <w:p w14:paraId="7B3FB25D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aa</w:t>
            </w:r>
          </w:p>
        </w:tc>
        <w:tc>
          <w:tcPr>
            <w:tcW w:w="831" w:type="dxa"/>
            <w:shd w:val="clear" w:color="auto" w:fill="E0E0E0"/>
          </w:tcPr>
          <w:p w14:paraId="55AA91AB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0" w:type="dxa"/>
          </w:tcPr>
          <w:p w14:paraId="0BA33EF1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20" w:type="dxa"/>
            <w:shd w:val="clear" w:color="auto" w:fill="E0E0E0"/>
          </w:tcPr>
          <w:p w14:paraId="10B253A8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08" w:type="dxa"/>
          </w:tcPr>
          <w:p w14:paraId="24401F09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aa</w:t>
            </w:r>
          </w:p>
        </w:tc>
        <w:tc>
          <w:tcPr>
            <w:tcW w:w="831" w:type="dxa"/>
            <w:shd w:val="clear" w:color="auto" w:fill="E0E0E0"/>
          </w:tcPr>
          <w:p w14:paraId="4AF36F4A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8" w:type="dxa"/>
          </w:tcPr>
          <w:p w14:paraId="78014D9C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3" w:type="dxa"/>
            <w:shd w:val="clear" w:color="auto" w:fill="E0E0E0"/>
          </w:tcPr>
          <w:p w14:paraId="650B50CE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187" w:type="dxa"/>
          </w:tcPr>
          <w:p w14:paraId="7E27E7D7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5BF630B8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96" w:type="dxa"/>
          </w:tcPr>
          <w:p w14:paraId="0EB7E860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7DFAD74E" w14:textId="77777777" w:rsidTr="008555E7">
        <w:trPr>
          <w:trHeight w:val="227"/>
        </w:trPr>
        <w:tc>
          <w:tcPr>
            <w:tcW w:w="816" w:type="dxa"/>
            <w:shd w:val="clear" w:color="auto" w:fill="E0E0E0"/>
          </w:tcPr>
          <w:p w14:paraId="66978C38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5EEB22A6" w14:textId="77777777" w:rsidR="00FE151B" w:rsidRPr="00E41E25" w:rsidRDefault="00FE151B" w:rsidP="00FE151B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1" w:type="dxa"/>
            <w:shd w:val="clear" w:color="auto" w:fill="E0E0E0"/>
          </w:tcPr>
          <w:p w14:paraId="7D9D2021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76" w:type="dxa"/>
            <w:gridSpan w:val="3"/>
          </w:tcPr>
          <w:p w14:paraId="0FE68C6D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>aa</w:t>
            </w:r>
          </w:p>
        </w:tc>
        <w:tc>
          <w:tcPr>
            <w:tcW w:w="820" w:type="dxa"/>
            <w:shd w:val="clear" w:color="auto" w:fill="E0E0E0"/>
          </w:tcPr>
          <w:p w14:paraId="1AA5DD95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77" w:type="dxa"/>
            <w:gridSpan w:val="3"/>
          </w:tcPr>
          <w:p w14:paraId="68326881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aa</w:t>
            </w:r>
          </w:p>
        </w:tc>
        <w:tc>
          <w:tcPr>
            <w:tcW w:w="943" w:type="dxa"/>
            <w:shd w:val="clear" w:color="auto" w:fill="E0E0E0"/>
          </w:tcPr>
          <w:p w14:paraId="70E012B9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14" w:type="dxa"/>
            <w:gridSpan w:val="3"/>
          </w:tcPr>
          <w:p w14:paraId="5F3B38B1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16F037E5" w14:textId="77777777" w:rsidTr="008555E7">
        <w:tblPrEx>
          <w:tblCellMar>
            <w:left w:w="28" w:type="dxa"/>
            <w:right w:w="28" w:type="dxa"/>
          </w:tblCellMar>
        </w:tblPrEx>
        <w:trPr>
          <w:trHeight w:val="2525"/>
        </w:trPr>
        <w:tc>
          <w:tcPr>
            <w:tcW w:w="3787" w:type="dxa"/>
            <w:gridSpan w:val="4"/>
            <w:tcBorders>
              <w:top w:val="single" w:sz="12" w:space="0" w:color="auto"/>
            </w:tcBorders>
            <w:vAlign w:val="center"/>
          </w:tcPr>
          <w:p w14:paraId="1B22D8F4" w14:textId="77777777" w:rsidR="00FE151B" w:rsidRPr="00E41E25" w:rsidRDefault="00FE151B" w:rsidP="00FE151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</w:tcPr>
          <w:p w14:paraId="22E9C7CF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</w:tcPr>
          <w:p w14:paraId="7DA30864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57" w:type="dxa"/>
            <w:gridSpan w:val="4"/>
            <w:tcBorders>
              <w:top w:val="single" w:sz="12" w:space="0" w:color="auto"/>
            </w:tcBorders>
          </w:tcPr>
          <w:p w14:paraId="7285ED5F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2B433643" w14:textId="77777777" w:rsidTr="008555E7">
        <w:trPr>
          <w:trHeight w:val="227"/>
        </w:trPr>
        <w:tc>
          <w:tcPr>
            <w:tcW w:w="816" w:type="dxa"/>
            <w:shd w:val="clear" w:color="auto" w:fill="E0E0E0"/>
          </w:tcPr>
          <w:p w14:paraId="189D12B4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5CE333F1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0" w:type="dxa"/>
            <w:shd w:val="clear" w:color="auto" w:fill="E0E0E0"/>
          </w:tcPr>
          <w:p w14:paraId="134C995E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2" w:type="dxa"/>
          </w:tcPr>
          <w:p w14:paraId="7CA46570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1" w:type="dxa"/>
            <w:shd w:val="clear" w:color="auto" w:fill="E0E0E0"/>
          </w:tcPr>
          <w:p w14:paraId="49D48607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5" w:type="dxa"/>
          </w:tcPr>
          <w:p w14:paraId="79269C9F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5953770C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0" w:type="dxa"/>
          </w:tcPr>
          <w:p w14:paraId="720AE7CA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0" w:type="dxa"/>
            <w:shd w:val="clear" w:color="auto" w:fill="E0E0E0"/>
          </w:tcPr>
          <w:p w14:paraId="276B27D2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8" w:type="dxa"/>
          </w:tcPr>
          <w:p w14:paraId="54E36B72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339DCB2F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8" w:type="dxa"/>
          </w:tcPr>
          <w:p w14:paraId="47888A96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3" w:type="dxa"/>
            <w:shd w:val="clear" w:color="auto" w:fill="E0E0E0"/>
          </w:tcPr>
          <w:p w14:paraId="5C398564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7" w:type="dxa"/>
          </w:tcPr>
          <w:p w14:paraId="25BF328F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33035AA3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96" w:type="dxa"/>
          </w:tcPr>
          <w:p w14:paraId="22B8EC05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6F9F8CB6" w14:textId="77777777" w:rsidTr="008555E7">
        <w:trPr>
          <w:trHeight w:val="227"/>
        </w:trPr>
        <w:tc>
          <w:tcPr>
            <w:tcW w:w="816" w:type="dxa"/>
            <w:shd w:val="clear" w:color="auto" w:fill="E0E0E0"/>
          </w:tcPr>
          <w:p w14:paraId="4C8575E4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37088598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1" w:type="dxa"/>
            <w:shd w:val="clear" w:color="auto" w:fill="E0E0E0"/>
          </w:tcPr>
          <w:p w14:paraId="5CF9E2EC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976" w:type="dxa"/>
            <w:gridSpan w:val="3"/>
          </w:tcPr>
          <w:p w14:paraId="7983553E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0" w:type="dxa"/>
            <w:shd w:val="clear" w:color="auto" w:fill="E0E0E0"/>
          </w:tcPr>
          <w:p w14:paraId="3E6A1FBD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7" w:type="dxa"/>
            <w:gridSpan w:val="3"/>
          </w:tcPr>
          <w:p w14:paraId="08506503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3" w:type="dxa"/>
            <w:shd w:val="clear" w:color="auto" w:fill="E0E0E0"/>
          </w:tcPr>
          <w:p w14:paraId="0F3FE548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14" w:type="dxa"/>
            <w:gridSpan w:val="3"/>
          </w:tcPr>
          <w:p w14:paraId="214BAFAF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56E60E8A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9D7146" w:rsidRPr="00E41E25" w14:paraId="746FB5FD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2C897AD" w14:textId="77777777" w:rsidR="009D7146" w:rsidRPr="00E41E25" w:rsidRDefault="009D7146" w:rsidP="009D7146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二十一、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9D7146" w:rsidRPr="000D2146" w14:paraId="1A126639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5AB8F" w14:textId="77777777" w:rsidR="009D7146" w:rsidRPr="009732DC" w:rsidRDefault="009D7146" w:rsidP="00082050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29" behindDoc="0" locked="0" layoutInCell="1" allowOverlap="1" wp14:anchorId="03C5EEF7" wp14:editId="5B6D359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572618347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7390D" id="直線單箭頭接點 273" o:spid="_x0000_s1026" type="#_x0000_t32" style="position:absolute;margin-left:319.1pt;margin-top:255.35pt;width:17.8pt;height:12.4pt;flip:x y;z-index:25308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30" behindDoc="0" locked="0" layoutInCell="1" allowOverlap="1" wp14:anchorId="07AE0D72" wp14:editId="3B46803E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768412207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B89486" id="矩形 272" o:spid="_x0000_s1026" style="position:absolute;margin-left:337.45pt;margin-top:252.35pt;width:20.3pt;height:28.45pt;z-index:25308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8" behindDoc="0" locked="0" layoutInCell="1" allowOverlap="1" wp14:anchorId="1AB29C59" wp14:editId="0AF3D175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789409572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0456285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008095857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625457222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2113437413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492240893" name="圖片 149224089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96333816" name="圖片 16963338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011883023" name="矩形 1011883023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593246845" name="群組 1593246845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372480163" name="群組 1372480163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893528200" name="圖片 189352820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914064267" name="圖片 914064267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8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386464805" name="矩形 1386464805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92930598" name="直線接點 192930598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54878095" name="直線接點 1754878095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78383219" name="直線接點 278383219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95119254" name="直線接點 395119254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065581567" name="直線接點 2065581567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89788490" name="直線接點 1989788490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11103911" name="直線接點 611103911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5092818" name="直線接點 1605092818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318675053" name="語音泡泡: 圓角矩形 1318675053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02829C5A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aa</w:t>
                                        </w:r>
                                      </w:p>
                                      <w:p w14:paraId="67B4CDC8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469493660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59691923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94257193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1180997864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463638097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1098514487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1175844111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1746626417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775045408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999087971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79211441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399114951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780689944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68105237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716302056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824413445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312244670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73554309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8723261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937710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747335534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1134473356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B29C59" id="_x0000_s1237" style="position:absolute;margin-left:108.7pt;margin-top:31.45pt;width:341.25pt;height:260.95pt;z-index:251658328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">
                      <v:shape id="圖片 55" o:spid="_x0000_s1238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">
                        <v:imagedata r:id="rId50" o:title=""/>
                      </v:shape>
                      <v:group id="群組 78" o:spid="_x0000_s1239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">
                        <v:group id="群組 77" o:spid="_x0000_s124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">
                          <v:group id="群組 53" o:spid="_x0000_s1241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">
                            <v:shape id="圖片 1492240893" o:spid="_x0000_s1242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">
                              <v:imagedata r:id="rId51" o:title=""/>
                            </v:shape>
                            <v:shape id="圖片 1696333816" o:spid="_x0000_s1243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">
                              <v:imagedata r:id="rId52" o:title=""/>
                            </v:shape>
                          </v:group>
                          <v:rect id="矩形 1011883023" o:spid="_x0000_s1244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" filled="f" strokecolor="#00b050" strokeweight="1pt"/>
                          <v:group id="群組 1593246845" o:spid="_x0000_s1245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">
                            <v:group id="群組 1372480163" o:spid="_x0000_s1246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">
                              <v:shape id="圖片 1893528200" o:spid="_x0000_s1247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">
                                <v:imagedata r:id="rId53" o:title=""/>
                              </v:shape>
                              <v:shape id="圖片 914064267" o:spid="_x0000_s1248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">
                                <v:imagedata r:id="rId54" o:title="10" croptop="10376f" cropbottom="46082f" cropleft="18028f" cropright="32710f"/>
                              </v:shape>
                              <v:rect id="矩形 1386464805" o:spid="_x0000_s1249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" filled="f" strokecolor="red" strokeweight="1pt"/>
                            </v:group>
                            <v:line id="直線接點 192930598" o:spid="_x0000_s1250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" strokecolor="black [3213]" strokeweight="1.5pt">
                              <v:stroke joinstyle="miter"/>
                            </v:line>
                            <v:line id="直線接點 1754878095" o:spid="_x0000_s1251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" strokecolor="black [3213]" strokeweight="1.5pt">
                              <v:stroke joinstyle="miter"/>
                            </v:line>
                            <v:line id="直線接點 278383219" o:spid="_x0000_s1252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395119254" o:spid="_x0000_s1253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2065581567" o:spid="_x0000_s1254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1989788490" o:spid="_x0000_s1255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611103911" o:spid="_x0000_s1256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" strokecolor="red" strokeweight="1.5pt">
                              <v:stroke joinstyle="miter"/>
                            </v:line>
                            <v:line id="直線接點 1605092818" o:spid="_x0000_s1257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" strokecolor="red" strokeweight="1.5pt">
                              <v:stroke joinstyle="miter"/>
                            </v:line>
                          </v:group>
                          <v:shape id="語音泡泡: 圓角矩形 1318675053" o:spid="_x0000_s1258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" adj="33040,11690" fillcolor="#5b9bd5 [3204]" strokecolor="#1f4d78 [1604]" strokeweight="1pt">
                            <v:textbox>
                              <w:txbxContent>
                                <w:p w14:paraId="02829C5A" w14:textId="77777777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aa</w:t>
                                  </w:r>
                                </w:p>
                                <w:p w14:paraId="67B4CDC8" w14:textId="77777777" w:rsidR="009D7146" w:rsidRDefault="009D7146" w:rsidP="009D7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259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">
                            <v:line id="直線接點 72" o:spid="_x0000_s1260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" strokecolor="red" strokeweight="2.25pt">
                              <v:stroke joinstyle="miter"/>
                            </v:line>
                            <v:group id="群組 75" o:spid="_x0000_s1261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">
                              <v:line id="直線接點 67" o:spid="_x0000_s1262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" strokecolor="red" strokeweight="2.25pt">
                                <v:stroke joinstyle="miter"/>
                              </v:line>
                              <v:line id="直線接點 68" o:spid="_x0000_s1263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" strokecolor="black [3213]" strokeweight="2.25pt">
                                <v:stroke joinstyle="miter"/>
                              </v:line>
                              <v:group id="群組 74" o:spid="_x0000_s1264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">
                                <v:group id="群組 11" o:spid="_x0000_s1265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">
                                  <v:line id="直線接點 3" o:spid="_x0000_s1266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" strokecolor="red" strokeweight="3pt">
                                    <v:stroke joinstyle="miter"/>
                                  </v:line>
                                  <v:group id="群組 9" o:spid="_x0000_s1267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">
                                    <v:line id="直線接點 1" o:spid="_x0000_s1268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2" o:spid="_x0000_s1269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4" o:spid="_x0000_s1270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5" o:spid="_x0000_s1271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272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273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274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275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5" o:spid="_x0000_s1276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9" o:spid="_x0000_s1277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278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279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1sf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cvZMk3n83QGvz9FAOT2BwAA//8DAFBLAQItABQABgAIAAAAIQDb4fbL7gAAAIUBAAATAAAAAAAA&#10;AAAAAAAAAAAAAABbQ29udGVudF9UeXBlc10ueG1sUEsBAi0AFAAGAAgAAAAhAFr0LFu/AAAAFQEA&#10;AAsAAAAAAAAAAAAAAAAAHwEAAF9yZWxzLy5yZWxzUEsBAi0AFAAGAAgAAAAhAEHnWx/HAAAA4wAA&#10;AA8AAAAAAAAAAAAAAAAABwIAAGRycy9kb3ducmV2LnhtbFBLBQYAAAAAAwADALcAAAD7AgAA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280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">
                          <v:imagedata r:id="rId55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7" behindDoc="0" locked="0" layoutInCell="1" allowOverlap="1" wp14:anchorId="7933E523" wp14:editId="50FCBD37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489761537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8940663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2134648926" name="群組 2134648926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7729271" name="群組 7729271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84699024" name="圖片 84699024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48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860290784" name="圖片 86029078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923424747" name="群組 1923424747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720096137" name="直線接點 1720096137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4471334" name="直線接點 424471334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86116109" name="直線接點 2086116109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83370699" name="直線接點 1083370699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865378870" name="矩形 1865378870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54909506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CB1410" id="群組 80" o:spid="_x0000_s1026" style="position:absolute;margin-left:607.1pt;margin-top:7.55pt;width:122pt;height:189.9pt;z-index:251658327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"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">
                        <v:imagedata r:id="rId61" o:title=""/>
                      </v:shape>
                      <v:group id="群組 2134648926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">
                        <v:group id="群組 772927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">
                          <v:shape id="圖片 84699024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">
                            <v:imagedata r:id="rId62" o:title="10" croptop="38779f" cropbottom="4591f" cropleft="18028f" cropright="32710f"/>
                          </v:shape>
                          <v:shape id="圖片 860290784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">
                            <v:imagedata r:id="rId63" o:title=""/>
                          </v:shape>
                        </v:group>
                        <v:group id="群組 1923424747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">
                          <v:line id="直線接點 1720096137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" strokecolor="black [3213]" strokeweight="1.5pt">
                            <v:stroke joinstyle="miter"/>
                          </v:line>
                          <v:line id="直線接點 42447133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" strokecolor="black [3213]" strokeweight="1.5pt">
                            <v:stroke joinstyle="miter"/>
                          </v:line>
                          <v:line id="直線接點 2086116109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" strokecolor="red" strokeweight="1.5pt">
                            <v:stroke joinstyle="miter"/>
                          </v:line>
                          <v:line id="直線接點 108337069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" strokecolor="red" strokeweight="1.5pt">
                            <v:stroke joinstyle="miter"/>
                          </v:line>
                        </v:group>
                      </v:group>
                      <v:rect id="矩形 1865378870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7AB38881" w14:textId="77777777" w:rsidR="009D7146" w:rsidRDefault="009D7146" w:rsidP="00082050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25" behindDoc="0" locked="0" layoutInCell="1" allowOverlap="1" wp14:anchorId="7B7554DF" wp14:editId="26896C15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6182269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66936B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proofErr w:type="spellStart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</w:t>
                                  </w:r>
                                  <w:proofErr w:type="spellEnd"/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輸出接Load-2</w:t>
                                  </w:r>
                                </w:p>
                                <w:p w14:paraId="3B3239D3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B7554DF" id="_x0000_s1283" type="#_x0000_t202" style="position:absolute;margin-left:-4.6pt;margin-top:293.45pt;width:190.85pt;height:67.95pt;z-index:25165832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Nk+Gw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">
                      <v:textbox style="mso-fit-shape-to-text:t">
                        <w:txbxContent>
                          <w:p w14:paraId="122D5574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70340CDE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5488AAEF" w14:textId="77777777" w:rsidR="00B10DEE" w:rsidRPr="00B10DEE" w:rsidRDefault="00E81C30" w:rsidP="00B10DEE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615" behindDoc="0" locked="0" layoutInCell="1" allowOverlap="1" wp14:anchorId="5C06F6AA" wp14:editId="64702E6E">
                      <wp:simplePos x="0" y="0"/>
                      <wp:positionH relativeFrom="column">
                        <wp:posOffset>8116768</wp:posOffset>
                      </wp:positionH>
                      <wp:positionV relativeFrom="paragraph">
                        <wp:posOffset>2039041</wp:posOffset>
                      </wp:positionV>
                      <wp:extent cx="699844" cy="415636"/>
                      <wp:effectExtent l="0" t="0" r="5080" b="3810"/>
                      <wp:wrapNone/>
                      <wp:docPr id="1788976696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3619F4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558E712B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06F6AA" id="_x0000_s1283" style="position:absolute;margin-left:639.1pt;margin-top:160.55pt;width:55.1pt;height:32.75pt;z-index:2516696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" fillcolor="#bfbfbf" stroked="f">
                      <v:textbox>
                        <w:txbxContent>
                          <w:p w14:paraId="31F7A3AC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044ED587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958BB"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8" behindDoc="0" locked="0" layoutInCell="1" allowOverlap="1" wp14:anchorId="166EA7DE" wp14:editId="1D4FE60A">
                      <wp:simplePos x="0" y="0"/>
                      <wp:positionH relativeFrom="column">
                        <wp:posOffset>4556760</wp:posOffset>
                      </wp:positionH>
                      <wp:positionV relativeFrom="paragraph">
                        <wp:posOffset>2472709</wp:posOffset>
                      </wp:positionV>
                      <wp:extent cx="2520000" cy="1908000"/>
                      <wp:effectExtent l="0" t="0" r="0" b="0"/>
                      <wp:wrapNone/>
                      <wp:docPr id="311554276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107254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666A3C4" wp14:editId="4AA55D89">
                                        <wp:extent cx="2343150" cy="1638300"/>
                                        <wp:effectExtent l="0" t="0" r="0" b="0"/>
                                        <wp:docPr id="73480234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6EA7DE" id="_x0000_s1284" type="#_x0000_t202" style="position:absolute;margin-left:358.8pt;margin-top:194.7pt;width:198.45pt;height:150.25pt;z-index:251658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umfGg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" filled="f" stroked="f" strokeweight=".5pt">
                      <v:textbox>
                        <w:txbxContent>
                          <w:p w14:paraId="5D89C5D8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EE8528D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9D7146" w:rsidRPr="00E41E25" w14:paraId="29E9397C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1B3CDC1" w14:textId="77777777" w:rsidR="009D7146" w:rsidRPr="00E41E25" w:rsidRDefault="009D7146" w:rsidP="009D7146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二十二、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)-ATE Test</w:t>
            </w:r>
          </w:p>
        </w:tc>
      </w:tr>
      <w:tr w:rsidR="009D7146" w:rsidRPr="000E5E67" w14:paraId="3A51EDC9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15138" w:type="dxa"/>
              <w:tblLayout w:type="fixed"/>
              <w:tblLook w:val="01E0" w:firstRow="1" w:lastRow="1" w:firstColumn="1" w:lastColumn="1" w:noHBand="0" w:noVBand="0"/>
            </w:tblPr>
            <w:tblGrid>
              <w:gridCol w:w="15138"/>
            </w:tblGrid>
            <w:tr w:rsidR="009D7146" w:rsidRPr="009732DC" w14:paraId="13511736" w14:textId="77777777" w:rsidTr="009D7146">
              <w:trPr>
                <w:trHeight w:val="315"/>
              </w:trPr>
              <w:tc>
                <w:tcPr>
                  <w:tcW w:w="15138" w:type="dxa"/>
                  <w:shd w:val="clear" w:color="auto" w:fill="FFFFFF" w:themeFill="background1"/>
                </w:tcPr>
                <w:p w14:paraId="2831A343" w14:textId="77777777" w:rsidR="00B10DEE" w:rsidRPr="00C958BB" w:rsidRDefault="00C958BB" w:rsidP="00B10DEE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9" behindDoc="0" locked="0" layoutInCell="1" allowOverlap="1" wp14:anchorId="0DC114BE" wp14:editId="326AEEF8">
                            <wp:simplePos x="0" y="0"/>
                            <wp:positionH relativeFrom="column">
                              <wp:posOffset>4528185</wp:posOffset>
                            </wp:positionH>
                            <wp:positionV relativeFrom="paragraph">
                              <wp:posOffset>2947053</wp:posOffset>
                            </wp:positionV>
                            <wp:extent cx="2520000" cy="1908000"/>
                            <wp:effectExtent l="0" t="0" r="0" b="0"/>
                            <wp:wrapNone/>
                            <wp:docPr id="836951812" name="文字方塊 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20000" cy="19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1D42FB7" w14:textId="77777777" w:rsidR="00C958BB" w:rsidRDefault="00C958BB" w:rsidP="00C958BB">
                                        <w:pPr>
                                          <w:jc w:val="center"/>
                                        </w:pPr>
                                        <w:r w:rsidRPr="0015340B"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4502279D" wp14:editId="7EB67983">
                                              <wp:extent cx="2343150" cy="1638300"/>
                                              <wp:effectExtent l="0" t="0" r="0" b="0"/>
                                              <wp:docPr id="2098407189" name="IMG_prodToTest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IMG_prodToTest"/>
                                                      <pic:cNvPicPr>
                                                        <a:picLocks noChangeAspect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1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2343150" cy="16383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DC114BE" id="_x0000_s1285" type="#_x0000_t202" style="position:absolute;margin-left:356.55pt;margin-top:232.05pt;width:198.45pt;height:150.25pt;z-index:2516583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nKIGw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" filled="f" stroked="f" strokeweight=".5pt">
                            <v:textbox>
                              <w:txbxContent>
                                <w:p w14:paraId="556085E6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331" behindDoc="0" locked="0" layoutInCell="1" allowOverlap="1" wp14:anchorId="74DC7379" wp14:editId="23027076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440686026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70377A6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proofErr w:type="spellStart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Vout</w:t>
                                        </w:r>
                                        <w:proofErr w:type="spellEnd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4B11E363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4DC7379" id="_x0000_s1286" type="#_x0000_t202" style="position:absolute;margin-left:-4.45pt;margin-top:314.35pt;width:184.95pt;height:67.95pt;z-index:25165833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pmGFw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">
                            <v:textbox style="mso-fit-shape-to-text:t">
                              <w:txbxContent>
                                <w:p w14:paraId="5146AE8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1FA268C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5" behindDoc="0" locked="0" layoutInCell="1" allowOverlap="1" wp14:anchorId="49FEA327" wp14:editId="5550A7CA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1256040934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8857961" id="直線接點 81" o:spid="_x0000_s1026" style="position:absolute;z-index:25308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8" behindDoc="0" locked="0" layoutInCell="1" allowOverlap="1" wp14:anchorId="6A7A8F8E" wp14:editId="7AE217B8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1270281224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F77F3A4" id="直線接點 84" o:spid="_x0000_s1026" style="position:absolute;z-index:25309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9" behindDoc="0" locked="0" layoutInCell="1" allowOverlap="1" wp14:anchorId="4EB4E594" wp14:editId="0CD842CC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1692435587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B891CC1" id="直線單箭頭接點 273" o:spid="_x0000_s1026" type="#_x0000_t32" style="position:absolute;margin-left:312.2pt;margin-top:246.2pt;width:18.05pt;height:13.6pt;flip:x y;z-index:25309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2" behindDoc="0" locked="0" layoutInCell="1" allowOverlap="1" wp14:anchorId="5F875264" wp14:editId="3E7FF44E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1345550307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CA5D71D" id="矩形 272" o:spid="_x0000_s1026" style="position:absolute;margin-left:329.4pt;margin-top:242pt;width:27pt;height:45.5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4" behindDoc="0" locked="0" layoutInCell="1" allowOverlap="1" wp14:anchorId="2EEB0A35" wp14:editId="2478FFDE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1654917512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536859574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107070494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1042200215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869881712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649848994" name="圖片 1649848994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1843658543" name="圖片 1843658543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6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1403751124" name="矩形 1403751124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031663401" name="群組 2031663401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370165997" name="群組 1370165997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931861923" name="圖片 931861923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1530301415" name="圖片 1530301415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48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743853508" name="矩形 743853508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512281" name="直線接點 102512281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8028294" name="直線接點 108028294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405849990" name="直線接點 405849990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32276640" name="直線接點 232276640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775242" name="直線接點 830775242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640737367" name="直線接點 640737367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673181412" name="直線接點 1673181412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001812697" name="直線接點 2001812697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695390175" name="語音泡泡: 圓角矩形 1695390175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11554FD7" w14:textId="77777777" w:rsidR="009D7146" w:rsidRPr="00383E51" w:rsidRDefault="009D7146" w:rsidP="009D714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>aa</w:t>
                                              </w:r>
                                            </w:p>
                                            <w:p w14:paraId="10E4AD45" w14:textId="77777777" w:rsidR="009D7146" w:rsidRDefault="009D7146" w:rsidP="009D7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659836530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502680165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389193694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03774003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396046805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657735249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72544215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872167384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1118266852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681423333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85313157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8459645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73272907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08471504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99934405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87417859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695412867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21305062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88171582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750604921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268715966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670749870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EEB0A35" id="_x0000_s1286" style="position:absolute;margin-left:100.45pt;margin-top:22.95pt;width:341.25pt;height:260.95pt;z-index:251658334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">
                            <v:shape id="圖片 55" o:spid="_x0000_s1287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">
                              <v:imagedata r:id="rId50" o:title=""/>
                            </v:shape>
                            <v:group id="群組 78" o:spid="_x0000_s1288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">
                              <v:group id="群組 77" o:spid="_x0000_s1289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">
                                <v:group id="群組 53" o:spid="_x0000_s1290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">
                                  <v:shape id="圖片 1649848994" o:spid="_x0000_s1291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">
                                    <v:imagedata r:id="rId51" o:title=""/>
                                  </v:shape>
                                  <v:shape id="圖片 1843658543" o:spid="_x0000_s1292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">
                                    <v:imagedata r:id="rId52" o:title=""/>
                                  </v:shape>
                                </v:group>
                                <v:rect id="矩形 1403751124" o:spid="_x0000_s1293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" filled="f" strokecolor="#00b050" strokeweight="1pt"/>
                                <v:group id="群組 2031663401" o:spid="_x0000_s1294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">
                                  <v:group id="群組 1370165997" o:spid="_x0000_s1295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">
                                    <v:shape id="圖片 931861923" o:spid="_x0000_s1296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">
                                      <v:imagedata r:id="rId53" o:title=""/>
                                    </v:shape>
                                    <v:shape id="圖片 1530301415" o:spid="_x0000_s1297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">
                                      <v:imagedata r:id="rId54" o:title="10" croptop="10376f" cropbottom="46082f" cropleft="18028f" cropright="32710f"/>
                                    </v:shape>
                                    <v:rect id="矩形 743853508" o:spid="_x0000_s1298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" filled="f" strokecolor="red" strokeweight="1pt"/>
                                  </v:group>
                                  <v:line id="直線接點 102512281" o:spid="_x0000_s1299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108028294" o:spid="_x0000_s1300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405849990" o:spid="_x0000_s1301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232276640" o:spid="_x0000_s1302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830775242" o:spid="_x0000_s1303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640737367" o:spid="_x0000_s1304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1673181412" o:spid="_x0000_s1305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2001812697" o:spid="_x0000_s1306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695390175" o:spid="_x0000_s1307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11554FD7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aa</w:t>
                                        </w:r>
                                      </w:p>
                                      <w:p w14:paraId="10E4AD45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308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">
                                  <v:line id="直線接點 72" o:spid="_x0000_s1309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" strokecolor="red" strokeweight="2.25pt">
                                    <v:stroke joinstyle="miter"/>
                                  </v:line>
                                  <v:group id="群組 75" o:spid="_x0000_s1310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">
                                    <v:line id="直線接點 67" o:spid="_x0000_s1311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312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  <v:group id="群組 74" o:spid="_x0000_s1313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">
                                      <v:group id="群組 11" o:spid="_x0000_s1314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">
                                        <v:line id="直線接點 3" o:spid="_x0000_s1315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316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">
                                          <v:line id="直線接點 1" o:spid="_x0000_s1317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" strokecolor="red" strokeweight="3pt">
                                            <v:stroke joinstyle="miter"/>
                                          </v:line>
                                          <v:line id="直線接點 2" o:spid="_x0000_s1318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" strokecolor="red" strokeweight="3pt">
                                            <v:stroke joinstyle="miter"/>
                                          </v:line>
                                          <v:line id="直線接點 4" o:spid="_x0000_s1319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" strokecolor="red" strokeweight="3pt">
                                            <v:stroke joinstyle="miter"/>
                                          </v:line>
                                          <v:line id="直線接點 5" o:spid="_x0000_s1320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6" o:spid="_x0000_s1321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" strokecolor="black [3213]" strokeweight="3pt">
                                            <v:stroke joinstyle="miter"/>
                                          </v:line>
                                          <v:line id="直線接點 7" o:spid="_x0000_s1322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8" o:spid="_x0000_s1323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324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5" o:spid="_x0000_s1325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9" o:spid="_x0000_s1326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  <v:line id="直線接點 71" o:spid="_x0000_s1327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328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329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">
                                <v:imagedata r:id="rId55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2" behindDoc="0" locked="0" layoutInCell="1" allowOverlap="1" wp14:anchorId="55C7BBC7" wp14:editId="6A7B9463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235559545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0A7D2370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aa</w:t>
                                        </w:r>
                                      </w:p>
                                      <w:p w14:paraId="7DC52440" w14:textId="77777777" w:rsidR="009D7146" w:rsidRPr="00EC6B32" w:rsidRDefault="009D7146" w:rsidP="009D7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5C7BBC7" id="_x0000_s1331" type="#_x0000_t62" style="position:absolute;margin-left:657.05pt;margin-top:293.75pt;width:82.85pt;height:43.05pt;z-index:2516583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uzdqQ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" adj="2050,-16256" fillcolor="#5b9bd5 [3204]" strokecolor="#1f4d78 [1604]" strokeweight="1pt">
                            <v:textbox>
                              <w:txbxContent>
                                <w:p w14:paraId="11E40B70" w14:textId="5AB1A9BC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aa</w:t>
                                  </w:r>
                                </w:p>
                                <w:p w14:paraId="749787E6" w14:textId="77777777" w:rsidR="009D7146" w:rsidRPr="00EC6B32" w:rsidRDefault="009D7146" w:rsidP="009D7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3" behindDoc="0" locked="0" layoutInCell="1" allowOverlap="1" wp14:anchorId="21F884AA" wp14:editId="3700603E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1411416791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811716149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63767971" name="群組 163767971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33850360" name="群組 33850360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1123528060" name="圖片 1123528060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48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806471693" name="圖片 80647169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1633179681" name="群組 1633179681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848218525" name="直線接點 1848218525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9350774" name="直線接點 39350774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668396776" name="直線接點 1668396776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32523949" name="直線接點 732523949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779376125" name="矩形 779376125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627595873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3128CD1" id="群組 80" o:spid="_x0000_s1026" style="position:absolute;margin-left:601.35pt;margin-top:7.3pt;width:122pt;height:189.85pt;z-index:25308672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">
                              <v:imagedata r:id="rId101" o:title=""/>
                            </v:shape>
                            <v:group id="群組 163767971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">
                              <v:group id="群組 33850360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">
                                <v:shape id="圖片 1123528060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">
                                  <v:imagedata r:id="rId102" o:title="10" croptop="38779f" cropbottom="4591f" cropleft="18028f" cropright="32710f"/>
                                </v:shape>
                                <v:shape id="圖片 806471693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">
                                  <v:imagedata r:id="rId103" o:title=""/>
                                </v:shape>
                              </v:group>
                              <v:group id="群組 163317968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">
                                <v:line id="直線接點 1848218525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3935077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668396776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" strokecolor="red" strokeweight="1.5pt">
                                  <v:stroke joinstyle="miter"/>
                                </v:line>
                                <v:line id="直線接點 73252394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779376125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">
                              <v:imagedata r:id="rId104" o:title=""/>
                            </v:shape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6" behindDoc="0" locked="0" layoutInCell="1" allowOverlap="1" wp14:anchorId="47FBA104" wp14:editId="1B5CEC40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823362949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5A7F6D4" id="直線接點 82" o:spid="_x0000_s1026" style="position:absolute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7" behindDoc="0" locked="0" layoutInCell="1" allowOverlap="1" wp14:anchorId="56E005E7" wp14:editId="6B4F40AA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1271433388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5C56863" id="直線接點 83" o:spid="_x0000_s1026" style="position:absolute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0" behindDoc="0" locked="0" layoutInCell="1" allowOverlap="1" wp14:anchorId="5A709A1D" wp14:editId="2CD53B27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1461198574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81A840B" id="直線接點 277" o:spid="_x0000_s1026" style="position:absolute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1" behindDoc="0" locked="0" layoutInCell="1" allowOverlap="1" wp14:anchorId="0B4B213C" wp14:editId="3520B135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1845864258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A5C51B9" id="直線接點 278" o:spid="_x0000_s1026" style="position:absolute;z-index:251658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</w:tbl>
          <w:p w14:paraId="28F42C3D" w14:textId="77777777" w:rsidR="009D7146" w:rsidRPr="000E5E67" w:rsidRDefault="009D7146" w:rsidP="00082050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</w:tbl>
    <w:p w14:paraId="741C18C0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79800CB2" w14:textId="77777777" w:rsidTr="009D7146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74EE6AB1" w14:textId="77777777" w:rsidR="00E93CF3" w:rsidRPr="00E41E25" w:rsidRDefault="00E93CF3" w:rsidP="009D7146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二十三、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T3_ATE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02D5AFA5" w14:textId="77777777" w:rsidTr="009D7146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4074075E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6" behindDoc="0" locked="0" layoutInCell="1" allowOverlap="1" wp14:anchorId="6B33C4F0" wp14:editId="3730AAE6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45977730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2096AAE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將待測物序號刷入</w:t>
                                  </w:r>
                                </w:p>
                                <w:p w14:paraId="6E4E92F0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5767F999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4ADF3886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708853A1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測試完成後將待測物序號刷入資料收集器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Barcode scanne</w:t>
                                  </w:r>
                                  <w:r w:rsidR="00B91D82">
                                    <w:rPr>
                                      <w:rFonts w:asciiTheme="minorHAnsi" w:eastAsia="微軟正黑體" w:hAnsiTheme="minorHAnsi" w:cstheme="minorHAnsi" w:hint="eastAsia"/>
                                      <w:sz w:val="28"/>
                                      <w:szCs w:val="28"/>
                                    </w:rPr>
                                    <w:t>r</w:t>
                                  </w:r>
                                </w:p>
                                <w:p w14:paraId="38FD375B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65417F3D" w14:textId="77777777" w:rsidR="00E93CF3" w:rsidRPr="00064ABE" w:rsidRDefault="00E93CF3" w:rsidP="00523301">
                                  <w:pPr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、該工單測試完畢後，將測試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33C4F0" id="_x0000_s1332" type="#_x0000_t202" style="position:absolute;margin-left:327.7pt;margin-top:17.9pt;width:429.35pt;height:354.15pt;z-index:251658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" filled="f" stroked="f">
                      <v:textbox>
                        <w:txbxContent>
                          <w:p w14:paraId="4E9162A9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3A82DF70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49C290B2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出視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4835E1AB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出現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561F3144" w14:textId="3AD71B03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測試完成後將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待測物序號刷入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Barcode scanne</w:t>
                            </w:r>
                            <w:r w:rsidR="00B91D82">
                              <w:rPr>
                                <w:rFonts w:asciiTheme="minorHAnsi" w:eastAsia="微軟正黑體" w:hAnsiTheme="minorHAnsi" w:cstheme="minorHAnsi" w:hint="eastAsia"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  <w:p w14:paraId="05B1D6DF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1~3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128CE256" w14:textId="77777777" w:rsidR="00E93CF3" w:rsidRPr="00064ABE" w:rsidRDefault="00E93CF3" w:rsidP="00523301">
                            <w:pPr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5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、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該工單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Log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5AD52787" wp14:editId="3E5A5BAE">
                  <wp:extent cx="3975735" cy="1916430"/>
                  <wp:effectExtent l="0" t="0" r="0" b="0"/>
                  <wp:docPr id="1092241207" name="圖片 1092241207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3E4B80FB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71A0033C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22A8FDC6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481C5AD6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B7C02CC" wp14:editId="4F8404C1">
                  <wp:extent cx="4047490" cy="1804670"/>
                  <wp:effectExtent l="0" t="0" r="0" b="0"/>
                  <wp:docPr id="654782262" name="圖片 654782262" descr="一張含有 螢幕擷取畫面, 文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782262" name="圖片 654782262" descr="一張含有 螢幕擷取畫面, 文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BFEFA2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645BBA" w:rsidRPr="00E41E25" w14:paraId="401C4F61" w14:textId="77777777" w:rsidTr="004C013C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1058F784" w14:textId="77777777" w:rsidR="00645BBA" w:rsidRPr="00E41E25" w:rsidRDefault="00645BBA" w:rsidP="009D7146">
            <w:pPr>
              <w:pStyle w:val="1"/>
              <w:pageBreakBefore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二十四、貼紙黏貼作業</w:t>
            </w:r>
          </w:p>
        </w:tc>
      </w:tr>
      <w:tr w:rsidR="00645BBA" w:rsidRPr="00E41E25" w14:paraId="33D43CD5" w14:textId="77777777" w:rsidTr="004C013C">
        <w:trPr>
          <w:trHeight w:val="7699"/>
        </w:trPr>
        <w:tc>
          <w:tcPr>
            <w:tcW w:w="15138" w:type="dxa"/>
          </w:tcPr>
          <w:p w14:paraId="191E2092" w14:textId="77777777" w:rsidR="00B10DEE" w:rsidRPr="00B10DEE" w:rsidRDefault="005743EC" w:rsidP="005743EC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0" behindDoc="0" locked="0" layoutInCell="1" allowOverlap="1" wp14:anchorId="78388663" wp14:editId="12E8125D">
                      <wp:simplePos x="0" y="0"/>
                      <wp:positionH relativeFrom="column">
                        <wp:posOffset>2565400</wp:posOffset>
                      </wp:positionH>
                      <wp:positionV relativeFrom="paragraph">
                        <wp:posOffset>955040</wp:posOffset>
                      </wp:positionV>
                      <wp:extent cx="2520000" cy="1908000"/>
                      <wp:effectExtent l="0" t="0" r="0" b="0"/>
                      <wp:wrapNone/>
                      <wp:docPr id="203659424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4F07BE" w14:textId="77777777" w:rsidR="005743EC" w:rsidRDefault="005743EC" w:rsidP="005743EC">
                                  <w:pPr>
                                    <w:jc w:val="center"/>
                                  </w:pPr>
                                  <w:r w:rsidRPr="0015340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960A1BB" wp14:editId="4B29689C">
                                        <wp:extent cx="2343150" cy="1638300"/>
                                        <wp:effectExtent l="0" t="0" r="0" b="0"/>
                                        <wp:docPr id="184305826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388663" id="_x0000_s1333" type="#_x0000_t202" style="position:absolute;margin-left:202pt;margin-top:75.2pt;width:198.45pt;height:150.25pt;z-index:2516583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" filled="f" stroked="f" strokeweight=".5pt">
                      <v:textbox>
                        <w:txbxContent>
                          <w:p w14:paraId="5F4D3376" w14:textId="77777777" w:rsidR="005743EC" w:rsidRDefault="005743EC" w:rsidP="005743EC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8671B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85" behindDoc="0" locked="0" layoutInCell="1" allowOverlap="1" wp14:anchorId="15D3DA78" wp14:editId="3212F8AF">
                      <wp:simplePos x="0" y="0"/>
                      <wp:positionH relativeFrom="column">
                        <wp:posOffset>4900744</wp:posOffset>
                      </wp:positionH>
                      <wp:positionV relativeFrom="paragraph">
                        <wp:posOffset>401718</wp:posOffset>
                      </wp:positionV>
                      <wp:extent cx="2396202" cy="2095844"/>
                      <wp:effectExtent l="19050" t="19050" r="23495" b="19050"/>
                      <wp:wrapNone/>
                      <wp:docPr id="90280365" name="群組 2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6202" cy="2095844"/>
                                <a:chOff x="-4030844" y="4291047"/>
                                <a:chExt cx="2769563" cy="2480428"/>
                              </a:xfrm>
                            </wpg:grpSpPr>
                            <wps:wsp>
                              <wps:cNvPr id="1748257599" name="AutoShape 6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2952123" y="6032610"/>
                                  <a:ext cx="1690842" cy="738865"/>
                                </a:xfrm>
                                <a:prstGeom prst="wedgeRectCallout">
                                  <a:avLst>
                                    <a:gd name="adj1" fmla="val -100531"/>
                                    <a:gd name="adj2" fmla="val -244254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B572DA2" w14:textId="77777777" w:rsidR="004C013C" w:rsidRPr="0048796A" w:rsidRDefault="004C013C" w:rsidP="004C013C">
                                    <w:pPr>
                                      <w:rPr>
                                        <w:rFonts w:ascii="微軟正黑體" w:eastAsia="微軟正黑體" w:hAnsi="微軟正黑體"/>
                                      </w:rPr>
                                    </w:pPr>
                                    <w:r w:rsidRPr="0048796A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QC</w:t>
                                    </w:r>
                                    <w:r w:rsidRPr="0048796A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貼紙黏貼位置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516295" name="Oval 10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4030844" y="4291047"/>
                                  <a:ext cx="324599" cy="32577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CC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D3DA78" id="群組 284" o:spid="_x0000_s1334" style="position:absolute;margin-left:385.9pt;margin-top:31.65pt;width:188.7pt;height:165.05pt;z-index:251658285;mso-position-horizontal-relative:text;mso-position-vertical-relative:text" coordorigin="-40308,42910" coordsize="27695,24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">
                      <v:shapetype id="_x0000_t61" coordsize="21600,21600" o:spt="61" adj="1350,25920" path="m,l0@8@12@24,0@9,,21600@6,21600@15@27@7,21600,21600,21600,21600@9@18@30,21600@8,21600,0@7,0@21@33@6,xe">
                        <v:stroke joinstyle="miter"/>
                        <v:formulas>
                          <v:f eqn="sum 10800 0 #0"/>
                          <v:f eqn="sum 10800 0 #1"/>
                          <v:f eqn="sum #0 0 #1"/>
                          <v:f eqn="sum @0 @1 0"/>
                          <v:f eqn="sum 21600 0 #0"/>
                          <v:f eqn="sum 21600 0 #1"/>
                          <v:f eqn="if @0 3600 12600"/>
                          <v:f eqn="if @0 9000 18000"/>
                          <v:f eqn="if @1 3600 12600"/>
                          <v:f eqn="if @1 9000 18000"/>
                          <v:f eqn="if @2 0 #0"/>
                          <v:f eqn="if @3 @10 0"/>
                          <v:f eqn="if #0 0 @11"/>
                          <v:f eqn="if @2 @6 #0"/>
                          <v:f eqn="if @3 @6 @13"/>
                          <v:f eqn="if @5 @6 @14"/>
                          <v:f eqn="if @2 #0 21600"/>
                          <v:f eqn="if @3 21600 @16"/>
                          <v:f eqn="if @4 21600 @17"/>
                          <v:f eqn="if @2 #0 @6"/>
                          <v:f eqn="if @3 @19 @6"/>
                          <v:f eqn="if #1 @6 @20"/>
                          <v:f eqn="if @2 @8 #1"/>
                          <v:f eqn="if @3 @22 @8"/>
                          <v:f eqn="if #0 @8 @23"/>
                          <v:f eqn="if @2 21600 #1"/>
                          <v:f eqn="if @3 21600 @25"/>
                          <v:f eqn="if @5 21600 @26"/>
                          <v:f eqn="if @2 #1 @8"/>
                          <v:f eqn="if @3 @8 @28"/>
                          <v:f eqn="if @4 @8 @29"/>
                          <v:f eqn="if @2 #1 0"/>
                          <v:f eqn="if @3 @31 0"/>
                          <v:f eqn="if #1 0 @32"/>
                          <v:f eqn="val #0"/>
                          <v:f eqn="val #1"/>
                        </v:formulas>
                        <v:path o:connecttype="custom" o:connectlocs="10800,0;0,10800;10800,21600;21600,10800;@34,@35"/>
                        <v:handles>
                          <v:h position="#0,#1"/>
                        </v:handles>
                      </v:shapetype>
                      <v:shape id="AutoShape 623" o:spid="_x0000_s1335" type="#_x0000_t61" style="position:absolute;left:-29521;top:60326;width:16909;height:7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" adj="-10915,-41959" strokecolor="#0070c0" strokeweight="1pt">
                        <v:textbox>
                          <w:txbxContent>
                            <w:p w14:paraId="60395F7E" w14:textId="77777777" w:rsidR="004C013C" w:rsidRPr="0048796A" w:rsidRDefault="004C013C" w:rsidP="004C013C">
                              <w:pPr>
                                <w:rPr>
                                  <w:rFonts w:ascii="微軟正黑體" w:eastAsia="微軟正黑體" w:hAnsi="微軟正黑體"/>
                                </w:rPr>
                              </w:pPr>
                              <w:r w:rsidRPr="0048796A">
                                <w:rPr>
                                  <w:rFonts w:ascii="微軟正黑體" w:eastAsia="微軟正黑體" w:hAnsi="微軟正黑體" w:hint="eastAsia"/>
                                </w:rPr>
                                <w:t>QC貼紙黏貼位置</w:t>
                              </w:r>
                            </w:p>
                          </w:txbxContent>
                        </v:textbox>
                      </v:shape>
                      <v:oval id="Oval 1074" o:spid="_x0000_s1336" style="position:absolute;left:-40308;top:42910;width:3246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" filled="f" strokecolor="#0cf" strokeweight="3pt"/>
                    </v:group>
                  </w:pict>
                </mc:Fallback>
              </mc:AlternateContent>
            </w:r>
            <w:r w:rsidR="006A34CA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5" behindDoc="0" locked="0" layoutInCell="1" allowOverlap="1" wp14:anchorId="22014C18" wp14:editId="4C782390">
                      <wp:simplePos x="0" y="0"/>
                      <wp:positionH relativeFrom="column">
                        <wp:posOffset>4714240</wp:posOffset>
                      </wp:positionH>
                      <wp:positionV relativeFrom="paragraph">
                        <wp:posOffset>3767455</wp:posOffset>
                      </wp:positionV>
                      <wp:extent cx="4933315" cy="924560"/>
                      <wp:effectExtent l="0" t="0" r="19685" b="27940"/>
                      <wp:wrapSquare wrapText="bothSides"/>
                      <wp:docPr id="160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33315" cy="924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8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04"/>
                                    <w:gridCol w:w="1843"/>
                                    <w:gridCol w:w="4910"/>
                                  </w:tblGrid>
                                  <w:tr w:rsidR="00645BBA" w14:paraId="01D27651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71122CD7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編</w:t>
                                        </w:r>
                                        <w:r>
                                          <w:t>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614F2FBC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料</w:t>
                                        </w:r>
                                        <w:r>
                                          <w:t>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p w14:paraId="35E73469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品</w:t>
                                        </w:r>
                                        <w:r>
                                          <w:t>名</w:t>
                                        </w:r>
                                      </w:p>
                                    </w:tc>
                                  </w:tr>
                                  <w:tr w:rsidR="00645BBA" w14:paraId="67497E44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0211B08F" w14:textId="77777777" w:rsidR="00645BBA" w:rsidRDefault="00645BBA" w:rsidP="0010711E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7BAF1B17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12</w:t>
                                        </w:r>
                                        <w:r>
                                          <w:t>01xxxxxxxx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tbl>
                                        <w:tblPr>
                                          <w:tblW w:w="0" w:type="auto"/>
                                          <w:tblCellSpacing w:w="0" w:type="dxa"/>
                                          <w:shd w:val="clear" w:color="auto" w:fill="FFFFFF"/>
                                          <w:tblCellMar>
                                            <w:top w:w="15" w:type="dxa"/>
                                            <w:left w:w="15" w:type="dxa"/>
                                            <w:bottom w:w="15" w:type="dxa"/>
                                            <w:right w:w="15" w:type="dxa"/>
                                          </w:tblCellMar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637"/>
                                        </w:tblGrid>
                                        <w:tr w:rsidR="00645BBA" w:rsidRPr="0059677C" w14:paraId="519FF373" w14:textId="77777777" w:rsidTr="0010711E">
                                          <w:trPr>
                                            <w:tblCellSpacing w:w="0" w:type="dxa"/>
                                          </w:trPr>
                                          <w:tc>
                                            <w:tcPr>
                                              <w:tcW w:w="0" w:type="auto"/>
                                              <w:shd w:val="clear" w:color="auto" w:fill="FFFFFF"/>
                                              <w:vAlign w:val="center"/>
                                              <w:hideMark/>
                                            </w:tcPr>
                                            <w:tbl>
                                              <w:tblPr>
                                                <w:tblW w:w="5000" w:type="pct"/>
                                                <w:tblCellSpacing w:w="0" w:type="dxa"/>
                                                <w:tblCellMar>
                                                  <w:left w:w="0" w:type="dxa"/>
                                                  <w:right w:w="0" w:type="dxa"/>
                                                </w:tblCellMar>
                                                <w:tblLook w:val="04A0" w:firstRow="1" w:lastRow="0" w:firstColumn="1" w:lastColumn="0" w:noHBand="0" w:noVBand="1"/>
                                              </w:tblPr>
                                              <w:tblGrid>
                                                <w:gridCol w:w="2607"/>
                                              </w:tblGrid>
                                              <w:tr w:rsidR="00645BBA" w:rsidRPr="0059677C" w14:paraId="68675ACA" w14:textId="77777777" w:rsidTr="0010711E">
                                                <w:trPr>
                                                  <w:tblCellSpacing w:w="0" w:type="dxa"/>
                                                </w:trPr>
                                                <w:tc>
                                                  <w:tcPr>
                                                    <w:tcW w:w="5000" w:type="pct"/>
                                                    <w:hideMark/>
                                                  </w:tcPr>
                                                  <w:p w14:paraId="07AF3A97" w14:textId="77777777" w:rsidR="00645BBA" w:rsidRPr="0059677C" w:rsidRDefault="00645BBA" w:rsidP="0010711E">
                                                    <w:pPr>
                                                      <w:widowControl/>
                                                    </w:pPr>
                                                    <w:r w:rsidRPr="0059677C">
                                                      <w:t>Label/Blank 3M7816/30x8</w:t>
                                                    </w:r>
                                                  </w:p>
                                                </w:tc>
                                              </w:tr>
                                            </w:tbl>
                                            <w:p w14:paraId="6012F077" w14:textId="77777777" w:rsidR="00645BBA" w:rsidRPr="0059677C" w:rsidRDefault="00645BBA" w:rsidP="0010711E">
                                              <w:pPr>
                                                <w:widowControl/>
                                              </w:pPr>
                                            </w:p>
                                          </w:tc>
                                        </w:tr>
                                      </w:tbl>
                                      <w:p w14:paraId="004B640A" w14:textId="77777777" w:rsidR="00645BBA" w:rsidRDefault="00645BBA"/>
                                    </w:tc>
                                  </w:tr>
                                  <w:tr w:rsidR="006A34CA" w14:paraId="40E40606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097DDE1C" w14:textId="77777777" w:rsidR="006A34CA" w:rsidRDefault="006A34CA" w:rsidP="0010711E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3CBE8D26" w14:textId="77777777" w:rsidR="006A34CA" w:rsidRDefault="006A34CA">
                                        <w:r>
                                          <w:rPr>
                                            <w:rFonts w:hint="eastAsia"/>
                                          </w:rPr>
                                          <w:t>3093xxxxxxxx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p w14:paraId="7539AE63" w14:textId="77777777" w:rsidR="006A34CA" w:rsidRPr="0059677C" w:rsidRDefault="00743281" w:rsidP="0010711E">
                                        <w:pPr>
                                          <w:widowControl/>
                                        </w:pPr>
                                        <w:r w:rsidRPr="00743281">
                                          <w:t>MODL BOM 3M7818/30X8 PWR label</w:t>
                                        </w:r>
                                      </w:p>
                                    </w:tc>
                                  </w:tr>
                                </w:tbl>
                                <w:p w14:paraId="06C7E9FA" w14:textId="77777777" w:rsidR="00645BBA" w:rsidRDefault="00645BBA" w:rsidP="00645BB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014C18" id="_x0000_s1336" type="#_x0000_t202" style="position:absolute;margin-left:371.2pt;margin-top:296.65pt;width:388.45pt;height:72.8pt;z-index:25165826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">
                      <v:textbox>
                        <w:txbxContent>
                          <w:tbl>
                            <w:tblPr>
                              <w:tblStyle w:val="a8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04"/>
                              <w:gridCol w:w="1843"/>
                              <w:gridCol w:w="4910"/>
                            </w:tblGrid>
                            <w:tr w:rsidR="00645BBA" w14:paraId="01D27651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71122CD7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編</w:t>
                                  </w:r>
                                  <w:r>
                                    <w:t>號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614F2FBC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料</w:t>
                                  </w:r>
                                  <w:r>
                                    <w:t>號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p w14:paraId="35E73469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品</w:t>
                                  </w:r>
                                  <w:r>
                                    <w:t>名</w:t>
                                  </w:r>
                                </w:p>
                              </w:tc>
                            </w:tr>
                            <w:tr w:rsidR="00645BBA" w14:paraId="67497E44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0211B08F" w14:textId="77777777" w:rsidR="00645BBA" w:rsidRDefault="00645BBA" w:rsidP="0010711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7BAF1B17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12</w:t>
                                  </w:r>
                                  <w:r>
                                    <w:t>01xxxxxxxx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tbl>
                                  <w:tblPr>
                                    <w:tblW w:w="0" w:type="auto"/>
                                    <w:tblCellSpacing w:w="0" w:type="dxa"/>
                                    <w:shd w:val="clear" w:color="auto" w:fill="FFFFFF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637"/>
                                  </w:tblGrid>
                                  <w:tr w:rsidR="00645BBA" w:rsidRPr="0059677C" w14:paraId="519FF373" w14:textId="77777777" w:rsidTr="0010711E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shd w:val="clear" w:color="auto" w:fill="FFFFFF"/>
                                        <w:vAlign w:val="center"/>
                                        <w:hideMark/>
                                      </w:tcPr>
                                      <w:tbl>
                                        <w:tblPr>
                                          <w:tblW w:w="5000" w:type="pct"/>
                                          <w:tblCellSpacing w:w="0" w:type="dxa"/>
                                          <w:tblCellMar>
                                            <w:left w:w="0" w:type="dxa"/>
                                            <w:right w:w="0" w:type="dxa"/>
                                          </w:tblCellMar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607"/>
                                        </w:tblGrid>
                                        <w:tr w:rsidR="00645BBA" w:rsidRPr="0059677C" w14:paraId="68675ACA" w14:textId="77777777" w:rsidTr="0010711E">
                                          <w:trPr>
                                            <w:tblCellSpacing w:w="0" w:type="dxa"/>
                                          </w:trPr>
                                          <w:tc>
                                            <w:tcPr>
                                              <w:tcW w:w="5000" w:type="pct"/>
                                              <w:hideMark/>
                                            </w:tcPr>
                                            <w:p w14:paraId="07AF3A97" w14:textId="77777777" w:rsidR="00645BBA" w:rsidRPr="0059677C" w:rsidRDefault="00645BBA" w:rsidP="0010711E">
                                              <w:pPr>
                                                <w:widowControl/>
                                              </w:pPr>
                                              <w:r w:rsidRPr="0059677C">
                                                <w:t>Label/Blank 3M7816/30x8</w:t>
                                              </w:r>
                                            </w:p>
                                          </w:tc>
                                        </w:tr>
                                      </w:tbl>
                                      <w:p w14:paraId="6012F077" w14:textId="77777777" w:rsidR="00645BBA" w:rsidRPr="0059677C" w:rsidRDefault="00645BBA" w:rsidP="0010711E">
                                        <w:pPr>
                                          <w:widowControl/>
                                        </w:pPr>
                                      </w:p>
                                    </w:tc>
                                  </w:tr>
                                </w:tbl>
                                <w:p w14:paraId="004B640A" w14:textId="77777777" w:rsidR="00645BBA" w:rsidRDefault="00645BBA"/>
                              </w:tc>
                            </w:tr>
                            <w:tr w:rsidR="006A34CA" w14:paraId="40E40606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097DDE1C" w14:textId="77777777" w:rsidR="006A34CA" w:rsidRDefault="006A34CA" w:rsidP="0010711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3CBE8D26" w14:textId="77777777" w:rsidR="006A34CA" w:rsidRDefault="006A34CA">
                                  <w:r>
                                    <w:rPr>
                                      <w:rFonts w:hint="eastAsia"/>
                                    </w:rPr>
                                    <w:t>3093xxxxxxxx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p w14:paraId="7539AE63" w14:textId="77777777" w:rsidR="006A34CA" w:rsidRPr="0059677C" w:rsidRDefault="00743281" w:rsidP="0010711E">
                                  <w:pPr>
                                    <w:widowControl/>
                                  </w:pPr>
                                  <w:r w:rsidRPr="00743281">
                                    <w:t>MODL BOM 3M7818/30X8 PWR label</w:t>
                                  </w:r>
                                </w:p>
                              </w:tc>
                            </w:tr>
                          </w:tbl>
                          <w:p w14:paraId="06C7E9FA" w14:textId="77777777" w:rsidR="00645BBA" w:rsidRDefault="00645BBA" w:rsidP="00645BBA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702E8F44" w14:textId="77777777" w:rsidR="00D95C77" w:rsidRDefault="00D95C77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CB1057" w:rsidRPr="00E41E25" w14:paraId="093C28B0" w14:textId="77777777" w:rsidTr="005C6FA6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453B2661" w14:textId="77777777" w:rsidR="00CB1057" w:rsidRPr="00E41E25" w:rsidRDefault="00CB1057" w:rsidP="009D7146">
            <w:pPr>
              <w:pStyle w:val="1"/>
              <w:pageBreakBefore/>
              <w:tabs>
                <w:tab w:val="num" w:pos="360"/>
              </w:tabs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二十五、包裝作業</w:t>
            </w:r>
          </w:p>
        </w:tc>
      </w:tr>
      <w:tr w:rsidR="00CB1057" w:rsidRPr="00E41E25" w14:paraId="7CCABA47" w14:textId="77777777" w:rsidTr="005C6FA6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63F1AC6C" w14:textId="77777777" w:rsidR="00CB1057" w:rsidRPr="00E41E25" w:rsidRDefault="00CB1057" w:rsidP="00CB1057">
            <w:pPr>
              <w:pStyle w:val="af2"/>
              <w:numPr>
                <w:ilvl w:val="0"/>
                <w:numId w:val="29"/>
              </w:numPr>
              <w:ind w:leftChars="0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將產品放入靜電袋中折好貼上膠帶</w:t>
            </w:r>
          </w:p>
          <w:p w14:paraId="497085D3" w14:textId="77777777" w:rsidR="00B10DEE" w:rsidRPr="00B10DEE" w:rsidRDefault="005743EC" w:rsidP="005743EC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1" behindDoc="0" locked="0" layoutInCell="1" allowOverlap="1" wp14:anchorId="6B43E4B8" wp14:editId="65626073">
                      <wp:simplePos x="0" y="0"/>
                      <wp:positionH relativeFrom="column">
                        <wp:posOffset>3110712</wp:posOffset>
                      </wp:positionH>
                      <wp:positionV relativeFrom="paragraph">
                        <wp:posOffset>865098</wp:posOffset>
                      </wp:positionV>
                      <wp:extent cx="1762963" cy="1528877"/>
                      <wp:effectExtent l="0" t="0" r="0" b="0"/>
                      <wp:wrapNone/>
                      <wp:docPr id="497071719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2963" cy="15288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68C9B5" w14:textId="77777777" w:rsidR="005743EC" w:rsidRPr="005743EC" w:rsidRDefault="005743EC" w:rsidP="005743EC">
                                  <w:pPr>
                                    <w:jc w:val="center"/>
                                  </w:pPr>
                                  <w:r w:rsidRPr="005743EC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E9F152C" wp14:editId="07FBED10">
                                        <wp:extent cx="2343150" cy="1638300"/>
                                        <wp:effectExtent l="0" t="0" r="0" b="0"/>
                                        <wp:docPr id="220034220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3E4B8" id="_x0000_s1338" type="#_x0000_t202" style="position:absolute;margin-left:244.95pt;margin-top:68.1pt;width:138.8pt;height:120.4pt;z-index:2516583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" filled="f" stroked="f" strokeweight=".5pt">
                      <v:textbox>
                        <w:txbxContent>
                          <w:p w14:paraId="1118D6E6" w14:textId="77777777" w:rsidR="005743EC" w:rsidRPr="005743EC" w:rsidRDefault="005743EC" w:rsidP="005743EC">
                            <w:pPr>
                              <w:jc w:val="center"/>
                            </w:pPr>
                            <w:r w:rsidRPr="005743EC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39D9A59B" wp14:editId="7E064D1A">
                      <wp:simplePos x="0" y="0"/>
                      <wp:positionH relativeFrom="column">
                        <wp:posOffset>755802</wp:posOffset>
                      </wp:positionH>
                      <wp:positionV relativeFrom="paragraph">
                        <wp:posOffset>718947</wp:posOffset>
                      </wp:positionV>
                      <wp:extent cx="4091947" cy="1828800"/>
                      <wp:effectExtent l="0" t="0" r="3810" b="0"/>
                      <wp:wrapNone/>
                      <wp:docPr id="1976200703" name="群組 2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91947" cy="1828800"/>
                                <a:chOff x="0" y="0"/>
                                <a:chExt cx="4091947" cy="1828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8819199" name="圖片 27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0936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987013238" name="矩形 286"/>
                              <wps:cNvSpPr/>
                              <wps:spPr>
                                <a:xfrm>
                                  <a:off x="3789274" y="0"/>
                                  <a:ext cx="302673" cy="1828800"/>
                                </a:xfrm>
                                <a:prstGeom prst="rect">
                                  <a:avLst/>
                                </a:prstGeom>
                                <a:blipFill>
                                  <a:blip r:embed="rId141"/>
                                  <a:tile tx="0" ty="0" sx="100000" sy="100000" flip="none" algn="tl"/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FC5758" id="群組 288" o:spid="_x0000_s1026" style="position:absolute;margin-left:59.5pt;margin-top:56.6pt;width:322.2pt;height:2in;z-index:251658240" coordsize="40919,18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">
                      <v:shape id="圖片 277" o:spid="_x0000_s1027" type="#_x0000_t75" style="position:absolute;width:38093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">
                        <v:imagedata r:id="rId107" o:title=""/>
                      </v:shape>
                      <v:rect id="矩形 286" o:spid="_x0000_s1028" style="position:absolute;left:37892;width:3027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" stroked="f" strokeweight="1pt">
                        <v:fill r:id="rId108" o:title="" recolor="t" rotate="t" type="tile"/>
                      </v:rect>
                    </v:group>
                  </w:pict>
                </mc:Fallback>
              </mc:AlternateContent>
            </w:r>
            <w:r w:rsidR="004C013C"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86" behindDoc="0" locked="0" layoutInCell="1" allowOverlap="1" wp14:anchorId="2E7B45E9" wp14:editId="67AB83D6">
                  <wp:simplePos x="0" y="0"/>
                  <wp:positionH relativeFrom="column">
                    <wp:posOffset>6149340</wp:posOffset>
                  </wp:positionH>
                  <wp:positionV relativeFrom="paragraph">
                    <wp:posOffset>229870</wp:posOffset>
                  </wp:positionV>
                  <wp:extent cx="2190750" cy="2961005"/>
                  <wp:effectExtent l="0" t="4128" r="0" b="0"/>
                  <wp:wrapNone/>
                  <wp:docPr id="1042826250" name="圖片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190750" cy="2961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85932B4" w14:textId="77777777" w:rsidR="00FA5636" w:rsidRDefault="00FA5636"/>
    <w:sectPr w:rsidR="00FA5636" w:rsidSect="00BD135E">
      <w:headerReference w:type="default" r:id="rId143"/>
      <w:footerReference w:type="default" r:id="rId144"/>
      <w:headerReference w:type="first" r:id="rId145"/>
      <w:footerReference w:type="first" r:id="rId146"/>
      <w:pgSz w:w="16840" w:h="11907" w:orient="landscape" w:code="9"/>
      <w:pgMar w:top="1077" w:right="851" w:bottom="851" w:left="851" w:header="851" w:footer="454" w:gutter="0"/>
      <w:cols w:space="425"/>
      <w:titlePg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1A3C2" w14:textId="77777777" w:rsidR="00FA5636" w:rsidRDefault="00FA5636">
      <w:r>
        <w:separator/>
      </w:r>
    </w:p>
  </w:endnote>
  <w:endnote w:type="continuationSeparator" w:id="0">
    <w:p w14:paraId="3B5E9892" w14:textId="77777777" w:rsidR="00FA5636" w:rsidRDefault="00FA5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粗黑體">
    <w:altName w:val="新細明體"/>
    <w:charset w:val="88"/>
    <w:family w:val="modern"/>
    <w:pitch w:val="fixed"/>
    <w:sig w:usb0="A000023F" w:usb1="3A4F9C38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細圓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85" w:type="dxa"/>
      <w:tblInd w:w="-84" w:type="dxa"/>
      <w:tblBorders>
        <w:top w:val="single" w:sz="1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6112"/>
      <w:gridCol w:w="4365"/>
      <w:gridCol w:w="555"/>
      <w:gridCol w:w="4453"/>
    </w:tblGrid>
    <w:tr w:rsidR="00D86B20" w14:paraId="3FDF7C2E" w14:textId="77777777" w:rsidTr="000C2FAC">
      <w:trPr>
        <w:trHeight w:val="381"/>
      </w:trPr>
      <w:tc>
        <w:tcPr>
          <w:tcW w:w="6112" w:type="dxa"/>
        </w:tcPr>
        <w:p w14:paraId="6326DA17" w14:textId="77777777" w:rsidR="00E41E25" w:rsidRPr="00E41E25" w:rsidRDefault="00D86B20" w:rsidP="00145F91">
          <w:pPr>
            <w:pStyle w:val="a5"/>
            <w:jc w:val="both"/>
            <w:rPr>
              <w:rFonts w:ascii="Calibri Light" w:eastAsia="標楷體" w:hAnsi="Calibri Light" w:cs="Arial"/>
            </w:rPr>
          </w:pPr>
          <w:r>
            <w:rPr>
              <w:rFonts w:hint="eastAsia"/>
              <w:sz w:val="22"/>
            </w:rPr>
            <w:t>文件編號</w:t>
          </w:r>
          <w:r w:rsidRPr="008E157E">
            <w:rPr>
              <w:rFonts w:ascii="Calibri Light" w:hAnsi="Calibri Light"/>
              <w:sz w:val="22"/>
            </w:rPr>
            <w:t>：</w:t>
          </w:r>
          <w:r w:rsidR="00E41E25">
            <w:rPr>
              <w:rFonts w:ascii="Calibri Light" w:eastAsia="標楷體" w:hAnsi="Calibri Light" w:cs="Arial" w:hint="eastAsia"/>
            </w:rPr>
            <w:t>aa</w:t>
          </w:r>
        </w:p>
      </w:tc>
      <w:tc>
        <w:tcPr>
          <w:tcW w:w="4365" w:type="dxa"/>
        </w:tcPr>
        <w:p w14:paraId="64899964" w14:textId="77777777" w:rsidR="00D86B20" w:rsidRDefault="00D86B20" w:rsidP="004F4992">
          <w:pPr>
            <w:pStyle w:val="a5"/>
            <w:jc w:val="both"/>
          </w:pPr>
          <w:r>
            <w:rPr>
              <w:rFonts w:hint="eastAsia"/>
              <w:sz w:val="22"/>
            </w:rPr>
            <w:t>版本：</w:t>
          </w:r>
          <w:r>
            <w:rPr>
              <w:rFonts w:hint="eastAsia"/>
              <w:sz w:val="22"/>
            </w:rPr>
            <w:t>1.0</w:t>
          </w:r>
        </w:p>
      </w:tc>
      <w:tc>
        <w:tcPr>
          <w:tcW w:w="555" w:type="dxa"/>
        </w:tcPr>
        <w:p w14:paraId="0DCE86E5" w14:textId="77777777" w:rsidR="00D86B20" w:rsidRDefault="00D86B20">
          <w:pPr>
            <w:pStyle w:val="a5"/>
            <w:rPr>
              <w:b/>
              <w:sz w:val="22"/>
            </w:rPr>
          </w:pPr>
        </w:p>
      </w:tc>
      <w:tc>
        <w:tcPr>
          <w:tcW w:w="4453" w:type="dxa"/>
        </w:tcPr>
        <w:p w14:paraId="4719B271" w14:textId="77777777" w:rsidR="00D86B20" w:rsidRDefault="00D86B20">
          <w:pPr>
            <w:pStyle w:val="a5"/>
            <w:rPr>
              <w:b/>
              <w:sz w:val="22"/>
            </w:rPr>
          </w:pPr>
          <w:r>
            <w:rPr>
              <w:rStyle w:val="a6"/>
              <w:rFonts w:hint="eastAsia"/>
              <w:sz w:val="22"/>
            </w:rPr>
            <w:t>頁次：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PAGE </w:instrText>
          </w:r>
          <w:r>
            <w:rPr>
              <w:rStyle w:val="a6"/>
              <w:sz w:val="22"/>
            </w:rPr>
            <w:fldChar w:fldCharType="separate"/>
          </w:r>
          <w:r w:rsidR="004B3B50">
            <w:rPr>
              <w:rStyle w:val="a6"/>
              <w:noProof/>
              <w:sz w:val="22"/>
            </w:rPr>
            <w:t>2</w:t>
          </w:r>
          <w:r>
            <w:rPr>
              <w:rStyle w:val="a6"/>
              <w:sz w:val="22"/>
            </w:rPr>
            <w:fldChar w:fldCharType="end"/>
          </w:r>
          <w:r>
            <w:rPr>
              <w:rStyle w:val="a6"/>
              <w:sz w:val="22"/>
            </w:rPr>
            <w:t>/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NUMPAGES </w:instrText>
          </w:r>
          <w:r>
            <w:rPr>
              <w:rStyle w:val="a6"/>
              <w:sz w:val="22"/>
            </w:rPr>
            <w:fldChar w:fldCharType="separate"/>
          </w:r>
          <w:r w:rsidR="004B3B50">
            <w:rPr>
              <w:rStyle w:val="a6"/>
              <w:noProof/>
              <w:sz w:val="22"/>
            </w:rPr>
            <w:t>3</w:t>
          </w:r>
          <w:r>
            <w:rPr>
              <w:rStyle w:val="a6"/>
              <w:sz w:val="22"/>
            </w:rPr>
            <w:fldChar w:fldCharType="end"/>
          </w:r>
        </w:p>
      </w:tc>
    </w:tr>
  </w:tbl>
  <w:p w14:paraId="7BABD676" w14:textId="77777777" w:rsidR="00D86B20" w:rsidRDefault="00D86B20">
    <w:pPr>
      <w:pStyle w:val="a5"/>
      <w:rPr>
        <w:sz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BF7BA" w14:textId="77777777" w:rsidR="00D86B20" w:rsidRDefault="00D86B20">
    <w:pPr>
      <w:pStyle w:val="a5"/>
    </w:pPr>
    <w:r>
      <w:rPr>
        <w:rFonts w:ascii="細明體" w:eastAsia="細明體" w:hAnsi="細明體" w:cs="細明體" w:hint="eastAsia"/>
        <w:w w:val="15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DA663" w14:textId="77777777" w:rsidR="00FA5636" w:rsidRDefault="00FA5636">
      <w:r>
        <w:rPr>
          <w:rFonts w:hint="eastAsia"/>
        </w:rPr>
        <w:separator/>
      </w:r>
    </w:p>
  </w:footnote>
  <w:footnote w:type="continuationSeparator" w:id="0">
    <w:p w14:paraId="485514BD" w14:textId="77777777" w:rsidR="00FA5636" w:rsidRDefault="00FA5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7AF3E6FD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D2965A5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82D3FC2" w14:textId="77777777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14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79F17F4D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125F9460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22F7346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1991758004" name="圖片 1991758004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1660878" w14:textId="77777777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14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77CBE3DD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1277485371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19166730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6D63"/>
    <w:multiLevelType w:val="hybridMultilevel"/>
    <w:tmpl w:val="8EFE473C"/>
    <w:lvl w:ilvl="0" w:tplc="4C0CDA80">
      <w:start w:val="9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BA12F7"/>
    <w:multiLevelType w:val="hybridMultilevel"/>
    <w:tmpl w:val="A7749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4072CE"/>
    <w:multiLevelType w:val="hybridMultilevel"/>
    <w:tmpl w:val="766214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695CDA"/>
    <w:multiLevelType w:val="hybridMultilevel"/>
    <w:tmpl w:val="BFEEA60E"/>
    <w:lvl w:ilvl="0" w:tplc="1818B36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B3B1396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4F191E"/>
    <w:multiLevelType w:val="hybridMultilevel"/>
    <w:tmpl w:val="31AE6FCA"/>
    <w:lvl w:ilvl="0" w:tplc="76644D96">
      <w:start w:val="1"/>
      <w:numFmt w:val="bullet"/>
      <w:lvlText w:val=""/>
      <w:lvlJc w:val="left"/>
      <w:pPr>
        <w:tabs>
          <w:tab w:val="num" w:pos="425"/>
        </w:tabs>
        <w:ind w:left="425" w:hanging="425"/>
      </w:pPr>
      <w:rPr>
        <w:rFonts w:ascii="Monotype Sorts" w:hAnsi="Monotype Sorts" w:hint="default"/>
        <w:color w:val="auto"/>
      </w:rPr>
    </w:lvl>
    <w:lvl w:ilvl="1" w:tplc="DB4443A0">
      <w:start w:val="1"/>
      <w:numFmt w:val="bullet"/>
      <w:lvlText w:val=""/>
      <w:lvlJc w:val="left"/>
      <w:pPr>
        <w:tabs>
          <w:tab w:val="num" w:pos="857"/>
        </w:tabs>
        <w:ind w:left="857" w:hanging="377"/>
      </w:pPr>
      <w:rPr>
        <w:rFonts w:ascii="Wingdings" w:hAnsi="Wingdings" w:hint="default"/>
        <w:sz w:val="20"/>
        <w:szCs w:val="20"/>
      </w:rPr>
    </w:lvl>
    <w:lvl w:ilvl="2" w:tplc="013A4882">
      <w:start w:val="1"/>
      <w:numFmt w:val="bullet"/>
      <w:lvlText w:val=""/>
      <w:lvlJc w:val="left"/>
      <w:pPr>
        <w:tabs>
          <w:tab w:val="num" w:pos="1337"/>
        </w:tabs>
        <w:ind w:left="1337" w:hanging="377"/>
      </w:pPr>
      <w:rPr>
        <w:rFonts w:ascii="Wingdings" w:hAnsi="Wingdings" w:hint="default"/>
        <w:color w:val="auto"/>
        <w:sz w:val="20"/>
        <w:szCs w:val="20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12A2FB2"/>
    <w:multiLevelType w:val="hybridMultilevel"/>
    <w:tmpl w:val="F4EEDEB2"/>
    <w:lvl w:ilvl="0" w:tplc="40322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2DC4351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4E6702D"/>
    <w:multiLevelType w:val="hybridMultilevel"/>
    <w:tmpl w:val="3FC4D7FE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046C8E"/>
    <w:multiLevelType w:val="hybridMultilevel"/>
    <w:tmpl w:val="53B82DD0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FB6382"/>
    <w:multiLevelType w:val="hybridMultilevel"/>
    <w:tmpl w:val="4D7AB286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1F3630"/>
    <w:multiLevelType w:val="hybridMultilevel"/>
    <w:tmpl w:val="0FCC4162"/>
    <w:lvl w:ilvl="0" w:tplc="9BCA0E8C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bCs/>
        <w:color w:val="auto"/>
        <w:shd w:val="clear" w:color="auto" w:fil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31F0744"/>
    <w:multiLevelType w:val="hybridMultilevel"/>
    <w:tmpl w:val="355C79A8"/>
    <w:lvl w:ilvl="0" w:tplc="BF303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2582798"/>
    <w:multiLevelType w:val="hybridMultilevel"/>
    <w:tmpl w:val="BA803ECA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91475E"/>
    <w:multiLevelType w:val="hybridMultilevel"/>
    <w:tmpl w:val="7548D366"/>
    <w:lvl w:ilvl="0" w:tplc="04090015">
      <w:start w:val="1"/>
      <w:numFmt w:val="taiwaneseCountingThousand"/>
      <w:lvlText w:val="%1、"/>
      <w:lvlJc w:val="left"/>
      <w:pPr>
        <w:tabs>
          <w:tab w:val="num" w:pos="5016"/>
        </w:tabs>
        <w:ind w:left="5016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7335"/>
        </w:tabs>
        <w:ind w:left="733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815"/>
        </w:tabs>
        <w:ind w:left="781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295"/>
        </w:tabs>
        <w:ind w:left="829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775"/>
        </w:tabs>
        <w:ind w:left="877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255"/>
        </w:tabs>
        <w:ind w:left="925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735"/>
        </w:tabs>
        <w:ind w:left="973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10215"/>
        </w:tabs>
        <w:ind w:left="1021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695"/>
        </w:tabs>
        <w:ind w:left="10695" w:hanging="480"/>
      </w:pPr>
    </w:lvl>
  </w:abstractNum>
  <w:abstractNum w:abstractNumId="15" w15:restartNumberingAfterBreak="0">
    <w:nsid w:val="41C25F1F"/>
    <w:multiLevelType w:val="hybridMultilevel"/>
    <w:tmpl w:val="D52C84F6"/>
    <w:lvl w:ilvl="0" w:tplc="4D5C5A5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5FA54C3"/>
    <w:multiLevelType w:val="hybridMultilevel"/>
    <w:tmpl w:val="3CB2D602"/>
    <w:lvl w:ilvl="0" w:tplc="86D88E6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7402053"/>
    <w:multiLevelType w:val="hybridMultilevel"/>
    <w:tmpl w:val="63DC622A"/>
    <w:lvl w:ilvl="0" w:tplc="52D6731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9603BD7"/>
    <w:multiLevelType w:val="hybridMultilevel"/>
    <w:tmpl w:val="C6AE8924"/>
    <w:lvl w:ilvl="0" w:tplc="F8800D96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-480"/>
        </w:tabs>
        <w:ind w:left="-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0"/>
        </w:tabs>
        <w:ind w:left="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</w:abstractNum>
  <w:abstractNum w:abstractNumId="19" w15:restartNumberingAfterBreak="0">
    <w:nsid w:val="590565E8"/>
    <w:multiLevelType w:val="hybridMultilevel"/>
    <w:tmpl w:val="23D270D0"/>
    <w:lvl w:ilvl="0" w:tplc="6EF671B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04503C"/>
    <w:multiLevelType w:val="hybridMultilevel"/>
    <w:tmpl w:val="678AB71A"/>
    <w:lvl w:ilvl="0" w:tplc="013A4882">
      <w:start w:val="1"/>
      <w:numFmt w:val="bullet"/>
      <w:lvlText w:val=""/>
      <w:lvlJc w:val="left"/>
      <w:pPr>
        <w:tabs>
          <w:tab w:val="num" w:pos="377"/>
        </w:tabs>
        <w:ind w:left="377" w:hanging="377"/>
      </w:pPr>
      <w:rPr>
        <w:rFonts w:ascii="Wingdings" w:hAnsi="Wingdings" w:hint="default"/>
        <w:sz w:val="20"/>
        <w:szCs w:val="20"/>
      </w:rPr>
    </w:lvl>
    <w:lvl w:ilvl="1" w:tplc="5C908B16">
      <w:start w:val="13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20"/>
        <w:szCs w:val="20"/>
      </w:rPr>
    </w:lvl>
    <w:lvl w:ilvl="2" w:tplc="5B8A111C">
      <w:start w:val="76"/>
      <w:numFmt w:val="bullet"/>
      <w:lvlText w:val="◎"/>
      <w:lvlJc w:val="left"/>
      <w:pPr>
        <w:tabs>
          <w:tab w:val="num" w:pos="1320"/>
        </w:tabs>
        <w:ind w:left="1320" w:hanging="360"/>
      </w:pPr>
      <w:rPr>
        <w:rFonts w:ascii="標楷體" w:eastAsia="標楷體" w:hAnsi="標楷體" w:cs="Times New Roman" w:hint="eastAsia"/>
      </w:rPr>
    </w:lvl>
    <w:lvl w:ilvl="3" w:tplc="5A8638C2">
      <w:start w:val="1"/>
      <w:numFmt w:val="bullet"/>
      <w:lvlText w:val="☆"/>
      <w:lvlJc w:val="left"/>
      <w:pPr>
        <w:tabs>
          <w:tab w:val="num" w:pos="1800"/>
        </w:tabs>
        <w:ind w:left="1800" w:hanging="360"/>
      </w:pPr>
      <w:rPr>
        <w:rFonts w:ascii="標楷體" w:eastAsia="標楷體" w:hAnsi="標楷體" w:cs="Times New Roman" w:hint="eastAsia"/>
        <w:sz w:val="20"/>
        <w:szCs w:val="20"/>
        <w:lang w:val="en-US"/>
      </w:rPr>
    </w:lvl>
    <w:lvl w:ilvl="4" w:tplc="F8800D96">
      <w:start w:val="1"/>
      <w:numFmt w:val="bullet"/>
      <w:lvlText w:val="□"/>
      <w:lvlJc w:val="left"/>
      <w:pPr>
        <w:tabs>
          <w:tab w:val="num" w:pos="2280"/>
        </w:tabs>
        <w:ind w:left="2280" w:hanging="360"/>
      </w:pPr>
      <w:rPr>
        <w:rFonts w:ascii="標楷體" w:eastAsia="標楷體" w:hAnsi="標楷體" w:cs="Times New Roman" w:hint="eastAsia"/>
        <w:sz w:val="20"/>
        <w:szCs w:val="20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C7415D2"/>
    <w:multiLevelType w:val="hybridMultilevel"/>
    <w:tmpl w:val="8CA86F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06C5CA5"/>
    <w:multiLevelType w:val="hybridMultilevel"/>
    <w:tmpl w:val="2FD0AB60"/>
    <w:lvl w:ilvl="0" w:tplc="75DE21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D00AAA"/>
    <w:multiLevelType w:val="hybridMultilevel"/>
    <w:tmpl w:val="DB76F53E"/>
    <w:lvl w:ilvl="0" w:tplc="522246A0">
      <w:start w:val="1"/>
      <w:numFmt w:val="taiwaneseCountingThousand"/>
      <w:lvlText w:val="%1、"/>
      <w:lvlJc w:val="left"/>
      <w:pPr>
        <w:ind w:left="360" w:hanging="360"/>
      </w:pPr>
      <w:rPr>
        <w:rFonts w:ascii="標楷體" w:eastAsia="標楷體" w:hAnsi="標楷體" w:hint="eastAsia"/>
        <w:b/>
        <w:color w:val="auto"/>
        <w:shd w:val="clear" w:color="auto" w:fil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B1673F8"/>
    <w:multiLevelType w:val="hybridMultilevel"/>
    <w:tmpl w:val="408C9FCE"/>
    <w:lvl w:ilvl="0" w:tplc="1D1ABD2E">
      <w:start w:val="1"/>
      <w:numFmt w:val="taiwaneseCountingThousand"/>
      <w:lvlText w:val="%1、"/>
      <w:lvlJc w:val="left"/>
      <w:pPr>
        <w:tabs>
          <w:tab w:val="num" w:pos="6210"/>
        </w:tabs>
        <w:ind w:left="621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6690"/>
        </w:tabs>
        <w:ind w:left="669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170"/>
        </w:tabs>
        <w:ind w:left="717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650"/>
        </w:tabs>
        <w:ind w:left="765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130"/>
        </w:tabs>
        <w:ind w:left="813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610"/>
        </w:tabs>
        <w:ind w:left="861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90"/>
        </w:tabs>
        <w:ind w:left="909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9570"/>
        </w:tabs>
        <w:ind w:left="957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50"/>
        </w:tabs>
        <w:ind w:left="10050" w:hanging="480"/>
      </w:pPr>
    </w:lvl>
  </w:abstractNum>
  <w:abstractNum w:abstractNumId="25" w15:restartNumberingAfterBreak="0">
    <w:nsid w:val="6FD33B6F"/>
    <w:multiLevelType w:val="hybridMultilevel"/>
    <w:tmpl w:val="E7843A26"/>
    <w:lvl w:ilvl="0" w:tplc="9AC62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6B5548F"/>
    <w:multiLevelType w:val="hybridMultilevel"/>
    <w:tmpl w:val="682CE5AE"/>
    <w:lvl w:ilvl="0" w:tplc="071287CC">
      <w:start w:val="1"/>
      <w:numFmt w:val="bullet"/>
      <w:lvlText w:val="※"/>
      <w:lvlJc w:val="left"/>
      <w:pPr>
        <w:ind w:left="480" w:hanging="480"/>
      </w:pPr>
      <w:rPr>
        <w:rFonts w:ascii="Arial Unicode MS" w:eastAsia="Arial Unicode MS" w:hAnsi="Arial Unicode MS" w:hint="eastAsia"/>
        <w:color w:val="FF0000"/>
        <w:sz w:val="32"/>
        <w:szCs w:val="3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6CF399D"/>
    <w:multiLevelType w:val="hybridMultilevel"/>
    <w:tmpl w:val="EDC6547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8" w15:restartNumberingAfterBreak="0">
    <w:nsid w:val="7B776692"/>
    <w:multiLevelType w:val="hybridMultilevel"/>
    <w:tmpl w:val="40E055A2"/>
    <w:lvl w:ilvl="0" w:tplc="34FCF1E4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02657723">
    <w:abstractNumId w:val="16"/>
  </w:num>
  <w:num w:numId="2" w16cid:durableId="348725753">
    <w:abstractNumId w:val="18"/>
  </w:num>
  <w:num w:numId="3" w16cid:durableId="870456373">
    <w:abstractNumId w:val="17"/>
  </w:num>
  <w:num w:numId="4" w16cid:durableId="762722627">
    <w:abstractNumId w:val="24"/>
  </w:num>
  <w:num w:numId="5" w16cid:durableId="317611657">
    <w:abstractNumId w:val="6"/>
  </w:num>
  <w:num w:numId="6" w16cid:durableId="133103906">
    <w:abstractNumId w:val="26"/>
  </w:num>
  <w:num w:numId="7" w16cid:durableId="200857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457986">
    <w:abstractNumId w:val="5"/>
  </w:num>
  <w:num w:numId="9" w16cid:durableId="28461030">
    <w:abstractNumId w:val="20"/>
  </w:num>
  <w:num w:numId="10" w16cid:durableId="620306556">
    <w:abstractNumId w:val="28"/>
  </w:num>
  <w:num w:numId="11" w16cid:durableId="2094155579">
    <w:abstractNumId w:val="25"/>
  </w:num>
  <w:num w:numId="12" w16cid:durableId="416749971">
    <w:abstractNumId w:val="19"/>
  </w:num>
  <w:num w:numId="13" w16cid:durableId="500509413">
    <w:abstractNumId w:val="2"/>
  </w:num>
  <w:num w:numId="14" w16cid:durableId="808746071">
    <w:abstractNumId w:val="27"/>
  </w:num>
  <w:num w:numId="15" w16cid:durableId="1476408785">
    <w:abstractNumId w:val="21"/>
  </w:num>
  <w:num w:numId="16" w16cid:durableId="1256091931">
    <w:abstractNumId w:val="3"/>
  </w:num>
  <w:num w:numId="17" w16cid:durableId="1057700006">
    <w:abstractNumId w:val="13"/>
  </w:num>
  <w:num w:numId="18" w16cid:durableId="1583223770">
    <w:abstractNumId w:val="9"/>
  </w:num>
  <w:num w:numId="19" w16cid:durableId="2145000707">
    <w:abstractNumId w:val="22"/>
  </w:num>
  <w:num w:numId="20" w16cid:durableId="287471696">
    <w:abstractNumId w:val="23"/>
  </w:num>
  <w:num w:numId="21" w16cid:durableId="827865005">
    <w:abstractNumId w:val="8"/>
  </w:num>
  <w:num w:numId="22" w16cid:durableId="1727802761">
    <w:abstractNumId w:val="14"/>
  </w:num>
  <w:num w:numId="23" w16cid:durableId="604506021">
    <w:abstractNumId w:val="15"/>
  </w:num>
  <w:num w:numId="24" w16cid:durableId="261383361">
    <w:abstractNumId w:val="4"/>
  </w:num>
  <w:num w:numId="25" w16cid:durableId="71320349">
    <w:abstractNumId w:val="11"/>
  </w:num>
  <w:num w:numId="26" w16cid:durableId="1294945933">
    <w:abstractNumId w:val="7"/>
  </w:num>
  <w:num w:numId="27" w16cid:durableId="1085570686">
    <w:abstractNumId w:val="0"/>
  </w:num>
  <w:num w:numId="28" w16cid:durableId="1310793622">
    <w:abstractNumId w:val="1"/>
  </w:num>
  <w:num w:numId="29" w16cid:durableId="1535580251">
    <w:abstractNumId w:val="12"/>
  </w:num>
  <w:num w:numId="30" w16cid:durableId="79201617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mirrorMargin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hdrShapeDefaults>
    <o:shapedefaults v:ext="edit" spidmax="2050">
      <o:colormru v:ext="edit" colors="#6f6,#3daa0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6D"/>
    <w:rsid w:val="00000D57"/>
    <w:rsid w:val="00001472"/>
    <w:rsid w:val="00003E89"/>
    <w:rsid w:val="000044C6"/>
    <w:rsid w:val="00006B94"/>
    <w:rsid w:val="00007017"/>
    <w:rsid w:val="000071D0"/>
    <w:rsid w:val="0001110A"/>
    <w:rsid w:val="00013C3B"/>
    <w:rsid w:val="000142B5"/>
    <w:rsid w:val="00014513"/>
    <w:rsid w:val="0001548F"/>
    <w:rsid w:val="0001710F"/>
    <w:rsid w:val="00017857"/>
    <w:rsid w:val="000202F2"/>
    <w:rsid w:val="0002157D"/>
    <w:rsid w:val="00022778"/>
    <w:rsid w:val="000228F4"/>
    <w:rsid w:val="00023549"/>
    <w:rsid w:val="00024C7C"/>
    <w:rsid w:val="00025864"/>
    <w:rsid w:val="00026CDD"/>
    <w:rsid w:val="00032F22"/>
    <w:rsid w:val="0003384F"/>
    <w:rsid w:val="00033ABA"/>
    <w:rsid w:val="0003476C"/>
    <w:rsid w:val="0003652C"/>
    <w:rsid w:val="000371EB"/>
    <w:rsid w:val="00040064"/>
    <w:rsid w:val="0004078F"/>
    <w:rsid w:val="00041437"/>
    <w:rsid w:val="000425F2"/>
    <w:rsid w:val="0004266E"/>
    <w:rsid w:val="000426AF"/>
    <w:rsid w:val="00043256"/>
    <w:rsid w:val="00043306"/>
    <w:rsid w:val="00043318"/>
    <w:rsid w:val="00043488"/>
    <w:rsid w:val="00044015"/>
    <w:rsid w:val="00044C25"/>
    <w:rsid w:val="000460C2"/>
    <w:rsid w:val="00046FAD"/>
    <w:rsid w:val="0004757A"/>
    <w:rsid w:val="000509E0"/>
    <w:rsid w:val="00050EE5"/>
    <w:rsid w:val="00052477"/>
    <w:rsid w:val="00052DE4"/>
    <w:rsid w:val="00053187"/>
    <w:rsid w:val="0005384B"/>
    <w:rsid w:val="00054695"/>
    <w:rsid w:val="00054B3B"/>
    <w:rsid w:val="000568AD"/>
    <w:rsid w:val="00056B4F"/>
    <w:rsid w:val="00061019"/>
    <w:rsid w:val="000637EB"/>
    <w:rsid w:val="000645B2"/>
    <w:rsid w:val="00064ABE"/>
    <w:rsid w:val="00065C10"/>
    <w:rsid w:val="000664A1"/>
    <w:rsid w:val="000716CB"/>
    <w:rsid w:val="00072000"/>
    <w:rsid w:val="00072681"/>
    <w:rsid w:val="00072C2F"/>
    <w:rsid w:val="00073694"/>
    <w:rsid w:val="00074E3A"/>
    <w:rsid w:val="00075F7B"/>
    <w:rsid w:val="000761DA"/>
    <w:rsid w:val="00076E37"/>
    <w:rsid w:val="00077C16"/>
    <w:rsid w:val="00077C3D"/>
    <w:rsid w:val="00077C59"/>
    <w:rsid w:val="00080FA7"/>
    <w:rsid w:val="00082454"/>
    <w:rsid w:val="00082838"/>
    <w:rsid w:val="000828E1"/>
    <w:rsid w:val="00087E3E"/>
    <w:rsid w:val="0009072C"/>
    <w:rsid w:val="000907DD"/>
    <w:rsid w:val="000920F1"/>
    <w:rsid w:val="00096D1F"/>
    <w:rsid w:val="000975BB"/>
    <w:rsid w:val="000A184A"/>
    <w:rsid w:val="000A5D69"/>
    <w:rsid w:val="000A62BF"/>
    <w:rsid w:val="000B0807"/>
    <w:rsid w:val="000B2C6D"/>
    <w:rsid w:val="000B4F73"/>
    <w:rsid w:val="000B6788"/>
    <w:rsid w:val="000C21A4"/>
    <w:rsid w:val="000C2FAC"/>
    <w:rsid w:val="000C3990"/>
    <w:rsid w:val="000C62C3"/>
    <w:rsid w:val="000C72E8"/>
    <w:rsid w:val="000D09CB"/>
    <w:rsid w:val="000D1487"/>
    <w:rsid w:val="000D2146"/>
    <w:rsid w:val="000D2226"/>
    <w:rsid w:val="000D3DF5"/>
    <w:rsid w:val="000D413C"/>
    <w:rsid w:val="000D54E3"/>
    <w:rsid w:val="000D6390"/>
    <w:rsid w:val="000D6BCE"/>
    <w:rsid w:val="000D7917"/>
    <w:rsid w:val="000E0D21"/>
    <w:rsid w:val="000E1FDB"/>
    <w:rsid w:val="000E2CC6"/>
    <w:rsid w:val="000E34E0"/>
    <w:rsid w:val="000E57CD"/>
    <w:rsid w:val="000E61EF"/>
    <w:rsid w:val="000E6819"/>
    <w:rsid w:val="000E741C"/>
    <w:rsid w:val="000F075E"/>
    <w:rsid w:val="000F0E47"/>
    <w:rsid w:val="000F10C6"/>
    <w:rsid w:val="000F10DC"/>
    <w:rsid w:val="000F26D1"/>
    <w:rsid w:val="000F3967"/>
    <w:rsid w:val="000F3FC4"/>
    <w:rsid w:val="000F4A11"/>
    <w:rsid w:val="000F69FD"/>
    <w:rsid w:val="000F6A3B"/>
    <w:rsid w:val="00100C8A"/>
    <w:rsid w:val="00103597"/>
    <w:rsid w:val="00103EE3"/>
    <w:rsid w:val="00104264"/>
    <w:rsid w:val="00104914"/>
    <w:rsid w:val="00104D9A"/>
    <w:rsid w:val="001050C0"/>
    <w:rsid w:val="00105461"/>
    <w:rsid w:val="00105872"/>
    <w:rsid w:val="0011144D"/>
    <w:rsid w:val="001120C7"/>
    <w:rsid w:val="0011223D"/>
    <w:rsid w:val="001122AF"/>
    <w:rsid w:val="00114351"/>
    <w:rsid w:val="00115426"/>
    <w:rsid w:val="001157EE"/>
    <w:rsid w:val="0011674B"/>
    <w:rsid w:val="00116ED4"/>
    <w:rsid w:val="001171B6"/>
    <w:rsid w:val="0011792F"/>
    <w:rsid w:val="001205B1"/>
    <w:rsid w:val="00121D8D"/>
    <w:rsid w:val="00121F0F"/>
    <w:rsid w:val="0012426F"/>
    <w:rsid w:val="00124FE1"/>
    <w:rsid w:val="001252B0"/>
    <w:rsid w:val="00125AC9"/>
    <w:rsid w:val="00126093"/>
    <w:rsid w:val="00126381"/>
    <w:rsid w:val="00127445"/>
    <w:rsid w:val="0013108F"/>
    <w:rsid w:val="00131A64"/>
    <w:rsid w:val="00131F86"/>
    <w:rsid w:val="00132364"/>
    <w:rsid w:val="00132866"/>
    <w:rsid w:val="001338FA"/>
    <w:rsid w:val="00133C39"/>
    <w:rsid w:val="00134939"/>
    <w:rsid w:val="0013582D"/>
    <w:rsid w:val="00136D80"/>
    <w:rsid w:val="00140022"/>
    <w:rsid w:val="00140952"/>
    <w:rsid w:val="00140EB4"/>
    <w:rsid w:val="0014251C"/>
    <w:rsid w:val="001429D1"/>
    <w:rsid w:val="001442A9"/>
    <w:rsid w:val="001451D6"/>
    <w:rsid w:val="00145F91"/>
    <w:rsid w:val="00145F9A"/>
    <w:rsid w:val="00146A43"/>
    <w:rsid w:val="00146BDE"/>
    <w:rsid w:val="00153C61"/>
    <w:rsid w:val="00153DD5"/>
    <w:rsid w:val="0016246E"/>
    <w:rsid w:val="00164FF3"/>
    <w:rsid w:val="00166A8C"/>
    <w:rsid w:val="00166E41"/>
    <w:rsid w:val="00167762"/>
    <w:rsid w:val="00170BC2"/>
    <w:rsid w:val="00171A79"/>
    <w:rsid w:val="00172F52"/>
    <w:rsid w:val="00174558"/>
    <w:rsid w:val="00175F8B"/>
    <w:rsid w:val="00176A13"/>
    <w:rsid w:val="00177218"/>
    <w:rsid w:val="00177992"/>
    <w:rsid w:val="001805A7"/>
    <w:rsid w:val="00182AC7"/>
    <w:rsid w:val="00183536"/>
    <w:rsid w:val="00184D72"/>
    <w:rsid w:val="00185F9B"/>
    <w:rsid w:val="00186105"/>
    <w:rsid w:val="00186607"/>
    <w:rsid w:val="00186FD0"/>
    <w:rsid w:val="00190917"/>
    <w:rsid w:val="00190AD3"/>
    <w:rsid w:val="00190AE2"/>
    <w:rsid w:val="001914E5"/>
    <w:rsid w:val="00191751"/>
    <w:rsid w:val="001940E9"/>
    <w:rsid w:val="00194749"/>
    <w:rsid w:val="00196676"/>
    <w:rsid w:val="00196E18"/>
    <w:rsid w:val="001976F0"/>
    <w:rsid w:val="00197CB2"/>
    <w:rsid w:val="001A3394"/>
    <w:rsid w:val="001A36D9"/>
    <w:rsid w:val="001A37A3"/>
    <w:rsid w:val="001A4973"/>
    <w:rsid w:val="001A516E"/>
    <w:rsid w:val="001A5740"/>
    <w:rsid w:val="001B0CE3"/>
    <w:rsid w:val="001B20A4"/>
    <w:rsid w:val="001B254E"/>
    <w:rsid w:val="001B2BDF"/>
    <w:rsid w:val="001B440B"/>
    <w:rsid w:val="001B74ED"/>
    <w:rsid w:val="001C0B4B"/>
    <w:rsid w:val="001C19AE"/>
    <w:rsid w:val="001C1B3B"/>
    <w:rsid w:val="001C1BEF"/>
    <w:rsid w:val="001C6682"/>
    <w:rsid w:val="001C66B8"/>
    <w:rsid w:val="001C6834"/>
    <w:rsid w:val="001C7DFD"/>
    <w:rsid w:val="001D1B72"/>
    <w:rsid w:val="001D20E7"/>
    <w:rsid w:val="001D235C"/>
    <w:rsid w:val="001D237B"/>
    <w:rsid w:val="001D5211"/>
    <w:rsid w:val="001D573D"/>
    <w:rsid w:val="001D5C16"/>
    <w:rsid w:val="001D6A1E"/>
    <w:rsid w:val="001D7114"/>
    <w:rsid w:val="001D763E"/>
    <w:rsid w:val="001E0765"/>
    <w:rsid w:val="001E0C19"/>
    <w:rsid w:val="001E4074"/>
    <w:rsid w:val="001E44DD"/>
    <w:rsid w:val="001F0210"/>
    <w:rsid w:val="001F10E2"/>
    <w:rsid w:val="001F18B9"/>
    <w:rsid w:val="001F280C"/>
    <w:rsid w:val="001F2D2E"/>
    <w:rsid w:val="001F35C3"/>
    <w:rsid w:val="001F3D6E"/>
    <w:rsid w:val="001F5D83"/>
    <w:rsid w:val="001F605E"/>
    <w:rsid w:val="00203117"/>
    <w:rsid w:val="0020437D"/>
    <w:rsid w:val="002046AF"/>
    <w:rsid w:val="00204DBB"/>
    <w:rsid w:val="0021273A"/>
    <w:rsid w:val="00212EC1"/>
    <w:rsid w:val="00213F0D"/>
    <w:rsid w:val="00215144"/>
    <w:rsid w:val="00215349"/>
    <w:rsid w:val="00220062"/>
    <w:rsid w:val="00223A32"/>
    <w:rsid w:val="00224880"/>
    <w:rsid w:val="00227548"/>
    <w:rsid w:val="00231BBF"/>
    <w:rsid w:val="00232812"/>
    <w:rsid w:val="00234E62"/>
    <w:rsid w:val="0023708E"/>
    <w:rsid w:val="002416BF"/>
    <w:rsid w:val="00241AD0"/>
    <w:rsid w:val="00245E86"/>
    <w:rsid w:val="00246176"/>
    <w:rsid w:val="0025098E"/>
    <w:rsid w:val="00250C68"/>
    <w:rsid w:val="00252E9B"/>
    <w:rsid w:val="0025303C"/>
    <w:rsid w:val="0025312C"/>
    <w:rsid w:val="00253E91"/>
    <w:rsid w:val="00255AD8"/>
    <w:rsid w:val="00257F7B"/>
    <w:rsid w:val="00260D7F"/>
    <w:rsid w:val="00262534"/>
    <w:rsid w:val="0026296D"/>
    <w:rsid w:val="00263094"/>
    <w:rsid w:val="00265A72"/>
    <w:rsid w:val="00270A56"/>
    <w:rsid w:val="00271D0E"/>
    <w:rsid w:val="002773DD"/>
    <w:rsid w:val="00277CD7"/>
    <w:rsid w:val="0028168A"/>
    <w:rsid w:val="00283224"/>
    <w:rsid w:val="00283736"/>
    <w:rsid w:val="0028491D"/>
    <w:rsid w:val="0028527E"/>
    <w:rsid w:val="00286E00"/>
    <w:rsid w:val="00287077"/>
    <w:rsid w:val="0028742D"/>
    <w:rsid w:val="00291A5F"/>
    <w:rsid w:val="002927ED"/>
    <w:rsid w:val="00294F5E"/>
    <w:rsid w:val="00295F84"/>
    <w:rsid w:val="002A08C1"/>
    <w:rsid w:val="002A0CC1"/>
    <w:rsid w:val="002A1529"/>
    <w:rsid w:val="002A2BDB"/>
    <w:rsid w:val="002A7EF0"/>
    <w:rsid w:val="002B1F1F"/>
    <w:rsid w:val="002B2CF1"/>
    <w:rsid w:val="002B43EC"/>
    <w:rsid w:val="002B47A5"/>
    <w:rsid w:val="002B5AF3"/>
    <w:rsid w:val="002B71A4"/>
    <w:rsid w:val="002B798F"/>
    <w:rsid w:val="002C0BEE"/>
    <w:rsid w:val="002C136D"/>
    <w:rsid w:val="002C1F56"/>
    <w:rsid w:val="002C26F6"/>
    <w:rsid w:val="002C2DF4"/>
    <w:rsid w:val="002C3482"/>
    <w:rsid w:val="002C6F38"/>
    <w:rsid w:val="002C754D"/>
    <w:rsid w:val="002D080C"/>
    <w:rsid w:val="002D151C"/>
    <w:rsid w:val="002D2496"/>
    <w:rsid w:val="002D3B39"/>
    <w:rsid w:val="002D5291"/>
    <w:rsid w:val="002D5D74"/>
    <w:rsid w:val="002D6564"/>
    <w:rsid w:val="002D7CE5"/>
    <w:rsid w:val="002E0518"/>
    <w:rsid w:val="002E109E"/>
    <w:rsid w:val="002E2272"/>
    <w:rsid w:val="002E23CC"/>
    <w:rsid w:val="002E307C"/>
    <w:rsid w:val="002E3D57"/>
    <w:rsid w:val="002E4575"/>
    <w:rsid w:val="002E4720"/>
    <w:rsid w:val="002E4A0A"/>
    <w:rsid w:val="002F070A"/>
    <w:rsid w:val="002F1868"/>
    <w:rsid w:val="002F2BA4"/>
    <w:rsid w:val="002F3591"/>
    <w:rsid w:val="002F4303"/>
    <w:rsid w:val="002F4388"/>
    <w:rsid w:val="002F4D01"/>
    <w:rsid w:val="002F6D6D"/>
    <w:rsid w:val="00300DC4"/>
    <w:rsid w:val="00300DD1"/>
    <w:rsid w:val="00301FC8"/>
    <w:rsid w:val="00302080"/>
    <w:rsid w:val="0030255E"/>
    <w:rsid w:val="003105BD"/>
    <w:rsid w:val="00311D5A"/>
    <w:rsid w:val="003121B3"/>
    <w:rsid w:val="003169CF"/>
    <w:rsid w:val="00317C8F"/>
    <w:rsid w:val="0032103C"/>
    <w:rsid w:val="0032132C"/>
    <w:rsid w:val="003216D0"/>
    <w:rsid w:val="00321FF3"/>
    <w:rsid w:val="00324255"/>
    <w:rsid w:val="00325D75"/>
    <w:rsid w:val="00325E22"/>
    <w:rsid w:val="0032619B"/>
    <w:rsid w:val="0032788C"/>
    <w:rsid w:val="00331718"/>
    <w:rsid w:val="00334EBD"/>
    <w:rsid w:val="00336CC3"/>
    <w:rsid w:val="0034106B"/>
    <w:rsid w:val="00341E96"/>
    <w:rsid w:val="00342631"/>
    <w:rsid w:val="00342DDC"/>
    <w:rsid w:val="003432EB"/>
    <w:rsid w:val="00343F24"/>
    <w:rsid w:val="00344843"/>
    <w:rsid w:val="0034484A"/>
    <w:rsid w:val="00344F15"/>
    <w:rsid w:val="00345A5B"/>
    <w:rsid w:val="003471A5"/>
    <w:rsid w:val="00347C0C"/>
    <w:rsid w:val="003500C1"/>
    <w:rsid w:val="00354199"/>
    <w:rsid w:val="00355A3B"/>
    <w:rsid w:val="00355C52"/>
    <w:rsid w:val="00356085"/>
    <w:rsid w:val="00356264"/>
    <w:rsid w:val="00357879"/>
    <w:rsid w:val="0035799F"/>
    <w:rsid w:val="003608B0"/>
    <w:rsid w:val="0036131B"/>
    <w:rsid w:val="00363EE7"/>
    <w:rsid w:val="003647BE"/>
    <w:rsid w:val="00365C4B"/>
    <w:rsid w:val="00367903"/>
    <w:rsid w:val="00372327"/>
    <w:rsid w:val="00372674"/>
    <w:rsid w:val="00373487"/>
    <w:rsid w:val="00374AF2"/>
    <w:rsid w:val="00374DBF"/>
    <w:rsid w:val="00375015"/>
    <w:rsid w:val="003750C3"/>
    <w:rsid w:val="0037549F"/>
    <w:rsid w:val="003757CC"/>
    <w:rsid w:val="00376F76"/>
    <w:rsid w:val="0038259D"/>
    <w:rsid w:val="00384F3D"/>
    <w:rsid w:val="00387CB5"/>
    <w:rsid w:val="00387E34"/>
    <w:rsid w:val="00392CDB"/>
    <w:rsid w:val="00393966"/>
    <w:rsid w:val="00394E84"/>
    <w:rsid w:val="00395013"/>
    <w:rsid w:val="003A19A6"/>
    <w:rsid w:val="003A29B8"/>
    <w:rsid w:val="003A2C64"/>
    <w:rsid w:val="003A41B3"/>
    <w:rsid w:val="003A41F0"/>
    <w:rsid w:val="003A5512"/>
    <w:rsid w:val="003A5C49"/>
    <w:rsid w:val="003A6FAE"/>
    <w:rsid w:val="003A6FB6"/>
    <w:rsid w:val="003B0078"/>
    <w:rsid w:val="003B2E84"/>
    <w:rsid w:val="003B347B"/>
    <w:rsid w:val="003B75CD"/>
    <w:rsid w:val="003C09F4"/>
    <w:rsid w:val="003C25DD"/>
    <w:rsid w:val="003C2E5B"/>
    <w:rsid w:val="003C3451"/>
    <w:rsid w:val="003C4520"/>
    <w:rsid w:val="003C4A7B"/>
    <w:rsid w:val="003C5696"/>
    <w:rsid w:val="003C7F6A"/>
    <w:rsid w:val="003D0329"/>
    <w:rsid w:val="003D230B"/>
    <w:rsid w:val="003D3110"/>
    <w:rsid w:val="003D4CEF"/>
    <w:rsid w:val="003D4E08"/>
    <w:rsid w:val="003D7379"/>
    <w:rsid w:val="003E3CE6"/>
    <w:rsid w:val="003E474D"/>
    <w:rsid w:val="003E5626"/>
    <w:rsid w:val="003E727F"/>
    <w:rsid w:val="003F0A14"/>
    <w:rsid w:val="003F14F4"/>
    <w:rsid w:val="003F1AC6"/>
    <w:rsid w:val="003F1E73"/>
    <w:rsid w:val="003F1F48"/>
    <w:rsid w:val="003F3A2F"/>
    <w:rsid w:val="003F60F6"/>
    <w:rsid w:val="003F6D0A"/>
    <w:rsid w:val="003F6F11"/>
    <w:rsid w:val="00402847"/>
    <w:rsid w:val="00402857"/>
    <w:rsid w:val="00403168"/>
    <w:rsid w:val="00403369"/>
    <w:rsid w:val="00403377"/>
    <w:rsid w:val="00403882"/>
    <w:rsid w:val="00403B56"/>
    <w:rsid w:val="0040420E"/>
    <w:rsid w:val="00404E2A"/>
    <w:rsid w:val="00406E50"/>
    <w:rsid w:val="00410B9A"/>
    <w:rsid w:val="00412448"/>
    <w:rsid w:val="00412952"/>
    <w:rsid w:val="0041301F"/>
    <w:rsid w:val="0041314F"/>
    <w:rsid w:val="00414F3C"/>
    <w:rsid w:val="00415A0C"/>
    <w:rsid w:val="00416194"/>
    <w:rsid w:val="004169C8"/>
    <w:rsid w:val="0041741D"/>
    <w:rsid w:val="00417B00"/>
    <w:rsid w:val="0042151E"/>
    <w:rsid w:val="004215A4"/>
    <w:rsid w:val="00421819"/>
    <w:rsid w:val="00421D41"/>
    <w:rsid w:val="00422C2B"/>
    <w:rsid w:val="004238E3"/>
    <w:rsid w:val="00423A94"/>
    <w:rsid w:val="00424F54"/>
    <w:rsid w:val="004303FC"/>
    <w:rsid w:val="0043041C"/>
    <w:rsid w:val="004314F9"/>
    <w:rsid w:val="00432AAF"/>
    <w:rsid w:val="0043360F"/>
    <w:rsid w:val="004337BD"/>
    <w:rsid w:val="0043587F"/>
    <w:rsid w:val="00436C21"/>
    <w:rsid w:val="0044025B"/>
    <w:rsid w:val="00441D68"/>
    <w:rsid w:val="004428D5"/>
    <w:rsid w:val="00444A59"/>
    <w:rsid w:val="004521C0"/>
    <w:rsid w:val="00453CF8"/>
    <w:rsid w:val="00453F41"/>
    <w:rsid w:val="004565F0"/>
    <w:rsid w:val="0045708F"/>
    <w:rsid w:val="00460ECE"/>
    <w:rsid w:val="00461351"/>
    <w:rsid w:val="004624ED"/>
    <w:rsid w:val="004627AC"/>
    <w:rsid w:val="00463461"/>
    <w:rsid w:val="00464CAB"/>
    <w:rsid w:val="00464F6A"/>
    <w:rsid w:val="004658FF"/>
    <w:rsid w:val="004662C4"/>
    <w:rsid w:val="00467DC3"/>
    <w:rsid w:val="0047223D"/>
    <w:rsid w:val="004725B5"/>
    <w:rsid w:val="004725FF"/>
    <w:rsid w:val="00472764"/>
    <w:rsid w:val="00472B4E"/>
    <w:rsid w:val="004735B3"/>
    <w:rsid w:val="00473733"/>
    <w:rsid w:val="004769D9"/>
    <w:rsid w:val="00476DE9"/>
    <w:rsid w:val="004806CB"/>
    <w:rsid w:val="00481F9C"/>
    <w:rsid w:val="0048342D"/>
    <w:rsid w:val="00483534"/>
    <w:rsid w:val="004839DA"/>
    <w:rsid w:val="0048413E"/>
    <w:rsid w:val="0048435C"/>
    <w:rsid w:val="004927E5"/>
    <w:rsid w:val="004936F2"/>
    <w:rsid w:val="00496305"/>
    <w:rsid w:val="004A0D40"/>
    <w:rsid w:val="004A4AFD"/>
    <w:rsid w:val="004A4CC6"/>
    <w:rsid w:val="004A4CDA"/>
    <w:rsid w:val="004A791F"/>
    <w:rsid w:val="004B2B59"/>
    <w:rsid w:val="004B3762"/>
    <w:rsid w:val="004B380F"/>
    <w:rsid w:val="004B3B50"/>
    <w:rsid w:val="004B6766"/>
    <w:rsid w:val="004B6987"/>
    <w:rsid w:val="004C013C"/>
    <w:rsid w:val="004C0311"/>
    <w:rsid w:val="004C0BB2"/>
    <w:rsid w:val="004C10D2"/>
    <w:rsid w:val="004C2254"/>
    <w:rsid w:val="004C369A"/>
    <w:rsid w:val="004C40E9"/>
    <w:rsid w:val="004C4E52"/>
    <w:rsid w:val="004C6BC9"/>
    <w:rsid w:val="004C74CD"/>
    <w:rsid w:val="004D3672"/>
    <w:rsid w:val="004D5078"/>
    <w:rsid w:val="004D6707"/>
    <w:rsid w:val="004D7D22"/>
    <w:rsid w:val="004E0647"/>
    <w:rsid w:val="004E2D0E"/>
    <w:rsid w:val="004E370C"/>
    <w:rsid w:val="004E4CA0"/>
    <w:rsid w:val="004E5434"/>
    <w:rsid w:val="004E58E1"/>
    <w:rsid w:val="004E5EFD"/>
    <w:rsid w:val="004E6247"/>
    <w:rsid w:val="004E6440"/>
    <w:rsid w:val="004E665D"/>
    <w:rsid w:val="004F1104"/>
    <w:rsid w:val="004F3F30"/>
    <w:rsid w:val="004F421A"/>
    <w:rsid w:val="004F4992"/>
    <w:rsid w:val="004F4EAD"/>
    <w:rsid w:val="004F5BD6"/>
    <w:rsid w:val="004F6229"/>
    <w:rsid w:val="004F660A"/>
    <w:rsid w:val="004F72B5"/>
    <w:rsid w:val="0050149B"/>
    <w:rsid w:val="00502086"/>
    <w:rsid w:val="005033FC"/>
    <w:rsid w:val="00503E9A"/>
    <w:rsid w:val="00505F01"/>
    <w:rsid w:val="00507F5C"/>
    <w:rsid w:val="00510FC4"/>
    <w:rsid w:val="005129DE"/>
    <w:rsid w:val="005151B7"/>
    <w:rsid w:val="00515724"/>
    <w:rsid w:val="00515D3E"/>
    <w:rsid w:val="00516C27"/>
    <w:rsid w:val="005179D7"/>
    <w:rsid w:val="0052124B"/>
    <w:rsid w:val="00522C0D"/>
    <w:rsid w:val="00523301"/>
    <w:rsid w:val="00523E86"/>
    <w:rsid w:val="005245DB"/>
    <w:rsid w:val="00524E6D"/>
    <w:rsid w:val="00526DC0"/>
    <w:rsid w:val="00527C5F"/>
    <w:rsid w:val="005338EB"/>
    <w:rsid w:val="00534B17"/>
    <w:rsid w:val="00535783"/>
    <w:rsid w:val="0053709C"/>
    <w:rsid w:val="00537FD4"/>
    <w:rsid w:val="00540544"/>
    <w:rsid w:val="00541E50"/>
    <w:rsid w:val="005420FC"/>
    <w:rsid w:val="0054329F"/>
    <w:rsid w:val="005448E8"/>
    <w:rsid w:val="00545853"/>
    <w:rsid w:val="00546122"/>
    <w:rsid w:val="00546218"/>
    <w:rsid w:val="005467FB"/>
    <w:rsid w:val="005471F3"/>
    <w:rsid w:val="0055051A"/>
    <w:rsid w:val="00550AD8"/>
    <w:rsid w:val="00551167"/>
    <w:rsid w:val="00551F30"/>
    <w:rsid w:val="005531D2"/>
    <w:rsid w:val="00555DA8"/>
    <w:rsid w:val="00556EFD"/>
    <w:rsid w:val="00557416"/>
    <w:rsid w:val="00557814"/>
    <w:rsid w:val="00561D00"/>
    <w:rsid w:val="005630F4"/>
    <w:rsid w:val="00563118"/>
    <w:rsid w:val="00563B5D"/>
    <w:rsid w:val="005641A0"/>
    <w:rsid w:val="00565106"/>
    <w:rsid w:val="00565E97"/>
    <w:rsid w:val="00567E0C"/>
    <w:rsid w:val="005706DF"/>
    <w:rsid w:val="00570F09"/>
    <w:rsid w:val="00571A0D"/>
    <w:rsid w:val="005743EC"/>
    <w:rsid w:val="0057460C"/>
    <w:rsid w:val="00574B83"/>
    <w:rsid w:val="0057516E"/>
    <w:rsid w:val="005754A9"/>
    <w:rsid w:val="0057552F"/>
    <w:rsid w:val="00577032"/>
    <w:rsid w:val="005770B4"/>
    <w:rsid w:val="00577908"/>
    <w:rsid w:val="005820B1"/>
    <w:rsid w:val="0058220A"/>
    <w:rsid w:val="0058277F"/>
    <w:rsid w:val="00582B04"/>
    <w:rsid w:val="0058479F"/>
    <w:rsid w:val="00585850"/>
    <w:rsid w:val="005859CB"/>
    <w:rsid w:val="0058763D"/>
    <w:rsid w:val="0059084E"/>
    <w:rsid w:val="00590C3A"/>
    <w:rsid w:val="00593069"/>
    <w:rsid w:val="00593083"/>
    <w:rsid w:val="00593736"/>
    <w:rsid w:val="00593D88"/>
    <w:rsid w:val="005952C1"/>
    <w:rsid w:val="005953AB"/>
    <w:rsid w:val="0059677C"/>
    <w:rsid w:val="00597F45"/>
    <w:rsid w:val="005A2329"/>
    <w:rsid w:val="005A2A8D"/>
    <w:rsid w:val="005A4AC5"/>
    <w:rsid w:val="005A4C04"/>
    <w:rsid w:val="005A4E8C"/>
    <w:rsid w:val="005A4EC8"/>
    <w:rsid w:val="005A72C1"/>
    <w:rsid w:val="005B0257"/>
    <w:rsid w:val="005B0C92"/>
    <w:rsid w:val="005B2240"/>
    <w:rsid w:val="005B3B26"/>
    <w:rsid w:val="005B442B"/>
    <w:rsid w:val="005B5D36"/>
    <w:rsid w:val="005B6186"/>
    <w:rsid w:val="005B6FA1"/>
    <w:rsid w:val="005B7F88"/>
    <w:rsid w:val="005C15A7"/>
    <w:rsid w:val="005C1B8E"/>
    <w:rsid w:val="005C1C87"/>
    <w:rsid w:val="005C2543"/>
    <w:rsid w:val="005C2D2A"/>
    <w:rsid w:val="005C3487"/>
    <w:rsid w:val="005C3E2B"/>
    <w:rsid w:val="005C6C72"/>
    <w:rsid w:val="005D0AB1"/>
    <w:rsid w:val="005D0F9D"/>
    <w:rsid w:val="005D4180"/>
    <w:rsid w:val="005D42EE"/>
    <w:rsid w:val="005D4302"/>
    <w:rsid w:val="005D58AB"/>
    <w:rsid w:val="005E0A65"/>
    <w:rsid w:val="005E1986"/>
    <w:rsid w:val="005E2A06"/>
    <w:rsid w:val="005E2DE5"/>
    <w:rsid w:val="005E3188"/>
    <w:rsid w:val="005E36F1"/>
    <w:rsid w:val="005E3835"/>
    <w:rsid w:val="005E463F"/>
    <w:rsid w:val="005E5966"/>
    <w:rsid w:val="005E6AAA"/>
    <w:rsid w:val="005E78F9"/>
    <w:rsid w:val="005E7ADA"/>
    <w:rsid w:val="005F1E13"/>
    <w:rsid w:val="005F2438"/>
    <w:rsid w:val="005F6623"/>
    <w:rsid w:val="005F68CB"/>
    <w:rsid w:val="00603E10"/>
    <w:rsid w:val="00603F48"/>
    <w:rsid w:val="006050CB"/>
    <w:rsid w:val="00605A1F"/>
    <w:rsid w:val="0060778D"/>
    <w:rsid w:val="006105FE"/>
    <w:rsid w:val="00610783"/>
    <w:rsid w:val="00611EE5"/>
    <w:rsid w:val="00611FBA"/>
    <w:rsid w:val="00612054"/>
    <w:rsid w:val="0061335F"/>
    <w:rsid w:val="006146D6"/>
    <w:rsid w:val="006167E9"/>
    <w:rsid w:val="00616A24"/>
    <w:rsid w:val="00617189"/>
    <w:rsid w:val="00617894"/>
    <w:rsid w:val="00620808"/>
    <w:rsid w:val="006208B6"/>
    <w:rsid w:val="00626BBD"/>
    <w:rsid w:val="006302D9"/>
    <w:rsid w:val="00631ECC"/>
    <w:rsid w:val="006322D5"/>
    <w:rsid w:val="0063246E"/>
    <w:rsid w:val="0063280C"/>
    <w:rsid w:val="00632C6A"/>
    <w:rsid w:val="006333E4"/>
    <w:rsid w:val="0063388F"/>
    <w:rsid w:val="00634497"/>
    <w:rsid w:val="00635446"/>
    <w:rsid w:val="0063575D"/>
    <w:rsid w:val="0063625C"/>
    <w:rsid w:val="00636932"/>
    <w:rsid w:val="006372E9"/>
    <w:rsid w:val="00640690"/>
    <w:rsid w:val="00640777"/>
    <w:rsid w:val="006411E3"/>
    <w:rsid w:val="006415C5"/>
    <w:rsid w:val="006441D8"/>
    <w:rsid w:val="00644A05"/>
    <w:rsid w:val="006452AF"/>
    <w:rsid w:val="00645BBA"/>
    <w:rsid w:val="00645EA7"/>
    <w:rsid w:val="00647F66"/>
    <w:rsid w:val="0065284E"/>
    <w:rsid w:val="00653320"/>
    <w:rsid w:val="00653D86"/>
    <w:rsid w:val="00656C54"/>
    <w:rsid w:val="00656EEA"/>
    <w:rsid w:val="00663191"/>
    <w:rsid w:val="00664259"/>
    <w:rsid w:val="00664C22"/>
    <w:rsid w:val="00664FE7"/>
    <w:rsid w:val="006662F5"/>
    <w:rsid w:val="00670627"/>
    <w:rsid w:val="00671E19"/>
    <w:rsid w:val="00672362"/>
    <w:rsid w:val="00672920"/>
    <w:rsid w:val="006749EC"/>
    <w:rsid w:val="00674D07"/>
    <w:rsid w:val="00676179"/>
    <w:rsid w:val="0068052C"/>
    <w:rsid w:val="00680E1D"/>
    <w:rsid w:val="006812EC"/>
    <w:rsid w:val="006822B3"/>
    <w:rsid w:val="006843AE"/>
    <w:rsid w:val="006848A4"/>
    <w:rsid w:val="00684DA8"/>
    <w:rsid w:val="00684FB1"/>
    <w:rsid w:val="006875D4"/>
    <w:rsid w:val="00690023"/>
    <w:rsid w:val="006907F2"/>
    <w:rsid w:val="0069097E"/>
    <w:rsid w:val="0069357B"/>
    <w:rsid w:val="00694486"/>
    <w:rsid w:val="006953D1"/>
    <w:rsid w:val="006955B7"/>
    <w:rsid w:val="0069799C"/>
    <w:rsid w:val="006A081F"/>
    <w:rsid w:val="006A1801"/>
    <w:rsid w:val="006A2498"/>
    <w:rsid w:val="006A32F8"/>
    <w:rsid w:val="006A34CA"/>
    <w:rsid w:val="006A3906"/>
    <w:rsid w:val="006A4020"/>
    <w:rsid w:val="006A5DA5"/>
    <w:rsid w:val="006A6989"/>
    <w:rsid w:val="006B0A57"/>
    <w:rsid w:val="006B24A9"/>
    <w:rsid w:val="006B4A1B"/>
    <w:rsid w:val="006B63C6"/>
    <w:rsid w:val="006B7020"/>
    <w:rsid w:val="006B7ADB"/>
    <w:rsid w:val="006B7D75"/>
    <w:rsid w:val="006C0616"/>
    <w:rsid w:val="006C1411"/>
    <w:rsid w:val="006C37CC"/>
    <w:rsid w:val="006C4CDF"/>
    <w:rsid w:val="006C7C2D"/>
    <w:rsid w:val="006D057E"/>
    <w:rsid w:val="006D2B01"/>
    <w:rsid w:val="006D2F70"/>
    <w:rsid w:val="006D37C1"/>
    <w:rsid w:val="006D4CE7"/>
    <w:rsid w:val="006D7B92"/>
    <w:rsid w:val="006D7CF5"/>
    <w:rsid w:val="006D7E48"/>
    <w:rsid w:val="006E0A9B"/>
    <w:rsid w:val="006E150B"/>
    <w:rsid w:val="006E494A"/>
    <w:rsid w:val="006E5141"/>
    <w:rsid w:val="006F18D8"/>
    <w:rsid w:val="006F1DE8"/>
    <w:rsid w:val="006F7874"/>
    <w:rsid w:val="007007E9"/>
    <w:rsid w:val="0070358E"/>
    <w:rsid w:val="00705533"/>
    <w:rsid w:val="00705E7D"/>
    <w:rsid w:val="00706D84"/>
    <w:rsid w:val="0071022A"/>
    <w:rsid w:val="00711F2F"/>
    <w:rsid w:val="00711F74"/>
    <w:rsid w:val="00713BBA"/>
    <w:rsid w:val="007149B4"/>
    <w:rsid w:val="00715E18"/>
    <w:rsid w:val="007226FA"/>
    <w:rsid w:val="00723C1C"/>
    <w:rsid w:val="00723C4B"/>
    <w:rsid w:val="0072413C"/>
    <w:rsid w:val="0072672F"/>
    <w:rsid w:val="007338DC"/>
    <w:rsid w:val="00734166"/>
    <w:rsid w:val="007357C4"/>
    <w:rsid w:val="0073583E"/>
    <w:rsid w:val="0073588A"/>
    <w:rsid w:val="007371E4"/>
    <w:rsid w:val="00741C18"/>
    <w:rsid w:val="0074205E"/>
    <w:rsid w:val="00742C59"/>
    <w:rsid w:val="00743281"/>
    <w:rsid w:val="007463EC"/>
    <w:rsid w:val="00747764"/>
    <w:rsid w:val="00747AE3"/>
    <w:rsid w:val="00750088"/>
    <w:rsid w:val="00750410"/>
    <w:rsid w:val="007522DA"/>
    <w:rsid w:val="00752472"/>
    <w:rsid w:val="007525F2"/>
    <w:rsid w:val="00753588"/>
    <w:rsid w:val="00755806"/>
    <w:rsid w:val="00755ABE"/>
    <w:rsid w:val="007566C8"/>
    <w:rsid w:val="0075708A"/>
    <w:rsid w:val="007601A5"/>
    <w:rsid w:val="0076276B"/>
    <w:rsid w:val="00762F7B"/>
    <w:rsid w:val="007633A7"/>
    <w:rsid w:val="00763CA9"/>
    <w:rsid w:val="007648B4"/>
    <w:rsid w:val="007649FF"/>
    <w:rsid w:val="00764B81"/>
    <w:rsid w:val="00766F01"/>
    <w:rsid w:val="00767229"/>
    <w:rsid w:val="00767414"/>
    <w:rsid w:val="00767BFF"/>
    <w:rsid w:val="00767ECB"/>
    <w:rsid w:val="0077250A"/>
    <w:rsid w:val="0077323A"/>
    <w:rsid w:val="0077392E"/>
    <w:rsid w:val="007747BB"/>
    <w:rsid w:val="00781060"/>
    <w:rsid w:val="0078161D"/>
    <w:rsid w:val="0078209C"/>
    <w:rsid w:val="007821FB"/>
    <w:rsid w:val="00784FDE"/>
    <w:rsid w:val="007858EF"/>
    <w:rsid w:val="007859A4"/>
    <w:rsid w:val="00785AF7"/>
    <w:rsid w:val="00785EB1"/>
    <w:rsid w:val="007918C5"/>
    <w:rsid w:val="0079444A"/>
    <w:rsid w:val="00794F91"/>
    <w:rsid w:val="00795932"/>
    <w:rsid w:val="007A446E"/>
    <w:rsid w:val="007A49B2"/>
    <w:rsid w:val="007A66E1"/>
    <w:rsid w:val="007A6B1A"/>
    <w:rsid w:val="007A7AC3"/>
    <w:rsid w:val="007B1257"/>
    <w:rsid w:val="007B1D2C"/>
    <w:rsid w:val="007B204A"/>
    <w:rsid w:val="007B268D"/>
    <w:rsid w:val="007B4D05"/>
    <w:rsid w:val="007B5DB2"/>
    <w:rsid w:val="007B689C"/>
    <w:rsid w:val="007B6CF3"/>
    <w:rsid w:val="007B7207"/>
    <w:rsid w:val="007B7CF7"/>
    <w:rsid w:val="007C0152"/>
    <w:rsid w:val="007C0C7B"/>
    <w:rsid w:val="007C112A"/>
    <w:rsid w:val="007C1CCA"/>
    <w:rsid w:val="007C6DCC"/>
    <w:rsid w:val="007C7370"/>
    <w:rsid w:val="007C7EE7"/>
    <w:rsid w:val="007D11C0"/>
    <w:rsid w:val="007D2A06"/>
    <w:rsid w:val="007D439E"/>
    <w:rsid w:val="007D48D6"/>
    <w:rsid w:val="007D5FF3"/>
    <w:rsid w:val="007D6DB1"/>
    <w:rsid w:val="007D7604"/>
    <w:rsid w:val="007E0317"/>
    <w:rsid w:val="007E19CF"/>
    <w:rsid w:val="007E1F01"/>
    <w:rsid w:val="007E1F5D"/>
    <w:rsid w:val="007E262A"/>
    <w:rsid w:val="007E44CA"/>
    <w:rsid w:val="007E4F53"/>
    <w:rsid w:val="007E5DDF"/>
    <w:rsid w:val="007F27E6"/>
    <w:rsid w:val="007F282B"/>
    <w:rsid w:val="007F3645"/>
    <w:rsid w:val="007F3A8F"/>
    <w:rsid w:val="007F422D"/>
    <w:rsid w:val="007F4295"/>
    <w:rsid w:val="007F4E85"/>
    <w:rsid w:val="0080039B"/>
    <w:rsid w:val="00800C61"/>
    <w:rsid w:val="008016BD"/>
    <w:rsid w:val="00801924"/>
    <w:rsid w:val="00804EC3"/>
    <w:rsid w:val="00805408"/>
    <w:rsid w:val="00805753"/>
    <w:rsid w:val="008057A4"/>
    <w:rsid w:val="00806DD1"/>
    <w:rsid w:val="00806FDA"/>
    <w:rsid w:val="00810268"/>
    <w:rsid w:val="0081219E"/>
    <w:rsid w:val="008129F9"/>
    <w:rsid w:val="0081608F"/>
    <w:rsid w:val="00816B2E"/>
    <w:rsid w:val="00824E28"/>
    <w:rsid w:val="0082549B"/>
    <w:rsid w:val="0082551A"/>
    <w:rsid w:val="00826216"/>
    <w:rsid w:val="00826865"/>
    <w:rsid w:val="00826E01"/>
    <w:rsid w:val="00827CCA"/>
    <w:rsid w:val="00827EE7"/>
    <w:rsid w:val="00830216"/>
    <w:rsid w:val="00831A27"/>
    <w:rsid w:val="00831DC2"/>
    <w:rsid w:val="00832105"/>
    <w:rsid w:val="00833EF9"/>
    <w:rsid w:val="00835FBA"/>
    <w:rsid w:val="0083622F"/>
    <w:rsid w:val="008370EE"/>
    <w:rsid w:val="0084134C"/>
    <w:rsid w:val="008420EB"/>
    <w:rsid w:val="00842BE4"/>
    <w:rsid w:val="008434BC"/>
    <w:rsid w:val="00844BFA"/>
    <w:rsid w:val="00845353"/>
    <w:rsid w:val="00846D38"/>
    <w:rsid w:val="0084730A"/>
    <w:rsid w:val="0084773B"/>
    <w:rsid w:val="00852929"/>
    <w:rsid w:val="008529C0"/>
    <w:rsid w:val="0085356C"/>
    <w:rsid w:val="00853944"/>
    <w:rsid w:val="00853CA1"/>
    <w:rsid w:val="00854036"/>
    <w:rsid w:val="00854599"/>
    <w:rsid w:val="008555E7"/>
    <w:rsid w:val="0086112B"/>
    <w:rsid w:val="00861135"/>
    <w:rsid w:val="008611EA"/>
    <w:rsid w:val="00861431"/>
    <w:rsid w:val="0086344E"/>
    <w:rsid w:val="00863EC1"/>
    <w:rsid w:val="008641E8"/>
    <w:rsid w:val="0087046A"/>
    <w:rsid w:val="00870BED"/>
    <w:rsid w:val="008713C0"/>
    <w:rsid w:val="008727B5"/>
    <w:rsid w:val="00872AC1"/>
    <w:rsid w:val="008734ED"/>
    <w:rsid w:val="00873A7D"/>
    <w:rsid w:val="0087599B"/>
    <w:rsid w:val="00882355"/>
    <w:rsid w:val="00884C16"/>
    <w:rsid w:val="0088671B"/>
    <w:rsid w:val="0089055C"/>
    <w:rsid w:val="00891225"/>
    <w:rsid w:val="00892C52"/>
    <w:rsid w:val="008A1891"/>
    <w:rsid w:val="008A2018"/>
    <w:rsid w:val="008A2958"/>
    <w:rsid w:val="008B02CB"/>
    <w:rsid w:val="008B418D"/>
    <w:rsid w:val="008B4716"/>
    <w:rsid w:val="008B6191"/>
    <w:rsid w:val="008C0A3D"/>
    <w:rsid w:val="008C1323"/>
    <w:rsid w:val="008C1871"/>
    <w:rsid w:val="008C1D61"/>
    <w:rsid w:val="008C44D9"/>
    <w:rsid w:val="008C6459"/>
    <w:rsid w:val="008C6914"/>
    <w:rsid w:val="008C7215"/>
    <w:rsid w:val="008D094F"/>
    <w:rsid w:val="008D175B"/>
    <w:rsid w:val="008D1C4E"/>
    <w:rsid w:val="008D2DAA"/>
    <w:rsid w:val="008D39F4"/>
    <w:rsid w:val="008D53E3"/>
    <w:rsid w:val="008D602A"/>
    <w:rsid w:val="008D7AC2"/>
    <w:rsid w:val="008E068C"/>
    <w:rsid w:val="008E0926"/>
    <w:rsid w:val="008E157E"/>
    <w:rsid w:val="008E19D5"/>
    <w:rsid w:val="008E3721"/>
    <w:rsid w:val="008E493F"/>
    <w:rsid w:val="008E7DB4"/>
    <w:rsid w:val="008F3461"/>
    <w:rsid w:val="008F395D"/>
    <w:rsid w:val="008F4504"/>
    <w:rsid w:val="008F4BEF"/>
    <w:rsid w:val="008F544D"/>
    <w:rsid w:val="008F5833"/>
    <w:rsid w:val="008F6A8E"/>
    <w:rsid w:val="00900A43"/>
    <w:rsid w:val="00900D5F"/>
    <w:rsid w:val="00900D94"/>
    <w:rsid w:val="009016D5"/>
    <w:rsid w:val="009027E2"/>
    <w:rsid w:val="00906B92"/>
    <w:rsid w:val="009123A8"/>
    <w:rsid w:val="00913F82"/>
    <w:rsid w:val="00913F86"/>
    <w:rsid w:val="009155AE"/>
    <w:rsid w:val="009155BC"/>
    <w:rsid w:val="00915674"/>
    <w:rsid w:val="00915A5A"/>
    <w:rsid w:val="00916A69"/>
    <w:rsid w:val="00916DB8"/>
    <w:rsid w:val="0092006D"/>
    <w:rsid w:val="009208CD"/>
    <w:rsid w:val="009208E7"/>
    <w:rsid w:val="00920AF3"/>
    <w:rsid w:val="00921165"/>
    <w:rsid w:val="00921588"/>
    <w:rsid w:val="00923D7E"/>
    <w:rsid w:val="00924BBE"/>
    <w:rsid w:val="00926B50"/>
    <w:rsid w:val="00926D15"/>
    <w:rsid w:val="00927C93"/>
    <w:rsid w:val="00930F2F"/>
    <w:rsid w:val="00931CEF"/>
    <w:rsid w:val="00932EED"/>
    <w:rsid w:val="009333F3"/>
    <w:rsid w:val="00936A34"/>
    <w:rsid w:val="00940896"/>
    <w:rsid w:val="00941635"/>
    <w:rsid w:val="0094188A"/>
    <w:rsid w:val="009431D5"/>
    <w:rsid w:val="009431EE"/>
    <w:rsid w:val="0094406B"/>
    <w:rsid w:val="00944355"/>
    <w:rsid w:val="00945375"/>
    <w:rsid w:val="0094636B"/>
    <w:rsid w:val="009466CA"/>
    <w:rsid w:val="0094737A"/>
    <w:rsid w:val="0094756D"/>
    <w:rsid w:val="00947A13"/>
    <w:rsid w:val="0095046D"/>
    <w:rsid w:val="009528AA"/>
    <w:rsid w:val="00954494"/>
    <w:rsid w:val="009548FD"/>
    <w:rsid w:val="00954B1D"/>
    <w:rsid w:val="00954FDC"/>
    <w:rsid w:val="0095718C"/>
    <w:rsid w:val="00957D40"/>
    <w:rsid w:val="00957F8C"/>
    <w:rsid w:val="00960A02"/>
    <w:rsid w:val="009623DD"/>
    <w:rsid w:val="009657B8"/>
    <w:rsid w:val="00967C4F"/>
    <w:rsid w:val="00971325"/>
    <w:rsid w:val="00971D24"/>
    <w:rsid w:val="009722FD"/>
    <w:rsid w:val="00973056"/>
    <w:rsid w:val="00973AA2"/>
    <w:rsid w:val="009744B1"/>
    <w:rsid w:val="009760C6"/>
    <w:rsid w:val="00980DE2"/>
    <w:rsid w:val="00980E1B"/>
    <w:rsid w:val="009823CB"/>
    <w:rsid w:val="00986D14"/>
    <w:rsid w:val="00987104"/>
    <w:rsid w:val="00990691"/>
    <w:rsid w:val="009914F2"/>
    <w:rsid w:val="00991E83"/>
    <w:rsid w:val="0099596D"/>
    <w:rsid w:val="0099687A"/>
    <w:rsid w:val="009976B9"/>
    <w:rsid w:val="00997704"/>
    <w:rsid w:val="009977C3"/>
    <w:rsid w:val="009A0824"/>
    <w:rsid w:val="009A1A0F"/>
    <w:rsid w:val="009A1C9C"/>
    <w:rsid w:val="009A1D2D"/>
    <w:rsid w:val="009A390D"/>
    <w:rsid w:val="009A3BAE"/>
    <w:rsid w:val="009A4553"/>
    <w:rsid w:val="009A5C2F"/>
    <w:rsid w:val="009B0C85"/>
    <w:rsid w:val="009B16AE"/>
    <w:rsid w:val="009B1AA8"/>
    <w:rsid w:val="009B1D2F"/>
    <w:rsid w:val="009B2189"/>
    <w:rsid w:val="009B2E32"/>
    <w:rsid w:val="009B334C"/>
    <w:rsid w:val="009B52FF"/>
    <w:rsid w:val="009B65DA"/>
    <w:rsid w:val="009C0B56"/>
    <w:rsid w:val="009C1878"/>
    <w:rsid w:val="009C1D1E"/>
    <w:rsid w:val="009C1E3C"/>
    <w:rsid w:val="009C30FF"/>
    <w:rsid w:val="009C3E56"/>
    <w:rsid w:val="009C48FB"/>
    <w:rsid w:val="009C5D15"/>
    <w:rsid w:val="009D0FC3"/>
    <w:rsid w:val="009D160A"/>
    <w:rsid w:val="009D20B5"/>
    <w:rsid w:val="009D36FE"/>
    <w:rsid w:val="009D44AA"/>
    <w:rsid w:val="009D64E7"/>
    <w:rsid w:val="009D7146"/>
    <w:rsid w:val="009D7224"/>
    <w:rsid w:val="009D7C6F"/>
    <w:rsid w:val="009E0A5D"/>
    <w:rsid w:val="009E122D"/>
    <w:rsid w:val="009E5BB6"/>
    <w:rsid w:val="009E639E"/>
    <w:rsid w:val="009E6989"/>
    <w:rsid w:val="009E753C"/>
    <w:rsid w:val="009E7A8B"/>
    <w:rsid w:val="009F0001"/>
    <w:rsid w:val="009F1322"/>
    <w:rsid w:val="009F1357"/>
    <w:rsid w:val="009F1EA0"/>
    <w:rsid w:val="009F37AC"/>
    <w:rsid w:val="009F48C4"/>
    <w:rsid w:val="009F4B75"/>
    <w:rsid w:val="009F7ECA"/>
    <w:rsid w:val="00A00EA3"/>
    <w:rsid w:val="00A0129A"/>
    <w:rsid w:val="00A013C1"/>
    <w:rsid w:val="00A01783"/>
    <w:rsid w:val="00A031E8"/>
    <w:rsid w:val="00A03B43"/>
    <w:rsid w:val="00A047EE"/>
    <w:rsid w:val="00A06173"/>
    <w:rsid w:val="00A0651C"/>
    <w:rsid w:val="00A07227"/>
    <w:rsid w:val="00A07B4F"/>
    <w:rsid w:val="00A100ED"/>
    <w:rsid w:val="00A10F63"/>
    <w:rsid w:val="00A11A50"/>
    <w:rsid w:val="00A11B28"/>
    <w:rsid w:val="00A11BE7"/>
    <w:rsid w:val="00A129A4"/>
    <w:rsid w:val="00A134A6"/>
    <w:rsid w:val="00A14565"/>
    <w:rsid w:val="00A14885"/>
    <w:rsid w:val="00A14E2E"/>
    <w:rsid w:val="00A164C9"/>
    <w:rsid w:val="00A20E82"/>
    <w:rsid w:val="00A23657"/>
    <w:rsid w:val="00A2393C"/>
    <w:rsid w:val="00A23C8A"/>
    <w:rsid w:val="00A24D92"/>
    <w:rsid w:val="00A26BF7"/>
    <w:rsid w:val="00A32272"/>
    <w:rsid w:val="00A32C48"/>
    <w:rsid w:val="00A3528F"/>
    <w:rsid w:val="00A35E1F"/>
    <w:rsid w:val="00A40677"/>
    <w:rsid w:val="00A42F08"/>
    <w:rsid w:val="00A44D51"/>
    <w:rsid w:val="00A46C6C"/>
    <w:rsid w:val="00A52A5D"/>
    <w:rsid w:val="00A53A51"/>
    <w:rsid w:val="00A53B88"/>
    <w:rsid w:val="00A6271A"/>
    <w:rsid w:val="00A62CB9"/>
    <w:rsid w:val="00A64D17"/>
    <w:rsid w:val="00A70E75"/>
    <w:rsid w:val="00A7146B"/>
    <w:rsid w:val="00A75294"/>
    <w:rsid w:val="00A7737E"/>
    <w:rsid w:val="00A804C5"/>
    <w:rsid w:val="00A8227B"/>
    <w:rsid w:val="00A829AB"/>
    <w:rsid w:val="00A8315E"/>
    <w:rsid w:val="00A84D1C"/>
    <w:rsid w:val="00A85874"/>
    <w:rsid w:val="00A85A21"/>
    <w:rsid w:val="00A906F2"/>
    <w:rsid w:val="00A92956"/>
    <w:rsid w:val="00A934B7"/>
    <w:rsid w:val="00A94F81"/>
    <w:rsid w:val="00A96308"/>
    <w:rsid w:val="00A965F7"/>
    <w:rsid w:val="00A9710B"/>
    <w:rsid w:val="00AA079B"/>
    <w:rsid w:val="00AA25CA"/>
    <w:rsid w:val="00AA30F0"/>
    <w:rsid w:val="00AA312E"/>
    <w:rsid w:val="00AA323C"/>
    <w:rsid w:val="00AA363F"/>
    <w:rsid w:val="00AA3853"/>
    <w:rsid w:val="00AA5B25"/>
    <w:rsid w:val="00AA63AD"/>
    <w:rsid w:val="00AA6D57"/>
    <w:rsid w:val="00AA7ADD"/>
    <w:rsid w:val="00AB1D9B"/>
    <w:rsid w:val="00AB4A18"/>
    <w:rsid w:val="00AB608C"/>
    <w:rsid w:val="00AB611F"/>
    <w:rsid w:val="00AB7E78"/>
    <w:rsid w:val="00AC155F"/>
    <w:rsid w:val="00AC25CA"/>
    <w:rsid w:val="00AC2A9B"/>
    <w:rsid w:val="00AC3563"/>
    <w:rsid w:val="00AC714C"/>
    <w:rsid w:val="00AC756B"/>
    <w:rsid w:val="00AD13EF"/>
    <w:rsid w:val="00AD1FB0"/>
    <w:rsid w:val="00AD2119"/>
    <w:rsid w:val="00AD242A"/>
    <w:rsid w:val="00AD29A5"/>
    <w:rsid w:val="00AD3430"/>
    <w:rsid w:val="00AD6041"/>
    <w:rsid w:val="00AD60DB"/>
    <w:rsid w:val="00AD7760"/>
    <w:rsid w:val="00AD791F"/>
    <w:rsid w:val="00AE08E9"/>
    <w:rsid w:val="00AE18E3"/>
    <w:rsid w:val="00AE4C87"/>
    <w:rsid w:val="00AF11E9"/>
    <w:rsid w:val="00AF1CAA"/>
    <w:rsid w:val="00AF445D"/>
    <w:rsid w:val="00AF57B9"/>
    <w:rsid w:val="00AF630F"/>
    <w:rsid w:val="00AF6E2F"/>
    <w:rsid w:val="00AF77EA"/>
    <w:rsid w:val="00AF7FF7"/>
    <w:rsid w:val="00B0261A"/>
    <w:rsid w:val="00B02986"/>
    <w:rsid w:val="00B02CA1"/>
    <w:rsid w:val="00B03E52"/>
    <w:rsid w:val="00B045CD"/>
    <w:rsid w:val="00B0531C"/>
    <w:rsid w:val="00B0646A"/>
    <w:rsid w:val="00B07DF5"/>
    <w:rsid w:val="00B10DEE"/>
    <w:rsid w:val="00B122B0"/>
    <w:rsid w:val="00B13260"/>
    <w:rsid w:val="00B171E1"/>
    <w:rsid w:val="00B17980"/>
    <w:rsid w:val="00B207F2"/>
    <w:rsid w:val="00B213A6"/>
    <w:rsid w:val="00B221E8"/>
    <w:rsid w:val="00B24140"/>
    <w:rsid w:val="00B25237"/>
    <w:rsid w:val="00B2668C"/>
    <w:rsid w:val="00B27B77"/>
    <w:rsid w:val="00B30850"/>
    <w:rsid w:val="00B3221A"/>
    <w:rsid w:val="00B32742"/>
    <w:rsid w:val="00B32973"/>
    <w:rsid w:val="00B3433D"/>
    <w:rsid w:val="00B35A5F"/>
    <w:rsid w:val="00B37EEC"/>
    <w:rsid w:val="00B37F6C"/>
    <w:rsid w:val="00B407BF"/>
    <w:rsid w:val="00B4149B"/>
    <w:rsid w:val="00B41F20"/>
    <w:rsid w:val="00B42A63"/>
    <w:rsid w:val="00B442AB"/>
    <w:rsid w:val="00B5103C"/>
    <w:rsid w:val="00B524F3"/>
    <w:rsid w:val="00B5281D"/>
    <w:rsid w:val="00B5460D"/>
    <w:rsid w:val="00B57503"/>
    <w:rsid w:val="00B578C2"/>
    <w:rsid w:val="00B57CD4"/>
    <w:rsid w:val="00B607C1"/>
    <w:rsid w:val="00B60FF8"/>
    <w:rsid w:val="00B62EC8"/>
    <w:rsid w:val="00B63015"/>
    <w:rsid w:val="00B63146"/>
    <w:rsid w:val="00B635D1"/>
    <w:rsid w:val="00B65B77"/>
    <w:rsid w:val="00B669C2"/>
    <w:rsid w:val="00B66D74"/>
    <w:rsid w:val="00B711F9"/>
    <w:rsid w:val="00B72C37"/>
    <w:rsid w:val="00B73E34"/>
    <w:rsid w:val="00B73E61"/>
    <w:rsid w:val="00B75B7C"/>
    <w:rsid w:val="00B80BA8"/>
    <w:rsid w:val="00B823AA"/>
    <w:rsid w:val="00B82404"/>
    <w:rsid w:val="00B84084"/>
    <w:rsid w:val="00B8503E"/>
    <w:rsid w:val="00B9014E"/>
    <w:rsid w:val="00B903F4"/>
    <w:rsid w:val="00B9064C"/>
    <w:rsid w:val="00B91255"/>
    <w:rsid w:val="00B91667"/>
    <w:rsid w:val="00B91D82"/>
    <w:rsid w:val="00B929B2"/>
    <w:rsid w:val="00B929D6"/>
    <w:rsid w:val="00B94AFE"/>
    <w:rsid w:val="00B97A66"/>
    <w:rsid w:val="00BA0F3C"/>
    <w:rsid w:val="00BA10CD"/>
    <w:rsid w:val="00BA16C0"/>
    <w:rsid w:val="00BA6E2E"/>
    <w:rsid w:val="00BA790E"/>
    <w:rsid w:val="00BA7B73"/>
    <w:rsid w:val="00BB1DA1"/>
    <w:rsid w:val="00BB1EB5"/>
    <w:rsid w:val="00BB29A2"/>
    <w:rsid w:val="00BB29B1"/>
    <w:rsid w:val="00BB3C56"/>
    <w:rsid w:val="00BB4591"/>
    <w:rsid w:val="00BB5E1C"/>
    <w:rsid w:val="00BB6722"/>
    <w:rsid w:val="00BB72E9"/>
    <w:rsid w:val="00BC56BC"/>
    <w:rsid w:val="00BC6224"/>
    <w:rsid w:val="00BC69C7"/>
    <w:rsid w:val="00BC7127"/>
    <w:rsid w:val="00BC7F52"/>
    <w:rsid w:val="00BD135E"/>
    <w:rsid w:val="00BD2784"/>
    <w:rsid w:val="00BD412B"/>
    <w:rsid w:val="00BD4E9A"/>
    <w:rsid w:val="00BD54D5"/>
    <w:rsid w:val="00BD65EE"/>
    <w:rsid w:val="00BD7D7E"/>
    <w:rsid w:val="00BE1DEA"/>
    <w:rsid w:val="00BE20F8"/>
    <w:rsid w:val="00BE2E99"/>
    <w:rsid w:val="00BE2ECE"/>
    <w:rsid w:val="00BE5407"/>
    <w:rsid w:val="00BE6A8B"/>
    <w:rsid w:val="00BF0C50"/>
    <w:rsid w:val="00BF1F15"/>
    <w:rsid w:val="00BF2070"/>
    <w:rsid w:val="00BF28B5"/>
    <w:rsid w:val="00BF380B"/>
    <w:rsid w:val="00BF4318"/>
    <w:rsid w:val="00BF55F7"/>
    <w:rsid w:val="00BF56D5"/>
    <w:rsid w:val="00BF5DC6"/>
    <w:rsid w:val="00BF7A00"/>
    <w:rsid w:val="00C00BAA"/>
    <w:rsid w:val="00C012CB"/>
    <w:rsid w:val="00C022B7"/>
    <w:rsid w:val="00C02317"/>
    <w:rsid w:val="00C038ED"/>
    <w:rsid w:val="00C03DB7"/>
    <w:rsid w:val="00C05384"/>
    <w:rsid w:val="00C0759E"/>
    <w:rsid w:val="00C117E3"/>
    <w:rsid w:val="00C12CFA"/>
    <w:rsid w:val="00C132E0"/>
    <w:rsid w:val="00C14F99"/>
    <w:rsid w:val="00C15884"/>
    <w:rsid w:val="00C17183"/>
    <w:rsid w:val="00C20606"/>
    <w:rsid w:val="00C20CF5"/>
    <w:rsid w:val="00C2119B"/>
    <w:rsid w:val="00C2130F"/>
    <w:rsid w:val="00C21317"/>
    <w:rsid w:val="00C21EC8"/>
    <w:rsid w:val="00C22A93"/>
    <w:rsid w:val="00C22D3B"/>
    <w:rsid w:val="00C24BD1"/>
    <w:rsid w:val="00C2602C"/>
    <w:rsid w:val="00C27C63"/>
    <w:rsid w:val="00C3011C"/>
    <w:rsid w:val="00C301E9"/>
    <w:rsid w:val="00C32437"/>
    <w:rsid w:val="00C32720"/>
    <w:rsid w:val="00C327DD"/>
    <w:rsid w:val="00C37DE9"/>
    <w:rsid w:val="00C40206"/>
    <w:rsid w:val="00C4251B"/>
    <w:rsid w:val="00C4271D"/>
    <w:rsid w:val="00C42928"/>
    <w:rsid w:val="00C44201"/>
    <w:rsid w:val="00C470EA"/>
    <w:rsid w:val="00C47D77"/>
    <w:rsid w:val="00C5079C"/>
    <w:rsid w:val="00C50A72"/>
    <w:rsid w:val="00C50C81"/>
    <w:rsid w:val="00C51D6D"/>
    <w:rsid w:val="00C536DD"/>
    <w:rsid w:val="00C55AFC"/>
    <w:rsid w:val="00C561E7"/>
    <w:rsid w:val="00C608D2"/>
    <w:rsid w:val="00C614AD"/>
    <w:rsid w:val="00C62106"/>
    <w:rsid w:val="00C6241A"/>
    <w:rsid w:val="00C632A4"/>
    <w:rsid w:val="00C65027"/>
    <w:rsid w:val="00C70715"/>
    <w:rsid w:val="00C70A6B"/>
    <w:rsid w:val="00C71919"/>
    <w:rsid w:val="00C719CE"/>
    <w:rsid w:val="00C72065"/>
    <w:rsid w:val="00C77B0F"/>
    <w:rsid w:val="00C8042A"/>
    <w:rsid w:val="00C80AF7"/>
    <w:rsid w:val="00C81E86"/>
    <w:rsid w:val="00C82530"/>
    <w:rsid w:val="00C82DC6"/>
    <w:rsid w:val="00C8360B"/>
    <w:rsid w:val="00C8378E"/>
    <w:rsid w:val="00C85100"/>
    <w:rsid w:val="00C86DA9"/>
    <w:rsid w:val="00C907A3"/>
    <w:rsid w:val="00C9081D"/>
    <w:rsid w:val="00C90A4E"/>
    <w:rsid w:val="00C90DEA"/>
    <w:rsid w:val="00C91BA4"/>
    <w:rsid w:val="00C92043"/>
    <w:rsid w:val="00C93D62"/>
    <w:rsid w:val="00C94E89"/>
    <w:rsid w:val="00C957B0"/>
    <w:rsid w:val="00C958BB"/>
    <w:rsid w:val="00C96FF6"/>
    <w:rsid w:val="00CA2474"/>
    <w:rsid w:val="00CA2E27"/>
    <w:rsid w:val="00CA2FBA"/>
    <w:rsid w:val="00CA45B3"/>
    <w:rsid w:val="00CA5040"/>
    <w:rsid w:val="00CA5AB7"/>
    <w:rsid w:val="00CA7111"/>
    <w:rsid w:val="00CB1057"/>
    <w:rsid w:val="00CB105B"/>
    <w:rsid w:val="00CB35EB"/>
    <w:rsid w:val="00CB46FA"/>
    <w:rsid w:val="00CB5A2D"/>
    <w:rsid w:val="00CB6DAC"/>
    <w:rsid w:val="00CB7DC3"/>
    <w:rsid w:val="00CC1A69"/>
    <w:rsid w:val="00CC465C"/>
    <w:rsid w:val="00CC658B"/>
    <w:rsid w:val="00CC7EA2"/>
    <w:rsid w:val="00CC7F74"/>
    <w:rsid w:val="00CD2C6E"/>
    <w:rsid w:val="00CD30D0"/>
    <w:rsid w:val="00CD3BC4"/>
    <w:rsid w:val="00CD54A7"/>
    <w:rsid w:val="00CD63D8"/>
    <w:rsid w:val="00CD6BA3"/>
    <w:rsid w:val="00CD7386"/>
    <w:rsid w:val="00CE0C6D"/>
    <w:rsid w:val="00CE156F"/>
    <w:rsid w:val="00CE1C7E"/>
    <w:rsid w:val="00CE1E92"/>
    <w:rsid w:val="00CE4402"/>
    <w:rsid w:val="00CE58BE"/>
    <w:rsid w:val="00CE60ED"/>
    <w:rsid w:val="00CE6DEB"/>
    <w:rsid w:val="00CE6FA7"/>
    <w:rsid w:val="00CE7004"/>
    <w:rsid w:val="00CF03BE"/>
    <w:rsid w:val="00CF2821"/>
    <w:rsid w:val="00CF308E"/>
    <w:rsid w:val="00CF55F2"/>
    <w:rsid w:val="00CF565E"/>
    <w:rsid w:val="00CF6719"/>
    <w:rsid w:val="00CF6F36"/>
    <w:rsid w:val="00CF75CB"/>
    <w:rsid w:val="00D00867"/>
    <w:rsid w:val="00D02003"/>
    <w:rsid w:val="00D04E32"/>
    <w:rsid w:val="00D04E62"/>
    <w:rsid w:val="00D06212"/>
    <w:rsid w:val="00D065E7"/>
    <w:rsid w:val="00D103E9"/>
    <w:rsid w:val="00D114CF"/>
    <w:rsid w:val="00D11705"/>
    <w:rsid w:val="00D13D04"/>
    <w:rsid w:val="00D14666"/>
    <w:rsid w:val="00D15890"/>
    <w:rsid w:val="00D17A7E"/>
    <w:rsid w:val="00D205BF"/>
    <w:rsid w:val="00D2101C"/>
    <w:rsid w:val="00D217A8"/>
    <w:rsid w:val="00D219EE"/>
    <w:rsid w:val="00D23E15"/>
    <w:rsid w:val="00D24125"/>
    <w:rsid w:val="00D250E7"/>
    <w:rsid w:val="00D275C2"/>
    <w:rsid w:val="00D30021"/>
    <w:rsid w:val="00D31668"/>
    <w:rsid w:val="00D32936"/>
    <w:rsid w:val="00D34A68"/>
    <w:rsid w:val="00D35DF7"/>
    <w:rsid w:val="00D3721A"/>
    <w:rsid w:val="00D41D3F"/>
    <w:rsid w:val="00D423F0"/>
    <w:rsid w:val="00D42723"/>
    <w:rsid w:val="00D431C8"/>
    <w:rsid w:val="00D43257"/>
    <w:rsid w:val="00D45752"/>
    <w:rsid w:val="00D46659"/>
    <w:rsid w:val="00D536C9"/>
    <w:rsid w:val="00D560C4"/>
    <w:rsid w:val="00D5769D"/>
    <w:rsid w:val="00D61C09"/>
    <w:rsid w:val="00D62AB9"/>
    <w:rsid w:val="00D637E1"/>
    <w:rsid w:val="00D64EBE"/>
    <w:rsid w:val="00D66277"/>
    <w:rsid w:val="00D667A3"/>
    <w:rsid w:val="00D703B2"/>
    <w:rsid w:val="00D72D54"/>
    <w:rsid w:val="00D77652"/>
    <w:rsid w:val="00D80221"/>
    <w:rsid w:val="00D80719"/>
    <w:rsid w:val="00D80EC0"/>
    <w:rsid w:val="00D8166E"/>
    <w:rsid w:val="00D819A8"/>
    <w:rsid w:val="00D8281F"/>
    <w:rsid w:val="00D82FF8"/>
    <w:rsid w:val="00D841CE"/>
    <w:rsid w:val="00D86B20"/>
    <w:rsid w:val="00D872EC"/>
    <w:rsid w:val="00D92A5D"/>
    <w:rsid w:val="00D932AB"/>
    <w:rsid w:val="00D95325"/>
    <w:rsid w:val="00D9595E"/>
    <w:rsid w:val="00D95C77"/>
    <w:rsid w:val="00DA10D8"/>
    <w:rsid w:val="00DA2532"/>
    <w:rsid w:val="00DA359F"/>
    <w:rsid w:val="00DA4FA7"/>
    <w:rsid w:val="00DA5B45"/>
    <w:rsid w:val="00DA60C5"/>
    <w:rsid w:val="00DA6B21"/>
    <w:rsid w:val="00DB1576"/>
    <w:rsid w:val="00DB2122"/>
    <w:rsid w:val="00DB2907"/>
    <w:rsid w:val="00DB3359"/>
    <w:rsid w:val="00DB3BCC"/>
    <w:rsid w:val="00DB3D98"/>
    <w:rsid w:val="00DB58A6"/>
    <w:rsid w:val="00DB5953"/>
    <w:rsid w:val="00DB5AE1"/>
    <w:rsid w:val="00DB6F69"/>
    <w:rsid w:val="00DC1161"/>
    <w:rsid w:val="00DC1B40"/>
    <w:rsid w:val="00DC376C"/>
    <w:rsid w:val="00DC4B03"/>
    <w:rsid w:val="00DC501C"/>
    <w:rsid w:val="00DC6652"/>
    <w:rsid w:val="00DC6DE3"/>
    <w:rsid w:val="00DC7CCB"/>
    <w:rsid w:val="00DD0234"/>
    <w:rsid w:val="00DD064B"/>
    <w:rsid w:val="00DD13AB"/>
    <w:rsid w:val="00DD152B"/>
    <w:rsid w:val="00DD186A"/>
    <w:rsid w:val="00DD1AF6"/>
    <w:rsid w:val="00DD1D1B"/>
    <w:rsid w:val="00DD2EED"/>
    <w:rsid w:val="00DD4B64"/>
    <w:rsid w:val="00DD5AC5"/>
    <w:rsid w:val="00DD62EC"/>
    <w:rsid w:val="00DD648A"/>
    <w:rsid w:val="00DE0C79"/>
    <w:rsid w:val="00DE12DF"/>
    <w:rsid w:val="00DE15F8"/>
    <w:rsid w:val="00DE1FA4"/>
    <w:rsid w:val="00DE25E6"/>
    <w:rsid w:val="00DE447E"/>
    <w:rsid w:val="00DE673D"/>
    <w:rsid w:val="00DE69B5"/>
    <w:rsid w:val="00DF0167"/>
    <w:rsid w:val="00DF0EB2"/>
    <w:rsid w:val="00DF22D7"/>
    <w:rsid w:val="00DF2534"/>
    <w:rsid w:val="00DF2E56"/>
    <w:rsid w:val="00DF4CDB"/>
    <w:rsid w:val="00DF4E67"/>
    <w:rsid w:val="00DF53D3"/>
    <w:rsid w:val="00DF6471"/>
    <w:rsid w:val="00DF6CC3"/>
    <w:rsid w:val="00DF7A87"/>
    <w:rsid w:val="00E002FF"/>
    <w:rsid w:val="00E003C8"/>
    <w:rsid w:val="00E00999"/>
    <w:rsid w:val="00E0203D"/>
    <w:rsid w:val="00E020BF"/>
    <w:rsid w:val="00E032E6"/>
    <w:rsid w:val="00E04767"/>
    <w:rsid w:val="00E060A0"/>
    <w:rsid w:val="00E06EC3"/>
    <w:rsid w:val="00E074F0"/>
    <w:rsid w:val="00E079D8"/>
    <w:rsid w:val="00E13F31"/>
    <w:rsid w:val="00E140ED"/>
    <w:rsid w:val="00E151F0"/>
    <w:rsid w:val="00E1568E"/>
    <w:rsid w:val="00E15950"/>
    <w:rsid w:val="00E1785D"/>
    <w:rsid w:val="00E17BFA"/>
    <w:rsid w:val="00E20751"/>
    <w:rsid w:val="00E21179"/>
    <w:rsid w:val="00E212F8"/>
    <w:rsid w:val="00E21A2A"/>
    <w:rsid w:val="00E235B0"/>
    <w:rsid w:val="00E23CF3"/>
    <w:rsid w:val="00E24F40"/>
    <w:rsid w:val="00E2688A"/>
    <w:rsid w:val="00E30678"/>
    <w:rsid w:val="00E308A7"/>
    <w:rsid w:val="00E30EE8"/>
    <w:rsid w:val="00E313A2"/>
    <w:rsid w:val="00E32156"/>
    <w:rsid w:val="00E32E07"/>
    <w:rsid w:val="00E34CF5"/>
    <w:rsid w:val="00E35784"/>
    <w:rsid w:val="00E37E07"/>
    <w:rsid w:val="00E41ACF"/>
    <w:rsid w:val="00E41E25"/>
    <w:rsid w:val="00E427E8"/>
    <w:rsid w:val="00E428C6"/>
    <w:rsid w:val="00E42940"/>
    <w:rsid w:val="00E44E41"/>
    <w:rsid w:val="00E47127"/>
    <w:rsid w:val="00E4783B"/>
    <w:rsid w:val="00E479BB"/>
    <w:rsid w:val="00E47BDC"/>
    <w:rsid w:val="00E51500"/>
    <w:rsid w:val="00E51E58"/>
    <w:rsid w:val="00E530FB"/>
    <w:rsid w:val="00E53C2E"/>
    <w:rsid w:val="00E55742"/>
    <w:rsid w:val="00E56E76"/>
    <w:rsid w:val="00E6153F"/>
    <w:rsid w:val="00E61D39"/>
    <w:rsid w:val="00E61F4C"/>
    <w:rsid w:val="00E6207E"/>
    <w:rsid w:val="00E63E38"/>
    <w:rsid w:val="00E65BBF"/>
    <w:rsid w:val="00E66A30"/>
    <w:rsid w:val="00E73446"/>
    <w:rsid w:val="00E73CBC"/>
    <w:rsid w:val="00E76895"/>
    <w:rsid w:val="00E802FA"/>
    <w:rsid w:val="00E80669"/>
    <w:rsid w:val="00E80E19"/>
    <w:rsid w:val="00E810DC"/>
    <w:rsid w:val="00E81C30"/>
    <w:rsid w:val="00E82972"/>
    <w:rsid w:val="00E82D13"/>
    <w:rsid w:val="00E83803"/>
    <w:rsid w:val="00E83D06"/>
    <w:rsid w:val="00E846AF"/>
    <w:rsid w:val="00E86000"/>
    <w:rsid w:val="00E86603"/>
    <w:rsid w:val="00E9219E"/>
    <w:rsid w:val="00E93CF3"/>
    <w:rsid w:val="00E946EC"/>
    <w:rsid w:val="00E94E3D"/>
    <w:rsid w:val="00E94FA0"/>
    <w:rsid w:val="00E95151"/>
    <w:rsid w:val="00E96685"/>
    <w:rsid w:val="00E9751C"/>
    <w:rsid w:val="00EA07F5"/>
    <w:rsid w:val="00EA2A88"/>
    <w:rsid w:val="00EA79E2"/>
    <w:rsid w:val="00EA7FED"/>
    <w:rsid w:val="00EB026C"/>
    <w:rsid w:val="00EB0419"/>
    <w:rsid w:val="00EB1DD6"/>
    <w:rsid w:val="00EB39B0"/>
    <w:rsid w:val="00EB5917"/>
    <w:rsid w:val="00EB7C88"/>
    <w:rsid w:val="00EC2C97"/>
    <w:rsid w:val="00EC560E"/>
    <w:rsid w:val="00EC6A3D"/>
    <w:rsid w:val="00EC6E51"/>
    <w:rsid w:val="00EC7323"/>
    <w:rsid w:val="00EC7C81"/>
    <w:rsid w:val="00ED04C4"/>
    <w:rsid w:val="00ED05D9"/>
    <w:rsid w:val="00ED2DB3"/>
    <w:rsid w:val="00ED3BAE"/>
    <w:rsid w:val="00ED5169"/>
    <w:rsid w:val="00ED5462"/>
    <w:rsid w:val="00ED59FE"/>
    <w:rsid w:val="00ED61FF"/>
    <w:rsid w:val="00ED6E78"/>
    <w:rsid w:val="00EE0551"/>
    <w:rsid w:val="00EE0B7D"/>
    <w:rsid w:val="00EE14AF"/>
    <w:rsid w:val="00EE4701"/>
    <w:rsid w:val="00EE4BDA"/>
    <w:rsid w:val="00EE4DAC"/>
    <w:rsid w:val="00EE6C10"/>
    <w:rsid w:val="00EF14FB"/>
    <w:rsid w:val="00EF302E"/>
    <w:rsid w:val="00EF3F5A"/>
    <w:rsid w:val="00EF4E75"/>
    <w:rsid w:val="00EF512D"/>
    <w:rsid w:val="00EF5382"/>
    <w:rsid w:val="00EF56BB"/>
    <w:rsid w:val="00EF7F19"/>
    <w:rsid w:val="00F00A50"/>
    <w:rsid w:val="00F02961"/>
    <w:rsid w:val="00F03D6B"/>
    <w:rsid w:val="00F05E5B"/>
    <w:rsid w:val="00F076FC"/>
    <w:rsid w:val="00F12C3C"/>
    <w:rsid w:val="00F12E58"/>
    <w:rsid w:val="00F12F13"/>
    <w:rsid w:val="00F131CF"/>
    <w:rsid w:val="00F1505D"/>
    <w:rsid w:val="00F15129"/>
    <w:rsid w:val="00F1747C"/>
    <w:rsid w:val="00F174A0"/>
    <w:rsid w:val="00F17CF5"/>
    <w:rsid w:val="00F21359"/>
    <w:rsid w:val="00F2249E"/>
    <w:rsid w:val="00F224FD"/>
    <w:rsid w:val="00F231B5"/>
    <w:rsid w:val="00F23FDD"/>
    <w:rsid w:val="00F24836"/>
    <w:rsid w:val="00F2495A"/>
    <w:rsid w:val="00F27097"/>
    <w:rsid w:val="00F30D6B"/>
    <w:rsid w:val="00F31520"/>
    <w:rsid w:val="00F32E82"/>
    <w:rsid w:val="00F35FF0"/>
    <w:rsid w:val="00F40687"/>
    <w:rsid w:val="00F40AF0"/>
    <w:rsid w:val="00F40BAA"/>
    <w:rsid w:val="00F42A30"/>
    <w:rsid w:val="00F44530"/>
    <w:rsid w:val="00F44DD7"/>
    <w:rsid w:val="00F46CBE"/>
    <w:rsid w:val="00F51550"/>
    <w:rsid w:val="00F52896"/>
    <w:rsid w:val="00F52BC4"/>
    <w:rsid w:val="00F52E34"/>
    <w:rsid w:val="00F52F72"/>
    <w:rsid w:val="00F5371A"/>
    <w:rsid w:val="00F54C8D"/>
    <w:rsid w:val="00F57EF0"/>
    <w:rsid w:val="00F61914"/>
    <w:rsid w:val="00F63EBE"/>
    <w:rsid w:val="00F63FF0"/>
    <w:rsid w:val="00F650B7"/>
    <w:rsid w:val="00F6632A"/>
    <w:rsid w:val="00F664B6"/>
    <w:rsid w:val="00F665E3"/>
    <w:rsid w:val="00F6667F"/>
    <w:rsid w:val="00F6790E"/>
    <w:rsid w:val="00F70DC8"/>
    <w:rsid w:val="00F71332"/>
    <w:rsid w:val="00F71638"/>
    <w:rsid w:val="00F71A7E"/>
    <w:rsid w:val="00F7222B"/>
    <w:rsid w:val="00F7236D"/>
    <w:rsid w:val="00F724BE"/>
    <w:rsid w:val="00F73CDA"/>
    <w:rsid w:val="00F77059"/>
    <w:rsid w:val="00F77954"/>
    <w:rsid w:val="00F77FC2"/>
    <w:rsid w:val="00F80581"/>
    <w:rsid w:val="00F80BD8"/>
    <w:rsid w:val="00F814D6"/>
    <w:rsid w:val="00F85D06"/>
    <w:rsid w:val="00F86197"/>
    <w:rsid w:val="00F868A2"/>
    <w:rsid w:val="00F87018"/>
    <w:rsid w:val="00F87692"/>
    <w:rsid w:val="00F90548"/>
    <w:rsid w:val="00F90738"/>
    <w:rsid w:val="00F90C75"/>
    <w:rsid w:val="00F91747"/>
    <w:rsid w:val="00F91D09"/>
    <w:rsid w:val="00F92032"/>
    <w:rsid w:val="00F95FE5"/>
    <w:rsid w:val="00FA25E5"/>
    <w:rsid w:val="00FA2D98"/>
    <w:rsid w:val="00FA3E6B"/>
    <w:rsid w:val="00FA465B"/>
    <w:rsid w:val="00FA5636"/>
    <w:rsid w:val="00FA5B31"/>
    <w:rsid w:val="00FA6050"/>
    <w:rsid w:val="00FA761C"/>
    <w:rsid w:val="00FA7813"/>
    <w:rsid w:val="00FA7B60"/>
    <w:rsid w:val="00FB2432"/>
    <w:rsid w:val="00FB29DD"/>
    <w:rsid w:val="00FB2D15"/>
    <w:rsid w:val="00FB3833"/>
    <w:rsid w:val="00FB431E"/>
    <w:rsid w:val="00FB6433"/>
    <w:rsid w:val="00FB7136"/>
    <w:rsid w:val="00FC07DE"/>
    <w:rsid w:val="00FC098F"/>
    <w:rsid w:val="00FC1DC6"/>
    <w:rsid w:val="00FC429F"/>
    <w:rsid w:val="00FC4A9F"/>
    <w:rsid w:val="00FC5557"/>
    <w:rsid w:val="00FC5E8C"/>
    <w:rsid w:val="00FC74B0"/>
    <w:rsid w:val="00FD0395"/>
    <w:rsid w:val="00FD187C"/>
    <w:rsid w:val="00FD2CF2"/>
    <w:rsid w:val="00FD2D57"/>
    <w:rsid w:val="00FD3370"/>
    <w:rsid w:val="00FD4220"/>
    <w:rsid w:val="00FD50D6"/>
    <w:rsid w:val="00FD69AC"/>
    <w:rsid w:val="00FE00A8"/>
    <w:rsid w:val="00FE1270"/>
    <w:rsid w:val="00FE151B"/>
    <w:rsid w:val="00FE1BB0"/>
    <w:rsid w:val="00FE1C8E"/>
    <w:rsid w:val="00FE4238"/>
    <w:rsid w:val="00FE4289"/>
    <w:rsid w:val="00FE5D11"/>
    <w:rsid w:val="00FE5D31"/>
    <w:rsid w:val="00FE6B20"/>
    <w:rsid w:val="00FF0A94"/>
    <w:rsid w:val="00FF2AED"/>
    <w:rsid w:val="00FF302A"/>
    <w:rsid w:val="00FF40B3"/>
    <w:rsid w:val="00FF4909"/>
    <w:rsid w:val="00FF6AE7"/>
    <w:rsid w:val="00FF7171"/>
    <w:rsid w:val="00FF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f6,#3daa06"/>
    </o:shapedefaults>
    <o:shapelayout v:ext="edit">
      <o:idmap v:ext="edit" data="2"/>
    </o:shapelayout>
  </w:shapeDefaults>
  <w:decimalSymbol w:val="."/>
  <w:listSeparator w:val=","/>
  <w14:docId w14:val="4471A2A6"/>
  <w15:chartTrackingRefBased/>
  <w15:docId w15:val="{E53C3419-145A-4109-AB2E-2F6A632C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01A5"/>
    <w:pPr>
      <w:widowControl w:val="0"/>
    </w:pPr>
    <w:rPr>
      <w:rFonts w:eastAsia="標楷體"/>
      <w:kern w:val="2"/>
      <w:sz w:val="24"/>
    </w:rPr>
  </w:style>
  <w:style w:type="paragraph" w:styleId="1">
    <w:name w:val="heading 1"/>
    <w:basedOn w:val="a"/>
    <w:next w:val="a"/>
    <w:link w:val="10"/>
    <w:qFormat/>
    <w:pPr>
      <w:keepNext/>
      <w:spacing w:line="240" w:lineRule="atLeast"/>
      <w:outlineLvl w:val="0"/>
    </w:pPr>
    <w:rPr>
      <w:rFonts w:ascii="Arial" w:eastAsia="華康粗黑體" w:hAnsi="Arial"/>
      <w:kern w:val="52"/>
      <w:sz w:val="32"/>
    </w:rPr>
  </w:style>
  <w:style w:type="paragraph" w:styleId="2">
    <w:name w:val="heading 2"/>
    <w:basedOn w:val="a"/>
    <w:next w:val="a0"/>
    <w:qFormat/>
    <w:pPr>
      <w:keepNext/>
      <w:spacing w:line="280" w:lineRule="atLeast"/>
      <w:outlineLvl w:val="1"/>
    </w:pPr>
    <w:rPr>
      <w:rFonts w:ascii="Arial" w:eastAsia="華康粗黑體" w:hAnsi="Arial"/>
      <w:sz w:val="28"/>
    </w:rPr>
  </w:style>
  <w:style w:type="paragraph" w:styleId="3">
    <w:name w:val="heading 3"/>
    <w:basedOn w:val="2"/>
    <w:next w:val="a"/>
    <w:link w:val="30"/>
    <w:qFormat/>
    <w:pPr>
      <w:spacing w:before="50" w:after="50" w:line="280" w:lineRule="exact"/>
      <w:outlineLvl w:val="2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right"/>
    </w:pPr>
    <w:rPr>
      <w:rFonts w:eastAsia="華康粗黑體"/>
      <w:sz w:val="2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spacing w:line="300" w:lineRule="atLeast"/>
      <w:jc w:val="right"/>
    </w:pPr>
    <w:rPr>
      <w:rFonts w:ascii="Arial" w:eastAsia="華康粗黑體" w:hAnsi="Arial"/>
      <w:sz w:val="26"/>
    </w:rPr>
  </w:style>
  <w:style w:type="character" w:styleId="a6">
    <w:name w:val="page number"/>
    <w:basedOn w:val="a1"/>
  </w:style>
  <w:style w:type="paragraph" w:customStyle="1" w:styleId="Moxa">
    <w:name w:val="Moxa"/>
    <w:basedOn w:val="a4"/>
    <w:pPr>
      <w:jc w:val="left"/>
    </w:pPr>
    <w:rPr>
      <w:rFonts w:ascii="Arial" w:hAnsi="Arial"/>
      <w:b/>
      <w:spacing w:val="-20"/>
      <w:w w:val="150"/>
      <w:sz w:val="16"/>
    </w:rPr>
  </w:style>
  <w:style w:type="paragraph" w:customStyle="1" w:styleId="a7">
    <w:name w:val="名稱"/>
    <w:basedOn w:val="a"/>
    <w:rPr>
      <w:rFonts w:ascii="Arial" w:eastAsia="華康粗黑體" w:hAnsi="Arial"/>
      <w:i/>
      <w:sz w:val="22"/>
    </w:rPr>
  </w:style>
  <w:style w:type="table" w:styleId="a8">
    <w:name w:val="Table Grid"/>
    <w:basedOn w:val="a2"/>
    <w:uiPriority w:val="39"/>
    <w:rsid w:val="00B97A6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link w:val="3"/>
    <w:rsid w:val="00FE5D31"/>
    <w:rPr>
      <w:rFonts w:ascii="Arial" w:eastAsia="華康粗黑體" w:hAnsi="Arial"/>
      <w:kern w:val="2"/>
      <w:sz w:val="24"/>
    </w:rPr>
  </w:style>
  <w:style w:type="character" w:styleId="a9">
    <w:name w:val="annotation reference"/>
    <w:rsid w:val="00E51E58"/>
    <w:rPr>
      <w:sz w:val="18"/>
      <w:szCs w:val="18"/>
    </w:rPr>
  </w:style>
  <w:style w:type="paragraph" w:styleId="aa">
    <w:name w:val="annotation text"/>
    <w:basedOn w:val="a"/>
    <w:link w:val="ab"/>
    <w:rsid w:val="00E51E58"/>
  </w:style>
  <w:style w:type="character" w:customStyle="1" w:styleId="ab">
    <w:name w:val="註解文字 字元"/>
    <w:link w:val="aa"/>
    <w:rsid w:val="00E51E58"/>
    <w:rPr>
      <w:rFonts w:eastAsia="標楷體"/>
      <w:kern w:val="2"/>
      <w:sz w:val="24"/>
    </w:rPr>
  </w:style>
  <w:style w:type="paragraph" w:styleId="ac">
    <w:name w:val="annotation subject"/>
    <w:basedOn w:val="aa"/>
    <w:next w:val="aa"/>
    <w:link w:val="ad"/>
    <w:rsid w:val="00E51E58"/>
    <w:rPr>
      <w:b/>
      <w:bCs/>
    </w:rPr>
  </w:style>
  <w:style w:type="character" w:customStyle="1" w:styleId="ad">
    <w:name w:val="註解主旨 字元"/>
    <w:link w:val="ac"/>
    <w:rsid w:val="00E51E58"/>
    <w:rPr>
      <w:rFonts w:eastAsia="標楷體"/>
      <w:b/>
      <w:bCs/>
      <w:kern w:val="2"/>
      <w:sz w:val="24"/>
    </w:rPr>
  </w:style>
  <w:style w:type="paragraph" w:styleId="ae">
    <w:name w:val="Balloon Text"/>
    <w:basedOn w:val="a"/>
    <w:link w:val="af"/>
    <w:rsid w:val="00E51E58"/>
    <w:rPr>
      <w:rFonts w:ascii="Calibri Light" w:eastAsia="新細明體" w:hAnsi="Calibri Light"/>
      <w:sz w:val="18"/>
      <w:szCs w:val="18"/>
    </w:rPr>
  </w:style>
  <w:style w:type="character" w:customStyle="1" w:styleId="af">
    <w:name w:val="註解方塊文字 字元"/>
    <w:link w:val="ae"/>
    <w:rsid w:val="00E51E58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0">
    <w:name w:val="標題 1 字元"/>
    <w:link w:val="1"/>
    <w:rsid w:val="009B2189"/>
    <w:rPr>
      <w:rFonts w:ascii="Arial" w:eastAsia="華康粗黑體" w:hAnsi="Arial"/>
      <w:kern w:val="52"/>
      <w:sz w:val="32"/>
    </w:rPr>
  </w:style>
  <w:style w:type="paragraph" w:styleId="af0">
    <w:name w:val="TOC Heading"/>
    <w:basedOn w:val="1"/>
    <w:next w:val="a"/>
    <w:uiPriority w:val="39"/>
    <w:unhideWhenUsed/>
    <w:qFormat/>
    <w:rsid w:val="0009072C"/>
    <w:pPr>
      <w:keepLines/>
      <w:widowControl/>
      <w:spacing w:before="240" w:line="259" w:lineRule="auto"/>
      <w:outlineLvl w:val="9"/>
    </w:pPr>
    <w:rPr>
      <w:rFonts w:ascii="Calibri Light" w:eastAsia="新細明體" w:hAnsi="Calibri Light"/>
      <w:color w:val="2E74B5"/>
      <w:kern w:val="0"/>
      <w:szCs w:val="32"/>
    </w:rPr>
  </w:style>
  <w:style w:type="paragraph" w:styleId="11">
    <w:name w:val="toc 1"/>
    <w:basedOn w:val="a"/>
    <w:next w:val="a"/>
    <w:autoRedefine/>
    <w:uiPriority w:val="39"/>
    <w:rsid w:val="0009072C"/>
  </w:style>
  <w:style w:type="paragraph" w:styleId="20">
    <w:name w:val="toc 2"/>
    <w:basedOn w:val="a"/>
    <w:next w:val="a"/>
    <w:autoRedefine/>
    <w:uiPriority w:val="39"/>
    <w:rsid w:val="0009072C"/>
    <w:pPr>
      <w:ind w:leftChars="200" w:left="480"/>
    </w:pPr>
  </w:style>
  <w:style w:type="paragraph" w:styleId="31">
    <w:name w:val="toc 3"/>
    <w:basedOn w:val="a"/>
    <w:next w:val="a"/>
    <w:autoRedefine/>
    <w:uiPriority w:val="39"/>
    <w:rsid w:val="0009072C"/>
    <w:pPr>
      <w:ind w:leftChars="400" w:left="960"/>
    </w:pPr>
  </w:style>
  <w:style w:type="character" w:styleId="af1">
    <w:name w:val="Hyperlink"/>
    <w:uiPriority w:val="99"/>
    <w:unhideWhenUsed/>
    <w:rsid w:val="0009072C"/>
    <w:rPr>
      <w:color w:val="0563C1"/>
      <w:u w:val="single"/>
    </w:rPr>
  </w:style>
  <w:style w:type="paragraph" w:styleId="Web">
    <w:name w:val="Normal (Web)"/>
    <w:basedOn w:val="a"/>
    <w:uiPriority w:val="99"/>
    <w:unhideWhenUsed/>
    <w:rsid w:val="008016B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2">
    <w:name w:val="List Paragraph"/>
    <w:basedOn w:val="a"/>
    <w:uiPriority w:val="34"/>
    <w:qFormat/>
    <w:rsid w:val="00AA6D57"/>
    <w:pPr>
      <w:ind w:leftChars="200" w:left="480"/>
    </w:pPr>
  </w:style>
  <w:style w:type="character" w:styleId="af3">
    <w:name w:val="Unresolved Mention"/>
    <w:basedOn w:val="a1"/>
    <w:uiPriority w:val="99"/>
    <w:semiHidden/>
    <w:unhideWhenUsed/>
    <w:rsid w:val="00CD6BA3"/>
    <w:rPr>
      <w:color w:val="605E5C"/>
      <w:shd w:val="clear" w:color="auto" w:fill="E1DFDD"/>
    </w:rPr>
  </w:style>
  <w:style w:type="paragraph" w:customStyle="1" w:styleId="21">
    <w:name w:val="內標2"/>
    <w:basedOn w:val="a"/>
    <w:rsid w:val="0023708E"/>
    <w:pPr>
      <w:snapToGrid w:val="0"/>
      <w:spacing w:line="160" w:lineRule="atLeast"/>
      <w:ind w:leftChars="480" w:left="960"/>
    </w:pPr>
    <w:rPr>
      <w:rFonts w:ascii="Arial" w:eastAsia="華康細圓體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6.emf"/><Relationship Id="rId117" Type="http://schemas.openxmlformats.org/officeDocument/2006/relationships/image" Target="media/image38.png"/><Relationship Id="rId34" Type="http://schemas.openxmlformats.org/officeDocument/2006/relationships/image" Target="media/image14.jpeg"/><Relationship Id="rId42" Type="http://schemas.openxmlformats.org/officeDocument/2006/relationships/image" Target="media/image22.png"/><Relationship Id="rId47" Type="http://schemas.openxmlformats.org/officeDocument/2006/relationships/image" Target="media/image26.png"/><Relationship Id="rId50" Type="http://schemas.openxmlformats.org/officeDocument/2006/relationships/image" Target="media/image29.png"/><Relationship Id="rId55" Type="http://schemas.openxmlformats.org/officeDocument/2006/relationships/image" Target="media/image34.png"/><Relationship Id="rId63" Type="http://schemas.openxmlformats.org/officeDocument/2006/relationships/image" Target="media/image42.png"/><Relationship Id="rId120" Type="http://schemas.openxmlformats.org/officeDocument/2006/relationships/image" Target="media/image44.png"/><Relationship Id="rId125" Type="http://schemas.openxmlformats.org/officeDocument/2006/relationships/image" Target="media/image48.png"/><Relationship Id="rId133" Type="http://schemas.openxmlformats.org/officeDocument/2006/relationships/image" Target="media/image54.png"/><Relationship Id="rId97" Type="http://schemas.openxmlformats.org/officeDocument/2006/relationships/image" Target="media/image240.png"/><Relationship Id="rId138" Type="http://schemas.openxmlformats.org/officeDocument/2006/relationships/image" Target="media/image58.jpeg"/><Relationship Id="rId104" Type="http://schemas.openxmlformats.org/officeDocument/2006/relationships/image" Target="media/image58.png"/><Relationship Id="rId141" Type="http://schemas.openxmlformats.org/officeDocument/2006/relationships/image" Target="media/image61.jpeg"/><Relationship Id="rId146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29" Type="http://schemas.openxmlformats.org/officeDocument/2006/relationships/image" Target="media/image9.jpeg"/><Relationship Id="rId107" Type="http://schemas.openxmlformats.org/officeDocument/2006/relationships/image" Target="media/image57.jpeg"/><Relationship Id="rId11" Type="http://schemas.openxmlformats.org/officeDocument/2006/relationships/image" Target="media/image1.jpeg"/><Relationship Id="rId24" Type="http://schemas.openxmlformats.org/officeDocument/2006/relationships/image" Target="media/image6.jpeg"/><Relationship Id="rId32" Type="http://schemas.openxmlformats.org/officeDocument/2006/relationships/image" Target="media/image12.svg"/><Relationship Id="rId37" Type="http://schemas.openxmlformats.org/officeDocument/2006/relationships/image" Target="media/image17.jpeg"/><Relationship Id="rId40" Type="http://schemas.openxmlformats.org/officeDocument/2006/relationships/image" Target="media/image20.jpeg"/><Relationship Id="rId45" Type="http://schemas.openxmlformats.org/officeDocument/2006/relationships/image" Target="media/image24.png"/><Relationship Id="rId53" Type="http://schemas.openxmlformats.org/officeDocument/2006/relationships/image" Target="media/image32.png"/><Relationship Id="rId58" Type="http://schemas.openxmlformats.org/officeDocument/2006/relationships/image" Target="media/image37.png"/><Relationship Id="rId123" Type="http://schemas.microsoft.com/office/2007/relationships/hdphoto" Target="media/hdphoto1.wdp"/><Relationship Id="rId128" Type="http://schemas.openxmlformats.org/officeDocument/2006/relationships/image" Target="media/image50.jpeg"/><Relationship Id="rId131" Type="http://schemas.microsoft.com/office/2007/relationships/hdphoto" Target="media/hdphoto2.wdp"/><Relationship Id="rId136" Type="http://schemas.openxmlformats.org/officeDocument/2006/relationships/image" Target="media/image57.png"/><Relationship Id="rId102" Type="http://schemas.openxmlformats.org/officeDocument/2006/relationships/image" Target="media/image380.jpeg"/><Relationship Id="rId144" Type="http://schemas.openxmlformats.org/officeDocument/2006/relationships/footer" Target="footer1.xml"/><Relationship Id="rId5" Type="http://schemas.openxmlformats.org/officeDocument/2006/relationships/numbering" Target="numbering.xml"/><Relationship Id="rId61" Type="http://schemas.openxmlformats.org/officeDocument/2006/relationships/image" Target="media/image40.png"/><Relationship Id="rId95" Type="http://schemas.openxmlformats.org/officeDocument/2006/relationships/image" Target="media/image510.png"/><Relationship Id="rId14" Type="http://schemas.openxmlformats.org/officeDocument/2006/relationships/image" Target="media/image4.jpeg"/><Relationship Id="rId27" Type="http://schemas.openxmlformats.org/officeDocument/2006/relationships/image" Target="media/image7.png"/><Relationship Id="rId30" Type="http://schemas.openxmlformats.org/officeDocument/2006/relationships/image" Target="media/image10.jpeg"/><Relationship Id="rId35" Type="http://schemas.openxmlformats.org/officeDocument/2006/relationships/image" Target="media/image15.png"/><Relationship Id="rId43" Type="http://schemas.openxmlformats.org/officeDocument/2006/relationships/image" Target="media/image220.png"/><Relationship Id="rId48" Type="http://schemas.openxmlformats.org/officeDocument/2006/relationships/image" Target="media/image27.jpeg"/><Relationship Id="rId56" Type="http://schemas.openxmlformats.org/officeDocument/2006/relationships/image" Target="media/image35.png"/><Relationship Id="rId64" Type="http://schemas.openxmlformats.org/officeDocument/2006/relationships/image" Target="media/image43.png"/><Relationship Id="rId118" Type="http://schemas.openxmlformats.org/officeDocument/2006/relationships/image" Target="media/image39.png"/><Relationship Id="rId126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34" Type="http://schemas.openxmlformats.org/officeDocument/2006/relationships/image" Target="media/image55.png"/><Relationship Id="rId139" Type="http://schemas.openxmlformats.org/officeDocument/2006/relationships/image" Target="media/image59.jpeg"/><Relationship Id="rId147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30.png"/><Relationship Id="rId121" Type="http://schemas.openxmlformats.org/officeDocument/2006/relationships/image" Target="media/image45.jpeg"/><Relationship Id="rId93" Type="http://schemas.openxmlformats.org/officeDocument/2006/relationships/image" Target="media/image490.png"/><Relationship Id="rId142" Type="http://schemas.openxmlformats.org/officeDocument/2006/relationships/image" Target="media/image62.jpeg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25" Type="http://schemas.openxmlformats.org/officeDocument/2006/relationships/image" Target="media/image7.jpeg"/><Relationship Id="rId33" Type="http://schemas.openxmlformats.org/officeDocument/2006/relationships/image" Target="media/image13.jpeg"/><Relationship Id="rId38" Type="http://schemas.openxmlformats.org/officeDocument/2006/relationships/image" Target="media/image18.emf"/><Relationship Id="rId46" Type="http://schemas.openxmlformats.org/officeDocument/2006/relationships/image" Target="media/image25.png"/><Relationship Id="rId116" Type="http://schemas.openxmlformats.org/officeDocument/2006/relationships/image" Target="media/upload-116.jpeg"/><Relationship Id="rId124" Type="http://schemas.openxmlformats.org/officeDocument/2006/relationships/image" Target="media/image47.jpeg"/><Relationship Id="rId129" Type="http://schemas.openxmlformats.org/officeDocument/2006/relationships/image" Target="media/image51.jpeg"/><Relationship Id="rId137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3" Type="http://schemas.openxmlformats.org/officeDocument/2006/relationships/image" Target="media/image570.png"/><Relationship Id="rId108" Type="http://schemas.openxmlformats.org/officeDocument/2006/relationships/image" Target="media/image580.jpeg"/><Relationship Id="rId41" Type="http://schemas.openxmlformats.org/officeDocument/2006/relationships/image" Target="media/image21.jpeg"/><Relationship Id="rId54" Type="http://schemas.openxmlformats.org/officeDocument/2006/relationships/image" Target="media/image33.jpeg"/><Relationship Id="rId62" Type="http://schemas.openxmlformats.org/officeDocument/2006/relationships/image" Target="media/image41.jpeg"/><Relationship Id="rId132" Type="http://schemas.openxmlformats.org/officeDocument/2006/relationships/image" Target="media/image53.png"/><Relationship Id="rId140" Type="http://schemas.openxmlformats.org/officeDocument/2006/relationships/image" Target="media/image60.jpeg"/><Relationship Id="rId145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jpeg"/><Relationship Id="rId23" Type="http://schemas.openxmlformats.org/officeDocument/2006/relationships/image" Target="media/image52.jpeg"/><Relationship Id="rId28" Type="http://schemas.openxmlformats.org/officeDocument/2006/relationships/image" Target="media/image8.jpeg"/><Relationship Id="rId36" Type="http://schemas.openxmlformats.org/officeDocument/2006/relationships/image" Target="media/image16.png"/><Relationship Id="rId49" Type="http://schemas.openxmlformats.org/officeDocument/2006/relationships/image" Target="media/image28.png"/><Relationship Id="rId57" Type="http://schemas.openxmlformats.org/officeDocument/2006/relationships/image" Target="media/image36.png"/><Relationship Id="rId119" Type="http://schemas.openxmlformats.org/officeDocument/2006/relationships/image" Target="media/image41.png"/><Relationship Id="rId127" Type="http://schemas.openxmlformats.org/officeDocument/2006/relationships/image" Target="media/image49.emf"/><Relationship Id="rId10" Type="http://schemas.openxmlformats.org/officeDocument/2006/relationships/endnotes" Target="endnotes.xml"/><Relationship Id="rId31" Type="http://schemas.openxmlformats.org/officeDocument/2006/relationships/image" Target="media/image11.png"/><Relationship Id="rId44" Type="http://schemas.openxmlformats.org/officeDocument/2006/relationships/image" Target="media/image23.png"/><Relationship Id="rId52" Type="http://schemas.openxmlformats.org/officeDocument/2006/relationships/image" Target="media/image31.png"/><Relationship Id="rId122" Type="http://schemas.openxmlformats.org/officeDocument/2006/relationships/image" Target="media/image46.png"/><Relationship Id="rId130" Type="http://schemas.openxmlformats.org/officeDocument/2006/relationships/image" Target="media/image52.png"/><Relationship Id="rId94" Type="http://schemas.openxmlformats.org/officeDocument/2006/relationships/image" Target="media/image500.png"/><Relationship Id="rId135" Type="http://schemas.openxmlformats.org/officeDocument/2006/relationships/image" Target="media/image56.png"/><Relationship Id="rId101" Type="http://schemas.openxmlformats.org/officeDocument/2006/relationships/image" Target="media/image560.png"/><Relationship Id="rId143" Type="http://schemas.openxmlformats.org/officeDocument/2006/relationships/header" Target="header1.xml"/><Relationship Id="rId148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jpeg"/><Relationship Id="rId39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3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S\&#21046;&#24230;&#25512;&#21205;\&#21046;&#24230;&#27969;&#31243;(NEW)\&#34920;&#21934;\&#36039;&#26009;&#20013;&#24515;\&#25991;&#20214;&#27161;&#28310;&#26684;&#24335;_&#31354;&#30333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FF000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1306E100378214F8A6E460BC7665E43" ma:contentTypeVersion="10" ma:contentTypeDescription="建立新的文件。" ma:contentTypeScope="" ma:versionID="28b7aeb7b572dacd8ac84442f13b5d42">
  <xsd:schema xmlns:xsd="http://www.w3.org/2001/XMLSchema" xmlns:xs="http://www.w3.org/2001/XMLSchema" xmlns:p="http://schemas.microsoft.com/office/2006/metadata/properties" xmlns:ns2="4fade6e9-9758-4243-a656-957f8a3a7223" xmlns:ns3="3acf14b4-ab83-4f94-bee4-e945b0c8cfc9" targetNamespace="http://schemas.microsoft.com/office/2006/metadata/properties" ma:root="true" ma:fieldsID="39163c51d8028755327ff175c3cfbf4b" ns2:_="" ns3:_="">
    <xsd:import namespace="4fade6e9-9758-4243-a656-957f8a3a7223"/>
    <xsd:import namespace="3acf14b4-ab83-4f94-bee4-e945b0c8cf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de6e9-9758-4243-a656-957f8a3a72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f14b4-ab83-4f94-bee4-e945b0c8cf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06B5878-1FFE-4D62-ADB4-0ABB25A9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de6e9-9758-4243-a656-957f8a3a7223"/>
    <ds:schemaRef ds:uri="3acf14b4-ab83-4f94-bee4-e945b0c8c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DCBBDE-F4D4-4777-AC13-EB713309280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12B0BF6-EFDD-4BE4-9504-528E6861C6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EF0BBAA-9414-49D3-9516-1D5DB5A0794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文件標準格式_空白.DOT</Template>
  <TotalTime>244</TotalTime>
  <Pages>31</Pages>
  <Words>608</Words>
  <Characters>3468</Characters>
  <Application>Microsoft Office Word</Application>
  <DocSecurity>0</DocSecurity>
  <Lines>28</Lines>
  <Paragraphs>8</Paragraphs>
  <ScaleCrop>false</ScaleCrop>
  <Company>Moxa</Company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Li</dc:creator>
  <cp:keywords/>
  <dc:description/>
  <cp:lastModifiedBy>Randy ML Wu (吳孟倫)</cp:lastModifiedBy>
  <cp:revision>135</cp:revision>
  <cp:lastPrinted>2024-09-06T09:40:00Z</cp:lastPrinted>
  <dcterms:created xsi:type="dcterms:W3CDTF">2025-09-09T09:45:00Z</dcterms:created>
  <dcterms:modified xsi:type="dcterms:W3CDTF">2026-09-09T05:48:00Z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0x010100B1306E100378214F8A6E460BC7665E43</vt:lpwstr>
  </property>
</Properties>
</file>