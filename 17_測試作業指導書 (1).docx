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731F511E" w14:textId="77777777" w:rsidR="00CE0C6D" w:rsidRPr="00E41E25" w:rsidRDefault="008016BD" w:rsidP="0009072C"><w:pPr><w:pStyle w:val="a4"/><w:tabs><w:tab w:val="clear" w:pos="4153"/><w:tab w:val="clear" w:pos="8306"/></w:tabs><w:snapToGrid/><w:jc w:val="center"/><w:outlineLvl w:val="0"/><w:rPr><w:rFonts w:asciiTheme="minorHAnsi" w:eastAsia="微軟正黑體" w:hAnsiTheme="minorHAnsi" w:cstheme="minorHAnsi"/></w:rPr></w:pPr><w:bookmarkStart w:id="0" w:name="_Hlk146201431"/><w:bookmarkStart w:id="1" w:name="_Toc116982700"/><w:bookmarkEnd w:id="0"/><w:r w:rsidRPr="00E41E25"><w:rPr><w:rFonts w:asciiTheme="minorHAnsi" w:eastAsia="微軟正黑體" w:hAnsiTheme="minorHAnsi" w:cstheme="minorHAnsi"/><w:noProof/></w:rPr><mc:AlternateContent><mc:Choice Requires="wps"><w:drawing><wp:anchor distT="0" distB="0" distL="114300" distR="114300" simplePos="0" relativeHeight="251658243" behindDoc="0" locked="1" layoutInCell="1" allowOverlap="1" wp14:anchorId="67B0514D" wp14:editId="0E813A37"><wp:simplePos x="0" y="0"/><wp:positionH relativeFrom="margin"><wp:align>right</wp:align></wp:positionH><wp:positionV relativeFrom="page"><wp:posOffset>1699895</wp:posOffset></wp:positionV><wp:extent cx="9612630" cy="1760220"/><wp:effectExtent l="0" t="0" r="0" b="0"/><wp:wrapNone/><wp:docPr id="40" name="Text Box 10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9612630" cy="1760220"/></a:xfrm><a:prstGeom prst="rect"><a:avLst/></a:prstGeom><a:noFill/><a:ln><a:noFill/></a:ln><a:extLst><a:ext uri="{909E8E84-426E-40DD-AFC4-6F175D3DCCD1}"><a14:hiddenFill xmlns:a14="http://schemas.microsoft.com/office/drawing/2010/main"><a:solidFill><a:srgbClr val="FFFFFF"/></a:solidFill></a14:hiddenFill></a:ext><a:ext uri="{91240B29-F687-4F45-9708-019B960494DF}"><a14:hiddenLine xmlns:a14="http://schemas.microsoft.com/office/drawing/2010/main" w="9525"><a:solidFill><a:srgbClr val="000000"/></a:solidFill><a:miter lim="800000"/><a:headEnd/><a:tailEnd/></a14:hiddenLine></a:ext></a:extLst></wps:spPr><wps:txbx><w:txbxContent><w:p w14:paraId="05E6D0AE" w14:textId="6C2B6B46" w:rsidR="00D86B20" w:rsidRPr="0009072C" w:rsidRDefault="00476DE9" w:rsidP="0040420E"><w:pPr><w:jc w:val="right"/><w:rPr><w:rFonts w:ascii="Calibri Light" w:hAnsi="Calibri Light" w:cs="Calibri"/><w:b/><w:sz w:val="40"/><w:szCs w:val="40"/></w:rPr></w:pPr><w:bookmarkStart w:id="2" w:name="_Toc50389614"/><w:bookmarkStart w:id="3" w:name="_Toc50389663"/><w:r w:rsidRPr="006473FB"><w:rPr><w:rFonts w:ascii="微軟正黑體" w:eastAsia="微軟正黑體" w:hAnsi="微軟正黑體" w:cstheme="majorHAnsi"/><w:b/><w:sz w:val="40"/><w:szCs w:val="40"/></w:rPr><w:t></w:t></w:r><w:r w:rsidR="004B6987"><w:rPr><w:rFonts w:ascii="微軟正黑體" w:eastAsia="微軟正黑體" w:hAnsi="微軟正黑體" w:cstheme="majorHAnsi" w:hint="eastAsia"/><w:b/><w:sz w:val="40"/><w:szCs w:val="40"/></w:rPr><w:t xml:space="preserve"> </w:t></w:r><w:r w:rsidR="00D86B20" w:rsidRPr="004B6987"><w:rPr><w:rFonts w:ascii="微軟正黑體" w:eastAsia="微軟正黑體" w:hAnsi="微軟正黑體" w:cs="Calibri"/><w:b/><w:sz w:val="40"/><w:szCs w:val="40"/></w:rPr><w:t></w:t></w:r><w:bookmarkEnd w:id="2"/><w:bookmarkEnd w:id="3"/></w:p><w:p w14:paraId="02E04FA6" w14:textId="77777777" w:rsidR="00D86B20" w:rsidRPr="008E157E" w:rsidRDefault="00D86B20"><w:pPr><w:rPr><w:rFonts w:ascii="Calibri Light" w:hAnsi="Calibri Light" w:cs="Arial"/></w:rPr></w:pPr></w:p><w:p w14:paraId="725C3BC3" w14:textId="77777777" w:rsidR="00D86B20" w:rsidRPr="008E157E" w:rsidRDefault="00D86B20"><w:pPr><w:rPr><w:rFonts w:ascii="Calibri Light" w:hAnsi="Calibri Light" w:cs="Arial"/></w:rPr></w:pPr></w:p><w:tbl><w:tblPr><w:tblW w:w="0" w:type="auto"/><w:jc w:val="right"/><w:tblLayout w:type="fixed"/><w:tblCellMar><w:left w:w="28" w:type="dxa"/><w:right w:w="28" w:type="dxa"/></w:tblCellMar><w:tblLook w:val="0000" w:firstRow="0" w:lastRow="0" w:firstColumn="0" w:lastColumn="0" w:noHBand="0" w:noVBand="0"/></w:tblPr><w:tblGrid><w:gridCol w:w="3820"/><w:gridCol w:w="3066"/></w:tblGrid><w:tr w:rsidR="00D86B20" w:rsidRPr="008E157E" w14:paraId="7EBF47FE" w14:textId="77777777"><w:trPr><w:trHeight w:val="434"/><w:jc w:val="right"/></w:trPr><w:tc><w:tcPr><w:tcW w:w="3820" w:type="dxa"/><w:vAlign w:val="center"/></w:tcPr><w:p w14:paraId="576DAB57" w14:textId="041B075D" w:rsidR="00D86B20" w:rsidRPr="008E157E" w:rsidRDefault="00D86B20" w:rsidP="00B524F3"><w:pPr><w:pStyle w:val="a7"/><w:rPr><w:rFonts w:ascii="Calibri Light" w:eastAsia="標楷體" w:hAnsi="Calibri Light" w:cs="Arial"/></w:rPr></w:pPr><w:r w:rsidRPr="008E157E"><w:rPr><w:rFonts w:ascii="Calibri Light" w:eastAsia="標楷體" w:hAnsi="Calibri Light" w:cs="Arial"/></w:rPr><w:t>文件編號：</w:t></w:r><w:r w:rsidR="00A23657" w:rsidRPr="00A23657"><w:rPr><w:rFonts w:ascii="Calibri Light" w:eastAsia="標楷體" w:hAnsi="Calibri Light" w:cs="Arial" w:hint="eastAsia"/><w:b/><w:bCs/><w:color w:val="EE0000"/></w:rPr><w:t>TBD</w:t></w:r></w:p></w:tc><w:tc><w:tcPr><w:tcW w:w="3066" w:type="dxa"/><w:vAlign w:val="center"/></w:tcPr><w:p w14:paraId="255310FC" w14:textId="6A0DA744" w:rsidR="00D86B20" w:rsidRPr="008E157E" w:rsidRDefault="00D86B20" w:rsidP="004F4992"><w:pPr><w:pStyle w:val="a7"/><w:rPr><w:rFonts w:ascii="Calibri Light" w:eastAsia="標楷體" w:hAnsi="Calibri Light" w:cs="Arial"/></w:rPr></w:pPr><w:r w:rsidRPr="008E157E"><w:rPr><w:rFonts w:ascii="Calibri Light" w:eastAsia="標楷體" w:hAnsi="Calibri Light" w:cs="Arial"/></w:rPr><w:t>版本：</w:t></w:r><w:r w:rsidRPr="008E157E"><w:rPr><w:rFonts w:ascii="Calibri Light" w:eastAsia="標楷體" w:hAnsi="Calibri Light" w:cs="Arial"/></w:rPr><w:t>1.</w:t></w:r><w:r w:rsidR="004C40E9"><w:rPr><w:rFonts w:ascii="Calibri Light" w:eastAsia="標楷體" w:hAnsi="Calibri Light" w:cs="Arial" w:hint="eastAsia"/></w:rPr><w:t>0</w:t></w:r></w:p></w:tc></w:tr></w:tbl><w:p w14:paraId="0B39E12D" w14:textId="77777777" w:rsidR="00D86B20" w:rsidRPr="008E157E" w:rsidRDefault="00D86B20"><w:pPr><w:rPr><w:rFonts w:ascii="Calibri Light" w:hAnsi="Calibri Light" w:cs="Arial"/></w:rPr></w:pPr></w:p></w:txbxContent></wps:txbx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shapetype w14:anchorId="67B0514D" id="_x0000_t202" coordsize="21600,21600" o:spt="202" path="m,l,21600r21600,l21600,xe"><v:stroke joinstyle="miter"/><v:path gradientshapeok="t" o:connecttype="rect"/></v:shapetype><v:shape id="Text Box 10" o:spid="_x0000_s1026" type="#_x0000_t202" style="position:absolute;left:0;text-align:left;margin-left:705.7pt;margin-top:133.85pt;width:756.9pt;height:138.6pt;z-index:25165824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" filled="f" stroked="f"><v:textbox><w:txbxContent><w:p w14:paraId="05E6D0AE" w14:textId="6C2B6B46" w:rsidR="00D86B20" w:rsidRPr="0009072C" w:rsidRDefault="00476DE9" w:rsidP="0040420E"><w:pPr><w:jc w:val="right"/><w:rPr><w:rFonts w:ascii="Calibri Light" w:hAnsi="Calibri Light" w:cs="Calibri"/><w:b/><w:sz w:val="40"/><w:szCs w:val="40"/></w:rPr></w:pPr><w:bookmarkStart w:id="4" w:name="_Toc50389614"/><w:bookmarkStart w:id="5" w:name="_Toc50389663"/><w:r w:rsidRPr="006473FB"><w:rPr><w:rFonts w:ascii="微軟正黑體" w:eastAsia="微軟正黑體" w:hAnsi="微軟正黑體" w:cstheme="majorHAnsi"/><w:b/><w:sz w:val="40"/><w:szCs w:val="40"/></w:rPr><w:t></w:t></w:r><w:r w:rsidR="004B6987"><w:rPr><w:rFonts w:ascii="微軟正黑體" w:eastAsia="微軟正黑體" w:hAnsi="微軟正黑體" w:cstheme="majorHAnsi" w:hint="eastAsia"/><w:b/><w:sz w:val="40"/><w:szCs w:val="40"/></w:rPr><w:t xml:space="preserve"> </w:t></w:r><w:r w:rsidR="00D86B20" w:rsidRPr="004B6987"><w:rPr><w:rFonts w:ascii="微軟正黑體" w:eastAsia="微軟正黑體" w:hAnsi="微軟正黑體" w:cs="Calibri"/><w:b/><w:sz w:val="40"/><w:szCs w:val="40"/></w:rPr><w:t></w:t></w:r><w:bookmarkEnd w:id="4"/><w:bookmarkEnd w:id="5"/></w:p><w:p w14:paraId="02E04FA6" w14:textId="77777777" w:rsidR="00D86B20" w:rsidRPr="008E157E" w:rsidRDefault="00D86B20"><w:pPr><w:rPr><w:rFonts w:ascii="Calibri Light" w:hAnsi="Calibri Light" w:cs="Arial"/></w:rPr></w:pPr></w:p><w:p w14:paraId="725C3BC3" w14:textId="77777777" w:rsidR="00D86B20" w:rsidRPr="008E157E" w:rsidRDefault="00D86B20"><w:pPr><w:rPr><w:rFonts w:ascii="Calibri Light" w:hAnsi="Calibri Light" w:cs="Arial"/></w:rPr></w:pPr></w:p><w:p w14:paraId="0B39E12D" w14:textId="77777777" w:rsidR="00D86B20" w:rsidRPr="008E157E" w:rsidRDefault="00D86B20"><w:pPr><w:rPr><w:rFonts w:ascii="Calibri Light" w:hAnsi="Calibri Light" w:cs="Arial"/></w:rPr></w:pPr></w:p></w:txbxContent></v:textbox><w10:wrap anchorx="margin" anchory="page"/><w10:anchorlock/></v:shape></w:pict></mc:Fallback></mc:AlternateContent></w:r><w:bookmarkEnd w:id="1"/></w:p><w:p w14:paraId="1377E416" w14:textId="77777777" w:rsidR="00CE0C6D" w:rsidRPr="00E41E25" w:rsidRDefault="00CE0C6D" w:rsidP="0009072C"><w:pPr><w:jc w:val="center"/><w:outlineLvl w:val="0"/><w:rPr><w:rFonts w:asciiTheme="minorHAnsi" w:eastAsia="微軟正黑體" w:hAnsiTheme="minorHAnsi" w:cstheme="minorHAnsi"/></w:rPr></w:pPr></w:p><w:p w14:paraId="7975E0F4" w14:textId="77777777" w:rsidR="00CE0C6D" w:rsidRPr="00E41E25" w:rsidRDefault="00CE0C6D" w:rsidP="0009072C"><w:pPr><w:jc w:val="center"/><w:outlineLvl w:val="0"/><w:rPr><w:rFonts w:asciiTheme="minorHAnsi" w:eastAsia="微軟正黑體" w:hAnsiTheme="minorHAnsi" w:cstheme="minorHAnsi"/></w:rPr></w:pPr></w:p><w:p w14:paraId="3A43DCFD" w14:textId="77777777" w:rsidR="00CE0C6D" w:rsidRPr="00E41E25" w:rsidRDefault="00CE0C6D" w:rsidP="0009072C"><w:pPr><w:jc w:val="center"/><w:outlineLvl w:val="0"/><w:rPr><w:rFonts w:asciiTheme="minorHAnsi" w:eastAsia="微軟正黑體" w:hAnsiTheme="minorHAnsi" w:cstheme="minorHAnsi"/></w:rPr></w:pPr></w:p><w:p w14:paraId="00464130" w14:textId="77777777" w:rsidR="00CE0C6D" w:rsidRPr="00E41E25" w:rsidRDefault="00CE0C6D" w:rsidP="0009072C"><w:pPr><w:jc w:val="center"/><w:outlineLvl w:val="0"/><w:rPr><w:rFonts w:asciiTheme="minorHAnsi" w:eastAsia="微軟正黑體" w:hAnsiTheme="minorHAnsi" w:cstheme="minorHAnsi"/></w:rPr></w:pPr></w:p><w:p w14:paraId="7AD69176" w14:textId="77777777" w:rsidR="00916A69" w:rsidRPr="00E41E25" w:rsidRDefault="00916A69" w:rsidP="0009072C"><w:pPr><w:jc w:val="center"/><w:outlineLvl w:val="0"/><w:rPr><w:rFonts w:asciiTheme="minorHAnsi" w:eastAsia="微軟正黑體" w:hAnsiTheme="minorHAnsi" w:cstheme="minorHAnsi"/></w:rPr></w:pPr></w:p><w:p><w:pPr><w:spacing w:before="0" w:after="0" w:line="276" w:lineRule="auto"/></w:pPr><w:r><w:t xml:space="preserve"> </w:t></w:r></w:p><w:p><w:pPr><w:spacing w:before="0" w:after="0" w:line="276" w:lineRule="auto"/></w:pPr><w:r><w:t xml:space="preserve"> </w:t></w:r></w:p><w:p><w:pPr><w:spacing w:before="0" w:after="0" w:line="276" w:lineRule="auto"/></w:pPr><w:r><w:t xml:space="preserve"> </w:t></w:r></w:p><w:p><w:pPr><w:spacing w:before="0" w:after="0" w:line="276" w:lineRule="auto"/></w:pPr><w:r><w:t xml:space="preserve"> </w:t></w:r></w:p><w:tbl><w:tblPr><w:tblW w:w="8718" w:type="dxa"/><w:jc w:val="center"/><w:tblBorders><w:top w:val="threeDEngrave" w:sz="18" w:space="0" w:color="auto"/><w:left w:val="threeDEngrave" w:sz="18" w:space="0" w:color="auto"/><w:bottom w:val="threeDEngrave" w:sz="18" w:space="0" w:color="auto"/><w:right w:val="threeDEngrave" w:sz="18" w:space="0" w:color="auto"/><w:insideH w:val="single" w:sz="6" w:space="0" w:color="auto"/><w:insideV w:val="single" w:sz="6" w:space="0" w:color="auto"/></w:tblBorders><w:tblLayout w:type="fixed"/><w:tblCellMar><w:left w:w="28" w:type="dxa"/><w:right w:w="28" w:type="dxa"/></w:tblCellMar><w:tblLook w:val="0000" w:firstRow="0" w:lastRow="0" w:firstColumn="0" w:lastColumn="0" w:noHBand="0" w:noVBand="0"/></w:tblPr><w:tblGrid><w:gridCol w:w="2906"/><w:gridCol w:w="2906"/><w:gridCol w:w="2906"/></w:tblGrid><w:tr w:rsidR="009E0A5D" w:rsidRPr="00E41E25" w14:paraId="0BCE6AF2" w14:textId="77777777" w:rsidTr="00E946EC"><w:trPr><w:trHeight w:val="1053"/><w:jc w:val="center"/></w:trPr><w:tc><w:tcPr><w:tcW w:w="2906" w:type="dxa"/><w:tcBorders><w:top w:val="threeDEngrave" w:sz="18" w:space="0" w:color="auto"/><w:bottom w:val="double" w:sz="4" w:space="0" w:color="auto"/><w:right w:val="single" w:sz="4" w:space="0" w:color="auto"/></w:tcBorders><w:shd w:val="clear" w:color="auto" w:fill="EEECE1"/><w:vAlign w:val="center"/></w:tcPr><w:p w14:paraId="149761B1" w14:textId="77777777" w:rsidR="009E0A5D" w:rsidRPr="00E41E25" w:rsidRDefault="009E0A5D" w:rsidP="006322D5"><w:pPr><w:jc w:val="center"/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/w:rPr><w:t>核准</w:t></w:r></w:p></w:tc><w:tc><w:tcPr><w:tcW w:w="2906" w:type="dxa"/><w:tcBorders><w:top w:val="threeDEngrave" w:sz="18" w:space="0" w:color="auto"/><w:left w:val="single" w:sz="4" w:space="0" w:color="auto"/><w:bottom w:val="double" w:sz="4" w:space="0" w:color="auto"/><w:right w:val="single" w:sz="4" w:space="0" w:color="auto"/></w:tcBorders><w:shd w:val="clear" w:color="auto" w:fill="EEECE1"/><w:vAlign w:val="center"/></w:tcPr><w:p w14:paraId="0E8B86AA" w14:textId="77777777" w:rsidR="009E0A5D" w:rsidRPr="00E41E25" w:rsidRDefault="009E0A5D" w:rsidP="006322D5"><w:pPr><w:jc w:val="center"/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/w:rPr><w:t>審核</w:t></w:r></w:p></w:tc><w:tc><w:tcPr><w:tcW w:w="2906" w:type="dxa"/><w:tcBorders><w:top w:val="threeDEngrave" w:sz="18" w:space="0" w:color="auto"/><w:left w:val="single" w:sz="4" w:space="0" w:color="auto"/><w:bottom w:val="double" w:sz="4" w:space="0" w:color="auto"/></w:tcBorders><w:shd w:val="clear" w:color="auto" w:fill="EEECE1"/><w:vAlign w:val="center"/></w:tcPr><w:p w14:paraId="19B9E68D" w14:textId="77777777" w:rsidR="009E0A5D" w:rsidRPr="00E41E25" w:rsidRDefault="009E0A5D" w:rsidP="006322D5"><w:pPr><w:jc w:val="center"/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/w:rPr><w:t>撰寫</w:t></w:r></w:p></w:tc></w:tr><w:tr w:rsidR="00F05E5B" w:rsidRPr="00E41E25" w14:paraId="1E857294" w14:textId="77777777" w:rsidTr="00E946EC"><w:trPr><w:cantSplit/><w:trHeight w:val="2285"/><w:jc w:val="center"/></w:trPr><w:tc><w:tcPr><w:tcW w:w="2906" w:type="dxa"/><w:tcBorders><w:top w:val="double" w:sz="4" w:space="0" w:color="auto"/></w:tcBorders><w:vAlign w:val="center"/></w:tcPr><w:p w14:paraId="08E9707A" w14:textId="4A20F81C" w:rsidR="00F05E5B" w:rsidRPr="00E41E25" w:rsidRDefault="00F05E5B" w:rsidP="00F05E5B"><w:pPr><w:jc w:val="center"/><w:rPr><w:rFonts w:asciiTheme="minorHAnsi" w:eastAsia="微軟正黑體" w:hAnsiTheme="minorHAnsi" w:cstheme="minorHAnsi"/><w:szCs w:val="24"/></w:rPr></w:pPr><w:r w:rsidRPr="00A63251"><w:rPr><w:rFonts w:ascii="微軟正黑體" w:eastAsia="微軟正黑體" w:hAnsi="微軟正黑體"/><w:szCs w:val="24"/></w:rPr><w:t>aa</w:t></w:r></w:p></w:tc><w:tc><w:tcPr><w:tcW w:w="2906" w:type="dxa"/><w:tcBorders><w:top w:val="double" w:sz="4" w:space="0" w:color="auto"/></w:tcBorders><w:vAlign w:val="center"/></w:tcPr><w:p w14:paraId="7E8CB263" w14:textId="0A0A23E3" w:rsidR="00F05E5B" w:rsidRPr="00E41E25" w:rsidRDefault="00F05E5B" w:rsidP="00F05E5B"><w:pPr><w:jc w:val="center"/><w:rPr><w:rFonts w:asciiTheme="minorHAnsi" w:eastAsia="微軟正黑體" w:hAnsiTheme="minorHAnsi" w:cstheme="minorHAnsi"/><w:szCs w:val="24"/></w:rPr></w:pPr><w:r w:rsidRPr="00A63251"><w:rPr><w:rFonts w:ascii="微軟正黑體" w:eastAsia="微軟正黑體" w:hAnsi="微軟正黑體"/><w:szCs w:val="24"/></w:rPr><w:t>aa</w:t></w:r></w:p></w:tc><w:tc><w:tcPr><w:tcW w:w="2906" w:type="dxa"/><w:tcBorders><w:top w:val="double" w:sz="4" w:space="0" w:color="auto"/></w:tcBorders><w:vAlign w:val="center"/></w:tcPr><w:p w14:paraId="76A47766" w14:textId="666D5638" w:rsidR="00F05E5B" w:rsidRPr="00E41E25" w:rsidRDefault="00F05E5B" w:rsidP="00F05E5B"><w:pPr><w:jc w:val="center"/><w:rPr><w:rFonts w:asciiTheme="minorHAnsi" w:eastAsia="微軟正黑體" w:hAnsiTheme="minorHAnsi" w:cstheme="minorHAnsi"/><w:szCs w:val="24"/></w:rPr></w:pPr><w:r w:rsidRPr="00E5735E"><w:rPr><w:rFonts w:ascii="微軟正黑體" w:eastAsia="微軟正黑體" w:hAnsi="微軟正黑體"/><w:szCs w:val="24"/></w:rPr><w:t>aa</w:t></w:r></w:p></w:tc></w:tr></w:tbl><w:p><w:pPr><w:spacing w:before="0" w:after="0" w:line="40" w:lineRule="exact"/></w:pPr></w:p><w:p w14:paraId="2DA5605F" w14:textId="77777777" w:rsidR="00CE0C6D" w:rsidRPr="00E41E25" w:rsidRDefault="00CE0C6D" w:rsidP="00227548"><w:pPr><w:pageBreakBefore/><w:pStyle w:val="2"/><w:ind w:firstLineChars="42" w:firstLine="118"/><w:rPr><w:rFonts w:asciiTheme="minorHAnsi" w:eastAsia="微軟正黑體" w:hAnsiTheme="minorHAnsi" w:cstheme="minorHAnsi"/></w:rPr></w:pPr><w:bookmarkStart w:id="6" w:name="_Toc50389615"/><w:bookmarkStart w:id="7" w:name="_Toc50389664"/><w:r w:rsidRPr="00E41E25"><w:rPr><w:rFonts w:asciiTheme="minorHAnsi" w:eastAsia="微軟正黑體" w:hAnsiTheme="minorHAnsi" w:cstheme="minorHAnsi"/></w:rPr><w:t>文件變更履歷：</w:t></w:r><w:bookmarkEnd w:id="6"/><w:bookmarkEnd w:id="7"/></w:p><w:tbl><w:tblPr><w:tblW w:w="15138" w:type="dxa"/><w:tblBorders><w:top w:val="thinThickSmallGap" w:sz="12" w:space="0" w:color="auto"/><w:left w:val="thinThickSmallGap" w:sz="12" w:space="0" w:color="auto"/><w:bottom w:val="thickThinSmallGap" w:sz="12" w:space="0" w:color="auto"/><w:right w:val="thickThinSmallGap" w:sz="12" w:space="0" w:color="auto"/><w:insideH w:val="single" w:sz="6" w:space="0" w:color="auto"/><w:insideV w:val="single" w:sz="6" w:space="0" w:color="auto"/></w:tblBorders><w:tblLayout w:type="fixed"/><w:tblCellMar><w:left w:w="28" w:type="dxa"/><w:right w:w="28" w:type="dxa"/></w:tblCellMar><w:tblLook w:val="0000" w:firstRow="0" w:lastRow="0" w:firstColumn="0" w:lastColumn="0" w:noHBand="0" w:noVBand="0"/></w:tblPr><w:tblGrid><w:gridCol w:w="834"/><w:gridCol w:w="5543"/><w:gridCol w:w="5543"/><w:gridCol w:w="1609"/><w:gridCol w:w="1609"/></w:tblGrid><w:tr w:rsidR="00CE0C6D" w:rsidRPr="00E41E25" w14:paraId="4DC3719B" w14:textId="77777777" w:rsidTr="00227548"><w:trPr><w:trHeight w:val="384"/></w:trPr><w:tc><w:tcPr><w:tcW w:w="834" w:type="dxa"/><w:vAlign w:val="center"/></w:tcPr><w:p w14:paraId="3C6EDAEE" w14:textId="77777777" w:rsidR="00CE0C6D" w:rsidRPr="00E41E25" w:rsidRDefault="00CE0C6D" w:rsidP="00227548"><w:pPr><w:pStyle w:val="3"/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版本</w:t></w:r></w:p></w:tc><w:tc><w:tcPr><w:tcW w:w="5543" w:type="dxa"/><w:vAlign w:val="center"/></w:tcPr><w:p w14:paraId="03D1A735" w14:textId="77777777" w:rsidR="00CE0C6D" w:rsidRPr="00E41E25" w:rsidRDefault="00CE0C6D" w:rsidP="00227548"><w:pPr><w:pStyle w:val="3"/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修訂內容</w:t></w:r></w:p></w:tc><w:tc><w:tcPr><w:tcW w:w="5543" w:type="dxa"/><w:vAlign w:val="center"/></w:tcPr><w:p w14:paraId="1D0843AB" w14:textId="77777777" w:rsidR="00CE0C6D" w:rsidRPr="00E41E25" w:rsidRDefault="00CE0C6D" w:rsidP="00227548"><w:pPr><w:pStyle w:val="3"/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修訂原因</w:t></w:r></w:p></w:tc><w:tc><w:tcPr><w:tcW w:w="1609" w:type="dxa"/><w:vAlign w:val="center"/></w:tcPr><w:p w14:paraId="6118BF6D" w14:textId="77777777" w:rsidR="00CE0C6D" w:rsidRPr="00E41E25" w:rsidRDefault="00CE0C6D" w:rsidP="00227548"><w:pPr><w:pStyle w:val="3"/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日期</w:t></w:r></w:p></w:tc><w:tc><w:tcPr><w:tcW w:w="1609" w:type="dxa"/><w:vAlign w:val="center"/></w:tcPr><w:p w14:paraId="0D749D4E" w14:textId="77777777" w:rsidR="00CE0C6D" w:rsidRPr="00E41E25" w:rsidRDefault="00CE0C6D" w:rsidP="00227548"><w:pPr><w:pStyle w:val="3"/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修訂者</w:t></w:r></w:p></w:tc></w:tr><w:tr w:rsidR="00453CF8" w:rsidRPr="00E41E25" w14:paraId="1991B272" w14:textId="77777777" w:rsidTr="00227548"><w:trPr><w:trHeight w:val="1170"/></w:trPr><w:tc><w:tcPr><w:tcW w:w="834" w:type="dxa"/><w:vAlign w:val="center"/></w:tcPr><w:p w14:paraId="5DEA30F5" w14:textId="792C248C" w:rsidR="00453CF8" w:rsidRPr="00E41E25" w:rsidRDefault="00453CF8" w:rsidP="00453CF8"><w:pPr><w:jc w:val="center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1.0</w:t></w:r></w:p></w:tc><w:tc><w:tcPr><w:tcW w:w="5543" w:type="dxa"/><w:vAlign w:val="center"/></w:tcPr><w:p w14:paraId="7C65052F" w14:textId="19417AD7" w:rsidR="00453CF8" w:rsidRPr="00E41E25" w:rsidRDefault="00453CF8" w:rsidP="00453CF8"><w:pPr><w:jc w:val="center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新增</w:t></w:r></w:p></w:tc><w:tc><w:tcPr><w:tcW w:w="5543" w:type="dxa"/><w:vAlign w:val="center"/></w:tcPr><w:p w14:paraId="4A84E8A4" w14:textId="56C2EF72" w:rsidR="00453CF8" w:rsidRPr="00E41E25" w:rsidRDefault="00453CF8" w:rsidP="00453CF8"><w:pPr><w:jc w:val="center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新增</w:t></w:r></w:p></w:tc><w:tc><w:tcPr><w:tcW w:w="1609" w:type="dxa"/><w:vAlign w:val="center"/></w:tcPr><w:p w14:paraId="67DDAC20" w14:textId="43F65422" w:rsidR="00453CF8" w:rsidRPr="00E41E25" w:rsidRDefault="00453CF8" w:rsidP="00453CF8"><w:pPr><w:jc w:val="center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</w:t></w:r></w:p></w:tc><w:tc><w:tcPr><w:tcW w:w="1609" w:type="dxa"/><w:vAlign w:val="center"/></w:tcPr><w:p w14:paraId="3E212B94" w14:textId="78D544D1" w:rsidR="00453CF8" w:rsidRPr="00E41E25" w:rsidRDefault="00453CF8" w:rsidP="00453CF8"><w:pPr><w:jc w:val="center"/><w:rPr><w:rFonts w:asciiTheme="minorHAnsi" w:eastAsia="微軟正黑體" w:hAnsiTheme="minorHAnsi" w:cstheme="minorHAnsi"/><w:szCs w:val="24"/></w:rPr></w:pPr><w:r w:rsidRPr="00E5735E"><w:rPr><w:rFonts w:ascii="微軟正黑體" w:eastAsia="微軟正黑體" w:hAnsi="微軟正黑體"/><w:szCs w:val="24"/></w:rPr><w:t>aa</w:t></w:r></w:p></w:tc></w:tr></w:tbl><w:p><w:pPr><w:spacing w:before="0" w:after="0" w:line="40" w:lineRule="exact"/></w:pPr></w:p><w:tbl><w:tblPr><w:tblW w:w="1513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1E0" w:firstRow="1" w:lastRow="1" w:firstColumn="1" w:lastColumn="1" w:noHBand="0" w:noVBand="0"/></w:tblPr><w:tblGrid><w:gridCol w:w="1645"/><w:gridCol w:w="13493"/></w:tblGrid><w:tr w:rsidR="005D4302" w:rsidRPr="00E41E25" w14:paraId="3610DA08" w14:textId="77777777" w:rsidTr="00845353"><w:tc><w:tcPr><w:tcW w:w="15138" w:type="dxa"/><w:gridSpan w:val="2"/><w:shd w:val="clear" w:color="auto" w:fill="F3F3F3"/></w:tcPr><w:p w14:paraId="7391A917" w14:textId="5DED0C86" w:rsidR="005D4302" w:rsidRPr="00E41E25" w:rsidRDefault="00B07DF5"><w:pPr><w:pageBreakBefore/><w:pStyle w:val="1"/><w:jc w:val="center"/><w:rPr><w:rFonts w:asciiTheme="minorHAnsi" w:eastAsia="微軟正黑體" w:hAnsiTheme="minorHAnsi" w:cstheme="minorHAnsi"/><w:b/><w:color w:val="888888"/><w:kern w:val="0"/><w:szCs w:val="32"/></w:rPr></w:pPr><w:r w:rsidRPr="00E41E25"><w:rPr><w:rFonts w:asciiTheme="minorHAnsi" w:eastAsia="微軟正黑體" w:hAnsiTheme="minorHAnsi" w:cstheme="minorHAnsi"/></w:rPr></w:r><w:r w:rsidR="005D4302" w:rsidRPr="00E41E25"><w:rPr><w:rFonts w:asciiTheme="minorHAnsi" w:eastAsia="微軟正黑體" w:hAnsiTheme="minorHAnsi" w:cstheme="minorHAnsi"/><w:sz w:val="28"/><w:szCs w:val="28"/></w:rPr></w:r><w:r w:rsidR="005D4302" w:rsidRPr="00E41E25"><w:rPr><w:rFonts w:asciiTheme="minorHAnsi" w:eastAsia="微軟正黑體" w:hAnsiTheme="minorHAnsi" w:cstheme="minorHAnsi"/><w:b/><w:szCs w:val="32"/></w:rPr><w:t>一、前置作業</w:t></w:r></w:p></w:tc></w:tr><w:tr w:rsidR="005D4302" w:rsidRPr="00E41E25" w14:paraId="7B58EB9A" w14:textId="77777777" w:rsidTr="00845353"><w:trPr><w:trHeight w:val="6160"/></w:trPr><w:tc><w:tcPr><w:tcW w:w="15138" w:type="dxa"/><w:gridSpan w:val="2"/><w:tcBorders><w:bottom w:val="single" w:sz="4" w:space="0" w:color="auto"/></w:tcBorders></w:tcPr><w:p w14:paraId="3F89365B" w14:textId="77777777" w:rsidR="005D4302" w:rsidRPr="00E41E25" w:rsidRDefault="005D4302" w:rsidP="00845353"><w:pPr><w:rPr><w:rFonts w:asciiTheme="minorHAnsi" w:eastAsia="微軟正黑體" w:hAnsiTheme="minorHAnsi" w:cstheme="minorHAnsi"/></w:rPr></w:pPr></w:p><w:p w14:paraId="0DF7058C" w14:textId="77777777" w:rsidR="005D4302" w:rsidRPr="00E41E25" w:rsidRDefault="005D4302" w:rsidP="00845353"><w:pPr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/w:rPr><w:t>前置作業內容</w:t></w:r></w:p><w:p w14:paraId="589C8015" w14:textId="77777777" w:rsidR="005D4302" w:rsidRPr="00E41E25" w:rsidRDefault="005D4302" w:rsidP="00845353"><w:pPr><w:rPr><w:rFonts w:asciiTheme="minorHAnsi" w:eastAsia="微軟正黑體" w:hAnsiTheme="minorHAnsi" w:cstheme="minorHAnsi"/><w:sz w:val="32"/><w:szCs w:val="32"/></w:rPr></w:pPr></w:p><w:p w14:paraId="06EA96A0" w14:textId="77777777" w:rsidR="005D4302" w:rsidRPr="00E41E25" w:rsidRDefault="005D4302"><w:pPr><w:numPr><w:ilvl w:val="1"/><w:numId w:val="4"/></w:numPr><w:tabs><w:tab w:val="clear" w:pos="6690"/></w:tabs><w:ind w:leftChars="-150" w:left="-360" w:firstLineChars="112" w:firstLine="358"/><w:jc w:val="both"/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/w:rPr><w:t>備妥電腦</w:t></w:r></w:p><w:p w14:paraId="70A1284D" w14:textId="77777777" w:rsidR="005D4302" w:rsidRPr="00E41E25" w:rsidRDefault="005D4302"><w:pPr><w:numPr><w:ilvl w:val="1"/><w:numId w:val="4"/></w:numPr><w:tabs><w:tab w:val="clear" w:pos="6690"/></w:tabs><w:ind w:leftChars="-150" w:left="-360" w:firstLineChars="112" w:firstLine="358"/><w:jc w:val="both"/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/w:rPr><w:t>進入</w:t></w:r><w:r w:rsidRPr="00E41E25"><w:rPr><w:rFonts w:asciiTheme="minorHAnsi" w:eastAsia="微軟正黑體" w:hAnsiTheme="minorHAnsi" w:cstheme="minorHAnsi"/><w:sz w:val="32"/><w:szCs w:val="32"/></w:rPr><w:t>MES</w:t></w:r><w:r w:rsidRPr="00E41E25"><w:rPr><w:rFonts w:asciiTheme="minorHAnsi" w:eastAsia="微軟正黑體" w:hAnsiTheme="minorHAnsi" w:cstheme="minorHAnsi"/><w:sz w:val="32"/><w:szCs w:val="32"/></w:rPr><w:t>作業畫面</w:t></w:r></w:p><w:p w14:paraId="71940A4E" w14:textId="77777777" w:rsidR="005D4302" w:rsidRPr="00E41E25" w:rsidRDefault="005D4302"><w:pPr><w:numPr><w:ilvl w:val="1"/><w:numId w:val="4"/></w:numPr><w:tabs><w:tab w:val="clear" w:pos="6690"/></w:tabs><w:ind w:leftChars="-150" w:left="-360" w:firstLineChars="112" w:firstLine="358"/><w:jc w:val="both"/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/w:rPr><w:t>閱讀作業指導書</w:t></w:r></w:p><w:p w14:paraId="575C47BF" w14:textId="77777777" w:rsidR="005D4302" w:rsidRPr="00E41E25" w:rsidRDefault="005D4302"><w:pPr><w:numPr><w:ilvl w:val="1"/><w:numId w:val="4"/></w:numPr><w:tabs><w:tab w:val="clear" w:pos="6690"/></w:tabs><w:ind w:leftChars="-150" w:left="-360" w:firstLineChars="112" w:firstLine="358"/><w:jc w:val="both"/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/w:rPr><w:t>確認設備及治工具品質</w:t></w:r></w:p><w:p w14:paraId="0A395C82" w14:textId="77777777" w:rsidR="005D4302" w:rsidRPr="00E41E25" w:rsidRDefault="005D4302"><w:pPr><w:numPr><w:ilvl w:val="1"/><w:numId w:val="4"/></w:numPr><w:tabs><w:tab w:val="clear" w:pos="6690"/></w:tabs><w:ind w:leftChars="-150" w:left="-360" w:firstLineChars="112" w:firstLine="358"/><w:jc w:val="both"/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/w:rPr><w:t>確認測試程式</w:t></w:r></w:p><w:p w14:paraId="559E8CD7" w14:textId="77777777" w:rsidR="005D4302" w:rsidRPr="00E41E25" w:rsidRDefault="005D4302"><w:pPr><w:numPr><w:ilvl w:val="1"/><w:numId w:val="4"/></w:numPr><w:tabs><w:tab w:val="clear" w:pos="6690"/></w:tabs><w:ind w:leftChars="-150" w:left="-360" w:firstLineChars="112" w:firstLine="358"/><w:jc w:val="both"/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/w:rPr><w:t>確認電腦主機網路設定值</w:t></w:r></w:p><w:p w14:paraId="3E8DF4FD" w14:textId="77777777" w:rsidR="005D4302" w:rsidRPr="00E41E25" w:rsidRDefault="005D4302"><w:pPr><w:numPr><w:ilvl w:val="1"/><w:numId w:val="4"/></w:numPr><w:tabs><w:tab w:val="clear" w:pos="6690"/></w:tabs><w:ind w:leftChars="-150" w:left="-360" w:firstLineChars="112" w:firstLine="358"/><w:jc w:val="both"/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/w:rPr><w:t>依</w:t></w:r><w:r w:rsidRPr="00E41E25"><w:rPr><w:rFonts w:asciiTheme="minorHAnsi" w:eastAsia="微軟正黑體" w:hAnsiTheme="minorHAnsi" w:cstheme="minorHAnsi"/><w:sz w:val="32"/><w:szCs w:val="32"/></w:rPr><w:t>BOM</w:t></w:r><w:r w:rsidRPr="00E41E25"><w:rPr><w:rFonts w:asciiTheme="minorHAnsi" w:eastAsia="微軟正黑體" w:hAnsiTheme="minorHAnsi" w:cstheme="minorHAnsi"/><w:sz w:val="32"/><w:szCs w:val="32"/></w:rPr><w:t>確認軟體資料</w:t></w:r></w:p><w:p w14:paraId="66FC626D" w14:textId="77777777" w:rsidR="005D4302" w:rsidRPr="00E41E25" w:rsidRDefault="005D4302" w:rsidP="00845353"><w:pPr><w:ind w:left="-360"/><w:jc w:val="both"/><w:rPr><w:rFonts w:asciiTheme="minorHAnsi" w:eastAsia="微軟正黑體" w:hAnsiTheme="minorHAnsi" w:cstheme="minorHAnsi"/><w:sz w:val="32"/><w:szCs w:val="32"/></w:rPr></w:pPr></w:p></w:tc></w:tr><w:tr w:rsidR="005D4302" w:rsidRPr="00E41E25" w14:paraId="195C7F70" w14:textId="77777777" w:rsidTr="00845353"><w:trPr><w:trHeight w:val="1494"/></w:trPr><w:tc><w:tcPr><w:tcW w:w="1645" w:type="dxa"/></w:tcPr><w:p w14:paraId="1D536464" w14:textId="77777777" w:rsidR="005D4302" w:rsidRPr="00E41E25" w:rsidRDefault="005D4302" w:rsidP="00845353"><w:pPr><w:pStyle w:val="3"/><w:rPr><w:rFonts w:asciiTheme="minorHAnsi" w:eastAsia="微軟正黑體" w:hAnsiTheme="minorHAnsi" w:cstheme="minorHAnsi"/><w:color w:val="FF0000"/><w:sz w:val="32"/><w:szCs w:val="32"/></w:rPr></w:pPr><w:r w:rsidRPr="00E41E25"><w:rPr><w:rFonts w:asciiTheme="minorHAnsi" w:eastAsia="微軟正黑體" w:hAnsiTheme="minorHAnsi" w:cstheme="minorHAnsi"/><w:color w:val="FF0000"/><w:sz w:val="32"/><w:szCs w:val="32"/></w:rPr><w:t>注意事項</w:t></w:r></w:p><w:p w14:paraId="233F041B" w14:textId="77777777" w:rsidR="005D4302" w:rsidRPr="00E41E25" w:rsidRDefault="005D4302" w:rsidP="00845353"><w:pPr><w:rPr><w:rFonts w:asciiTheme="minorHAnsi" w:eastAsia="微軟正黑體" w:hAnsiTheme="minorHAnsi" w:cstheme="minorHAnsi"/><w:sz w:val="32"/><w:szCs w:val="32"/></w:rPr></w:pPr></w:p></w:tc><w:tc><w:tcPr><w:tcW w:w="13493" w:type="dxa"/></w:tcPr><w:p w14:paraId="438D46FE" w14:textId="77777777" w:rsidR="005D4302" w:rsidRPr="00E41E25" w:rsidRDefault="005D4302"><w:pPr><w:numPr><w:ilvl w:val="0"/><w:numId w:val="5"/></w:numPr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/w:rPr><w:t>料件核對：請依「</w:t></w:r><w:r w:rsidRPr="00E41E25"><w:rPr><w:rFonts w:asciiTheme="minorHAnsi" w:eastAsia="微軟正黑體" w:hAnsiTheme="minorHAnsi" w:cstheme="minorHAnsi"/><w:sz w:val="32"/><w:szCs w:val="32"/></w:rPr><w:t>BOM</w:t></w:r><w:r w:rsidRPr="00E41E25"><w:rPr><w:rFonts w:asciiTheme="minorHAnsi" w:eastAsia="微軟正黑體" w:hAnsiTheme="minorHAnsi" w:cstheme="minorHAnsi"/><w:sz w:val="32"/><w:szCs w:val="32"/></w:rPr><w:t>」核對料件。</w:t></w:r></w:p><w:p w14:paraId="1DE9472E" w14:textId="77777777" w:rsidR="005D4302" w:rsidRPr="00E41E25" w:rsidRDefault="005D4302" w:rsidP="00845353"><w:pPr><w:rPr><w:rFonts w:asciiTheme="minorHAnsi" w:eastAsia="微軟正黑體" w:hAnsiTheme="minorHAnsi" w:cstheme="minorHAnsi"/><w:color w:val="FF0000"/><w:sz w:val="32"/><w:szCs w:val="32"/></w:rPr></w:pPr><w:r w:rsidRPr="00E41E25"><w:rPr><w:rFonts w:asciiTheme="minorHAnsi" w:eastAsia="微軟正黑體" w:hAnsiTheme="minorHAnsi" w:cstheme="minorHAnsi"/><w:sz w:val="32"/><w:szCs w:val="32"/></w:rPr><w:t xml:space="preserve">2. </w:t></w:r><w:r w:rsidRPr="00E41E25"><w:rPr><w:rFonts w:asciiTheme="minorHAnsi" w:eastAsia="微軟正黑體" w:hAnsiTheme="minorHAnsi" w:cstheme="minorHAnsi"/><w:sz w:val="32"/><w:szCs w:val="32"/></w:rPr><w:t>料件外觀檢驗：請依「檢驗缺點判定規範」檢驗料件外觀。</w:t></w:r></w:p></w:tc></w:tr></w:tbl><w:p><w:pPr><w:spacing w:before="0" w:after="0" w:line="40" w:lineRule="exact"/></w:pPr></w:p><w:tbl><w:tblPr><w:tblW w:w="1513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shd w:val="clear" w:color="auto" w:fill="CCFFFF"/><w:tblLayout w:type="fixed"/><w:tblLook w:val="01E0" w:firstRow="1" w:lastRow="1" w:firstColumn="1" w:lastColumn="1" w:noHBand="0" w:noVBand="0"/></w:tblPr><w:tblGrid><w:gridCol w:w="841"/><w:gridCol w:w="841"/><w:gridCol w:w="841"/><w:gridCol w:w="841"/><w:gridCol w:w="841"/><w:gridCol w:w="841"/><w:gridCol w:w="841"/><w:gridCol w:w="841"/><w:gridCol w:w="841"/><w:gridCol w:w="841"/><w:gridCol w:w="841"/><w:gridCol w:w="841"/><w:gridCol w:w="841"/><w:gridCol w:w="841"/><w:gridCol w:w="841"/><w:gridCol w:w="841"/><w:gridCol w:w="841"/><w:gridCol w:w="841"/></w:tblGrid><w:tr w:rsidR="00B97A66" w:rsidRPr="00E41E25" w14:paraId="10DF6259" w14:textId="77777777" w:rsidTr="00A23657"><w:tblPrEx><w:shd w:val="clear" w:color="auto" w:fill="auto"/></w:tblPrEx><w:trPr><w:gridAfter w:val="3"/><w:wAfter w:w="268" w:type="dxa"/><w:trHeight w:val="546"/></w:trPr><w:tc><w:tcPr><w:tcW w:w="15138" w:type="dxa"/><w:gridSpan w:val="18"/><w:tcBorders><w:bottom w:val="single" w:sz="4" w:space="0" w:color="auto"/></w:tcBorders><w:shd w:val="clear" w:color="auto" w:fill="E6E6E6"/></w:tcPr><w:p w14:paraId="01540F66" w14:textId="77777777" w:rsidR="00B97A66" w:rsidRPr="00E41E25" w:rsidRDefault="00B97A66"><w:pPr><w:pageBreakBefore/><w:pStyle w:val="1"/><w:jc w:val="center"/><w:rPr><w:rFonts w:asciiTheme="minorHAnsi" w:eastAsia="微軟正黑體" w:hAnsiTheme="minorHAnsi" w:cstheme="minorHAnsi"/><w:b/><w:szCs w:val="32"/></w:rPr></w:pPr><w:r w:rsidRPr="00E41E25"><w:rPr><w:rFonts w:asciiTheme="minorHAnsi" w:eastAsia="微軟正黑體" w:hAnsiTheme="minorHAnsi" w:cstheme="minorHAnsi"/><w:b/></w:rPr></w:r><w:r w:rsidRPr="00E41E25"><w:rPr><w:rFonts w:asciiTheme="minorHAnsi" w:eastAsia="微軟正黑體" w:hAnsiTheme="minorHAnsi" w:cstheme="minorHAnsi"/><w:b/><w:szCs w:val="32"/></w:rPr><w:t>二、PCBA</w:t></w:r><w:r w:rsidRPr="00E41E25"><w:rPr><w:rFonts w:asciiTheme="minorHAnsi" w:eastAsia="微軟正黑體" w:hAnsiTheme="minorHAnsi" w:cstheme="minorHAnsi"/><w:b/><w:szCs w:val="32"/></w:rPr><w:t>外觀檢查</w:t></w:r></w:p></w:tc></w:tr><w:tr><w:trPr><w:trHeight w:val="2900" w:hRule="atLeast"/></w:trPr><w:tc><w:tcPr><w:gridSpan w:val="9"/><w:tcW w:w="7569" w:type="dxa"/></w:tcPr><w:p><w:pPr><w:jc w:val="center"/></w:pPr><w:r><w:t></w:t></w:r></w:p></w:tc><w:tc><w:tcPr><w:gridSpan w:val="9"/><w:tcW w:w="7569" w:type="dxa"/></w:tcPr><w:p><w:pPr><w:jc w:val="center"/></w:pPr><w:r><w:t></w:t></w:r></w:p></w:tc></w:tr><w:tr><w:trPr><w:trHeight w:val="360" w:hRule="atLeast"/></w:trPr><w:tc><w:tcPr><w:gridSpan w:val="9"/><w:tcW w:w="7569" w:type="dxa"/><w:vAlign w:val="center"/></w:tcPr><w:p><w:pPr><w:jc w:val="center"/></w:pPr><w:r><w:rPr><w:rFonts w:ascii="微軟正黑體" w:eastAsia="微軟正黑體"/><w:sz w:val="28"/></w:rPr><w:t>aac (TOP)</w:t></w:r></w:p></w:tc><w:tc><w:tcPr><w:gridSpan w:val="9"/><w:tcW w:w="7569" w:type="dxa"/><w:vAlign w:val="center"/></w:tcPr><w:p><w:pPr><w:jc w:val="center"/></w:pPr><w:r><w:rPr><w:rFonts w:ascii="微軟正黑體" w:eastAsia="微軟正黑體"/><w:sz w:val="28"/></w:rPr><w:t>aac (BOT)</w:t></w:r></w:p></w:tc></w:tr><w:tr><w:trPr><w:trHeight w:val="2900" w:hRule="atLeast"/></w:trPr><w:tc><w:tcPr><w:gridSpan w:val="9"/><w:tcW w:w="7569" w:type="dxa"/></w:tcPr><w:p><w:pPr><w:jc w:val="center"/></w:pPr><w:r><w:t></w:t></w:r></w:p></w:tc><w:tc><w:tcPr><w:gridSpan w:val="9"/><w:tcW w:w="7569" w:type="dxa"/></w:tcPr><w:p><w:pPr><w:jc w:val="center"/></w:pPr><w:r><w:t></w:t></w:r></w:p></w:tc></w:tr><w:tr><w:trPr><w:trHeight w:val="360" w:hRule="atLeast"/></w:trPr><w:tc><w:tcPr><w:gridSpan w:val="9"/><w:tcW w:w="7569" w:type="dxa"/><w:vAlign w:val="center"/></w:tcPr><w:p><w:pPr><w:jc w:val="center"/></w:pPr><w:r><w:rPr><w:rFonts w:ascii="微軟正黑體" w:eastAsia="微軟正黑體"/><w:sz w:val="28"/></w:rPr><w:t>aac (TOP)</w:t></w:r></w:p></w:tc><w:tc><w:tcPr><w:gridSpan w:val="9"/><w:tcW w:w="7569" w:type="dxa"/><w:vAlign w:val="center"/></w:tcPr><w:p><w:pPr><w:jc w:val="center"/></w:pPr><w:r><w:rPr><w:rFonts w:ascii="微軟正黑體" w:eastAsia="微軟正黑體"/><w:sz w:val="28"/></w:rPr><w:t>aac (BOT)</w:t></w:r></w:p></w:tc></w:tr></w:tbl><w:p><w:pPr><w:spacing w:before="0" w:after="0" w:line="40" w:lineRule="exact"/></w:pPr></w:p><w:tbl><w:tblPr><w:tblW w:w="1513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shd w:val="clear" w:color="auto" w:fill="CCFFFF"/><w:tblLayout w:type="fixed"/><w:tblLook w:val="01E0" w:firstRow="1" w:lastRow="1" w:firstColumn="1" w:lastColumn="1" w:noHBand="0" w:noVBand="0"/></w:tblPr><w:tblGrid><w:gridCol w:w="809"/><w:gridCol w:w="1527"/><w:gridCol w:w="705"/><w:gridCol w:w="717"/><w:gridCol w:w="815"/><w:gridCol w:w="1295"/><w:gridCol w:w="825"/><w:gridCol w:w="780"/><w:gridCol w:w="53"/><w:gridCol w:w="819"/><w:gridCol w:w="1293"/><w:gridCol w:w="825"/><w:gridCol w:w="831"/><w:gridCol w:w="935"/><w:gridCol w:w="1178"/><w:gridCol w:w="825"/><w:gridCol w:w="634"/><w:gridCol w:w="11"/><w:gridCol w:w="80"/><w:gridCol w:w="73"/><w:gridCol w:w="108"/></w:tblGrid><w:tr w:rsidR="00F664B6" w:rsidRPr="00E41E25" w14:paraId="4D847336" w14:textId="77777777" w:rsidTr="00A23657"><w:tblPrEx><w:shd w:val="clear" w:color="auto" w:fill="auto"/></w:tblPrEx><w:trPr><w:trHeight w:val="546"/></w:trPr><w:tc><w:tcPr><w:tcW w:w="15138" w:type="dxa"/><w:gridSpan w:val="21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E6E6E6"/><w:hideMark/></w:tcPr><w:p w14:paraId="579D6DA7" w14:textId="7133B43C" w:rsidR="00F664B6" w:rsidRPr="00E41E25" w:rsidRDefault="00F664B6" w:rsidP="00C029B0"><w:pPr><w:pageBreakBefore/><w:pStyle w:val="1"/><w:jc w:val="center"/><w:rPr><w:rFonts w:asciiTheme="minorHAnsi" w:eastAsia="微軟正黑體" w:hAnsiTheme="minorHAnsi" w:cstheme="minorHAnsi"/><w:b/></w:rPr></w:pPr><w:r w:rsidRPr="00E41E25"><w:rPr><w:rFonts w:asciiTheme="minorHAnsi" w:eastAsia="微軟正黑體" w:hAnsiTheme="minorHAnsi" w:cstheme="minorHAnsi"/><w:b/></w:rPr></w:r><w:r w:rsidRPr="00E41E25"><w:rPr><w:rFonts w:asciiTheme="minorHAnsi" w:eastAsia="微軟正黑體" w:hAnsiTheme="minorHAnsi" w:cstheme="minorHAnsi"/><w:b/></w:rPr><w:t>三、ATE</w:t></w:r><w:r w:rsidRPr="00E41E25"><w:rPr><w:rFonts w:asciiTheme="minorHAnsi" w:eastAsia="微軟正黑體" w:hAnsiTheme="minorHAnsi" w:cstheme="minorHAnsi"/><w:b/></w:rPr><w:t>設備確認</w:t></w:r></w:p></w:tc></w:tr><w:tr w:rsidR="00F664B6" w:rsidRPr="00E41E25" w14:paraId="3983E02C" w14:textId="77777777" w:rsidTr="00A23657"><w:tblPrEx><w:shd w:val="clear" w:color="auto" w:fill="auto"/></w:tblPrEx><w:trPr><w:trHeight w:val="546"/></w:trPr><w:tc><w:tcPr><w:tcW w:w="15138" w:type="dxa"/><w:gridSpan w:val="21"/><w:tcBorders><w:top w:val="single" w:sz="4" w:space="0" w:color="auto"/><w:left w:val="single" w:sz="4" w:space="0" w:color="auto"/><w:bottom w:val="single" w:sz="4" w:space="0" w:color="auto"/><w:right w:val="single" w:sz="4" w:space="0" w:color="auto"/></w:tcBorders><w:hideMark/></w:tcPr><w:p w14:paraId="6D44CCC2" w14:textId="77777777" w:rsidR="00F664B6" w:rsidRPr="00E41E25" w:rsidRDefault="00F664B6" w:rsidP="00C029B0"><w:pPr><w:pStyle w:val="af2"/><w:numPr><w:ilvl w:val="0"/><w:numId w:val="15"/></w:numPr><w:ind w:leftChars="0"/><w:rPr><w:rFonts w:asciiTheme="minorHAnsi" w:eastAsia="微軟正黑體" w:hAnsiTheme="minorHAnsi" w:cstheme="minorHAnsi"/><w:b/><w:bCs/><w:sz w:val="32"/><w:szCs w:val="24"/></w:rPr></w:pPr><w:r w:rsidRPr="00E41E25"><w:rPr><w:rFonts w:asciiTheme="minorHAnsi" w:eastAsia="微軟正黑體" w:hAnsiTheme="minorHAnsi" w:cstheme="minorHAnsi"/><w:b/><w:bCs/><w:sz w:val="32"/><w:szCs w:val="24"/></w:rPr><w:t>Chroma</w:t></w:r><w:r w:rsidRPr="00E41E25"><w:rPr><w:rFonts w:asciiTheme="minorHAnsi" w:eastAsia="微軟正黑體" w:hAnsiTheme="minorHAnsi" w:cstheme="minorHAnsi"/><w:b/><w:bCs/><w:sz w:val="32"/><w:szCs w:val="24"/></w:rPr><w:t>設備</w:t></w:r></w:p><w:p w14:paraId="03702F22" w14:textId="77777777" w:rsidR="00F664B6" w:rsidRPr="00E41E25" w:rsidRDefault="00F664B6" w:rsidP="00C029B0"><w:pPr><w:rPr><w:rFonts w:asciiTheme="minorHAnsi" w:eastAsia="微軟正黑體" w:hAnsiTheme="minorHAnsi" w:cstheme="minorHAnsi"/><w:bCs/><w:kern w:val="52"/><w:sz w:val="28"/><w:szCs w:val="18"/></w:rPr></w:pPr><w:r w:rsidRPr="00E41E25"><w:rPr><w:rFonts w:asciiTheme="minorHAnsi" w:eastAsia="微軟正黑體" w:hAnsiTheme="minorHAnsi" w:cstheme="minorHAnsi"/><w:bCs/><w:kern w:val="52"/><w:sz w:val="28"/><w:szCs w:val="18"/></w:rPr><w:t>先開啟機櫃後方的總電源，再由上到下依序開啟設備及電腦電源。</w:t></w:r></w:p><w:p w14:paraId="01CCDA30" w14:textId="77777777" w:rsidR="00F664B6" w:rsidRPr="00E41E25" w:rsidRDefault="00F664B6" w:rsidP="00C029B0"><w:pPr><w:rPr><w:rFonts w:asciiTheme="minorHAnsi" w:eastAsia="微軟正黑體" w:hAnsiTheme="minorHAnsi" w:cstheme="minorHAnsi"/><w:bCs/><w:kern w:val="52"/><w:sz w:val="28"/><w:szCs w:val="18"/></w:rPr></w:pPr><w:r w:rsidRPr="00E41E25"><w:rPr><w:rFonts w:asciiTheme="minorHAnsi" w:eastAsia="微軟正黑體" w:hAnsiTheme="minorHAnsi" w:cstheme="minorHAnsi"/><w:bCs/><w:kern w:val="52"/><w:sz w:val="28"/><w:szCs w:val="18"/></w:rPr><w:t>關閉時，先關閉電腦及測試程式，再由下至上關閉設備。</w:t></w:r></w:p><w:p w14:paraId="2ADB04B5" w14:textId="77777777" w:rsidR="00F664B6" w:rsidRPr="00E41E25" w:rsidRDefault="00F664B6" w:rsidP="00C029B0"><w:pPr><w:rPr><w:rFonts w:asciiTheme="minorHAnsi" w:eastAsia="微軟正黑體" w:hAnsiTheme="minorHAnsi" w:cstheme="minorHAnsi"/><w:b/></w:rPr></w:pPr><w:r w:rsidRPr="00E41E25"><w:rPr><w:rFonts w:asciiTheme="minorHAnsi" w:eastAsia="微軟正黑體" w:hAnsiTheme="minorHAnsi" w:cstheme="minorHAnsi"/><w:b/><w:noProof/></w:rPr><mc:AlternateContent><mc:Choice Requires="wpg"><w:drawing><wp:inline distT="0" distB="0" distL="0" distR="0" wp14:anchorId="487A0F23" wp14:editId="0CFCC2BE"><wp:extent cx="6210300" cy="3886200"/><wp:effectExtent l="0" t="0" r="19050" b="19050"/><wp:docPr id="39" name="群組 5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Group"><wpg:wgp><wpg:cNvGrpSpPr><a:grpSpLocks/></wpg:cNvGrpSpPr><wpg:grpSpPr><a:xfrm><a:off x="0" y="0"/><a:ext cx="6210300" cy="3886200"/><a:chOff x="377270" y="620688"/><a:chExt cx="8875250" cy="5994874"/></a:xfrm></wpg:grpSpPr><wpg:grpSp><wpg:cNvPr id="43" name="群組 43"/><wpg:cNvGrpSpPr/><wpg:grpSpPr><a:xfrm><a:off x="377270" y="620688"/><a:ext cx="8875250" cy="5994874"/><a:chOff x="377270" y="620688"/><a:chExt cx="8875250" cy="5994874"/></a:xfrm></wpg:grpSpPr><wpg:grpSp><wpg:cNvPr id="50" name="群組 50"/><wpg:cNvGrpSpPr/><wpg:grpSpPr><a:xfrm><a:off x="395536" y="620688"/><a:ext cx="8856984" cy="5994874"/><a:chOff x="395536" y="620688"/><a:chExt cx="8856984" cy="5994874"/></a:xfrm></wpg:grpSpPr><wpg:grpSp><wpg:cNvPr id="53" name="群組 53"/><wpg:cNvGrpSpPr/><wpg:grpSpPr><a:xfrm><a:off x="395536" y="620688"/><a:ext cx="8856984" cy="5994874"/><a:chOff x="395536" y="620688"/><a:chExt cx="8856984" cy="5994874"/></a:xfrm></wpg:grpSpPr><pic:pic xmlns:pic="http://schemas.openxmlformats.org/drawingml/2006/picture"><pic:nvPicPr><pic:cNvPr id="54" name="Picture 2"/><pic:cNvPicPr><a:picLocks noChangeAspect="1" noChangeArrowheads="1"/></pic:cNvPicPr></pic:nvPicPr><pic:blipFill><a:blip r:embed="rId20" cstate="email"><a:extLst><a:ext uri="{28A0092B-C50C-407E-A947-70E740481C1C}"><a14:useLocalDpi xmlns:a14="http://schemas.microsoft.com/office/drawing/2010/main"/></a:ext></a:extLst></a:blip><a:srcRect/><a:stretch><a:fillRect/></a:stretch></pic:blipFill><pic:spPr bwMode="auto"><a:xfrm><a:off x="2915816" y="620688"/><a:ext cx="3771900" cy="5562600"/></a:xfrm><a:prstGeom prst="rect"><a:avLst/></a:prstGeom><a:noFill/><a:ln w="9525"><a:noFill/><a:miter lim="800000"/><a:headEnd/><a:tailEnd/></a:ln></pic:spPr></pic:pic><wps:wsp><wps:cNvPr id="55" name="直線接點 55"/><wps:cNvCnPr/><wps:spPr><a:xfrm flipH="1"><a:off x="2843809" y="1268760"/><a:ext cx="936104" cy="18658"/></a:xfrm><a:prstGeom prst="line"><a:avLst/></a:prstGeom><a:ln w="38100"><a:solidFill><a:srgbClr val="00B0F0"/></a:solidFill><a:prstDash val="sysDot"/></a:ln></wps:spPr><wps:style><a:lnRef idx="1"><a:schemeClr val="accent3"/></a:lnRef><a:fillRef idx="0"><a:schemeClr val="accent3"/></a:fillRef><a:effectRef idx="0"><a:schemeClr val="accent3"/></a:effectRef><a:fontRef idx="minor"><a:schemeClr val="tx1"/></a:fontRef></wps:style><wps:bodyPr/></wps:wsp><wps:wsp><wps:cNvPr id="57" name="文字方塊 5"/><wps:cNvSpPr txBox="1"/><wps:spPr><a:xfrm><a:off x="1331641" y="1102752"/><a:ext cx="1512568" cy="506999"/></a:xfrm><a:prstGeom prst="rect"><a:avLst/></a:prstGeom><a:noFill/><a:ln w="28575"><a:solidFill><a:srgbClr val="00B0F0"/></a:solidFill></a:ln></wps:spPr><wps:txbx><w:txbxContent><w:p w14:paraId="4702DC52" w14:textId="77777777" w:rsidR="00F664B6" w:rsidRPr="002D3B39" w:rsidRDefault="00F664B6" w:rsidP="00F664B6"><w:pPr><w:pStyle w:val="Web"/><w:spacing w:before="0" w:beforeAutospacing="0" w:after="0" w:afterAutospacing="0"/><w:rPr><w:sz w:val="18"/></w:rPr></w:pPr><w:r w:rsidRPr="002D3B39"><w:rPr><w:rFonts w:asciiTheme="minorHAnsi" w:eastAsia="微軟正黑體" w:hAnsi="Calibri" w:cstheme="minorBidi"/><w:color w:val="000000" w:themeColor="text1"/><w:kern w:val="24"/><w:szCs w:val="36"/></w:rPr><w:t>Chroma 8000</w:t></w:r></w:p></w:txbxContent></wps:txbx><wps:bodyPr wrap="square" rtlCol="0"><a:noAutofit/></wps:bodyPr></wps:wsp><wps:wsp><wps:cNvPr id="58" name="直線接點 58"/><wps:cNvCnPr/><wps:spPr><a:xfrm flipV="1"><a:off x="5752373" y="2492896"/><a:ext cx="57833" cy="413607"/></a:xfrm><a:prstGeom prst="line"><a:avLst/></a:prstGeom><a:ln w="38100"><a:solidFill><a:srgbClr val="00B0F0"/></a:solidFill><a:prstDash val="sysDot"/></a:ln></wps:spPr><wps:style><a:lnRef idx="1"><a:schemeClr val="accent3"/></a:lnRef><a:fillRef idx="0"><a:schemeClr val="accent3"/></a:fillRef><a:effectRef idx="0"><a:schemeClr val="accent3"/></a:effectRef><a:fontRef idx="minor"><a:schemeClr val="tx1"/></a:fontRef></wps:style><wps:bodyPr/></wps:wsp><wps:wsp><wps:cNvPr id="59" name="文字方塊 12"/><wps:cNvSpPr txBox="1"/><wps:spPr><a:xfrm><a:off x="5234217" y="1858084"/><a:ext cx="1350283" cy="634812"/></a:xfrm><a:prstGeom prst="rect"><a:avLst/></a:prstGeom><a:solidFill><a:schemeClr val="bg1"/></a:solidFill><a:ln w="28575"><a:solidFill><a:srgbClr val="00B0F0"/></a:solidFill></a:ln></wps:spPr><wps:txbx><w:txbxContent><w:p w14:paraId="53CB0F54" w14:textId="77777777" w:rsidR="00F664B6" w:rsidRPr="002D3B39" w:rsidRDefault="00F664B6" w:rsidP="00F664B6"><w:pPr><w:pStyle w:val="Web"/><w:spacing w:before="0" w:beforeAutospacing="0" w:after="0" w:afterAutospacing="0"/><w:rPr><w:sz w:val="18"/></w:rPr></w:pPr><w:r w:rsidRPr="002D3B39"><w:rPr><w:rFonts w:asciiTheme="minorHAnsi" w:eastAsia="微軟正黑體" w:hAnsi="微軟正黑體" w:cstheme="minorBidi" w:hint="eastAsia"/><w:color w:val="000000" w:themeColor="text1"/><w:kern w:val="24"/><w:szCs w:val="36"/></w:rPr><w:t>開啟電腦</w:t></w:r></w:p></w:txbxContent></wps:txbx><wps:bodyPr wrap="square" rtlCol="0"><a:noAutofit/></wps:bodyPr></wps:wsp><wps:wsp><wps:cNvPr id="60" name="橢圓 60"/><wps:cNvSpPr/><wps:spPr><a:xfrm><a:off x="4716016" y="1988840"/><a:ext cx="144016" cy="144016"/></a:xfrm><a:prstGeom prst="ellipse"><a:avLst/></a:prstGeom><a:noFill/><a:ln><a:solidFill><a:srgbClr val="FF0000"/></a:solidFill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bodyPr rtlCol="0" anchor="ctr"/></wps:wsp><wps:wsp><wps:cNvPr id="61" name="矩形 61"/><wps:cNvSpPr/><wps:spPr><a:xfrm><a:off x="3347864" y="3905672"/><a:ext cx="1656184" cy="1755576"/></a:xfrm><a:prstGeom prst="rect"><a:avLst/></a:prstGeom><a:noFill/><a:ln><a:solidFill><a:srgbClr val="FF0000"/></a:solidFill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bodyPr rtlCol="0" anchor="ctr"/></wps:wsp><wps:wsp><wps:cNvPr id="62" name="直線接點 62"/><wps:cNvCnPr/><wps:spPr><a:xfrm flipV="1"><a:off x="5004048" y="4622289"/><a:ext cx="1872208" cy="161172"/></a:xfrm><a:prstGeom prst="line"><a:avLst/></a:prstGeom><a:ln w="38100"><a:solidFill><a:srgbClr val="FF0000"/></a:solidFill><a:prstDash val="sysDot"/></a:ln></wps:spPr><wps:style><a:lnRef idx="1"><a:schemeClr val="accent3"/></a:lnRef><a:fillRef idx="0"><a:schemeClr val="accent3"/></a:fillRef><a:effectRef idx="0"><a:schemeClr val="accent3"/></a:effectRef><a:fontRef idx="minor"><a:schemeClr val="tx1"/></a:fontRef></wps:style><wps:bodyPr/></wps:wsp><wps:wsp><wps:cNvPr id="63" name="矩形 63"/><wps:cNvSpPr/><wps:spPr><a:xfrm><a:off x="6876256" y="2935257"/><a:ext cx="2376264" cy="3374064"/></a:xfrm><a:prstGeom prst="rect"><a:avLst/></a:prstGeom><a:solidFill><a:schemeClr val="bg1"/></a:solidFill><a:ln><a:solidFill><a:srgbClr val="FF0000"/></a:solidFill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txbx><w:txbxContent><w:p w14:paraId="3017E5AE" w14:textId="77777777" w:rsidR="00F664B6" w:rsidRPr="00082838" w:rsidRDefault="00F664B6" w:rsidP="00F664B6"><w:pPr><w:pStyle w:val="Web"/><w:spacing w:before="0" w:beforeAutospacing="0" w:after="0" w:afterAutospacing="0"/><w:rPr><w:sz w:val="18"/></w:rPr></w:pPr><w:r w:rsidRPr="00082838"><w:rPr><w:rFonts w:asciiTheme="minorHAnsi" w:eastAsia="微軟正黑體" w:hAnsi="微軟正黑體" w:cstheme="minorBidi" w:hint="eastAsia"/><w:color w:val="000000" w:themeColor="text1"/><w:kern w:val="24"/><w:szCs w:val="36"/></w:rPr><w:t>開啟電源</w:t></w:r></w:p></w:txbxContent></wps:txbx><wps:bodyPr rtlCol="0" anchor="t"/></wps:wsp><pic:pic xmlns:pic="http://schemas.openxmlformats.org/drawingml/2006/picture"><pic:nvPicPr><pic:cNvPr id="64" name="Picture 3"/><pic:cNvPicPr><a:picLocks noChangeAspect="1" noChangeArrowheads="1"/></pic:cNvPicPr></pic:nvPicPr><pic:blipFill><a:blip r:embed="rId21" cstate="email"><a:extLst><a:ext uri="{28A0092B-C50C-407E-A947-70E740481C1C}"><a14:useLocalDpi xmlns:a14="http://schemas.microsoft.com/office/drawing/2010/main"/></a:ext></a:extLst></a:blip><a:srcRect/><a:stretch><a:fillRect/></a:stretch></pic:blipFill><pic:spPr bwMode="auto"><a:xfrm><a:off x="7027291" y="3498304"/><a:ext cx="2081213" cy="2667000"/></a:xfrm><a:prstGeom prst="rect"><a:avLst/></a:prstGeom><a:noFill/><a:ln w="9525"><a:noFill/><a:miter lim="800000"/><a:headEnd/><a:tailEnd/></a:ln></pic:spPr></pic:pic><wps:wsp><wps:cNvPr id="68" name="橢圓 68"/><wps:cNvSpPr/><wps:spPr><a:xfrm><a:off x="7366360" y="3788478"/><a:ext cx="144016" cy="144016"/></a:xfrm><a:prstGeom prst="ellipse"><a:avLst/></a:prstGeom><a:noFill/><a:ln><a:solidFill><a:srgbClr val="FF0000"/></a:solidFill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bodyPr rtlCol="0" anchor="ctr"/></wps:wsp><wps:wsp><wps:cNvPr id="72" name="橢圓 72"/><wps:cNvSpPr/><wps:spPr><a:xfrm><a:off x="7366360" y="4446075"/><a:ext cx="144016" cy="144016"/></a:xfrm><a:prstGeom prst="ellipse"><a:avLst/></a:prstGeom><a:noFill/><a:ln><a:solidFill><a:srgbClr val="FF0000"/></a:solidFill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bodyPr rtlCol="0" anchor="ctr"/></wps:wsp><wps:wsp><wps:cNvPr id="73" name="橢圓 73"/><wps:cNvSpPr/><wps:spPr><a:xfrm><a:off x="8638121" y="5094147"/><a:ext cx="144016" cy="144016"/></a:xfrm><a:prstGeom prst="ellipse"><a:avLst/></a:prstGeom><a:noFill/><a:ln><a:solidFill><a:srgbClr val="FF0000"/></a:solidFill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bodyPr rtlCol="0" anchor="ctr"/></wps:wsp><wps:wsp><wps:cNvPr id="74" name="橢圓 74"/><wps:cNvSpPr/><wps:spPr><a:xfrm><a:off x="7466943" y="5651161"/><a:ext cx="144016" cy="144016"/></a:xfrm><a:prstGeom prst="ellipse"><a:avLst/></a:prstGeom><a:noFill/><a:ln><a:solidFill><a:srgbClr val="FF0000"/></a:solidFill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bodyPr rtlCol="0" anchor="ctr"/></wps:wsp><wps:wsp><wps:cNvPr id="75" name="直線接點 75"/><wps:cNvCnPr/><wps:spPr><a:xfrm flipV="1"><a:off x="4860032" y="1491338"/><a:ext cx="374035" cy="569510"/></a:xfrm><a:prstGeom prst="line"><a:avLst/></a:prstGeom><a:ln w="38100"><a:solidFill><a:srgbClr val="FF0000"/></a:solidFill><a:prstDash val="sysDot"/></a:ln></wps:spPr><wps:style><a:lnRef idx="1"><a:schemeClr val="accent3"/></a:lnRef><a:fillRef idx="0"><a:schemeClr val="accent3"/></a:fillRef><a:effectRef idx="0"><a:schemeClr val="accent3"/></a:effectRef><a:fontRef idx="minor"><a:schemeClr val="tx1"/></a:fontRef></wps:style><wps:bodyPr/></wps:wsp><wps:wsp><wps:cNvPr id="77" name="矩形 77"/><wps:cNvSpPr/><wps:spPr><a:xfrm><a:off x="5234068" y="1183137"/><a:ext cx="1323207" cy="616397"/></a:xfrm><a:prstGeom prst="rect"><a:avLst/></a:prstGeom><a:solidFill><a:schemeClr val="bg1"/></a:solidFill><a:ln><a:solidFill><a:srgbClr val="FF0000"/></a:solidFill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txbx><w:txbxContent><w:p w14:paraId="1FD307B9" w14:textId="77777777" w:rsidR="00F664B6" w:rsidRPr="002D3B39" w:rsidRDefault="00F664B6" w:rsidP="00F664B6"><w:pPr><w:pStyle w:val="Web"/><w:spacing w:before="0" w:beforeAutospacing="0" w:after="0" w:afterAutospacing="0"/><w:rPr><w:sz w:val="18"/></w:rPr></w:pPr><w:r w:rsidRPr="002D3B39"><w:rPr><w:rFonts w:asciiTheme="minorHAnsi" w:eastAsia="微軟正黑體" w:hAnsi="微軟正黑體" w:cstheme="minorBidi" w:hint="eastAsia"/><w:color w:val="000000" w:themeColor="text1"/><w:kern w:val="24"/><w:szCs w:val="36"/></w:rPr><w:t>開啟電源</w:t></w:r></w:p></w:txbxContent></wps:txbx><wps:bodyPr rtlCol="0" anchor="t"/></wps:wsp><wps:wsp><wps:cNvPr id="80" name="直線接點 80"/><wps:cNvCnPr/><wps:spPr><a:xfrm flipV="1"><a:off x="2627784" y="4509120"/><a:ext cx="504056" cy="166328"/></a:xfrm><a:prstGeom prst="line"><a:avLst/></a:prstGeom><a:ln w="38100"><a:solidFill><a:srgbClr val="FF0000"/></a:solidFill><a:prstDash val="sysDot"/></a:ln></wps:spPr><wps:style><a:lnRef idx="1"><a:schemeClr val="accent3"/></a:lnRef><a:fillRef idx="0"><a:schemeClr val="accent3"/></a:fillRef><a:effectRef idx="0"><a:schemeClr val="accent3"/></a:effectRef><a:fontRef idx="minor"><a:schemeClr val="tx1"/></a:fontRef></wps:style><wps:bodyPr/></wps:wsp><wps:wsp><wps:cNvPr id="81" name="矩形 81"/><wps:cNvSpPr/><wps:spPr><a:xfrm><a:off x="395536" y="3237156"/><a:ext cx="2376264" cy="3360196"/></a:xfrm><a:prstGeom prst="rect"><a:avLst/></a:prstGeom><a:solidFill><a:schemeClr val="bg1"/></a:solidFill><a:ln><a:solidFill><a:srgbClr val="FF0000"/></a:solidFill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txbx><w:txbxContent><w:p w14:paraId="7DDC10EE" w14:textId="77777777" w:rsidR="00F664B6" w:rsidRPr="002D3B39" w:rsidRDefault="00F664B6" w:rsidP="00F664B6"><w:pPr><w:pStyle w:val="Web"/><w:spacing w:before="0" w:beforeAutospacing="0" w:after="0" w:afterAutospacing="0"/><w:rPr><w:sz w:val="20"/></w:rPr></w:pPr><w:r w:rsidRPr="002D3B39"><w:rPr><w:rFonts w:asciiTheme="minorHAnsi" w:eastAsia="微軟正黑體" w:hAnsi="微軟正黑體" w:cstheme="minorBidi" w:hint="eastAsia"/><w:color w:val="000000" w:themeColor="text1"/><w:kern w:val="24"/><w:sz w:val="28"/><w:szCs w:val="36"/></w:rPr><w:t>開啟背面總電源</w:t></w:r></w:p></w:txbxContent></wps:txbx><wps:bodyPr rtlCol="0" anchor="t"/></wps:wsp><pic:pic xmlns:pic="http://schemas.openxmlformats.org/drawingml/2006/picture"><pic:nvPicPr><pic:cNvPr id="82" name="Picture 2"/><pic:cNvPicPr><a:picLocks noChangeAspect="1" noChangeArrowheads="1"/></pic:cNvPicPr></pic:nvPicPr><pic:blipFill><a:blip r:embed="rId22" cstate="email"><a:extLst><a:ext uri="{28A0092B-C50C-407E-A947-70E740481C1C}"><a14:useLocalDpi xmlns:a14="http://schemas.microsoft.com/office/drawing/2010/main"/></a:ext></a:extLst></a:blip><a:srcRect/><a:stretch><a:fillRect/></a:stretch></pic:blipFill><pic:spPr bwMode="auto"><a:xfrm><a:off x="539552" y="3789040"/><a:ext cx="2016224" cy="2644839"/></a:xfrm><a:prstGeom prst="rect"><a:avLst/></a:prstGeom><a:noFill/><a:ln w="9525"><a:noFill/><a:miter lim="800000"/><a:headEnd/><a:tailEnd/></a:ln></pic:spPr></pic:pic><wps:wsp><wps:cNvPr id="90" name="橢圓 90"/><wps:cNvSpPr/><wps:spPr><a:xfrm flipV="1"><a:off x="827584" y="4941168"/><a:ext cx="216024" cy="216024"/></a:xfrm><a:prstGeom prst="ellipse"><a:avLst/></a:prstGeom><a:noFill/><a:ln><a:solidFill><a:srgbClr val="FF0000"/></a:solidFill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bodyPr rtlCol="0" anchor="ctr"/></wps:wsp><wps:wsp><wps:cNvPr id="93" name="橢圓 93"/><wps:cNvSpPr/><wps:spPr><a:xfrm flipV="1"><a:off x="2051720" y="4941168"/><a:ext cx="216024" cy="216024"/></a:xfrm><a:prstGeom prst="ellipse"><a:avLst/></a:prstGeom><a:noFill/><a:ln><a:solidFill><a:srgbClr val="FF0000"/></a:solidFill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bodyPr rtlCol="0" anchor="ctr"/></wps:wsp><wps:wsp><wps:cNvPr id="96" name="橢圓 96"/><wps:cNvSpPr/><wps:spPr><a:xfrm flipV="1"><a:off x="827584" y="6093296"/><a:ext cx="216024" cy="216024"/></a:xfrm><a:prstGeom prst="ellipse"><a:avLst/></a:prstGeom><a:noFill/><a:ln><a:solidFill><a:srgbClr val="FF0000"/></a:solidFill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bodyPr rtlCol="0" anchor="ctr"/></wps:wsp><wps:wsp><wps:cNvPr id="97" name="直線接點 97"/><wps:cNvCnPr/><wps:spPr><a:xfrm><a:off x="1115616" y="6093296"/><a:ext cx="288031" cy="297137"/></a:xfrm><a:prstGeom prst="line"><a:avLst/></a:prstGeom><a:ln w="38100"><a:solidFill><a:srgbClr val="FF0000"/></a:solidFill><a:prstDash val="solid"/></a:ln></wps:spPr><wps:style><a:lnRef idx="1"><a:schemeClr val="accent3"/></a:lnRef><a:fillRef idx="0"><a:schemeClr val="accent3"/></a:fillRef><a:effectRef idx="0"><a:schemeClr val="accent3"/></a:effectRef><a:fontRef idx="minor"><a:schemeClr val="tx1"/></a:fontRef></wps:style><wps:bodyPr/></wps:wsp><wps:wsp><wps:cNvPr id="98" name="矩形 98"/><wps:cNvSpPr/><wps:spPr><a:xfrm><a:off x="1403647" y="6165304"/><a:ext cx="1152127" cy="450258"/></a:xfrm><a:prstGeom prst="rect"><a:avLst/></a:prstGeom><a:solidFill><a:schemeClr val="bg1"/></a:solidFill><a:ln><a:solidFill><a:srgbClr val="FF0000"/></a:solidFill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txbx><w:txbxContent><w:p w14:paraId="7E827AA9" w14:textId="77777777" w:rsidR="00F664B6" w:rsidRPr="002D3B39" w:rsidRDefault="00F664B6" w:rsidP="00F664B6"><w:pPr><w:pStyle w:val="Web"/><w:spacing w:before="0" w:beforeAutospacing="0" w:after="0" w:afterAutospacing="0"/><w:rPr><w:sz w:val="18"/></w:rPr></w:pPr><w:r w:rsidRPr="002D3B39"><w:rPr><w:rFonts w:asciiTheme="minorHAnsi" w:eastAsia="微軟正黑體" w:hAnsi="Calibri" w:cstheme="minorBidi"/><w:b/><w:bCs/><w:color w:val="FF0000"/><w:kern w:val="24"/><w:szCs w:val="36"/></w:rPr><w:t>220VAC</w:t></w:r></w:p></w:txbxContent></wps:txbx><wps:bodyPr rtlCol="0" anchor="t"/></wps:wsp></wpg:grpSp><wps:wsp><wps:cNvPr id="99" name="橢圓 99"/><wps:cNvSpPr/><wps:spPr><a:xfrm flipV="1"><a:off x="1403648" y="5589240"/><a:ext cx="216024" cy="216024"/></a:xfrm><a:prstGeom prst="ellipse"><a:avLst/></a:prstGeom><a:noFill/><a:ln><a:solidFill><a:srgbClr val="FF0000"/></a:solidFill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bodyPr rtlCol="0" anchor="ctr"/></wps:wsp></wpg:grpSp><wps:wsp><wps:cNvPr id="100" name="橢圓 100"/><wps:cNvSpPr/><wps:spPr><a:xfrm><a:off x="6254189" y="1961103"/><a:ext cx="536254" cy="585995"/></a:xfrm><a:prstGeom prst="ellipse"><a:avLst/></a:prstGeom><a:ln><a:noFill/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txbx><w:txbxContent><w:p w14:paraId="6EA89D81" w14:textId="77777777" w:rsidR="00F664B6" w:rsidRPr="002D3B39" w:rsidRDefault="00F664B6" w:rsidP="00F664B6"><w:pPr><w:pStyle w:val="Web"/><w:spacing w:before="0" w:beforeAutospacing="0" w:after="0" w:afterAutospacing="0"/><w:jc w:val="center"/><w:rPr><w:rFonts w:ascii="Calibri" w:eastAsia="標楷體" w:hAnsi="Calibri" w:cs="Calibri"/><w:b/></w:rPr></w:pPr><w:r w:rsidRPr="002D3B39"><w:rPr><w:rFonts w:ascii="Calibri" w:eastAsia="標楷體" w:hAnsi="Calibri" w:cs="Calibri"/><w:b/></w:rPr><w:t>4</w:t></w:r></w:p></w:txbxContent></wps:txbx><wps:bodyPr rtlCol="0" anchor="ctr"/></wps:wsp><wps:wsp><wps:cNvPr id="101" name="橢圓 101"/><wps:cNvSpPr/><wps:spPr><a:xfrm><a:off x="7027292" y="2349262"/><a:ext cx="536254" cy="585995"/></a:xfrm><a:prstGeom prst="ellipse"><a:avLst/></a:prstGeom><a:ln><a:noFill/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txbx><w:txbxContent><w:p w14:paraId="55AF3E4C" w14:textId="77777777" w:rsidR="00F664B6" w:rsidRPr="002D3B39" w:rsidRDefault="00F664B6" w:rsidP="00F664B6"><w:pPr><w:pStyle w:val="Web"/><w:spacing w:before="0" w:beforeAutospacing="0" w:after="0" w:afterAutospacing="0"/><w:jc w:val="center"/><w:rPr><w:rFonts w:ascii="Calibri" w:eastAsia="標楷體" w:hAnsi="Calibri" w:cs="Calibri"/><w:b/></w:rPr></w:pPr><w:r><w:rPr><w:rFonts w:ascii="Calibri" w:eastAsia="標楷體" w:hAnsi="Calibri" w:cs="Calibri"/><w:b/></w:rPr><w:t>3</w:t></w:r></w:p></w:txbxContent></wps:txbx><wps:bodyPr rtlCol="0" anchor="ctr"/></wps:wsp><wps:wsp><wps:cNvPr id="102" name="橢圓 102"/><wps:cNvSpPr/><wps:spPr><a:xfrm><a:off x="4225872" y="2147994"/><a:ext cx="536254" cy="585995"/></a:xfrm><a:prstGeom prst="ellipse"><a:avLst/></a:prstGeom><a:ln><a:noFill/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txbx><w:txbxContent><w:p w14:paraId="3EF5BAC2" w14:textId="77777777" w:rsidR="00F664B6" w:rsidRPr="002D3B39" w:rsidRDefault="00F664B6" w:rsidP="00F664B6"><w:pPr><w:pStyle w:val="Web"/><w:spacing w:before="0" w:beforeAutospacing="0" w:after="0" w:afterAutospacing="0"/><w:jc w:val="center"/><w:rPr><w:rFonts w:ascii="Calibri" w:eastAsia="標楷體" w:hAnsi="Calibri" w:cs="Calibri"/><w:b/></w:rPr></w:pPr><w:r><w:rPr><w:rFonts w:ascii="Calibri" w:eastAsia="標楷體" w:hAnsi="Calibri" w:cs="Calibri"/><w:b/></w:rPr><w:t>2</w:t></w:r></w:p></w:txbxContent></wps:txbx><wps:bodyPr rtlCol="0" anchor="ctr"/></wps:wsp><wps:wsp><wps:cNvPr id="103" name="橢圓 103"/><wps:cNvSpPr/><wps:spPr><a:xfrm><a:off x="377270" y="2622408"/><a:ext cx="536254" cy="585995"/></a:xfrm><a:prstGeom prst="ellipse"><a:avLst/></a:prstGeom><a:ln><a:noFill/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txbx><w:txbxContent><w:p w14:paraId="740A7373" w14:textId="77777777" w:rsidR="00F664B6" w:rsidRPr="002D3B39" w:rsidRDefault="00F664B6" w:rsidP="00F664B6"><w:pPr><w:pStyle w:val="Web"/><w:spacing w:before="0" w:beforeAutospacing="0" w:after="0" w:afterAutospacing="0"/><w:jc w:val="center"/><w:rPr><w:rFonts w:asciiTheme="minorHAnsi" w:eastAsia="標楷體" w:hAnsiTheme="minorHAnsi" w:cstheme="minorHAnsi"/><w:b/></w:rPr></w:pPr><w:r><w:rPr><w:rFonts w:asciiTheme="minorHAnsi" w:eastAsia="標楷體" w:hAnsiTheme="minorHAnsi" w:cstheme="minorHAnsi"/><w:b/></w:rPr><w:t>1</w:t></w:r></w:p></w:txbxContent></wps:txbx><wps:bodyPr rtlCol="0" anchor="ctr"/></wps:wsp></wpg:grpSp><wps:wsp><wps:cNvPr id="104" name="橢圓 104"/><wps:cNvSpPr/><wps:spPr><a:xfrm><a:off x="7884368" y="5085184"/><a:ext cx="144016" cy="144016"/></a:xfrm><a:prstGeom prst="ellipse"><a:avLst/></a:prstGeom><a:noFill/><a:ln><a:solidFill><a:srgbClr val="FF0000"/></a:solidFill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bodyPr rtlCol="0" anchor="ctr"/></wps:wsp></wpg:wgp></a:graphicData></a:graphic></wp:inline></w:drawing></mc:Choice><mc:Fallback><w:pict><v:group w14:anchorId="487A0F23" id="群組 52" o:spid="_x0000_s1027" style="width:489pt;height:306pt;mso-position-horizontal-relative:char;mso-position-vertical-relative:line" coordorigin="3772,6206" coordsize="88752,59948" o:gfxdata="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"><v:group id="_x0000_s1028" style="position:absolute;left:3772;top:6206;width:88753;height:59949" coordorigin="3772,6206" coordsize="88752,59948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"><v:group id="群組 50" o:spid="_x0000_s1029" style="position:absolute;left:3955;top:6206;width:88570;height:59949" coordorigin="3955,6206" coordsize="88569,59948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"><v:group id="群組 53" o:spid="_x0000_s1030" style="position:absolute;left:3955;top:6206;width:88570;height:59949" coordorigin="3955,6206" coordsize="88569,59948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"><v:shapetype id="_x0000_t75" coordsize="21600,21600" o:spt="75" o:preferrelative="t" path="m@4@5l@4@11@9@11@9@5xe" filled="f" stroked="f"><v:stroke joinstyle="miter"/><v:formulas><v:f eqn="if lineDrawn pixelLineWidth 0"/><v:f eqn="sum @0 1 0"/><v:f eqn="sum 0 0 @1"/><v:f eqn="prod @2 1 2"/><v:f eqn="prod @3 21600 pixelWidth"/><v:f eqn="prod @3 21600 pixelHeight"/><v:f eqn="sum @0 0 1"/><v:f eqn="prod @6 1 2"/><v:f eqn="prod @7 21600 pixelWidth"/><v:f eqn="sum @8 21600 0"/><v:f eqn="prod @7 21600 pixelHeight"/><v:f eqn="sum @10 21600 0"/></v:formulas><v:path o:extrusionok="f" gradientshapeok="t" o:connecttype="rect"/><o:lock v:ext="edit" aspectratio="t"/></v:shapetype><v:shape id="Picture 2" o:spid="_x0000_s1031" type="#_x0000_t75" style="position:absolute;left:29158;top:6206;width:37719;height:55626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"><v:imagedata r:id="rId23" o:title=""/></v:shape><v:line id="直線接點 55" o:spid="_x0000_s1032" style="position:absolute;flip:x;visibility:visible;mso-wrap-style:square" from="28438,12687" to="37799,12874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" strokecolor="#00b0f0" strokeweight="3pt"><v:stroke dashstyle="1 1" joinstyle="miter"/></v:line><v:shape id="文字方塊 5" o:spid="_x0000_s1033" type="#_x0000_t202" style="position:absolute;left:13316;top:11027;width:15126;height:5070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" filled="f" strokecolor="#00b0f0" strokeweight="2.25pt"><v:textbox><w:txbxContent><w:p w14:paraId="4702DC52" w14:textId="77777777" w:rsidR="00F664B6" w:rsidRPr="002D3B39" w:rsidRDefault="00F664B6" w:rsidP="00F664B6"><w:pPr><w:pStyle w:val="Web"/><w:spacing w:before="0" w:beforeAutospacing="0" w:after="0" w:afterAutospacing="0"/><w:rPr><w:sz w:val="18"/></w:rPr></w:pPr><w:r w:rsidRPr="002D3B39"><w:rPr><w:rFonts w:asciiTheme="minorHAnsi" w:eastAsia="微軟正黑體" w:hAnsi="Calibri" w:cstheme="minorBidi"/><w:color w:val="000000" w:themeColor="text1"/><w:kern w:val="24"/><w:szCs w:val="36"/></w:rPr><w:t>Chroma 8000</w:t></w:r></w:p></w:txbxContent></v:textbox></v:shape><v:line id="直線接點 58" o:spid="_x0000_s1034" style="position:absolute;flip:y;visibility:visible;mso-wrap-style:square" from="57523,24928" to="58102,29065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" strokecolor="#00b0f0" strokeweight="3pt"><v:stroke dashstyle="1 1" joinstyle="miter"/></v:line><v:shape id="文字方塊 12" o:spid="_x0000_s1035" type="#_x0000_t202" style="position:absolute;left:52342;top:18580;width:13503;height:6348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" fillcolor="white [3212]" strokecolor="#00b0f0" strokeweight="2.25pt"><v:textbox><w:txbxContent><w:p w14:paraId="53CB0F54" w14:textId="77777777" w:rsidR="00F664B6" w:rsidRPr="002D3B39" w:rsidRDefault="00F664B6" w:rsidP="00F664B6"><w:pPr><w:pStyle w:val="Web"/><w:spacing w:before="0" w:beforeAutospacing="0" w:after="0" w:afterAutospacing="0"/><w:rPr><w:sz w:val="18"/></w:rPr></w:pPr><w:r w:rsidRPr="002D3B39"><w:rPr><w:rFonts w:asciiTheme="minorHAnsi" w:eastAsia="微軟正黑體" w:hAnsi="微軟正黑體" w:cstheme="minorBidi" w:hint="eastAsia"/><w:color w:val="000000" w:themeColor="text1"/><w:kern w:val="24"/><w:szCs w:val="36"/></w:rPr><w:t>開啟電腦</w:t></w:r></w:p></w:txbxContent></v:textbox></v:shape><v:oval id="橢圓 60" o:spid="_x0000_s1036" style="position:absolute;left:47160;top:19888;width:1440;height:1440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" filled="f" strokecolor="red" strokeweight="1pt"><v:stroke joinstyle="miter"/></v:oval><v:rect id="矩形 61" o:spid="_x0000_s1037" style="position:absolute;left:33478;top:39056;width:16562;height:17556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" filled="f" strokecolor="red" strokeweight="1pt"/><v:line id="直線接點 62" o:spid="_x0000_s1038" style="position:absolute;flip:y;visibility:visible;mso-wrap-style:square" from="50040,46222" to="68762,47834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" strokecolor="red" strokeweight="3pt"><v:stroke dashstyle="1 1" joinstyle="miter"/></v:line><v:rect id="矩形 63" o:spid="_x0000_s1039" style="position:absolute;left:68762;top:29352;width:23763;height:33741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" fillcolor="white [3212]" strokecolor="red" strokeweight="1pt"><v:textbox><w:txbxContent><w:p w14:paraId="3017E5AE" w14:textId="77777777" w:rsidR="00F664B6" w:rsidRPr="00082838" w:rsidRDefault="00F664B6" w:rsidP="00F664B6"><w:pPr><w:pStyle w:val="Web"/><w:spacing w:before="0" w:beforeAutospacing="0" w:after="0" w:afterAutospacing="0"/><w:rPr><w:sz w:val="18"/></w:rPr></w:pPr><w:r w:rsidRPr="00082838"><w:rPr><w:rFonts w:asciiTheme="minorHAnsi" w:eastAsia="微軟正黑體" w:hAnsi="微軟正黑體" w:cstheme="minorBidi" w:hint="eastAsia"/><w:color w:val="000000" w:themeColor="text1"/><w:kern w:val="24"/><w:szCs w:val="36"/></w:rPr><w:t>開啟電源</w:t></w:r></w:p></w:txbxContent></v:textbox></v:rect><v:shape id="Picture 3" o:spid="_x0000_s1040" type="#_x0000_t75" style="position:absolute;left:70272;top:34983;width:20813;height:26670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"><v:imagedata r:id="rId24" o:title=""/></v:shape><v:oval id="橢圓 68" o:spid="_x0000_s1041" style="position:absolute;left:73663;top:37884;width:1440;height:1440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" filled="f" strokecolor="red" strokeweight="1pt"><v:stroke joinstyle="miter"/></v:oval><v:oval id="橢圓 72" o:spid="_x0000_s1042" style="position:absolute;left:73663;top:44460;width:1440;height:1440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" filled="f" strokecolor="red" strokeweight="1pt"><v:stroke joinstyle="miter"/></v:oval><v:oval id="橢圓 73" o:spid="_x0000_s1043" style="position:absolute;left:86381;top:50941;width:1440;height:1440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" filled="f" strokecolor="red" strokeweight="1pt"><v:stroke joinstyle="miter"/></v:oval><v:oval id="橢圓 74" o:spid="_x0000_s1044" style="position:absolute;left:74669;top:56511;width:1440;height:1440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" filled="f" strokecolor="red" strokeweight="1pt"><v:stroke joinstyle="miter"/></v:oval><v:line id="直線接點 75" o:spid="_x0000_s1045" style="position:absolute;flip:y;visibility:visible;mso-wrap-style:square" from="48600,14913" to="52340,20608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" strokecolor="red" strokeweight="3pt"><v:stroke dashstyle="1 1" joinstyle="miter"/></v:line><v:rect id="矩形 77" o:spid="_x0000_s1046" style="position:absolute;left:52340;top:11831;width:13232;height:6164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" fillcolor="white [3212]" strokecolor="red" strokeweight="1pt"><v:textbox><w:txbxContent><w:p w14:paraId="1FD307B9" w14:textId="77777777" w:rsidR="00F664B6" w:rsidRPr="002D3B39" w:rsidRDefault="00F664B6" w:rsidP="00F664B6"><w:pPr><w:pStyle w:val="Web"/><w:spacing w:before="0" w:beforeAutospacing="0" w:after="0" w:afterAutospacing="0"/><w:rPr><w:sz w:val="18"/></w:rPr></w:pPr><w:r w:rsidRPr="002D3B39"><w:rPr><w:rFonts w:asciiTheme="minorHAnsi" w:eastAsia="微軟正黑體" w:hAnsi="微軟正黑體" w:cstheme="minorBidi" w:hint="eastAsia"/><w:color w:val="000000" w:themeColor="text1"/><w:kern w:val="24"/><w:szCs w:val="36"/></w:rPr><w:t>開啟電源</w:t></w:r></w:p></w:txbxContent></v:textbox></v:rect><v:line id="直線接點 80" o:spid="_x0000_s1047" style="position:absolute;flip:y;visibility:visible;mso-wrap-style:square" from="26277,45091" to="31318,46754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" strokecolor="red" strokeweight="3pt"><v:stroke dashstyle="1 1" joinstyle="miter"/></v:line><v:rect id="矩形 81" o:spid="_x0000_s1048" style="position:absolute;left:3955;top:32371;width:23763;height:33602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" fillcolor="white [3212]" strokecolor="red" strokeweight="1pt"><v:textbox><w:txbxContent><w:p w14:paraId="7DDC10EE" w14:textId="77777777" w:rsidR="00F664B6" w:rsidRPr="002D3B39" w:rsidRDefault="00F664B6" w:rsidP="00F664B6"><w:pPr><w:pStyle w:val="Web"/><w:spacing w:before="0" w:beforeAutospacing="0" w:after="0" w:afterAutospacing="0"/><w:rPr><w:sz w:val="20"/></w:rPr></w:pPr><w:r w:rsidRPr="002D3B39"><w:rPr><w:rFonts w:asciiTheme="minorHAnsi" w:eastAsia="微軟正黑體" w:hAnsi="微軟正黑體" w:cstheme="minorBidi" w:hint="eastAsia"/><w:color w:val="000000" w:themeColor="text1"/><w:kern w:val="24"/><w:sz w:val="28"/><w:szCs w:val="36"/></w:rPr><w:t>開啟背面總電源</w:t></w:r></w:p></w:txbxContent></v:textbox></v:rect><v:shape id="Picture 2" o:spid="_x0000_s1049" type="#_x0000_t75" style="position:absolute;left:5395;top:37890;width:20162;height:26448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"><v:imagedata r:id="rId25" o:title=""/></v:shape><v:oval id="橢圓 90" o:spid="_x0000_s1050" style="position:absolute;left:8275;top:49411;width:2161;height:2160;flip:y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" filled="f" strokecolor="red" strokeweight="1pt"><v:stroke joinstyle="miter"/></v:oval><v:oval id="橢圓 93" o:spid="_x0000_s1051" style="position:absolute;left:20517;top:49411;width:2160;height:2160;flip:y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" filled="f" strokecolor="red" strokeweight="1pt"><v:stroke joinstyle="miter"/></v:oval><v:oval id="橢圓 96" o:spid="_x0000_s1052" style="position:absolute;left:8275;top:60932;width:2161;height:2161;flip:y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" filled="f" strokecolor="red" strokeweight="1pt"><v:stroke joinstyle="miter"/></v:oval><v:line id="直線接點 97" o:spid="_x0000_s1053" style="position:absolute;visibility:visible;mso-wrap-style:square" from="11156,60932" to="14036,63904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" strokecolor="red" strokeweight="3pt"><v:stroke joinstyle="miter"/></v:line><v:rect id="矩形 98" o:spid="_x0000_s1054" style="position:absolute;left:14036;top:61653;width:11521;height:4502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" fillcolor="white [3212]" strokecolor="red" strokeweight="1pt"><v:textbox><w:txbxContent><w:p w14:paraId="7E827AA9" w14:textId="77777777" w:rsidR="00F664B6" w:rsidRPr="002D3B39" w:rsidRDefault="00F664B6" w:rsidP="00F664B6"><w:pPr><w:pStyle w:val="Web"/><w:spacing w:before="0" w:beforeAutospacing="0" w:after="0" w:afterAutospacing="0"/><w:rPr><w:sz w:val="18"/></w:rPr></w:pPr><w:r w:rsidRPr="002D3B39"><w:rPr><w:rFonts w:asciiTheme="minorHAnsi" w:eastAsia="微軟正黑體" w:hAnsi="Calibri" w:cstheme="minorBidi"/><w:b/><w:bCs/><w:color w:val="FF0000"/><w:kern w:val="24"/><w:szCs w:val="36"/></w:rPr><w:t>220VAC</w:t></w:r></w:p></w:txbxContent></v:textbox></v:rect></v:group><v:oval id="橢圓 99" o:spid="_x0000_s1055" style="position:absolute;left:14036;top:55892;width:2160;height:2160;flip:y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" filled="f" strokecolor="red" strokeweight="1pt"><v:stroke joinstyle="miter"/></v:oval></v:group><v:oval id="橢圓 100" o:spid="_x0000_s1056" style="position:absolute;left:62541;top:19611;width:5363;height:5859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" fillcolor="#5b9bd5 [3204]" stroked="f" strokeweight="1pt"><v:stroke joinstyle="miter"/><v:textbox><w:txbxContent><w:p w14:paraId="6EA89D81" w14:textId="77777777" w:rsidR="00F664B6" w:rsidRPr="002D3B39" w:rsidRDefault="00F664B6" w:rsidP="00F664B6"><w:pPr><w:pStyle w:val="Web"/><w:spacing w:before="0" w:beforeAutospacing="0" w:after="0" w:afterAutospacing="0"/><w:jc w:val="center"/><w:rPr><w:rFonts w:ascii="標楷體" w:eastAsia="標楷體" w:hAnsi="標楷體"/><w:b/></w:rPr></w:pPr><w:r w:rsidRPr="002D3B39"><w:rPr><w:rFonts w:ascii="標楷體" w:eastAsia="標楷體" w:hAnsi="標楷體" w:hint="eastAsia"/><w:b/></w:rPr><w:t>4</w:t></w:r></w:p></w:txbxContent></v:textbox></v:oval><v:oval id="橢圓 101" o:spid="_x0000_s1057" style="position:absolute;left:70272;top:23492;width:5363;height:5860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" fillcolor="#5b9bd5 [3204]" stroked="f" strokeweight="1pt"><v:stroke joinstyle="miter"/><v:textbox><w:txbxContent><w:p w14:paraId="55AF3E4C" w14:textId="77777777" w:rsidR="00F664B6" w:rsidRPr="002D3B39" w:rsidRDefault="00F664B6" w:rsidP="00F664B6"><w:pPr><w:pStyle w:val="Web"/><w:spacing w:before="0" w:beforeAutospacing="0" w:after="0" w:afterAutospacing="0"/><w:jc w:val="center"/><w:rPr><w:rFonts w:ascii="標楷體" w:eastAsia="標楷體" w:hAnsi="標楷體"/><w:b/></w:rPr></w:pPr><w:r><w:rPr><w:rFonts w:ascii="標楷體" w:eastAsia="標楷體" w:hAnsi="標楷體"/><w:b/></w:rPr><w:t>3</w:t></w:r></w:p></w:txbxContent></v:textbox></v:oval><v:oval id="橢圓 102" o:spid="_x0000_s1058" style="position:absolute;left:42258;top:21479;width:5363;height:5860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" fillcolor="#5b9bd5 [3204]" stroked="f" strokeweight="1pt"><v:stroke joinstyle="miter"/><v:textbox><w:txbxContent><w:p w14:paraId="3EF5BAC2" w14:textId="77777777" w:rsidR="00F664B6" w:rsidRPr="002D3B39" w:rsidRDefault="00F664B6" w:rsidP="00F664B6"><w:pPr><w:pStyle w:val="Web"/><w:spacing w:before="0" w:beforeAutospacing="0" w:after="0" w:afterAutospacing="0"/><w:jc w:val="center"/><w:rPr><w:rFonts w:ascii="標楷體" w:eastAsia="標楷體" w:hAnsi="標楷體"/><w:b/></w:rPr></w:pPr><w:r><w:rPr><w:rFonts w:ascii="標楷體" w:eastAsia="標楷體" w:hAnsi="標楷體"/><w:b/></w:rPr><w:t>2</w:t></w:r></w:p></w:txbxContent></v:textbox></v:oval><v:oval id="橢圓 103" o:spid="_x0000_s1059" style="position:absolute;left:3772;top:26224;width:5363;height:5860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" fillcolor="#5b9bd5 [3204]" stroked="f" strokeweight="1pt"><v:stroke joinstyle="miter"/><v:textbox><w:txbxContent><w:p w14:paraId="740A7373" w14:textId="77777777" w:rsidR="00F664B6" w:rsidRPr="002D3B39" w:rsidRDefault="00F664B6" w:rsidP="00F664B6"><w:pPr><w:pStyle w:val="Web"/><w:spacing w:before="0" w:beforeAutospacing="0" w:after="0" w:afterAutospacing="0"/><w:jc w:val="center"/><w:rPr><w:rFonts w:ascii="標楷體" w:eastAsia="標楷體" w:hAnsi="標楷體"/><w:b/></w:rPr></w:pPr><w:r><w:rPr><w:rFonts w:ascii="標楷體" w:eastAsia="標楷體" w:hAnsi="標楷體"/><w:b/></w:rPr><w:t>1</w:t></w:r></w:p></w:txbxContent></v:textbox></v:oval></v:group><v:oval id="橢圓 104" o:spid="_x0000_s1060" style="position:absolute;left:78843;top:50851;width:1440;height:1441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" filled="f" strokecolor="red" strokeweight="1pt"><v:stroke joinstyle="miter"/></v:oval><w10:anchorlock/></v:group></w:pict></mc:Fallback></mc:AlternateContent></w:r></w:p><w:p w14:paraId="2F50601C" w14:textId="77777777" w:rsidR="00F664B6" w:rsidRPr="00E41E25" w:rsidRDefault="00F664B6" w:rsidP="00C029B0"><w:pPr><w:rPr><w:rFonts w:asciiTheme="minorHAnsi" w:eastAsia="微軟正黑體" w:hAnsiTheme="minorHAnsi" w:cstheme="minorHAnsi"/><w:b/></w:rPr></w:pPr></w:p></w:tc></w:tr></w:tbl><w:p><w:pPr><w:spacing w:before="0" w:after="0" w:line="40" w:lineRule="exact"/></w:pPr></w:p><w:tbl><w:tblPr><w:tblW w:w="1513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shd w:val="clear" w:color="auto" w:fill="CCFFFF"/><w:tblLayout w:type="fixed"/><w:tblLook w:val="01E0" w:firstRow="1" w:lastRow="1" w:firstColumn="1" w:lastColumn="1" w:noHBand="0" w:noVBand="0"/></w:tblPr><w:tblGrid><w:gridCol w:w="824"/><w:gridCol w:w="1555"/><w:gridCol w:w="718"/><w:gridCol w:w="730"/><w:gridCol w:w="830"/><w:gridCol w:w="1319"/><w:gridCol w:w="840"/><w:gridCol w:w="795"/><w:gridCol w:w="54"/><w:gridCol w:w="834"/><w:gridCol w:w="1317"/><w:gridCol w:w="840"/><w:gridCol w:w="847"/><w:gridCol w:w="953"/><w:gridCol w:w="1200"/><w:gridCol w:w="840"/><w:gridCol w:w="642"/></w:tblGrid><w:tr w:rsidR="00F664B6" w:rsidRPr="00E41E25" w14:paraId="2782AFA0" w14:textId="77777777" w:rsidTr="00A23657"><w:tblPrEx><w:shd w:val="clear" w:color="auto" w:fill="auto"/></w:tblPrEx><w:trPr><w:gridAfter w:val="4"/><w:wAfter w:w="279" w:type="dxa"/><w:trHeight w:val="546"/></w:trPr><w:tc><w:tcPr><w:tcW w:w="15138" w:type="dxa"/><w:gridSpan w:val="17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E6E6E6"/><w:hideMark/></w:tcPr><w:p w14:paraId="796EB780" w14:textId="31E2D785" w:rsidR="00F664B6" w:rsidRPr="00E41E25" w:rsidRDefault="00F664B6" w:rsidP="00C029B0"><w:pPr><w:pageBreakBefore/><w:pStyle w:val="1"/><w:jc w:val="center"/><w:rPr><w:rFonts w:asciiTheme="minorHAnsi" w:eastAsia="微軟正黑體" w:hAnsiTheme="minorHAnsi" w:cstheme="minorHAnsi"/><w:b/><w:szCs w:val="32"/></w:rPr></w:pPr><w:r w:rsidRPr="00E41E25"><w:rPr><w:rFonts w:asciiTheme="minorHAnsi" w:eastAsia="微軟正黑體" w:hAnsiTheme="minorHAnsi" w:cstheme="minorHAnsi"/><w:b/></w:rPr></w:r><w:r w:rsidRPr="00E41E25"><w:rPr><w:rFonts w:asciiTheme="minorHAnsi" w:eastAsia="微軟正黑體" w:hAnsiTheme="minorHAnsi" w:cstheme="minorHAnsi"/><w:b/><w:szCs w:val="32"/></w:rPr><w:t>四、ATE</w:t></w:r><w:r w:rsidRPr="00E41E25"><w:rPr><w:rFonts w:asciiTheme="minorHAnsi" w:eastAsia="微軟正黑體" w:hAnsiTheme="minorHAnsi" w:cstheme="minorHAnsi"/><w:b/><w:szCs w:val="32"/></w:rPr><w:t>程式參數</w:t></w:r><w:r w:rsidRPr="00E41E25"><w:rPr><w:rFonts w:asciiTheme="minorHAnsi" w:eastAsia="微軟正黑體" w:hAnsiTheme="minorHAnsi" w:cstheme="minorHAnsi"/><w:b/><w:szCs w:val="32"/></w:rPr><w:t>&amp;</w:t></w:r><w:r w:rsidRPr="00E41E25"><w:rPr><w:rFonts w:asciiTheme="minorHAnsi" w:eastAsia="微軟正黑體" w:hAnsiTheme="minorHAnsi" w:cstheme="minorHAnsi"/><w:b/><w:szCs w:val="32"/></w:rPr><w:t>環境設定</w:t></w:r></w:p></w:tc></w:tr><w:tr w:rsidR="00F664B6" w:rsidRPr="00E41E25" w14:paraId="39568D5E" w14:textId="77777777" w:rsidTr="00A23657"><w:tblPrEx><w:shd w:val="clear" w:color="auto" w:fill="auto"/></w:tblPrEx><w:trPr><w:gridAfter w:val="4"/><w:wAfter w:w="279" w:type="dxa"/><w:trHeight w:val="7923"/></w:trPr><w:tc><w:tcPr><w:tcW w:w="7611" w:type="dxa"/><w:gridSpan w:val="8"/><w:tcBorders><w:top w:val="single" w:sz="4" w:space="0" w:color="auto"/><w:left w:val="single" w:sz="4" w:space="0" w:color="auto"/><w:bottom w:val="single" w:sz="4" w:space="0" w:color="auto"/><w:right w:val="single" w:sz="4" w:space="0" w:color="auto"/></w:tcBorders></w:tcPr><w:p w14:paraId="5B9845FF" w14:textId="77777777" w:rsidR="00F664B6" w:rsidRPr="00E41E25" w:rsidRDefault="00F664B6" w:rsidP="00C029B0"><w:pPr><w:numPr><w:ilvl w:val="1"/><w:numId w:val="8"/></w:numPr><w:ind w:left="453" w:hanging="440"/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/w:rPr><w:t>Chroma 8020</w:t></w:r><w:r w:rsidRPr="00E41E25"><w:rPr><w:rFonts w:asciiTheme="minorHAnsi" w:eastAsia="微軟正黑體" w:hAnsiTheme="minorHAnsi" w:cstheme="minorHAnsi"/><w:sz w:val="32"/><w:szCs w:val="32"/></w:rPr><w:t>程式</w:t></w:r></w:p><w:p w14:paraId="7BC21C4D" w14:textId="77777777" w:rsidR="00F664B6" w:rsidRPr="00E41E25" w:rsidRDefault="00F664B6" w:rsidP="00C029B0"><w:pPr><w:ind w:left="453"/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noProof/><w:sz w:val="32"/><w:szCs w:val="32"/></w:rPr><w:drawing><wp:inline distT="0" distB="0" distL="0" distR="0" wp14:anchorId="56DFD03D" wp14:editId="63449A96"><wp:extent cx="627321" cy="743784"/><wp:effectExtent l="0" t="0" r="1905" b="0"/><wp:docPr id="198" name="圖片 13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圖片 13"/><pic:cNvPicPr><a:picLocks noChangeAspect="1" noChangeArrowheads="1"/></pic:cNvPicPr></pic:nvPicPr><pic:blipFill><a:blip r:embed="rId26" cstate="email"><a:extLst><a:ext uri="{28A0092B-C50C-407E-A947-70E740481C1C}"><a14:useLocalDpi xmlns:a14="http://schemas.microsoft.com/office/drawing/2010/main"/></a:ext></a:extLst></a:blip><a:srcRect t="30817" r="71126" b="37462"/><a:stretch><a:fillRect/></a:stretch></pic:blipFill><pic:spPr bwMode="auto"><a:xfrm><a:off x="0" y="0"/><a:ext cx="632800" cy="750280"/></a:xfrm><a:prstGeom prst="rect"><a:avLst/></a:prstGeom><a:noFill/><a:ln><a:noFill/></a:ln></pic:spPr></pic:pic></a:graphicData></a:graphic></wp:inline></w:drawing></w:r><w:r w:rsidRPr="00E41E25"><w:rPr><w:rFonts w:asciiTheme="minorHAnsi" w:eastAsia="微軟正黑體" w:hAnsiTheme="minorHAnsi" w:cstheme="minorHAnsi"/><w:sz w:val="32"/><w:szCs w:val="32"/></w:rPr><w:t xml:space="preserve"> </w:t></w:r></w:p><w:p w14:paraId="60C4BFEA" w14:textId="77777777" w:rsidR="00F664B6" w:rsidRPr="00E41E25" w:rsidRDefault="00F664B6" w:rsidP="00C029B0"><w:pPr><w:ind w:left="453"/><w:rPr><w:rFonts w:asciiTheme="minorHAnsi" w:eastAsia="微軟正黑體" w:hAnsiTheme="minorHAnsi" w:cstheme="minorHAnsi"/><w:sz w:val="32"/><w:szCs w:val="32"/></w:rPr></w:pPr></w:p><w:p w14:paraId="77035D47" w14:textId="77777777" w:rsidR="00F664B6" w:rsidRPr="00E41E25" w:rsidRDefault="00F664B6" w:rsidP="00C029B0"><w:pPr><w:ind w:left="453"/><w:rPr><w:rFonts w:asciiTheme="minorHAnsi" w:eastAsia="微軟正黑體" w:hAnsiTheme="minorHAnsi" w:cstheme="minorHAnsi"/><w:noProof/><w:sz w:val="32"/><w:szCs w:val="32"/></w:rPr></w:pPr><w:r w:rsidRPr="00E41E25"><w:rPr><w:rFonts w:asciiTheme="minorHAnsi" w:eastAsia="微軟正黑體" w:hAnsiTheme="minorHAnsi" w:cstheme="minorHAnsi"/><w:noProof/><w:sz w:val="32"/><w:szCs w:val="32"/></w:rPr><w:drawing><wp:inline distT="0" distB="0" distL="0" distR="0" wp14:anchorId="59EB51F2" wp14:editId="7B7177D0"><wp:extent cx="3482975" cy="1192530"/><wp:effectExtent l="0" t="0" r="0" b="0"/><wp:docPr id="199" name="圖片 17" descr="一張含有 文字, 螢幕擷取畫面, 多媒體, 軟體 的圖片&#xA;&#xA;自動產生的描述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99" name="圖片 17" descr="一張含有 文字, 螢幕擷取畫面, 多媒體, 軟體 的圖片&#xA;&#xA;自動產生的描述"/><pic:cNvPicPr><a:picLocks noChangeAspect="1" noChangeArrowheads="1"/></pic:cNvPicPr></pic:nvPicPr><pic:blipFill><a:blip r:embed="rId27" cstate="email"><a:extLst><a:ext uri="{28A0092B-C50C-407E-A947-70E740481C1C}"><a14:useLocalDpi xmlns:a14="http://schemas.microsoft.com/office/drawing/2010/main"/></a:ext></a:extLst></a:blip><a:srcRect/><a:stretch><a:fillRect/></a:stretch></pic:blipFill><pic:spPr bwMode="auto"><a:xfrm><a:off x="0" y="0"/><a:ext cx="3482975" cy="1192530"/></a:xfrm><a:prstGeom prst="rect"><a:avLst/></a:prstGeom><a:noFill/><a:ln><a:noFill/></a:ln></pic:spPr></pic:pic></a:graphicData></a:graphic></wp:inline></w:drawing></w:r></w:p><w:p w14:paraId="571E74DD" w14:textId="77777777" w:rsidR="00F664B6" w:rsidRPr="00E41E25" w:rsidRDefault="00F664B6" w:rsidP="00C029B0"><w:pPr><w:rPr><w:rFonts w:asciiTheme="minorHAnsi" w:eastAsia="微軟正黑體" w:hAnsiTheme="minorHAnsi" w:cstheme="minorHAnsi"/><w:noProof/></w:rPr></w:pPr></w:p><w:p w14:paraId="467616BB" w14:textId="77777777" w:rsidR="00F664B6" w:rsidRPr="00E41E25" w:rsidRDefault="00F664B6" w:rsidP="00C029B0"><w:pPr><w:rPr><w:rFonts w:asciiTheme="minorHAnsi" w:eastAsia="微軟正黑體" w:hAnsiTheme="minorHAnsi" w:cstheme="minorHAnsi"/><w:noProof/><w:sz w:val="32"/><w:szCs w:val="32"/></w:rPr></w:pPr><w:r w:rsidRPr="00E41E25"><w:rPr><w:rFonts w:asciiTheme="minorHAnsi" w:eastAsia="微軟正黑體" w:hAnsiTheme="minorHAnsi" w:cstheme="minorHAnsi"/><w:noProof/><w:sz w:val="32"/><w:szCs w:val="32"/></w:rPr><w:drawing><wp:inline distT="0" distB="0" distL="0" distR="0" wp14:anchorId="0988A3AB" wp14:editId="5690AC9B"><wp:extent cx="2790825" cy="2289031"/><wp:effectExtent l="0" t="0" r="0" b="0"/><wp:docPr id="209" name="圖片 209" descr="S__4210752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209" descr="S__4210752"/><pic:cNvPicPr><a:picLocks noChangeAspect="1" noChangeArrowheads="1"/></pic:cNvPicPr></pic:nvPicPr><pic:blipFill><a:blip r:embed="rId28" cstate="email"><a:extLst><a:ext uri="{28A0092B-C50C-407E-A947-70E740481C1C}"><a14:useLocalDpi xmlns:a14="http://schemas.microsoft.com/office/drawing/2010/main"/></a:ext></a:extLst></a:blip><a:srcRect/><a:stretch><a:fillRect/></a:stretch></pic:blipFill><pic:spPr bwMode="auto"><a:xfrm><a:off x="0" y="0"/><a:ext cx="2796913" cy="2294024"/></a:xfrm><a:prstGeom prst="rect"><a:avLst/></a:prstGeom><a:noFill/><a:ln><a:noFill/></a:ln></pic:spPr></pic:pic></a:graphicData></a:graphic></wp:inline></w:drawing></w:r><w:r w:rsidRPr="00E41E25"><w:rPr><w:rFonts w:asciiTheme="minorHAnsi" w:eastAsia="微軟正黑體" w:hAnsiTheme="minorHAnsi" w:cstheme="minorHAnsi"/><w:sz w:val="32"/><w:szCs w:val="32"/></w:rPr><w:t xml:space="preserve">  </w:t></w:r><w:r w:rsidRPr="00E41E25"><w:rPr><w:rFonts w:asciiTheme="minorHAnsi" w:eastAsia="微軟正黑體" w:hAnsiTheme="minorHAnsi" w:cstheme="minorHAnsi"/><w:noProof/><w:sz w:val="32"/><w:szCs w:val="32"/></w:rPr><w:drawing><wp:inline distT="0" distB="0" distL="0" distR="0" wp14:anchorId="2337534A" wp14:editId="1C830032"><wp:extent cx="1679945" cy="1781147"/><wp:effectExtent l="0" t="0" r="0" b="0"/><wp:docPr id="210" name="圖片 210" descr="S__4210754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210" descr="S__4210754"/><pic:cNvPicPr><a:picLocks noChangeAspect="1" noChangeArrowheads="1"/></pic:cNvPicPr></pic:nvPicPr><pic:blipFill><a:blip r:embed="rId29" cstate="email"><a:extLst><a:ext uri="{28A0092B-C50C-407E-A947-70E740481C1C}"><a14:useLocalDpi xmlns:a14="http://schemas.microsoft.com/office/drawing/2010/main"/></a:ext></a:extLst></a:blip><a:srcRect/><a:stretch><a:fillRect/></a:stretch></pic:blipFill><pic:spPr bwMode="auto"><a:xfrm><a:off x="0" y="0"/><a:ext cx="1679945" cy="1781147"/></a:xfrm><a:prstGeom prst="rect"><a:avLst/></a:prstGeom><a:noFill/><a:ln><a:noFill/></a:ln></pic:spPr></pic:pic></a:graphicData></a:graphic></wp:inline></w:drawing></w:r></w:p><w:p w14:paraId="3B52D29C" w14:textId="77777777" w:rsidR="00F664B6" w:rsidRPr="00E41E25" w:rsidRDefault="00F664B6" w:rsidP="00C029B0"><w:pPr><w:rPr><w:rFonts w:asciiTheme="minorHAnsi" w:eastAsia="微軟正黑體" w:hAnsiTheme="minorHAnsi" w:cstheme="minorHAnsi"/><w:noProof/></w:rPr></w:pPr><w:r w:rsidRPr="00E41E25"><w:rPr><w:rFonts w:asciiTheme="minorHAnsi" w:eastAsia="微軟正黑體" w:hAnsiTheme="minorHAnsi" w:cstheme="minorHAnsi"/><w:noProof/></w:rPr><w:drawing><wp:inline distT="0" distB="0" distL="0" distR="0" wp14:anchorId="68AB4E7C" wp14:editId="0EEEE076"><wp:extent cx="4826635" cy="2632075"/><wp:effectExtent l="0" t="0" r="0" b="0"/><wp:docPr id="200" name="圖片 200" descr="5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200" descr="5"/><pic:cNvPicPr><a:picLocks noChangeAspect="1" noChangeArrowheads="1"/></pic:cNvPicPr></pic:nvPicPr><pic:blipFill><a:blip r:embed="rId30"><a:extLst><a:ext uri="{28A0092B-C50C-407E-A947-70E740481C1C}"><a14:useLocalDpi xmlns:a14="http://schemas.microsoft.com/office/drawing/2010/main"/></a:ext></a:extLst></a:blip><a:srcRect/><a:stretch><a:fillRect/></a:stretch></pic:blipFill><pic:spPr bwMode="auto"><a:xfrm><a:off x="0" y="0"/><a:ext cx="4826635" cy="2632075"/></a:xfrm><a:prstGeom prst="rect"><a:avLst/></a:prstGeom><a:noFill/><a:ln><a:noFill/></a:ln></pic:spPr></pic:pic></a:graphicData></a:graphic></wp:inline></w:drawing></w:r></w:p><w:p w14:paraId="3D5E39A0" w14:textId="77777777" w:rsidR="00F664B6" w:rsidRPr="00E41E25" w:rsidRDefault="00F664B6" w:rsidP="00C029B0"><w:pPr><w:rPr><w:rFonts w:asciiTheme="minorHAnsi" w:eastAsia="微軟正黑體" w:hAnsiTheme="minorHAnsi" w:cstheme="minorHAnsi"/><w:noProof/></w:rPr></w:pPr></w:p><w:p w14:paraId="62D59241" w14:textId="4EBE0E26" w:rsidR="00F664B6" w:rsidRPr="00E41E25" w:rsidRDefault="00E41E25" w:rsidP="00C029B0"><w:pPr><w:rPr><w:rFonts w:asciiTheme="minorHAnsi" w:eastAsia="微軟正黑體" w:hAnsiTheme="minorHAnsi" w:cstheme="minorHAnsi"/><w:noProof/></w:rPr></w:pPr><w:r><w:rPr><w:rFonts w:ascii="微軟正黑體" w:eastAsia="微軟正黑體" w:hAnsi="微軟正黑體" w:cs="Arial"/><w:noProof/></w:rPr><w:drawing><wp:anchor distT="0" distB="0" distL="114300" distR="114300" simplePos="0" relativeHeight="251658266" behindDoc="0" locked="0" layoutInCell="1" allowOverlap="1" wp14:anchorId="613CF507" wp14:editId="7306CEDD"><wp:simplePos x="0" y="0"/><wp:positionH relativeFrom="column"><wp:posOffset>2282825</wp:posOffset></wp:positionH><wp:positionV relativeFrom="paragraph"><wp:posOffset>2169160</wp:posOffset></wp:positionV><wp:extent cx="437321" cy="437321"/><wp:effectExtent l="0" t="0" r="0" b="0"/><wp:wrapNone/><wp:docPr id="887021000" name="圖形 282" descr="核取方塊 (打勾) 外框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887021000" name="圖形 887021000" descr="核取方塊 (打勾) 外框"/><pic:cNvPicPr/></pic:nvPicPr><pic:blipFill><a:blip r:embed="rId31"><a:extLst><a:ext uri="{96DAC541-7B7A-43D3-8B79-37D633B846F1}"><asvg:svgBlip xmlns:asvg="http://schemas.microsoft.com/office/drawing/2016/SVG/main" r:embed="rId32"/></a:ext></a:extLst></a:blip><a:stretch><a:fillRect/></a:stretch></pic:blipFill><pic:spPr><a:xfrm><a:off x="0" y="0"/><a:ext cx="437321" cy="437321"/></a:xfrm><a:prstGeom prst="rect"><a:avLst/></a:prstGeom></pic:spPr></pic:pic></a:graphicData></a:graphic><wp14:sizeRelH relativeFrom="page"><wp14:pctWidth>0</wp14:pctWidth></wp14:sizeRelH><wp14:sizeRelV relativeFrom="page"><wp14:pctHeight>0</wp14:pctHeight></wp14:sizeRelV></wp:anchor></w:drawing></w:r><w:r w:rsidR="00F664B6" w:rsidRPr="00E41E25"><w:rPr><w:rFonts w:asciiTheme="minorHAnsi" w:eastAsia="微軟正黑體" w:hAnsiTheme="minorHAnsi" w:cstheme="minorHAnsi"/><w:noProof/></w:rPr><mc:AlternateContent><mc:Choice Requires="wps"><w:drawing><wp:anchor distT="0" distB="0" distL="114300" distR="114300" simplePos="0" relativeHeight="251658252" behindDoc="0" locked="0" layoutInCell="1" allowOverlap="1" wp14:anchorId="7D25DA8B" wp14:editId="64628B38"><wp:simplePos x="0" y="0"/><wp:positionH relativeFrom="column"><wp:posOffset>2673985</wp:posOffset></wp:positionH><wp:positionV relativeFrom="paragraph"><wp:posOffset>2099945</wp:posOffset></wp:positionV><wp:extent cx="1209675" cy="390525"/><wp:effectExtent l="0" t="171450" r="28575" b="28575"/><wp:wrapNone/><wp:docPr id="49" name="圓角矩形圖說文字 49"/><wp:cNvGraphicFramePr/><a:graphic xmlns:a="http://schemas.openxmlformats.org/drawingml/2006/main"><a:graphicData uri="http://schemas.microsoft.com/office/word/2010/wordprocessingShape"><wps:wsp><wps:cNvSpPr/><wps:spPr><a:xfrm><a:off x="0" y="0"/><a:ext cx="1209675" cy="390525"/></a:xfrm><a:prstGeom prst="wedgeRoundRectCallout"><a:avLst><a:gd name="adj1" fmla="val -11384"/><a:gd name="adj2" fmla="val -88719"/><a:gd name="adj3" fmla="val 16667"/></a:avLst></a:prstGeom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txbx><w:txbxContent><w:p w14:paraId="4FFBEDD9" w14:textId="77777777" w:rsidR="00F664B6" w:rsidRDefault="00F664B6" w:rsidP="00F664B6"><w:pPr><w:jc w:val="center"/></w:pPr><w:r><w:rPr><w:rFonts w:ascii="Calibri" w:hAnsi="Calibri" w:cs="Calibri"/></w:rPr><w:t>DC</w:t></w: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/wp:anchor></w:drawing></mc:Choice><mc:Fallback><w:pict><v:shapetype w14:anchorId="7D25DA8B" id="_x0000_t62" coordsize="21600,21600" o:spt="62" adj="1350,25920" path="m3600,qx,3600l0@8@12@24,0@9,,18000qy3600,21600l@6,21600@15@27@7,21600,18000,21600qx21600,18000l21600@9@18@30,21600@8,21600,3600qy18000,l@7,0@21@33@6,xe"><v:stroke joinstyle="miter"/><v:formulas><v:f eqn="sum 10800 0 #0"/><v:f eqn="sum 10800 0 #1"/><v:f eqn="sum #0 0 #1"/><v:f eqn="sum @0 @1 0"/><v:f eqn="sum 21600 0 #0"/><v:f eqn="sum 21600 0 #1"/><v:f eqn="if @0 3600 12600"/><v:f eqn="if @0 9000 18000"/><v:f eqn="if @1 3600 12600"/><v:f eqn="if @1 9000 18000"/><v:f eqn="if @2 0 #0"/><v:f eqn="if @3 @10 0"/><v:f eqn="if #0 0 @11"/><v:f eqn="if @2 @6 #0"/><v:f eqn="if @3 @6 @13"/><v:f eqn="if @5 @6 @14"/><v:f eqn="if @2 #0 21600"/><v:f eqn="if @3 21600 @16"/><v:f eqn="if @4 21600 @17"/><v:f eqn="if @2 #0 @6"/><v:f eqn="if @3 @19 @6"/><v:f eqn="if #1 @6 @20"/><v:f eqn="if @2 @8 #1"/><v:f eqn="if @3 @22 @8"/><v:f eqn="if #0 @8 @23"/><v:f eqn="if @2 21600 #1"/><v:f eqn="if @3 21600 @25"/><v:f eqn="if @5 21600 @26"/><v:f eqn="if @2 #1 @8"/><v:f eqn="if @3 @8 @28"/><v:f eqn="if @4 @8 @29"/><v:f eqn="if @2 #1 0"/><v:f eqn="if @3 @31 0"/><v:f eqn="if #1 0 @32"/><v:f eqn="val #0"/><v:f eqn="val #1"/></v:formulas><v:path o:connecttype="custom" o:connectlocs="10800,0;0,10800;10800,21600;21600,10800;@34,@35" textboxrect="791,791,20809,20809"/><v:handles><v:h position="#0,#1"/></v:handles></v:shapetype><v:shape id="圓角矩形圖說文字 49" o:spid="_x0000_s1061" type="#_x0000_t62" style="position:absolute;margin-left:210.55pt;margin-top:165.35pt;width:95.25pt;height:30.7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" adj="8341,-8363" fillcolor="#5b9bd5 [3204]" strokecolor="#1f4d78 [1604]" strokeweight="1pt"><v:textbox><w:txbxContent><w:p w14:paraId="4FFBEDD9" w14:textId="77777777" w:rsidR="00F664B6" w:rsidRDefault="00F664B6" w:rsidP="00F664B6"><w:pPr><w:jc w:val="center"/></w:pPr><w:r><w:rPr><w:rFonts w:hint="eastAsia"/></w:rPr><w:t>DC</w:t></w:r></w:p></w:txbxContent></v:textbox></v:shape></w:pict></mc:Fallback></mc:AlternateContent></w:r><w:r w:rsidR="00F664B6" w:rsidRPr="00E41E25"><w:rPr><w:rFonts w:asciiTheme="minorHAnsi" w:eastAsia="微軟正黑體" w:hAnsiTheme="minorHAnsi" w:cstheme="minorHAnsi"/><w:noProof/></w:rPr><mc:AlternateContent><mc:Choice Requires="wps"><w:drawing><wp:anchor distT="0" distB="0" distL="114300" distR="114300" simplePos="0" relativeHeight="251658251" behindDoc="0" locked="0" layoutInCell="1" allowOverlap="1" wp14:anchorId="5374B6BA" wp14:editId="38B72065"><wp:simplePos x="0" y="0"/><wp:positionH relativeFrom="column"><wp:posOffset>740410</wp:posOffset></wp:positionH><wp:positionV relativeFrom="paragraph"><wp:posOffset>2099945</wp:posOffset></wp:positionV><wp:extent cx="1209675" cy="390525"/><wp:effectExtent l="0" t="171450" r="28575" b="28575"/><wp:wrapNone/><wp:docPr id="48" name="圓角矩形圖說文字 48"/><wp:cNvGraphicFramePr/><a:graphic xmlns:a="http://schemas.openxmlformats.org/drawingml/2006/main"><a:graphicData uri="http://schemas.microsoft.com/office/word/2010/wordprocessingShape"><wps:wsp><wps:cNvSpPr/><wps:spPr><a:xfrm><a:off x="0" y="0"/><a:ext cx="1209675" cy="390525"/></a:xfrm><a:prstGeom prst="wedgeRoundRectCallout"><a:avLst><a:gd name="adj1" fmla="val -11384"/><a:gd name="adj2" fmla="val -88719"/><a:gd name="adj3" fmla="val 16667"/></a:avLst></a:prstGeom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txbx><w:txbxContent><w:p w14:paraId="0EE08D67" w14:textId="77777777" w:rsidR="00F664B6" w:rsidRDefault="00F664B6" w:rsidP="00F664B6"><w:pPr><w:jc w:val="center"/></w:pPr><w:r><w:rPr><w:rFonts w:ascii="Calibri" w:hAnsi="Calibri" w:cs="Calibri"/></w:rPr><w:t>AC</w:t></w: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/wp:anchor></w:drawing></mc:Choice><mc:Fallback><w:pict><v:shape w14:anchorId="5374B6BA" id="圓角矩形圖說文字 48" o:spid="_x0000_s1062" type="#_x0000_t62" style="position:absolute;margin-left:58.3pt;margin-top:165.35pt;width:95.25pt;height:30.7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" adj="8341,-8363" fillcolor="#5b9bd5 [3204]" strokecolor="#1f4d78 [1604]" strokeweight="1pt"><v:textbox><w:txbxContent><w:p w14:paraId="0EE08D67" w14:textId="77777777" w:rsidR="00F664B6" w:rsidRDefault="00F664B6" w:rsidP="00F664B6"><w:pPr><w:jc w:val="center"/></w:pPr><w:r><w:rPr><w:rFonts w:hint="eastAsia"/></w:rPr><w:t>AC</w:t></w:r></w:p></w:txbxContent></v:textbox></v:shape></w:pict></mc:Fallback></mc:AlternateContent></w:r><w:r w:rsidR="00F664B6" w:rsidRPr="00E41E25"><w:rPr><w:rFonts w:asciiTheme="minorHAnsi" w:eastAsia="微軟正黑體" w:hAnsiTheme="minorHAnsi" w:cstheme="minorHAnsi"/><w:noProof/></w:rPr><w:drawing><wp:inline distT="0" distB="0" distL="0" distR="0" wp14:anchorId="7F8F869D" wp14:editId="4B0E5FCC"><wp:extent cx="2266315" cy="2266315"/><wp:effectExtent l="0" t="0" r="0" b="0"/><wp:docPr id="201" name="圖片 201" descr="一張含有 文字, 纜線, 千斤頂 的圖片&#xA;&#xA;自動產生的描述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01" name="圖片 201" descr="一張含有 文字, 纜線, 千斤頂 的圖片&#xA;&#xA;自動產生的描述"/><pic:cNvPicPr><a:picLocks noChangeAspect="1" noChangeArrowheads="1"/></pic:cNvPicPr></pic:nvPicPr><pic:blipFill><a:blip r:embed="rId33"><a:extLst><a:ext uri="{28A0092B-C50C-407E-A947-70E740481C1C}"><a14:useLocalDpi xmlns:a14="http://schemas.microsoft.com/office/drawing/2010/main"/></a:ext></a:extLst></a:blip><a:srcRect/><a:stretch><a:fillRect/></a:stretch></pic:blipFill><pic:spPr bwMode="auto"><a:xfrm><a:off x="0" y="0"/><a:ext cx="2266315" cy="2266315"/></a:xfrm><a:prstGeom prst="rect"><a:avLst/></a:prstGeom><a:noFill/><a:ln><a:noFill/></a:ln></pic:spPr></pic:pic></a:graphicData></a:graphic></wp:inline></w:drawing></w:r><w:r w:rsidR="00F664B6" w:rsidRPr="00E41E25"><w:rPr><w:rFonts w:asciiTheme="minorHAnsi" w:eastAsia="微軟正黑體" w:hAnsiTheme="minorHAnsi" w:cstheme="minorHAnsi"/><w:noProof/></w:rPr><w:t xml:space="preserve">  </w:t></w:r><w:r w:rsidR="00F664B6" w:rsidRPr="00E41E25"><w:rPr><w:rFonts w:asciiTheme="minorHAnsi" w:eastAsia="微軟正黑體" w:hAnsiTheme="minorHAnsi" w:cstheme="minorHAnsi"/><w:noProof/></w:rPr><w:drawing><wp:inline distT="0" distB="0" distL="0" distR="0" wp14:anchorId="7BF1CC3F" wp14:editId="421FF555"><wp:extent cx="1654175" cy="1558290"/><wp:effectExtent l="0" t="0" r="0" b="0"/><wp:docPr id="202" name="圖片 202" descr="一張含有 文字, 電源插頭與插座, 纜線, 插頭 的圖片&#xA;&#xA;自動產生的描述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02" name="圖片 202" descr="一張含有 文字, 電源插頭與插座, 纜線, 插頭 的圖片&#xA;&#xA;自動產生的描述"/><pic:cNvPicPr><a:picLocks noChangeAspect="1" noChangeArrowheads="1"/></pic:cNvPicPr></pic:nvPicPr><pic:blipFill><a:blip r:embed="rId34"><a:extLst><a:ext uri="{28A0092B-C50C-407E-A947-70E740481C1C}"><a14:useLocalDpi xmlns:a14="http://schemas.microsoft.com/office/drawing/2010/main"/></a:ext></a:extLst></a:blip><a:srcRect/><a:stretch><a:fillRect/></a:stretch></pic:blipFill><pic:spPr bwMode="auto"><a:xfrm><a:off x="0" y="0"/><a:ext cx="1654175" cy="1558290"/></a:xfrm><a:prstGeom prst="rect"><a:avLst/></a:prstGeom><a:noFill/><a:ln><a:noFill/></a:ln></pic:spPr></pic:pic></a:graphicData></a:graphic></wp:inline></w:drawing></w:r></w:p><w:p w14:paraId="3658AD5E" w14:textId="77777777" w:rsidR="00F664B6" w:rsidRPr="00E41E25" w:rsidRDefault="00F664B6" w:rsidP="00C029B0"><w:pPr><w:rPr><w:rFonts w:asciiTheme="minorHAnsi" w:eastAsia="微軟正黑體" w:hAnsiTheme="minorHAnsi" w:cstheme="minorHAnsi"/><w:noProof/></w:rPr></w:pPr></w:p><w:p w14:paraId="27E5B992" w14:textId="77777777" w:rsidR="00F664B6" w:rsidRPr="00E41E25" w:rsidRDefault="00F664B6" w:rsidP="00C029B0"><w:pPr><w:numPr><w:ilvl w:val="1"/><w:numId w:val="8"/></w:numPr><w:ind w:left="453" w:hanging="440"/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/w:rPr><w:t>測試程式設定</w:t></w:r><w:r w:rsidRPr="00E41E25"><w:rPr><w:rFonts w:asciiTheme="minorHAnsi" w:eastAsia="微軟正黑體" w:hAnsiTheme="minorHAnsi" w:cstheme="minorHAnsi"/><w:sz w:val="32"/><w:szCs w:val="32"/></w:rPr><w:t>:</w:t></w:r></w:p><w:p w14:paraId="330CD31C" w14:textId="77777777" w:rsidR="00F664B6" w:rsidRPr="00E41E25" w:rsidRDefault="00F664B6" w:rsidP="00C029B0"><w:pPr><w:ind w:left="453"/><w:rPr><w:rFonts w:asciiTheme="minorHAnsi" w:eastAsia="微軟正黑體" w:hAnsiTheme="minorHAnsi" w:cstheme="minorHAnsi"/><w:noProof/><w:sz w:val="32"/><w:szCs w:val="32"/></w:rPr></w:pPr><w:r w:rsidRPr="00E41E25"><w:rPr><w:rFonts w:asciiTheme="minorHAnsi" w:eastAsia="微軟正黑體" w:hAnsiTheme="minorHAnsi" w:cstheme="minorHAnsi"/><w:noProof/></w:rPr><w:drawing><wp:inline distT="0" distB="0" distL="0" distR="0" wp14:anchorId="4C33C28D" wp14:editId="5F13880E"><wp:extent cx="3355340" cy="2210435"/><wp:effectExtent l="0" t="0" r="0" b="0"/><wp:docPr id="203" name="圖片 203" descr="一張含有 文字, 螢幕擷取畫面, 字型, 數字 的圖片&#xA;&#xA;自動產生的描述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03" name="圖片 203" descr="一張含有 文字, 螢幕擷取畫面, 字型, 數字 的圖片&#xA;&#xA;自動產生的描述"/><pic:cNvPicPr><a:picLocks noChangeAspect="1" noChangeArrowheads="1"/></pic:cNvPicPr></pic:nvPicPr><pic:blipFill><a:blip r:embed="rId35"><a:extLst><a:ext uri="{28A0092B-C50C-407E-A947-70E740481C1C}"><a14:useLocalDpi xmlns:a14="http://schemas.microsoft.com/office/drawing/2010/main"/></a:ext></a:extLst></a:blip><a:srcRect/><a:stretch><a:fillRect/></a:stretch></pic:blipFill><pic:spPr bwMode="auto"><a:xfrm><a:off x="0" y="0"/><a:ext cx="3355340" cy="2210435"/></a:xfrm><a:prstGeom prst="rect"><a:avLst/></a:prstGeom><a:noFill/><a:ln><a:noFill/></a:ln></pic:spPr></pic:pic></a:graphicData></a:graphic></wp:inline></w:drawing></w:r></w:p><w:p w14:paraId="0E0BA514" w14:textId="77777777" w:rsidR="00F664B6" w:rsidRPr="00E41E25" w:rsidRDefault="00F664B6" w:rsidP="00C029B0"><w:pPr><w:ind w:left="453"/><w:rPr><w:rFonts w:asciiTheme="minorHAnsi" w:eastAsia="微軟正黑體" w:hAnsiTheme="minorHAnsi" w:cstheme="minorHAnsi"/><w:noProof/><w:sz w:val="32"/><w:szCs w:val="32"/></w:rPr></w:pPr></w:p><w:p w14:paraId="6FC8A3D0" w14:textId="77777777" w:rsidR="00F664B6" w:rsidRPr="00E41E25" w:rsidRDefault="00F664B6" w:rsidP="00C029B0"><w:pPr><w:rPr><w:rFonts w:asciiTheme="minorHAnsi" w:eastAsia="微軟正黑體" w:hAnsiTheme="minorHAnsi" w:cstheme="minorHAnsi"/><w:noProof/><w:sz w:val="32"/><w:szCs w:val="32"/></w:rPr></w:pPr><w:r w:rsidRPr="00E41E25"><w:rPr><w:rFonts w:asciiTheme="minorHAnsi" w:eastAsia="微軟正黑體" w:hAnsiTheme="minorHAnsi" w:cstheme="minorHAnsi"/><w:noProof/><w:sz w:val="32"/><w:szCs w:val="32"/></w:rPr><w:drawing><wp:inline distT="0" distB="0" distL="0" distR="0" wp14:anchorId="4CCE3E3B" wp14:editId="0B577A8C"><wp:extent cx="4325620" cy="1184910"/><wp:effectExtent l="0" t="0" r="0" b="0"/><wp:docPr id="204" name="圖片 204" descr="一張含有 文字, 螢幕擷取畫面, 字型, 行 的圖片&#xA;&#xA;自動產生的描述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04" name="圖片 204" descr="一張含有 文字, 螢幕擷取畫面, 字型, 行 的圖片&#xA;&#xA;自動產生的描述"/><pic:cNvPicPr><a:picLocks noChangeAspect="1" noChangeArrowheads="1"/></pic:cNvPicPr></pic:nvPicPr><pic:blipFill><a:blip r:embed="rId36"><a:extLst><a:ext uri="{28A0092B-C50C-407E-A947-70E740481C1C}"><a14:useLocalDpi xmlns:a14="http://schemas.microsoft.com/office/drawing/2010/main"/></a:ext></a:extLst></a:blip><a:srcRect/><a:stretch><a:fillRect/></a:stretch></pic:blipFill><pic:spPr bwMode="auto"><a:xfrm><a:off x="0" y="0"/><a:ext cx="4325620" cy="1184910"/></a:xfrm><a:prstGeom prst="rect"><a:avLst/></a:prstGeom><a:noFill/><a:ln><a:noFill/></a:ln></pic:spPr></pic:pic></a:graphicData></a:graphic></wp:inline></w:drawing></w:r></w:p><w:p w14:paraId="7F416190" w14:textId="77777777" w:rsidR="00F664B6" w:rsidRPr="00E41E25" w:rsidRDefault="00F664B6" w:rsidP="00C029B0"><w:pPr><w:rPr><w:rFonts w:asciiTheme="minorHAnsi" w:eastAsia="微軟正黑體" w:hAnsiTheme="minorHAnsi" w:cstheme="minorHAnsi"/><w:noProof/><w:sz w:val="32"/><w:szCs w:val="32"/></w:rPr></w:pPr></w:p><w:p w14:paraId="0A48CD06" w14:textId="77777777" w:rsidR="00F664B6" w:rsidRPr="00E41E25" w:rsidRDefault="00F664B6" w:rsidP="00C029B0"><w:pPr><w:rPr><w:rFonts w:asciiTheme="minorHAnsi" w:eastAsia="微軟正黑體" w:hAnsiTheme="minorHAnsi" w:cstheme="minorHAnsi"/><w:noProof/><w:sz w:val="32"/><w:szCs w:val="32"/></w:rPr></w:pPr><w:r w:rsidRPr="00E41E25"><w:rPr><w:rFonts w:asciiTheme="minorHAnsi" w:eastAsia="微軟正黑體" w:hAnsiTheme="minorHAnsi" w:cstheme="minorHAnsi"/><w:noProof/><w:sz w:val="32"/><w:szCs w:val="32"/></w:rPr><w:drawing><wp:inline distT="0" distB="0" distL="0" distR="0" wp14:anchorId="7F017DF1" wp14:editId="7749828E"><wp:extent cx="3180715" cy="2655570"/><wp:effectExtent l="0" t="0" r="0" b="0"/><wp:docPr id="205" name="圖片 205" descr="3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205" descr="3"/><pic:cNvPicPr><a:picLocks noChangeAspect="1" noChangeArrowheads="1"/></pic:cNvPicPr></pic:nvPicPr><pic:blipFill><a:blip r:embed="rId37"><a:extLst><a:ext uri="{28A0092B-C50C-407E-A947-70E740481C1C}"><a14:useLocalDpi xmlns:a14="http://schemas.microsoft.com/office/drawing/2010/main"/></a:ext></a:extLst></a:blip><a:srcRect/><a:stretch><a:fillRect/></a:stretch></pic:blipFill><pic:spPr bwMode="auto"><a:xfrm><a:off x="0" y="0"/><a:ext cx="3180715" cy="2655570"/></a:xfrm><a:prstGeom prst="rect"><a:avLst/></a:prstGeom><a:noFill/><a:ln><a:noFill/></a:ln></pic:spPr></pic:pic></a:graphicData></a:graphic></wp:inline></w:drawing></w:r></w:p><w:p w14:paraId="38AD8FF2" w14:textId="77777777" w:rsidR="00F664B6" w:rsidRPr="00E41E25" w:rsidRDefault="00F664B6" w:rsidP="00C029B0"><w:pPr><w:rPr><w:rFonts w:asciiTheme="minorHAnsi" w:eastAsia="微軟正黑體" w:hAnsiTheme="minorHAnsi" w:cstheme="minorHAnsi"/><w:noProof/><w:sz w:val="32"/><w:szCs w:val="32"/></w:rPr></w:pPr></w:p><w:p w14:paraId="757810E6" w14:textId="77777777" w:rsidR="00F664B6" w:rsidRPr="00E41E25" w:rsidRDefault="00F664B6" w:rsidP="00C029B0"><w:pPr><w:rPr><w:rFonts w:asciiTheme="minorHAnsi" w:eastAsia="微軟正黑體" w:hAnsiTheme="minorHAnsi" w:cstheme="minorHAnsi"/><w:noProof/><w:sz w:val="32"/><w:szCs w:val="32"/></w:rPr></w:pPr><w:r w:rsidRPr="00E41E25"><w:rPr><w:rFonts w:asciiTheme="minorHAnsi" w:eastAsia="微軟正黑體" w:hAnsiTheme="minorHAnsi" w:cstheme="minorHAnsi"/><w:noProof/><w:sz w:val="32"/><w:szCs w:val="32"/></w:rPr><w:drawing><wp:inline distT="0" distB="0" distL="0" distR="0" wp14:anchorId="5A22731A" wp14:editId="76A68D79"><wp:extent cx="3164840" cy="2393315"/><wp:effectExtent l="0" t="0" r="0" b="0"/><wp:docPr id="206" name="圖片 14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圖片 14"/><pic:cNvPicPr><a:picLocks noChangeAspect="1" noChangeArrowheads="1"/></pic:cNvPicPr></pic:nvPicPr><pic:blipFill><a:blip r:embed="rId38" cstate="email"><a:extLst><a:ext uri="{28A0092B-C50C-407E-A947-70E740481C1C}"><a14:useLocalDpi xmlns:a14="http://schemas.microsoft.com/office/drawing/2010/main"/></a:ext></a:extLst></a:blip><a:srcRect/><a:stretch><a:fillRect/></a:stretch></pic:blipFill><pic:spPr bwMode="auto"><a:xfrm><a:off x="0" y="0"/><a:ext cx="3164840" cy="2393315"/></a:xfrm><a:prstGeom prst="rect"><a:avLst/></a:prstGeom><a:noFill/><a:ln><a:noFill/></a:ln></pic:spPr></pic:pic></a:graphicData></a:graphic></wp:inline></w:drawing></w:r></w:p><w:p w14:paraId="1A2D4D87" w14:textId="77777777" w:rsidR="00F664B6" w:rsidRPr="00E41E25" w:rsidRDefault="00F664B6" w:rsidP="00C029B0"><w:pPr><w:rPr><w:rFonts w:asciiTheme="minorHAnsi" w:eastAsia="微軟正黑體" w:hAnsiTheme="minorHAnsi" w:cstheme="minorHAnsi"/><w:noProof/><w:sz w:val="32"/><w:szCs w:val="32"/></w:rPr></w:pPr><w:r w:rsidRPr="00E41E25"><w:rPr><w:rFonts w:asciiTheme="minorHAnsi" w:eastAsia="微軟正黑體" w:hAnsiTheme="minorHAnsi" w:cstheme="minorHAnsi"/><w:noProof/></w:rPr><w:drawing><wp:inline distT="0" distB="0" distL="0" distR="0" wp14:anchorId="6E8E63C6" wp14:editId="36051132"><wp:extent cx="3442970" cy="2687320"/><wp:effectExtent l="0" t="0" r="0" b="0"/><wp:docPr id="207" name="圖片 1" descr="一張含有 文字, 螢幕擷取畫面, 軟體, 數字 的圖片&#xA;&#xA;自動產生的描述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07" name="圖片 1" descr="一張含有 文字, 螢幕擷取畫面, 軟體, 數字 的圖片&#xA;&#xA;自動產生的描述"/><pic:cNvPicPr><a:picLocks noChangeAspect="1" noChangeArrowheads="1"/></pic:cNvPicPr></pic:nvPicPr><pic:blipFill><a:blip r:embed="rId39" cstate="email"><a:extLst><a:ext uri="{28A0092B-C50C-407E-A947-70E740481C1C}"><a14:useLocalDpi xmlns:a14="http://schemas.microsoft.com/office/drawing/2010/main"/></a:ext></a:extLst></a:blip><a:srcRect/><a:stretch><a:fillRect/></a:stretch></pic:blipFill><pic:spPr bwMode="auto"><a:xfrm><a:off x="0" y="0"/><a:ext cx="3442970" cy="2687320"/></a:xfrm><a:prstGeom prst="rect"><a:avLst/></a:prstGeom><a:noFill/><a:ln><a:noFill/></a:ln></pic:spPr></pic:pic></a:graphicData></a:graphic></wp:inline></w:drawing></w:r></w:p><w:p w14:paraId="57040530" w14:textId="77777777" w:rsidR="00F664B6" w:rsidRPr="00E41E25" w:rsidRDefault="00F664B6" w:rsidP="00C029B0"><w:pPr><w:rPr><w:rFonts w:asciiTheme="minorHAnsi" w:eastAsia="微軟正黑體" w:hAnsiTheme="minorHAnsi" w:cstheme="minorHAnsi"/><w:noProof/><w:sz w:val="32"/><w:szCs w:val="32"/></w:rPr></w:pPr></w:p><w:p w14:paraId="73F95200" w14:textId="1D820F2B" w:rsidR="00F664B6" w:rsidRPr="00E41E25" w:rsidRDefault="00F664B6" w:rsidP="00E41E25"><w:pPr><w:rPr><w:rFonts w:asciiTheme="minorHAnsi" w:eastAsia="微軟正黑體" w:hAnsiTheme="minorHAnsi" w:cstheme="minorHAnsi"/><w:noProof/><w:sz w:val="32"/><w:szCs w:val="32"/></w:rPr></w:pPr><w:r w:rsidRPr="00E41E25"><w:rPr><w:rFonts w:asciiTheme="minorHAnsi" w:eastAsia="微軟正黑體" w:hAnsiTheme="minorHAnsi" w:cstheme="minorHAnsi"/><w:noProof/></w:rPr><w:drawing><wp:inline distT="0" distB="0" distL="0" distR="0" wp14:anchorId="1725B650" wp14:editId="6D422493"><wp:extent cx="4581525" cy="2209055"/><wp:effectExtent l="0" t="0" r="0" b="1270"/><wp:docPr id="208" name="圖片 208" descr="ATE_go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208" descr="ATE_go"/><pic:cNvPicPr><a:picLocks noChangeAspect="1" noChangeArrowheads="1"/></pic:cNvPicPr></pic:nvPicPr><pic:blipFill><a:blip r:embed="rId40"><a:extLst><a:ext uri="{28A0092B-C50C-407E-A947-70E740481C1C}"><a14:useLocalDpi xmlns:a14="http://schemas.microsoft.com/office/drawing/2010/main"/></a:ext></a:extLst></a:blip><a:srcRect/><a:stretch><a:fillRect/></a:stretch></pic:blipFill><pic:spPr bwMode="auto"><a:xfrm><a:off x="0" y="0"/><a:ext cx="4583218" cy="2209871"/></a:xfrm><a:prstGeom prst="rect"><a:avLst/></a:prstGeom><a:noFill/><a:ln><a:noFill/></a:ln></pic:spPr></pic:pic></a:graphicData></a:graphic></wp:inline></w:drawing></w:r></w:p></w:tc><w:tc><w:tcPr><w:tcW w:w="7527" w:type="dxa"/><w:gridSpan w:val="9"/><w:tcBorders><w:top w:val="single" w:sz="4" w:space="0" w:color="auto"/><w:left w:val="single" w:sz="4" w:space="0" w:color="auto"/><w:bottom w:val="single" w:sz="4" w:space="0" w:color="auto"/><w:right w:val="single" w:sz="4" w:space="0" w:color="auto"/></w:tcBorders></w:tcPr><w:p w14:paraId="3ECBB97E" w14:textId="77777777" w:rsidR="00F664B6" w:rsidRPr="00E41E25" w:rsidRDefault="00F664B6" w:rsidP="00C029B0"><w:pPr><w:numPr><w:ilvl w:val="0"/><w:numId w:val="9"/></w:numPr><w:rPr><w:rFonts w:asciiTheme="minorHAnsi" w:eastAsia="微軟正黑體" w:hAnsiTheme="minorHAnsi" w:cstheme="minorHAnsi"/><w:b/><w:bCs/><w:sz w:val="32"/><w:szCs w:val="32"/></w:rPr></w:pPr><w:r w:rsidRPr="00E41E25"><w:rPr><w:rFonts w:asciiTheme="minorHAnsi" w:eastAsia="微軟正黑體" w:hAnsiTheme="minorHAnsi" w:cstheme="minorHAnsi"/><w:sz w:val="32"/><w:szCs w:val="32"/></w:rPr><w:t>開啟</w:t></w:r><w:r w:rsidRPr="00E41E25"><w:rPr><w:rFonts w:asciiTheme="minorHAnsi" w:eastAsia="微軟正黑體" w:hAnsiTheme="minorHAnsi" w:cstheme="minorHAnsi"/><w:sz w:val="32"/><w:szCs w:val="32"/></w:rPr><w:t>Chroma 8020</w:t></w:r><w:r w:rsidRPr="00E41E25"><w:rPr><w:rFonts w:asciiTheme="minorHAnsi" w:eastAsia="微軟正黑體" w:hAnsiTheme="minorHAnsi" w:cstheme="minorHAnsi"/><w:sz w:val="32"/><w:szCs w:val="32"/></w:rPr><w:t>程式</w:t></w:r></w:p><w:p w14:paraId="2897FB67" w14:textId="77777777" w:rsidR="00F664B6" w:rsidRPr="00E41E25" w:rsidRDefault="00F664B6" w:rsidP="00C029B0"><w:pPr><w:rPr><w:rFonts w:asciiTheme="minorHAnsi" w:eastAsia="微軟正黑體" w:hAnsiTheme="minorHAnsi" w:cstheme="minorHAnsi"/><w:color w:val="FF0000"/><w:sz w:val="32"/><w:szCs w:val="32"/></w:rPr></w:pPr></w:p><w:p w14:paraId="69947615" w14:textId="77777777" w:rsidR="00F664B6" w:rsidRPr="00E41E25" w:rsidRDefault="00F664B6" w:rsidP="00C029B0"><w:pPr><w:rPr><w:rFonts w:asciiTheme="minorHAnsi" w:eastAsia="微軟正黑體" w:hAnsiTheme="minorHAnsi" w:cstheme="minorHAnsi"/><w:color w:val="FF0000"/><w:sz w:val="32"/><w:szCs w:val="32"/></w:rPr></w:pPr></w:p><w:p w14:paraId="7F82F165" w14:textId="77777777" w:rsidR="00F664B6" w:rsidRPr="00E41E25" w:rsidRDefault="00F664B6" w:rsidP="00C029B0"><w:pPr><w:rPr><w:rFonts w:asciiTheme="minorHAnsi" w:eastAsia="微軟正黑體" w:hAnsiTheme="minorHAnsi" w:cstheme="minorHAnsi"/><w:color w:val="FF0000"/><w:sz w:val="32"/><w:szCs w:val="32"/></w:rPr></w:pPr></w:p><w:p w14:paraId="5D73B3DD" w14:textId="77777777" w:rsidR="00F664B6" w:rsidRPr="00E41E25" w:rsidRDefault="00F664B6" w:rsidP="00C029B0"><w:pPr><w:rPr><w:rFonts w:asciiTheme="minorHAnsi" w:eastAsia="微軟正黑體" w:hAnsiTheme="minorHAnsi" w:cstheme="minorHAnsi"/><w:color w:val="FF0000"/><w:sz w:val="32"/><w:szCs w:val="32"/></w:rPr></w:pPr></w:p><w:p w14:paraId="3AC80F02" w14:textId="77777777" w:rsidR="00F664B6" w:rsidRPr="00E41E25" w:rsidRDefault="00F664B6" w:rsidP="00C029B0"><w:pPr><w:rPr><w:rFonts w:asciiTheme="minorHAnsi" w:eastAsia="微軟正黑體" w:hAnsiTheme="minorHAnsi" w:cstheme="minorHAnsi"/><w:sz w:val="32"/><w:szCs w:val="32"/></w:rPr></w:pPr></w:p><w:p w14:paraId="27F4A4E2" w14:textId="77777777" w:rsidR="00F664B6" w:rsidRPr="00E41E25" w:rsidRDefault="00F664B6" w:rsidP="00C029B0"><w:pPr><w:numPr><w:ilvl w:val="0"/><w:numId w:val="9"/></w:numPr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/w:rPr><w:t>輸入</w:t></w:r><w:r w:rsidRPr="00E41E25"><w:rPr><w:rFonts w:asciiTheme="minorHAnsi" w:eastAsia="微軟正黑體" w:hAnsiTheme="minorHAnsi" w:cstheme="minorHAnsi"/><w:sz w:val="32"/><w:szCs w:val="32"/></w:rPr><w:t xml:space="preserve">User ID: root, Password: </w:t></w:r><w:r w:rsidRPr="00E41E25"><w:rPr><w:rFonts w:asciiTheme="minorHAnsi" w:eastAsia="微軟正黑體" w:hAnsiTheme="minorHAnsi" w:cstheme="minorHAnsi"/><w:sz w:val="32"/><w:szCs w:val="32"/></w:rPr><w:t>空白</w:t></w:r><w:r w:rsidRPr="00E41E25"><w:rPr><w:rFonts w:asciiTheme="minorHAnsi" w:eastAsia="微軟正黑體" w:hAnsiTheme="minorHAnsi" w:cstheme="minorHAnsi"/><w:sz w:val="32"/><w:szCs w:val="32"/></w:rPr><w:t>.</w:t></w:r></w:p><w:p w14:paraId="6F662DD1" w14:textId="77777777" w:rsidR="00F664B6" w:rsidRPr="00E41E25" w:rsidRDefault="00F664B6" w:rsidP="00C029B0"><w:pPr><w:numPr><w:ilvl w:val="0"/><w:numId w:val="9"/></w:numPr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/w:rPr><w:t>按下</w:t></w:r><w:r w:rsidRPr="00E41E25"><w:rPr><w:rFonts w:asciiTheme="minorHAnsi" w:eastAsia="微軟正黑體" w:hAnsiTheme="minorHAnsi" w:cstheme="minorHAnsi"/><w:sz w:val="32"/><w:szCs w:val="32"/></w:rPr><w:t>Login</w:t></w:r></w:p><w:p w14:paraId="3DF8A236" w14:textId="77777777" w:rsidR="00F664B6" w:rsidRPr="00E41E25" w:rsidRDefault="00F664B6" w:rsidP="00C029B0"><w:pPr><w:rPr><w:rFonts w:asciiTheme="minorHAnsi" w:eastAsia="微軟正黑體" w:hAnsiTheme="minorHAnsi" w:cstheme="minorHAnsi"/></w:rPr></w:pPr></w:p><w:p w14:paraId="244E0DCC" w14:textId="77777777" w:rsidR="00F664B6" w:rsidRPr="00E41E25" w:rsidRDefault="00F664B6" w:rsidP="00C029B0"><w:pPr><w:rPr><w:rFonts w:asciiTheme="minorHAnsi" w:eastAsia="微軟正黑體" w:hAnsiTheme="minorHAnsi" w:cstheme="minorHAnsi"/></w:rPr></w:pPr></w:p><w:p w14:paraId="1BB4494D" w14:textId="77777777" w:rsidR="009431D5" w:rsidRPr="00E41E25" w:rsidRDefault="009431D5" w:rsidP="00C029B0"><w:pPr><w:rPr><w:rFonts w:asciiTheme="minorHAnsi" w:eastAsia="微軟正黑體" w:hAnsiTheme="minorHAnsi" w:cstheme="minorHAnsi"/></w:rPr></w:pPr></w:p><w:p w14:paraId="6174131D" w14:textId="77777777" w:rsidR="00F664B6" w:rsidRPr="00E41E25" w:rsidRDefault="00F664B6" w:rsidP="00C029B0"><w:pPr><w:rPr><w:rFonts w:asciiTheme="minorHAnsi" w:eastAsia="微軟正黑體" w:hAnsiTheme="minorHAnsi" w:cstheme="minorHAnsi"/></w:rPr></w:pPr></w:p><w:p w14:paraId="3D0E2EBB" w14:textId="77777777" w:rsidR="00F664B6" w:rsidRPr="00E41E25" w:rsidRDefault="00F664B6" w:rsidP="00C029B0"><w:pPr><w:rPr><w:rFonts w:asciiTheme="minorHAnsi" w:eastAsia="微軟正黑體" w:hAnsiTheme="minorHAnsi" w:cstheme="minorHAnsi"/></w:rPr></w:pPr></w:p><w:p w14:paraId="642384B0" w14:textId="77777777" w:rsidR="00F664B6" w:rsidRPr="00E41E25" w:rsidRDefault="00F664B6" w:rsidP="00C029B0"><w:pPr><w:rPr><w:rFonts w:asciiTheme="minorHAnsi" w:eastAsia="微軟正黑體" w:hAnsiTheme="minorHAnsi" w:cstheme="minorHAnsi"/></w:rPr></w:pPr></w:p><w:p w14:paraId="41A63C17" w14:textId="77777777" w:rsidR="00F664B6" w:rsidRPr="00E41E25" w:rsidRDefault="00F664B6" w:rsidP="00C029B0"><w:pPr><w:rPr><w:rFonts w:asciiTheme="minorHAnsi" w:eastAsia="微軟正黑體" w:hAnsiTheme="minorHAnsi" w:cstheme="minorHAnsi"/></w:rPr></w:pPr></w:p><w:p w14:paraId="215C0444" w14:textId="77777777" w:rsidR="00F664B6" w:rsidRPr="00E41E25" w:rsidRDefault="00F664B6" w:rsidP="00C029B0"><w:pPr><w:numPr><w:ilvl w:val="0"/><w:numId w:val="9"/></w:numPr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/w:rPr><w:t>解開紅框線材固定扣。</w:t></w:r></w:p><w:p w14:paraId="621C6A3C" w14:textId="77777777" w:rsidR="00F664B6" w:rsidRPr="00E41E25" w:rsidRDefault="00F664B6" w:rsidP="00C029B0"><w:pPr><w:numPr><w:ilvl w:val="0"/><w:numId w:val="9"/></w:numPr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/w:rPr><w:t>使用可活動式束線帶，固定測試端子台至</w:t></w:r></w:p><w:p w14:paraId="77246F36" w14:textId="77777777" w:rsidR="00F664B6" w:rsidRPr="00E41E25" w:rsidRDefault="00F664B6" w:rsidP="00C029B0"><w:pPr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w:sz w:val="32"/><w:szCs w:val="32"/></w:rPr><w:t>生產平台</w:t></w:r></w:p><w:p w14:paraId="4BCB6EA4" w14:textId="77777777" w:rsidR="00F664B6" w:rsidRPr="00E41E25" w:rsidRDefault="00F664B6" w:rsidP="00C029B0"><w:pPr><w:rPr><w:rFonts w:asciiTheme="minorHAnsi" w:eastAsia="微軟正黑體" w:hAnsiTheme="minorHAnsi" w:cstheme="minorHAnsi"/></w:rPr></w:pPr></w:p><w:p w14:paraId="56606584" w14:textId="77777777" w:rsidR="00F664B6" w:rsidRPr="00E41E25" w:rsidRDefault="00F664B6" w:rsidP="00C029B0"><w:pPr><w:rPr><w:rFonts w:asciiTheme="minorHAnsi" w:eastAsia="微軟正黑體" w:hAnsiTheme="minorHAnsi" w:cstheme="minorHAnsi"/></w:rPr></w:pPr></w:p><w:p w14:paraId="4B234DEC" w14:textId="77777777" w:rsidR="00F664B6" w:rsidRPr="00E41E25" w:rsidRDefault="00F664B6" w:rsidP="00C029B0"><w:pPr><w:rPr><w:rFonts w:asciiTheme="minorHAnsi" w:eastAsia="微軟正黑體" w:hAnsiTheme="minorHAnsi" w:cstheme="minorHAnsi"/></w:rPr></w:pPr></w:p><w:p w14:paraId="24712FD3" w14:textId="77777777" w:rsidR="00F664B6" w:rsidRPr="00E41E25" w:rsidRDefault="00F664B6" w:rsidP="00C029B0"><w:pPr><w:rPr><w:rFonts w:asciiTheme="minorHAnsi" w:eastAsia="微軟正黑體" w:hAnsiTheme="minorHAnsi" w:cstheme="minorHAnsi"/></w:rPr></w:pPr></w:p><w:p w14:paraId="25448A5F" w14:textId="77777777" w:rsidR="00F664B6" w:rsidRPr="00E41E25" w:rsidRDefault="00F664B6" w:rsidP="00C029B0"><w:pPr><w:rPr><w:rFonts w:asciiTheme="minorHAnsi" w:eastAsia="微軟正黑體" w:hAnsiTheme="minorHAnsi" w:cstheme="minorHAnsi"/></w:rPr></w:pPr></w:p><w:p w14:paraId="517D1462" w14:textId="77777777" w:rsidR="00F664B6" w:rsidRPr="00E41E25" w:rsidRDefault="00F664B6" w:rsidP="00C029B0"><w:pPr><w:numPr><w:ilvl w:val="0"/><w:numId w:val="9"/></w:numPr><w:spacing w:line="440" w:lineRule="exact"/><w:ind w:left="374" w:hanging="374"/><w:rPr><w:rFonts w:asciiTheme="minorHAnsi" w:eastAsia="微軟正黑體" w:hAnsiTheme="minorHAnsi" w:cstheme="minorHAnsi"/><w:color w:val="FF0000"/><w:sz w:val="32"/><w:szCs w:val="32"/></w:rPr></w:pPr><w:r w:rsidRPr="00E41E25"><w:rPr><w:rFonts w:asciiTheme="minorHAnsi" w:eastAsia="微軟正黑體" w:hAnsiTheme="minorHAnsi" w:cstheme="minorHAnsi"/><w:color w:val="FF0000"/><w:sz w:val="32"/><w:szCs w:val="32"/></w:rPr><w:t>將</w:t></w:r><w:r w:rsidRPr="00E41E25"><w:rPr><w:rFonts w:asciiTheme="minorHAnsi" w:eastAsia="微軟正黑體" w:hAnsiTheme="minorHAnsi" w:cstheme="minorHAnsi"/><w:color w:val="FF0000"/><w:sz w:val="32"/><w:szCs w:val="32"/></w:rPr><w:t>ATE</w:t></w:r><w:r w:rsidRPr="00E41E25"><w:rPr><w:rFonts w:asciiTheme="minorHAnsi" w:eastAsia="微軟正黑體" w:hAnsiTheme="minorHAnsi" w:cstheme="minorHAnsi"/><w:color w:val="FF0000"/><w:sz w:val="32"/><w:szCs w:val="32"/></w:rPr><w:t>輸入插頭接線到黃色接頭</w:t></w:r></w:p><w:p w14:paraId="4683E472" w14:textId="77777777" w:rsidR="00F664B6" w:rsidRPr="00E41E25" w:rsidRDefault="00F664B6" w:rsidP="00C029B0"><w:pPr><w:numPr><w:ilvl w:val="0"/><w:numId w:val="9"/></w:numPr><w:spacing w:line="440" w:lineRule="exact"/><w:ind w:left="374" w:hanging="374"/><w:rPr><w:rFonts w:asciiTheme="minorHAnsi" w:eastAsia="微軟正黑體" w:hAnsiTheme="minorHAnsi" w:cstheme="minorHAnsi"/><w:color w:val="FF0000"/><w:sz w:val="32"/><w:szCs w:val="32"/></w:rPr></w:pPr><w:r w:rsidRPr="00E41E25"><w:rPr><w:rFonts w:asciiTheme="minorHAnsi" w:eastAsia="微軟正黑體" w:hAnsiTheme="minorHAnsi" w:cstheme="minorHAnsi"/><w:color w:val="FF0000"/><w:sz w:val="32"/><w:szCs w:val="32"/></w:rPr><w:t>需依照</w:t></w:r><w:r w:rsidRPr="00E41E25"><w:rPr><w:rFonts w:asciiTheme="minorHAnsi" w:eastAsia="微軟正黑體" w:hAnsiTheme="minorHAnsi" w:cstheme="minorHAnsi"/><w:color w:val="FF0000"/><w:sz w:val="32"/><w:szCs w:val="32"/></w:rPr><w:t>DC or AC</w:t></w:r><w:r w:rsidRPr="00E41E25"><w:rPr><w:rFonts w:asciiTheme="minorHAnsi" w:eastAsia="微軟正黑體" w:hAnsiTheme="minorHAnsi" w:cstheme="minorHAnsi"/><w:color w:val="FF0000"/><w:sz w:val="32"/><w:szCs w:val="32"/></w:rPr><w:t>更換接頭</w:t></w:r></w:p><w:p w14:paraId="4CDFB205" w14:textId="77777777" w:rsidR="00F664B6" w:rsidRPr="00E41E25" w:rsidRDefault="00F664B6" w:rsidP="00C029B0"><w:pPr><w:spacing w:line="440" w:lineRule="exact"/><w:ind w:left="374"/><w:rPr><w:rFonts w:asciiTheme="minorHAnsi" w:eastAsia="微軟正黑體" w:hAnsiTheme="minorHAnsi" w:cstheme="minorHAnsi"/><w:color w:val="FF0000"/><w:sz w:val="32"/><w:szCs w:val="32"/></w:rPr></w:pPr><w:r w:rsidRPr="00E41E25"><w:rPr><w:rFonts w:asciiTheme="minorHAnsi" w:eastAsia="微軟正黑體" w:hAnsiTheme="minorHAnsi" w:cstheme="minorHAnsi"/><w:color w:val="FF0000"/><w:sz w:val="32"/><w:szCs w:val="32"/></w:rPr><w:t>(</w:t></w:r><w:r w:rsidRPr="00E41E25"><w:rPr><w:rFonts w:asciiTheme="minorHAnsi" w:eastAsia="微軟正黑體" w:hAnsiTheme="minorHAnsi" w:cstheme="minorHAnsi"/><w:color w:val="FF0000"/><w:sz w:val="32"/><w:szCs w:val="32"/></w:rPr><w:t>黃色接頭為</w:t></w:r><w:r w:rsidRPr="00E41E25"><w:rPr><w:rFonts w:asciiTheme="minorHAnsi" w:eastAsia="微軟正黑體" w:hAnsiTheme="minorHAnsi" w:cstheme="minorHAnsi"/><w:color w:val="FF0000"/><w:sz w:val="32"/><w:szCs w:val="32"/></w:rPr><w:t>Chroma</w:t></w:r><w:r w:rsidRPr="00E41E25"><w:rPr><w:rFonts w:asciiTheme="minorHAnsi" w:eastAsia="微軟正黑體" w:hAnsiTheme="minorHAnsi" w:cstheme="minorHAnsi"/><w:color w:val="FF0000"/><w:sz w:val="32"/><w:szCs w:val="32"/></w:rPr><w:t>線外測試</w:t></w:r><w:r w:rsidRPr="00E41E25"><w:rPr><w:rFonts w:asciiTheme="minorHAnsi" w:eastAsia="微軟正黑體" w:hAnsiTheme="minorHAnsi" w:cstheme="minorHAnsi"/><w:color w:val="FF0000"/><w:sz w:val="32"/><w:szCs w:val="32"/></w:rPr><w:t>)</w:t></w:r></w:p><w:p w14:paraId="183C68B6" w14:textId="49297C8B" w:rsidR="00E41E25" w:rsidRPr="00D91E99" w:rsidRDefault="00E41E25" w:rsidP="00684FB1"><w:pPr><w:spacing w:line="440" w:lineRule="exact"/><w:rPr><w:rFonts w:ascii="微軟正黑體" w:eastAsia="微軟正黑體" w:hAnsi="微軟正黑體" w:cs="Arial"/><w:b/><w:bCs/><w:color w:val="FF0000"/><w:sz w:val="32"/><w:szCs w:val="32"/><w:u w:val="single"/></w:rPr></w:pPr></w:p><w:p w14:paraId="29608E12" w14:textId="77777777" w:rsidR="00F664B6" w:rsidRPr="00E41E25" w:rsidRDefault="00F664B6" w:rsidP="00C029B0"><w:pPr><w:rPr><w:rFonts w:asciiTheme="minorHAnsi" w:eastAsia="微軟正黑體" w:hAnsiTheme="minorHAnsi" w:cstheme="minorHAnsi"/></w:rPr></w:pPr></w:p><w:p w14:paraId="78371C15" w14:textId="77777777" w:rsidR="00F664B6" w:rsidRPr="00E41E25" w:rsidRDefault="00F664B6" w:rsidP="00C029B0"><w:pPr><w:rPr><w:rFonts w:asciiTheme="minorHAnsi" w:eastAsia="微軟正黑體" w:hAnsiTheme="minorHAnsi" w:cstheme="minorHAnsi"/></w:rPr></w:pPr></w:p><w:p w14:paraId="753D3FC5" w14:textId="77777777" w:rsidR="00F664B6" w:rsidRPr="00E41E25" w:rsidRDefault="00F664B6" w:rsidP="00C029B0"><w:pPr><w:rPr><w:rFonts w:asciiTheme="minorHAnsi" w:eastAsia="微軟正黑體" w:hAnsiTheme="minorHAnsi" w:cstheme="minorHAnsi"/></w:rPr></w:pPr></w:p><w:p w14:paraId="49C4695E" w14:textId="77777777" w:rsidR="00F664B6" w:rsidRPr="00E41E25" w:rsidRDefault="00F664B6" w:rsidP="00C029B0"><w:pPr><w:rPr><w:rFonts w:asciiTheme="minorHAnsi" w:eastAsia="微軟正黑體" w:hAnsiTheme="minorHAnsi" w:cstheme="minorHAnsi"/></w:rPr></w:pPr></w:p><w:p w14:paraId="0F0B1E48" w14:textId="77777777" w:rsidR="00F664B6" w:rsidRPr="00E41E25" w:rsidRDefault="00F664B6" w:rsidP="00C029B0"><w:pPr><w:rPr><w:rFonts w:asciiTheme="minorHAnsi" w:eastAsia="微軟正黑體" w:hAnsiTheme="minorHAnsi" w:cstheme="minorHAnsi"/></w:rPr></w:pPr></w:p><w:p w14:paraId="38956F8C" w14:textId="77777777" w:rsidR="00F664B6" w:rsidRPr="00E41E25" w:rsidRDefault="00F664B6" w:rsidP="00C029B0"><w:pPr><w:rPr><w:rFonts w:asciiTheme="minorHAnsi" w:eastAsia="微軟正黑體" w:hAnsiTheme="minorHAnsi" w:cstheme="minorHAnsi"/></w:rPr></w:pPr></w:p><w:p w14:paraId="57E51AF6" w14:textId="77777777" w:rsidR="00F664B6" w:rsidRPr="00E41E25" w:rsidRDefault="00F664B6" w:rsidP="00C029B0"><w:pPr><w:numPr><w:ilvl w:val="0"/><w:numId w:val="9"/></w:numPr><w:spacing w:line="440" w:lineRule="exact"/><w:ind w:left="374" w:hanging="374"/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/w:rPr><w:t>Chroma 80614</w:t></w:r><w:r w:rsidRPr="00E41E25"><w:rPr><w:rFonts w:asciiTheme="minorHAnsi" w:eastAsia="微軟正黑體" w:hAnsiTheme="minorHAnsi" w:cstheme="minorHAnsi"/><w:sz w:val="32"/><w:szCs w:val="32"/></w:rPr><w:t>接線為</w:t></w:r></w:p><w:p w14:paraId="0B4825B0" w14:textId="77777777" w:rsidR="00F664B6" w:rsidRPr="00E41E25" w:rsidRDefault="00F664B6" w:rsidP="00C029B0"><w:pPr><w:spacing w:line="440" w:lineRule="exact"/><w:ind w:left="374"/><w:rPr><w:rFonts w:asciiTheme="minorHAnsi" w:eastAsia="微軟正黑體" w:hAnsiTheme="minorHAnsi" w:cstheme="minorHAnsi"/><w:color w:val="FF0000"/><w:sz w:val="32"/><w:szCs w:val="32"/><w:highlight w:val="yellow"/></w:rPr></w:pPr><w:r w:rsidRPr="00E41E25"><w:rPr><w:rFonts w:asciiTheme="minorHAnsi" w:eastAsia="微軟正黑體" w:hAnsiTheme="minorHAnsi" w:cstheme="minorHAnsi"/><w:color w:val="FF0000"/><w:sz w:val="32"/><w:szCs w:val="32"/><w:highlight w:val="yellow"/></w:rPr><w:t>DC(</w:t></w:r><w:r w:rsidRPr="00E41E25"><w:rPr><w:rFonts w:asciiTheme="minorHAnsi" w:eastAsia="微軟正黑體" w:hAnsiTheme="minorHAnsi" w:cstheme="minorHAnsi"/><w:color w:val="FF0000"/><w:sz w:val="32"/><w:szCs w:val="32"/><w:highlight w:val="yellow"/></w:rPr><w:t>依工單產品使用</w:t></w:r><w:r w:rsidRPr="00E41E25"><w:rPr><w:rFonts w:asciiTheme="minorHAnsi" w:eastAsia="微軟正黑體" w:hAnsiTheme="minorHAnsi" w:cstheme="minorHAnsi"/><w:color w:val="FF0000"/><w:sz w:val="32"/><w:szCs w:val="32"/><w:highlight w:val="yellow"/></w:rPr><w:t>DC</w:t></w:r><w:r w:rsidRPr="00E41E25"><w:rPr><w:rFonts w:asciiTheme="minorHAnsi" w:eastAsia="微軟正黑體" w:hAnsiTheme="minorHAnsi" w:cstheme="minorHAnsi"/><w:color w:val="FF0000"/><w:sz w:val="32"/><w:szCs w:val="32"/><w:highlight w:val="yellow"/></w:rPr><w:t>更換</w:t></w:r><w:r w:rsidRPr="00E41E25"><w:rPr><w:rFonts w:asciiTheme="minorHAnsi" w:eastAsia="微軟正黑體" w:hAnsiTheme="minorHAnsi" w:cstheme="minorHAnsi"/><w:color w:val="FF0000"/><w:sz w:val="32"/><w:szCs w:val="32"/><w:highlight w:val="yellow"/></w:rPr><w:t>)</w:t></w:r></w:p><w:p w14:paraId="69DA8E00" w14:textId="77777777" w:rsidR="00F664B6" w:rsidRPr="00E41E25" w:rsidRDefault="00F664B6" w:rsidP="00C029B0"><w:pPr><w:spacing w:line="440" w:lineRule="exact"/><w:ind w:left="374"/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color w:val="FF0000"/><w:sz w:val="32"/><w:szCs w:val="32"/><w:highlight w:val="yellow"/></w:rPr><w:t>AC (</w:t></w:r><w:r w:rsidRPr="00E41E25"><w:rPr><w:rFonts w:asciiTheme="minorHAnsi" w:eastAsia="微軟正黑體" w:hAnsiTheme="minorHAnsi" w:cstheme="minorHAnsi"/><w:color w:val="FF0000"/><w:sz w:val="32"/><w:szCs w:val="32"/><w:highlight w:val="yellow"/></w:rPr><w:t>依工單產品使用</w:t></w:r><w:r w:rsidRPr="00E41E25"><w:rPr><w:rFonts w:asciiTheme="minorHAnsi" w:eastAsia="微軟正黑體" w:hAnsiTheme="minorHAnsi" w:cstheme="minorHAnsi"/><w:color w:val="FF0000"/><w:sz w:val="32"/><w:szCs w:val="32"/><w:highlight w:val="yellow"/></w:rPr><w:t>AC</w:t></w:r><w:r w:rsidRPr="00E41E25"><w:rPr><w:rFonts w:asciiTheme="minorHAnsi" w:eastAsia="微軟正黑體" w:hAnsiTheme="minorHAnsi" w:cstheme="minorHAnsi"/><w:color w:val="FF0000"/><w:sz w:val="32"/><w:szCs w:val="32"/><w:highlight w:val="yellow"/></w:rPr><w:t>更換</w:t></w:r><w:r w:rsidRPr="00E41E25"><w:rPr><w:rFonts w:asciiTheme="minorHAnsi" w:eastAsia="微軟正黑體" w:hAnsiTheme="minorHAnsi" w:cstheme="minorHAnsi"/><w:color w:val="FF0000"/><w:sz w:val="32"/><w:szCs w:val="32"/><w:highlight w:val="yellow"/></w:rPr><w:t>)</w:t></w:r></w:p><w:p w14:paraId="008697A1" w14:textId="77777777" w:rsidR="00F664B6" w:rsidRPr="00E41E25" w:rsidRDefault="00F664B6" w:rsidP="00C029B0"><w:pPr><w:rPr><w:rFonts w:asciiTheme="minorHAnsi" w:eastAsia="微軟正黑體" w:hAnsiTheme="minorHAnsi" w:cstheme="minorHAnsi"/><w:color w:val="FF0000"/><w:sz w:val="32"/><w:szCs w:val="32"/><w:highlight w:val="lightGray"/></w:rPr></w:pPr><w:r w:rsidRPr="00E41E25"><w:rPr><w:rFonts w:asciiTheme="minorHAnsi" w:eastAsia="微軟正黑體" w:hAnsiTheme="minorHAnsi" w:cstheme="minorHAnsi"/><w:highlight w:val="lightGray"/></w:rPr><w:t>＊</w:t></w:r><w:r w:rsidRPr="00E41E25"><w:rPr><w:rFonts w:asciiTheme="minorHAnsi" w:eastAsia="微軟正黑體" w:hAnsiTheme="minorHAnsi" w:cstheme="minorHAnsi"/><w:color w:val="FF0000"/><w:sz w:val="32"/><w:szCs w:val="32"/><w:highlight w:val="lightGray"/></w:rPr><w:t>品名含有</w:t></w:r><w:r w:rsidRPr="00E41E25"><w:rPr><w:rFonts w:asciiTheme="minorHAnsi" w:eastAsia="微軟正黑體" w:hAnsiTheme="minorHAnsi" w:cstheme="minorHAnsi"/><w:color w:val="FF0000"/><w:sz w:val="32"/><w:szCs w:val="32"/><w:highlight w:val="lightGray"/></w:rPr><w:t>HV</w:t></w:r><w:r w:rsidRPr="00E41E25"><w:rPr><w:rFonts w:asciiTheme="minorHAnsi" w:eastAsia="微軟正黑體" w:hAnsiTheme="minorHAnsi" w:cstheme="minorHAnsi"/><w:color w:val="FF0000"/><w:sz w:val="32"/><w:szCs w:val="32"/><w:highlight w:val="lightGray"/></w:rPr><w:t>為</w:t></w:r><w:r w:rsidRPr="00E41E25"><w:rPr><w:rFonts w:asciiTheme="minorHAnsi" w:eastAsia="微軟正黑體" w:hAnsiTheme="minorHAnsi" w:cstheme="minorHAnsi"/><w:color w:val="FF0000"/><w:sz w:val="32"/><w:szCs w:val="32"/><w:highlight w:val="lightGray"/></w:rPr><w:t>AC</w:t></w:r></w:p><w:p w14:paraId="4673B81B" w14:textId="77777777" w:rsidR="00F664B6" w:rsidRPr="00E41E25" w:rsidRDefault="00F664B6" w:rsidP="00C029B0"><w:pPr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w:highlight w:val="lightGray"/></w:rPr><w:t>＊</w:t></w:r><w:r w:rsidRPr="00E41E25"><w:rPr><w:rFonts w:asciiTheme="minorHAnsi" w:eastAsia="微軟正黑體" w:hAnsiTheme="minorHAnsi" w:cstheme="minorHAnsi"/><w:color w:val="FF0000"/><w:sz w:val="32"/><w:szCs w:val="32"/><w:highlight w:val="lightGray"/></w:rPr><w:t>品名含有</w:t></w:r><w:r w:rsidRPr="00E41E25"><w:rPr><w:rFonts w:asciiTheme="minorHAnsi" w:eastAsia="微軟正黑體" w:hAnsiTheme="minorHAnsi" w:cstheme="minorHAnsi"/><w:color w:val="FF0000"/><w:sz w:val="32"/><w:szCs w:val="32"/><w:highlight w:val="lightGray"/></w:rPr><w:t>WV</w:t></w:r><w:r w:rsidRPr="00E41E25"><w:rPr><w:rFonts w:asciiTheme="minorHAnsi" w:eastAsia="微軟正黑體" w:hAnsiTheme="minorHAnsi" w:cstheme="minorHAnsi"/><w:color w:val="FF0000"/><w:sz w:val="32"/><w:szCs w:val="32"/><w:highlight w:val="lightGray"/></w:rPr><w:t>及</w:t></w:r><w:r w:rsidRPr="00E41E25"><w:rPr><w:rFonts w:asciiTheme="minorHAnsi" w:eastAsia="微軟正黑體" w:hAnsiTheme="minorHAnsi" w:cstheme="minorHAnsi"/><w:color w:val="FF0000"/><w:sz w:val="32"/><w:szCs w:val="32"/><w:highlight w:val="lightGray"/></w:rPr><w:t>LV</w:t></w:r><w:r w:rsidRPr="00E41E25"><w:rPr><w:rFonts w:asciiTheme="minorHAnsi" w:eastAsia="微軟正黑體" w:hAnsiTheme="minorHAnsi" w:cstheme="minorHAnsi"/><w:color w:val="FF0000"/><w:sz w:val="32"/><w:szCs w:val="32"/><w:highlight w:val="lightGray"/></w:rPr><w:t>則為</w:t></w:r><w:r w:rsidRPr="00E41E25"><w:rPr><w:rFonts w:asciiTheme="minorHAnsi" w:eastAsia="微軟正黑體" w:hAnsiTheme="minorHAnsi" w:cstheme="minorHAnsi"/><w:color w:val="FF0000"/><w:sz w:val="32"/><w:szCs w:val="32"/><w:highlight w:val="lightGray"/></w:rPr><w:t>DC.</w:t></w:r></w:p><w:p w14:paraId="14D00A73" w14:textId="76B1C434" w:rsidR="00E41E25" w:rsidRPr="00D91E99" w:rsidRDefault="00E41E25" w:rsidP="00684FB1"><w:pPr><w:spacing w:line="440" w:lineRule="exact"/><w:rPr><w:rFonts w:ascii="微軟正黑體" w:eastAsia="微軟正黑體" w:hAnsi="微軟正黑體" w:cs="Arial"/><w:b/><w:bCs/><w:color w:val="FF0000"/><w:sz w:val="32"/><w:szCs w:val="32"/><w:u w:val="single"/></w:rPr></w:pPr></w:p><w:p w14:paraId="606ABBA0" w14:textId="77777777" w:rsidR="00F664B6" w:rsidRPr="00E41E25" w:rsidRDefault="00F664B6" w:rsidP="00C029B0"><w:pPr><w:rPr><w:rFonts w:asciiTheme="minorHAnsi" w:eastAsia="微軟正黑體" w:hAnsiTheme="minorHAnsi" w:cstheme="minorHAnsi"/></w:rPr></w:pPr></w:p><w:p w14:paraId="79ACC9EE" w14:textId="0A894238" w:rsidR="00F664B6" w:rsidRPr="00E41E25" w:rsidRDefault="00F664B6" w:rsidP="00C029B0"><w:pPr><w:rPr><w:rFonts w:asciiTheme="minorHAnsi" w:eastAsia="微軟正黑體" w:hAnsiTheme="minorHAnsi" w:cstheme="minorHAnsi"/></w:rPr></w:pPr></w:p><w:p w14:paraId="74CBA35F" w14:textId="77777777" w:rsidR="00F664B6" w:rsidRPr="00E41E25" w:rsidRDefault="00F664B6" w:rsidP="00C029B0"><w:pPr><w:rPr><w:rFonts w:asciiTheme="minorHAnsi" w:eastAsia="微軟正黑體" w:hAnsiTheme="minorHAnsi" w:cstheme="minorHAnsi"/></w:rPr></w:pPr></w:p><w:p w14:paraId="434773B7" w14:textId="77777777" w:rsidR="00F664B6" w:rsidRPr="00E41E25" w:rsidRDefault="00F664B6" w:rsidP="00C029B0"><w:pPr><w:rPr><w:rFonts w:asciiTheme="minorHAnsi" w:eastAsia="微軟正黑體" w:hAnsiTheme="minorHAnsi" w:cstheme="minorHAnsi"/></w:rPr></w:pPr></w:p><w:p w14:paraId="272F053B" w14:textId="77777777" w:rsidR="00F664B6" w:rsidRPr="00E41E25" w:rsidRDefault="00F664B6" w:rsidP="00C029B0"><w:pPr><w:rPr><w:rFonts w:asciiTheme="minorHAnsi" w:eastAsia="微軟正黑體" w:hAnsiTheme="minorHAnsi" w:cstheme="minorHAnsi"/></w:rPr></w:pPr></w:p><w:p w14:paraId="51E8626D" w14:textId="77777777" w:rsidR="00F664B6" w:rsidRPr="00E41E25" w:rsidRDefault="00F664B6" w:rsidP="00C029B0"><w:pPr><w:rPr><w:rFonts w:asciiTheme="minorHAnsi" w:eastAsia="微軟正黑體" w:hAnsiTheme="minorHAnsi" w:cstheme="minorHAnsi"/></w:rPr></w:pPr></w:p><w:p w14:paraId="5B14E010" w14:textId="77777777" w:rsidR="00F664B6" w:rsidRPr="00E41E25" w:rsidRDefault="00F664B6" w:rsidP="00C029B0"><w:pPr><w:numPr><w:ilvl w:val="0"/><w:numId w:val="9"/></w:numPr><w:rPr><w:rFonts w:asciiTheme="minorHAnsi" w:eastAsia="微軟正黑體" w:hAnsiTheme="minorHAnsi" w:cstheme="minorHAnsi"/><w:b/><w:bCs/><w:sz w:val="32"/><w:szCs w:val="32"/></w:rPr></w:pPr><w:r w:rsidRPr="00E41E25"><w:rPr><w:rFonts w:asciiTheme="minorHAnsi" w:eastAsia="微軟正黑體" w:hAnsiTheme="minorHAnsi" w:cstheme="minorHAnsi"/><w:sz w:val="32"/><w:szCs w:val="32"/></w:rPr><w:t>選擇「</w:t></w:r><w:r w:rsidRPr="00E41E25"><w:rPr><w:rFonts w:asciiTheme="minorHAnsi" w:eastAsia="微軟正黑體" w:hAnsiTheme="minorHAnsi" w:cstheme="minorHAnsi"/><w:sz w:val="32"/><w:szCs w:val="32"/></w:rPr><w:t>Management</w:t></w:r><w:r w:rsidRPr="00E41E25"><w:rPr><w:rFonts w:asciiTheme="minorHAnsi" w:eastAsia="微軟正黑體" w:hAnsiTheme="minorHAnsi" w:cstheme="minorHAnsi"/><w:sz w:val="32"/><w:szCs w:val="32"/></w:rPr><w:t>」</w:t></w:r></w:p><w:p w14:paraId="4AE4B84D" w14:textId="77777777" w:rsidR="00F664B6" w:rsidRPr="00E41E25" w:rsidRDefault="00F664B6" w:rsidP="00C029B0"><w:pPr><w:rPr><w:rFonts w:asciiTheme="minorHAnsi" w:eastAsia="微軟正黑體" w:hAnsiTheme="minorHAnsi" w:cstheme="minorHAnsi"/><w:color w:val="FF0000"/><w:sz w:val="32"/><w:szCs w:val="32"/></w:rPr></w:pPr></w:p><w:p w14:paraId="437F50CB" w14:textId="77777777" w:rsidR="00F664B6" w:rsidRPr="00E41E25" w:rsidRDefault="00F664B6" w:rsidP="00C029B0"><w:pPr><w:rPr><w:rFonts w:asciiTheme="minorHAnsi" w:eastAsia="微軟正黑體" w:hAnsiTheme="minorHAnsi" w:cstheme="minorHAnsi"/><w:color w:val="FF0000"/><w:sz w:val="32"/><w:szCs w:val="32"/></w:rPr></w:pPr></w:p><w:p w14:paraId="064B4807" w14:textId="77777777" w:rsidR="00F664B6" w:rsidRPr="00E41E25" w:rsidRDefault="00F664B6" w:rsidP="00C029B0"><w:pPr><w:rPr><w:rFonts w:asciiTheme="minorHAnsi" w:eastAsia="微軟正黑體" w:hAnsiTheme="minorHAnsi" w:cstheme="minorHAnsi"/></w:rPr></w:pPr></w:p><w:p w14:paraId="1116E493" w14:textId="77777777" w:rsidR="00F664B6" w:rsidRPr="00E41E25" w:rsidRDefault="00F664B6" w:rsidP="00C029B0"><w:pPr><w:rPr><w:rFonts w:asciiTheme="minorHAnsi" w:eastAsia="微軟正黑體" w:hAnsiTheme="minorHAnsi" w:cstheme="minorHAnsi"/></w:rPr></w:pPr></w:p><w:p w14:paraId="364B9F70" w14:textId="77777777" w:rsidR="00F664B6" w:rsidRPr="00E41E25" w:rsidRDefault="00F664B6" w:rsidP="00C029B0"><w:pPr><w:rPr><w:rFonts w:asciiTheme="minorHAnsi" w:eastAsia="微軟正黑體" w:hAnsiTheme="minorHAnsi" w:cstheme="minorHAnsi"/></w:rPr></w:pPr></w:p><w:p w14:paraId="0E3062D5" w14:textId="77777777" w:rsidR="00F664B6" w:rsidRPr="00E41E25" w:rsidRDefault="00F664B6" w:rsidP="00C029B0"><w:pPr><w:rPr><w:rFonts w:asciiTheme="minorHAnsi" w:eastAsia="微軟正黑體" w:hAnsiTheme="minorHAnsi" w:cstheme="minorHAnsi"/></w:rPr></w:pPr></w:p><w:p w14:paraId="714C425E" w14:textId="77777777" w:rsidR="00F664B6" w:rsidRPr="00E41E25" w:rsidRDefault="00F664B6" w:rsidP="00C029B0"><w:pPr><w:rPr><w:rFonts w:asciiTheme="minorHAnsi" w:eastAsia="微軟正黑體" w:hAnsiTheme="minorHAnsi" w:cstheme="minorHAnsi"/></w:rPr></w:pPr></w:p><w:p w14:paraId="159B0ACF" w14:textId="77777777" w:rsidR="00F664B6" w:rsidRPr="00E41E25" w:rsidRDefault="00F664B6" w:rsidP="00C029B0"><w:pPr><w:rPr><w:rFonts w:asciiTheme="minorHAnsi" w:eastAsia="微軟正黑體" w:hAnsiTheme="minorHAnsi" w:cstheme="minorHAnsi"/></w:rPr></w:pPr></w:p><w:p w14:paraId="77FA6802" w14:textId="77777777" w:rsidR="00F664B6" w:rsidRPr="00E41E25" w:rsidRDefault="00F664B6" w:rsidP="00C029B0"><w:pPr><w:rPr><w:rFonts w:asciiTheme="minorHAnsi" w:eastAsia="微軟正黑體" w:hAnsiTheme="minorHAnsi" w:cstheme="minorHAnsi"/></w:rPr></w:pPr></w:p><w:p w14:paraId="30697883" w14:textId="77777777" w:rsidR="00F664B6" w:rsidRPr="00E41E25" w:rsidRDefault="00F664B6" w:rsidP="00C029B0"><w:pPr><w:rPr><w:rFonts w:asciiTheme="minorHAnsi" w:eastAsia="微軟正黑體" w:hAnsiTheme="minorHAnsi" w:cstheme="minorHAnsi"/></w:rPr></w:pPr></w:p><w:p w14:paraId="59410EA2" w14:textId="77777777" w:rsidR="00F664B6" w:rsidRPr="00E41E25" w:rsidRDefault="00F664B6" w:rsidP="00C029B0"><w:pPr><w:numPr><w:ilvl w:val="0"/><w:numId w:val="9"/></w:numPr><w:rPr><w:rFonts w:asciiTheme="minorHAnsi" w:eastAsia="微軟正黑體" w:hAnsiTheme="minorHAnsi" w:cstheme="minorHAnsi"/><w:b/><w:bCs/><w:sz w:val="32"/><w:szCs w:val="32"/></w:rPr></w:pPr><w:r w:rsidRPr="00E41E25"><w:rPr><w:rFonts w:asciiTheme="minorHAnsi" w:eastAsia="微軟正黑體" w:hAnsiTheme="minorHAnsi" w:cstheme="minorHAnsi"/><w:sz w:val="32"/><w:szCs w:val="32"/></w:rPr><w:t>選擇「</w:t></w:r><w:r w:rsidRPr="00E41E25"><w:rPr><w:rFonts w:asciiTheme="minorHAnsi" w:eastAsia="微軟正黑體" w:hAnsiTheme="minorHAnsi" w:cstheme="minorHAnsi"/><w:sz w:val="32"/><w:szCs w:val="32"/></w:rPr><w:t>NetExtension</w:t></w:r><w:r w:rsidRPr="00E41E25"><w:rPr><w:rFonts w:asciiTheme="minorHAnsi" w:eastAsia="微軟正黑體" w:hAnsiTheme="minorHAnsi" w:cstheme="minorHAnsi"/><w:sz w:val="32"/><w:szCs w:val="32"/></w:rPr><w:t>」</w:t></w:r><w:r w:rsidRPr="00E41E25"><w:rPr><w:rFonts w:asciiTheme="minorHAnsi" w:eastAsia="微軟正黑體" w:hAnsiTheme="minorHAnsi" w:cstheme="minorHAnsi"/><w:sz w:val="32"/><w:szCs w:val="32"/></w:rPr><w:sym w:font="Wingdings" w:char="F0E0"/></w:r><w:r w:rsidRPr="00E41E25"><w:rPr><w:rFonts w:asciiTheme="minorHAnsi" w:eastAsia="微軟正黑體" w:hAnsiTheme="minorHAnsi" w:cstheme="minorHAnsi"/><w:sz w:val="32"/><w:szCs w:val="32"/></w:rPr><w:t>「</w:t></w:r><w:r w:rsidRPr="00E41E25"><w:rPr><w:rFonts w:asciiTheme="minorHAnsi" w:eastAsia="微軟正黑體" w:hAnsiTheme="minorHAnsi" w:cstheme="minorHAnsi"/><w:sz w:val="32"/><w:szCs w:val="32"/></w:rPr><w:t>Setting</w:t></w:r><w:r w:rsidRPr="00E41E25"><w:rPr><w:rFonts w:asciiTheme="minorHAnsi" w:eastAsia="微軟正黑體" w:hAnsiTheme="minorHAnsi" w:cstheme="minorHAnsi"/><w:sz w:val="32"/><w:szCs w:val="32"/></w:rPr><w:t>」</w:t></w:r></w:p><w:p w14:paraId="2FDB3CE9" w14:textId="77777777" w:rsidR="00F664B6" w:rsidRPr="00E41E25" w:rsidRDefault="00F664B6" w:rsidP="00C029B0"><w:pPr><w:rPr><w:rFonts w:asciiTheme="minorHAnsi" w:eastAsia="微軟正黑體" w:hAnsiTheme="minorHAnsi" w:cstheme="minorHAnsi"/></w:rPr></w:pPr></w:p><w:p w14:paraId="08BC8B3E" w14:textId="77777777" w:rsidR="00F664B6" w:rsidRPr="00E41E25" w:rsidRDefault="00F664B6" w:rsidP="00C029B0"><w:pPr><w:rPr><w:rFonts w:asciiTheme="minorHAnsi" w:eastAsia="微軟正黑體" w:hAnsiTheme="minorHAnsi" w:cstheme="minorHAnsi"/></w:rPr></w:pPr></w:p><w:p w14:paraId="44367FC6" w14:textId="77777777" w:rsidR="00F664B6" w:rsidRPr="00E41E25" w:rsidRDefault="00F664B6" w:rsidP="00C029B0"><w:pPr><w:rPr><w:rFonts w:asciiTheme="minorHAnsi" w:eastAsia="微軟正黑體" w:hAnsiTheme="minorHAnsi" w:cstheme="minorHAnsi"/></w:rPr></w:pPr></w:p><w:p w14:paraId="79D095E2" w14:textId="77777777" w:rsidR="00F664B6" w:rsidRPr="00E41E25" w:rsidRDefault="00F664B6" w:rsidP="00C029B0"><w:pPr><w:rPr><w:rFonts w:asciiTheme="minorHAnsi" w:eastAsia="微軟正黑體" w:hAnsiTheme="minorHAnsi" w:cstheme="minorHAnsi"/></w:rPr></w:pPr></w:p><w:p w14:paraId="5212FFD4" w14:textId="77777777" w:rsidR="00F664B6" w:rsidRPr="00E41E25" w:rsidRDefault="00F664B6" w:rsidP="00C029B0"><w:pPr><w:rPr><w:rFonts w:asciiTheme="minorHAnsi" w:eastAsia="微軟正黑體" w:hAnsiTheme="minorHAnsi" w:cstheme="minorHAnsi"/></w:rPr></w:pPr></w:p><w:p w14:paraId="3DED4441" w14:textId="77777777" w:rsidR="00F664B6" w:rsidRPr="00E41E25" w:rsidRDefault="00F664B6" w:rsidP="00C029B0"><w:pPr><w:rPr><w:rFonts w:asciiTheme="minorHAnsi" w:eastAsia="微軟正黑體" w:hAnsiTheme="minorHAnsi" w:cstheme="minorHAnsi"/></w:rPr></w:pPr></w:p><w:p w14:paraId="52603C17" w14:textId="77777777" w:rsidR="00F664B6" w:rsidRPr="00E41E25" w:rsidRDefault="00F664B6" w:rsidP="00C029B0"><w:pPr><w:rPr><w:rFonts w:asciiTheme="minorHAnsi" w:eastAsia="微軟正黑體" w:hAnsiTheme="minorHAnsi" w:cstheme="minorHAnsi"/></w:rPr></w:pPr></w:p><w:p w14:paraId="50EE2D53" w14:textId="77777777" w:rsidR="00F664B6" w:rsidRPr="00E41E25" w:rsidRDefault="00F664B6" w:rsidP="00C029B0"><w:pPr><w:rPr><w:rFonts w:asciiTheme="minorHAnsi" w:eastAsia="微軟正黑體" w:hAnsiTheme="minorHAnsi" w:cstheme="minorHAnsi"/></w:rPr></w:pPr></w:p><w:p w14:paraId="5C4DA35D" w14:textId="77777777" w:rsidR="00F664B6" w:rsidRPr="00E41E25" w:rsidRDefault="00F664B6" w:rsidP="00C029B0"><w:pPr><w:rPr><w:rFonts w:asciiTheme="minorHAnsi" w:eastAsia="微軟正黑體" w:hAnsiTheme="minorHAnsi" w:cstheme="minorHAnsi"/></w:rPr></w:pPr></w:p><w:p w14:paraId="29811B4D" w14:textId="77777777" w:rsidR="00F664B6" w:rsidRPr="00E41E25" w:rsidRDefault="00F664B6" w:rsidP="00C029B0"><w:pPr><w:rPr><w:rFonts w:asciiTheme="minorHAnsi" w:eastAsia="微軟正黑體" w:hAnsiTheme="minorHAnsi" w:cstheme="minorHAnsi"/></w:rPr></w:pPr></w:p><w:p w14:paraId="59011DC1" w14:textId="77777777" w:rsidR="00F664B6" w:rsidRPr="00E41E25" w:rsidRDefault="00F664B6" w:rsidP="00C029B0"><w:pPr><w:rPr><w:rFonts w:asciiTheme="minorHAnsi" w:eastAsia="微軟正黑體" w:hAnsiTheme="minorHAnsi" w:cstheme="minorHAnsi"/></w:rPr></w:pPr></w:p><w:p w14:paraId="1ADF6B94" w14:textId="77777777" w:rsidR="00F664B6" w:rsidRPr="00E41E25" w:rsidRDefault="00F664B6" w:rsidP="00C029B0"><w:pPr><w:rPr><w:rFonts w:asciiTheme="minorHAnsi" w:eastAsia="微軟正黑體" w:hAnsiTheme="minorHAnsi" w:cstheme="minorHAnsi"/></w:rPr></w:pPr></w:p><w:p w14:paraId="082EC6EA" w14:textId="77777777" w:rsidR="00F664B6" w:rsidRPr="00E41E25" w:rsidRDefault="00F664B6" w:rsidP="00C029B0"><w:pPr><w:rPr><w:rFonts w:asciiTheme="minorHAnsi" w:eastAsia="微軟正黑體" w:hAnsiTheme="minorHAnsi" w:cstheme="minorHAnsi"/></w:rPr></w:pPr></w:p><w:p w14:paraId="413413D3" w14:textId="77777777" w:rsidR="00F664B6" w:rsidRPr="00E41E25" w:rsidRDefault="00F664B6" w:rsidP="00C029B0"><w:pPr><w:numPr><w:ilvl w:val="0"/><w:numId w:val="9"/></w:numPr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/w:rPr><w:t>選擇「</w:t></w:r><w:r w:rsidRPr="00E41E25"><w:rPr><w:rFonts w:asciiTheme="minorHAnsi" w:eastAsia="微軟正黑體" w:hAnsiTheme="minorHAnsi" w:cstheme="minorHAnsi"/><w:sz w:val="32"/><w:szCs w:val="32"/></w:rPr><w:t>None</w:t></w:r><w:r w:rsidRPr="00E41E25"><w:rPr><w:rFonts w:asciiTheme="minorHAnsi" w:eastAsia="微軟正黑體" w:hAnsiTheme="minorHAnsi" w:cstheme="minorHAnsi"/><w:sz w:val="32"/><w:szCs w:val="32"/></w:rPr><w:t>」</w:t></w:r><w:r w:rsidRPr="00E41E25"><w:rPr><w:rFonts w:asciiTheme="minorHAnsi" w:eastAsia="微軟正黑體" w:hAnsiTheme="minorHAnsi" w:cstheme="minorHAnsi"/><w:sz w:val="32"/><w:szCs w:val="32"/></w:rPr><w:sym w:font="Wingdings" w:char="F0E0"/></w:r><w:r w:rsidRPr="00E41E25"><w:rPr><w:rFonts w:asciiTheme="minorHAnsi" w:eastAsia="微軟正黑體" w:hAnsiTheme="minorHAnsi" w:cstheme="minorHAnsi"/><w:sz w:val="32"/><w:szCs w:val="32"/></w:rPr><w:t>「</w:t></w:r><w:r w:rsidRPr="00E41E25"><w:rPr><w:rFonts w:asciiTheme="minorHAnsi" w:eastAsia="微軟正黑體" w:hAnsiTheme="minorHAnsi" w:cstheme="minorHAnsi"/><w:sz w:val="32"/><w:szCs w:val="32"/></w:rPr><w:t>OK</w:t></w:r><w:r w:rsidRPr="00E41E25"><w:rPr><w:rFonts w:asciiTheme="minorHAnsi" w:eastAsia="微軟正黑體" w:hAnsiTheme="minorHAnsi" w:cstheme="minorHAnsi"/><w:sz w:val="32"/><w:szCs w:val="32"/></w:rPr><w:t>」選擇</w:t></w:r><w:r w:rsidRPr="00E41E25"><w:rPr><w:rFonts w:asciiTheme="minorHAnsi" w:eastAsia="微軟正黑體" w:hAnsiTheme="minorHAnsi" w:cstheme="minorHAnsi"/><w:sz w:val="32"/><w:szCs w:val="32"/></w:rPr><w:t>OK</w:t></w:r></w:p><w:p w14:paraId="05E94EDC" w14:textId="77777777" w:rsidR="00F664B6" w:rsidRPr="00E41E25" w:rsidRDefault="00F664B6" w:rsidP="00C029B0"><w:pPr><w:numPr><w:ilvl w:val="0"/><w:numId w:val="9"/></w:numPr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/w:rPr><w:t>右上點選</w:t></w:r><w:r w:rsidRPr="00E41E25"><w:rPr><w:rFonts w:asciiTheme="minorHAnsi" w:eastAsia="微軟正黑體" w:hAnsiTheme="minorHAnsi" w:cstheme="minorHAnsi"/><w:sz w:val="32"/><w:szCs w:val="32"/></w:rPr><w:t>X</w:t></w:r><w:r w:rsidRPr="00E41E25"><w:rPr><w:rFonts w:asciiTheme="minorHAnsi" w:eastAsia="微軟正黑體" w:hAnsiTheme="minorHAnsi" w:cstheme="minorHAnsi"/><w:sz w:val="32"/><w:szCs w:val="32"/></w:rPr><w:t>跳出</w:t></w:r></w:p><w:p w14:paraId="62831327" w14:textId="77777777" w:rsidR="00F664B6" w:rsidRPr="00E41E25" w:rsidRDefault="00F664B6" w:rsidP="00C029B0"><w:pPr><w:rPr><w:rFonts w:asciiTheme="minorHAnsi" w:eastAsia="微軟正黑體" w:hAnsiTheme="minorHAnsi" w:cstheme="minorHAnsi"/></w:rPr></w:pPr></w:p><w:p w14:paraId="5982B913" w14:textId="77777777" w:rsidR="00F664B6" w:rsidRPr="00E41E25" w:rsidRDefault="00F664B6" w:rsidP="00C029B0"><w:pPr><w:rPr><w:rFonts w:asciiTheme="minorHAnsi" w:eastAsia="微軟正黑體" w:hAnsiTheme="minorHAnsi" w:cstheme="minorHAnsi"/></w:rPr></w:pPr></w:p><w:p w14:paraId="0702FC0D" w14:textId="77777777" w:rsidR="00F664B6" w:rsidRPr="00E41E25" w:rsidRDefault="00F664B6" w:rsidP="00C029B0"><w:pPr><w:rPr><w:rFonts w:asciiTheme="minorHAnsi" w:eastAsia="微軟正黑體" w:hAnsiTheme="minorHAnsi" w:cstheme="minorHAnsi"/></w:rPr></w:pPr></w:p><w:p w14:paraId="188C32A7" w14:textId="77777777" w:rsidR="00F664B6" w:rsidRPr="00E41E25" w:rsidRDefault="00F664B6" w:rsidP="00C029B0"><w:pPr><w:rPr><w:rFonts w:asciiTheme="minorHAnsi" w:eastAsia="微軟正黑體" w:hAnsiTheme="minorHAnsi" w:cstheme="minorHAnsi"/></w:rPr></w:pPr></w:p><w:p w14:paraId="557FDF6C" w14:textId="77777777" w:rsidR="00F664B6" w:rsidRPr="00E41E25" w:rsidRDefault="00F664B6" w:rsidP="00C029B0"><w:pPr><w:rPr><w:rFonts w:asciiTheme="minorHAnsi" w:eastAsia="微軟正黑體" w:hAnsiTheme="minorHAnsi" w:cstheme="minorHAnsi"/></w:rPr></w:pPr></w:p><w:p w14:paraId="25AB1943" w14:textId="77777777" w:rsidR="00F664B6" w:rsidRPr="00E41E25" w:rsidRDefault="00F664B6" w:rsidP="00C029B0"><w:pPr><w:rPr><w:rFonts w:asciiTheme="minorHAnsi" w:eastAsia="微軟正黑體" w:hAnsiTheme="minorHAnsi" w:cstheme="minorHAnsi"/></w:rPr></w:pPr></w:p><w:p w14:paraId="2FF4EFD0" w14:textId="77777777" w:rsidR="00F664B6" w:rsidRPr="00E41E25" w:rsidRDefault="00F664B6" w:rsidP="00C029B0"><w:pPr><w:rPr><w:rFonts w:asciiTheme="minorHAnsi" w:eastAsia="微軟正黑體" w:hAnsiTheme="minorHAnsi" w:cstheme="minorHAnsi"/></w:rPr></w:pPr></w:p><w:p w14:paraId="62A0DB8C" w14:textId="77777777" w:rsidR="00F664B6" w:rsidRPr="00E41E25" w:rsidRDefault="00F664B6" w:rsidP="00C029B0"><w:pPr><w:rPr><w:rFonts w:asciiTheme="minorHAnsi" w:eastAsia="微軟正黑體" w:hAnsiTheme="minorHAnsi" w:cstheme="minorHAnsi"/></w:rPr></w:pPr></w:p><w:p w14:paraId="501373A8" w14:textId="77777777" w:rsidR="00F664B6" w:rsidRPr="00E41E25" w:rsidRDefault="00F664B6" w:rsidP="00C029B0"><w:pPr><w:rPr><w:rFonts w:asciiTheme="minorHAnsi" w:eastAsia="微軟正黑體" w:hAnsiTheme="minorHAnsi" w:cstheme="minorHAnsi"/></w:rPr></w:pPr></w:p><w:p w14:paraId="1548E028" w14:textId="77777777" w:rsidR="00F664B6" w:rsidRPr="00E41E25" w:rsidRDefault="00F664B6" w:rsidP="00C029B0"><w:pPr><w:rPr><w:rFonts w:asciiTheme="minorHAnsi" w:eastAsia="微軟正黑體" w:hAnsiTheme="minorHAnsi" w:cstheme="minorHAnsi"/></w:rPr></w:pPr></w:p><w:p w14:paraId="27CC1621" w14:textId="77777777" w:rsidR="00F664B6" w:rsidRPr="00E41E25" w:rsidRDefault="00F664B6" w:rsidP="00C029B0"><w:pPr><w:rPr><w:rFonts w:asciiTheme="minorHAnsi" w:eastAsia="微軟正黑體" w:hAnsiTheme="minorHAnsi" w:cstheme="minorHAnsi"/></w:rPr></w:pPr></w:p><w:p w14:paraId="5B79C149" w14:textId="77777777" w:rsidR="00F664B6" w:rsidRPr="00E41E25" w:rsidRDefault="00F664B6" w:rsidP="00C029B0"><w:pPr><w:rPr><w:rFonts w:asciiTheme="minorHAnsi" w:eastAsia="微軟正黑體" w:hAnsiTheme="minorHAnsi" w:cstheme="minorHAnsi"/></w:rPr></w:pPr></w:p><w:p w14:paraId="68F8EA6E" w14:textId="77777777" w:rsidR="00F664B6" w:rsidRPr="00E41E25" w:rsidRDefault="00F664B6" w:rsidP="00C029B0"><w:pPr><w:rPr><w:rFonts w:asciiTheme="minorHAnsi" w:eastAsia="微軟正黑體" w:hAnsiTheme="minorHAnsi" w:cstheme="minorHAnsi"/></w:rPr></w:pPr></w:p><w:p w14:paraId="304660CB" w14:textId="77777777" w:rsidR="00F664B6" w:rsidRPr="00E41E25" w:rsidRDefault="00F664B6" w:rsidP="00C029B0"><w:pPr><w:numPr><w:ilvl w:val="0"/><w:numId w:val="9"/></w:numPr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/w:rPr><w:t>選擇「</w:t></w:r><w:r w:rsidRPr="00E41E25"><w:rPr><w:rFonts w:asciiTheme="minorHAnsi" w:eastAsia="微軟正黑體" w:hAnsiTheme="minorHAnsi" w:cstheme="minorHAnsi"/><w:sz w:val="32"/><w:szCs w:val="32"/></w:rPr><w:t>GO/NO GO</w:t></w:r><w:r w:rsidRPr="00E41E25"><w:rPr><w:rFonts w:asciiTheme="minorHAnsi" w:eastAsia="微軟正黑體" w:hAnsiTheme="minorHAnsi" w:cstheme="minorHAnsi"/><w:sz w:val="32"/><w:szCs w:val="32"/></w:rPr><w:t>」後開啟程式</w:t></w:r></w:p><w:p w14:paraId="16FC15A1" w14:textId="77777777" w:rsidR="00F664B6" w:rsidRPr="00E41E25" w:rsidRDefault="00F664B6" w:rsidP="00C029B0"><w:pPr><w:rPr><w:rFonts w:asciiTheme="minorHAnsi" w:eastAsia="微軟正黑體" w:hAnsiTheme="minorHAnsi" w:cstheme="minorHAnsi"/></w:rPr></w:pPr></w:p><w:p w14:paraId="5FD678B5" w14:textId="77777777" w:rsidR="00F664B6" w:rsidRPr="00E41E25" w:rsidRDefault="00F664B6" w:rsidP="00C029B0"><w:pPr><w:rPr><w:rFonts w:asciiTheme="minorHAnsi" w:eastAsia="微軟正黑體" w:hAnsiTheme="minorHAnsi" w:cstheme="minorHAnsi"/></w:rPr></w:pPr></w:p><w:p w14:paraId="41E1B2F0" w14:textId="77777777" w:rsidR="00F664B6" w:rsidRPr="00E41E25" w:rsidRDefault="00F664B6" w:rsidP="00C029B0"><w:pPr><w:rPr><w:rFonts w:asciiTheme="minorHAnsi" w:eastAsia="微軟正黑體" w:hAnsiTheme="minorHAnsi" w:cstheme="minorHAnsi"/><w:color w:val="FF0000"/></w:rPr></w:pPr></w:p><w:p w14:paraId="0A9A6C58" w14:textId="77777777" w:rsidR="00F664B6" w:rsidRPr="00E41E25" w:rsidRDefault="00F664B6" w:rsidP="00C029B0"><w:pPr><w:rPr><w:rFonts w:asciiTheme="minorHAnsi" w:eastAsia="微軟正黑體" w:hAnsiTheme="minorHAnsi" w:cstheme="minorHAnsi"/><w:color w:val="FF0000"/></w:rPr></w:pPr></w:p><w:p w14:paraId="613B2690" w14:textId="77777777" w:rsidR="00F664B6" w:rsidRDefault="00F664B6" w:rsidP="00C029B0"><w:pPr><w:rPr><w:rFonts w:asciiTheme="minorHAnsi" w:eastAsia="微軟正黑體" w:hAnsiTheme="minorHAnsi" w:cstheme="minorHAnsi"/><w:color w:val="FF0000"/></w:rPr></w:pPr></w:p><w:p w14:paraId="466C501D" w14:textId="77777777" w:rsidR="00E41E25" w:rsidRDefault="00E41E25" w:rsidP="00C029B0"><w:pPr><w:rPr><w:rFonts w:asciiTheme="minorHAnsi" w:eastAsia="微軟正黑體" w:hAnsiTheme="minorHAnsi" w:cstheme="minorHAnsi"/><w:color w:val="FF0000"/></w:rPr></w:pPr></w:p><w:p w14:paraId="7123200F" w14:textId="77777777" w:rsidR="00E41E25" w:rsidRDefault="00E41E25" w:rsidP="00C029B0"><w:pPr><w:rPr><w:rFonts w:asciiTheme="minorHAnsi" w:eastAsia="微軟正黑體" w:hAnsiTheme="minorHAnsi" w:cstheme="minorHAnsi"/><w:color w:val="FF0000"/></w:rPr></w:pPr></w:p><w:p w14:paraId="55FE9E42" w14:textId="77777777" w:rsidR="00E41E25" w:rsidRDefault="00E41E25" w:rsidP="00C029B0"><w:pPr><w:rPr><w:rFonts w:asciiTheme="minorHAnsi" w:eastAsia="微軟正黑體" w:hAnsiTheme="minorHAnsi" w:cstheme="minorHAnsi"/><w:color w:val="FF0000"/></w:rPr></w:pPr></w:p><w:p w14:paraId="3720772A" w14:textId="77777777" w:rsidR="00E41E25" w:rsidRPr="00E41E25" w:rsidRDefault="00E41E25" w:rsidP="00C029B0"><w:pPr><w:rPr><w:rFonts w:asciiTheme="minorHAnsi" w:eastAsia="微軟正黑體" w:hAnsiTheme="minorHAnsi" w:cstheme="minorHAnsi"/><w:color w:val="FF0000"/></w:rPr></w:pPr></w:p><w:p w14:paraId="35433DCD" w14:textId="77777777" w:rsidR="00F664B6" w:rsidRPr="00E41E25" w:rsidRDefault="00F664B6" w:rsidP="00C029B0"><w:pPr><w:rPr><w:rFonts w:asciiTheme="minorHAnsi" w:eastAsia="微軟正黑體" w:hAnsiTheme="minorHAnsi" w:cstheme="minorHAnsi"/><w:color w:val="FF0000"/></w:rPr></w:pPr></w:p><w:p w14:paraId="6FA6B2FE" w14:textId="77777777" w:rsidR="00F664B6" w:rsidRPr="00E41E25" w:rsidRDefault="00F664B6" w:rsidP="00C029B0"><w:pPr><w:numPr><w:ilvl w:val="0"/><w:numId w:val="9"/></w:numPr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/w:rPr><w:t>點選程式</w:t></w:r></w:p><w:tbl><w:tblPr><w:tblW w:w="6403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CellMar><w:left w:w="28" w:type="dxa"/><w:right w:w="28" w:type="dxa"/></w:tblCellMar><w:tblLook w:val="04A0" w:firstRow="1" w:lastRow="0" w:firstColumn="1" w:lastColumn="0" w:noHBand="0" w:noVBand="1"/></w:tblPr><w:tblGrid><w:gridCol w:w="2434"/><w:gridCol w:w="3969"/></w:tblGrid><w:tr w:rsidR="00F664B6" w:rsidRPr="00E41E25" w14:paraId="7BA17D86" w14:textId="77777777" w:rsidTr="00C029B0"><w:trPr><w:trHeight w:val="333"/></w:trPr><w:tc><w:tcPr><w:tcW w:w="2434" w:type="dxa"/><w:shd w:val="clear" w:color="000000" w:fill="FFC000"/><w:noWrap/><w:vAlign w:val="center"/><w:hideMark/></w:tcPr><w:p w14:paraId="692DAC16" w14:textId="77777777" w:rsidR="00F664B6" w:rsidRPr="00E41E25" w:rsidRDefault="00F664B6" w:rsidP="00C029B0"><w:pPr><w:widowControl/><w:jc w:val="center"/><w:rPr><w:rFonts w:asciiTheme="minorHAnsi" w:eastAsia="微軟正黑體" w:hAnsiTheme="minorHAnsi" w:cstheme="minorHAnsi"/><w:color w:val="000000"/><w:kern w:val="0"/><w:szCs w:val="24"/></w:rPr></w:pPr><w:r w:rsidRPr="00E41E25"><w:rPr><w:rFonts w:asciiTheme="minorHAnsi" w:eastAsia="微軟正黑體" w:hAnsiTheme="minorHAnsi" w:cstheme="minorHAnsi"/><w:color w:val="000000"/><w:kern w:val="0"/><w:szCs w:val="24"/></w:rPr><w:t>SRAW</w:t></w:r><w:r w:rsidRPr="00E41E25"><w:rPr><w:rFonts w:asciiTheme="minorHAnsi" w:eastAsia="微軟正黑體" w:hAnsiTheme="minorHAnsi" w:cstheme="minorHAnsi"/><w:color w:val="000000"/><w:kern w:val="0"/><w:szCs w:val="24"/></w:rPr><w:t>型號</w:t></w:r></w:p></w:tc><w:tc><w:tcPr><w:tcW w:w="3969" w:type="dxa"/><w:shd w:val="clear" w:color="000000" w:fill="FFC000"/><w:noWrap/><w:vAlign w:val="center"/><w:hideMark/></w:tcPr><w:p w14:paraId="182FC4E7" w14:textId="77777777" w:rsidR="00F664B6" w:rsidRPr="00E41E25" w:rsidRDefault="00F664B6" w:rsidP="00C029B0"><w:pPr><w:widowControl/><w:jc w:val="center"/><w:rPr><w:rFonts w:asciiTheme="minorHAnsi" w:eastAsia="微軟正黑體" w:hAnsiTheme="minorHAnsi" w:cstheme="minorHAnsi"/><w:color w:val="000000"/><w:kern w:val="0"/><w:szCs w:val="24"/></w:rPr></w:pPr><w:r w:rsidRPr="00E41E25"><w:rPr><w:rFonts w:asciiTheme="minorHAnsi" w:eastAsia="微軟正黑體" w:hAnsiTheme="minorHAnsi" w:cstheme="minorHAnsi"/><w:color w:val="000000"/><w:kern w:val="0"/><w:szCs w:val="24"/></w:rPr><w:t>程式</w:t></w:r></w:p></w:tc></w:tr><w:tr w:rsidR="00DB5953" w:rsidRPr="00E41E25" w14:paraId="4480B93A" w14:textId="77777777" w:rsidTr="00C029B0"><w:trPr><w:trHeight w:val="676"/></w:trPr><w:tc><w:tcPr><w:tcW w:w="2434" w:type="dxa"/><w:shd w:val="clear" w:color="000000" w:fill="E2EFDA"/><w:noWrap/><w:vAlign w:val="center"/></w:tcPr><w:p w14:paraId="7D5972F0" w14:textId="293ABED5" w:rsidR="00DB5953" w:rsidRPr="00E41E25" w:rsidRDefault="00DB5953" w:rsidP="00DB5953"><w:pPr><w:widowControl/><w:jc w:val="both"/><w:rPr><w:rFonts w:asciiTheme="minorHAnsi" w:eastAsia="微軟正黑體" w:hAnsiTheme="minorHAnsi" w:cstheme="minorHAnsi"/><w:color w:val="000000"/><w:kern w:val="0"/><w:sz w:val="20"/></w:rPr></w:pPr><w:r w:rsidRPr="007A634D"><w:rPr><w:rFonts w:ascii="微軟正黑體" w:eastAsia="微軟正黑體" w:hAnsi="微軟正黑體" w:cs="Arial"/><w:color w:val="000000"/><w:kern w:val="0"/><w:sz w:val="22"/><w:szCs w:val="22"/></w:rPr><w:t>aac</w:t></w:r></w:p></w:tc><w:tc><w:tcPr><w:tcW w:w="3969" w:type="dxa"/><w:shd w:val="clear" w:color="000000" w:fill="FFFF00"/><w:noWrap/><w:vAlign w:val="center"/></w:tcPr><w:p w14:paraId="6B9B6BBA" w14:textId="1B8C5C98" w:rsidR="00DB5953" w:rsidRPr="00E41E25" w:rsidRDefault="00DB5953" w:rsidP="00DB5953"><w:pPr><w:widowControl/><w:jc w:val="both"/><w:rPr><w:rFonts w:asciiTheme="minorHAnsi" w:eastAsia="微軟正黑體" w:hAnsiTheme="minorHAnsi" w:cstheme="minorHAnsi"/><w:color w:val="000000"/><w:kern w:val="0"/><w:sz w:val="22"/><w:szCs w:val="22"/></w:rPr></w:pPr><w:r w:rsidRPr="007A634D"><w:rPr><w:rFonts w:ascii="微軟正黑體" w:eastAsia="微軟正黑體" w:hAnsi="微軟正黑體" w:cs="Arial"/><w:color w:val="000000"/><w:kern w:val="0"/><w:sz w:val="22"/><w:szCs w:val="22"/></w:rPr><w:t>aac</w:t></w:r></w:p></w:tc></w:tr><w:tr w:rsidR="00DB5953" w:rsidRPr="00E41E25" w14:paraId="2DB815F6" w14:textId="77777777" w:rsidTr="00C029B0"><w:trPr><w:trHeight w:val="676"/></w:trPr><w:tc><w:tcPr><w:tcW w:w="2434" w:type="dxa"/><w:shd w:val="clear" w:color="000000" w:fill="E2EFDA"/><w:noWrap/><w:vAlign w:val="center"/></w:tcPr><w:p w14:paraId="08FDCAD2" w14:textId="1F7815A6" w:rsidR="00DB5953" w:rsidRPr="007E3CBF" w:rsidRDefault="00DB5953" w:rsidP="00DB5953"><w:pPr><w:widowControl/><w:jc w:val="both"/><w:rPr><w:rFonts w:ascii="微軟正黑體" w:eastAsia="微軟正黑體" w:hAnsi="微軟正黑體" w:cs="Arial"/><w:color w:val="000000"/><w:kern w:val="0"/><w:szCs w:val="24"/></w:rPr></w:pPr><w:r w:rsidRPr="007A634D"><w:rPr><w:rFonts w:ascii="微軟正黑體" w:eastAsia="微軟正黑體" w:hAnsi="微軟正黑體" w:cs="Arial"/><w:color w:val="000000"/><w:kern w:val="0"/><w:sz w:val="22"/><w:szCs w:val="22"/></w:rPr><w:t>aac</w:t></w:r></w:p></w:tc><w:tc><w:tcPr><w:tcW w:w="3969" w:type="dxa"/><w:shd w:val="clear" w:color="000000" w:fill="FFFF00"/><w:noWrap/><w:vAlign w:val="center"/></w:tcPr><w:p w14:paraId="0B5A994F" w14:textId="1799FE39" w:rsidR="00DB5953" w:rsidRPr="007E3CBF" w:rsidRDefault="00DB5953" w:rsidP="00DB5953"><w:pPr><w:widowControl/><w:jc w:val="both"/><w:rPr><w:rFonts w:ascii="微軟正黑體" w:eastAsia="微軟正黑體" w:hAnsi="微軟正黑體" w:cs="Arial"/><w:color w:val="000000"/><w:kern w:val="0"/><w:sz w:val="22"/><w:szCs w:val="22"/></w:rPr></w:pPr><w:r w:rsidRPr="007A634D"><w:rPr><w:rFonts w:ascii="微軟正黑體" w:eastAsia="微軟正黑體" w:hAnsi="微軟正黑體" w:cs="Arial"/><w:color w:val="000000"/><w:kern w:val="0"/><w:sz w:val="22"/><w:szCs w:val="22"/></w:rPr><w:t>aac</w:t></w:r></w:p></w:tc></w:tr></w:tbl><w:p w14:paraId="7EB68670" w14:textId="77777777" w:rsidR="00E41E25" w:rsidRPr="00095324" w:rsidRDefault="00E41E25" w:rsidP="00E41E25"><w:pPr><w:rPr><w:rFonts w:ascii="微軟正黑體" w:eastAsia="微軟正黑體" w:hAnsi="微軟正黑體" w:cs="Arial"/><w:b/><w:bCs/><w:color w:val="FF0000"/><w:sz w:val="32"/><w:szCs w:val="32"/><w:u w:val="single"/></w:rPr></w:pPr><w:r w:rsidRPr="009732DC"><w:rPr><w:rFonts w:ascii="微軟正黑體" w:eastAsia="微軟正黑體" w:hAnsi="微軟正黑體" w:cs="Arial" w:hint="eastAsia"/><w:b/><w:bCs/><w:color w:val="FF0000"/><w:sz w:val="32"/><w:szCs w:val="32"/><w:u w:val="single"/></w:rPr><w:t>Note:</w:t></w:r><w:r><w:rPr><w:rFonts w:ascii="微軟正黑體" w:eastAsia="微軟正黑體" w:hAnsi="微軟正黑體" w:cs="Arial" w:hint="eastAsia"/><w:b/><w:bCs/><w:color w:val="FF0000"/><w:sz w:val="32"/><w:szCs w:val="32"/><w:u w:val="single"/></w:rPr><w:t xml:space="preserve"> </w:t></w:r><w:r w:rsidRPr="00095324"><w:rPr><w:rFonts w:ascii="微軟正黑體" w:eastAsia="微軟正黑體" w:hAnsi="微軟正黑體" w:cs="Arial"/><w:b/><w:bCs/><w:color w:val="FF0000"/><w:sz w:val="32"/><w:szCs w:val="32"/><w:u w:val="single"/></w:rPr><w:t>以最新版本程式執行測試</w:t></w:r></w:p><w:p w14:paraId="44304E39" w14:textId="77777777" w:rsidR="00F664B6" w:rsidRDefault="00F664B6" w:rsidP="00C029B0"><w:pPr><w:rPr><w:rFonts w:asciiTheme="minorHAnsi" w:eastAsia="微軟正黑體" w:hAnsiTheme="minorHAnsi" w:cstheme="minorHAnsi"/><w:color w:val="FF0000"/><w:sz w:val="32"/><w:szCs w:val="32"/></w:rPr></w:pPr></w:p><w:p w14:paraId="09EB06B5" w14:textId="77777777" w:rsidR="00DB5953" w:rsidRDefault="00DB5953" w:rsidP="00C029B0"><w:pPr><w:rPr><w:rFonts w:asciiTheme="minorHAnsi" w:eastAsia="微軟正黑體" w:hAnsiTheme="minorHAnsi" w:cstheme="minorHAnsi"/><w:color w:val="FF0000"/><w:sz w:val="32"/><w:szCs w:val="32"/></w:rPr></w:pPr></w:p><w:p w14:paraId="2787951C" w14:textId="77777777" w:rsidR="00DB5953" w:rsidRPr="00E41E25" w:rsidRDefault="00DB5953" w:rsidP="00C029B0"><w:pPr><w:rPr><w:rFonts w:asciiTheme="minorHAnsi" w:eastAsia="微軟正黑體" w:hAnsiTheme="minorHAnsi" w:cstheme="minorHAnsi"/><w:color w:val="FF0000"/><w:sz w:val="32"/><w:szCs w:val="32"/></w:rPr></w:pPr></w:p><w:p w14:paraId="0C35BC7F" w14:textId="77777777" w:rsidR="00F664B6" w:rsidRPr="00E41E25" w:rsidRDefault="00F664B6" w:rsidP="00C029B0"><w:pPr><w:rPr><w:rFonts w:asciiTheme="minorHAnsi" w:eastAsia="微軟正黑體" w:hAnsiTheme="minorHAnsi" w:cstheme="minorHAnsi"/><w:sz w:val="32"/><w:szCs w:val="32"/></w:rPr></w:pPr></w:p><w:p w14:paraId="048D1B2C" w14:textId="77777777" w:rsidR="00F664B6" w:rsidRPr="00E41E25" w:rsidRDefault="00F664B6" w:rsidP="00C029B0"><w:pPr><w:numPr><w:ilvl w:val="0"/><w:numId w:val="9"/></w:numPr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/w:rPr><w:t>按「</w:t></w:r><w:r w:rsidRPr="00E41E25"><w:rPr><w:rFonts w:asciiTheme="minorHAnsi" w:eastAsia="微軟正黑體" w:hAnsiTheme="minorHAnsi" w:cstheme="minorHAnsi"/><w:sz w:val="32"/><w:szCs w:val="32"/></w:rPr><w:t>GO</w:t></w:r><w:r w:rsidRPr="00E41E25"><w:rPr><w:rFonts w:asciiTheme="minorHAnsi" w:eastAsia="微軟正黑體" w:hAnsiTheme="minorHAnsi" w:cstheme="minorHAnsi"/><w:sz w:val="32"/><w:szCs w:val="32"/></w:rPr><w:t>」，跳出</w:t></w:r><w:r w:rsidRPr="00E41E25"><w:rPr><w:rFonts w:asciiTheme="minorHAnsi" w:eastAsia="微軟正黑體" w:hAnsiTheme="minorHAnsi" w:cstheme="minorHAnsi"/><w:sz w:val="32"/><w:szCs w:val="32"/></w:rPr><w:t>Barcode</w:t></w:r><w:r w:rsidRPr="00E41E25"><w:rPr><w:rFonts w:asciiTheme="minorHAnsi" w:eastAsia="微軟正黑體" w:hAnsiTheme="minorHAnsi" w:cstheme="minorHAnsi"/><w:sz w:val="32"/><w:szCs w:val="32"/></w:rPr><w:t>視窗。</w:t></w:r></w:p><w:p w14:paraId="345821F4" w14:textId="77777777" w:rsidR="00F664B6" w:rsidRPr="00E41E25" w:rsidRDefault="00F664B6" w:rsidP="00C029B0"><w:pPr><w:numPr><w:ilvl w:val="0"/><w:numId w:val="9"/></w:numPr><w:rPr><w:rFonts w:asciiTheme="minorHAnsi" w:eastAsia="微軟正黑體" w:hAnsiTheme="minorHAnsi" w:cstheme="minorHAnsi"/><w:color w:val="FF0000"/><w:sz w:val="32"/><w:szCs w:val="32"/></w:rPr></w:pPr><w:r w:rsidRPr="00E41E25"><w:rPr><w:rFonts w:asciiTheme="minorHAnsi" w:eastAsia="微軟正黑體" w:hAnsiTheme="minorHAnsi" w:cstheme="minorHAnsi"/><w:color w:val="FF0000"/><w:sz w:val="32"/><w:szCs w:val="32"/></w:rPr><w:t>注意，生產時</w:t></w:r><w:r w:rsidRPr="00E41E25"><w:rPr><w:rFonts w:asciiTheme="minorHAnsi" w:eastAsia="微軟正黑體" w:hAnsiTheme="minorHAnsi" w:cstheme="minorHAnsi"/><w:color w:val="FF0000"/><w:sz w:val="32"/><w:szCs w:val="32"/></w:rPr><w:t>Chroma ATE &amp;</w:t></w:r><w:r w:rsidRPr="00E41E25"><w:rPr><w:rFonts w:asciiTheme="minorHAnsi" w:eastAsia="微軟正黑體" w:hAnsiTheme="minorHAnsi" w:cstheme="minorHAnsi"/><w:color w:val="FF0000"/><w:sz w:val="32"/><w:szCs w:val="32"/></w:rPr><w:t>資料收集器都需要各別刷槍一次</w:t></w:r></w:p><w:p w14:paraId="341B659C" w14:textId="77777777" w:rsidR="00F664B6" w:rsidRPr="00E41E25" w:rsidRDefault="00F664B6" w:rsidP="00C029B0"><w:pPr><w:rPr><w:rFonts w:asciiTheme="minorHAnsi" w:eastAsia="微軟正黑體" w:hAnsiTheme="minorHAnsi" w:cstheme="minorHAnsi"/><w:sz w:val="32"/><w:szCs w:val="32"/></w:rPr></w:pPr></w:p><w:p w14:paraId="1A15CE97" w14:textId="77777777" w:rsidR="00F664B6" w:rsidRPr="00E41E25" w:rsidRDefault="00F664B6" w:rsidP="00C029B0"><w:pPr><w:rPr><w:rFonts w:asciiTheme="minorHAnsi" w:eastAsia="微軟正黑體" w:hAnsiTheme="minorHAnsi" w:cstheme="minorHAnsi"/><w:color w:val="FF0000"/><w:sz w:val="32"/><w:szCs w:val="32"/></w:rPr></w:pPr><w:r w:rsidRPr="00E41E25"><w:rPr><w:rFonts w:ascii="新細明體" w:eastAsia="新細明體" w:hAnsi="新細明體" w:cs="新細明體" w:hint="eastAsia"/><w:color w:val="FF0000"/><w:sz w:val="32"/><w:szCs w:val="32"/></w:rPr><w:t>※</w:t></w:r><w:r w:rsidRPr="00E41E25"><w:rPr><w:rFonts w:asciiTheme="minorHAnsi" w:eastAsia="微軟正黑體" w:hAnsiTheme="minorHAnsi" w:cstheme="minorHAnsi"/><w:color w:val="FF0000"/><w:sz w:val="32"/><w:szCs w:val="32"/></w:rPr><w:t>開啟程式如出現紅字訊息，請先確認設備是否全部開啟。</w:t></w:r></w:p><w:p w14:paraId="7F7B83EE" w14:textId="77777777" w:rsidR="00F664B6" w:rsidRPr="00E41E25" w:rsidRDefault="00F664B6" w:rsidP="00C029B0"><w:pPr><w:ind w:left="377"/><w:rPr><w:rFonts w:asciiTheme="minorHAnsi" w:eastAsia="微軟正黑體" w:hAnsiTheme="minorHAnsi" w:cstheme="minorHAnsi"/><w:sz w:val="32"/><w:szCs w:val="32"/></w:rPr></w:pPr></w:p><w:p w14:paraId="40813EE4" w14:textId="77777777" w:rsidR="00F664B6" w:rsidRPr="00E41E25" w:rsidRDefault="00F664B6" w:rsidP="00C029B0"><w:pPr><w:rPr><w:rFonts w:asciiTheme="minorHAnsi" w:eastAsia="微軟正黑體" w:hAnsiTheme="minorHAnsi" w:cstheme="minorHAnsi"/><w:color w:val="FF0000"/><w:sz w:val="32"/><w:szCs w:val="32"/></w:rPr></w:pPr></w:p></w:tc></w:tr></w:tbl><w:p><w:pPr><w:spacing w:before="0" w:after="0" w:line="40" w:lineRule="exact"/></w:pPr></w:p><w:tbl><w:tblPr><w:tblW w:w="1513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shd w:val="clear" w:color="auto" w:fill="CCFFFF"/><w:tblLayout w:type="fixed"/><w:tblLook w:val="01E0" w:firstRow="1" w:lastRow="1" w:firstColumn="1" w:lastColumn="1" w:noHBand="0" w:noVBand="0"/></w:tblPr><w:tblGrid><w:gridCol w:w="946"/><w:gridCol w:w="946"/><w:gridCol w:w="946"/><w:gridCol w:w="946"/><w:gridCol w:w="946"/><w:gridCol w:w="946"/><w:gridCol w:w="946"/><w:gridCol w:w="946"/><w:gridCol w:w="946"/><w:gridCol w:w="946"/><w:gridCol w:w="946"/><w:gridCol w:w="946"/><w:gridCol w:w="946"/><w:gridCol w:w="946"/><w:gridCol w:w="946"/><w:gridCol w:w="948"/></w:tblGrid><w:tr w:rsidR="00997704" w:rsidRPr="00E41E25" w14:paraId="28E23FE7" w14:textId="77777777" w:rsidTr="00FC098F"><w:tblPrEx><w:shd w:val="clear" w:color="auto" w:fill="auto"/></w:tblPrEx><w:trPr><w:gridAfter w:val="1"/><w:wAfter w:w="113" w:type="dxa"/><w:trHeight w:val="546"/></w:trPr><w:tc><w:tcPr><w:tcW w:w="15138" w:type="dxa"/><w:gridSpan w:val="16"/><w:tcBorders><w:bottom w:val="single" w:sz="4" w:space="0" w:color="auto"/></w:tcBorders><w:shd w:val="clear" w:color="auto" w:fill="E6E6E6"/></w:tcPr><w:p w14:paraId="76835F0C" w14:textId="5193949E" w:rsidR="00997704" w:rsidRPr="00E41E25" w:rsidRDefault="00997704"><w:pPr><w:pageBreakBefore/><w:pStyle w:val="1"/><w:jc w:val="center"/><w:rPr><w:rFonts w:asciiTheme="minorHAnsi" w:eastAsia="微軟正黑體" w:hAnsiTheme="minorHAnsi" w:cstheme="minorHAnsi"/><w:szCs w:val="32"/></w:rPr></w:pPr><w:r w:rsidRPr="00E41E25"><w:rPr><w:rFonts w:asciiTheme="minorHAnsi" w:eastAsia="微軟正黑體" w:hAnsiTheme="minorHAnsi" w:cstheme="minorHAnsi"/><w:szCs w:val="32"/></w:rPr></w:r><w:r w:rsidR="00373487" w:rsidRPr="00E41E25"><w:rPr><w:rFonts w:asciiTheme="minorHAnsi" w:eastAsia="微軟正黑體" w:hAnsiTheme="minorHAnsi" w:cstheme="minorHAnsi"/><w:b/><w:szCs w:val="32"/></w:rPr><w:t>五、T</w:t></w:r><w:r w:rsidR="00795932" w:rsidRPr="00E41E25"><w:rPr><w:rFonts w:asciiTheme="minorHAnsi" w:eastAsia="微軟正黑體" w:hAnsiTheme="minorHAnsi" w:cstheme="minorHAnsi"/><w:b/><w:szCs w:val="32"/></w:rPr><w:t>1_ATE</w:t></w:r><w:r w:rsidR="00114351" w:rsidRPr="00E41E25"><w:rPr><w:rFonts w:asciiTheme="minorHAnsi" w:eastAsia="微軟正黑體" w:hAnsiTheme="minorHAnsi" w:cstheme="minorHAnsi"/><w:b/><w:szCs w:val="32"/></w:rPr><w:t xml:space="preserve"> Chroma_</w:t></w:r><w:r w:rsidR="00593069" w:rsidRPr="00E41E25"><w:rPr><w:rFonts w:asciiTheme="minorHAnsi" w:eastAsia="微軟正黑體" w:hAnsiTheme="minorHAnsi" w:cstheme="minorHAnsi"/><w:b/><w:szCs w:val="32"/></w:rPr><w:t>Power good</w:t></w:r><w:r w:rsidR="00795932" w:rsidRPr="00E41E25"><w:rPr><w:rFonts w:asciiTheme="minorHAnsi" w:eastAsia="微軟正黑體" w:hAnsiTheme="minorHAnsi" w:cstheme="minorHAnsi"/><w:b/><w:szCs w:val="32"/></w:rPr><w:t>測試</w:t></w:r></w:p></w:tc></w:tr><w:tr w:rsidR="00CE4402" w:rsidRPr="00E41E25" w14:paraId="7EF26C9B" w14:textId="77777777" w:rsidTr="00FC098F"><w:tblPrEx><w:shd w:val="clear" w:color="auto" w:fill="auto"/><w:tblCellMar><w:left w:w="28" w:type="dxa"/><w:right w:w="28" w:type="dxa"/></w:tblCellMar></w:tblPrEx><w:trPr><w:gridAfter w:val="1"/><w:wAfter w:w="113" w:type="dxa"/><w:trHeight w:val="2843"/></w:trPr><w:tc><w:tcPr><w:tcW w:w="3784" w:type="dxa"/><w:gridSpan w:val="4"/><w:tcBorders><w:top w:val="single" w:sz="12" w:space="0" w:color="auto"/></w:tcBorders><w:vAlign w:val="center"/></w:tcPr><w:p w14:paraId="0ABA542B" w14:textId="2E8B19CF" w:rsidR="00CE4402" w:rsidRPr="00E41E25" w:rsidRDefault="00CE4402" w:rsidP="00CE4402"><w:pPr><w:jc w:val="center"/><w:rPr><w:rFonts w:asciiTheme="minorHAnsi" w:eastAsia="微軟正黑體" w:hAnsiTheme="minorHAnsi" w:cstheme="minorHAnsi"/></w:rPr></w:pPr><w:r w:rsidRPr="00204D29"><w:rPr><w:rFonts w:ascii="微軟正黑體" w:eastAsia="微軟正黑體" w:hAnsi="微軟正黑體"/></w:rPr><w:t></w:t></w:r></w:p></w:tc><w:tc><w:tcPr><w:tcW w:w="3784" w:type="dxa"/><w:gridSpan w:val="4"/><w:tcBorders><w:top w:val="single" w:sz="12" w:space="0" w:color="auto"/></w:tcBorders><w:vAlign w:val="center"/></w:tcPr><w:p w14:paraId="293BA188" w14:textId="2969E847" w:rsidR="00CE4402" w:rsidRPr="00E41E25" w:rsidRDefault="00CE4402" w:rsidP="00CE4402"><w:pPr><w:jc w:val="center"/><w:rPr><w:rFonts w:asciiTheme="minorHAnsi" w:eastAsia="微軟正黑體" w:hAnsiTheme="minorHAnsi" w:cstheme="minorHAnsi"/></w:rPr></w:pPr><w:r w:rsidRPr="00D04B83"><w:rPr><w:rFonts w:ascii="微軟正黑體" w:eastAsia="微軟正黑體" w:hAnsi="微軟正黑體"/></w:rPr><w:t></w:t></w:r></w:p></w:tc><w:tc><w:tcPr><w:tcW w:w="3784" w:type="dxa"/><w:gridSpan w:val="4"/><w:tcBorders><w:top w:val="single" w:sz="12" w:space="0" w:color="auto"/></w:tcBorders><w:vAlign w:val="center"/></w:tcPr><w:p w14:paraId="6FB0A2D0" w14:textId="3ECE3317" w:rsidR="00CE4402" w:rsidRPr="00E41E25" w:rsidRDefault="00CE4402" w:rsidP="00CE4402"><w:pPr><w:jc w:val="center"/><w:rPr><w:rFonts w:asciiTheme="minorHAnsi" w:eastAsia="微軟正黑體" w:hAnsiTheme="minorHAnsi" w:cstheme="minorHAnsi"/><w:noProof/></w:rPr></w:pPr></w:p></w:tc><w:tc><w:tcPr><w:tcW w:w="3786" w:type="dxa"/><w:gridSpan w:val="4"/><w:tcBorders><w:top w:val="single" w:sz="12" w:space="0" w:color="auto"/></w:tcBorders><w:vAlign w:val="center"/></w:tcPr><w:p w14:paraId="6662FF8B" w14:textId="64E2A162" w:rsidR="00CE4402" w:rsidRPr="00E41E25" w:rsidRDefault="00CE4402" w:rsidP="00CE4402"><w:pPr><w:rPr><w:rFonts w:asciiTheme="minorHAnsi" w:eastAsia="微軟正黑體" w:hAnsiTheme="minorHAnsi" w:cstheme="minorHAnsi"/></w:rPr></w:pPr></w:p></w:tc></w:tr><w:tr w:rsidR="00317C8F" w:rsidRPr="00E41E25" w14:paraId="59084FB0" w14:textId="77777777" w:rsidTr="00FC098F"><w:tblPrEx><w:shd w:val="clear" w:color="auto" w:fill="auto"/></w:tblPrEx><w:trPr><w:gridAfter w:val="1"/><w:wAfter w:w="113" w:type="dxa"/><w:trHeight w:val="227"/></w:trPr><w:tc><w:tcPr><w:tcW w:w="946" w:type="dxa"/><w:shd w:val="clear" w:color="auto" w:fill="E0E0E0"/></w:tcPr><w:p w14:paraId="353D72D7" w14:textId="13AEF0CB" w:rsidR="00317C8F" w:rsidRPr="00E41E25" w:rsidRDefault="00317C8F" w:rsidP="00317C8F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編號</w:t></w:r></w:p></w:tc><w:tc><w:tcPr><w:tcW w:w="946" w:type="dxa"/></w:tcPr><w:p w14:paraId="116B77C0" w14:textId="0E39F47C" w:rsidR="00317C8F" w:rsidRPr="00E41E25" w:rsidRDefault="00317C8F" w:rsidP="00317C8F"><w:pPr><w:rPr><w:rFonts w:asciiTheme="minorHAnsi" w:eastAsia="微軟正黑體" w:hAnsiTheme="minorHAnsi" w:cstheme="minorHAnsi"/><w:szCs w:val="24"/></w:rPr></w:pPr><w:r w:rsidRPr="006936A8"><w:rPr><w:rFonts w:ascii="微軟正黑體" w:eastAsia="微軟正黑體" w:hAnsi="微軟正黑體"/></w:rPr><w:t>aa</w:t></w:r></w:p></w:tc><w:tc><w:tcPr><w:tcW w:w="946" w:type="dxa"/><w:shd w:val="clear" w:color="auto" w:fill="E0E0E0"/></w:tcPr><w:p w14:paraId="62DDCBD4" w14:textId="18C779E4" w:rsidR="00317C8F" w:rsidRPr="00E41E25" w:rsidRDefault="00317C8F" w:rsidP="00317C8F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數量</w:t></w:r></w:p></w:tc><w:tc><w:tcPr><w:tcW w:w="946" w:type="dxa"/></w:tcPr><w:p w14:paraId="71E15E00" w14:textId="731F8550" w:rsidR="00317C8F" w:rsidRPr="00E41E25" w:rsidRDefault="00317C8F" w:rsidP="00317C8F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1</w:t></w:r></w:p></w:tc><w:tc><w:tcPr><w:tcW w:w="946" w:type="dxa"/><w:shd w:val="clear" w:color="auto" w:fill="E0E0E0"/></w:tcPr><w:p w14:paraId="6DE02BF8" w14:textId="08DDC42A" w:rsidR="00317C8F" w:rsidRPr="00E41E25" w:rsidRDefault="00317C8F" w:rsidP="00317C8F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編號</w:t></w:r></w:p></w:tc><w:tc><w:tcPr><w:tcW w:w="946" w:type="dxa"/></w:tcPr><w:p w14:paraId="4C03C09B" w14:textId="31566849" w:rsidR="00317C8F" w:rsidRPr="00E41E25" w:rsidRDefault="00317C8F" w:rsidP="00317C8F"><w:pPr><w:rPr><w:rFonts w:asciiTheme="minorHAnsi" w:eastAsia="微軟正黑體" w:hAnsiTheme="minorHAnsi" w:cstheme="minorHAnsi"/></w:rPr></w:pPr><w:r w:rsidRPr="006936A8"><w:rPr><w:rFonts w:ascii="微軟正黑體" w:eastAsia="微軟正黑體" w:hAnsi="微軟正黑體" w:cs="Arial"/><w:szCs w:val="24"/></w:rPr><w:t></w:t></w:r></w:p></w:tc><w:tc><w:tcPr><w:tcW w:w="946" w:type="dxa"/><w:shd w:val="clear" w:color="auto" w:fill="E0E0E0"/></w:tcPr><w:p w14:paraId="4700C95C" w14:textId="1874DAF4" w:rsidR="00317C8F" w:rsidRPr="00E41E25" w:rsidRDefault="00317C8F" w:rsidP="00317C8F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數量</w:t></w:r></w:p></w:tc><w:tc><w:tcPr><w:tcW w:w="946" w:type="dxa"/><w:gridSpan w:val="1"/></w:tcPr><w:p w14:paraId="04399A1A" w14:textId="6B920521" w:rsidR="00317C8F" w:rsidRPr="00E41E25" w:rsidRDefault="00317C8F" w:rsidP="00317C8F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</w:t></w:r></w:p></w:tc><w:tc><w:tcPr><w:tcW w:w="946" w:type="dxa"/><w:shd w:val="clear" w:color="auto" w:fill="E0E0E0"/></w:tcPr><w:p w14:paraId="30D99C75" w14:textId="77777777" w:rsidR="00317C8F" w:rsidRPr="00E41E25" w:rsidRDefault="00317C8F" w:rsidP="00317C8F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946" w:type="dxa"/></w:tcPr><w:p w14:paraId="2753F325" w14:textId="1C9482FB" w:rsidR="00317C8F" w:rsidRPr="00E41E25" w:rsidRDefault="00317C8F" w:rsidP="00317C8F"><w:pPr><w:jc w:val="both"/><w:rPr><w:rFonts w:asciiTheme="minorHAnsi" w:eastAsia="微軟正黑體" w:hAnsiTheme="minorHAnsi" w:cstheme="minorHAnsi"/><w:szCs w:val="24"/></w:rPr></w:pPr></w:p></w:tc><w:tc><w:tcPr><w:tcW w:w="946" w:type="dxa"/><w:shd w:val="clear" w:color="auto" w:fill="E0E0E0"/></w:tcPr><w:p w14:paraId="5AA3A696" w14:textId="77777777" w:rsidR="00317C8F" w:rsidRPr="00E41E25" w:rsidRDefault="00317C8F" w:rsidP="00317C8F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946" w:type="dxa"/></w:tcPr><w:p w14:paraId="533AA1A8" w14:textId="49FD66FB" w:rsidR="00317C8F" w:rsidRPr="00E41E25" w:rsidRDefault="00317C8F" w:rsidP="00317C8F"><w:pPr><w:jc w:val="both"/><w:rPr><w:rFonts w:asciiTheme="minorHAnsi" w:eastAsia="微軟正黑體" w:hAnsiTheme="minorHAnsi" w:cstheme="minorHAnsi"/><w:szCs w:val="24"/></w:rPr></w:pPr><w:r><w:t></w:t></w:r></w:p></w:tc><w:tc><w:tcPr><w:tcW w:w="946" w:type="dxa"/><w:shd w:val="clear" w:color="auto" w:fill="E0E0E0"/></w:tcPr><w:p w14:paraId="0B5889B8" w14:textId="77777777" w:rsidR="00317C8F" w:rsidRPr="00E41E25" w:rsidRDefault="00317C8F" w:rsidP="00317C8F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946" w:type="dxa"/></w:tcPr><w:p w14:paraId="5EA80998" w14:textId="18F666B1" w:rsidR="00317C8F" w:rsidRPr="00E41E25" w:rsidRDefault="00317C8F" w:rsidP="00317C8F"><w:pPr><w:jc w:val="both"/><w:rPr><w:rFonts w:asciiTheme="minorHAnsi" w:eastAsia="微軟正黑體" w:hAnsiTheme="minorHAnsi" w:cstheme="minorHAnsi"/><w:szCs w:val="24"/></w:rPr></w:pPr></w:p></w:tc><w:tc><w:tcPr><w:tcW w:w="946" w:type="dxa"/><w:shd w:val="clear" w:color="auto" w:fill="E0E0E0"/></w:tcPr><w:p w14:paraId="6F84FD6F" w14:textId="77777777" w:rsidR="00317C8F" w:rsidRPr="00E41E25" w:rsidRDefault="00317C8F" w:rsidP="00317C8F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948" w:type="dxa"/><w:gridSpan w:val="1"/></w:tcPr><w:p w14:paraId="5BFB76C5" w14:textId="19647E82" w:rsidR="00317C8F" w:rsidRPr="00E41E25" w:rsidRDefault="00317C8F" w:rsidP="00317C8F"><w:pPr><w:jc w:val="both"/><w:rPr><w:rFonts w:asciiTheme="minorHAnsi" w:eastAsia="微軟正黑體" w:hAnsiTheme="minorHAnsi" w:cstheme="minorHAnsi"/><w:szCs w:val="24"/></w:rPr></w:pPr><w:r><w:t></w:t></w:r></w:p></w:tc></w:tr><w:tr w:rsidR="007226FA" w:rsidRPr="00E41E25" w14:paraId="00D75E5A" w14:textId="77777777" w:rsidTr="00FC098F"><w:tblPrEx><w:shd w:val="clear" w:color="auto" w:fill="auto"/></w:tblPrEx><w:trPr><w:gridAfter w:val="1"/><w:wAfter w:w="113" w:type="dxa"/><w:trHeight w:val="227"/></w:trPr><w:tc><w:tcPr><w:tcW w:w="946" w:type="dxa"/><w:shd w:val="clear" w:color="auto" w:fill="E0E0E0"/></w:tcPr><w:p w14:paraId="2EE5F0E6" w14:textId="27B2E8B1" w:rsidR="007226FA" w:rsidRPr="00E41E25" w:rsidRDefault="007226FA" w:rsidP="007226FA"><w:pPr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名稱</w:t></w:r></w:p></w:tc><w:tc><w:tcPr><w:tcW w:w="2838" w:type="dxa"/><w:gridSpan w:val="3"/></w:tcPr><w:p w14:paraId="465778DA" w14:textId="28DC04B3" w:rsidR="007226FA" w:rsidRPr="00E41E25" w:rsidRDefault="007226FA" w:rsidP="007226FA"><w:pPr><w:pStyle w:val="3"/><w:rPr><w:rFonts w:asciiTheme="minorHAnsi" w:eastAsia="微軟正黑體" w:hAnsiTheme="minorHAnsi" w:cstheme="minorHAnsi"/><w:szCs w:val="24"/></w:rPr></w:pPr><w:r w:rsidRPr="004E3DEE"><w:rPr><w:rFonts w:ascii="微軟正黑體" w:hAnsi="微軟正黑體"/><w:bCs/><w:szCs w:val="24"/></w:rPr><w:t>aaa1</w:t></w:r></w:p></w:tc><w:tc><w:tcPr><w:tcW w:w="946" w:type="dxa"/><w:shd w:val="clear" w:color="auto" w:fill="E0E0E0"/></w:tcPr><w:p w14:paraId="24C4201C" w14:textId="5B6B3AFA" w:rsidR="007226FA" w:rsidRPr="00E41E25" w:rsidRDefault="007226FA" w:rsidP="007226FA"><w:pPr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名稱</w:t></w:r></w:p></w:tc><w:tc><w:tcPr><w:tcW w:w="2838" w:type="dxa"/><w:gridSpan w:val="3"/></w:tcPr><w:p w14:paraId="13108EA4" w14:textId="2A7B08A3" w:rsidR="007226FA" w:rsidRPr="00E41E25" w:rsidRDefault="007226FA" w:rsidP="007226FA"><w:pPr><w:rPr><w:rFonts w:asciiTheme="minorHAnsi" w:eastAsia="微軟正黑體" w:hAnsiTheme="minorHAnsi" w:cstheme="minorHAnsi"/><w:szCs w:val="24"/></w:rPr></w:pPr><w:r w:rsidRPr="00033A55"><w:rPr><w:rFonts w:ascii="微軟正黑體" w:eastAsia="微軟正黑體" w:hAnsi="微軟正黑體" w:cs="Arial"/><w:szCs w:val="24"/></w:rPr><w:t></w:t></w:r></w:p></w:tc><w:tc><w:tcPr><w:tcW w:w="946" w:type="dxa"/><w:shd w:val="clear" w:color="auto" w:fill="E0E0E0"/></w:tcPr><w:p w14:paraId="7D3CF374" w14:textId="77777777" w:rsidR="007226FA" w:rsidRPr="00E41E25" w:rsidRDefault="007226FA" w:rsidP="007226FA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838" w:type="dxa"/><w:gridSpan w:val="3"/></w:tcPr><w:p w14:paraId="2654AD17" w14:textId="15844373" w:rsidR="007226FA" w:rsidRPr="00E41E25" w:rsidRDefault="007226FA" w:rsidP="007226FA"><w:pPr><w:rPr><w:rFonts w:asciiTheme="minorHAnsi" w:eastAsia="微軟正黑體" w:hAnsiTheme="minorHAnsi" w:cstheme="minorHAnsi"/><w:szCs w:val="24"/></w:rPr></w:pPr></w:p></w:tc><w:tc><w:tcPr><w:tcW w:w="946" w:type="dxa"/><w:shd w:val="clear" w:color="auto" w:fill="E0E0E0"/></w:tcPr><w:p w14:paraId="19812040" w14:textId="77777777" w:rsidR="007226FA" w:rsidRPr="00E41E25" w:rsidRDefault="007226FA" w:rsidP="007226FA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840" w:type="dxa"/><w:gridSpan w:val="3"/></w:tcPr><w:p w14:paraId="09BF0960" w14:textId="53FFF82C" w:rsidR="007226FA" w:rsidRPr="00E41E25" w:rsidRDefault="007226FA" w:rsidP="007226FA"><w:pPr><w:rPr><w:rFonts w:asciiTheme="minorHAnsi" w:eastAsia="微軟正黑體" w:hAnsiTheme="minorHAnsi" w:cstheme="minorHAnsi"/><w:szCs w:val="24"/></w:rPr></w:pPr></w:p></w:tc></w:tr><w:tr w:rsidR="00997704" w:rsidRPr="00E41E25" w14:paraId="156A9156" w14:textId="77777777" w:rsidTr="00FC098F"><w:tblPrEx><w:shd w:val="clear" w:color="auto" w:fill="auto"/></w:tblPrEx><w:trPr><w:gridAfter w:val="1"/><w:wAfter w:w="113" w:type="dxa"/><w:trHeight w:val="2843"/></w:trPr><w:tc><w:tcPr><w:tcW w:w="3784" w:type="dxa"/><w:gridSpan w:val="4"/><w:tcBorders><w:top w:val="single" w:sz="12" w:space="0" w:color="auto"/></w:tcBorders><w:vAlign w:val="center"/></w:tcPr><w:p w14:paraId="614B5831" w14:textId="677B1ED6" w:rsidR="00997704" w:rsidRPr="00E41E25" w:rsidRDefault="00997704" w:rsidP="0041741D"><w:pPr><w:jc w:val="center"/><w:rPr><w:rFonts w:asciiTheme="minorHAnsi" w:eastAsia="微軟正黑體" w:hAnsiTheme="minorHAnsi" w:cstheme="minorHAnsi"/><w:szCs w:val="24"/></w:rPr></w:pPr></w:p></w:tc><w:tc><w:tcPr><w:tcW w:w="3784" w:type="dxa"/><w:gridSpan w:val="4"/><w:tcBorders><w:top w:val="single" w:sz="12" w:space="0" w:color="auto"/></w:tcBorders></w:tcPr><w:p w14:paraId="09008C27" w14:textId="532F1603" w:rsidR="00997704" w:rsidRPr="00E41E25" w:rsidRDefault="00997704" w:rsidP="0041741D"><w:pPr><w:rPr><w:rFonts w:asciiTheme="minorHAnsi" w:eastAsia="微軟正黑體" w:hAnsiTheme="minorHAnsi" w:cstheme="minorHAnsi"/><w:szCs w:val="24"/></w:rPr></w:pPr></w:p></w:tc><w:tc><w:tcPr><w:tcW w:w="3784" w:type="dxa"/><w:gridSpan w:val="4"/><w:tcBorders><w:top w:val="single" w:sz="12" w:space="0" w:color="auto"/></w:tcBorders></w:tcPr><w:p w14:paraId="285F2E52" w14:textId="77777777" w:rsidR="00997704" w:rsidRPr="00E41E25" w:rsidRDefault="00997704" w:rsidP="0041741D"><w:pPr><w:rPr><w:rFonts w:asciiTheme="minorHAnsi" w:eastAsia="微軟正黑體" w:hAnsiTheme="minorHAnsi" w:cstheme="minorHAnsi"/><w:szCs w:val="24"/></w:rPr></w:pPr></w:p></w:tc><w:tc><w:tcPr><w:tcW w:w="3786" w:type="dxa"/><w:gridSpan w:val="4"/><w:tcBorders><w:top w:val="single" w:sz="12" w:space="0" w:color="auto"/></w:tcBorders></w:tcPr><w:p w14:paraId="6A27D6DB" w14:textId="77777777" w:rsidR="00997704" w:rsidRPr="00E41E25" w:rsidRDefault="00997704" w:rsidP="0041741D"><w:pPr><w:rPr><w:rFonts w:asciiTheme="minorHAnsi" w:eastAsia="微軟正黑體" w:hAnsiTheme="minorHAnsi" w:cstheme="minorHAnsi"/><w:szCs w:val="24"/></w:rPr></w:pPr></w:p></w:tc></w:tr><w:tr w:rsidR="00997704" w:rsidRPr="00E41E25" w14:paraId="71C78186" w14:textId="77777777" w:rsidTr="00FC098F"><w:tblPrEx><w:shd w:val="clear" w:color="auto" w:fill="auto"/></w:tblPrEx><w:trPr><w:gridAfter w:val="1"/><w:wAfter w:w="113" w:type="dxa"/><w:trHeight w:val="227"/></w:trPr><w:tc><w:tcPr><w:tcW w:w="946" w:type="dxa"/><w:shd w:val="clear" w:color="auto" w:fill="E0E0E0"/></w:tcPr><w:p w14:paraId="34565ACC" w14:textId="77777777" w:rsidR="00997704" w:rsidRPr="00E41E25" w:rsidRDefault="00997704" w:rsidP="0041741D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946" w:type="dxa"/></w:tcPr><w:p w14:paraId="6FE613AE" w14:textId="1CDD39FF" w:rsidR="00997704" w:rsidRPr="00E41E25" w:rsidRDefault="00997704" w:rsidP="0041741D"><w:pPr><w:jc w:val="both"/><w:rPr><w:rFonts w:asciiTheme="minorHAnsi" w:eastAsia="微軟正黑體" w:hAnsiTheme="minorHAnsi" w:cstheme="minorHAnsi"/><w:szCs w:val="24"/></w:rPr></w:pPr></w:p></w:tc><w:tc><w:tcPr><w:tcW w:w="946" w:type="dxa"/><w:shd w:val="clear" w:color="auto" w:fill="E0E0E0"/></w:tcPr><w:p w14:paraId="688DF6AA" w14:textId="77777777" w:rsidR="00997704" w:rsidRPr="00E41E25" w:rsidRDefault="00997704" w:rsidP="0041741D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946" w:type="dxa"/></w:tcPr><w:p w14:paraId="293CCCB9" w14:textId="45220B13" w:rsidR="00997704" w:rsidRPr="00E41E25" w:rsidRDefault="002D080C" w:rsidP="0041741D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</w:t></w:r></w:p></w:tc><w:tc><w:tcPr><w:tcW w:w="946" w:type="dxa"/><w:shd w:val="clear" w:color="auto" w:fill="E0E0E0"/></w:tcPr><w:p w14:paraId="1C869D71" w14:textId="77777777" w:rsidR="00997704" w:rsidRPr="00E41E25" w:rsidRDefault="00997704" w:rsidP="0041741D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946" w:type="dxa"/></w:tcPr><w:p w14:paraId="7352AF6C" w14:textId="77777777" w:rsidR="00997704" w:rsidRPr="00E41E25" w:rsidRDefault="00997704" w:rsidP="0041741D"><w:pPr><w:jc w:val="both"/><w:rPr><w:rFonts w:asciiTheme="minorHAnsi" w:eastAsia="微軟正黑體" w:hAnsiTheme="minorHAnsi" w:cstheme="minorHAnsi"/><w:szCs w:val="24"/></w:rPr></w:pPr></w:p></w:tc><w:tc><w:tcPr><w:tcW w:w="946" w:type="dxa"/><w:shd w:val="clear" w:color="auto" w:fill="E0E0E0"/></w:tcPr><w:p w14:paraId="4620A4FD" w14:textId="77777777" w:rsidR="00997704" w:rsidRPr="00E41E25" w:rsidRDefault="00997704" w:rsidP="0041741D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946" w:type="dxa"/><w:gridSpan w:val="1"/></w:tcPr><w:p w14:paraId="6D666755" w14:textId="5125C2C1" w:rsidR="00997704" w:rsidRPr="00E41E25" w:rsidRDefault="00997704" w:rsidP="0041741D"><w:pPr><w:jc w:val="both"/><w:rPr><w:rFonts w:asciiTheme="minorHAnsi" w:eastAsia="微軟正黑體" w:hAnsiTheme="minorHAnsi" w:cstheme="minorHAnsi"/><w:szCs w:val="24"/></w:rPr></w:pPr><w:r><w:t></w:t></w:r></w:p></w:tc><w:tc><w:tcPr><w:tcW w:w="946" w:type="dxa"/><w:shd w:val="clear" w:color="auto" w:fill="E0E0E0"/></w:tcPr><w:p w14:paraId="0C971787" w14:textId="77777777" w:rsidR="00997704" w:rsidRPr="00E41E25" w:rsidRDefault="00997704" w:rsidP="0041741D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946" w:type="dxa"/></w:tcPr><w:p w14:paraId="1B6E3C09" w14:textId="77777777" w:rsidR="00997704" w:rsidRPr="00E41E25" w:rsidRDefault="00997704" w:rsidP="0041741D"><w:pPr><w:jc w:val="both"/><w:rPr><w:rFonts w:asciiTheme="minorHAnsi" w:eastAsia="微軟正黑體" w:hAnsiTheme="minorHAnsi" w:cstheme="minorHAnsi"/><w:szCs w:val="24"/></w:rPr></w:pPr></w:p></w:tc><w:tc><w:tcPr><w:tcW w:w="946" w:type="dxa"/><w:shd w:val="clear" w:color="auto" w:fill="E0E0E0"/></w:tcPr><w:p w14:paraId="6F01DC44" w14:textId="77777777" w:rsidR="00997704" w:rsidRPr="00E41E25" w:rsidRDefault="00997704" w:rsidP="0041741D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946" w:type="dxa"/></w:tcPr><w:p w14:paraId="356C02FB" w14:textId="77777777" w:rsidR="00997704" w:rsidRPr="00E41E25" w:rsidRDefault="00997704" w:rsidP="0041741D"><w:pPr><w:jc w:val="both"/><w:rPr><w:rFonts w:asciiTheme="minorHAnsi" w:eastAsia="微軟正黑體" w:hAnsiTheme="minorHAnsi" w:cstheme="minorHAnsi"/><w:szCs w:val="24"/></w:rPr></w:pPr><w:r><w:t></w:t></w:r></w:p></w:tc><w:tc><w:tcPr><w:tcW w:w="946" w:type="dxa"/><w:shd w:val="clear" w:color="auto" w:fill="E0E0E0"/></w:tcPr><w:p w14:paraId="0BBB2EC7" w14:textId="77777777" w:rsidR="00997704" w:rsidRPr="00E41E25" w:rsidRDefault="00997704" w:rsidP="0041741D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946" w:type="dxa"/></w:tcPr><w:p w14:paraId="26FE48BC" w14:textId="77777777" w:rsidR="00997704" w:rsidRPr="00E41E25" w:rsidRDefault="00997704" w:rsidP="0041741D"><w:pPr><w:jc w:val="both"/><w:rPr><w:rFonts w:asciiTheme="minorHAnsi" w:eastAsia="微軟正黑體" w:hAnsiTheme="minorHAnsi" w:cstheme="minorHAnsi"/><w:szCs w:val="24"/></w:rPr></w:pPr></w:p></w:tc><w:tc><w:tcPr><w:tcW w:w="946" w:type="dxa"/><w:shd w:val="clear" w:color="auto" w:fill="E0E0E0"/></w:tcPr><w:p w14:paraId="04390FDE" w14:textId="77777777" w:rsidR="00997704" w:rsidRPr="00E41E25" w:rsidRDefault="00997704" w:rsidP="0041741D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948" w:type="dxa"/><w:gridSpan w:val="1"/></w:tcPr><w:p w14:paraId="1C227AA3" w14:textId="77777777" w:rsidR="00997704" w:rsidRPr="00E41E25" w:rsidRDefault="00997704" w:rsidP="0041741D"><w:pPr><w:jc w:val="both"/><w:rPr><w:rFonts w:asciiTheme="minorHAnsi" w:eastAsia="微軟正黑體" w:hAnsiTheme="minorHAnsi" w:cstheme="minorHAnsi"/><w:szCs w:val="24"/></w:rPr></w:pPr><w:r><w:t></w:t></w:r></w:p></w:tc></w:tr><w:tr w:rsidR="00997704" w:rsidRPr="00E41E25" w14:paraId="3FF5934F" w14:textId="77777777" w:rsidTr="00FC098F"><w:tblPrEx><w:shd w:val="clear" w:color="auto" w:fill="auto"/></w:tblPrEx><w:trPr><w:gridAfter w:val="1"/><w:wAfter w:w="113" w:type="dxa"/><w:trHeight w:val="227"/></w:trPr><w:tc><w:tcPr><w:tcW w:w="946" w:type="dxa"/><w:shd w:val="clear" w:color="auto" w:fill="E0E0E0"/></w:tcPr><w:p w14:paraId="0DC0E85F" w14:textId="77777777" w:rsidR="00997704" w:rsidRPr="00E41E25" w:rsidRDefault="00997704" w:rsidP="0041741D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838" w:type="dxa"/><w:gridSpan w:val="3"/></w:tcPr><w:p w14:paraId="3C9F2D33" w14:textId="33A2E859" w:rsidR="00997704" w:rsidRPr="00E41E25" w:rsidRDefault="00997704" w:rsidP="0041741D"><w:pPr><w:pStyle w:val="3"/><w:rPr><w:rFonts w:asciiTheme="minorHAnsi" w:eastAsia="微軟正黑體" w:hAnsiTheme="minorHAnsi" w:cstheme="minorHAnsi"/><w:szCs w:val="24"/></w:rPr></w:pPr></w:p></w:tc><w:tc><w:tcPr><w:tcW w:w="946" w:type="dxa"/><w:shd w:val="clear" w:color="auto" w:fill="E0E0E0"/></w:tcPr><w:p w14:paraId="4195C935" w14:textId="77777777" w:rsidR="00997704" w:rsidRPr="00E41E25" w:rsidRDefault="00997704" w:rsidP="0041741D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838" w:type="dxa"/><w:gridSpan w:val="3"/></w:tcPr><w:p w14:paraId="2A54BB44" w14:textId="6CFE1046" w:rsidR="00997704" w:rsidRPr="00E41E25" w:rsidRDefault="00997704" w:rsidP="0041741D"><w:pPr><w:rPr><w:rFonts w:asciiTheme="minorHAnsi" w:eastAsia="微軟正黑體" w:hAnsiTheme="minorHAnsi" w:cstheme="minorHAnsi"/><w:szCs w:val="24"/></w:rPr></w:pPr></w:p></w:tc><w:tc><w:tcPr><w:tcW w:w="946" w:type="dxa"/><w:shd w:val="clear" w:color="auto" w:fill="E0E0E0"/></w:tcPr><w:p w14:paraId="0FA0DE59" w14:textId="77777777" w:rsidR="00997704" w:rsidRPr="00E41E25" w:rsidRDefault="00997704" w:rsidP="0041741D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838" w:type="dxa"/><w:gridSpan w:val="3"/></w:tcPr><w:p w14:paraId="297EAA1D" w14:textId="77777777" w:rsidR="00997704" w:rsidRPr="00E41E25" w:rsidRDefault="00997704" w:rsidP="0041741D"><w:pPr><w:rPr><w:rFonts w:asciiTheme="minorHAnsi" w:eastAsia="微軟正黑體" w:hAnsiTheme="minorHAnsi" w:cstheme="minorHAnsi"/><w:szCs w:val="24"/></w:rPr></w:pPr></w:p></w:tc><w:tc><w:tcPr><w:tcW w:w="946" w:type="dxa"/><w:shd w:val="clear" w:color="auto" w:fill="E0E0E0"/></w:tcPr><w:p w14:paraId="7B50F3B2" w14:textId="77777777" w:rsidR="00997704" w:rsidRPr="00E41E25" w:rsidRDefault="00997704" w:rsidP="0041741D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840" w:type="dxa"/><w:gridSpan w:val="3"/></w:tcPr><w:p w14:paraId="6BA1F9B5" w14:textId="77777777" w:rsidR="00997704" w:rsidRPr="00E41E25" w:rsidRDefault="00997704" w:rsidP="0041741D"><w:pPr><w:rPr><w:rFonts w:asciiTheme="minorHAnsi" w:eastAsia="微軟正黑體" w:hAnsiTheme="minorHAnsi" w:cstheme="minorHAnsi"/><w:szCs w:val="24"/></w:rPr></w:pPr></w:p></w:tc></w:tr></w:tbl><w:p><w:pPr><w:spacing w:before="0" w:after="0" w:line="40" w:lineRule="exact"/></w:pPr></w:p><w:tbl><w:tblPr><w:tblW w:w="1513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shd w:val="clear" w:color="auto" w:fill="CCFFFF"/><w:tblLayout w:type="fixed"/><w:tblLook w:val="01E0" w:firstRow="1" w:lastRow="1" w:firstColumn="1" w:lastColumn="1" w:noHBand="0" w:noVBand="0"/></w:tblPr><w:tblGrid><w:gridCol w:w="946"/><w:gridCol w:w="946"/><w:gridCol w:w="946"/><w:gridCol w:w="946"/><w:gridCol w:w="946"/><w:gridCol w:w="946"/><w:gridCol w:w="946"/><w:gridCol w:w="946"/><w:gridCol w:w="946"/><w:gridCol w:w="946"/><w:gridCol w:w="946"/><w:gridCol w:w="946"/><w:gridCol w:w="946"/><w:gridCol w:w="946"/><w:gridCol w:w="946"/><w:gridCol w:w="948"/></w:tblGrid><w:tr w:rsidR="00AF77EA" w:rsidRPr="00E41E25" w14:paraId="3CE6B324" w14:textId="77777777" w:rsidTr="00FC098F"><w:tblPrEx><w:shd w:val="clear" w:color="auto" w:fill="auto"/></w:tblPrEx><w:trPr><w:gridAfter w:val="1"/><w:wAfter w:w="113" w:type="dxa"/><w:trHeight w:val="546"/></w:trPr><w:tc><w:tcPr><w:tcW w:w="15138" w:type="dxa"/><w:gridSpan w:val="16"/><w:tcBorders><w:bottom w:val="single" w:sz="4" w:space="0" w:color="auto"/></w:tcBorders><w:shd w:val="clear" w:color="auto" w:fill="E6E6E6"/></w:tcPr><w:p w14:paraId="58AB40ED" w14:textId="5A8D7680" w:rsidR="00AF77EA" w:rsidRPr="00E41E25" w:rsidRDefault="00AF77EA" w:rsidP="00080FA7"><w:pPr><w:pageBreakBefore/><w:pStyle w:val="1"/><w:jc w:val="center"/><w:rPr><w:rFonts w:asciiTheme="minorHAnsi" w:eastAsia="微軟正黑體" w:hAnsiTheme="minorHAnsi" w:cstheme="minorHAnsi"/><w:b/><w:szCs w:val="32"/></w:rPr></w:pPr><w:r w:rsidRPr="00E41E25"><w:rPr><w:rFonts w:asciiTheme="minorHAnsi" w:eastAsia="微軟正黑體" w:hAnsiTheme="minorHAnsi" w:cstheme="minorHAnsi"/><w:b/></w:rPr></w:r><w:r w:rsidR="00114351" w:rsidRPr="00E41E25"><w:rPr><w:rFonts w:asciiTheme="minorHAnsi" w:eastAsia="微軟正黑體" w:hAnsiTheme="minorHAnsi" w:cstheme="minorHAnsi"/><w:b/><w:szCs w:val="32"/></w:rPr><w:t>六、T1_ATE Chroma_</w:t></w:r><w:r w:rsidRPr="00E41E25"><w:rPr><w:rFonts w:asciiTheme="minorHAnsi" w:eastAsia="微軟正黑體" w:hAnsiTheme="minorHAnsi" w:cstheme="minorHAnsi"/><w:b/><w:szCs w:val="32"/></w:rPr><w:t>Power good</w:t></w:r><w:r w:rsidR="00080FA7" w:rsidRPr="00E41E25"><w:rPr><w:rFonts w:asciiTheme="minorHAnsi" w:eastAsia="微軟正黑體" w:hAnsiTheme="minorHAnsi" w:cstheme="minorHAnsi"/><w:b/><w:szCs w:val="32"/></w:rPr><w:t>測試</w:t></w:r></w:p></w:tc></w:tr><w:tr w:rsidR="00080FA7" w:rsidRPr="00E41E25" w14:paraId="2B818031" w14:textId="77777777" w:rsidTr="00A23657"><w:tblPrEx><w:shd w:val="clear" w:color="auto" w:fill="auto"/></w:tblPrEx><w:trPr><w:gridAfter w:val="2"/><w:wAfter w:w="187" w:type="dxa"/><w:trHeight w:val="5877"/></w:trPr><w:tc><w:tcPr><w:tcW w:w="7568" w:type="dxa"/><w:gridSpan w:val="8"/></w:tcPr><w:p w14:paraId="6B676047" w14:textId="0A5B2359" w:rsidR="00080FA7" w:rsidRDefault="00E13F31" w:rsidP="00176D7C"><w:pPr><w:jc w:val="center"/><w:rPr><w:rFonts w:asciiTheme="minorHAnsi" w:eastAsia="微軟正黑體" w:hAnsiTheme="minorHAnsi" w:cstheme="minorHAnsi"/><w:noProof/><w:sz w:val="32"/><w:szCs w:val="24"/></w:rPr></w:pPr><w:r w:rsidRPr="00E41E25"><w:rPr><w:rFonts w:asciiTheme="minorHAnsi" w:eastAsia="微軟正黑體" w:hAnsiTheme="minorHAnsi" w:cstheme="minorHAnsi"/><w:noProof/><w:sz w:val="32"/><w:szCs w:val="24"/></w:rPr><mc:AlternateContent><mc:Choice Requires="wps"><w:drawing><wp:anchor distT="0" distB="0" distL="114300" distR="114300" simplePos="0" relativeHeight="251658255" behindDoc="0" locked="0" layoutInCell="1" allowOverlap="1" wp14:anchorId="565377B9" wp14:editId="6567D2CA"><wp:simplePos x="0" y="0"/><wp:positionH relativeFrom="column"><wp:posOffset>635</wp:posOffset></wp:positionH><wp:positionV relativeFrom="paragraph"><wp:posOffset>2461895</wp:posOffset></wp:positionV><wp:extent cx="762000" cy="335280"/><wp:effectExtent l="0" t="457200" r="76200" b="26670"/><wp:wrapNone/><wp:docPr id="45555049" name="語音泡泡: 圓角矩形 2"/><wp:cNvGraphicFramePr/><a:graphic xmlns:a="http://schemas.openxmlformats.org/drawingml/2006/main"><a:graphicData uri="http://schemas.microsoft.com/office/word/2010/wordprocessingShape"><wps:wsp><wps:cNvSpPr/><wps:spPr><a:xfrm><a:off x="0" y="0"/><a:ext cx="762000" cy="335280"/></a:xfrm><a:prstGeom prst="wedgeRoundRectCallout"><a:avLst><a:gd name="adj1" fmla="val 53023"/><a:gd name="adj2" fmla="val -172045"/><a:gd name="adj3" fmla="val 16667"/></a:avLst></a:prstGeom><a:solidFill><a:srgbClr val="FFC000"/></a:solidFill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txbx><w:txbxContent><w:p w14:paraId="4A359995" w14:textId="77777777" w:rsidR="00D80719" w:rsidRPr="0099013D" w:rsidRDefault="00D80719" w:rsidP="00D80719"><w:pPr><w:jc w:val="center"/><w:rPr><w:color w:val="000000" w:themeColor="text1"/><w:sz w:val="16"/><w:szCs w:val="12"/></w:rPr></w:pPr><w:r w:rsidRPr="0099013D"><w:rPr><w:rFonts w:ascii="微軟正黑體" w:eastAsia="微軟正黑體" w:hAnsi="微軟正黑體" w:cs="Arial"/><w:sz w:val="16"/><w:szCs w:val="16"/></w:rPr><w:t></w:t></w:r></w:p><w:p w14:paraId="29DF2DF0" w14:textId="19A42BEB" w:rsidR="00DC7CCB" w:rsidRPr="009C30FF" w:rsidRDefault="00DC7CCB" w:rsidP="00DC7CCB"><w:pPr><w:jc w:val="center"/><w:rPr><w:color w:val="000000" w:themeColor="text1"/></w:rPr></w:pP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type w14:anchorId="565377B9" id="_x0000_t62" coordsize="21600,21600" o:spt="62" adj="1350,25920" path="m3600,qx,3600l0@8@12@24,0@9,,18000qy3600,21600l@6,21600@15@27@7,21600,18000,21600qx21600,18000l21600@9@18@30,21600@8,21600,3600qy18000,l@7,0@21@33@6,xe"><v:stroke joinstyle="miter"/><v:formulas><v:f eqn="sum 10800 0 #0"/><v:f eqn="sum 10800 0 #1"/><v:f eqn="sum #0 0 #1"/><v:f eqn="sum @0 @1 0"/><v:f eqn="sum 21600 0 #0"/><v:f eqn="sum 21600 0 #1"/><v:f eqn="if @0 3600 12600"/><v:f eqn="if @0 9000 18000"/><v:f eqn="if @1 3600 12600"/><v:f eqn="if @1 9000 18000"/><v:f eqn="if @2 0 #0"/><v:f eqn="if @3 @10 0"/><v:f eqn="if #0 0 @11"/><v:f eqn="if @2 @6 #0"/><v:f eqn="if @3 @6 @13"/><v:f eqn="if @5 @6 @14"/><v:f eqn="if @2 #0 21600"/><v:f eqn="if @3 21600 @16"/><v:f eqn="if @4 21600 @17"/><v:f eqn="if @2 #0 @6"/><v:f eqn="if @3 @19 @6"/><v:f eqn="if #1 @6 @20"/><v:f eqn="if @2 @8 #1"/><v:f eqn="if @3 @22 @8"/><v:f eqn="if #0 @8 @23"/><v:f eqn="if @2 21600 #1"/><v:f eqn="if @3 21600 @25"/><v:f eqn="if @5 21600 @26"/><v:f eqn="if @2 #1 @8"/><v:f eqn="if @3 @8 @28"/><v:f eqn="if @4 @8 @29"/><v:f eqn="if @2 #1 0"/><v:f eqn="if @3 @31 0"/><v:f eqn="if #1 0 @32"/><v:f eqn="val #0"/><v:f eqn="val #1"/></v:formulas><v:path o:connecttype="custom" o:connectlocs="10800,0;0,10800;10800,21600;21600,10800;@34,@35" textboxrect="791,791,20809,20809"/><v:handles><v:h position="#0,#1"/></v:handles></v:shapetype><v:shape id="語音泡泡: 圓角矩形 2" o:spid="_x0000_s1063" type="#_x0000_t62" style="position:absolute;left:0;text-align:left;margin-left:.05pt;margin-top:193.85pt;width:60pt;height:26.4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" adj="22253,-26362" fillcolor="#ffc000" strokecolor="#091723 [484]" strokeweight="1pt"><v:textbox><w:txbxContent><w:p w14:paraId="4A359995" w14:textId="77777777" w:rsidR="00D80719" w:rsidRPr="0099013D" w:rsidRDefault="00D80719" w:rsidP="00D80719"><w:pPr><w:jc w:val="center"/><w:rPr><w:color w:val="000000" w:themeColor="text1"/><w:sz w:val="16"/><w:szCs w:val="12"/></w:rPr></w:pPr><w:r w:rsidRPr="0099013D"><w:rPr><w:rFonts w:ascii="微軟正黑體" w:eastAsia="微軟正黑體" w:hAnsi="微軟正黑體" w:cs="Arial"/><w:sz w:val="16"/><w:szCs w:val="16"/></w:rPr><w:t></w:t></w:r></w:p><w:p w14:paraId="29DF2DF0" w14:textId="19A42BEB" w:rsidR="00DC7CCB" w:rsidRPr="009C30FF" w:rsidRDefault="00DC7CCB" w:rsidP="00DC7CCB"><w:pPr><w:jc w:val="center"/><w:rPr><w:color w:val="000000" w:themeColor="text1"/></w:rPr></w:pPr></w:p></w:txbxContent></v:textbox></v:shape></w:pict></mc:Fallback></mc:AlternateContent></w:r><w:r w:rsidRPr="00E41E25"><w:rPr><w:rFonts w:asciiTheme="minorHAnsi" w:eastAsia="微軟正黑體" w:hAnsiTheme="minorHAnsi" w:cstheme="minorHAnsi"/><w:noProof/><w:sz w:val="32"/><w:szCs w:val="24"/></w:rPr><mc:AlternateContent><mc:Choice Requires="wps"><w:drawing><wp:anchor distT="0" distB="0" distL="114300" distR="114300" simplePos="0" relativeHeight="251658254" behindDoc="0" locked="0" layoutInCell="1" allowOverlap="1" wp14:anchorId="3A14FDFB" wp14:editId="64C04EE9"><wp:simplePos x="0" y="0"/><wp:positionH relativeFrom="column"><wp:posOffset>644525</wp:posOffset></wp:positionH><wp:positionV relativeFrom="paragraph"><wp:posOffset>1503680</wp:posOffset></wp:positionV><wp:extent cx="289560" cy="510540"/><wp:effectExtent l="19050" t="19050" r="15240" b="22860"/><wp:wrapNone/><wp:docPr id="1309634313" name="矩形 1"/><wp:cNvGraphicFramePr/><a:graphic xmlns:a="http://schemas.openxmlformats.org/drawingml/2006/main"><a:graphicData uri="http://schemas.microsoft.com/office/word/2010/wordprocessingShape"><wps:wsp><wps:cNvSpPr/><wps:spPr><a:xfrm><a:off x="0" y="0"/><a:ext cx="289560" cy="510540"/></a:xfrm><a:prstGeom prst="rect"><a:avLst/></a:prstGeom><a:noFill/><a:ln w="38100"><a:solidFill><a:srgbClr val="FFC000"/></a:solidFill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/wp:anchor></w:drawing></mc:Choice><mc:Fallback><w:pict><v:rect w14:anchorId="7BA61E49" id="矩形 1" o:spid="_x0000_s1026" style="position:absolute;margin-left:50.75pt;margin-top:118.4pt;width:22.8pt;height:40.2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" filled="f" strokecolor="#ffc000" strokeweight="3pt"/></w:pict></mc:Fallback></mc:AlternateContent></w:r><w:r w:rsidR="001D237B" w:rsidRPr="00E41E25"><w:rPr><w:rFonts w:asciiTheme="minorHAnsi" w:eastAsia="微軟正黑體" w:hAnsiTheme="minorHAnsi" w:cstheme="minorHAnsi"/><w:noProof/><w:sz w:val="32"/><w:szCs w:val="24"/></w:rPr><mc:AlternateContent><mc:Choice Requires="wps"><w:drawing><wp:anchor distT="45720" distB="45720" distL="114300" distR="114300" simplePos="0" relativeHeight="251658262" behindDoc="0" locked="0" layoutInCell="1" allowOverlap="1" wp14:anchorId="46400803" wp14:editId="6D154632"><wp:simplePos x="0" y="0"/><wp:positionH relativeFrom="column"><wp:posOffset>3997325</wp:posOffset></wp:positionH><wp:positionV relativeFrom="paragraph"><wp:posOffset>687070</wp:posOffset></wp:positionV><wp:extent cx="632460" cy="1404620"/><wp:effectExtent l="0" t="0" r="15240" b="26670"/><wp:wrapNone/><wp:docPr id="1614484575" name="文字方塊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632460" cy="1404620"/></a:xfrm><a:prstGeom prst="rect"><a:avLst/></a:prstGeom><a:solidFill><a:srgbClr val="FFFFFF"/></a:solidFill><a:ln w="9525"><a:solidFill><a:srgbClr val="000000"/></a:solidFill><a:miter lim="800000"/><a:headEnd/><a:tailEnd/></a:ln></wps:spPr><wps:txbx><w:txbxContent><w:p w14:paraId="53D6F124" w14:textId="77777777" w:rsidR="001D237B" w:rsidRDefault="001D237B"><w:r><w:rPr><w:rFonts w:hint="eastAsia"/></w:rPr><w:t>24Vdc</w:t></w:r></w:p></w:txbxContent></wps:txbx><wps:bodyPr rot="0" vert="horz" wrap="square" lIns="91440" tIns="45720" rIns="91440" bIns="45720" anchor="t" anchorCtr="0"><a:spAutoFit/></wps:bodyPr></wps:wsp></a:graphicData></a:graphic><wp14:sizeRelH relativeFrom="margin"><wp14:pctWidth>0</wp14:pctWidth></wp14:sizeRelH><wp14:sizeRelV relativeFrom="margin"><wp14:pctHeight>20000</wp14:pctHeight></wp14:sizeRelV></wp:anchor></w:drawing></mc:Choice><mc:Fallback><w:pict><v:shape w14:anchorId="46400803" id="文字方塊 2" o:spid="_x0000_s1064" type="#_x0000_t202" style="position:absolute;left:0;text-align:left;margin-left:314.75pt;margin-top:54.1pt;width:49.8pt;height:110.6pt;z-index:25165826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"><v:textbox style="mso-fit-shape-to-text:t"><w:txbxContent><w:p w14:paraId="53D6F124" w14:textId="77777777" w:rsidR="001D237B" w:rsidRDefault="001D237B"><w:r><w:rPr><w:rFonts w:hint="eastAsia"/></w:rPr><w:t>24Vdc</w:t></w:r></w:p></w:txbxContent></v:textbox></v:shape></w:pict></mc:Fallback></mc:AlternateContent></w:r><w:r w:rsidR="007C1CCA" w:rsidRPr="00E41E25"><w:rPr><w:rFonts w:asciiTheme="minorHAnsi" w:eastAsia="微軟正黑體" w:hAnsiTheme="minorHAnsi" w:cstheme="minorHAnsi"/><w:noProof/><w:sz w:val="32"/><w:szCs w:val="24"/></w:rPr><mc:AlternateContent><mc:Choice Requires="wps"><w:drawing><wp:anchor distT="0" distB="0" distL="114300" distR="114300" simplePos="0" relativeHeight="251658257" behindDoc="0" locked="0" layoutInCell="1" allowOverlap="1" wp14:anchorId="79938576" wp14:editId="4FC45F86"><wp:simplePos x="0" y="0"/><wp:positionH relativeFrom="column"><wp:posOffset>3319145</wp:posOffset></wp:positionH><wp:positionV relativeFrom="paragraph"><wp:posOffset>1680845</wp:posOffset></wp:positionV><wp:extent cx="762000" cy="335280"/><wp:effectExtent l="0" t="514350" r="19050" b="26670"/><wp:wrapNone/><wp:docPr id="1378114142" name="語音泡泡: 圓角矩形 2"/><wp:cNvGraphicFramePr/><a:graphic xmlns:a="http://schemas.openxmlformats.org/drawingml/2006/main"><a:graphicData uri="http://schemas.microsoft.com/office/word/2010/wordprocessingShape"><wps:wsp><wps:cNvSpPr/><wps:spPr><a:xfrm><a:off x="0" y="0"/><a:ext cx="762000" cy="335280"/></a:xfrm><a:prstGeom prst="wedgeRoundRectCallout"><a:avLst><a:gd name="adj1" fmla="val 4023"/><a:gd name="adj2" fmla="val -190227"/><a:gd name="adj3" fmla="val 16667"/></a:avLst></a:prstGeom><a:solidFill><a:srgbClr val="FF0000"/></a:solidFill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txbx><w:txbxContent><w:p w14:paraId="79EB7CFC" w14:textId="77777777" w:rsidR="00AD60DB" w:rsidRPr="0099013D" w:rsidRDefault="00AD60DB" w:rsidP="00AD60DB"><w:pPr><w:jc w:val="center"/><w:rPr><w:color w:val="FFFFFF" w:themeColor="background1"/><w:sz w:val="18"/><w:szCs w:val="14"/></w:rPr></w:pPr><w:r w:rsidRPr="0099013D"><w:rPr><w:rFonts w:ascii="微軟正黑體" w:eastAsia="微軟正黑體" w:hAnsi="微軟正黑體"/><w:sz w:val="18"/><w:szCs w:val="14"/></w:rPr><w:t>aa</w:t></w:r></w:p><w:p w14:paraId="71F20981" w14:textId="044F869A" w:rsidR="00DC7CCB" w:rsidRPr="003A6FB6" w:rsidRDefault="00DC7CCB" w:rsidP="00DC7CCB"><w:pPr><w:jc w:val="center"/><w:rPr><w:color w:val="FFFFFF" w:themeColor="background1"/></w:rPr></w:pP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79938576" id="_x0000_s1065" type="#_x0000_t62" style="position:absolute;left:0;text-align:left;margin-left:261.35pt;margin-top:132.35pt;width:60pt;height:26.4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" adj="11669,-30289" fillcolor="red" strokecolor="#091723 [484]" strokeweight="1pt"><v:textbox><w:txbxContent><w:p w14:paraId="79EB7CFC" w14:textId="77777777" w:rsidR="00AD60DB" w:rsidRPr="0099013D" w:rsidRDefault="00AD60DB" w:rsidP="00AD60DB"><w:pPr><w:jc w:val="center"/><w:rPr><w:color w:val="FFFFFF" w:themeColor="background1"/><w:sz w:val="18"/><w:szCs w:val="14"/></w:rPr></w:pPr><w:r w:rsidRPr="0099013D"><w:rPr><w:rFonts w:ascii="微軟正黑體" w:eastAsia="微軟正黑體" w:hAnsi="微軟正黑體"/><w:sz w:val="18"/><w:szCs w:val="14"/></w:rPr><w:t>aa</w:t></w:r></w:p><w:p w14:paraId="71F20981" w14:textId="044F869A" w:rsidR="00DC7CCB" w:rsidRPr="003A6FB6" w:rsidRDefault="00DC7CCB" w:rsidP="00DC7CCB"><w:pPr><w:jc w:val="center"/><w:rPr><w:color w:val="FFFFFF" w:themeColor="background1"/></w:rPr></w:pPr></w:p></w:txbxContent></v:textbox></v:shape></w:pict></mc:Fallback></mc:AlternateContent></w:r><w:r w:rsidR="00DC7CCB" w:rsidRPr="00E41E25"><w:rPr><w:rFonts w:asciiTheme="minorHAnsi" w:eastAsia="微軟正黑體" w:hAnsiTheme="minorHAnsi" w:cstheme="minorHAnsi"/><w:noProof/><w:sz w:val="32"/><w:szCs w:val="24"/></w:rPr><mc:AlternateContent><mc:Choice Requires="wps"><w:drawing><wp:anchor distT="0" distB="0" distL="114300" distR="114300" simplePos="0" relativeHeight="251658256" behindDoc="0" locked="0" layoutInCell="1" allowOverlap="1" wp14:anchorId="2D521BEC" wp14:editId="78EF2B40"><wp:simplePos x="0" y="0"/><wp:positionH relativeFrom="column"><wp:posOffset>3131185</wp:posOffset></wp:positionH><wp:positionV relativeFrom="paragraph"><wp:posOffset>930275</wp:posOffset></wp:positionV><wp:extent cx="289560" cy="510540"/><wp:effectExtent l="19050" t="19050" r="15240" b="22860"/><wp:wrapNone/><wp:docPr id="1889252932" name="矩形 1"/><wp:cNvGraphicFramePr/><a:graphic xmlns:a="http://schemas.openxmlformats.org/drawingml/2006/main"><a:graphicData uri="http://schemas.microsoft.com/office/word/2010/wordprocessingShape"><wps:wsp><wps:cNvSpPr/><wps:spPr><a:xfrm><a:off x="0" y="0"/><a:ext cx="289560" cy="510540"/></a:xfrm><a:prstGeom prst="rect"><a:avLst/></a:prstGeom><a:noFill/><a:ln w="38100"><a:solidFill><a:srgbClr val="FF0000"/></a:solidFill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/wp:anchor></w:drawing></mc:Choice><mc:Fallback><w:pict><v:rect w14:anchorId="519870C3" id="矩形 1" o:spid="_x0000_s1026" style="position:absolute;margin-left:246.55pt;margin-top:73.25pt;width:22.8pt;height:40.2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" filled="f" strokecolor="red" strokeweight="3pt"/></w:pict></mc:Fallback></mc:AlternateContent></w:r><w:r w:rsidR="00DC7CCB" w:rsidRPr="00E41E25"><w:rPr><w:rFonts w:asciiTheme="minorHAnsi" w:eastAsia="微軟正黑體" w:hAnsiTheme="minorHAnsi" w:cstheme="minorHAnsi"/><w:b/><w:noProof/><w:color w:val="FF0000"/><w:sz w:val="48"/><w:szCs w:val="48"/></w:rPr><w:drawing><wp:anchor distT="0" distB="0" distL="114300" distR="114300" simplePos="0" relativeHeight="251658259" behindDoc="0" locked="0" layoutInCell="1" allowOverlap="1" wp14:anchorId="1AD40647" wp14:editId="552FF353"><wp:simplePos x="0" y="0"/><wp:positionH relativeFrom="column"><wp:posOffset>4040505</wp:posOffset></wp:positionH><wp:positionV relativeFrom="paragraph"><wp:posOffset>979805</wp:posOffset></wp:positionV><wp:extent cx="601980" cy="312420"/><wp:effectExtent l="0" t="0" r="7620" b="0"/><wp:wrapNone/><wp:docPr id="1025884557" name="圖片 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051020258" name=""/><pic:cNvPicPr/></pic:nvPicPr><pic:blipFill><a:blip r:embed="rId41"><a:extLst><a:ext uri="{28A0092B-C50C-407E-A947-70E740481C1C}"><a14:useLocalDpi xmlns:a14="http://schemas.microsoft.com/office/drawing/2010/main" val="0"/></a:ext></a:extLst></a:blip><a:stretch><a:fillRect/></a:stretch></pic:blipFill><pic:spPr><a:xfrm><a:off x="0" y="0"/><a:ext cx="601980" cy="312420"/></a:xfrm><a:prstGeom prst="rect"><a:avLst/></a:prstGeom></pic:spPr></pic:pic></a:graphicData></a:graphic><wp14:sizeRelH relativeFrom="page"><wp14:pctWidth>0</wp14:pctWidth></wp14:sizeRelH><wp14:sizeRelV relativeFrom="page"><wp14:pctHeight>0</wp14:pctHeight></wp14:sizeRelV></wp:anchor></w:drawing></w:r><w:r w:rsidR="00DC7CCB" w:rsidRPr="00E41E25"><w:rPr><w:rFonts w:asciiTheme="minorHAnsi" w:eastAsia="微軟正黑體" w:hAnsiTheme="minorHAnsi" w:cstheme="minorHAnsi"/><w:b/><w:noProof/><w:color w:val="FF0000"/><w:sz w:val="48"/><w:szCs w:val="48"/></w:rPr><mc:AlternateContent><mc:Choice Requires="wps"><w:drawing><wp:anchor distT="0" distB="0" distL="114300" distR="114300" simplePos="0" relativeHeight="251658260" behindDoc="0" locked="0" layoutInCell="1" allowOverlap="1" wp14:anchorId="7BEC9F0A" wp14:editId="2B969AA9"><wp:simplePos x="0" y="0"/><wp:positionH relativeFrom="column"><wp:posOffset>3441065</wp:posOffset></wp:positionH><wp:positionV relativeFrom="paragraph"><wp:posOffset>1166495</wp:posOffset></wp:positionV><wp:extent cx="586740" cy="0"/><wp:effectExtent l="19050" t="19050" r="3810" b="19050"/><wp:wrapNone/><wp:docPr id="686590591" name="直線接點 3"/><wp:cNvGraphicFramePr/><a:graphic xmlns:a="http://schemas.openxmlformats.org/drawingml/2006/main"><a:graphicData uri="http://schemas.microsoft.com/office/word/2010/wordprocessingShape"><wps:wsp><wps:cNvCnPr/><wps:spPr><a:xfrm flipH="1"><a:off x="0" y="0"/><a:ext cx="586740" cy="0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/wp:anchor></w:drawing></mc:Choice><mc:Fallback><w:pict><v:line w14:anchorId="073AA211" id="直線接點 3" o:spid="_x0000_s1026" style="position:absolute;flip:x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95pt,91.85pt" to="317.15pt,91.85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" strokecolor="red" strokeweight="2.25pt"><v:stroke joinstyle="miter"/></v:line></w:pict></mc:Fallback></mc:AlternateContent></w:r><w:r w:rsidR="00734166" w:rsidRPr="00E41E25"><w:rPr><w:rFonts w:asciiTheme="minorHAnsi" w:eastAsia="微軟正黑體" w:hAnsiTheme="minorHAnsi" w:cstheme="minorHAnsi"/><w:noProof/><w:sz w:val="32"/><w:szCs w:val="24"/></w:rPr><w:t>Power Good 1</w:t></w:r><w:r w:rsidR="00734166" w:rsidRPr="00E41E25"><w:rPr><w:rFonts w:asciiTheme="minorHAnsi" w:eastAsia="微軟正黑體" w:hAnsiTheme="minorHAnsi" w:cstheme="minorHAnsi"/><w:noProof/><w:sz w:val="32"/><w:szCs w:val="24"/></w:rPr><w:t>測試</w:t></w:r></w:p><w:p w14:paraId="4BCC42D0" w14:textId="77777777" w:rsidR="00C93D62" w:rsidRDefault="00C93D62" w:rsidP="00176D7C"><w:pPr><w:jc w:val="center"/><w:rPr><w:rFonts w:asciiTheme="minorHAnsi" w:eastAsia="微軟正黑體" w:hAnsiTheme="minorHAnsi" w:cstheme="minorHAnsi"/><w:noProof/><w:sz w:val="32"/><w:szCs w:val="24"/></w:rPr></w:pPr></w:p><w:p w14:paraId="11ACBBB0" w14:textId="77777777" w:rsidR="00C93D62" w:rsidRDefault="00C93D62" w:rsidP="00176D7C"><w:pPr><w:jc w:val="center"/><w:rPr><w:rFonts w:asciiTheme="minorHAnsi" w:eastAsia="微軟正黑體" w:hAnsiTheme="minorHAnsi" w:cstheme="minorHAnsi"/><w:noProof/><w:sz w:val="32"/><w:szCs w:val="24"/></w:rPr></w:pPr></w:p><w:p w14:paraId="30D9EDAA" w14:textId="77777777" w:rsidR="00C93D62" w:rsidRDefault="00C93D62" w:rsidP="00176D7C"><w:pPr><w:jc w:val="center"/><w:rPr><w:rFonts w:asciiTheme="minorHAnsi" w:eastAsia="微軟正黑體" w:hAnsiTheme="minorHAnsi" w:cstheme="minorHAnsi"/><w:noProof/><w:sz w:val="32"/><w:szCs w:val="24"/></w:rPr></w:pPr></w:p><w:p w14:paraId="37EC587B" w14:textId="77777777" w:rsidR="00C93D62" w:rsidRDefault="00C93D62" w:rsidP="00176D7C"><w:pPr><w:jc w:val="center"/><w:rPr><w:rFonts w:asciiTheme="minorHAnsi" w:eastAsia="微軟正黑體" w:hAnsiTheme="minorHAnsi" w:cstheme="minorHAnsi"/><w:noProof/><w:sz w:val="32"/><w:szCs w:val="24"/></w:rPr></w:pPr></w:p><w:p w14:paraId="4DAF6537" w14:textId="77777777" w:rsidR="00C93D62" w:rsidRDefault="00C93D62" w:rsidP="00C93D62"><w:pPr><w:rPr><w:rFonts w:ascii="微軟正黑體" w:eastAsia="微軟正黑體" w:hAnsi="微軟正黑體"/><w:noProof/></w:rPr></w:pPr></w:p><w:p w14:paraId="0EA385DA" w14:textId="5CCAD54B" w:rsidR="00C93D62" w:rsidRPr="00E41E25" w:rsidRDefault="00C93D62" w:rsidP="00C93D62"><w:pPr><w:jc w:val="center"/><w:rPr><w:rFonts w:asciiTheme="minorHAnsi" w:eastAsia="微軟正黑體" w:hAnsiTheme="minorHAnsi" w:cstheme="minorHAnsi"/><w:noProof/></w:rPr></w:pPr><w:r w:rsidRPr="001A3D18"><w:rPr><w:rFonts w:ascii="微軟正黑體" w:eastAsia="微軟正黑體" w:hAnsi="微軟正黑體"/><w:noProof/></w:rPr><w:t></w:t></w:r></w:p></w:tc><w:tc><w:tcPr><w:tcW w:w="7570" w:type="dxa"/><w:gridSpan w:val="8"/></w:tcPr><w:p w14:paraId="64940DBE" w14:textId="039CEFFB" w:rsidR="00080FA7" w:rsidRDefault="001D237B" w:rsidP="00734166"><w:pPr><w:jc w:val="center"/><w:rPr><w:rFonts w:asciiTheme="minorHAnsi" w:eastAsia="微軟正黑體" w:hAnsiTheme="minorHAnsi" w:cstheme="minorHAnsi"/><w:noProof/><w:sz w:val="32"/><w:szCs w:val="24"/></w:rPr></w:pPr><w:r w:rsidRPr="00E41E25"><w:rPr><w:rFonts w:asciiTheme="minorHAnsi" w:eastAsia="微軟正黑體" w:hAnsiTheme="minorHAnsi" w:cstheme="minorHAnsi"/><w:noProof/><w:sz w:val="32"/><w:szCs w:val="24"/></w:rPr><mc:AlternateContent><mc:Choice Requires="wps"><w:drawing><wp:anchor distT="45720" distB="45720" distL="114300" distR="114300" simplePos="0" relativeHeight="251658261" behindDoc="0" locked="0" layoutInCell="1" allowOverlap="1" wp14:anchorId="30DA1C14" wp14:editId="36AF168C"><wp:simplePos x="0" y="0"/><wp:positionH relativeFrom="column"><wp:posOffset>4029710</wp:posOffset></wp:positionH><wp:positionV relativeFrom="paragraph"><wp:posOffset>740410</wp:posOffset></wp:positionV><wp:extent cx="632460" cy="1404620"/><wp:effectExtent l="0" t="0" r="15240" b="26670"/><wp:wrapNone/><wp:docPr id="342435669" name="文字方塊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632460" cy="1404620"/></a:xfrm><a:prstGeom prst="rect"><a:avLst/></a:prstGeom><a:solidFill><a:srgbClr val="FFFFFF"/></a:solidFill><a:ln w="9525"><a:solidFill><a:srgbClr val="000000"/></a:solidFill><a:miter lim="800000"/><a:headEnd/><a:tailEnd/></a:ln></wps:spPr><wps:txbx><w:txbxContent><w:p w14:paraId="15A6CBA1" w14:textId="6819CC85" w:rsidR="001D237B" w:rsidRDefault="001D237B"><w:r><w:rPr><w:rFonts w:hint="eastAsia"/></w:rPr><w:t>24Vdc</w:t></w:r></w:p></w:txbxContent></wps:txbx><wps:bodyPr rot="0" vert="horz" wrap="square" lIns="91440" tIns="45720" rIns="91440" bIns="45720" anchor="t" anchorCtr="0"><a:spAutoFit/></wps:bodyPr></wps:wsp></a:graphicData></a:graphic><wp14:sizeRelH relativeFrom="margin"><wp14:pctWidth>0</wp14:pctWidth></wp14:sizeRelH><wp14:sizeRelV relativeFrom="margin"><wp14:pctHeight>20000</wp14:pctHeight></wp14:sizeRelV></wp:anchor></w:drawing></mc:Choice><mc:Fallback><w:pict><v:shape w14:anchorId="30DA1C14" id="_x0000_s1066" type="#_x0000_t202" style="position:absolute;left:0;text-align:left;margin-left:317.3pt;margin-top:58.3pt;width:49.8pt;height:110.6pt;z-index:25165826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"><v:textbox style="mso-fit-shape-to-text:t"><w:txbxContent><w:p w14:paraId="15A6CBA1" w14:textId="6819CC85" w:rsidR="001D237B" w:rsidRDefault="001D237B"><w:r><w:rPr><w:rFonts w:hint="eastAsia"/></w:rPr><w:t>24Vdc</w:t></w:r></w:p></w:txbxContent></v:textbox></v:shape></w:pict></mc:Fallback></mc:AlternateContent></w:r><w:r w:rsidR="00734166" w:rsidRPr="00E41E25"><w:rPr><w:rFonts w:asciiTheme="minorHAnsi" w:eastAsia="微軟正黑體" w:hAnsiTheme="minorHAnsi" w:cstheme="minorHAnsi"/><w:noProof/><w:sz w:val="32"/><w:szCs w:val="24"/></w:rPr><w:t>Power Good 2</w:t></w:r><w:r w:rsidR="00734166" w:rsidRPr="00E41E25"><w:rPr><w:rFonts w:asciiTheme="minorHAnsi" w:eastAsia="微軟正黑體" w:hAnsiTheme="minorHAnsi" w:cstheme="minorHAnsi"/><w:noProof/><w:sz w:val="32"/><w:szCs w:val="24"/></w:rPr><w:t>測試</w:t></w:r></w:p><w:p w14:paraId="4B1D4B82" w14:textId="77777777" w:rsidR="00C93D62" w:rsidRDefault="00C93D62" w:rsidP="00734166"><w:pPr><w:jc w:val="center"/><w:rPr><w:rFonts w:asciiTheme="minorHAnsi" w:eastAsia="微軟正黑體" w:hAnsiTheme="minorHAnsi" w:cstheme="minorHAnsi"/><w:noProof/><w:sz w:val="32"/><w:szCs w:val="24"/></w:rPr></w:pPr></w:p><w:p w14:paraId="50A30F2B" w14:textId="77777777" w:rsidR="00C93D62" w:rsidRDefault="00C93D62" w:rsidP="00734166"><w:pPr><w:jc w:val="center"/><w:rPr><w:rFonts w:asciiTheme="minorHAnsi" w:eastAsia="微軟正黑體" w:hAnsiTheme="minorHAnsi" w:cstheme="minorHAnsi"/><w:noProof/><w:sz w:val="32"/><w:szCs w:val="24"/></w:rPr></w:pPr></w:p><w:p w14:paraId="31AA230C" w14:textId="1A049C60" w:rsidR="00C93D62" w:rsidRDefault="004936F2" w:rsidP="00734166"><w:pPr><w:jc w:val="center"/><w:rPr><w:rFonts w:asciiTheme="minorHAnsi" w:eastAsia="微軟正黑體" w:hAnsiTheme="minorHAnsi" w:cstheme="minorHAnsi"/><w:noProof/><w:sz w:val="32"/><w:szCs w:val="24"/></w:rPr></w:pPr><w:r w:rsidRPr="00E41E25"><w:rPr><w:rFonts w:asciiTheme="minorHAnsi" w:eastAsia="微軟正黑體" w:hAnsiTheme="minorHAnsi" w:cstheme="minorHAnsi"/><w:noProof/><w:sz w:val="32"/><w:szCs w:val="24"/></w:rPr><mc:AlternateContent><mc:Choice Requires="wpg"><w:drawing><wp:anchor distT="0" distB="0" distL="114300" distR="114300" simplePos="0" relativeHeight="251658253" behindDoc="0" locked="0" layoutInCell="1" allowOverlap="1" wp14:anchorId="2CB917C2" wp14:editId="31F448E3"><wp:simplePos x="0" y="0"/><wp:positionH relativeFrom="column"><wp:posOffset>85725</wp:posOffset></wp:positionH><wp:positionV relativeFrom="paragraph"><wp:posOffset>114300</wp:posOffset></wp:positionV><wp:extent cx="4601845" cy="1854200"/><wp:effectExtent l="0" t="19050" r="8255" b="12700"/><wp:wrapNone/><wp:docPr id="767047989" name="群組 4"/><wp:cNvGraphicFramePr/><a:graphic xmlns:a="http://schemas.openxmlformats.org/drawingml/2006/main"><a:graphicData uri="http://schemas.microsoft.com/office/word/2010/wordprocessingGroup"><wpg:wgp><wpg:cNvGrpSpPr/><wpg:grpSpPr><a:xfrm><a:off x="0" y="0"/><a:ext cx="4601845" cy="1854200"/><a:chOff x="-14630" y="262890"/><a:chExt cx="4601870" cy="1854556"/></a:xfrm></wpg:grpSpPr><wps:wsp><wps:cNvPr id="1545207481" name="矩形 1"/><wps:cNvSpPr/><wps:spPr><a:xfrm><a:off x="582930" y="844143"/><a:ext cx="289560" cy="510540"/></a:xfrm><a:prstGeom prst="rect"><a:avLst/></a:prstGeom><a:noFill/><a:ln w="38100"><a:solidFill><a:srgbClr val="FFC000"/></a:solidFill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1268649689" name="語音泡泡: 圓角矩形 2"/><wps:cNvSpPr/><wps:spPr><a:xfrm><a:off x="-14630" y="1782166"/><a:ext cx="762000" cy="335280"/></a:xfrm><a:prstGeom prst="wedgeRoundRectCallout"><a:avLst><a:gd name="adj1" fmla="val 53023"/><a:gd name="adj2" fmla="val -172045"/><a:gd name="adj3" fmla="val 16667"/></a:avLst></a:prstGeom><a:solidFill><a:srgbClr val="FFC000"/></a:solidFill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txbx><w:txbxContent><w:p w14:paraId="55B7D838" w14:textId="77777777" w:rsidR="00D80719" w:rsidRPr="0099013D" w:rsidRDefault="00D80719" w:rsidP="00D80719"><w:pPr><w:jc w:val="center"/><w:rPr><w:color w:val="000000" w:themeColor="text1"/><w:sz w:val="16"/><w:szCs w:val="12"/></w:rPr></w:pPr><w:r w:rsidRPr="0099013D"><w:rPr><w:rFonts w:ascii="微軟正黑體" w:eastAsia="微軟正黑體" w:hAnsi="微軟正黑體" w:cs="Arial"/><w:sz w:val="16"/><w:szCs w:val="16"/></w:rPr><w:t></w:t></w:r></w:p><w:p w14:paraId="1F9F328B" w14:textId="09F34C03" w:rsidR="009C30FF" w:rsidRPr="009C30FF" w:rsidRDefault="009C30FF" w:rsidP="009C30FF"><w:pPr><w:jc w:val="center"/><w:rPr><w:color w:val="000000" w:themeColor="text1"/></w:rPr></w:pP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150019894" name="矩形 1"/><wps:cNvSpPr/><wps:spPr><a:xfrm><a:off x="3074670" y="262890"/><a:ext cx="289560" cy="510540"/></a:xfrm><a:prstGeom prst="rect"><a:avLst/></a:prstGeom><a:noFill/><a:ln w="38100"><a:solidFill><a:srgbClr val="FF0000"/></a:solidFill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1564063788" name="語音泡泡: 圓角矩形 2"/><wps:cNvSpPr/><wps:spPr><a:xfrm><a:off x="3108960" y="971550"/><a:ext cx="762000" cy="335280"/></a:xfrm><a:prstGeom prst="wedgeRoundRectCallout"><a:avLst><a:gd name="adj1" fmla="val 4023"/><a:gd name="adj2" fmla="val -190227"/><a:gd name="adj3" fmla="val 16667"/></a:avLst></a:prstGeom><a:solidFill><a:srgbClr val="FF0000"/></a:solidFill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txbx><w:txbxContent><w:p w14:paraId="0F05C282" w14:textId="77777777" w:rsidR="00AD60DB" w:rsidRPr="0099013D" w:rsidRDefault="00AD60DB" w:rsidP="00AD60DB"><w:pPr><w:jc w:val="center"/><w:rPr><w:color w:val="FFFFFF" w:themeColor="background1"/><w:sz w:val="18"/><w:szCs w:val="14"/></w:rPr></w:pPr><w:r w:rsidRPr="0099013D"><w:rPr><w:rFonts w:ascii="微軟正黑體" w:eastAsia="微軟正黑體" w:hAnsi="微軟正黑體"/><w:sz w:val="18"/><w:szCs w:val="14"/></w:rPr><w:t>aa</w:t></w:r></w:p><w:p w14:paraId="1B58DF7F" w14:textId="16DBF2FE" w:rsidR="001171B6" w:rsidRPr="003A6FB6" w:rsidRDefault="001171B6" w:rsidP="009C30FF"><w:pPr><w:jc w:val="center"/><w:rPr><w:color w:val="FFFFFF" w:themeColor="background1"/></w:rPr></w:pP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pic:pic xmlns:pic="http://schemas.openxmlformats.org/drawingml/2006/picture"><pic:nvPicPr><pic:cNvPr id="1051020258" name="圖片 1"/><pic:cNvPicPr><a:picLocks noChangeAspect="1"/></pic:cNvPicPr></pic:nvPicPr><pic:blipFill><a:blip r:embed="rId41"><a:extLst><a:ext uri="{28A0092B-C50C-407E-A947-70E740481C1C}"><a14:useLocalDpi xmlns:a14="http://schemas.microsoft.com/office/drawing/2010/main" val="0"/></a:ext></a:extLst></a:blip><a:stretch><a:fillRect/></a:stretch></pic:blipFill><pic:spPr><a:xfrm><a:off x="3985260" y="335280"/><a:ext cx="601980" cy="312420"/></a:xfrm><a:prstGeom prst="rect"><a:avLst/></a:prstGeom></pic:spPr></pic:pic><wps:wsp><wps:cNvPr id="105275545" name="直線接點 3"/><wps:cNvCnPr/><wps:spPr><a:xfrm flipH="1"><a:off x="3379470" y="499110"/><a:ext cx="586740" cy="0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wpg:wgp></a:graphicData></a:graphic><wp14:sizeRelH relativeFrom="margin"><wp14:pctWidth>0</wp14:pctWidth></wp14:sizeRelH><wp14:sizeRelV relativeFrom="margin"><wp14:pctHeight>0</wp14:pctHeight></wp14:sizeRelV></wp:anchor></w:drawing></mc:Choice><mc:Fallback><w:pict><v:group w14:anchorId="2CB917C2" id="群組 4" o:spid="_x0000_s1067" style="position:absolute;left:0;text-align:left;margin-left:6.75pt;margin-top:9pt;width:362.35pt;height:146pt;z-index:251658253;mso-position-horizontal-relative:text;mso-position-vertical-relative:text;mso-width-relative:margin;mso-height-relative:margin" coordorigin="-146,2628" coordsize="46018,18545" o:gfxdata="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"><v:rect id="矩形 1" o:spid="_x0000_s1068" style="position:absolute;left:5829;top:8441;width:2895;height:5105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" filled="f" strokecolor="#ffc000" strokeweight="3pt"/><v:shape id="_x0000_s1069" type="#_x0000_t62" style="position:absolute;left:-146;top:17821;width:7619;height:3353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" adj="22253,-26362" fillcolor="#ffc000" strokecolor="#091723 [484]" strokeweight="1pt"><v:textbox><w:txbxContent><w:p w14:paraId="55B7D838" w14:textId="77777777" w:rsidR="00D80719" w:rsidRPr="0099013D" w:rsidRDefault="00D80719" w:rsidP="00D80719"><w:pPr><w:jc w:val="center"/><w:rPr><w:color w:val="000000" w:themeColor="text1"/><w:sz w:val="16"/><w:szCs w:val="12"/></w:rPr></w:pPr><w:r w:rsidRPr="0099013D"><w:rPr><w:rFonts w:ascii="微軟正黑體" w:eastAsia="微軟正黑體" w:hAnsi="微軟正黑體" w:cs="Arial"/><w:sz w:val="16"/><w:szCs w:val="16"/></w:rPr><w:t></w:t></w:r></w:p><w:p w14:paraId="1F9F328B" w14:textId="09F34C03" w:rsidR="009C30FF" w:rsidRPr="009C30FF" w:rsidRDefault="009C30FF" w:rsidP="009C30FF"><w:pPr><w:jc w:val="center"/><w:rPr><w:color w:val="000000" w:themeColor="text1"/></w:rPr></w:pPr></w:p></w:txbxContent></v:textbox></v:shape><v:rect id="矩形 1" o:spid="_x0000_s1070" style="position:absolute;left:30746;top:2628;width:2896;height:5106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" filled="f" strokecolor="red" strokeweight="3pt"/><v:shape id="_x0000_s1071" type="#_x0000_t62" style="position:absolute;left:31089;top:9715;width:7620;height:3353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" adj="11669,-30289" fillcolor="red" strokecolor="#091723 [484]" strokeweight="1pt"><v:textbox><w:txbxContent><w:p w14:paraId="0F05C282" w14:textId="77777777" w:rsidR="00AD60DB" w:rsidRPr="0099013D" w:rsidRDefault="00AD60DB" w:rsidP="00AD60DB"><w:pPr><w:jc w:val="center"/><w:rPr><w:color w:val="FFFFFF" w:themeColor="background1"/><w:sz w:val="18"/><w:szCs w:val="14"/></w:rPr></w:pPr><w:r w:rsidRPr="0099013D"><w:rPr><w:rFonts w:ascii="微軟正黑體" w:eastAsia="微軟正黑體" w:hAnsi="微軟正黑體"/><w:sz w:val="18"/><w:szCs w:val="14"/></w:rPr><w:t>aa</w:t></w:r></w:p><w:p w14:paraId="1B58DF7F" w14:textId="16DBF2FE" w:rsidR="001171B6" w:rsidRPr="003A6FB6" w:rsidRDefault="001171B6" w:rsidP="009C30FF"><w:pPr><w:jc w:val="center"/><w:rPr><w:color w:val="FFFFFF" w:themeColor="background1"/></w:rPr></w:pPr></w:p></w:txbxContent></v:textbox></v:shape><v:shapetype id="_x0000_t75" coordsize="21600,21600" o:spt="75" o:preferrelative="t" path="m@4@5l@4@11@9@11@9@5xe" filled="f" stroked="f"><v:stroke joinstyle="miter"/><v:formulas><v:f eqn="if lineDrawn pixelLineWidth 0"/><v:f eqn="sum @0 1 0"/><v:f eqn="sum 0 0 @1"/><v:f eqn="prod @2 1 2"/><v:f eqn="prod @3 21600 pixelWidth"/><v:f eqn="prod @3 21600 pixelHeight"/><v:f eqn="sum @0 0 1"/><v:f eqn="prod @6 1 2"/><v:f eqn="prod @7 21600 pixelWidth"/><v:f eqn="sum @8 21600 0"/><v:f eqn="prod @7 21600 pixelHeight"/><v:f eqn="sum @10 21600 0"/></v:formulas><v:path o:extrusionok="f" gradientshapeok="t" o:connecttype="rect"/><o:lock v:ext="edit" aspectratio="t"/></v:shapetype><v:shape id="圖片 1" o:spid="_x0000_s1072" type="#_x0000_t75" style="position:absolute;left:39852;top:3352;width:6020;height:3125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"><v:imagedata r:id="rId42" o:title=""/></v:shape><v:line id="直線接點 3" o:spid="_x0000_s1073" style="position:absolute;flip:x;visibility:visible;mso-wrap-style:square" from="33794,4991" to="39662,4991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" strokecolor="red" strokeweight="2.25pt"><v:stroke joinstyle="miter"/></v:line></v:group></w:pict></mc:Fallback></mc:AlternateContent></w:r></w:p><w:p w14:paraId="53F89961" w14:textId="77777777" w:rsidR="00C93D62" w:rsidRDefault="00C93D62" w:rsidP="00734166"><w:pPr><w:jc w:val="center"/><w:rPr><w:rFonts w:asciiTheme="minorHAnsi" w:eastAsia="微軟正黑體" w:hAnsiTheme="minorHAnsi" w:cstheme="minorHAnsi"/><w:noProof/><w:sz w:val="32"/><w:szCs w:val="24"/></w:rPr></w:pPr></w:p><w:p w14:paraId="76B4C47B" w14:textId="77777777" w:rsidR="00C93D62" w:rsidRDefault="00C93D62" w:rsidP="00C93D62"><w:pPr><w:rPr><w:rFonts w:ascii="微軟正黑體" w:eastAsia="微軟正黑體" w:hAnsi="微軟正黑體"/><w:noProof/></w:rPr></w:pPr></w:p><w:p w14:paraId="3252BF4B" w14:textId="0FE2A98F" w:rsidR="00C93D62" w:rsidRPr="00E41E25" w:rsidRDefault="00C93D62" w:rsidP="00C93D62"><w:pPr><w:jc w:val="center"/><w:rPr><w:rFonts w:asciiTheme="minorHAnsi" w:eastAsia="微軟正黑體" w:hAnsiTheme="minorHAnsi" w:cstheme="minorHAnsi"/><w:b/></w:rPr></w:pPr><w:r w:rsidRPr="001A3D18"><w:rPr><w:rFonts w:ascii="微軟正黑體" w:eastAsia="微軟正黑體" w:hAnsi="微軟正黑體"/><w:noProof/></w:rPr><w:t></w:t></w:r></w:p></w:tc></w:tr><w:tr w:rsidR="00080FA7" w:rsidRPr="00E41E25" w14:paraId="4C03568E" w14:textId="77777777" w:rsidTr="00271D0E"><w:tblPrEx><w:shd w:val="clear" w:color="auto" w:fill="auto"/></w:tblPrEx><w:trPr><w:gridAfter w:val="2"/><w:wAfter w:w="187" w:type="dxa"/><w:trHeight w:val="1810"/></w:trPr><w:tc><w:tcPr><w:tcW w:w="15138" w:type="dxa"/><w:gridSpan w:val="16"/><w:tcBorders><w:bottom w:val="single" w:sz="4" w:space="0" w:color="auto"/></w:tcBorders></w:tcPr><w:p w14:paraId="221FB520" w14:textId="6F001120" w:rsidR="00080FA7" w:rsidRPr="00D80719" w:rsidRDefault="00D80719" w:rsidP="00F42A30"><w:pPr><w:numPr><w:ilvl w:val="0"/><w:numId w:val="23"/></w:numPr><w:rPr><w:rFonts w:asciiTheme="minorHAnsi" w:eastAsia="微軟正黑體" w:hAnsiTheme="minorHAnsi" w:cstheme="minorHAnsi"/><w:b/><w:color w:val="FF0000"/><w:sz w:val="40"/><w:szCs w:val="40"/></w:rPr></w:pPr><w:r w:rsidRPr="00D80719"><w:rPr><w:rFonts w:asciiTheme="minorHAnsi" w:eastAsia="微軟正黑體" w:hAnsiTheme="minorHAnsi" w:cstheme="minorHAnsi"/><w:b/><w:color w:val="FF0000"/><w:sz w:val="40"/><w:szCs w:val="40"/></w:rPr><w:t>aac</w:t></w:r><w:r w:rsidR="00F1747C" w:rsidRPr="00E41E25"><w:rPr><w:rFonts w:asciiTheme="minorHAnsi" w:eastAsia="微軟正黑體" w:hAnsiTheme="minorHAnsi" w:cstheme="minorHAnsi"/><w:b/><w:color w:val="FF0000"/><w:sz w:val="40"/><w:szCs w:val="40"/></w:rPr><w:t>的</w:t></w:r><w:r w:rsidR="00F1747C" w:rsidRPr="00E41E25"><w:rPr><w:rFonts w:asciiTheme="minorHAnsi" w:eastAsia="微軟正黑體" w:hAnsiTheme="minorHAnsi" w:cstheme="minorHAnsi"/><w:b/><w:color w:val="FF0000"/><w:sz w:val="40"/><w:szCs w:val="40"/></w:rPr><w:t>LED</w:t></w:r><w:r w:rsidR="00080FA7" w:rsidRPr="00E41E25"><w:rPr><w:rFonts w:asciiTheme="minorHAnsi" w:eastAsia="微軟正黑體" w:hAnsiTheme="minorHAnsi" w:cstheme="minorHAnsi"/><w:b/><w:color w:val="FF0000"/><w:sz w:val="40"/><w:szCs w:val="40"/></w:rPr><w:t>請接在</w:t></w:r><w:r w:rsidR="00F1747C" w:rsidRPr="00E41E25"><w:rPr><w:rFonts w:asciiTheme="minorHAnsi" w:eastAsia="微軟正黑體" w:hAnsiTheme="minorHAnsi" w:cstheme="minorHAnsi"/><w:b/><w:color w:val="FF0000"/><w:sz w:val="40"/><w:szCs w:val="40"/></w:rPr><w:t>Good1</w:t></w:r><w:r w:rsidR="00F1747C" w:rsidRPr="00E41E25"><w:rPr><w:rFonts w:asciiTheme="minorHAnsi" w:eastAsia="微軟正黑體" w:hAnsiTheme="minorHAnsi" w:cstheme="minorHAnsi"/><w:b/><w:color w:val="FF0000"/><w:sz w:val="40"/><w:szCs w:val="40"/></w:rPr><w:t>及</w:t></w:r><w:r w:rsidR="00F1747C" w:rsidRPr="00E41E25"><w:rPr><w:rFonts w:asciiTheme="minorHAnsi" w:eastAsia="微軟正黑體" w:hAnsiTheme="minorHAnsi" w:cstheme="minorHAnsi"/><w:b/><w:color w:val="FF0000"/><w:sz w:val="40"/><w:szCs w:val="40"/></w:rPr><w:t>Good2</w:t></w:r><w:r w:rsidR="00080FA7" w:rsidRPr="00E41E25"><w:rPr><w:rFonts w:asciiTheme="minorHAnsi" w:eastAsia="微軟正黑體" w:hAnsiTheme="minorHAnsi" w:cstheme="minorHAnsi"/><w:b/><w:color w:val="FF0000"/><w:sz w:val="40"/><w:szCs w:val="40"/></w:rPr><w:t>位置</w:t></w:r></w:p><w:p w14:paraId="35745C3D" w14:textId="132956E4" w:rsidR="00080FA7" w:rsidRPr="00F42A30" w:rsidRDefault="00080FA7" w:rsidP="00F42A30"><w:pPr><w:numPr><w:ilvl w:val="0"/><w:numId w:val="23"/></w:numPr><w:rPr><w:rFonts w:asciiTheme="minorHAnsi" w:eastAsia="微軟正黑體" w:hAnsiTheme="minorHAnsi" w:cstheme="minorHAnsi"/><w:b/><w:color w:val="FF0000"/><w:sz w:val="40"/><w:szCs w:val="40"/></w:rPr></w:pPr><w:r w:rsidRPr="00E41E25"><w:rPr><w:rFonts w:asciiTheme="minorHAnsi" w:eastAsia="微軟正黑體" w:hAnsiTheme="minorHAnsi" w:cstheme="minorHAnsi"/><w:b/><w:color w:val="FF0000"/><w:sz w:val="40"/><w:szCs w:val="40"/></w:rPr><w:t>測完</w:t></w:r><w:r w:rsidR="00A10F63" w:rsidRPr="00E41E25"><w:rPr><w:rFonts w:asciiTheme="minorHAnsi" w:eastAsia="微軟正黑體" w:hAnsiTheme="minorHAnsi" w:cstheme="minorHAnsi"/><w:b/><w:color w:val="FF0000"/><w:sz w:val="40"/><w:szCs w:val="40"/></w:rPr><w:t xml:space="preserve">Power Good </w:t></w:r><w:r w:rsidRPr="00E41E25"><w:rPr><w:rFonts w:asciiTheme="minorHAnsi" w:eastAsia="微軟正黑體" w:hAnsiTheme="minorHAnsi" w:cstheme="minorHAnsi"/><w:b/><w:color w:val="FF0000"/><w:sz w:val="40"/><w:szCs w:val="40"/></w:rPr><w:t>1</w:t></w:r><w:r w:rsidRPr="00E41E25"><w:rPr><w:rFonts w:asciiTheme="minorHAnsi" w:eastAsia="微軟正黑體" w:hAnsiTheme="minorHAnsi" w:cstheme="minorHAnsi"/><w:b/><w:color w:val="FF0000"/><w:sz w:val="40"/><w:szCs w:val="40"/></w:rPr><w:t>，再測</w:t></w:r><w:r w:rsidR="00A10F63" w:rsidRPr="00E41E25"><w:rPr><w:rFonts w:asciiTheme="minorHAnsi" w:eastAsia="微軟正黑體" w:hAnsiTheme="minorHAnsi" w:cstheme="minorHAnsi"/><w:b/><w:color w:val="FF0000"/><w:sz w:val="40"/><w:szCs w:val="40"/></w:rPr><w:t xml:space="preserve">Power Good </w:t></w:r><w:r w:rsidRPr="00E41E25"><w:rPr><w:rFonts w:asciiTheme="minorHAnsi" w:eastAsia="微軟正黑體" w:hAnsiTheme="minorHAnsi" w:cstheme="minorHAnsi"/><w:b/><w:color w:val="FF0000"/><w:sz w:val="40"/><w:szCs w:val="40"/></w:rPr><w:t>2</w:t></w:r><w:r w:rsidRPr="00E41E25"><w:rPr><w:rFonts w:asciiTheme="minorHAnsi" w:eastAsia="微軟正黑體" w:hAnsiTheme="minorHAnsi" w:cstheme="minorHAnsi"/><w:b/><w:color w:val="FF0000"/><w:sz w:val="40"/><w:szCs w:val="40"/></w:rPr><w:t>，確認</w:t></w:r><w:r w:rsidRPr="00E41E25"><w:rPr><w:rFonts w:asciiTheme="minorHAnsi" w:eastAsia="微軟正黑體" w:hAnsiTheme="minorHAnsi" w:cstheme="minorHAnsi"/><w:b/><w:color w:val="FF0000"/><w:sz w:val="40"/><w:szCs w:val="40"/></w:rPr><w:t>LED</w:t></w:r><w:r w:rsidRPr="00E41E25"><w:rPr><w:rFonts w:asciiTheme="minorHAnsi" w:eastAsia="微軟正黑體" w:hAnsiTheme="minorHAnsi" w:cstheme="minorHAnsi"/><w:b/><w:color w:val="FF0000"/><w:sz w:val="40"/><w:szCs w:val="40"/></w:rPr><w:t>燈</w:t></w:r><w:r w:rsidRPr="00F42A30"><w:rPr><w:rFonts w:asciiTheme="minorHAnsi" w:eastAsia="微軟正黑體" w:hAnsiTheme="minorHAnsi" w:cstheme="minorHAnsi"/><w:b/><w:color w:val="FF0000"/><w:sz w:val="40"/><w:szCs w:val="40"/></w:rPr><w:t>分別</w:t></w:r><w:r w:rsidRPr="00E41E25"><w:rPr><w:rFonts w:asciiTheme="minorHAnsi" w:eastAsia="微軟正黑體" w:hAnsiTheme="minorHAnsi" w:cstheme="minorHAnsi"/><w:b/><w:color w:val="FF0000"/><w:sz w:val="40"/><w:szCs w:val="40"/></w:rPr><w:t>亮黃燈</w:t></w:r></w:p></w:tc></w:tr></w:tbl><w:p><w:pPr><w:spacing w:before="0" w:after="0" w:line="40" w:lineRule="exact"/></w:pPr></w:p><w:tbl><w:tblPr><w:tblW w:w="1513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1E0" w:firstRow="1" w:lastRow="1" w:firstColumn="1" w:lastColumn="1" w:noHBand="0" w:noVBand="0"/></w:tblPr><w:tblGrid><w:gridCol w:w="813"/><w:gridCol w:w="1535"/><w:gridCol w:w="708"/><w:gridCol w:w="720"/><w:gridCol w:w="819"/><w:gridCol w:w="1301"/><w:gridCol w:w="829"/><w:gridCol w:w="837"/><w:gridCol w:w="823"/><w:gridCol w:w="1299"/><w:gridCol w:w="829"/><w:gridCol w:w="835"/><w:gridCol w:w="940"/><w:gridCol w:w="1184"/><w:gridCol w:w="829"/><w:gridCol w:w="837"/></w:tblGrid><w:tr w:rsidR="00B97A66" w:rsidRPr="00E41E25" w14:paraId="357B2D0C" w14:textId="77777777" w:rsidTr="00A23657"><w:trPr><w:gridAfter w:val="1"/><w:wAfter w:w="74" w:type="dxa"/><w:trHeight w:val="546"/></w:trPr><w:tc><w:tcPr><w:tcW w:w="15138" w:type="dxa"/><w:gridSpan w:val="16"/><w:tcBorders><w:bottom w:val="single" w:sz="4" w:space="0" w:color="auto"/></w:tcBorders><w:shd w:val="clear" w:color="auto" w:fill="E6E6E6"/></w:tcPr><w:p w14:paraId="791854D3" w14:textId="538F40B8" w:rsidR="00B97A66" w:rsidRPr="00E41E25" w:rsidRDefault="00B97A66" w:rsidP="00080FA7"><w:pPr><w:pageBreakBefore/><w:pStyle w:val="1"/><w:jc w:val="center"/><w:rPr><w:rFonts w:asciiTheme="minorHAnsi" w:eastAsia="微軟正黑體" w:hAnsiTheme="minorHAnsi" w:cstheme="minorHAnsi"/><w:szCs w:val="32"/></w:rPr></w:pPr><w:r w:rsidRPr="00E41E25"><w:rPr><w:rFonts w:asciiTheme="minorHAnsi" w:eastAsia="微軟正黑體" w:hAnsiTheme="minorHAnsi" w:cstheme="minorHAnsi"/><w:szCs w:val="32"/></w:rPr></w:r><w:r w:rsidR="00F30D6B" w:rsidRPr="00E41E25"><w:rPr><w:rFonts w:asciiTheme="minorHAnsi" w:eastAsia="微軟正黑體" w:hAnsiTheme="minorHAnsi" w:cstheme="minorHAnsi"/><w:b/><w:szCs w:val="32"/></w:rPr><w:t>七、T1_ATE Chroma_</w:t></w:r><w:r w:rsidR="004428D5" w:rsidRPr="00E41E25"><w:rPr><w:rFonts w:asciiTheme="minorHAnsi" w:eastAsia="微軟正黑體" w:hAnsiTheme="minorHAnsi" w:cstheme="minorHAnsi"/><w:b/><w:szCs w:val="32"/></w:rPr><w:t>測試</w:t></w:r><w:r w:rsidRPr="00E41E25"><w:rPr><w:rFonts w:asciiTheme="minorHAnsi" w:eastAsia="微軟正黑體" w:hAnsiTheme="minorHAnsi" w:cstheme="minorHAnsi"/><w:b/><w:szCs w:val="32"/></w:rPr><w:t>治具</w:t></w:r></w:p></w:tc></w:tr><w:tr w:rsidR="00C8042A" w:rsidRPr="00E41E25" w14:paraId="0C203A00" w14:textId="77777777" w:rsidTr="00FE151B"><w:tblPrEx><w:tblCellMar><w:left w:w="28" w:type="dxa"/><w:right w:w="28" w:type="dxa"/></w:tblCellMar></w:tblPrEx><w:trPr><w:trHeight w:val="2843"/></w:trPr><w:tc><w:tcPr><w:tcW w:w="3776" w:type="dxa"/><w:gridSpan w:val="4"/><w:tcBorders><w:top w:val="single" w:sz="12" w:space="0" w:color="auto"/></w:tcBorders><w:vAlign w:val="center"/></w:tcPr><w:p w14:paraId="658FB4C4" w14:textId="1FC1D43C" w:rsidR="00C8042A" w:rsidRPr="00E41E25" w:rsidRDefault="00C8042A" w:rsidP="00FE151B"><w:pPr><w:jc w:val="center"/><w:rPr><w:rFonts w:asciiTheme="minorHAnsi" w:eastAsia="微軟正黑體" w:hAnsiTheme="minorHAnsi" w:cstheme="minorHAnsi"/></w:rPr></w:pPr><w:r w:rsidRPr="00204D29"><w:rPr><w:rFonts w:ascii="微軟正黑體" w:eastAsia="微軟正黑體" w:hAnsi="微軟正黑體"/></w:rPr><w:t></w:t></w:r></w:p></w:tc><w:tc><w:tcPr><w:tcW w:w="3786" w:type="dxa"/><w:gridSpan w:val="4"/><w:tcBorders><w:top w:val="single" w:sz="12" w:space="0" w:color="auto"/></w:tcBorders><w:vAlign w:val="center"/></w:tcPr><w:p w14:paraId="5516C26E" w14:textId="69F7C455" w:rsidR="00C8042A" w:rsidRPr="00E41E25" w:rsidRDefault="00C8042A" w:rsidP="00FE151B"><w:pPr><w:jc w:val="center"/><w:rPr><w:rFonts w:asciiTheme="minorHAnsi" w:eastAsia="微軟正黑體" w:hAnsiTheme="minorHAnsi" w:cstheme="minorHAnsi"/></w:rPr></w:pPr><w:r w:rsidRPr="00DA420E"><w:rPr><w:rFonts w:ascii="微軟正黑體" w:eastAsia="微軟正黑體" w:hAnsi="微軟正黑體"/></w:rPr><w:t></w:t></w:r></w:p></w:tc><w:tc><w:tcPr><w:tcW w:w="3786" w:type="dxa"/><w:gridSpan w:val="4"/><w:tcBorders><w:top w:val="single" w:sz="12" w:space="0" w:color="auto"/></w:tcBorders><w:vAlign w:val="center"/></w:tcPr><w:p w14:paraId="652DE022" w14:textId="6133D61B" w:rsidR="00C8042A" w:rsidRPr="00E41E25" w:rsidRDefault="00C8042A" w:rsidP="00FE151B"><w:pPr><w:jc w:val="center"/><w:rPr><w:rFonts w:asciiTheme="minorHAnsi" w:eastAsia="微軟正黑體" w:hAnsiTheme="minorHAnsi" w:cstheme="minorHAnsi"/><w:noProof/></w:rPr></w:pPr><w:r w:rsidRPr="005260E2"><w:rPr><w:rFonts w:ascii="微軟正黑體" w:eastAsia="微軟正黑體" w:hAnsi="微軟正黑體"/><w:noProof/></w:rPr><w:t></w:t></w:r></w:p></w:tc><w:tc><w:tcPr><w:tcW w:w="3790" w:type="dxa"/><w:gridSpan w:val="4"/><w:tcBorders><w:top w:val="single" w:sz="12" w:space="0" w:color="auto"/></w:tcBorders><w:vAlign w:val="center"/></w:tcPr><w:p w14:paraId="2BFC60F4" w14:textId="1CA9B2DC" w:rsidR="00C8042A" w:rsidRPr="00E41E25" w:rsidRDefault="00C8042A" w:rsidP="00FE151B"><w:pPr><w:jc w:val="center"/><w:rPr><w:rFonts w:asciiTheme="minorHAnsi" w:eastAsia="微軟正黑體" w:hAnsiTheme="minorHAnsi" w:cstheme="minorHAnsi"/></w:rPr></w:pPr><w:r w:rsidRPr="005260E2"><w:rPr><w:rFonts w:ascii="微軟正黑體" w:eastAsia="微軟正黑體" w:hAnsi="微軟正黑體"/></w:rPr><w:t></w:t></w:r></w:p></w:tc></w:tr><w:tr w:rsidR="006E494A" w:rsidRPr="00E41E25" w14:paraId="1418CE94" w14:textId="77777777" w:rsidTr="00A23657"><w:trPr><w:trHeight w:val="227"/></w:trPr><w:tc><w:tcPr><w:tcW w:w="813" w:type="dxa"/><w:shd w:val="clear" w:color="auto" w:fill="E0E0E0"/></w:tcPr><w:p w14:paraId="4B5DBECF" w14:textId="58CABB92" w:rsidR="006E494A" w:rsidRPr="00E41E25" w:rsidRDefault="006E494A" w:rsidP="006E494A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編號</w:t></w:r></w:p></w:tc><w:tc><w:tcPr><w:tcW w:w="1535" w:type="dxa"/></w:tcPr><w:p w14:paraId="666DD680" w14:textId="0AB19FBA" w:rsidR="006E494A" w:rsidRPr="00E41E25" w:rsidRDefault="006E494A" w:rsidP="006E494A"><w:pPr><w:jc w:val="both"/><w:rPr><w:rFonts w:asciiTheme="minorHAnsi" w:eastAsia="微軟正黑體" w:hAnsiTheme="minorHAnsi" w:cstheme="minorHAnsi"/><w:szCs w:val="24"/></w:rPr></w:pPr><w:r w:rsidRPr="001064D6"><w:rPr><w:rFonts w:ascii="微軟正黑體" w:eastAsia="微軟正黑體" w:hAnsi="微軟正黑體" w:cs="Arial"/><w:color w:val="000000"/><w:szCs w:val="24"/></w:rPr><w:t>aaa</w:t></w:r></w:p></w:tc><w:tc><w:tcPr><w:tcW w:w="708" w:type="dxa"/><w:shd w:val="clear" w:color="auto" w:fill="E0E0E0"/></w:tcPr><w:p w14:paraId="1ECADB65" w14:textId="28AD4E11" w:rsidR="006E494A" w:rsidRPr="00E41E25" w:rsidRDefault="006E494A" w:rsidP="006E494A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數量</w:t></w:r></w:p></w:tc><w:tc><w:tcPr><w:tcW w:w="720" w:type="dxa"/></w:tcPr><w:p w14:paraId="674F84EF" w14:textId="49EB1FBC" w:rsidR="006E494A" w:rsidRPr="00E41E25" w:rsidRDefault="006E494A" w:rsidP="006E494A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1</w:t></w:r></w:p></w:tc><w:tc><w:tcPr><w:tcW w:w="819" w:type="dxa"/><w:shd w:val="clear" w:color="auto" w:fill="E0E0E0"/></w:tcPr><w:p w14:paraId="70ABBD75" w14:textId="4EBDA802" w:rsidR="006E494A" w:rsidRPr="00E41E25" w:rsidRDefault="006E494A" w:rsidP="006E494A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編號</w:t></w:r></w:p></w:tc><w:tc><w:tcPr><w:tcW w:w="1301" w:type="dxa"/></w:tcPr><w:p w14:paraId="07901C48" w14:textId="151EE417" w:rsidR="006E494A" w:rsidRPr="00E41E25" w:rsidRDefault="006E494A" w:rsidP="006E494A"><w:pPr><w:jc w:val="both"/><w:rPr><w:rFonts w:asciiTheme="minorHAnsi" w:eastAsia="微軟正黑體" w:hAnsiTheme="minorHAnsi" w:cstheme="minorHAnsi"/><w:szCs w:val="24"/></w:rPr></w:pPr><w:r w:rsidRPr="00A93506"><w:rPr><w:rFonts w:ascii="微軟正黑體" w:eastAsia="微軟正黑體" w:hAnsi="微軟正黑體" w:cs="Arial"/><w:color w:val="000000" w:themeColor="text1"/><w:szCs w:val="24"/></w:rPr><w:t></w:t></w:r></w:p></w:tc><w:tc><w:tcPr><w:tcW w:w="829" w:type="dxa"/><w:shd w:val="clear" w:color="auto" w:fill="E0E0E0"/></w:tcPr><w:p w14:paraId="3E99A37D" w14:textId="5442BBE1" w:rsidR="006E494A" w:rsidRPr="00E41E25" w:rsidRDefault="006E494A" w:rsidP="006E494A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數量</w:t></w:r></w:p></w:tc><w:tc><w:tcPr><w:tcW w:w="837" w:type="dxa"/></w:tcPr><w:p w14:paraId="2721C821" w14:textId="56E7B559" w:rsidR="006E494A" w:rsidRPr="00E41E25" w:rsidRDefault="006E494A" w:rsidP="006E494A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</w:t></w:r></w:p></w:tc><w:tc><w:tcPr><w:tcW w:w="823" w:type="dxa"/><w:shd w:val="clear" w:color="auto" w:fill="E0E0E0"/></w:tcPr><w:p w14:paraId="56076C09" w14:textId="31C5CE4F" w:rsidR="006E494A" w:rsidRPr="00E41E25" w:rsidRDefault="006E494A" w:rsidP="006E494A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編號</w:t></w:r></w:p></w:tc><w:tc><w:tcPr><w:tcW w:w="1299" w:type="dxa"/></w:tcPr><w:p w14:paraId="75C86B22" w14:textId="699610B8" w:rsidR="006E494A" w:rsidRPr="00E41E25" w:rsidRDefault="006E494A" w:rsidP="006E494A"><w:pPr><w:jc w:val="both"/><w:rPr><w:rFonts w:asciiTheme="minorHAnsi" w:eastAsia="微軟正黑體" w:hAnsiTheme="minorHAnsi" w:cstheme="minorHAnsi"/><w:szCs w:val="24"/></w:rPr></w:pPr><w:r w:rsidRPr="00304CAF"><w:rPr><w:rFonts w:ascii="微軟正黑體" w:eastAsia="微軟正黑體" w:hAnsi="微軟正黑體" w:cs="Arial"/><w:color w:val="000000"/><w:szCs w:val="24"/></w:rPr><w:t></w:t></w:r></w:p></w:tc><w:tc><w:tcPr><w:tcW w:w="829" w:type="dxa"/><w:shd w:val="clear" w:color="auto" w:fill="E0E0E0"/></w:tcPr><w:p w14:paraId="24C2FDB3" w14:textId="1F35158D" w:rsidR="006E494A" w:rsidRPr="00E41E25" w:rsidRDefault="006E494A" w:rsidP="006E494A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數量</w:t></w:r></w:p></w:tc><w:tc><w:tcPr><w:tcW w:w="835" w:type="dxa"/></w:tcPr><w:p w14:paraId="678B89BA" w14:textId="5A7F4A06" w:rsidR="006E494A" w:rsidRPr="00E41E25" w:rsidRDefault="006E494A" w:rsidP="006E494A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</w:t></w:r></w:p></w:tc><w:tc><w:tcPr><w:tcW w:w="940" w:type="dxa"/><w:shd w:val="clear" w:color="auto" w:fill="E0E0E0"/></w:tcPr><w:p w14:paraId="6F2F8C45" w14:textId="371F6B7D" w:rsidR="006E494A" w:rsidRPr="00E41E25" w:rsidRDefault="006E494A" w:rsidP="006E494A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編號</w:t></w:r></w:p></w:tc><w:tc><w:tcPr><w:tcW w:w="1184" w:type="dxa"/></w:tcPr><w:p w14:paraId="0E251BE5" w14:textId="74464DB2" w:rsidR="006E494A" w:rsidRPr="00E41E25" w:rsidRDefault="006E494A" w:rsidP="006E494A"><w:pPr><w:jc w:val="both"/><w:rPr><w:rFonts w:asciiTheme="minorHAnsi" w:eastAsia="微軟正黑體" w:hAnsiTheme="minorHAnsi" w:cstheme="minorHAnsi"/><w:szCs w:val="24"/></w:rPr></w:pPr><w:r w:rsidRPr="00304CAF"><w:rPr><w:rFonts w:ascii="微軟正黑體" w:eastAsia="微軟正黑體" w:hAnsi="微軟正黑體" w:cs="Arial"/><w:szCs w:val="24"/></w:rPr><w:t></w:t></w:r></w:p></w:tc><w:tc><w:tcPr><w:tcW w:w="829" w:type="dxa"/><w:shd w:val="clear" w:color="auto" w:fill="E0E0E0"/></w:tcPr><w:p w14:paraId="40ABD82A" w14:textId="7F0E9FB4" w:rsidR="006E494A" w:rsidRPr="00E41E25" w:rsidRDefault="006E494A" w:rsidP="006E494A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數量</w:t></w:r></w:p></w:tc><w:tc><w:tcPr><w:tcW w:w="837" w:type="dxa"/><w:gridSpan w:val="1"/></w:tcPr><w:p w14:paraId="1B909109" w14:textId="18966CDC" w:rsidR="006E494A" w:rsidRPr="00E41E25" w:rsidRDefault="006E494A" w:rsidP="006E494A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</w:t></w:r></w:p></w:tc></w:tr><w:tr w:rsidR="00571A0D" w:rsidRPr="00E41E25" w14:paraId="6DB54AAC" w14:textId="77777777" w:rsidTr="00A23657"><w:trPr><w:trHeight w:val="227"/></w:trPr><w:tc><w:tcPr><w:tcW w:w="813" w:type="dxa"/><w:shd w:val="clear" w:color="auto" w:fill="E0E0E0"/></w:tcPr><w:p w14:paraId="16B9C21C" w14:textId="55278CDB" w:rsidR="00571A0D" w:rsidRPr="00E41E25" w:rsidRDefault="00571A0D" w:rsidP="00571A0D"><w:pPr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名稱</w:t></w:r></w:p></w:tc><w:tc><w:tcPr><w:tcW w:w="2963" w:type="dxa"/><w:gridSpan w:val="3"/></w:tcPr><w:p w14:paraId="6F586471" w14:textId="44DD0175" w:rsidR="00571A0D" w:rsidRPr="00E41E25" w:rsidRDefault="00571A0D" w:rsidP="00571A0D"><w:pPr><w:pStyle w:val="3"/><w:rPr><w:rFonts w:asciiTheme="minorHAnsi" w:eastAsia="微軟正黑體" w:hAnsiTheme="minorHAnsi" w:cstheme="minorHAnsi"/><w:szCs w:val="24"/></w:rPr></w:pPr><w:r w:rsidRPr="001064D6"><w:rPr><w:rFonts w:ascii="微軟正黑體" w:hAnsi="微軟正黑體" w:cs="Arial"/><w:bCs/><w:szCs w:val="24"/></w:rPr><w:t>aaa</w:t></w:r></w:p></w:tc><w:tc><w:tcPr><w:tcW w:w="819" w:type="dxa"/><w:shd w:val="clear" w:color="auto" w:fill="E0E0E0"/></w:tcPr><w:p w14:paraId="2D122CB3" w14:textId="747EE748" w:rsidR="00571A0D" w:rsidRPr="00E41E25" w:rsidRDefault="00571A0D" w:rsidP="00571A0D"><w:pPr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名稱</w:t></w:r></w:p></w:tc><w:tc><w:tcPr><w:tcW w:w="2967" w:type="dxa"/><w:gridSpan w:val="3"/></w:tcPr><w:p w14:paraId="2D49AD5D" w14:textId="79A4B64A" w:rsidR="00571A0D" w:rsidRPr="00E41E25" w:rsidRDefault="00571A0D" w:rsidP="00571A0D"><w:pPr><w:rPr><w:rFonts w:asciiTheme="minorHAnsi" w:eastAsia="微軟正黑體" w:hAnsiTheme="minorHAnsi" w:cstheme="minorHAnsi"/><w:szCs w:val="24"/></w:rPr></w:pPr><w:r w:rsidRPr="00A93506"><w:rPr><w:rFonts w:ascii="微軟正黑體" w:eastAsia="微軟正黑體" w:hAnsi="微軟正黑體"/><w:szCs w:val="24"/></w:rPr><w:t></w:t></w:r></w:p></w:tc><w:tc><w:tcPr><w:tcW w:w="823" w:type="dxa"/><w:shd w:val="clear" w:color="auto" w:fill="E0E0E0"/></w:tcPr><w:p w14:paraId="7E8C968F" w14:textId="6C2AC754" w:rsidR="00571A0D" w:rsidRPr="00E41E25" w:rsidRDefault="00571A0D" w:rsidP="00571A0D"><w:pPr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名稱</w:t></w:r></w:p></w:tc><w:tc><w:tcPr><w:tcW w:w="2963" w:type="dxa"/><w:gridSpan w:val="3"/></w:tcPr><w:p w14:paraId="7278DA9E" w14:textId="368A7798" w:rsidR="00571A0D" w:rsidRPr="00E41E25" w:rsidRDefault="00571A0D" w:rsidP="00571A0D"><w:pPr><w:rPr><w:rFonts w:asciiTheme="minorHAnsi" w:eastAsia="微軟正黑體" w:hAnsiTheme="minorHAnsi" w:cstheme="minorHAnsi"/><w:szCs w:val="24"/></w:rPr></w:pPr><w:r w:rsidRPr="00666C38"><w:rPr><w:rFonts w:ascii="微軟正黑體" w:eastAsia="微軟正黑體" w:hAnsi="微軟正黑體" w:cs="Arial"/><w:color w:val="000000"/><w:szCs w:val="24"/></w:rPr><w:t></w:t></w:r></w:p></w:tc><w:tc><w:tcPr><w:tcW w:w="940" w:type="dxa"/><w:shd w:val="clear" w:color="auto" w:fill="E0E0E0"/></w:tcPr><w:p w14:paraId="2167C42E" w14:textId="1750936D" w:rsidR="00571A0D" w:rsidRPr="00E41E25" w:rsidRDefault="00571A0D" w:rsidP="00571A0D"><w:pPr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名稱</w:t></w:r></w:p></w:tc><w:tc><w:tcPr><w:tcW w:w="2850" w:type="dxa"/><w:gridSpan w:val="3"/></w:tcPr><w:p w14:paraId="24DDD807" w14:textId="3B5A9EF9" w:rsidR="00571A0D" w:rsidRPr="00E41E25" w:rsidRDefault="00571A0D" w:rsidP="00571A0D"><w:pPr><w:rPr><w:rFonts w:asciiTheme="minorHAnsi" w:eastAsia="微軟正黑體" w:hAnsiTheme="minorHAnsi" w:cstheme="minorHAnsi"/><w:szCs w:val="24"/></w:rPr></w:pPr><w:r w:rsidRPr="00666C38"><w:rPr><w:rFonts w:ascii="微軟正黑體" w:eastAsia="微軟正黑體" w:hAnsi="微軟正黑體"/><w:szCs w:val="24"/></w:rPr><w:t></w:t></w:r></w:p></w:tc></w:tr><w:tr w:rsidR="00E93CF3" w:rsidRPr="00E41E25" w14:paraId="4AAF2F3D" w14:textId="77777777" w:rsidTr="00A23657"><w:tblPrEx><w:tblCellMar><w:left w:w="28" w:type="dxa"/><w:right w:w="28" w:type="dxa"/></w:tblCellMar></w:tblPrEx><w:trPr><w:gridAfter w:val="1"/><w:wAfter w:w="74" w:type="dxa"/><w:trHeight w:val="2199"/></w:trPr><w:tc><w:tcPr><w:tcW w:w="3776" w:type="dxa"/><w:gridSpan w:val="4"/><w:tcBorders><w:top w:val="single" w:sz="12" w:space="0" w:color="auto"/></w:tcBorders><w:vAlign w:val="center"/></w:tcPr><w:p w14:paraId="26912CB5" w14:textId="7C5608A5" w:rsidR="00E93CF3" w:rsidRPr="00E41E25" w:rsidRDefault="00CF2821" w:rsidP="00E93CF3"><w:pPr><w:jc w:val="center"/><w:rPr><w:rFonts w:asciiTheme="minorHAnsi" w:eastAsia="微軟正黑體" w:hAnsiTheme="minorHAnsi" w:cstheme="minorHAnsi"/><w:szCs w:val="24"/></w:rPr></w:pPr><w:r w:rsidRPr="005260E2"><w:rPr><w:rFonts w:ascii="微軟正黑體" w:eastAsia="微軟正黑體" w:hAnsi="微軟正黑體"/><w:noProof/></w:rPr><w:t></w:t></w:r></w:p></w:tc><w:tc><w:tcPr><w:tcW w:w="3786" w:type="dxa"/><w:gridSpan w:val="4"/><w:tcBorders><w:top w:val="single" w:sz="12" w:space="0" w:color="auto"/></w:tcBorders></w:tcPr><w:p w14:paraId="2A6CEC9A" w14:textId="77777777" w:rsidR="00E93CF3" w:rsidRPr="00E41E25" w:rsidRDefault="00E93CF3" w:rsidP="00E93CF3"><w:pPr><w:rPr><w:rFonts w:asciiTheme="minorHAnsi" w:eastAsia="微軟正黑體" w:hAnsiTheme="minorHAnsi" w:cstheme="minorHAnsi"/><w:szCs w:val="24"/></w:rPr></w:pPr></w:p></w:tc><w:tc><w:tcPr><w:tcW w:w="3786" w:type="dxa"/><w:gridSpan w:val="4"/><w:tcBorders><w:top w:val="single" w:sz="12" w:space="0" w:color="auto"/></w:tcBorders></w:tcPr><w:p w14:paraId="2FBDA969" w14:textId="77777777" w:rsidR="00E93CF3" w:rsidRPr="00E41E25" w:rsidRDefault="00E93CF3" w:rsidP="00E93CF3"><w:pPr><w:rPr><w:rFonts w:asciiTheme="minorHAnsi" w:eastAsia="微軟正黑體" w:hAnsiTheme="minorHAnsi" w:cstheme="minorHAnsi"/><w:szCs w:val="24"/></w:rPr></w:pPr></w:p></w:tc><w:tc><w:tcPr><w:tcW w:w="3790" w:type="dxa"/><w:gridSpan w:val="4"/><w:tcBorders><w:top w:val="single" w:sz="12" w:space="0" w:color="auto"/></w:tcBorders></w:tcPr><w:p w14:paraId="1A18F657" w14:textId="77777777" w:rsidR="00E93CF3" w:rsidRPr="00E41E25" w:rsidRDefault="00E93CF3" w:rsidP="00E93CF3"><w:pPr><w:rPr><w:rFonts w:asciiTheme="minorHAnsi" w:eastAsia="微軟正黑體" w:hAnsiTheme="minorHAnsi" w:cstheme="minorHAnsi"/><w:szCs w:val="24"/></w:rPr></w:pPr></w:p></w:tc></w:tr><w:tr w:rsidR="00F7236D" w:rsidRPr="00E41E25" w14:paraId="305C5CB2" w14:textId="77777777" w:rsidTr="00A23657"><w:trPr><w:gridAfter w:val="1"/><w:wAfter w:w="74" w:type="dxa"/><w:trHeight w:val="227"/></w:trPr><w:tc><w:tcPr><w:tcW w:w="813" w:type="dxa"/><w:shd w:val="clear" w:color="auto" w:fill="E0E0E0"/></w:tcPr><w:p w14:paraId="3DB40383" w14:textId="77777777" w:rsidR="00F7236D" w:rsidRPr="00E41E25" w:rsidRDefault="00F7236D" w:rsidP="00F7236D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535" w:type="dxa"/></w:tcPr><w:p w14:paraId="3DF795F3" w14:textId="2905C1A9" w:rsidR="00F7236D" w:rsidRPr="00E41E25" w:rsidRDefault="007649FF" w:rsidP="00F7236D"><w:pPr><w:jc w:val="both"/><w:rPr><w:rFonts w:asciiTheme="minorHAnsi" w:eastAsia="微軟正黑體" w:hAnsiTheme="minorHAnsi" w:cstheme="minorHAnsi"/><w:szCs w:val="24"/></w:rPr></w:pPr><w:r w:rsidRPr="00304CAF"><w:rPr><w:rFonts w:ascii="微軟正黑體" w:eastAsia="微軟正黑體" w:hAnsi="微軟正黑體" w:cs="Arial"/><w:color w:val="000000"/><w:szCs w:val="24"/></w:rPr><w:t></w:t></w:r></w:p></w:tc><w:tc><w:tcPr><w:tcW w:w="708" w:type="dxa"/><w:shd w:val="clear" w:color="auto" w:fill="E0E0E0"/></w:tcPr><w:p w14:paraId="5E40718E" w14:textId="17E7D95B" w:rsidR="00F7236D" w:rsidRPr="00E41E25" w:rsidRDefault="00F7236D" w:rsidP="00F7236D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720" w:type="dxa"/></w:tcPr><w:p w14:paraId="69512C1A" w14:textId="348A2A30" w:rsidR="00F7236D" w:rsidRPr="00E41E25" w:rsidRDefault="00F7236D" w:rsidP="00F7236D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</w:t></w:r></w:p></w:tc><w:tc><w:tcPr><w:tcW w:w="819" w:type="dxa"/><w:shd w:val="clear" w:color="auto" w:fill="E0E0E0"/></w:tcPr><w:p w14:paraId="6A15C147" w14:textId="77777777" w:rsidR="00F7236D" w:rsidRPr="00E41E25" w:rsidRDefault="00F7236D" w:rsidP="00F7236D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301" w:type="dxa"/></w:tcPr><w:p w14:paraId="5FA4A6D8" w14:textId="77777777" w:rsidR="00F7236D" w:rsidRPr="00E41E25" w:rsidRDefault="00F7236D" w:rsidP="00F7236D"><w:pPr><w:jc w:val="both"/><w:rPr><w:rFonts w:asciiTheme="minorHAnsi" w:eastAsia="微軟正黑體" w:hAnsiTheme="minorHAnsi" w:cstheme="minorHAnsi"/><w:szCs w:val="24"/></w:rPr></w:pPr></w:p></w:tc><w:tc><w:tcPr><w:tcW w:w="829" w:type="dxa"/><w:shd w:val="clear" w:color="auto" w:fill="E0E0E0"/></w:tcPr><w:p w14:paraId="4AA19571" w14:textId="77777777" w:rsidR="00F7236D" w:rsidRPr="00E41E25" w:rsidRDefault="00F7236D" w:rsidP="00F7236D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837" w:type="dxa"/></w:tcPr><w:p w14:paraId="33EEFC40" w14:textId="77777777" w:rsidR="00F7236D" w:rsidRPr="00E41E25" w:rsidRDefault="00F7236D" w:rsidP="00F7236D"><w:pPr><w:jc w:val="both"/><w:rPr><w:rFonts w:asciiTheme="minorHAnsi" w:eastAsia="微軟正黑體" w:hAnsiTheme="minorHAnsi" w:cstheme="minorHAnsi"/><w:szCs w:val="24"/></w:rPr></w:pPr><w:r><w:t></w:t></w:r></w:p></w:tc><w:tc><w:tcPr><w:tcW w:w="823" w:type="dxa"/><w:shd w:val="clear" w:color="auto" w:fill="E0E0E0"/></w:tcPr><w:p w14:paraId="724FE1D0" w14:textId="77777777" w:rsidR="00F7236D" w:rsidRPr="00E41E25" w:rsidRDefault="00F7236D" w:rsidP="00F7236D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299" w:type="dxa"/></w:tcPr><w:p w14:paraId="7D96DC19" w14:textId="77777777" w:rsidR="00F7236D" w:rsidRPr="00E41E25" w:rsidRDefault="00F7236D" w:rsidP="00F7236D"><w:pPr><w:jc w:val="both"/><w:rPr><w:rFonts w:asciiTheme="minorHAnsi" w:eastAsia="微軟正黑體" w:hAnsiTheme="minorHAnsi" w:cstheme="minorHAnsi"/><w:szCs w:val="24"/></w:rPr></w:pPr></w:p></w:tc><w:tc><w:tcPr><w:tcW w:w="829" w:type="dxa"/><w:shd w:val="clear" w:color="auto" w:fill="E0E0E0"/></w:tcPr><w:p w14:paraId="1F86AEE2" w14:textId="77777777" w:rsidR="00F7236D" w:rsidRPr="00E41E25" w:rsidRDefault="00F7236D" w:rsidP="00F7236D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835" w:type="dxa"/></w:tcPr><w:p w14:paraId="0CEFDB10" w14:textId="77777777" w:rsidR="00F7236D" w:rsidRPr="00E41E25" w:rsidRDefault="00F7236D" w:rsidP="00F7236D"><w:pPr><w:jc w:val="both"/><w:rPr><w:rFonts w:asciiTheme="minorHAnsi" w:eastAsia="微軟正黑體" w:hAnsiTheme="minorHAnsi" w:cstheme="minorHAnsi"/><w:szCs w:val="24"/></w:rPr></w:pPr><w:r><w:t></w:t></w:r></w:p></w:tc><w:tc><w:tcPr><w:tcW w:w="940" w:type="dxa"/><w:shd w:val="clear" w:color="auto" w:fill="E0E0E0"/></w:tcPr><w:p w14:paraId="68B3A8D0" w14:textId="77777777" w:rsidR="00F7236D" w:rsidRPr="00E41E25" w:rsidRDefault="00F7236D" w:rsidP="00F7236D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184" w:type="dxa"/></w:tcPr><w:p w14:paraId="4F600FA6" w14:textId="77777777" w:rsidR="00F7236D" w:rsidRPr="00E41E25" w:rsidRDefault="00F7236D" w:rsidP="00F7236D"><w:pPr><w:jc w:val="both"/><w:rPr><w:rFonts w:asciiTheme="minorHAnsi" w:eastAsia="微軟正黑體" w:hAnsiTheme="minorHAnsi" w:cstheme="minorHAnsi"/><w:szCs w:val="24"/></w:rPr></w:pPr></w:p></w:tc><w:tc><w:tcPr><w:tcW w:w="829" w:type="dxa"/><w:shd w:val="clear" w:color="auto" w:fill="E0E0E0"/></w:tcPr><w:p w14:paraId="33453636" w14:textId="77777777" w:rsidR="00F7236D" w:rsidRPr="00E41E25" w:rsidRDefault="00F7236D" w:rsidP="00F7236D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837" w:type="dxa"/></w:tcPr><w:p w14:paraId="013D8678" w14:textId="77777777" w:rsidR="00F7236D" w:rsidRPr="00E41E25" w:rsidRDefault="00F7236D" w:rsidP="00F7236D"><w:pPr><w:jc w:val="both"/><w:rPr><w:rFonts w:asciiTheme="minorHAnsi" w:eastAsia="微軟正黑體" w:hAnsiTheme="minorHAnsi" w:cstheme="minorHAnsi"/><w:szCs w:val="24"/></w:rPr></w:pPr><w:r><w:t></w:t></w:r></w:p></w:tc></w:tr><w:tr w:rsidR="006E150B" w:rsidRPr="00E41E25" w14:paraId="4974FEF2" w14:textId="77777777" w:rsidTr="00A23657"><w:trPr><w:gridAfter w:val="1"/><w:wAfter w:w="74" w:type="dxa"/><w:trHeight w:val="227"/></w:trPr><w:tc><w:tcPr><w:tcW w:w="813" w:type="dxa"/><w:shd w:val="clear" w:color="auto" w:fill="E0E0E0"/></w:tcPr><w:p w14:paraId="625CEDDB" w14:textId="77777777" w:rsidR="006E150B" w:rsidRPr="00E41E25" w:rsidRDefault="006E150B" w:rsidP="006E150B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963" w:type="dxa"/><w:gridSpan w:val="3"/></w:tcPr><w:p w14:paraId="221DE40F" w14:textId="68792764" w:rsidR="006E150B" w:rsidRPr="00E41E25" w:rsidRDefault="006E150B" w:rsidP="006E150B"><w:pPr><w:rPr><w:rFonts w:asciiTheme="minorHAnsi" w:eastAsia="微軟正黑體" w:hAnsiTheme="minorHAnsi" w:cstheme="minorHAnsi"/><w:szCs w:val="24"/></w:rPr></w:pPr><w:r w:rsidRPr="00666C38"><w:rPr><w:rFonts w:ascii="微軟正黑體" w:eastAsia="微軟正黑體" w:hAnsi="微軟正黑體"/><w:szCs w:val="24"/></w:rPr><w:t></w:t></w:r></w:p></w:tc><w:tc><w:tcPr><w:tcW w:w="819" w:type="dxa"/><w:shd w:val="clear" w:color="auto" w:fill="E0E0E0"/></w:tcPr><w:p w14:paraId="6FC2C80C" w14:textId="7FB86E68" w:rsidR="006E150B" w:rsidRPr="00E41E25" w:rsidRDefault="006E150B" w:rsidP="006E150B"><w:pPr><w:rPr><w:rFonts w:asciiTheme="minorHAnsi" w:eastAsia="微軟正黑體" w:hAnsiTheme="minorHAnsi" w:cstheme="minorHAnsi"/><w:szCs w:val="24"/></w:rPr></w:pPr></w:p></w:tc><w:tc><w:tcPr><w:tcW w:w="2967" w:type="dxa"/><w:gridSpan w:val="3"/></w:tcPr><w:p w14:paraId="1E8161D5" w14:textId="77777777" w:rsidR="006E150B" w:rsidRPr="00E41E25" w:rsidRDefault="006E150B" w:rsidP="006E150B"><w:pPr><w:rPr><w:rFonts w:asciiTheme="minorHAnsi" w:eastAsia="微軟正黑體" w:hAnsiTheme="minorHAnsi" w:cstheme="minorHAnsi"/><w:szCs w:val="24"/></w:rPr></w:pPr></w:p></w:tc><w:tc><w:tcPr><w:tcW w:w="823" w:type="dxa"/><w:shd w:val="clear" w:color="auto" w:fill="E0E0E0"/></w:tcPr><w:p w14:paraId="6492EA64" w14:textId="77777777" w:rsidR="006E150B" w:rsidRPr="00E41E25" w:rsidRDefault="006E150B" w:rsidP="006E150B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963" w:type="dxa"/><w:gridSpan w:val="3"/></w:tcPr><w:p w14:paraId="7336D923" w14:textId="77777777" w:rsidR="006E150B" w:rsidRPr="00E41E25" w:rsidRDefault="006E150B" w:rsidP="006E150B"><w:pPr><w:rPr><w:rFonts w:asciiTheme="minorHAnsi" w:eastAsia="微軟正黑體" w:hAnsiTheme="minorHAnsi" w:cstheme="minorHAnsi"/><w:szCs w:val="24"/></w:rPr></w:pPr></w:p></w:tc><w:tc><w:tcPr><w:tcW w:w="940" w:type="dxa"/><w:shd w:val="clear" w:color="auto" w:fill="E0E0E0"/></w:tcPr><w:p w14:paraId="1A35199D" w14:textId="77777777" w:rsidR="006E150B" w:rsidRPr="00E41E25" w:rsidRDefault="006E150B" w:rsidP="006E150B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850" w:type="dxa"/><w:gridSpan w:val="3"/></w:tcPr><w:p w14:paraId="0224664B" w14:textId="77777777" w:rsidR="006E150B" w:rsidRPr="00E41E25" w:rsidRDefault="006E150B" w:rsidP="006E150B"><w:pPr><w:rPr><w:rFonts w:asciiTheme="minorHAnsi" w:eastAsia="微軟正黑體" w:hAnsiTheme="minorHAnsi" w:cstheme="minorHAnsi"/><w:szCs w:val="24"/></w:rPr></w:pPr></w:p></w:tc></w:tr></w:tbl><w:p><w:pPr><w:spacing w:before="0" w:after="0" w:line="40" w:lineRule="exact"/></w:pPr></w:p><w:tbl><w:tblPr><w:tblW w:w="1513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1E0" w:firstRow="1" w:lastRow="1" w:firstColumn="1" w:lastColumn="1" w:noHBand="0" w:noVBand="0"/></w:tblPr><w:tblGrid><w:gridCol w:w="15138"/></w:tblGrid><w:tr w:rsidR="00E93CF3" w:rsidRPr="00E41E25" w14:paraId="6F219F57" w14:textId="77777777" w:rsidTr="008A2018"><w:trPr><w:trHeight w:val="315"/></w:trPr><w:tc><w:tcPr><w:tcW w:w="15138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E7E6E6" w:themeFill="background2"/></w:tcPr><w:p w14:paraId="7743625E" w14:textId="5AB73135" w:rsidR="00E93CF3" w:rsidRPr="00E41E25" w:rsidRDefault="00E93CF3" w:rsidP="00E93CF3"><w:pPr><w:pageBreakBefore/><w:pStyle w:val="1"/><w:jc w:val="center"/><w:rPr><w:rFonts w:asciiTheme="minorHAnsi" w:eastAsia="微軟正黑體" w:hAnsiTheme="minorHAnsi" w:cstheme="minorHAnsi"/><w:b/><w:szCs w:val="32"/></w:rPr></w:pPr><w:r w:rsidRPr="00E41E25"><w:rPr><w:rFonts w:asciiTheme="minorHAnsi" w:eastAsia="微軟正黑體" w:hAnsiTheme="minorHAnsi" w:cstheme="minorHAnsi"/><w:kern w:val="2"/><w:sz w:val="24"/></w:rPr></w:r><w:r w:rsidRPr="00E41E25"><w:rPr><w:rFonts w:asciiTheme="minorHAnsi" w:eastAsia="微軟正黑體" w:hAnsiTheme="minorHAnsi" w:cstheme="minorHAnsi"/><w:kern w:val="2"/><w:sz w:val="24"/></w:rPr></w:r><w:r w:rsidRPr="00E41E25"><w:rPr><w:rFonts w:asciiTheme="minorHAnsi" w:eastAsia="微軟正黑體" w:hAnsiTheme="minorHAnsi" w:cstheme="minorHAnsi"/><w:b/><w:szCs w:val="32"/></w:rPr></w:r><w:r w:rsidRPr="00E41E25"><w:rPr><w:rFonts w:asciiTheme="minorHAnsi" w:eastAsia="微軟正黑體" w:hAnsiTheme="minorHAnsi" w:cstheme="minorHAnsi"/><w:b/><w:szCs w:val="32"/></w:rPr><w:t>八、T1_ATE Chroma_</w:t></w:r><w:r w:rsidRPr="00E41E25"><w:rPr><w:rFonts w:asciiTheme="minorHAnsi" w:eastAsia="微軟正黑體" w:hAnsiTheme="minorHAnsi" w:cstheme="minorHAnsi"/><w:b/><w:szCs w:val="32"/></w:rPr><w:t>接線圖</w:t></w:r><w:r w:rsidRPr="00E41E25"><w:rPr><w:rFonts w:asciiTheme="minorHAnsi" w:eastAsia="微軟正黑體" w:hAnsiTheme="minorHAnsi" w:cstheme="minorHAnsi"/><w:b/><w:szCs w:val="32"/></w:rPr><w:t>(</w:t></w:r><w:r w:rsidRPr="00E41E25"><w:rPr><w:rFonts w:asciiTheme="minorHAnsi" w:eastAsia="微軟正黑體" w:hAnsiTheme="minorHAnsi" w:cstheme="minorHAnsi"/><w:b/><w:szCs w:val="32"/></w:rPr><w:t>不良狀況</w:t></w:r><w:r w:rsidRPr="00E41E25"><w:rPr><w:rFonts w:asciiTheme="minorHAnsi" w:eastAsia="微軟正黑體" w:hAnsiTheme="minorHAnsi" w:cstheme="minorHAnsi"/><w:b/><w:szCs w:val="32"/></w:rPr><w:t>)</w:t></w:r></w:p></w:tc></w:tr><w:tr w:rsidR="00E93CF3" w:rsidRPr="009732DC" w14:paraId="16AD55EA" w14:textId="77777777" w:rsidTr="008A2018"><w:trPr><w:trHeight w:val="315"/></w:trPr><w:tc><w:tcPr><w:tcW w:w="15138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/w:tcPr><w:p w14:paraId="6C4B71C9" w14:textId="55D2E983" w:rsidR="00E93CF3" w:rsidRPr="009732DC" w:rsidRDefault="00E93CF3" w:rsidP="00E93CF3"><w:pPr><w:rPr><w:rFonts w:ascii="微軟正黑體" w:eastAsia="微軟正黑體" w:hAnsi="微軟正黑體"/></w:rPr></w:pPr><w:r w:rsidRPr="009732DC"><w:rPr><w:rFonts w:ascii="微軟正黑體" w:eastAsia="微軟正黑體" w:hAnsi="微軟正黑體"/><w:b/><w:noProof/><w:sz w:val="28"/><w:szCs w:val="28"/></w:rPr><mc:AlternateContent><mc:Choice Requires="wps"><w:drawing><wp:anchor distT="0" distB="0" distL="114300" distR="114300" simplePos="0" relativeHeight="251658292" behindDoc="0" locked="0" layoutInCell="1" allowOverlap="1" wp14:anchorId="42B444E6" wp14:editId="5F83AA19"><wp:simplePos x="0" y="0"/><wp:positionH relativeFrom="column"><wp:posOffset>4052260</wp:posOffset></wp:positionH><wp:positionV relativeFrom="paragraph"><wp:posOffset>3242772</wp:posOffset></wp:positionV><wp:extent cx="225951" cy="157493"/><wp:effectExtent l="38100" t="38100" r="22225" b="33020"/><wp:wrapNone/><wp:docPr id="1124146347" name="直線單箭頭接點 273"/><wp:cNvGraphicFramePr/><a:graphic xmlns:a="http://schemas.openxmlformats.org/drawingml/2006/main"><a:graphicData uri="http://schemas.microsoft.com/office/word/2010/wordprocessingShape"><wps:wsp><wps:cNvCnPr/><wps:spPr><a:xfrm flipH="1" flipV="1"><a:off x="0" y="0"/><a:ext cx="225951" cy="157493"/></a:xfrm><a:prstGeom prst="straightConnector1"><a:avLst/></a:prstGeom><a:ln w="28575"><a:solidFill><a:srgbClr val="FFC000"/></a:solidFill><a:tailEnd type="triangle"/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wp14:sizeRelH relativeFrom="margin"><wp14:pctWidth>0</wp14:pctWidth></wp14:sizeRelH><wp14:sizeRelV relativeFrom="margin"><wp14:pctHeight>0</wp14:pctHeight></wp14:sizeRelV></wp:anchor></w:drawing></mc:Choice><mc:Fallback><w:pict><v:shapetype w14:anchorId="04695DE0" id="_x0000_t32" coordsize="21600,21600" o:spt="32" o:oned="t" path="m,l21600,21600e" filled="f"><v:path arrowok="t" fillok="f" o:connecttype="none"/><o:lock v:ext="edit" shapetype="t"/></v:shapetype><v:shape id="直線單箭頭接點 273" o:spid="_x0000_s1026" type="#_x0000_t32" style="position:absolute;margin-left:319.1pt;margin-top:255.35pt;width:17.8pt;height:12.4pt;flip:x y;z-index:25299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" strokecolor="#ffc000" strokeweight="2.25pt"><v:stroke endarrow="block" joinstyle="miter"/></v:shape></w:pict></mc:Fallback></mc:AlternateContent></w:r><w:r w:rsidRPr="009732DC"><w:rPr><w:rFonts w:ascii="微軟正黑體" w:eastAsia="微軟正黑體" w:hAnsi="微軟正黑體"/><w:b/><w:noProof/><w:sz w:val="28"/><w:szCs w:val="28"/></w:rPr><mc:AlternateContent><mc:Choice Requires="wps"><w:drawing><wp:anchor distT="0" distB="0" distL="114300" distR="114300" simplePos="0" relativeHeight="251658293" behindDoc="0" locked="0" layoutInCell="1" allowOverlap="1" wp14:anchorId="30862298" wp14:editId="4F50B5D5"><wp:simplePos x="0" y="0"/><wp:positionH relativeFrom="column"><wp:posOffset>4285851</wp:posOffset></wp:positionH><wp:positionV relativeFrom="paragraph"><wp:posOffset>3204692</wp:posOffset></wp:positionV><wp:extent cx="257994" cy="361522"/><wp:effectExtent l="19050" t="19050" r="27940" b="19685"/><wp:wrapNone/><wp:docPr id="1567270554" name="矩形 272"/><wp:cNvGraphicFramePr/><a:graphic xmlns:a="http://schemas.openxmlformats.org/drawingml/2006/main"><a:graphicData uri="http://schemas.microsoft.com/office/word/2010/wordprocessingShape"><wps:wsp><wps:cNvSpPr/><wps:spPr><a:xfrm><a:off x="0" y="0"/><a:ext cx="257994" cy="361522"/></a:xfrm><a:prstGeom prst="rect"><a:avLst/></a:prstGeom><a:noFill/><a:ln w="38100"><a:solidFill><a:srgbClr val="FFC000"/></a:solidFill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44E2D3EE" id="矩形 272" o:spid="_x0000_s1026" style="position:absolute;margin-left:337.45pt;margin-top:252.35pt;width:20.3pt;height:28.45pt;z-index:25299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" filled="f" strokecolor="#ffc000" strokeweight="3pt"/></w:pict></mc:Fallback></mc:AlternateContent></w:r><w:r w:rsidRPr="009732DC"><w:rPr><w:rFonts w:ascii="微軟正黑體" w:eastAsia="微軟正黑體" w:hAnsi="微軟正黑體" w:cs="Arial"/><w:noProof/></w:rPr><mc:AlternateContent><mc:Choice Requires="wpg"><w:drawing><wp:anchor distT="0" distB="0" distL="114300" distR="114300" simplePos="0" relativeHeight="251658291" behindDoc="0" locked="0" layoutInCell="1" allowOverlap="1" wp14:anchorId="242A0EA8" wp14:editId="2F0AFDF5"><wp:simplePos x="0" y="0"/><wp:positionH relativeFrom="column"><wp:posOffset>1380691</wp:posOffset></wp:positionH><wp:positionV relativeFrom="paragraph"><wp:posOffset>399704</wp:posOffset></wp:positionV><wp:extent cx="4333875" cy="3314065"/><wp:effectExtent l="0" t="0" r="28575" b="635"/><wp:wrapNone/><wp:docPr id="1570915107" name="群組 79"/><wp:cNvGraphicFramePr/><a:graphic xmlns:a="http://schemas.openxmlformats.org/drawingml/2006/main"><a:graphicData uri="http://schemas.microsoft.com/office/word/2010/wordprocessingGroup"><wpg:wgp><wpg:cNvGrpSpPr/><wpg:grpSpPr><a:xfrm><a:off x="0" y="0"/><a:ext cx="4333875" cy="3314065"/><a:chOff x="0" y="0"/><a:chExt cx="4334089" cy="3314155"/></a:xfrm></wpg:grpSpPr><pic:pic xmlns:pic="http://schemas.openxmlformats.org/drawingml/2006/picture"><pic:nvPicPr><pic:cNvPr id="1651" name="圖片 55"/><pic:cNvPicPr><a:picLocks noChangeAspect="1"/></pic:cNvPicPr></pic:nvPicPr><pic:blipFill><a:blip r:embed="rId43" cstate="print"><a:extLst><a:ext uri="{28A0092B-C50C-407E-A947-70E740481C1C}"><a14:useLocalDpi xmlns:a14="http://schemas.microsoft.com/office/drawing/2010/main" val="0"/></a:ext></a:extLst></a:blip><a:stretch><a:fillRect/></a:stretch></pic:blipFill><pic:spPr><a:xfrm><a:off x="1020986" y="1133183"/><a:ext cx="1428750" cy="680085"/></a:xfrm><a:prstGeom prst="rect"><a:avLst/></a:prstGeom></pic:spPr></pic:pic><wpg:grpSp><wpg:cNvPr id="125484861" name="群組 78"/><wpg:cNvGrpSpPr/><wpg:grpSpPr><a:xfrm><a:off x="0" y="0"/><a:ext cx="4334089" cy="3314155"/><a:chOff x="0" y="0"/><a:chExt cx="4334089" cy="3314155"/></a:xfrm></wpg:grpSpPr><wpg:grpSp><wpg:cNvPr id="1697733421" name="群組 77"/><wpg:cNvGrpSpPr/><wpg:grpSpPr><a:xfrm><a:off x="0" y="0"/><a:ext cx="4334089" cy="3314155"/><a:chOff x="0" y="0"/><a:chExt cx="4334089" cy="3314155"/></a:xfrm></wpg:grpSpPr><wpg:grpSp><wpg:cNvPr id="1647" name="群組 53"/><wpg:cNvGrpSpPr/><wpg:grpSpPr><a:xfrm><a:off x="2389781" y="2602955"/><a:ext cx="317500" cy="711200"/><a:chOff x="0" y="0"/><a:chExt cx="317500" cy="711200"/></a:xfrm></wpg:grpSpPr><pic:pic xmlns:pic="http://schemas.openxmlformats.org/drawingml/2006/picture"><pic:nvPicPr><pic:cNvPr id="1648" name="圖片 1648"/><pic:cNvPicPr><a:picLocks noChangeAspect="1"/></pic:cNvPicPr></pic:nvPicPr><pic:blipFill><a:blip r:embed="rId44"><a:extLst><a:ext uri="{28A0092B-C50C-407E-A947-70E740481C1C}"><a14:useLocalDpi xmlns:a14="http://schemas.microsoft.com/office/drawing/2010/main" val="0"/></a:ext></a:extLst></a:blip><a:stretch><a:fillRect/></a:stretch></pic:blipFill><pic:spPr><a:xfrm flipH="1"><a:off x="0" y="0"/><a:ext cx="317500" cy="711200"/></a:xfrm><a:prstGeom prst="rect"><a:avLst/></a:prstGeom></pic:spPr></pic:pic><pic:pic xmlns:pic="http://schemas.openxmlformats.org/drawingml/2006/picture"><pic:nvPicPr><pic:cNvPr id="1649" name="圖片 1649"/><pic:cNvPicPr><a:picLocks noChangeAspect="1"/></pic:cNvPicPr></pic:nvPicPr><pic:blipFill><a:blip r:embed="rId45" cstate="print"><a:extLst><a:ext uri="{28A0092B-C50C-407E-A947-70E740481C1C}"><a14:useLocalDpi xmlns:a14="http://schemas.microsoft.com/office/drawing/2010/main" val="0"/></a:ext></a:extLst></a:blip><a:stretch><a:fillRect/></a:stretch></pic:blipFill><pic:spPr><a:xfrm><a:off x="44450" y="50800"/><a:ext cx="241300" cy="618490"/></a:xfrm><a:prstGeom prst="rect"><a:avLst/></a:prstGeom></pic:spPr></pic:pic></wpg:grpSp><wps:wsp><wps:cNvPr id="1637" name="矩形 1637"/><wps:cNvSpPr/><wps:spPr><a:xfrm><a:off x="936839" y="1049036"/><a:ext cx="3397250" cy="755650"/></a:xfrm><a:prstGeom prst="rect"><a:avLst/></a:prstGeom><a:noFill/><a:ln><a:solidFill><a:srgbClr val="00B050"/></a:solidFill></a:ln></wps:spPr><wps:style><a:lnRef idx="2"><a:schemeClr val="accent6"><a:shade val="50000"/></a:schemeClr></a:lnRef><a:fillRef idx="1"><a:schemeClr val="accent6"/></a:fillRef><a:effectRef idx="0"><a:schemeClr val="accent6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g:grpSp><wpg:cNvPr id="1617" name="群組 1617"/><wpg:cNvGrpSpPr/><wpg:grpSpPr><a:xfrm><a:off x="1901727" y="0"/><a:ext cx="1047750" cy="1047750"/><a:chOff x="0" y="0"/><a:chExt cx="1047750" cy="1047750"/></a:xfrm></wpg:grpSpPr><wpg:grpSp><wpg:cNvPr id="1618" name="群組 1618"/><wpg:cNvGrpSpPr/><wpg:grpSpPr><a:xfrm><a:off x="0" y="0"/><a:ext cx="1047750" cy="603250"/><a:chOff x="0" y="0"/><a:chExt cx="1047750" cy="603250"/></a:xfrm></wpg:grpSpPr><pic:pic xmlns:pic="http://schemas.openxmlformats.org/drawingml/2006/picture"><pic:nvPicPr><pic:cNvPr id="1619" name="圖片 1619"/><pic:cNvPicPr><a:picLocks noChangeAspect="1"/></pic:cNvPicPr></pic:nvPicPr><pic:blipFill><a:blip r:embed="rId46"><a:extLst><a:ext uri="{28A0092B-C50C-407E-A947-70E740481C1C}"><a14:useLocalDpi xmlns:a14="http://schemas.microsoft.com/office/drawing/2010/main" val="0"/></a:ext></a:extLst></a:blip><a:stretch><a:fillRect/></a:stretch></pic:blipFill><pic:spPr><a:xfrm><a:off x="292100" y="0"/><a:ext cx="425450" cy="156210"/></a:xfrm><a:prstGeom prst="rect"><a:avLst/></a:prstGeom></pic:spPr></pic:pic><pic:pic xmlns:pic="http://schemas.openxmlformats.org/drawingml/2006/picture"><pic:nvPicPr><pic:cNvPr id="1620" name="圖片 1620" descr="10"/><pic:cNvPicPr><a:picLocks noChangeAspect="1"/></pic:cNvPicPr></pic:nvPicPr><pic:blipFill rotWithShape="1"><a:blip r:embed="rId47" cstate="email"><a:extLst><a:ext uri="{28A0092B-C50C-407E-A947-70E740481C1C}"><a14:useLocalDpi xmlns:a14="http://schemas.microsoft.com/office/drawing/2010/main"/></a:ext></a:extLst></a:blip><a:srcRect l="27508" t="15832" r="49911" b="70315"/><a:stretch/></pic:blipFill><pic:spPr bwMode="auto"><a:xfrm><a:off x="0" y="158750"/><a:ext cx="1047750" cy="444500"/></a:xfrm><a:prstGeom prst="rect"><a:avLst/></a:prstGeom><a:noFill/><a:ln><a:noFill/></a:ln><a:extLst><a:ext uri="{53640926-AAD7-44D8-BBD7-CCE9431645EC}"><a14:shadowObscured xmlns:a14="http://schemas.microsoft.com/office/drawing/2010/main"/></a:ext></a:extLst></pic:spPr></pic:pic><wps:wsp><wps:cNvPr id="1621" name="矩形 1621"/><wps:cNvSpPr/><wps:spPr><a:xfrm><a:off x="38100" y="171450"/><a:ext cx="965200" cy="425450"/></a:xfrm><a:prstGeom prst="rect"><a:avLst/></a:prstGeom><a:noFill/><a:ln><a:solidFill><a:srgbClr val="FF0000"/></a:solidFill></a:ln></wps:spPr><wps:style><a:lnRef idx="2"><a:schemeClr val="accent2"/></a:lnRef><a:fillRef idx="1"><a:schemeClr val="lt1"/></a:fillRef><a:effectRef idx="0"><a:schemeClr val="accent2"/></a:effectRef><a:fontRef idx="minor"><a:schemeClr val="dk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wpg:grpSp><wps:wsp><wps:cNvPr id="1622" name="直線接點 1622"/><wps:cNvCnPr/><wps:spPr><a:xfrm><a:off x="196850" y="596900"/><a:ext cx="0" cy="450850"/></a:xfrm><a:prstGeom prst="line"><a:avLst/></a:prstGeom><a:ln w="1905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623" name="直線接點 1623"/><wps:cNvCnPr/><wps:spPr><a:xfrm><a:off x="400050" y="596900"/><a:ext cx="0" cy="450850"/></a:xfrm><a:prstGeom prst="line"><a:avLst/></a:prstGeom><a:ln w="1905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624" name="直線接點 1624"/><wps:cNvCnPr/><wps:spPr><a:xfrm><a:off x="704850" y="596900"/><a:ext cx="0" cy="450850"/></a:xfrm><a:prstGeom prst="line"><a:avLst/></a:prstGeom><a:ln w="1905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632" name="直線接點 1632"/><wps:cNvCnPr/><wps:spPr><a:xfrm><a:off x="920750" y="596900"/><a:ext cx="0" cy="450850"/></a:xfrm><a:prstGeom prst="line"><a:avLst/></a:prstGeom><a:ln w="1905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633" name="直線接點 1633"/><wps:cNvCnPr/><wps:spPr><a:xfrm><a:off x="298450" y="596900"/><a:ext cx="0" cy="450850"/></a:xfrm><a:prstGeom prst="line"><a:avLst/></a:prstGeom><a:ln w="1905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634" name="直線接點 1634"/><wps:cNvCnPr/><wps:spPr><a:xfrm><a:off x="101600" y="596900"/><a:ext cx="0" cy="450850"/></a:xfrm><a:prstGeom prst="line"><a:avLst/></a:prstGeom><a:ln w="1905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635" name="直線接點 1635"/><wps:cNvCnPr/><wps:spPr><a:xfrm><a:off x="806450" y="596900"/><a:ext cx="0" cy="450850"/></a:xfrm><a:prstGeom prst="line"><a:avLst/></a:prstGeom><a:ln w="1905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636" name="直線接點 1636"/><wps:cNvCnPr/><wps:spPr><a:xfrm><a:off x="609600" y="596900"/><a:ext cx="0" cy="450850"/></a:xfrm><a:prstGeom prst="line"><a:avLst/></a:prstGeom><a:ln w="1905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wpg:grpSp><wps:wsp><wps:cNvPr id="1604" name="語音泡泡: 圓角矩形 1604"/><wps:cNvSpPr/><wps:spPr><a:xfrm><a:off x="0" y="2036364"/><a:ext cx="1052195" cy="546735"/></a:xfrm><a:prstGeom prst="wedgeRoundRectCallout"><a:avLst><a:gd name="adj1" fmla="val 102964"/><a:gd name="adj2" fmla="val 4121"/><a:gd name="adj3" fmla="val 16667"/></a:avLst></a:prstGeom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txbx><w:txbxContent><w:p w14:paraId="5A14CF3E" w14:textId="77777777" w:rsidR="00A44D51" w:rsidRPr="00383E51" w:rsidRDefault="00A44D51" w:rsidP="00A44D51"><w:pPr><w:jc w:val="center"/><w:rPr><w:color w:val="FFFFFF" w:themeColor="background1"/><w:sz w:val="22"/><w:szCs w:val="18"/></w:rPr></w:pPr><w:r w:rsidRPr="00383E51"><w:rPr><w:rFonts w:ascii="微軟正黑體" w:eastAsia="微軟正黑體" w:hAnsi="微軟正黑體" w:cs="Arial"/><w:color w:val="FFFFFF" w:themeColor="background1"/><w:sz w:val="22"/><w:szCs w:val="22"/></w:rPr><w:t>aa</w:t></w:r></w:p><w:p w14:paraId="133E56B9" w14:textId="6EAC10FE" w:rsidR="00E93CF3" w:rsidRDefault="00E93CF3" w:rsidP="000D2146"><w:pPr><w:jc w:val="center"/></w:pP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g:grpSp><wpg:cNvPr id="821250376" name="群組 76"/><wpg:cNvGrpSpPr/><wpg:grpSpPr><a:xfrm><a:off x="1258819" y="1783922"/><a:ext cx="2666883" cy="1276350"/><a:chOff x="0" y="0"/><a:chExt cx="2666883" cy="1276350"/></a:xfrm></wpg:grpSpPr><wps:wsp><wps:cNvPr id="454189935" name="直線接點 72"/><wps:cNvCnPr/><wps:spPr><a:xfrm><a:off x="830253" y="16829"/><a:ext cx="0" cy="1016000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g:grpSp><wpg:cNvPr id="1244886087" name="群組 75"/><wpg:cNvGrpSpPr/><wpg:grpSpPr><a:xfrm><a:off x="0" y="0"/><a:ext cx="2666883" cy="1276350"/><a:chOff x="0" y="0"/><a:chExt cx="2666883" cy="1276350"/></a:xfrm></wpg:grpSpPr><wps:wsp><wps:cNvPr id="596404642" name="直線接點 67"/><wps:cNvCnPr/><wps:spPr><a:xfrm><a:off x="844862" y="1023207"/><a:ext cx="298450" cy="0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547882715" name="直線接點 68"/><wps:cNvCnPr/><wps:spPr><a:xfrm><a:off x="2429050" y="16829"/><a:ext cx="0" cy="666750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g:grpSp><wpg:cNvPr id="692041889" name="群組 74"/><wpg:cNvGrpSpPr/><wpg:grpSpPr><a:xfrm><a:off x="0" y="0"/><a:ext cx="2666883" cy="1276350"/><a:chOff x="0" y="0"/><a:chExt cx="2666883" cy="1276350"/></a:xfrm></wpg:grpSpPr><wpg:grpSp><wpg:cNvPr id="549075590" name="群組 11"/><wpg:cNvGrpSpPr/><wpg:grpSpPr><a:xfrm><a:off x="0" y="0"/><a:ext cx="1778701" cy="1276350"/><a:chOff x="18026" y="34113"/><a:chExt cx="1778876" cy="1276488"/></a:xfrm></wpg:grpSpPr><wps:wsp><wps:cNvPr id="552228102" name="直線接點 3"/><wps:cNvCnPr/><wps:spPr><a:xfrm><a:off x="1796902" y="34113"/><a:ext cx="0" cy="382772"/></a:xfrm><a:prstGeom prst="line"><a:avLst/></a:prstGeom><a:ln w="3810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g:grpSp><wpg:cNvPr id="428046982" name="群組 9"/><wpg:cNvGrpSpPr/><wpg:grpSpPr><a:xfrm><a:off x="18026" y="34113"/><a:ext cx="1776087" cy="1276488"/><a:chOff x="18026" y="34113"/><a:chExt cx="1776087" cy="1276488"/></a:xfrm></wpg:grpSpPr><wps:wsp><wps:cNvPr id="1345220207" name="直線接點 1"/><wps:cNvCnPr/><wps:spPr><a:xfrm><a:off x="244206" y="50801"/><a:ext cx="0" cy="1259800"/></a:xfrm><a:prstGeom prst="line"><a:avLst/></a:prstGeom><a:ln w="3810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16012179" name="直線接點 2"/><wps:cNvCnPr/><wps:spPr><a:xfrm><a:off x="230415" y="1302345"/><a:ext cx="938046" cy="0"/></a:xfrm><a:prstGeom prst="line"><a:avLst/></a:prstGeom><a:ln w="3810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2089025977" name="直線接點 4"/><wps:cNvCnPr/><wps:spPr><a:xfrm flipH="1"><a:off x="244214" y="414670"/><a:ext cx="1549899" cy="2215"/></a:xfrm><a:prstGeom prst="line"><a:avLst/></a:prstGeom><a:ln w="3810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2110532556" name="直線接點 5"/><wps:cNvCnPr/><wps:spPr><a:xfrm><a:off x="1541721" y="34113"/><a:ext cx="0" cy="542260"/></a:xfrm><a:prstGeom prst="line"><a:avLst/></a:prstGeom><a:ln w="3810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286933161" name="直線接點 6"/><wps:cNvCnPr/><wps:spPr><a:xfrm flipH="1"><a:off x="38090" y="595362"/><a:ext cx="1513842" cy="0"/></a:xfrm><a:prstGeom prst="line"><a:avLst/></a:prstGeom><a:ln w="3810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876777451" name="直線接點 7"/><wps:cNvCnPr/><wps:spPr><a:xfrm><a:off x="48729" y="50800"/><a:ext cx="0" cy="1113735"/></a:xfrm><a:prstGeom prst="line"><a:avLst/></a:prstGeom><a:ln w="3810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118795632" name="直線接點 8"/><wps:cNvCnPr/><wps:spPr><a:xfrm><a:off x="18026" y="1177237"/><a:ext cx="1150478" cy="8175"/></a:xfrm><a:prstGeom prst="line"><a:avLst/></a:prstGeom><a:ln w="3810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wpg:grpSp></wpg:grpSp><wps:wsp><wps:cNvPr id="192993883" name="直線接點 64"/><wps:cNvCnPr/><wps:spPr><a:xfrm><a:off x="2659053" y="16829"/><a:ext cx="0" cy="768350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088914439" name="直線接點 65"/><wps:cNvCnPr/><wps:spPr><a:xfrm flipH="1"><a:off x="819033" y="787595"/><a:ext cx="1847850" cy="0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2111555106" name="直線接點 69"/><wps:cNvCnPr/><wps:spPr><a:xfrm flipH="1"><a:off x="628299" y="686618"/><a:ext cx="1809750" cy="6350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717379517" name="直線接點 71"/><wps:cNvCnPr/><wps:spPr><a:xfrm><a:off x="628299" y="905401"/><a:ext cx="521335" cy="6350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wpg:grpSp><wps:wsp><wps:cNvPr id="295692403" name="直線接點 73"/><wps:cNvCnPr/><wps:spPr><a:xfrm><a:off x="628299" y="22439"/><a:ext cx="0" cy="895350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wpg:grpSp></wpg:grpSp></wpg:grpSp><pic:pic xmlns:pic="http://schemas.openxmlformats.org/drawingml/2006/picture"><pic:nvPicPr><pic:cNvPr id="821873589" name="圖片 1"/><pic:cNvPicPr><a:picLocks noChangeAspect="1"/></pic:cNvPicPr></pic:nvPicPr><pic:blipFill><a:blip r:embed="rId48"><a:extLst><a:ext uri="{28A0092B-C50C-407E-A947-70E740481C1C}"><a14:useLocalDpi xmlns:a14="http://schemas.microsoft.com/office/drawing/2010/main" val="0"/></a:ext></a:extLst></a:blip><a:stretch><a:fillRect/></a:stretch></pic:blipFill><pic:spPr><a:xfrm><a:off x="2569295" y="1150013"/><a:ext cx="1659890" cy="650240"/></a:xfrm><a:prstGeom prst="rect"><a:avLst/></a:prstGeom></pic:spPr></pic:pic></wpg:grpSp></wpg:wgp></a:graphicData></a:graphic></wp:anchor></w:drawing></mc:Choice><mc:Fallback><w:pict><v:group w14:anchorId="242A0EA8" id="群組 79" o:spid="_x0000_s1075" style="position:absolute;margin-left:108.7pt;margin-top:31.45pt;width:341.25pt;height:260.95pt;z-index:251658291;mso-position-horizontal-relative:text;mso-position-vertical-relative:text" coordsize="43340,33141" o:gfxdata="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"><v:shapetype id="_x0000_t75" coordsize="21600,21600" o:spt="75" o:preferrelative="t" path="m@4@5l@4@11@9@11@9@5xe" filled="f" stroked="f"><v:stroke joinstyle="miter"/><v:formulas><v:f eqn="if lineDrawn pixelLineWidth 0"/><v:f eqn="sum @0 1 0"/><v:f eqn="sum 0 0 @1"/><v:f eqn="prod @2 1 2"/><v:f eqn="prod @3 21600 pixelWidth"/><v:f eqn="prod @3 21600 pixelHeight"/><v:f eqn="sum @0 0 1"/><v:f eqn="prod @6 1 2"/><v:f eqn="prod @7 21600 pixelWidth"/><v:f eqn="sum @8 21600 0"/><v:f eqn="prod @7 21600 pixelHeight"/><v:f eqn="sum @10 21600 0"/></v:formulas><v:path o:extrusionok="f" gradientshapeok="t" o:connecttype="rect"/><o:lock v:ext="edit" aspectratio="t"/></v:shapetype><v:shape id="圖片 55" o:spid="_x0000_s1076" type="#_x0000_t75" style="position:absolute;left:10209;top:11331;width:14288;height:6801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"><v:imagedata r:id="rId52" o:title=""/></v:shape><v:group id="群組 78" o:spid="_x0000_s1077" style="position:absolute;width:43340;height:33141" coordsize="43340,33141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"><v:group id="群組 77" o:spid="_x0000_s1078" style="position:absolute;width:43340;height:33141" coordsize="43340,33141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"><v:group id="群組 53" o:spid="_x0000_s1079" style="position:absolute;left:23897;top:26029;width:3175;height:7112" coordsize="3175,7112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"><v:shape id="圖片 1648" o:spid="_x0000_s1080" type="#_x0000_t75" style="position:absolute;width:3175;height:7112;flip:x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"><v:imagedata r:id="rId53" o:title=""/></v:shape><v:shape id="圖片 1649" o:spid="_x0000_s1081" type="#_x0000_t75" style="position:absolute;left:444;top:508;width:2413;height:6184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"><v:imagedata r:id="rId54" o:title=""/></v:shape></v:group><v:rect id="矩形 1637" o:spid="_x0000_s1082" style="position:absolute;left:9368;top:10490;width:33972;height:7556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" filled="f" strokecolor="#00b050" strokeweight="1pt"/><v:group id="群組 1617" o:spid="_x0000_s1083" style="position:absolute;left:19017;width:10477;height:10477" coordsize="10477,10477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"><v:group id="群組 1618" o:spid="_x0000_s1084" style="position:absolute;width:10477;height:6032" coordsize="10477,6032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"><v:shape id="圖片 1619" o:spid="_x0000_s1085" type="#_x0000_t75" style="position:absolute;left:2921;width:4254;height:1562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"><v:imagedata r:id="rId55" o:title=""/></v:shape><v:shape id="圖片 1620" o:spid="_x0000_s1086" type="#_x0000_t75" alt="10" style="position:absolute;top:1587;width:10477;height:4445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"><v:imagedata r:id="rId56" o:title="10" croptop="10376f" cropbottom="46082f" cropleft="18028f" cropright="32710f"/></v:shape><v:rect id="矩形 1621" o:spid="_x0000_s1087" style="position:absolute;left:381;top:1714;width:9652;height:4255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" filled="f" strokecolor="red" strokeweight="1pt"/></v:group><v:line id="直線接點 1622" o:spid="_x0000_s1088" style="position:absolute;visibility:visible;mso-wrap-style:square" from="1968,5969" to="1968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" strokecolor="black [3213]" strokeweight="1.5pt"><v:stroke joinstyle="miter"/></v:line><v:line id="直線接點 1623" o:spid="_x0000_s1089" style="position:absolute;visibility:visible;mso-wrap-style:square" from="4000,5969" to="4000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" strokecolor="black [3213]" strokeweight="1.5pt"><v:stroke joinstyle="miter"/></v:line><v:line id="直線接點 1624" o:spid="_x0000_s1090" style="position:absolute;visibility:visible;mso-wrap-style:square" from="7048,5969" to="7048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" strokecolor="black [3213]" strokeweight="1.5pt"><v:stroke joinstyle="miter"/></v:line><v:line id="直線接點 1632" o:spid="_x0000_s1091" style="position:absolute;visibility:visible;mso-wrap-style:square" from="9207,5969" to="9207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" strokecolor="black [3213]" strokeweight="1.5pt"><v:stroke joinstyle="miter"/></v:line><v:line id="直線接點 1633" o:spid="_x0000_s1092" style="position:absolute;visibility:visible;mso-wrap-style:square" from="2984,5969" to="2984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" strokecolor="red" strokeweight="1.5pt"><v:stroke joinstyle="miter"/></v:line><v:line id="直線接點 1634" o:spid="_x0000_s1093" style="position:absolute;visibility:visible;mso-wrap-style:square" from="1016,5969" to="1016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" strokecolor="red" strokeweight="1.5pt"><v:stroke joinstyle="miter"/></v:line><v:line id="直線接點 1635" o:spid="_x0000_s1094" style="position:absolute;visibility:visible;mso-wrap-style:square" from="8064,5969" to="8064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" strokecolor="red" strokeweight="1.5pt"><v:stroke joinstyle="miter"/></v:line><v:line id="直線接點 1636" o:spid="_x0000_s1095" style="position:absolute;visibility:visible;mso-wrap-style:square" from="6096,5969" to="6096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" strokecolor="red" strokeweight="1.5pt"><v:stroke joinstyle="miter"/></v:line></v:group><v:shapetype id="_x0000_t62" coordsize="21600,21600" o:spt="62" adj="1350,25920" path="m3600,qx,3600l0@8@12@24,0@9,,18000qy3600,21600l@6,21600@15@27@7,21600,18000,21600qx21600,18000l21600@9@18@30,21600@8,21600,3600qy18000,l@7,0@21@33@6,xe"><v:stroke joinstyle="miter"/><v:formulas><v:f eqn="sum 10800 0 #0"/><v:f eqn="sum 10800 0 #1"/><v:f eqn="sum #0 0 #1"/><v:f eqn="sum @0 @1 0"/><v:f eqn="sum 21600 0 #0"/><v:f eqn="sum 21600 0 #1"/><v:f eqn="if @0 3600 12600"/><v:f eqn="if @0 9000 18000"/><v:f eqn="if @1 3600 12600"/><v:f eqn="if @1 9000 18000"/><v:f eqn="if @2 0 #0"/><v:f eqn="if @3 @10 0"/><v:f eqn="if #0 0 @11"/><v:f eqn="if @2 @6 #0"/><v:f eqn="if @3 @6 @13"/><v:f eqn="if @5 @6 @14"/><v:f eqn="if @2 #0 21600"/><v:f eqn="if @3 21600 @16"/><v:f eqn="if @4 21600 @17"/><v:f eqn="if @2 #0 @6"/><v:f eqn="if @3 @19 @6"/><v:f eqn="if #1 @6 @20"/><v:f eqn="if @2 @8 #1"/><v:f eqn="if @3 @22 @8"/><v:f eqn="if #0 @8 @23"/><v:f eqn="if @2 21600 #1"/><v:f eqn="if @3 21600 @25"/><v:f eqn="if @5 21600 @26"/><v:f eqn="if @2 #1 @8"/><v:f eqn="if @3 @8 @28"/><v:f eqn="if @4 @8 @29"/><v:f eqn="if @2 #1 0"/><v:f eqn="if @3 @31 0"/><v:f eqn="if #1 0 @32"/><v:f eqn="val #0"/><v:f eqn="val #1"/></v:formulas><v:path o:connecttype="custom" o:connectlocs="10800,0;0,10800;10800,21600;21600,10800;@34,@35" textboxrect="791,791,20809,20809"/><v:handles><v:h position="#0,#1"/></v:handles></v:shapetype><v:shape id="語音泡泡: 圓角矩形 1604" o:spid="_x0000_s1096" type="#_x0000_t62" style="position:absolute;top:20363;width:10521;height:5467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" adj="33040,11690" fillcolor="#5b9bd5 [3204]" strokecolor="#1f4d78 [1604]" strokeweight="1pt"><v:textbox><w:txbxContent><w:p w14:paraId="5A14CF3E" w14:textId="77777777" w:rsidR="00A44D51" w:rsidRPr="00383E51" w:rsidRDefault="00A44D51" w:rsidP="00A44D51"><w:pPr><w:jc w:val="center"/><w:rPr><w:color w:val="FFFFFF" w:themeColor="background1"/><w:sz w:val="22"/><w:szCs w:val="18"/></w:rPr></w:pPr><w:r w:rsidRPr="00383E51"><w:rPr><w:rFonts w:ascii="微軟正黑體" w:eastAsia="微軟正黑體" w:hAnsi="微軟正黑體" w:cs="Arial"/><w:color w:val="FFFFFF" w:themeColor="background1"/><w:sz w:val="22"/><w:szCs w:val="22"/></w:rPr><w:t>aa</w:t></w:r></w:p><w:p w14:paraId="133E56B9" w14:textId="6EAC10FE" w:rsidR="00E93CF3" w:rsidRDefault="00E93CF3" w:rsidP="000D2146"><w:pPr><w:jc w:val="center"/></w:pPr></w:p></w:txbxContent></v:textbox></v:shape><v:group id="群組 76" o:spid="_x0000_s1097" style="position:absolute;left:12588;top:17839;width:26669;height:12763" coordsize="26668,12763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"><v:line id="直線接點 72" o:spid="_x0000_s1098" style="position:absolute;visibility:visible;mso-wrap-style:square" from="8302,168" to="8302,10328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" strokecolor="red" strokeweight="2.25pt"><v:stroke joinstyle="miter"/></v:line><v:group id="群組 75" o:spid="_x0000_s1099" style="position:absolute;width:26668;height:12763" coordsize="26668,12763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"><v:line id="直線接點 67" o:spid="_x0000_s1100" style="position:absolute;visibility:visible;mso-wrap-style:square" from="8448,10232" to="11433,10232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" strokecolor="red" strokeweight="2.25pt"><v:stroke joinstyle="miter"/></v:line><v:line id="直線接點 68" o:spid="_x0000_s1101" style="position:absolute;visibility:visible;mso-wrap-style:square" from="24290,168" to="24290,6835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" strokecolor="black [3213]" strokeweight="2.25pt"><v:stroke joinstyle="miter"/></v:line><v:group id="群組 74" o:spid="_x0000_s1102" style="position:absolute;width:26668;height:12763" coordsize="26668,12763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"><v:group id="群組 11" o:spid="_x0000_s1103" style="position:absolute;width:17787;height:12763" coordorigin="180,341" coordsize="17788,12764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"><v:line id="直線接點 3" o:spid="_x0000_s1104" style="position:absolute;visibility:visible;mso-wrap-style:square" from="17969,341" to="17969,4168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" strokecolor="red" strokeweight="3pt"><v:stroke joinstyle="miter"/></v:line><v:group id="群組 9" o:spid="_x0000_s1105" style="position:absolute;left:180;top:341;width:17761;height:12765" coordorigin="180,341" coordsize="17760,12764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"><v:line id="直線接點 1" o:spid="_x0000_s1106" style="position:absolute;visibility:visible;mso-wrap-style:square" from="2442,508" to="2442,13106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" strokecolor="red" strokeweight="3pt"><v:stroke joinstyle="miter"/></v:line><v:line id="直線接點 2" o:spid="_x0000_s1107" style="position:absolute;visibility:visible;mso-wrap-style:square" from="2304,13023" to="11684,13023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" strokecolor="red" strokeweight="3pt"><v:stroke joinstyle="miter"/></v:line><v:line id="直線接點 4" o:spid="_x0000_s1108" style="position:absolute;flip:x;visibility:visible;mso-wrap-style:square" from="2442,4146" to="17941,4168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" strokecolor="red" strokeweight="3pt"><v:stroke joinstyle="miter"/></v:line><v:line id="直線接點 5" o:spid="_x0000_s1109" style="position:absolute;visibility:visible;mso-wrap-style:square" from="15417,341" to="15417,5763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" strokecolor="black [3213]" strokeweight="3pt"><v:stroke joinstyle="miter"/></v:line><v:line id="直線接點 6" o:spid="_x0000_s1110" style="position:absolute;flip:x;visibility:visible;mso-wrap-style:square" from="380,5953" to="15519,5953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" strokecolor="black [3213]" strokeweight="3pt"><v:stroke joinstyle="miter"/></v:line><v:line id="直線接點 7" o:spid="_x0000_s1111" style="position:absolute;visibility:visible;mso-wrap-style:square" from="487,508" to="487,11645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" strokecolor="black [3213]" strokeweight="3pt"><v:stroke joinstyle="miter"/></v:line><v:line id="直線接點 8" o:spid="_x0000_s1112" style="position:absolute;visibility:visible;mso-wrap-style:square" from="180,11772" to="11685,11854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" strokecolor="black [3213]" strokeweight="3pt"><v:stroke joinstyle="miter"/></v:line></v:group></v:group><v:line id="直線接點 64" o:spid="_x0000_s1113" style="position:absolute;visibility:visible;mso-wrap-style:square" from="26590,168" to="26590,7851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" strokecolor="red" strokeweight="2.25pt"><v:stroke joinstyle="miter"/></v:line><v:line id="直線接點 65" o:spid="_x0000_s1114" style="position:absolute;flip:x;visibility:visible;mso-wrap-style:square" from="8190,7875" to="26668,7875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" strokecolor="red" strokeweight="2.25pt"><v:stroke joinstyle="miter"/></v:line><v:line id="直線接點 69" o:spid="_x0000_s1115" style="position:absolute;flip:x;visibility:visible;mso-wrap-style:square" from="6282,6866" to="24380,6929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" strokecolor="black [3213]" strokeweight="2.25pt"><v:stroke joinstyle="miter"/></v:line><v:line id="直線接點 71" o:spid="_x0000_s1116" style="position:absolute;visibility:visible;mso-wrap-style:square" from="6282,9054" to="11496,911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" strokecolor="black [3213]" strokeweight="2.25pt"><v:stroke joinstyle="miter"/></v:line></v:group><v:line id="直線接點 73" o:spid="_x0000_s1117" style="position:absolute;visibility:visible;mso-wrap-style:square" from="6282,224" to="6282,91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" strokecolor="black [3213]" strokeweight="2.25pt"><v:stroke joinstyle="miter"/></v:line></v:group></v:group></v:group><v:shape id="圖片 1" o:spid="_x0000_s1118" type="#_x0000_t75" style="position:absolute;left:25692;top:11500;width:16599;height:6502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"><v:imagedata r:id="rId57" o:title=""/></v:shape></v:group></v:group></w:pict></mc:Fallback></mc:AlternateContent></w:r><w:r w:rsidRPr="009732DC"><w:rPr><w:rFonts w:ascii="微軟正黑體" w:eastAsia="微軟正黑體" w:hAnsi="微軟正黑體" w:cs="Arial"/><w:noProof/></w:rPr><mc:AlternateContent><mc:Choice Requires="wpg"><w:drawing><wp:anchor distT="0" distB="0" distL="114300" distR="114300" simplePos="0" relativeHeight="251658290" behindDoc="0" locked="0" layoutInCell="1" allowOverlap="1" wp14:anchorId="451B2B5E" wp14:editId="1D24FD02"><wp:simplePos x="0" y="0"/><wp:positionH relativeFrom="column"><wp:posOffset>7710094</wp:posOffset></wp:positionH><wp:positionV relativeFrom="paragraph"><wp:posOffset>95605</wp:posOffset></wp:positionV><wp:extent cx="1549400" cy="2411603"/><wp:effectExtent l="0" t="0" r="12700" b="8255"/><wp:wrapNone/><wp:docPr id="16656479" name="群組 80"/><wp:cNvGraphicFramePr/><a:graphic xmlns:a="http://schemas.openxmlformats.org/drawingml/2006/main"><a:graphicData uri="http://schemas.microsoft.com/office/word/2010/wordprocessingGroup"><wpg:wgp><wpg:cNvGrpSpPr/><wpg:grpSpPr><a:xfrm><a:off x="0" y="0"/><a:ext cx="1549400" cy="2411603"/><a:chOff x="0" y="0"/><a:chExt cx="1549400" cy="2411603"/></a:xfrm></wpg:grpSpPr><pic:pic xmlns:pic="http://schemas.openxmlformats.org/drawingml/2006/picture"><pic:nvPicPr><pic:cNvPr id="1650" name="圖片 54"/><pic:cNvPicPr><a:picLocks noChangeAspect="1"/></pic:cNvPicPr></pic:nvPicPr><pic:blipFill><a:blip r:embed="rId58" cstate="print"><a:extLst><a:ext uri="{28A0092B-C50C-407E-A947-70E740481C1C}"><a14:useLocalDpi xmlns:a14="http://schemas.microsoft.com/office/drawing/2010/main" val="0"/></a:ext></a:extLst></a:blip><a:stretch><a:fillRect/></a:stretch></pic:blipFill><pic:spPr><a:xfrm><a:off x="855878" y="1755648"/><a:ext cx="641350" cy="655955"/></a:xfrm><a:prstGeom prst="rect"><a:avLst/></a:prstGeom></pic:spPr></pic:pic><wpg:grpSp><wpg:cNvPr id="1607" name="群組 1607"/><wpg:cNvGrpSpPr/><wpg:grpSpPr><a:xfrm><a:off x="241401" y="0"/><a:ext cx="1047750" cy="1657350"/><a:chOff x="0" y="0"/><a:chExt cx="1047750" cy="1657350"/></a:xfrm></wpg:grpSpPr><wpg:grpSp><wpg:cNvPr id="1608" name="群組 1608"/><wpg:cNvGrpSpPr/><wpg:grpSpPr><a:xfrm><a:off x="0" y="0"/><a:ext cx="1047750" cy="1231265"/><a:chOff x="0" y="0"/><a:chExt cx="1047750" cy="1231265"/></a:xfrm></wpg:grpSpPr><pic:pic xmlns:pic="http://schemas.openxmlformats.org/drawingml/2006/picture"><pic:nvPicPr><pic:cNvPr id="1609" name="圖片 1609" descr="10"/><pic:cNvPicPr><a:picLocks noChangeAspect="1"/></pic:cNvPicPr></pic:nvPicPr><pic:blipFill rotWithShape="1"><a:blip r:embed="rId47" cstate="email"><a:extLst><a:ext uri="{28A0092B-C50C-407E-A947-70E740481C1C}"><a14:useLocalDpi xmlns:a14="http://schemas.microsoft.com/office/drawing/2010/main"/></a:ext></a:extLst></a:blip><a:srcRect l="27508" t="59172" r="49911" b="7006"/><a:stretch/></pic:blipFill><pic:spPr bwMode="auto"><a:xfrm><a:off x="0" y="146050"/><a:ext cx="1047750" cy="1085215"/></a:xfrm><a:prstGeom prst="rect"><a:avLst/></a:prstGeom><a:noFill/><a:ln><a:noFill/></a:ln><a:extLst><a:ext uri="{53640926-AAD7-44D8-BBD7-CCE9431645EC}"><a14:shadowObscured xmlns:a14="http://schemas.microsoft.com/office/drawing/2010/main"/></a:ext></a:extLst></pic:spPr></pic:pic><pic:pic xmlns:pic="http://schemas.openxmlformats.org/drawingml/2006/picture"><pic:nvPicPr><pic:cNvPr id="1610" name="圖片 1610"/><pic:cNvPicPr><a:picLocks noChangeAspect="1"/></pic:cNvPicPr></pic:nvPicPr><pic:blipFill><a:blip r:embed="rId59"><a:extLst><a:ext uri="{28A0092B-C50C-407E-A947-70E740481C1C}"><a14:useLocalDpi xmlns:a14="http://schemas.microsoft.com/office/drawing/2010/main" val="0"/></a:ext></a:extLst></a:blip><a:stretch><a:fillRect/></a:stretch></pic:blipFill><pic:spPr><a:xfrm><a:off x="177800" y="0"/><a:ext cx="641350" cy="142240"/></a:xfrm><a:prstGeom prst="rect"><a:avLst/></a:prstGeom></pic:spPr></pic:pic></wpg:grpSp><wpg:grpSp><wpg:cNvPr id="1611" name="群組 1611"/><wpg:cNvGrpSpPr/><wpg:grpSpPr><a:xfrm><a:off x="368300" y="1206500"/><a:ext cx="311150" cy="450850"/><a:chOff x="0" y="0"/><a:chExt cx="311150" cy="450850"/></a:xfrm></wpg:grpSpPr><wps:wsp><wps:cNvPr id="1612" name="直線接點 1612"/><wps:cNvCnPr/><wps:spPr><a:xfrm><a:off x="95250" y="0"/><a:ext cx="0" cy="450850"/></a:xfrm><a:prstGeom prst="line"><a:avLst/></a:prstGeom><a:ln w="1905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613" name="直線接點 1613"/><wps:cNvCnPr/><wps:spPr><a:xfrm><a:off x="311150" y="0"/><a:ext cx="0" cy="450850"/></a:xfrm><a:prstGeom prst="line"><a:avLst/></a:prstGeom><a:ln w="1905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614" name="直線接點 1614"/><wps:cNvCnPr/><wps:spPr><a:xfrm><a:off x="196850" y="0"/><a:ext cx="0" cy="450850"/></a:xfrm><a:prstGeom prst="line"><a:avLst/></a:prstGeom><a:ln w="1905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615" name="直線接點 1615"/><wps:cNvCnPr/><wps:spPr><a:xfrm><a:off x="0" y="0"/><a:ext cx="0" cy="450850"/></a:xfrm><a:prstGeom prst="line"><a:avLst/></a:prstGeom><a:ln w="1905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wpg:grpSp></wpg:grpSp><wps:wsp><wps:cNvPr id="1616" name="矩形 1616"/><wps:cNvSpPr/><wps:spPr><a:xfrm><a:off x="0" y="1653235"/><a:ext cx="1549400" cy="755650"/></a:xfrm><a:prstGeom prst="rect"><a:avLst/></a:prstGeom><a:noFill/><a:ln><a:solidFill><a:srgbClr val="00B050"/></a:solidFill></a:ln></wps:spPr><wps:style><a:lnRef idx="2"><a:schemeClr val="accent6"><a:shade val="50000"/></a:schemeClr></a:lnRef><a:fillRef idx="1"><a:schemeClr val="accent6"/></a:fillRef><a:effectRef idx="0"><a:schemeClr val="accent6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pic:pic xmlns:pic="http://schemas.openxmlformats.org/drawingml/2006/picture"><pic:nvPicPr><pic:cNvPr id="1037888393" name="圖片 1"/><pic:cNvPicPr><a:picLocks noChangeAspect="1"/></pic:cNvPicPr></pic:nvPicPr><pic:blipFill><a:blip r:embed="rId60"><a:extLst><a:ext uri="{28A0092B-C50C-407E-A947-70E740481C1C}"><a14:useLocalDpi xmlns:a14="http://schemas.microsoft.com/office/drawing/2010/main" val="0"/></a:ext></a:extLst></a:blip><a:stretch><a:fillRect/></a:stretch></pic:blipFill><pic:spPr><a:xfrm><a:off x="14630" y="1755648"/><a:ext cx="751205" cy="647065"/></a:xfrm><a:prstGeom prst="rect"><a:avLst/></a:prstGeom></pic:spPr></pic:pic></wpg:wgp></a:graphicData></a:graphic></wp:anchor></w:drawing></mc:Choice><mc:Fallback><w:pict><v:group w14:anchorId="05AE25BA" id="群組 80" o:spid="_x0000_s1026" style="position:absolute;margin-left:607.1pt;margin-top:7.55pt;width:122pt;height:189.9pt;z-index:251658290" coordsize="15494,24116" o:gfxdata="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"><v:shapetype id="_x0000_t75" coordsize="21600,21600" o:spt="75" o:preferrelative="t" path="m@4@5l@4@11@9@11@9@5xe" filled="f" stroked="f"><v:stroke joinstyle="miter"/><v:formulas><v:f eqn="if lineDrawn pixelLineWidth 0"/><v:f eqn="sum @0 1 0"/><v:f eqn="sum 0 0 @1"/><v:f eqn="prod @2 1 2"/><v:f eqn="prod @3 21600 pixelWidth"/><v:f eqn="prod @3 21600 pixelHeight"/><v:f eqn="sum @0 0 1"/><v:f eqn="prod @6 1 2"/><v:f eqn="prod @7 21600 pixelWidth"/><v:f eqn="sum @8 21600 0"/><v:f eqn="prod @7 21600 pixelHeight"/><v:f eqn="sum @10 21600 0"/></v:formulas><v:path o:extrusionok="f" gradientshapeok="t" o:connecttype="rect"/><o:lock v:ext="edit" aspectratio="t"/></v:shapetype><v:shape id="圖片 54" o:spid="_x0000_s1027" type="#_x0000_t75" style="position:absolute;left:8558;top:17556;width:6414;height:6560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"><v:imagedata r:id="rId61" o:title=""/></v:shape><v:group id="群組 1607" o:spid="_x0000_s1028" style="position:absolute;left:2414;width:10477;height:16573" coordsize="10477,16573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"><v:group id="群組 1608" o:spid="_x0000_s1029" style="position:absolute;width:10477;height:12312" coordsize="10477,12312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"><v:shape id="圖片 1609" o:spid="_x0000_s1030" type="#_x0000_t75" alt="10" style="position:absolute;top:1460;width:10477;height:10852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"><v:imagedata r:id="rId62" o:title="10" croptop="38779f" cropbottom="4591f" cropleft="18028f" cropright="32710f"/></v:shape><v:shape id="圖片 1610" o:spid="_x0000_s1031" type="#_x0000_t75" style="position:absolute;left:1778;width:6413;height:1422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"><v:imagedata r:id="rId63" o:title=""/></v:shape></v:group><v:group id="群組 1611" o:spid="_x0000_s1032" style="position:absolute;left:3683;top:12065;width:3111;height:4508" coordsize="311150,450850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"><v:line id="直線接點 1612" o:spid="_x0000_s1033" style="position:absolute;visibility:visible;mso-wrap-style:square" from="95250,0" to="95250,450850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" strokecolor="black [3213]" strokeweight="1.5pt"><v:stroke joinstyle="miter"/></v:line><v:line id="直線接點 1613" o:spid="_x0000_s1034" style="position:absolute;visibility:visible;mso-wrap-style:square" from="311150,0" to="311150,450850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" strokecolor="black [3213]" strokeweight="1.5pt"><v:stroke joinstyle="miter"/></v:line><v:line id="直線接點 1614" o:spid="_x0000_s1035" style="position:absolute;visibility:visible;mso-wrap-style:square" from="196850,0" to="196850,450850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" strokecolor="red" strokeweight="1.5pt"><v:stroke joinstyle="miter"/></v:line><v:line id="直線接點 1615" o:spid="_x0000_s1036" style="position:absolute;visibility:visible;mso-wrap-style:square" from="0,0" to="0,450850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" strokecolor="red" strokeweight="1.5pt"><v:stroke joinstyle="miter"/></v:line></v:group></v:group><v:rect id="矩形 1616" o:spid="_x0000_s1037" style="position:absolute;top:16532;width:15494;height:7556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" filled="f" strokecolor="#00b050" strokeweight="1pt"/><v:shape id="圖片 1" o:spid="_x0000_s1038" type="#_x0000_t75" style="position:absolute;left:146;top:17556;width:7512;height:6471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"><v:imagedata r:id="rId64" o:title=""/></v:shape></v:group></w:pict></mc:Fallback></mc:AlternateContent></w:r><w:r w:rsidRPr="009732DC"><w:rPr><w:rFonts w:ascii="微軟正黑體" w:eastAsia="微軟正黑體" w:hAnsi="微軟正黑體" w:cs="Arial"/><w:highlight w:val="yellow"/></w:rPr><w:t>每次工單第一次開始測試前，須先以</w:t></w:r><w:r w:rsidRPr="009732DC"><w:rPr><w:rFonts w:ascii="微軟正黑體" w:eastAsia="微軟正黑體" w:hAnsi="微軟正黑體" w:cs="Arial" w:hint="eastAsia"/><w:highlight w:val="yellow"/></w:rPr><w:t>Sample</w:t></w:r><w:r w:rsidRPr="009732DC"><w:rPr><w:rFonts w:ascii="微軟正黑體" w:eastAsia="微軟正黑體" w:hAnsi="微軟正黑體" w:cs="Arial"/><w:highlight w:val="yellow"/></w:rPr><w:t xml:space="preserve"> </w:t></w:r><w:r w:rsidRPr="009732DC"><w:rPr><w:rFonts w:ascii="微軟正黑體" w:eastAsia="微軟正黑體" w:hAnsi="微軟正黑體" w:cs="Arial" w:hint="eastAsia"/><w:highlight w:val="yellow"/></w:rPr><w:t>檢定ATE測試環境</w:t></w:r><w:r w:rsidRPr="009732DC"><w:rPr><w:rFonts w:ascii="微軟正黑體" w:eastAsia="微軟正黑體" w:hAnsi="微軟正黑體" w:cs="Arial"/><w:highlight w:val="yellow"/></w:rPr><w:t>，</w:t></w:r><w:r w:rsidRPr="009732DC"><w:rPr><w:rFonts w:ascii="微軟正黑體" w:eastAsia="微軟正黑體" w:hAnsi="微軟正黑體" w:cs="Arial" w:hint="eastAsia"/><w:highlight w:val="yellow"/></w:rPr><w:t>移除輸入電源，</w:t></w:r><w:r w:rsidRPr="009732DC"><w:rPr><w:rFonts w:ascii="微軟正黑體" w:eastAsia="微軟正黑體" w:hAnsi="微軟正黑體" w:cs="Arial"/><w:highlight w:val="yellow"/></w:rPr><w:t>確認</w:t></w:r><w:r w:rsidRPr="009732DC"><w:rPr><w:rFonts w:ascii="微軟正黑體" w:eastAsia="微軟正黑體" w:hAnsi="微軟正黑體" w:cs="Arial" w:hint="eastAsia"/><w:highlight w:val="yellow"/></w:rPr><w:t>是否可偵測出不良</w:t></w:r></w:p><w:p w14:paraId="64C59104" w14:textId="77777777" w:rsidR="00E93CF3" w:rsidRDefault="00A44D51" w:rsidP="00E93CF3"><w:pPr><w:rPr><w:rFonts w:ascii="微軟正黑體" w:eastAsia="微軟正黑體" w:hAnsi="微軟正黑體" w:cs="Arial"/><w:noProof/></w:rPr></w:pPr><w:r w:rsidRPr="009732DC"><w:rPr><w:rFonts w:ascii="微軟正黑體" w:eastAsia="微軟正黑體" w:hAnsi="微軟正黑體"/><w:noProof/></w:rPr><mc:AlternateContent><mc:Choice Requires="wps"><w:drawing><wp:anchor distT="45720" distB="45720" distL="114300" distR="114300" simplePos="0" relativeHeight="251658288" behindDoc="0" locked="0" layoutInCell="1" allowOverlap="1" wp14:anchorId="57616A69" wp14:editId="7A0E5ACC"><wp:simplePos x="0" y="0"/><wp:positionH relativeFrom="column"><wp:posOffset>-58420</wp:posOffset></wp:positionH><wp:positionV relativeFrom="paragraph"><wp:posOffset>3726815</wp:posOffset></wp:positionV><wp:extent cx="2423795" cy="862965"/><wp:effectExtent l="0" t="0" r="14605" b="13970"/><wp:wrapSquare wrapText="bothSides"/><wp:docPr id="1605" name="文字方塊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2423795" cy="862965"/></a:xfrm><a:prstGeom prst="rect"><a:avLst/></a:prstGeom><a:solidFill><a:srgbClr val="FFFFFF"/></a:solidFill><a:ln w="9525"><a:solidFill><a:srgbClr val="000000"/></a:solidFill><a:miter lim="800000"/><a:headEnd/><a:tailEnd/></a:ln></wps:spPr><wps:txbx><w:txbxContent><w:p w14:paraId="5E537FCE" w14:textId="0D85BFEC" w:rsidR="00E93CF3" w:rsidRPr="000D2146" w:rsidRDefault="00E93CF3" w:rsidP="000D2146"><w:pPr><w:spacing w:line="400" w:lineRule="exact"/><w:rPr><w:rFonts w:ascii="微軟正黑體" w:eastAsia="微軟正黑體" w:hAnsi="微軟正黑體"/><w:b/><w:color w:val="FF0000"/><w:szCs w:val="24"/></w:rPr></w:pPr><w:r w:rsidRPr="000D2146"><w:rPr><w:rFonts w:ascii="微軟正黑體" w:eastAsia="微軟正黑體" w:hAnsi="微軟正黑體" w:hint="eastAsia"/><w:b/><w:color w:val="FF0000"/><w:szCs w:val="24"/></w:rPr><w:t>註1</w:t></w:r><w:r w:rsidRPr="000D2146"><w:rPr><w:rFonts w:ascii="微軟正黑體" w:eastAsia="微軟正黑體" w:hAnsi="微軟正黑體"/><w:b/><w:color w:val="FF0000"/><w:szCs w:val="24"/></w:rPr><w:t>：</w:t></w:r><w:r w:rsidRPr="000D2146"><w:rPr><w:rFonts w:ascii="微軟正黑體" w:eastAsia="微軟正黑體" w:hAnsi="微軟正黑體" w:hint="eastAsia"/><w:b/><w:color w:val="FF0000"/><w:szCs w:val="24"/></w:rPr><w:t>輸入電源不接線</w:t></w:r><w:r w:rsidRPr="000D2146"><w:rPr><w:rFonts w:ascii="微軟正黑體" w:eastAsia="微軟正黑體" w:hAnsi="微軟正黑體"/><w:b/><w:color w:val="FF0000"/><w:szCs w:val="24"/></w:rPr><w:br/></w:r><w:r w:rsidRPr="000D2146"><w:rPr><w:rFonts w:ascii="微軟正黑體" w:eastAsia="微軟正黑體" w:hAnsi="微軟正黑體" w:hint="eastAsia"/><w:b/><w:color w:val="FF0000"/><w:szCs w:val="24"/></w:rPr><w:t>註2</w:t></w:r><w:r w:rsidRPr="000D2146"><w:rPr><w:rFonts w:ascii="微軟正黑體" w:eastAsia="微軟正黑體" w:hAnsi="微軟正黑體"/><w:b/><w:color w:val="FF0000"/><w:szCs w:val="24"/></w:rPr><w:t>：</w:t></w:r><w:r w:rsidRPr="000D2146"><w:rPr><w:rFonts w:ascii="微軟正黑體" w:eastAsia="微軟正黑體" w:hAnsi="微軟正黑體" w:hint="eastAsia"/><w:b/><w:color w:val="FF0000"/><w:szCs w:val="24"/></w:rPr><w:t>V</w:t></w:r><w:r w:rsidRPr="000D2146"><w:rPr><w:rFonts w:ascii="微軟正黑體" w:eastAsia="微軟正黑體" w:hAnsi="微軟正黑體"/><w:b/><w:color w:val="FF0000"/><w:szCs w:val="24"/></w:rPr><w:t>out 12V 輸出接Load-2</w:t></w:r></w:p><w:p w14:paraId="445AD934" w14:textId="77777777" w:rsidR="00E93CF3" w:rsidRPr="000D2146" w:rsidRDefault="00E93CF3" w:rsidP="000D2146"><w:pPr><w:spacing w:line="400" w:lineRule="exact"/><w:rPr><w:rFonts w:ascii="微軟正黑體" w:eastAsia="微軟正黑體" w:hAnsi="微軟正黑體"/><w:b/><w:color w:val="FF0000"/><w:szCs w:val="24"/></w:rPr></w:pPr><w:r w:rsidRPr="000D2146"><w:rPr><w:rFonts w:ascii="微軟正黑體" w:eastAsia="微軟正黑體" w:hAnsi="微軟正黑體" w:hint="eastAsia"/><w:b/><w:color w:val="FF0000"/><w:szCs w:val="24"/></w:rPr><w:t>註3</w:t></w:r><w:r w:rsidRPr="000D2146"><w:rPr><w:rFonts w:ascii="微軟正黑體" w:eastAsia="微軟正黑體" w:hAnsi="微軟正黑體"/><w:b/><w:color w:val="FF0000"/><w:szCs w:val="24"/></w:rPr><w:t>：</w:t></w:r><w:r w:rsidRPr="000D2146"><w:rPr><w:rFonts w:ascii="微軟正黑體" w:eastAsia="微軟正黑體" w:hAnsi="微軟正黑體" w:hint="eastAsia"/><w:b/><w:color w:val="FF0000"/><w:szCs w:val="24"/></w:rPr><w:t>刷</w:t></w:r><w:r w:rsidRPr="000D2146"><w:rPr><w:rFonts w:ascii="微軟正黑體" w:eastAsia="微軟正黑體" w:hAnsi="微軟正黑體"/><w:b/><w:color w:val="FF0000"/><w:szCs w:val="24"/></w:rPr><w:t>Barcode</w:t></w:r><w:r w:rsidRPr="000D2146"><w:rPr><w:rFonts w:ascii="微軟正黑體" w:eastAsia="微軟正黑體" w:hAnsi="微軟正黑體" w:hint="eastAsia"/><w:b/><w:color w:val="FF0000"/><w:szCs w:val="24"/></w:rPr><w:t>開始測試</w:t></w:r></w:p></w:txbxContent></wps:txbx><wps:bodyPr rot="0" vert="horz" wrap="square" lIns="91440" tIns="45720" rIns="91440" bIns="45720" anchor="t" anchorCtr="0" upright="1"><a:spAutoFit/></wps:bodyPr></wps:wsp></a:graphicData></a:graphic><wp14:sizeRelH relativeFrom="margin"><wp14:pctWidth>0</wp14:pctWidth></wp14:sizeRelH><wp14:sizeRelV relativeFrom="margin"><wp14:pctHeight>20000</wp14:pctHeight></wp14:sizeRelV></wp:anchor></w:drawing></mc:Choice><mc:Fallback><w:pict><v:shape w14:anchorId="57616A69" id="_x0000_s1120" type="#_x0000_t202" style="position:absolute;margin-left:-4.6pt;margin-top:293.45pt;width:190.85pt;height:67.95pt;z-index:251658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"><v:textbox style="mso-fit-shape-to-text:t"><w:txbxContent><w:p w14:paraId="5E537FCE" w14:textId="0D85BFEC" w:rsidR="00E93CF3" w:rsidRPr="000D2146" w:rsidRDefault="00E93CF3" w:rsidP="000D2146"><w:pPr><w:spacing w:line="400" w:lineRule="exact"/><w:rPr><w:rFonts w:ascii="微軟正黑體" w:eastAsia="微軟正黑體" w:hAnsi="微軟正黑體"/><w:b/><w:color w:val="FF0000"/><w:szCs w:val="24"/></w:rPr></w:pPr><w:r w:rsidRPr="000D2146"><w:rPr><w:rFonts w:ascii="微軟正黑體" w:eastAsia="微軟正黑體" w:hAnsi="微軟正黑體" w:hint="eastAsia"/><w:b/><w:color w:val="FF0000"/><w:szCs w:val="24"/></w:rPr><w:t>註</w:t></w:r><w:r w:rsidRPr="000D2146"><w:rPr><w:rFonts w:ascii="微軟正黑體" w:eastAsia="微軟正黑體" w:hAnsi="微軟正黑體" w:hint="eastAsia"/><w:b/><w:color w:val="FF0000"/><w:szCs w:val="24"/></w:rPr><w:t>1</w:t></w:r><w:r w:rsidRPr="000D2146"><w:rPr><w:rFonts w:ascii="微軟正黑體" w:eastAsia="微軟正黑體" w:hAnsi="微軟正黑體"/><w:b/><w:color w:val="FF0000"/><w:szCs w:val="24"/></w:rPr><w:t>：</w:t></w:r><w:r w:rsidRPr="000D2146"><w:rPr><w:rFonts w:ascii="微軟正黑體" w:eastAsia="微軟正黑體" w:hAnsi="微軟正黑體" w:hint="eastAsia"/><w:b/><w:color w:val="FF0000"/><w:szCs w:val="24"/></w:rPr><w:t>輸入電源不接線</w:t></w:r><w:r w:rsidRPr="000D2146"><w:rPr><w:rFonts w:ascii="微軟正黑體" w:eastAsia="微軟正黑體" w:hAnsi="微軟正黑體"/><w:b/><w:color w:val="FF0000"/><w:szCs w:val="24"/></w:rPr><w:br/></w:r><w:r w:rsidRPr="000D2146"><w:rPr><w:rFonts w:ascii="微軟正黑體" w:eastAsia="微軟正黑體" w:hAnsi="微軟正黑體" w:hint="eastAsia"/><w:b/><w:color w:val="FF0000"/><w:szCs w:val="24"/></w:rPr><w:t>註</w:t></w:r><w:r w:rsidRPr="000D2146"><w:rPr><w:rFonts w:ascii="微軟正黑體" w:eastAsia="微軟正黑體" w:hAnsi="微軟正黑體" w:hint="eastAsia"/><w:b/><w:color w:val="FF0000"/><w:szCs w:val="24"/></w:rPr><w:t>2</w:t></w:r><w:r w:rsidRPr="000D2146"><w:rPr><w:rFonts w:ascii="微軟正黑體" w:eastAsia="微軟正黑體" w:hAnsi="微軟正黑體"/><w:b/><w:color w:val="FF0000"/><w:szCs w:val="24"/></w:rPr><w:t>：</w:t></w:r><w:r w:rsidRPr="000D2146"><w:rPr><w:rFonts w:ascii="微軟正黑體" w:eastAsia="微軟正黑體" w:hAnsi="微軟正黑體" w:hint="eastAsia"/><w:b/><w:color w:val="FF0000"/><w:szCs w:val="24"/></w:rPr><w:t>V</w:t></w:r><w:r w:rsidRPr="000D2146"><w:rPr><w:rFonts w:ascii="微軟正黑體" w:eastAsia="微軟正黑體" w:hAnsi="微軟正黑體"/><w:b/><w:color w:val="FF0000"/><w:szCs w:val="24"/></w:rPr><w:t>out</w:t></w:r><w:r w:rsidRPr="000D2146"><w:rPr><w:rFonts w:ascii="微軟正黑體" w:eastAsia="微軟正黑體" w:hAnsi="微軟正黑體"/><w:b/><w:color w:val="FF0000"/><w:szCs w:val="24"/></w:rPr><w:t xml:space="preserve"> 12V 輸出接Load-2</w:t></w:r></w:p><w:p w14:paraId="445AD934" w14:textId="77777777" w:rsidR="00E93CF3" w:rsidRPr="000D2146" w:rsidRDefault="00E93CF3" w:rsidP="000D2146"><w:pPr><w:spacing w:line="400" w:lineRule="exact"/><w:rPr><w:rFonts w:ascii="微軟正黑體" w:eastAsia="微軟正黑體" w:hAnsi="微軟正黑體"/><w:b/><w:color w:val="FF0000"/><w:szCs w:val="24"/></w:rPr></w:pPr><w:r w:rsidRPr="000D2146"><w:rPr><w:rFonts w:ascii="微軟正黑體" w:eastAsia="微軟正黑體" w:hAnsi="微軟正黑體" w:hint="eastAsia"/><w:b/><w:color w:val="FF0000"/><w:szCs w:val="24"/></w:rPr><w:t>註</w:t></w:r><w:r w:rsidRPr="000D2146"><w:rPr><w:rFonts w:ascii="微軟正黑體" w:eastAsia="微軟正黑體" w:hAnsi="微軟正黑體" w:hint="eastAsia"/><w:b/><w:color w:val="FF0000"/><w:szCs w:val="24"/></w:rPr><w:t>3</w:t></w:r><w:r w:rsidRPr="000D2146"><w:rPr><w:rFonts w:ascii="微軟正黑體" w:eastAsia="微軟正黑體" w:hAnsi="微軟正黑體"/><w:b/><w:color w:val="FF0000"/><w:szCs w:val="24"/></w:rPr><w:t>：</w:t></w:r><w:r w:rsidRPr="000D2146"><w:rPr><w:rFonts w:ascii="微軟正黑體" w:eastAsia="微軟正黑體" w:hAnsi="微軟正黑體" w:hint="eastAsia"/><w:b/><w:color w:val="FF0000"/><w:szCs w:val="24"/></w:rPr><w:t>刷</w:t></w:r><w:r w:rsidRPr="000D2146"><w:rPr><w:rFonts w:ascii="微軟正黑體" w:eastAsia="微軟正黑體" w:hAnsi="微軟正黑體"/><w:b/><w:color w:val="FF0000"/><w:szCs w:val="24"/></w:rPr><w:t>Barcode</w:t></w:r><w:r w:rsidRPr="000D2146"><w:rPr><w:rFonts w:ascii="微軟正黑體" w:eastAsia="微軟正黑體" w:hAnsi="微軟正黑體" w:hint="eastAsia"/><w:b/><w:color w:val="FF0000"/><w:szCs w:val="24"/></w:rPr><w:t>開始測試</w:t></w:r></w:p></w:txbxContent></v:textbox><w10:wrap type="square"/></v:shape></w:pict></mc:Fallback></mc:AlternateContent></w:r></w:p><w:p w14:paraId="111298B4" w14:textId="77777777" w:rsidR="0082549B" w:rsidRPr="0082549B" w:rsidRDefault="0082549B" w:rsidP="0082549B"><w:pPr><w:rPr><w:rFonts w:ascii="微軟正黑體" w:eastAsia="微軟正黑體" w:hAnsi="微軟正黑體" w:cs="Arial"/></w:rPr></w:pPr></w:p><w:p w14:paraId="654751F3" w14:textId="23610C76" w:rsidR="0082549B" w:rsidRPr="0082549B" w:rsidRDefault="0082549B" w:rsidP="0082549B"><w:pPr><w:rPr><w:rFonts w:ascii="微軟正黑體" w:eastAsia="微軟正黑體" w:hAnsi="微軟正黑體" w:cs="Arial"/></w:rPr></w:pPr></w:p><w:p w14:paraId="68BAA7F9" w14:textId="772CC781" w:rsidR="0082549B" w:rsidRPr="0082549B" w:rsidRDefault="0082549B" w:rsidP="0082549B"><w:pPr><w:rPr><w:rFonts w:ascii="微軟正黑體" w:eastAsia="微軟正黑體" w:hAnsi="微軟正黑體" w:cs="Arial"/></w:rPr></w:pPr></w:p><w:p w14:paraId="0FB052EC" w14:textId="6D602DA5" w:rsidR="0082549B" w:rsidRPr="0082549B" w:rsidRDefault="0082549B" w:rsidP="0082549B"><w:pPr><w:rPr><w:rFonts w:ascii="微軟正黑體" w:eastAsia="微軟正黑體" w:hAnsi="微軟正黑體" w:cs="Arial"/></w:rPr></w:pPr></w:p><w:p w14:paraId="4B2AEB5B" w14:textId="32BB4CFA" w:rsidR="0082549B" w:rsidRPr="0082549B" w:rsidRDefault="0082549B" w:rsidP="0082549B"><w:pPr><w:rPr><w:rFonts w:ascii="微軟正黑體" w:eastAsia="微軟正黑體" w:hAnsi="微軟正黑體" w:cs="Arial"/></w:rPr></w:pPr></w:p><w:p w14:paraId="6CD7C7AC" w14:textId="5EA8CD7B" w:rsidR="0082549B" w:rsidRPr="0082549B" w:rsidRDefault="0082549B" w:rsidP="0082549B"><w:pPr><w:rPr><w:rFonts w:ascii="微軟正黑體" w:eastAsia="微軟正黑體" w:hAnsi="微軟正黑體" w:cs="Arial"/></w:rPr></w:pPr></w:p><w:p w14:paraId="7196511E" w14:textId="32DBEBA2" w:rsidR="0082549B" w:rsidRPr="0082549B" w:rsidRDefault="0082549B" w:rsidP="0082549B"><w:pPr><w:rPr><w:rFonts w:ascii="微軟正黑體" w:eastAsia="微軟正黑體" w:hAnsi="微軟正黑體" w:cs="Arial"/></w:rPr></w:pPr></w:p><w:p w14:paraId="21774EDA" w14:textId="39EB7D72" w:rsidR="0082549B" w:rsidRPr="0082549B" w:rsidRDefault="00E81C30" w:rsidP="0082549B"><w:pPr><w:rPr><w:rFonts w:ascii="微軟正黑體" w:eastAsia="微軟正黑體" w:hAnsi="微軟正黑體" w:cs="Arial"/></w:rPr></w:pP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67567" behindDoc="0" locked="0" layoutInCell="1" allowOverlap="1" wp14:anchorId="39745103" wp14:editId="6201C1D1"><wp:simplePos x="0" y="0"/><wp:positionH relativeFrom="column"><wp:posOffset>8167469</wp:posOffset></wp:positionH><wp:positionV relativeFrom="paragraph"><wp:posOffset>184787</wp:posOffset></wp:positionV><wp:extent cx="699844" cy="415636"/><wp:effectExtent l="0" t="0" r="5080" b="3810"/><wp:wrapNone/><wp:docPr id="503138418" name="Rectangle 1236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 noChangeArrowheads="1"/></wps:cNvSpPr><wps:spPr bwMode="auto"><a:xfrm><a:off x="0" y="0"/><a:ext cx="699844" cy="415636"/></a:xfrm><a:prstGeom prst="rect"><a:avLst/></a:prstGeom><a:solidFill><a:srgbClr val="BFBFBF"/></a:solidFill><a:ln><a:noFill/></a:ln><a:extLst><a:ext uri="{91240B29-F687-4F45-9708-019B960494DF}"><a14:hiddenLine xmlns:a14="http://schemas.microsoft.com/office/drawing/2010/main" w="9525"><a:solidFill><a:srgbClr val="000000"/></a:solidFill><a:miter lim="800000"/><a:headEnd/><a:tailEnd/></a14:hiddenLine></a:ext></a:extLst></wps:spPr><wps:txbx><w:txbxContent><w:p w14:paraId="5F24E538" w14:textId="77777777" w:rsidR="00E81C30" w:rsidRPr="006C2DB2" w:rsidRDefault="00E81C30" w:rsidP="00E81C30"><w:pPr><w:spacing w:line="240" w:lineRule="exact"/><w:jc w:val="center"/><w:rPr><w:rFonts w:ascii="Calibri" w:eastAsia="微軟正黑體" w:hAnsi="Calibri" w:cs="Calibri"/><w:b/><w:bCs/></w:rPr></w:pPr><w:r w:rsidRPr="006C2DB2"><w:rPr><w:rFonts w:ascii="Calibri" w:eastAsia="微軟正黑體" w:hAnsi="Calibri" w:cs="Calibri"/><w:b/><w:bCs/></w:rPr><w:t>Vin</w:t></w:r></w:p><w:p w14:paraId="257A8763" w14:textId="77777777" w:rsidR="00E81C30" w:rsidRPr="006C2DB2" w:rsidRDefault="00E81C30" w:rsidP="00E81C30"><w:pPr><w:spacing w:line="240" w:lineRule="exact"/><w:jc w:val="center"/><w:rPr><w:rFonts w:ascii="Calibri" w:eastAsia="微軟正黑體" w:hAnsi="Calibri" w:cs="Calibri"/><w:b/><w:bCs/></w:rPr></w:pPr><w:r w:rsidRPr="006C2DB2"><w:rPr><w:rFonts w:ascii="Calibri" w:eastAsia="微軟正黑體" w:hAnsi="Calibri" w:cs="Calibri"/><w:b/><w:bCs/></w:rPr><w:t>不接線</w:t></w:r></w:p></w:txbxContent></wps:txbx><wps:bodyPr rot="0" vert="horz" wrap="square" lIns="91440" tIns="45720" rIns="91440" bIns="45720" anchor="t" anchorCtr="0" upright="1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39745103" id="Rectangle 1236" o:spid="_x0000_s1120" style="position:absolute;margin-left:643.1pt;margin-top:14.55pt;width:55.1pt;height:32.75pt;z-index:2516675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" fillcolor="#bfbfbf" stroked="f"><v:textbox><w:txbxContent><w:p w14:paraId="5F24E538" w14:textId="77777777" w:rsidR="00E81C30" w:rsidRPr="006C2DB2" w:rsidRDefault="00E81C30" w:rsidP="00E81C30"><w:pPr><w:spacing w:line="240" w:lineRule="exact"/><w:jc w:val="center"/><w:rPr><w:rFonts w:ascii="Calibri" w:eastAsia="微軟正黑體" w:hAnsi="Calibri" w:cs="Calibri"/><w:b/><w:bCs/></w:rPr></w:pPr><w:r w:rsidRPr="006C2DB2"><w:rPr><w:rFonts w:ascii="Calibri" w:eastAsia="微軟正黑體" w:hAnsi="Calibri" w:cs="Calibri"/><w:b/><w:bCs/></w:rPr><w:t>Vin</w:t></w:r></w:p><w:p w14:paraId="257A8763" w14:textId="77777777" w:rsidR="00E81C30" w:rsidRPr="006C2DB2" w:rsidRDefault="00E81C30" w:rsidP="00E81C30"><w:pPr><w:spacing w:line="240" w:lineRule="exact"/><w:jc w:val="center"/><w:rPr><w:rFonts w:ascii="Calibri" w:eastAsia="微軟正黑體" w:hAnsi="Calibri" w:cs="Calibri"/><w:b/><w:bCs/></w:rPr></w:pPr><w:r w:rsidRPr="006C2DB2"><w:rPr><w:rFonts w:ascii="Calibri" w:eastAsia="微軟正黑體" w:hAnsi="Calibri" w:cs="Calibri"/><w:b/><w:bCs/></w:rPr><w:t>不接線</w:t></w:r></w:p></w:txbxContent></v:textbox></v:rect></w:pict></mc:Fallback></mc:AlternateContent></w:r></w:p><w:p w14:paraId="46647ECD" w14:textId="77777777" w:rsidR="0082549B" w:rsidRPr="0082549B" w:rsidRDefault="0082549B" w:rsidP="0082549B"><w:pPr><w:rPr><w:rFonts w:ascii="微軟正黑體" w:eastAsia="微軟正黑體" w:hAnsi="微軟正黑體" w:cs="Arial"/></w:rPr></w:pPr></w:p><w:p w14:paraId="674120DB" w14:textId="23B76FD9" w:rsidR="0082549B" w:rsidRPr="0082549B" w:rsidRDefault="00C958BB" w:rsidP="0082549B"><w:pPr><w:rPr><w:rFonts w:ascii="微軟正黑體" w:eastAsia="微軟正黑體" w:hAnsi="微軟正黑體" w:cs="Arial"/></w:rPr></w:pPr><w:r><w:rPr><w:rFonts w:ascii="微軟正黑體" w:eastAsia="微軟正黑體" w:hAnsi="微軟正黑體" w:cs="Arial"/><w:noProof/></w:rPr><mc:AlternateContent><mc:Choice Requires="wps"><w:drawing><wp:anchor distT="0" distB="0" distL="114300" distR="114300" simplePos="0" relativeHeight="251658343" behindDoc="0" locked="0" layoutInCell="1" allowOverlap="1" wp14:anchorId="23894188" wp14:editId="24826CC1"><wp:simplePos x="0" y="0"/><wp:positionH relativeFrom="column"><wp:posOffset>4664075</wp:posOffset></wp:positionH><wp:positionV relativeFrom="paragraph"><wp:posOffset>193040</wp:posOffset></wp:positionV><wp:extent cx="2520000" cy="1908000"/><wp:effectExtent l="0" t="0" r="0" b="0"/><wp:wrapNone/><wp:docPr id="582243028" name="文字方塊 287"/><wp:cNvGraphicFramePr/><a:graphic xmlns:a="http://schemas.openxmlformats.org/drawingml/2006/main"><a:graphicData uri="http://schemas.microsoft.com/office/word/2010/wordprocessingShape"><wps:wsp><wps:cNvSpPr txBox="1"/><wps:spPr><a:xfrm><a:off x="0" y="0"/><a:ext cx="2520000" cy="1908000"/></a:xfrm><a:prstGeom prst="rect"><a:avLst/></a:prstGeom><a:noFill/><a:ln w="6350"><a:noFill/></a:ln></wps:spPr><wps:txbx><w:txbxContent><w:p w14:paraId="08C49A8E" w14:textId="4D8A9861" w:rsidR="00C958BB" w:rsidRDefault="00C958BB" w:rsidP="00C958BB"><w:pPr><w:jc w:val="center"/></w:pPr><w:r w:rsidRPr="0015340B"><w:t></w:t></w: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23894188" id="文字方塊 287" o:spid="_x0000_s1121" type="#_x0000_t202" style="position:absolute;margin-left:367.25pt;margin-top:15.2pt;width:198.45pt;height:150.25pt;z-index:251658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" filled="f" stroked="f" strokeweight=".5pt"><v:textbox><w:txbxContent><w:p w14:paraId="08C49A8E" w14:textId="4D8A9861" w:rsidR="00C958BB" w:rsidRDefault="00C958BB" w:rsidP="00C958BB"><w:pPr><w:jc w:val="center"/></w:pPr><w:r w:rsidRPr="0015340B"><w:t></w:t></w:r></w:p></w:txbxContent></v:textbox></v:shape></w:pict></mc:Fallback></mc:AlternateContent></w:r></w:p><w:p w14:paraId="4CCB2C34" w14:textId="77777777" w:rsidR="0082549B" w:rsidRPr="0082549B" w:rsidRDefault="0082549B" w:rsidP="0082549B"><w:pPr><w:rPr><w:rFonts w:ascii="微軟正黑體" w:eastAsia="微軟正黑體" w:hAnsi="微軟正黑體" w:cs="Arial"/></w:rPr></w:pPr></w:p><w:p w14:paraId="6FF30488" w14:textId="3095AFCC" w:rsidR="0082549B" w:rsidRDefault="0082549B" w:rsidP="0082549B"><w:r><w:rPr><w:rFonts w:ascii="微軟正黑體" w:eastAsia="微軟正黑體" w:hAnsi="微軟正黑體" w:cs="Arial" w:hint="eastAsia"/></w:rPr><w:t xml:space="preserve">                                                               </w:t></w:r></w:p><w:p w14:paraId="2204ABF8" w14:textId="5901BD2E" w:rsidR="0082549B" w:rsidRPr="0082549B" w:rsidRDefault="0082549B" w:rsidP="0082549B"><w:pPr><w:tabs><w:tab w:val="left" w:pos="885"/></w:tabs><w:rPr><w:rFonts w:ascii="微軟正黑體" w:eastAsia="微軟正黑體" w:hAnsi="微軟正黑體" w:cs="Arial"/></w:rPr></w:pPr></w:p><w:p w14:paraId="21CEA981" w14:textId="77777777" w:rsidR="0082549B" w:rsidRPr="0082549B" w:rsidRDefault="0082549B" w:rsidP="0082549B"><w:pPr><w:rPr><w:rFonts w:ascii="微軟正黑體" w:eastAsia="微軟正黑體" w:hAnsi="微軟正黑體" w:cs="Arial"/></w:rPr></w:pPr></w:p><w:p w14:paraId="6E169BB4" w14:textId="77777777" w:rsidR="0082549B" w:rsidRPr="0082549B" w:rsidRDefault="0082549B" w:rsidP="0082549B"><w:pPr><w:rPr><w:rFonts w:ascii="微軟正黑體" w:eastAsia="微軟正黑體" w:hAnsi="微軟正黑體" w:cs="Arial"/></w:rPr></w:pPr></w:p><w:p w14:paraId="2A60DCE7" w14:textId="77777777" w:rsidR="0082549B" w:rsidRPr="0082549B" w:rsidRDefault="0082549B" w:rsidP="0082549B"><w:pPr><w:rPr><w:rFonts w:ascii="微軟正黑體" w:eastAsia="微軟正黑體" w:hAnsi="微軟正黑體" w:cs="Arial"/></w:rPr></w:pPr></w:p><w:p w14:paraId="75494372" w14:textId="384E9A53" w:rsidR="0082549B" w:rsidRPr="0082549B" w:rsidRDefault="0082549B" w:rsidP="0082549B"><w:pPr><w:rPr><w:rFonts w:ascii="微軟正黑體" w:eastAsia="微軟正黑體" w:hAnsi="微軟正黑體" w:cs="Arial"/></w:rPr></w:pPr></w:p></w:tc></w:tr></w:tbl><w:p><w:pPr><w:spacing w:before="0" w:after="0" w:line="40" w:lineRule="exact"/></w:pPr></w:p><w:tbl><w:tblPr><w:tblW w:w="1513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1E0" w:firstRow="1" w:lastRow="1" w:firstColumn="1" w:lastColumn="1" w:noHBand="0" w:noVBand="0"/></w:tblPr><w:tblGrid><w:gridCol w:w="15138"/></w:tblGrid><w:tr w:rsidR="00E93CF3" w:rsidRPr="00E41E25" w14:paraId="4EBF7968" w14:textId="77777777" w:rsidTr="008A2018"><w:trPr><w:trHeight w:val="315"/></w:trPr><w:tc><w:tcPr><w:tcW w:w="15138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E7E6E6" w:themeFill="background2"/></w:tcPr><w:p w14:paraId="77A34C9F" w14:textId="66D5F66F" w:rsidR="00E93CF3" w:rsidRPr="00E41E25" w:rsidRDefault="00E93CF3" w:rsidP="00E93CF3"><w:pPr><w:pageBreakBefore/><w:pStyle w:val="1"/><w:jc w:val="center"/><w:rPr><w:rFonts w:asciiTheme="minorHAnsi" w:eastAsia="微軟正黑體" w:hAnsiTheme="minorHAnsi" w:cstheme="minorHAnsi"/><w:b/><w:szCs w:val="32"/></w:rPr></w:pPr><w:r w:rsidRPr="00E41E25"><w:rPr><w:rFonts w:asciiTheme="minorHAnsi" w:eastAsia="微軟正黑體" w:hAnsiTheme="minorHAnsi" w:cstheme="minorHAnsi"/><w:b/><w:szCs w:val="32"/></w:rPr></w:r><w:r w:rsidRPr="00E41E25"><w:rPr><w:rFonts w:asciiTheme="minorHAnsi" w:eastAsia="微軟正黑體" w:hAnsiTheme="minorHAnsi" w:cstheme="minorHAnsi"/><w:b/><w:szCs w:val="32"/></w:rPr><w:t>九、T1_ATE Chroma_</w:t></w:r><w:r w:rsidRPr="00E41E25"><w:rPr><w:rFonts w:asciiTheme="minorHAnsi" w:eastAsia="微軟正黑體" w:hAnsiTheme="minorHAnsi" w:cstheme="minorHAnsi"/><w:b/><w:szCs w:val="32"/></w:rPr><w:t>接線圖</w:t></w:r><w:r w:rsidRPr="00E41E25"><w:rPr><w:rFonts w:asciiTheme="minorHAnsi" w:eastAsia="微軟正黑體" w:hAnsiTheme="minorHAnsi" w:cstheme="minorHAnsi"/><w:b/><w:szCs w:val="32"/></w:rPr><w:t>(</w:t></w:r><w:r w:rsidRPr="00E41E25"><w:rPr><w:rFonts w:asciiTheme="minorHAnsi" w:eastAsia="微軟正黑體" w:hAnsiTheme="minorHAnsi" w:cstheme="minorHAnsi"/><w:b/><w:szCs w:val="32"/></w:rPr><w:t>量產測試</w:t></w:r><w:r w:rsidRPr="00E41E25"><w:rPr><w:rFonts w:asciiTheme="minorHAnsi" w:eastAsia="微軟正黑體" w:hAnsiTheme="minorHAnsi" w:cstheme="minorHAnsi"/><w:b/><w:szCs w:val="32"/></w:rPr><w:t>)</w:t></w:r><w:r w:rsidRPr="00E41E25"><w:rPr><w:rFonts w:asciiTheme="minorHAnsi" w:eastAsia="微軟正黑體" w:hAnsiTheme="minorHAnsi" w:cstheme="minorHAnsi"/><w:b/><w:szCs w:val="32"/></w:rPr><w:t>-ATE Test</w:t></w:r></w:p></w:tc></w:tr><w:tr w:rsidR="00E93CF3" w:rsidRPr="00E41E25" w14:paraId="5D6577E1" w14:textId="77777777" w:rsidTr="008A2018"><w:trPr><w:trHeight w:val="315"/></w:trPr><w:tc><w:tcPr><w:tcW w:w="15138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/w:tcPr><w:tbl><w:tblPr><w:tblW w:w="1513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1E0" w:firstRow="1" w:lastRow="1" w:firstColumn="1" w:lastColumn="1" w:noHBand="0" w:noVBand="0"/></w:tblPr><w:tblGrid><w:gridCol w:w="15138"/></w:tblGrid><w:tr w:rsidR="00E93CF3" w:rsidRPr="009732DC" w14:paraId="370D8573" w14:textId="77777777" w:rsidTr="00022374"><w:trPr><w:trHeight w:val="315"/></w:trPr><w:tc><w:tcPr><w:tcW w:w="15138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/w:tcPr><w:p w14:paraId="7F588520" w14:textId="02600714" w:rsidR="00E93CF3" w:rsidRDefault="00196676" w:rsidP="00E93CF3"><w:pPr><w:rPr><w:rFonts w:ascii="微軟正黑體" w:eastAsia="微軟正黑體" w:hAnsi="微軟正黑體"/><w:color w:val="000000" w:themeColor="text1"/></w:rPr></w:pPr><w:r w:rsidRPr="009732DC"><w:rPr><w:rFonts w:ascii="微軟正黑體" w:eastAsia="微軟正黑體" w:hAnsi="微軟正黑體"/><w:noProof/><w:color w:val="000000" w:themeColor="text1"/></w:rPr><mc:AlternateContent><mc:Choice Requires="wps"><w:drawing><wp:anchor distT="45720" distB="45720" distL="114300" distR="114300" simplePos="0" relativeHeight="251658294" behindDoc="0" locked="0" layoutInCell="1" allowOverlap="1" wp14:anchorId="3D8C92E5" wp14:editId="38FC4563"><wp:simplePos x="0" y="0"/><wp:positionH relativeFrom="column"><wp:posOffset>-56515</wp:posOffset></wp:positionH><wp:positionV relativeFrom="paragraph"><wp:posOffset>3992245</wp:posOffset></wp:positionV><wp:extent cx="2348865" cy="862965"/><wp:effectExtent l="0" t="0" r="13335" b="13970"/><wp:wrapSquare wrapText="bothSides"/><wp:docPr id="264640461" name="文字方塊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2348865" cy="862965"/></a:xfrm><a:prstGeom prst="rect"><a:avLst/></a:prstGeom><a:solidFill><a:srgbClr val="FFFFFF"/></a:solidFill><a:ln w="9525"><a:solidFill><a:srgbClr val="000000"/></a:solidFill><a:miter lim="800000"/><a:headEnd/><a:tailEnd/></a:ln></wps:spPr><wps:txbx><w:txbxContent><w:p w14:paraId="52F07E46" w14:textId="06A1338F" w:rsidR="00E93CF3" w:rsidRPr="000D2146" w:rsidRDefault="00E93CF3" w:rsidP="000D2146"><w:pPr><w:spacing w:line="400" w:lineRule="exact"/><w:rPr><w:rFonts w:ascii="Calibri" w:eastAsia="微軟正黑體" w:hAnsi="Calibri" w:cs="Calibri"/><w:b/><w:color w:val="FF0000"/><w:szCs w:val="24"/></w:rPr></w:pPr><w:r w:rsidRPr="000D2146"><w:rPr><w:rFonts w:ascii="Calibri" w:eastAsia="微軟正黑體" w:hAnsi="Calibri" w:cs="Calibri"/><w:b/><w:color w:val="FF0000"/><w:szCs w:val="24"/></w:rPr><w:t>註</w:t></w:r><w:r w:rsidRPr="000D2146"><w:rPr><w:rFonts w:ascii="Calibri" w:eastAsia="微軟正黑體" w:hAnsi="Calibri" w:cs="Calibri"/><w:b/><w:color w:val="FF0000"/><w:szCs w:val="24"/></w:rPr><w:t>1</w:t></w:r><w:r w:rsidRPr="000D2146"><w:rPr><w:rFonts w:ascii="Calibri" w:eastAsia="微軟正黑體" w:hAnsi="Calibri" w:cs="Calibri"/><w:b/><w:color w:val="FF0000"/><w:szCs w:val="24"/></w:rPr><w:t>：輸入電源請接</w:t></w:r><w:r w:rsidRPr="000D2146"><w:rPr><w:rFonts w:ascii="Calibri" w:eastAsia="微軟正黑體" w:hAnsi="Calibri" w:cs="Calibri"/><w:b/><w:color w:val="FF0000"/><w:szCs w:val="24"/></w:rPr><w:t>Vin</w:t></w:r><w:r w:rsidRPr="000D2146"><w:rPr><w:rFonts w:ascii="Calibri" w:eastAsia="微軟正黑體" w:hAnsi="Calibri" w:cs="Calibri"/><w:b/><w:color w:val="FF0000"/><w:szCs w:val="24"/></w:rPr><w:t>端子台</w:t></w:r><w:r w:rsidRPr="000D2146"><w:rPr><w:rFonts w:ascii="Calibri" w:eastAsia="微軟正黑體" w:hAnsi="Calibri" w:cs="Calibri"/><w:b/><w:color w:val="FF0000"/><w:szCs w:val="24"/></w:rPr><w:br/></w:r><w:r w:rsidRPr="000D2146"><w:rPr><w:rFonts w:ascii="Calibri" w:eastAsia="微軟正黑體" w:hAnsi="Calibri" w:cs="Calibri"/><w:b/><w:color w:val="FF0000"/><w:szCs w:val="24"/></w:rPr><w:t>註</w:t></w:r><w:r w:rsidRPr="000D2146"><w:rPr><w:rFonts w:ascii="Calibri" w:eastAsia="微軟正黑體" w:hAnsi="Calibri" w:cs="Calibri"/><w:b/><w:color w:val="FF0000"/><w:szCs w:val="24"/></w:rPr><w:t>2</w:t></w:r><w:r w:rsidRPr="000D2146"><w:rPr><w:rFonts w:ascii="Calibri" w:eastAsia="微軟正黑體" w:hAnsi="Calibri" w:cs="Calibri"/><w:b/><w:color w:val="FF0000"/><w:szCs w:val="24"/></w:rPr><w:t>：</w:t></w:r><w:r w:rsidRPr="000D2146"><w:rPr><w:rFonts w:ascii="Calibri" w:eastAsia="微軟正黑體" w:hAnsi="Calibri" w:cs="Calibri"/><w:b/><w:color w:val="FF0000"/><w:szCs w:val="24"/></w:rPr><w:t xml:space="preserve">Vout 12V </w:t></w:r><w:r w:rsidRPr="000D2146"><w:rPr><w:rFonts w:ascii="Calibri" w:eastAsia="微軟正黑體" w:hAnsi="Calibri" w:cs="Calibri"/><w:b/><w:color w:val="FF0000"/><w:szCs w:val="24"/></w:rPr><w:t>輸出接</w:t></w:r><w:r w:rsidRPr="000D2146"><w:rPr><w:rFonts w:ascii="Calibri" w:eastAsia="微軟正黑體" w:hAnsi="Calibri" w:cs="Calibri"/><w:b/><w:color w:val="FF0000"/><w:szCs w:val="24"/></w:rPr><w:t>Load-2</w:t></w:r></w:p><w:p w14:paraId="6F2923B6" w14:textId="77777777" w:rsidR="00E93CF3" w:rsidRPr="000D2146" w:rsidRDefault="00E93CF3" w:rsidP="000D2146"><w:pPr><w:spacing w:line="400" w:lineRule="exact"/><w:rPr><w:rFonts w:ascii="Calibri" w:eastAsia="微軟正黑體" w:hAnsi="Calibri" w:cs="Calibri"/><w:b/><w:color w:val="FF0000"/><w:szCs w:val="24"/></w:rPr></w:pPr><w:r w:rsidRPr="000D2146"><w:rPr><w:rFonts w:ascii="Calibri" w:eastAsia="微軟正黑體" w:hAnsi="Calibri" w:cs="Calibri"/><w:b/><w:color w:val="FF0000"/><w:szCs w:val="24"/></w:rPr><w:t>註</w:t></w:r><w:r w:rsidRPr="000D2146"><w:rPr><w:rFonts w:ascii="Calibri" w:eastAsia="微軟正黑體" w:hAnsi="Calibri" w:cs="Calibri"/><w:b/><w:color w:val="FF0000"/><w:szCs w:val="24"/></w:rPr><w:t>3</w:t></w:r><w:r w:rsidRPr="000D2146"><w:rPr><w:rFonts w:ascii="Calibri" w:eastAsia="微軟正黑體" w:hAnsi="Calibri" w:cs="Calibri"/><w:b/><w:color w:val="FF0000"/><w:szCs w:val="24"/></w:rPr><w:t>：刷</w:t></w:r><w:r w:rsidRPr="000D2146"><w:rPr><w:rFonts w:ascii="Calibri" w:eastAsia="微軟正黑體" w:hAnsi="Calibri" w:cs="Calibri"/><w:b/><w:color w:val="FF0000"/><w:szCs w:val="24"/></w:rPr><w:t>Barcode</w:t></w:r><w:r w:rsidRPr="000D2146"><w:rPr><w:rFonts w:ascii="Calibri" w:eastAsia="微軟正黑體" w:hAnsi="Calibri" w:cs="Calibri"/><w:b/><w:color w:val="FF0000"/><w:szCs w:val="24"/></w:rPr><w:t>開始測試</w:t></w:r></w:p></w:txbxContent></wps:txbx><wps:bodyPr rot="0" vert="horz" wrap="square" lIns="91440" tIns="45720" rIns="91440" bIns="45720" anchor="t" anchorCtr="0" upright="1"><a:spAutoFit/></wps:bodyPr></wps:wsp></a:graphicData></a:graphic><wp14:sizeRelH relativeFrom="margin"><wp14:pctWidth>0</wp14:pctWidth></wp14:sizeRelH><wp14:sizeRelV relativeFrom="margin"><wp14:pctHeight>20000</wp14:pctHeight></wp14:sizeRelV></wp:anchor></w:drawing></mc:Choice><mc:Fallback><w:pict><v:shape w14:anchorId="3D8C92E5" id="_x0000_s1122" type="#_x0000_t202" style="position:absolute;margin-left:-4.45pt;margin-top:314.35pt;width:184.95pt;height:67.95pt;z-index:25165829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"><v:textbox style="mso-fit-shape-to-text:t"><w:txbxContent><w:p w14:paraId="52F07E46" w14:textId="06A1338F" w:rsidR="00E93CF3" w:rsidRPr="000D2146" w:rsidRDefault="00E93CF3" w:rsidP="000D2146"><w:pPr><w:spacing w:line="400" w:lineRule="exact"/><w:rPr><w:rFonts w:ascii="Calibri" w:eastAsia="微軟正黑體" w:hAnsi="Calibri" w:cs="Calibri"/><w:b/><w:color w:val="FF0000"/><w:szCs w:val="24"/></w:rPr></w:pPr><w:r w:rsidRPr="000D2146"><w:rPr><w:rFonts w:ascii="Calibri" w:eastAsia="微軟正黑體" w:hAnsi="Calibri" w:cs="Calibri"/><w:b/><w:color w:val="FF0000"/><w:szCs w:val="24"/></w:rPr><w:t>註</w:t></w:r><w:r w:rsidRPr="000D2146"><w:rPr><w:rFonts w:ascii="Calibri" w:eastAsia="微軟正黑體" w:hAnsi="Calibri" w:cs="Calibri"/><w:b/><w:color w:val="FF0000"/><w:szCs w:val="24"/></w:rPr><w:t>1</w:t></w:r><w:r w:rsidRPr="000D2146"><w:rPr><w:rFonts w:ascii="Calibri" w:eastAsia="微軟正黑體" w:hAnsi="Calibri" w:cs="Calibri"/><w:b/><w:color w:val="FF0000"/><w:szCs w:val="24"/></w:rPr><w:t>：輸入電源請接</w:t></w:r><w:r w:rsidRPr="000D2146"><w:rPr><w:rFonts w:ascii="Calibri" w:eastAsia="微軟正黑體" w:hAnsi="Calibri" w:cs="Calibri"/><w:b/><w:color w:val="FF0000"/><w:szCs w:val="24"/></w:rPr><w:t>Vin</w:t></w:r><w:r w:rsidRPr="000D2146"><w:rPr><w:rFonts w:ascii="Calibri" w:eastAsia="微軟正黑體" w:hAnsi="Calibri" w:cs="Calibri"/><w:b/><w:color w:val="FF0000"/><w:szCs w:val="24"/></w:rPr><w:t>端子台</w:t></w:r><w:r w:rsidRPr="000D2146"><w:rPr><w:rFonts w:ascii="Calibri" w:eastAsia="微軟正黑體" w:hAnsi="Calibri" w:cs="Calibri"/><w:b/><w:color w:val="FF0000"/><w:szCs w:val="24"/></w:rPr><w:br/></w:r><w:r w:rsidRPr="000D2146"><w:rPr><w:rFonts w:ascii="Calibri" w:eastAsia="微軟正黑體" w:hAnsi="Calibri" w:cs="Calibri"/><w:b/><w:color w:val="FF0000"/><w:szCs w:val="24"/></w:rPr><w:t>註</w:t></w:r><w:r w:rsidRPr="000D2146"><w:rPr><w:rFonts w:ascii="Calibri" w:eastAsia="微軟正黑體" w:hAnsi="Calibri" w:cs="Calibri"/><w:b/><w:color w:val="FF0000"/><w:szCs w:val="24"/></w:rPr><w:t>2</w:t></w:r><w:r w:rsidRPr="000D2146"><w:rPr><w:rFonts w:ascii="Calibri" w:eastAsia="微軟正黑體" w:hAnsi="Calibri" w:cs="Calibri"/><w:b/><w:color w:val="FF0000"/><w:szCs w:val="24"/></w:rPr><w:t>：</w:t></w:r><w:r w:rsidRPr="000D2146"><w:rPr><w:rFonts w:ascii="Calibri" w:eastAsia="微軟正黑體" w:hAnsi="Calibri" w:cs="Calibri"/><w:b/><w:color w:val="FF0000"/><w:szCs w:val="24"/></w:rPr><w:t>Vout</w:t></w:r><w:r w:rsidRPr="000D2146"><w:rPr><w:rFonts w:ascii="Calibri" w:eastAsia="微軟正黑體" w:hAnsi="Calibri" w:cs="Calibri"/><w:b/><w:color w:val="FF0000"/><w:szCs w:val="24"/></w:rPr><w:t xml:space="preserve"> 12V </w:t></w:r><w:r w:rsidRPr="000D2146"><w:rPr><w:rFonts w:ascii="Calibri" w:eastAsia="微軟正黑體" w:hAnsi="Calibri" w:cs="Calibri"/><w:b/><w:color w:val="FF0000"/><w:szCs w:val="24"/></w:rPr><w:t>輸出接</w:t></w:r><w:r w:rsidRPr="000D2146"><w:rPr><w:rFonts w:ascii="Calibri" w:eastAsia="微軟正黑體" w:hAnsi="Calibri" w:cs="Calibri"/><w:b/><w:color w:val="FF0000"/><w:szCs w:val="24"/></w:rPr><w:t>Load-2</w:t></w:r></w:p><w:p w14:paraId="6F2923B6" w14:textId="77777777" w:rsidR="00E93CF3" w:rsidRPr="000D2146" w:rsidRDefault="00E93CF3" w:rsidP="000D2146"><w:pPr><w:spacing w:line="400" w:lineRule="exact"/><w:rPr><w:rFonts w:ascii="Calibri" w:eastAsia="微軟正黑體" w:hAnsi="Calibri" w:cs="Calibri"/><w:b/><w:color w:val="FF0000"/><w:szCs w:val="24"/></w:rPr></w:pPr><w:r w:rsidRPr="000D2146"><w:rPr><w:rFonts w:ascii="Calibri" w:eastAsia="微軟正黑體" w:hAnsi="Calibri" w:cs="Calibri"/><w:b/><w:color w:val="FF0000"/><w:szCs w:val="24"/></w:rPr><w:t>註</w:t></w:r><w:r w:rsidRPr="000D2146"><w:rPr><w:rFonts w:ascii="Calibri" w:eastAsia="微軟正黑體" w:hAnsi="Calibri" w:cs="Calibri"/><w:b/><w:color w:val="FF0000"/><w:szCs w:val="24"/></w:rPr><w:t>3</w:t></w:r><w:r w:rsidRPr="000D2146"><w:rPr><w:rFonts w:ascii="Calibri" w:eastAsia="微軟正黑體" w:hAnsi="Calibri" w:cs="Calibri"/><w:b/><w:color w:val="FF0000"/><w:szCs w:val="24"/></w:rPr><w:t>：刷</w:t></w:r><w:r w:rsidRPr="000D2146"><w:rPr><w:rFonts w:ascii="Calibri" w:eastAsia="微軟正黑體" w:hAnsi="Calibri" w:cs="Calibri"/><w:b/><w:color w:val="FF0000"/><w:szCs w:val="24"/></w:rPr><w:t>Barcode</w:t></w:r><w:r w:rsidRPr="000D2146"><w:rPr><w:rFonts w:ascii="Calibri" w:eastAsia="微軟正黑體" w:hAnsi="Calibri" w:cs="Calibri"/><w:b/><w:color w:val="FF0000"/><w:szCs w:val="24"/></w:rPr><w:t>開始測試</w:t></w:r></w:p></w:txbxContent></v:textbox><w10:wrap type="square"/></v:shape></w:pict></mc:Fallback></mc:AlternateContent></w:r><w:r w:rsidR="00E93CF3"><w:rPr><w:rFonts w:ascii="微軟正黑體" w:eastAsia="微軟正黑體" w:hAnsi="微軟正黑體"/><w:noProof/><w:color w:val="000000" w:themeColor="text1"/></w:rPr><mc:AlternateContent><mc:Choice Requires="wps"><w:drawing><wp:anchor distT="0" distB="0" distL="114300" distR="114300" simplePos="0" relativeHeight="251658298" behindDoc="0" locked="0" layoutInCell="1" allowOverlap="1" wp14:anchorId="5B3E7DD3" wp14:editId="6C327C40"><wp:simplePos x="0" y="0"/><wp:positionH relativeFrom="column"><wp:posOffset>7117715</wp:posOffset></wp:positionH><wp:positionV relativeFrom="paragraph"><wp:posOffset>3265805</wp:posOffset></wp:positionV><wp:extent cx="1788795" cy="0"/><wp:effectExtent l="0" t="19050" r="20955" b="19050"/><wp:wrapNone/><wp:docPr id="1956265627" name="直線接點 81"/><wp:cNvGraphicFramePr/><a:graphic xmlns:a="http://schemas.openxmlformats.org/drawingml/2006/main"><a:graphicData uri="http://schemas.microsoft.com/office/word/2010/wordprocessingShape"><wps:wsp><wps:cNvCnPr/><wps:spPr><a:xfrm><a:off x="0" y="0"/><a:ext cx="1788795" cy="0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wp14:sizeRelH relativeFrom="margin"><wp14:pctWidth>0</wp14:pctWidth></wp14:sizeRelH></wp:anchor></w:drawing></mc:Choice><mc:Fallback><w:pict><v:line w14:anchorId="78A09DDC" id="直線接點 81" o:spid="_x0000_s1026" style="position:absolute;z-index:25300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" strokecolor="red" strokeweight="2.25pt"><v:stroke joinstyle="miter"/></v:line></w:pict></mc:Fallback></mc:AlternateContent></w:r><w:r w:rsidR="00E93CF3"><w:rPr><w:rFonts w:ascii="微軟正黑體" w:eastAsia="微軟正黑體" w:hAnsi="微軟正黑體"/><w:noProof/><w:color w:val="000000" w:themeColor="text1"/></w:rPr><mc:AlternateContent><mc:Choice Requires="wps"><w:drawing><wp:anchor distT="0" distB="0" distL="114300" distR="114300" simplePos="0" relativeHeight="251658301" behindDoc="0" locked="0" layoutInCell="1" allowOverlap="1" wp14:anchorId="1F1CBD2E" wp14:editId="2C924084"><wp:simplePos x="0" y="0"/><wp:positionH relativeFrom="column"><wp:posOffset>7092951</wp:posOffset></wp:positionH><wp:positionV relativeFrom="paragraph"><wp:posOffset>3458623</wp:posOffset></wp:positionV><wp:extent cx="1583296" cy="0"/><wp:effectExtent l="0" t="19050" r="36195" b="19050"/><wp:wrapNone/><wp:docPr id="2116171433" name="直線接點 84"/><wp:cNvGraphicFramePr/><a:graphic xmlns:a="http://schemas.openxmlformats.org/drawingml/2006/main"><a:graphicData uri="http://schemas.microsoft.com/office/word/2010/wordprocessingShape"><wps:wsp><wps:cNvCnPr/><wps:spPr><a:xfrm><a:off x="0" y="0"/><a:ext cx="1583296" cy="0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wp14:sizeRelH relativeFrom="margin"><wp14:pctWidth>0</wp14:pctWidth></wp14:sizeRelH></wp:anchor></w:drawing></mc:Choice><mc:Fallback><w:pict><v:line w14:anchorId="065E434A" id="直線接點 84" o:spid="_x0000_s1026" style="position:absolute;z-index:25300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" strokecolor="black [3213]" strokeweight="2.25pt"><v:stroke joinstyle="miter"/></v:line></w:pict></mc:Fallback></mc:AlternateContent></w:r><w:r w:rsidR="00E93CF3"><w:rPr><w:rFonts w:ascii="微軟正黑體" w:eastAsia="微軟正黑體" w:hAnsi="微軟正黑體"/><w:noProof/><w:color w:val="000000" w:themeColor="text1"/></w:rPr><mc:AlternateContent><mc:Choice Requires="wps"><w:drawing><wp:anchor distT="0" distB="0" distL="114300" distR="114300" simplePos="0" relativeHeight="251658302" behindDoc="0" locked="0" layoutInCell="1" allowOverlap="1" wp14:anchorId="01C1C147" wp14:editId="0120728D"><wp:simplePos x="0" y="0"/><wp:positionH relativeFrom="column"><wp:posOffset>3965184</wp:posOffset></wp:positionH><wp:positionV relativeFrom="paragraph"><wp:posOffset>3127033</wp:posOffset></wp:positionV><wp:extent cx="229186" cy="172915"/><wp:effectExtent l="38100" t="38100" r="19050" b="17780"/><wp:wrapNone/><wp:docPr id="761399074" name="直線單箭頭接點 273"/><wp:cNvGraphicFramePr/><a:graphic xmlns:a="http://schemas.openxmlformats.org/drawingml/2006/main"><a:graphicData uri="http://schemas.microsoft.com/office/word/2010/wordprocessingShape"><wps:wsp><wps:cNvCnPr/><wps:spPr><a:xfrm flipH="1" flipV="1"><a:off x="0" y="0"/><a:ext cx="229186" cy="172915"/></a:xfrm><a:prstGeom prst="straightConnector1"><a:avLst/></a:prstGeom><a:ln w="28575"><a:solidFill><a:srgbClr val="FFC000"/></a:solidFill><a:tailEnd type="triangle"/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685BD2C4" id="直線單箭頭接點 273" o:spid="_x0000_s1026" type="#_x0000_t32" style="position:absolute;margin-left:312.2pt;margin-top:246.2pt;width:18.05pt;height:13.6pt;flip:x y;z-index:25301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" strokecolor="#ffc000" strokeweight="2.25pt"><v:stroke endarrow="block" joinstyle="miter"/></v:shape></w:pict></mc:Fallback></mc:AlternateContent></w:r><w:r w:rsidR="00E93CF3"><w:rPr><w:rFonts w:ascii="微軟正黑體" w:eastAsia="微軟正黑體" w:hAnsi="微軟正黑體"/><w:noProof/><w:color w:val="000000" w:themeColor="text1"/></w:rPr><mc:AlternateContent><mc:Choice Requires="wps"><w:drawing><wp:anchor distT="0" distB="0" distL="114300" distR="114300" simplePos="0" relativeHeight="251658305" behindDoc="0" locked="0" layoutInCell="1" allowOverlap="1" wp14:anchorId="54D72FB7" wp14:editId="5E4E5B8F"><wp:simplePos x="0" y="0"/><wp:positionH relativeFrom="column"><wp:posOffset>4183380</wp:posOffset></wp:positionH><wp:positionV relativeFrom="paragraph"><wp:posOffset>3073400</wp:posOffset></wp:positionV><wp:extent cx="342900" cy="577850"/><wp:effectExtent l="19050" t="19050" r="19050" b="12700"/><wp:wrapNone/><wp:docPr id="963408472" name="矩形 272"/><wp:cNvGraphicFramePr/><a:graphic xmlns:a="http://schemas.openxmlformats.org/drawingml/2006/main"><a:graphicData uri="http://schemas.microsoft.com/office/word/2010/wordprocessingShape"><wps:wsp><wps:cNvSpPr/><wps:spPr><a:xfrm><a:off x="0" y="0"/><a:ext cx="342900" cy="577850"/></a:xfrm><a:prstGeom prst="rect"><a:avLst/></a:prstGeom><a:noFill/><a:ln w="38100"><a:solidFill><a:srgbClr val="FFC000"/></a:solidFill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/wp:anchor></w:drawing></mc:Choice><mc:Fallback><w:pict><v:rect w14:anchorId="7815719D" id="矩形 272" o:spid="_x0000_s1026" style="position:absolute;margin-left:329.4pt;margin-top:242pt;width:27pt;height:45.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" filled="f" strokecolor="#ffc000" strokeweight="3pt"/></w:pict></mc:Fallback></mc:AlternateContent></w:r><w:r w:rsidR="00E93CF3"><w:rPr><w:rFonts w:ascii="微軟正黑體" w:eastAsia="微軟正黑體" w:hAnsi="微軟正黑體"/><w:noProof/><w:color w:val="000000" w:themeColor="text1"/></w:rPr><mc:AlternateContent><mc:Choice Requires="wpg"><w:drawing><wp:anchor distT="0" distB="0" distL="114300" distR="114300" simplePos="0" relativeHeight="251658297" behindDoc="0" locked="0" layoutInCell="1" allowOverlap="1" wp14:anchorId="7F1B731C" wp14:editId="629C3187"><wp:simplePos x="0" y="0"/><wp:positionH relativeFrom="column"><wp:posOffset>1275439</wp:posOffset></wp:positionH><wp:positionV relativeFrom="paragraph"><wp:posOffset>291326</wp:posOffset></wp:positionV><wp:extent cx="4333875" cy="3314065"/><wp:effectExtent l="0" t="0" r="28575" b="635"/><wp:wrapNone/><wp:docPr id="1331857644" name="群組 79"/><wp:cNvGraphicFramePr/><a:graphic xmlns:a="http://schemas.openxmlformats.org/drawingml/2006/main"><a:graphicData uri="http://schemas.microsoft.com/office/word/2010/wordprocessingGroup"><wpg:wgp><wpg:cNvGrpSpPr/><wpg:grpSpPr><a:xfrm><a:off x="0" y="0"/><a:ext cx="4333875" cy="3314065"/><a:chOff x="0" y="0"/><a:chExt cx="4334089" cy="3314155"/></a:xfrm></wpg:grpSpPr><pic:pic xmlns:pic="http://schemas.openxmlformats.org/drawingml/2006/picture"><pic:nvPicPr><pic:cNvPr id="208198509" name="圖片 55"/><pic:cNvPicPr><a:picLocks noChangeAspect="1"/></pic:cNvPicPr></pic:nvPicPr><pic:blipFill><a:blip r:embed="rId43" cstate="print"><a:extLst><a:ext uri="{28A0092B-C50C-407E-A947-70E740481C1C}"><a14:useLocalDpi xmlns:a14="http://schemas.microsoft.com/office/drawing/2010/main" val="0"/></a:ext></a:extLst></a:blip><a:stretch><a:fillRect/></a:stretch></pic:blipFill><pic:spPr><a:xfrm><a:off x="1020986" y="1133183"/><a:ext cx="1428750" cy="680085"/></a:xfrm><a:prstGeom prst="rect"><a:avLst/></a:prstGeom></pic:spPr></pic:pic><wpg:grpSp><wpg:cNvPr id="336419747" name="群組 78"/><wpg:cNvGrpSpPr/><wpg:grpSpPr><a:xfrm><a:off x="0" y="0"/><a:ext cx="4334089" cy="3314155"/><a:chOff x="0" y="0"/><a:chExt cx="4334089" cy="3314155"/></a:xfrm></wpg:grpSpPr><wpg:grpSp><wpg:cNvPr id="97329276" name="群組 77"/><wpg:cNvGrpSpPr/><wpg:grpSpPr><a:xfrm><a:off x="0" y="0"/><a:ext cx="4334089" cy="3314155"/><a:chOff x="0" y="0"/><a:chExt cx="4334089" cy="3314155"/></a:xfrm></wpg:grpSpPr><wpg:grpSp><wpg:cNvPr id="1627929716" name="群組 53"/><wpg:cNvGrpSpPr/><wpg:grpSpPr><a:xfrm><a:off x="2389781" y="2602955"/><a:ext cx="317500" cy="711200"/><a:chOff x="0" y="0"/><a:chExt cx="317500" cy="711200"/></a:xfrm></wpg:grpSpPr><pic:pic xmlns:pic="http://schemas.openxmlformats.org/drawingml/2006/picture"><pic:nvPicPr><pic:cNvPr id="1012466017" name="圖片 1012466017"/><pic:cNvPicPr><a:picLocks noChangeAspect="1"/></pic:cNvPicPr></pic:nvPicPr><pic:blipFill><a:blip r:embed="rId44"><a:extLst><a:ext uri="{28A0092B-C50C-407E-A947-70E740481C1C}"><a14:useLocalDpi xmlns:a14="http://schemas.microsoft.com/office/drawing/2010/main" val="0"/></a:ext></a:extLst></a:blip><a:stretch><a:fillRect/></a:stretch></pic:blipFill><pic:spPr><a:xfrm flipH="1"><a:off x="0" y="0"/><a:ext cx="317500" cy="711200"/></a:xfrm><a:prstGeom prst="rect"><a:avLst/></a:prstGeom></pic:spPr></pic:pic><pic:pic xmlns:pic="http://schemas.openxmlformats.org/drawingml/2006/picture"><pic:nvPicPr><pic:cNvPr id="327268821" name="圖片 327268821"/><pic:cNvPicPr><a:picLocks noChangeAspect="1"/></pic:cNvPicPr></pic:nvPicPr><pic:blipFill><a:blip r:embed="rId45" cstate="print"><a:extLst><a:ext uri="{28A0092B-C50C-407E-A947-70E740481C1C}"><a14:useLocalDpi xmlns:a14="http://schemas.microsoft.com/office/drawing/2010/main" val="0"/></a:ext></a:extLst></a:blip><a:stretch><a:fillRect/></a:stretch></pic:blipFill><pic:spPr><a:xfrm><a:off x="44450" y="50800"/><a:ext cx="241300" cy="618490"/></a:xfrm><a:prstGeom prst="rect"><a:avLst/></a:prstGeom></pic:spPr></pic:pic></wpg:grpSp><wps:wsp><wps:cNvPr id="756179049" name="矩形 756179049"/><wps:cNvSpPr/><wps:spPr><a:xfrm><a:off x="936839" y="1049036"/><a:ext cx="3397250" cy="755650"/></a:xfrm><a:prstGeom prst="rect"><a:avLst/></a:prstGeom><a:noFill/><a:ln><a:solidFill><a:srgbClr val="00B050"/></a:solidFill></a:ln></wps:spPr><wps:style><a:lnRef idx="2"><a:schemeClr val="accent6"><a:shade val="50000"/></a:schemeClr></a:lnRef><a:fillRef idx="1"><a:schemeClr val="accent6"/></a:fillRef><a:effectRef idx="0"><a:schemeClr val="accent6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g:grpSp><wpg:cNvPr id="1713466447" name="群組 1713466447"/><wpg:cNvGrpSpPr/><wpg:grpSpPr><a:xfrm><a:off x="1901727" y="0"/><a:ext cx="1047750" cy="1047750"/><a:chOff x="0" y="0"/><a:chExt cx="1047750" cy="1047750"/></a:xfrm></wpg:grpSpPr><wpg:grpSp><wpg:cNvPr id="1827411872" name="群組 1827411872"/><wpg:cNvGrpSpPr/><wpg:grpSpPr><a:xfrm><a:off x="0" y="0"/><a:ext cx="1047750" cy="603250"/><a:chOff x="0" y="0"/><a:chExt cx="1047750" cy="603250"/></a:xfrm></wpg:grpSpPr><pic:pic xmlns:pic="http://schemas.openxmlformats.org/drawingml/2006/picture"><pic:nvPicPr><pic:cNvPr id="39937152" name="圖片 39937152"/><pic:cNvPicPr><a:picLocks noChangeAspect="1"/></pic:cNvPicPr></pic:nvPicPr><pic:blipFill><a:blip r:embed="rId46"><a:extLst><a:ext uri="{28A0092B-C50C-407E-A947-70E740481C1C}"><a14:useLocalDpi xmlns:a14="http://schemas.microsoft.com/office/drawing/2010/main" val="0"/></a:ext></a:extLst></a:blip><a:stretch><a:fillRect/></a:stretch></pic:blipFill><pic:spPr><a:xfrm><a:off x="292100" y="0"/><a:ext cx="425450" cy="156210"/></a:xfrm><a:prstGeom prst="rect"><a:avLst/></a:prstGeom></pic:spPr></pic:pic><pic:pic xmlns:pic="http://schemas.openxmlformats.org/drawingml/2006/picture"><pic:nvPicPr><pic:cNvPr id="2085152422" name="圖片 2085152422" descr="10"/><pic:cNvPicPr><a:picLocks noChangeAspect="1"/></pic:cNvPicPr></pic:nvPicPr><pic:blipFill rotWithShape="1"><a:blip r:embed="rId47" cstate="email"><a:extLst><a:ext uri="{28A0092B-C50C-407E-A947-70E740481C1C}"><a14:useLocalDpi xmlns:a14="http://schemas.microsoft.com/office/drawing/2010/main"/></a:ext></a:extLst></a:blip><a:srcRect l="27508" t="15832" r="49911" b="70315"/><a:stretch/></pic:blipFill><pic:spPr bwMode="auto"><a:xfrm><a:off x="0" y="158750"/><a:ext cx="1047750" cy="444500"/></a:xfrm><a:prstGeom prst="rect"><a:avLst/></a:prstGeom><a:noFill/><a:ln><a:noFill/></a:ln><a:extLst><a:ext uri="{53640926-AAD7-44D8-BBD7-CCE9431645EC}"><a14:shadowObscured xmlns:a14="http://schemas.microsoft.com/office/drawing/2010/main"/></a:ext></a:extLst></pic:spPr></pic:pic><wps:wsp><wps:cNvPr id="1380232693" name="矩形 1380232693"/><wps:cNvSpPr/><wps:spPr><a:xfrm><a:off x="38100" y="171450"/><a:ext cx="965200" cy="425450"/></a:xfrm><a:prstGeom prst="rect"><a:avLst/></a:prstGeom><a:noFill/><a:ln><a:solidFill><a:srgbClr val="FF0000"/></a:solidFill></a:ln></wps:spPr><wps:style><a:lnRef idx="2"><a:schemeClr val="accent2"/></a:lnRef><a:fillRef idx="1"><a:schemeClr val="lt1"/></a:fillRef><a:effectRef idx="0"><a:schemeClr val="accent2"/></a:effectRef><a:fontRef idx="minor"><a:schemeClr val="dk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wpg:grpSp><wps:wsp><wps:cNvPr id="1022452465" name="直線接點 1022452465"/><wps:cNvCnPr/><wps:spPr><a:xfrm><a:off x="196850" y="596900"/><a:ext cx="0" cy="450850"/></a:xfrm><a:prstGeom prst="line"><a:avLst/></a:prstGeom><a:ln w="1905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352053547" name="直線接點 352053547"/><wps:cNvCnPr/><wps:spPr><a:xfrm><a:off x="400050" y="596900"/><a:ext cx="0" cy="450850"/></a:xfrm><a:prstGeom prst="line"><a:avLst/></a:prstGeom><a:ln w="1905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099528482" name="直線接點 1099528482"/><wps:cNvCnPr/><wps:spPr><a:xfrm><a:off x="704850" y="596900"/><a:ext cx="0" cy="450850"/></a:xfrm><a:prstGeom prst="line"><a:avLst/></a:prstGeom><a:ln w="1905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205186028" name="直線接點 1205186028"/><wps:cNvCnPr/><wps:spPr><a:xfrm><a:off x="920750" y="596900"/><a:ext cx="0" cy="450850"/></a:xfrm><a:prstGeom prst="line"><a:avLst/></a:prstGeom><a:ln w="1905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725073373" name="直線接點 1725073373"/><wps:cNvCnPr/><wps:spPr><a:xfrm><a:off x="298450" y="596900"/><a:ext cx="0" cy="450850"/></a:xfrm><a:prstGeom prst="line"><a:avLst/></a:prstGeom><a:ln w="1905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319442749" name="直線接點 319442749"/><wps:cNvCnPr/><wps:spPr><a:xfrm><a:off x="101600" y="596900"/><a:ext cx="0" cy="450850"/></a:xfrm><a:prstGeom prst="line"><a:avLst/></a:prstGeom><a:ln w="1905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916025089" name="直線接點 916025089"/><wps:cNvCnPr/><wps:spPr><a:xfrm><a:off x="806450" y="596900"/><a:ext cx="0" cy="450850"/></a:xfrm><a:prstGeom prst="line"><a:avLst/></a:prstGeom><a:ln w="1905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830864772" name="直線接點 830864772"/><wps:cNvCnPr/><wps:spPr><a:xfrm><a:off x="609600" y="596900"/><a:ext cx="0" cy="450850"/></a:xfrm><a:prstGeom prst="line"><a:avLst/></a:prstGeom><a:ln w="1905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wpg:grpSp><wps:wsp><wps:cNvPr id="1355723509" name="語音泡泡: 圓角矩形 1355723509"/><wps:cNvSpPr/><wps:spPr><a:xfrm><a:off x="0" y="2036364"/><a:ext cx="1052195" cy="546735"/></a:xfrm><a:prstGeom prst="wedgeRoundRectCallout"><a:avLst><a:gd name="adj1" fmla="val 102964"/><a:gd name="adj2" fmla="val 4121"/><a:gd name="adj3" fmla="val 16667"/></a:avLst></a:prstGeom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txbx><w:txbxContent><w:p w14:paraId="7C1FB515" w14:textId="77777777" w:rsidR="00196676" w:rsidRPr="00383E51" w:rsidRDefault="00196676" w:rsidP="00196676"><w:pPr><w:jc w:val="center"/><w:rPr><w:color w:val="FFFFFF" w:themeColor="background1"/><w:sz w:val="22"/><w:szCs w:val="18"/></w:rPr></w:pPr><w:r w:rsidRPr="00383E51"><w:rPr><w:rFonts w:ascii="微軟正黑體" w:eastAsia="微軟正黑體" w:hAnsi="微軟正黑體" w:cs="Arial"/><w:color w:val="FFFFFF" w:themeColor="background1"/><w:sz w:val="22"/><w:szCs w:val="22"/></w:rPr><w:t>aa</w:t></w:r></w:p><w:p w14:paraId="28D34D85" w14:textId="031C9F80" w:rsidR="00E93CF3" w:rsidRDefault="00E93CF3" w:rsidP="000D2146"><w:pPr><w:jc w:val="center"/></w:pP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g:grpSp><wpg:cNvPr id="1877209125" name="群組 76"/><wpg:cNvGrpSpPr/><wpg:grpSpPr><a:xfrm><a:off x="1258819" y="1783922"/><a:ext cx="2666883" cy="1276350"/><a:chOff x="0" y="0"/><a:chExt cx="2666883" cy="1276350"/></a:xfrm></wpg:grpSpPr><wps:wsp><wps:cNvPr id="1947067743" name="直線接點 72"/><wps:cNvCnPr/><wps:spPr><a:xfrm><a:off x="830253" y="16829"/><a:ext cx="0" cy="1016000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g:grpSp><wpg:cNvPr id="756499362" name="群組 75"/><wpg:cNvGrpSpPr/><wpg:grpSpPr><a:xfrm><a:off x="0" y="0"/><a:ext cx="2666883" cy="1276350"/><a:chOff x="0" y="0"/><a:chExt cx="2666883" cy="1276350"/></a:xfrm></wpg:grpSpPr><wps:wsp><wps:cNvPr id="754987706" name="直線接點 67"/><wps:cNvCnPr/><wps:spPr><a:xfrm><a:off x="844862" y="1023207"/><a:ext cx="298450" cy="0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456533473" name="直線接點 68"/><wps:cNvCnPr/><wps:spPr><a:xfrm><a:off x="2429050" y="16829"/><a:ext cx="0" cy="666750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g:grpSp><wpg:cNvPr id="544596463" name="群組 74"/><wpg:cNvGrpSpPr/><wpg:grpSpPr><a:xfrm><a:off x="0" y="0"/><a:ext cx="2666883" cy="1276350"/><a:chOff x="0" y="0"/><a:chExt cx="2666883" cy="1276350"/></a:xfrm></wpg:grpSpPr><wpg:grpSp><wpg:cNvPr id="1497689024" name="群組 11"/><wpg:cNvGrpSpPr/><wpg:grpSpPr><a:xfrm><a:off x="0" y="0"/><a:ext cx="1778701" cy="1276350"/><a:chOff x="18026" y="34113"/><a:chExt cx="1778876" cy="1276488"/></a:xfrm></wpg:grpSpPr><wps:wsp><wps:cNvPr id="1877999880" name="直線接點 3"/><wps:cNvCnPr/><wps:spPr><a:xfrm><a:off x="1796902" y="34113"/><a:ext cx="0" cy="382772"/></a:xfrm><a:prstGeom prst="line"><a:avLst/></a:prstGeom><a:ln w="3810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g:grpSp><wpg:cNvPr id="225109840" name="群組 9"/><wpg:cNvGrpSpPr/><wpg:grpSpPr><a:xfrm><a:off x="18026" y="34113"/><a:ext cx="1776087" cy="1276488"/><a:chOff x="18026" y="34113"/><a:chExt cx="1776087" cy="1276488"/></a:xfrm></wpg:grpSpPr><wps:wsp><wps:cNvPr id="1585689498" name="直線接點 1"/><wps:cNvCnPr/><wps:spPr><a:xfrm><a:off x="244206" y="50801"/><a:ext cx="0" cy="1259800"/></a:xfrm><a:prstGeom prst="line"><a:avLst/></a:prstGeom><a:ln w="3810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972984571" name="直線接點 2"/><wps:cNvCnPr/><wps:spPr><a:xfrm><a:off x="230415" y="1302345"/><a:ext cx="938046" cy="0"/></a:xfrm><a:prstGeom prst="line"><a:avLst/></a:prstGeom><a:ln w="3810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955265348" name="直線接點 4"/><wps:cNvCnPr/><wps:spPr><a:xfrm flipH="1"><a:off x="244214" y="414670"/><a:ext cx="1549899" cy="2215"/></a:xfrm><a:prstGeom prst="line"><a:avLst/></a:prstGeom><a:ln w="3810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880239305" name="直線接點 5"/><wps:cNvCnPr/><wps:spPr><a:xfrm><a:off x="1541721" y="34113"/><a:ext cx="0" cy="542260"/></a:xfrm><a:prstGeom prst="line"><a:avLst/></a:prstGeom><a:ln w="3810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2080179297" name="直線接點 6"/><wps:cNvCnPr/><wps:spPr><a:xfrm flipH="1"><a:off x="38090" y="595362"/><a:ext cx="1513842" cy="0"/></a:xfrm><a:prstGeom prst="line"><a:avLst/></a:prstGeom><a:ln w="3810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299392250" name="直線接點 7"/><wps:cNvCnPr/><wps:spPr><a:xfrm><a:off x="48729" y="50800"/><a:ext cx="0" cy="1113735"/></a:xfrm><a:prstGeom prst="line"><a:avLst/></a:prstGeom><a:ln w="3810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906483291" name="直線接點 8"/><wps:cNvCnPr/><wps:spPr><a:xfrm><a:off x="18026" y="1177237"/><a:ext cx="1150478" cy="8175"/></a:xfrm><a:prstGeom prst="line"><a:avLst/></a:prstGeom><a:ln w="3810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wpg:grpSp></wpg:grpSp><wps:wsp><wps:cNvPr id="366847348" name="直線接點 64"/><wps:cNvCnPr/><wps:spPr><a:xfrm><a:off x="2659053" y="16829"/><a:ext cx="0" cy="768350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975497358" name="直線接點 65"/><wps:cNvCnPr/><wps:spPr><a:xfrm flipH="1"><a:off x="819033" y="787595"/><a:ext cx="1847850" cy="0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259121071" name="直線接點 69"/><wps:cNvCnPr/><wps:spPr><a:xfrm flipH="1"><a:off x="628299" y="686618"/><a:ext cx="1809750" cy="6350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5495380" name="直線接點 71"/><wps:cNvCnPr/><wps:spPr><a:xfrm><a:off x="628299" y="905401"/><a:ext cx="521335" cy="6350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wpg:grpSp><wps:wsp><wps:cNvPr id="1734602920" name="直線接點 73"/><wps:cNvCnPr/><wps:spPr><a:xfrm><a:off x="628299" y="22439"/><a:ext cx="0" cy="895350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wpg:grpSp></wpg:grpSp></wpg:grpSp><pic:pic xmlns:pic="http://schemas.openxmlformats.org/drawingml/2006/picture"><pic:nvPicPr><pic:cNvPr id="549086519" name="圖片 1"/><pic:cNvPicPr><a:picLocks noChangeAspect="1"/></pic:cNvPicPr></pic:nvPicPr><pic:blipFill><a:blip r:embed="rId48"><a:extLst><a:ext uri="{28A0092B-C50C-407E-A947-70E740481C1C}"><a14:useLocalDpi xmlns:a14="http://schemas.microsoft.com/office/drawing/2010/main" val="0"/></a:ext></a:extLst></a:blip><a:stretch><a:fillRect/></a:stretch></pic:blipFill><pic:spPr><a:xfrm><a:off x="2569295" y="1150013"/><a:ext cx="1659890" cy="650240"/></a:xfrm><a:prstGeom prst="rect"><a:avLst/></a:prstGeom></pic:spPr></pic:pic></wpg:grpSp></wpg:wgp></a:graphicData></a:graphic></wp:anchor></w:drawing></mc:Choice><mc:Fallback><w:pict><v:group w14:anchorId="7F1B731C" id="_x0000_s1123" style="position:absolute;margin-left:100.45pt;margin-top:22.95pt;width:341.25pt;height:260.95pt;z-index:251658297;mso-position-horizontal-relative:text;mso-position-vertical-relative:text" coordsize="43340,33141" o:gfxdata="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"><v:shape id="圖片 55" o:spid="_x0000_s1124" type="#_x0000_t75" style="position:absolute;left:10209;top:11331;width:14288;height:6801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"><v:imagedata r:id="rId52" o:title=""/></v:shape><v:group id="群組 78" o:spid="_x0000_s1125" style="position:absolute;width:43340;height:33141" coordsize="43340,33141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"><v:group id="群組 77" o:spid="_x0000_s1126" style="position:absolute;width:43340;height:33141" coordsize="43340,33141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"><v:group id="群組 53" o:spid="_x0000_s1127" style="position:absolute;left:23897;top:26029;width:3175;height:7112" coordsize="3175,7112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"><v:shape id="圖片 1012466017" o:spid="_x0000_s1128" type="#_x0000_t75" style="position:absolute;width:3175;height:7112;flip:x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"><v:imagedata r:id="rId53" o:title=""/></v:shape><v:shape id="圖片 327268821" o:spid="_x0000_s1129" type="#_x0000_t75" style="position:absolute;left:444;top:508;width:2413;height:6184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"><v:imagedata r:id="rId54" o:title=""/></v:shape></v:group><v:rect id="矩形 756179049" o:spid="_x0000_s1130" style="position:absolute;left:9368;top:10490;width:33972;height:7556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" filled="f" strokecolor="#00b050" strokeweight="1pt"/><v:group id="群組 1713466447" o:spid="_x0000_s1131" style="position:absolute;left:19017;width:10477;height:10477" coordsize="10477,10477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"><v:group id="群組 1827411872" o:spid="_x0000_s1132" style="position:absolute;width:10477;height:6032" coordsize="10477,6032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"><v:shape id="圖片 39937152" o:spid="_x0000_s1133" type="#_x0000_t75" style="position:absolute;left:2921;width:4254;height:1562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"><v:imagedata r:id="rId55" o:title=""/></v:shape><v:shape id="圖片 2085152422" o:spid="_x0000_s1134" type="#_x0000_t75" alt="10" style="position:absolute;top:1587;width:10477;height:4445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"><v:imagedata r:id="rId56" o:title="10" croptop="10376f" cropbottom="46082f" cropleft="18028f" cropright="32710f"/></v:shape><v:rect id="矩形 1380232693" o:spid="_x0000_s1135" style="position:absolute;left:381;top:1714;width:9652;height:4255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" filled="f" strokecolor="red" strokeweight="1pt"/></v:group><v:line id="直線接點 1022452465" o:spid="_x0000_s1136" style="position:absolute;visibility:visible;mso-wrap-style:square" from="1968,5969" to="1968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" strokecolor="black [3213]" strokeweight="1.5pt"><v:stroke joinstyle="miter"/></v:line><v:line id="直線接點 352053547" o:spid="_x0000_s1137" style="position:absolute;visibility:visible;mso-wrap-style:square" from="4000,5969" to="4000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" strokecolor="black [3213]" strokeweight="1.5pt"><v:stroke joinstyle="miter"/></v:line><v:line id="直線接點 1099528482" o:spid="_x0000_s1138" style="position:absolute;visibility:visible;mso-wrap-style:square" from="7048,5969" to="7048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" strokecolor="black [3213]" strokeweight="1.5pt"><v:stroke joinstyle="miter"/></v:line><v:line id="直線接點 1205186028" o:spid="_x0000_s1139" style="position:absolute;visibility:visible;mso-wrap-style:square" from="9207,5969" to="9207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" strokecolor="black [3213]" strokeweight="1.5pt"><v:stroke joinstyle="miter"/></v:line><v:line id="直線接點 1725073373" o:spid="_x0000_s1140" style="position:absolute;visibility:visible;mso-wrap-style:square" from="2984,5969" to="2984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" strokecolor="red" strokeweight="1.5pt"><v:stroke joinstyle="miter"/></v:line><v:line id="直線接點 319442749" o:spid="_x0000_s1141" style="position:absolute;visibility:visible;mso-wrap-style:square" from="1016,5969" to="1016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" strokecolor="red" strokeweight="1.5pt"><v:stroke joinstyle="miter"/></v:line><v:line id="直線接點 916025089" o:spid="_x0000_s1142" style="position:absolute;visibility:visible;mso-wrap-style:square" from="8064,5969" to="8064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" strokecolor="red" strokeweight="1.5pt"><v:stroke joinstyle="miter"/></v:line><v:line id="直線接點 830864772" o:spid="_x0000_s1143" style="position:absolute;visibility:visible;mso-wrap-style:square" from="6096,5969" to="6096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" strokecolor="red" strokeweight="1.5pt"><v:stroke joinstyle="miter"/></v:line></v:group><v:shape id="語音泡泡: 圓角矩形 1355723509" o:spid="_x0000_s1144" type="#_x0000_t62" style="position:absolute;top:20363;width:10521;height:5467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" adj="33040,11690" fillcolor="#5b9bd5 [3204]" strokecolor="#1f4d78 [1604]" strokeweight="1pt"><v:textbox><w:txbxContent><w:p w14:paraId="7C1FB515" w14:textId="77777777" w:rsidR="00196676" w:rsidRPr="00383E51" w:rsidRDefault="00196676" w:rsidP="00196676"><w:pPr><w:jc w:val="center"/><w:rPr><w:color w:val="FFFFFF" w:themeColor="background1"/><w:sz w:val="22"/><w:szCs w:val="18"/></w:rPr></w:pPr><w:r w:rsidRPr="00383E51"><w:rPr><w:rFonts w:ascii="微軟正黑體" w:eastAsia="微軟正黑體" w:hAnsi="微軟正黑體" w:cs="Arial"/><w:color w:val="FFFFFF" w:themeColor="background1"/><w:sz w:val="22"/><w:szCs w:val="22"/></w:rPr><w:t>aa</w:t></w:r></w:p><w:p w14:paraId="28D34D85" w14:textId="031C9F80" w:rsidR="00E93CF3" w:rsidRDefault="00E93CF3" w:rsidP="000D2146"><w:pPr><w:jc w:val="center"/></w:pPr></w:p></w:txbxContent></v:textbox></v:shape><v:group id="群組 76" o:spid="_x0000_s1145" style="position:absolute;left:12588;top:17839;width:26669;height:12763" coordsize="26668,12763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"><v:line id="直線接點 72" o:spid="_x0000_s1146" style="position:absolute;visibility:visible;mso-wrap-style:square" from="8302,168" to="8302,10328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" strokecolor="red" strokeweight="2.25pt"><v:stroke joinstyle="miter"/></v:line><v:group id="群組 75" o:spid="_x0000_s1147" style="position:absolute;width:26668;height:12763" coordsize="26668,12763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"><v:line id="直線接點 67" o:spid="_x0000_s1148" style="position:absolute;visibility:visible;mso-wrap-style:square" from="8448,10232" to="11433,10232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" strokecolor="red" strokeweight="2.25pt"><v:stroke joinstyle="miter"/></v:line><v:line id="直線接點 68" o:spid="_x0000_s1149" style="position:absolute;visibility:visible;mso-wrap-style:square" from="24290,168" to="24290,6835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" strokecolor="black [3213]" strokeweight="2.25pt"><v:stroke joinstyle="miter"/></v:line><v:group id="群組 74" o:spid="_x0000_s1150" style="position:absolute;width:26668;height:12763" coordsize="26668,12763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"><v:group id="群組 11" o:spid="_x0000_s1151" style="position:absolute;width:17787;height:12763" coordorigin="180,341" coordsize="17788,12764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"><v:line id="直線接點 3" o:spid="_x0000_s1152" style="position:absolute;visibility:visible;mso-wrap-style:square" from="17969,341" to="17969,4168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" strokecolor="red" strokeweight="3pt"><v:stroke joinstyle="miter"/></v:line><v:group id="群組 9" o:spid="_x0000_s1153" style="position:absolute;left:180;top:341;width:17761;height:12765" coordorigin="180,341" coordsize="17760,12764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"><v:line id="直線接點 1" o:spid="_x0000_s1154" style="position:absolute;visibility:visible;mso-wrap-style:square" from="2442,508" to="2442,13106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" strokecolor="red" strokeweight="3pt"><v:stroke joinstyle="miter"/></v:line><v:line id="直線接點 2" o:spid="_x0000_s1155" style="position:absolute;visibility:visible;mso-wrap-style:square" from="2304,13023" to="11684,13023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" strokecolor="red" strokeweight="3pt"><v:stroke joinstyle="miter"/></v:line><v:line id="直線接點 4" o:spid="_x0000_s1156" style="position:absolute;flip:x;visibility:visible;mso-wrap-style:square" from="2442,4146" to="17941,4168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" strokecolor="red" strokeweight="3pt"><v:stroke joinstyle="miter"/></v:line><v:line id="直線接點 5" o:spid="_x0000_s1157" style="position:absolute;visibility:visible;mso-wrap-style:square" from="15417,341" to="15417,5763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" strokecolor="black [3213]" strokeweight="3pt"><v:stroke joinstyle="miter"/></v:line><v:line id="直線接點 6" o:spid="_x0000_s1158" style="position:absolute;flip:x;visibility:visible;mso-wrap-style:square" from="380,5953" to="15519,5953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" strokecolor="black [3213]" strokeweight="3pt"><v:stroke joinstyle="miter"/></v:line><v:line id="直線接點 7" o:spid="_x0000_s1159" style="position:absolute;visibility:visible;mso-wrap-style:square" from="487,508" to="487,11645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" strokecolor="black [3213]" strokeweight="3pt"><v:stroke joinstyle="miter"/></v:line><v:line id="直線接點 8" o:spid="_x0000_s1160" style="position:absolute;visibility:visible;mso-wrap-style:square" from="180,11772" to="11685,11854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" strokecolor="black [3213]" strokeweight="3pt"><v:stroke joinstyle="miter"/></v:line></v:group></v:group><v:line id="直線接點 64" o:spid="_x0000_s1161" style="position:absolute;visibility:visible;mso-wrap-style:square" from="26590,168" to="26590,7851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" strokecolor="red" strokeweight="2.25pt"><v:stroke joinstyle="miter"/></v:line><v:line id="直線接點 65" o:spid="_x0000_s1162" style="position:absolute;flip:x;visibility:visible;mso-wrap-style:square" from="8190,7875" to="26668,7875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" strokecolor="red" strokeweight="2.25pt"><v:stroke joinstyle="miter"/></v:line><v:line id="直線接點 69" o:spid="_x0000_s1163" style="position:absolute;flip:x;visibility:visible;mso-wrap-style:square" from="6282,6866" to="24380,6929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" strokecolor="black [3213]" strokeweight="2.25pt"><v:stroke joinstyle="miter"/></v:line><v:line id="直線接點 71" o:spid="_x0000_s1164" style="position:absolute;visibility:visible;mso-wrap-style:square" from="6282,9054" to="11496,911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" strokecolor="black [3213]" strokeweight="2.25pt"><v:stroke joinstyle="miter"/></v:line></v:group><v:line id="直線接點 73" o:spid="_x0000_s1165" style="position:absolute;visibility:visible;mso-wrap-style:square" from="6282,224" to="6282,91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" strokecolor="black [3213]" strokeweight="2.25pt"><v:stroke joinstyle="miter"/></v:line></v:group></v:group></v:group><v:shape id="圖片 1" o:spid="_x0000_s1166" type="#_x0000_t75" style="position:absolute;left:25692;top:11500;width:16599;height:6502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"><v:imagedata r:id="rId57" o:title=""/></v:shape></v:group></v:group></w:pict></mc:Fallback></mc:AlternateContent></w:r><w:r w:rsidR="00E93CF3"><w:rPr><w:rFonts w:ascii="微軟正黑體" w:eastAsia="微軟正黑體" w:hAnsi="微軟正黑體"/><w:noProof/><w:color w:val="000000" w:themeColor="text1"/></w:rPr><mc:AlternateContent><mc:Choice Requires="wps"><w:drawing><wp:anchor distT="0" distB="0" distL="114300" distR="114300" simplePos="0" relativeHeight="251658295" behindDoc="0" locked="0" layoutInCell="1" allowOverlap="1" wp14:anchorId="580D2E25" wp14:editId="0CB02A32"><wp:simplePos x="0" y="0"/><wp:positionH relativeFrom="column"><wp:posOffset>8344645</wp:posOffset></wp:positionH><wp:positionV relativeFrom="paragraph"><wp:posOffset>3730542</wp:posOffset></wp:positionV><wp:extent cx="1052195" cy="546735"/><wp:effectExtent l="0" t="457200" r="14605" b="24765"/><wp:wrapNone/><wp:docPr id="894844948" name="語音泡泡: 圓角矩形 1142901043"/><wp:cNvGraphicFramePr/><a:graphic xmlns:a="http://schemas.openxmlformats.org/drawingml/2006/main"><a:graphicData uri="http://schemas.microsoft.com/office/word/2010/wordprocessingShape"><wps:wsp><wps:cNvSpPr/><wps:spPr><a:xfrm><a:off x="0" y="0"/><a:ext cx="1052195" cy="546735"/></a:xfrm><a:prstGeom prst="wedgeRoundRectCallout"><a:avLst><a:gd name="adj1" fmla="val -40510"/><a:gd name="adj2" fmla="val -125259"/><a:gd name="adj3" fmla="val 16667"/></a:avLst></a:prstGeom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txbx><w:txbxContent><w:p w14:paraId="1F9EBB3F" w14:textId="77777777" w:rsidR="00B63146" w:rsidRPr="00383E51" w:rsidRDefault="00B63146" w:rsidP="00B63146"><w:pPr><w:jc w:val="center"/><w:rPr><w:color w:val="FFFFFF" w:themeColor="background1"/><w:sz w:val="22"/><w:szCs w:val="18"/></w:rPr></w:pPr><w:r w:rsidRPr="00383E51"><w:rPr><w:rFonts w:ascii="微軟正黑體" w:eastAsia="微軟正黑體" w:hAnsi="微軟正黑體" w:cs="Arial"/><w:color w:val="FFFFFF" w:themeColor="background1"/><w:sz w:val="22"/><w:szCs w:val="22"/></w:rPr><w:t>aaa</w:t></w:r></w:p><w:p w14:paraId="4D51B744" w14:textId="7C77EBD1" w:rsidR="00E93CF3" w:rsidRPr="00EC6B32" w:rsidRDefault="00E93CF3" w:rsidP="000D2146"><w:pPr><w:jc w:val="center"/><w:rPr><w:rFonts w:asciiTheme="majorHAnsi" w:hAnsiTheme="majorHAnsi" w:cstheme="majorHAnsi"/><w:color w:val="EE0000"/></w:rPr></w:pP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/wp:anchor></w:drawing></mc:Choice><mc:Fallback><w:pict><v:shape w14:anchorId="580D2E25" id="語音泡泡: 圓角矩形 1142901043" o:spid="_x0000_s1167" type="#_x0000_t62" style="position:absolute;margin-left:657.05pt;margin-top:293.75pt;width:82.85pt;height:43.05pt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" adj="2050,-16256" fillcolor="#5b9bd5 [3204]" strokecolor="#1f4d78 [1604]" strokeweight="1pt"><v:textbox><w:txbxContent><w:p w14:paraId="1F9EBB3F" w14:textId="77777777" w:rsidR="00B63146" w:rsidRPr="00383E51" w:rsidRDefault="00B63146" w:rsidP="00B63146"><w:pPr><w:jc w:val="center"/><w:rPr><w:color w:val="FFFFFF" w:themeColor="background1"/><w:sz w:val="22"/><w:szCs w:val="18"/></w:rPr></w:pPr><w:r w:rsidRPr="00383E51"><w:rPr><w:rFonts w:ascii="微軟正黑體" w:eastAsia="微軟正黑體" w:hAnsi="微軟正黑體" w:cs="Arial"/><w:color w:val="FFFFFF" w:themeColor="background1"/><w:sz w:val="22"/><w:szCs w:val="22"/></w:rPr><w:t>aaa</w:t></w:r></w:p><w:p w14:paraId="4D51B744" w14:textId="7C77EBD1" w:rsidR="00E93CF3" w:rsidRPr="00EC6B32" w:rsidRDefault="00E93CF3" w:rsidP="000D2146"><w:pPr><w:jc w:val="center"/><w:rPr><w:rFonts w:asciiTheme="majorHAnsi" w:hAnsiTheme="majorHAnsi" w:cstheme="majorHAnsi"/><w:color w:val="EE0000"/></w:rPr></w:pPr></w:p></w:txbxContent></v:textbox></v:shape></w:pict></mc:Fallback></mc:AlternateContent></w:r><w:r w:rsidR="00E93CF3"><w:rPr><w:rFonts w:ascii="微軟正黑體" w:eastAsia="微軟正黑體" w:hAnsi="微軟正黑體"/><w:noProof/><w:color w:val="000000" w:themeColor="text1"/></w:rPr><mc:AlternateContent><mc:Choice Requires="wpg"><w:drawing><wp:anchor distT="0" distB="0" distL="114300" distR="114300" simplePos="0" relativeHeight="251658296" behindDoc="0" locked="0" layoutInCell="1" allowOverlap="1" wp14:anchorId="5D4F7117" wp14:editId="6B92322F"><wp:simplePos x="0" y="0"/><wp:positionH relativeFrom="column"><wp:posOffset>7636979</wp:posOffset></wp:positionH><wp:positionV relativeFrom="paragraph"><wp:posOffset>92820</wp:posOffset></wp:positionV><wp:extent cx="1549400" cy="2411095"/><wp:effectExtent l="0" t="0" r="12700" b="8255"/><wp:wrapNone/><wp:docPr id="963838682" name="群組 80"/><wp:cNvGraphicFramePr/><a:graphic xmlns:a="http://schemas.openxmlformats.org/drawingml/2006/main"><a:graphicData uri="http://schemas.microsoft.com/office/word/2010/wordprocessingGroup"><wpg:wgp><wpg:cNvGrpSpPr/><wpg:grpSpPr><a:xfrm><a:off x="0" y="0"/><a:ext cx="1549400" cy="2411095"/><a:chOff x="0" y="0"/><a:chExt cx="1549400" cy="2411603"/></a:xfrm></wpg:grpSpPr><pic:pic xmlns:pic="http://schemas.openxmlformats.org/drawingml/2006/picture"><pic:nvPicPr><pic:cNvPr id="1859558723" name="圖片 54"/><pic:cNvPicPr><a:picLocks noChangeAspect="1"/></pic:cNvPicPr></pic:nvPicPr><pic:blipFill><a:blip r:embed="rId58" cstate="print"><a:extLst><a:ext uri="{28A0092B-C50C-407E-A947-70E740481C1C}"><a14:useLocalDpi xmlns:a14="http://schemas.microsoft.com/office/drawing/2010/main" val="0"/></a:ext></a:extLst></a:blip><a:stretch><a:fillRect/></a:stretch></pic:blipFill><pic:spPr><a:xfrm><a:off x="855878" y="1755648"/><a:ext cx="641350" cy="655955"/></a:xfrm><a:prstGeom prst="rect"><a:avLst/></a:prstGeom></pic:spPr></pic:pic><wpg:grpSp><wpg:cNvPr id="1212182130" name="群組 1212182130"/><wpg:cNvGrpSpPr/><wpg:grpSpPr><a:xfrm><a:off x="241401" y="0"/><a:ext cx="1047750" cy="1657350"/><a:chOff x="0" y="0"/><a:chExt cx="1047750" cy="1657350"/></a:xfrm></wpg:grpSpPr><wpg:grpSp><wpg:cNvPr id="678880241" name="群組 678880241"/><wpg:cNvGrpSpPr/><wpg:grpSpPr><a:xfrm><a:off x="0" y="0"/><a:ext cx="1047750" cy="1231265"/><a:chOff x="0" y="0"/><a:chExt cx="1047750" cy="1231265"/></a:xfrm></wpg:grpSpPr><pic:pic xmlns:pic="http://schemas.openxmlformats.org/drawingml/2006/picture"><pic:nvPicPr><pic:cNvPr id="434580553" name="圖片 434580553" descr="10"/><pic:cNvPicPr><a:picLocks noChangeAspect="1"/></pic:cNvPicPr></pic:nvPicPr><pic:blipFill rotWithShape="1"><a:blip r:embed="rId47" cstate="email"><a:extLst><a:ext uri="{28A0092B-C50C-407E-A947-70E740481C1C}"><a14:useLocalDpi xmlns:a14="http://schemas.microsoft.com/office/drawing/2010/main"/></a:ext></a:extLst></a:blip><a:srcRect l="27508" t="59172" r="49911" b="7006"/><a:stretch/></pic:blipFill><pic:spPr bwMode="auto"><a:xfrm><a:off x="0" y="146050"/><a:ext cx="1047750" cy="1085215"/></a:xfrm><a:prstGeom prst="rect"><a:avLst/></a:prstGeom><a:noFill/><a:ln><a:noFill/></a:ln><a:extLst><a:ext uri="{53640926-AAD7-44D8-BBD7-CCE9431645EC}"><a14:shadowObscured xmlns:a14="http://schemas.microsoft.com/office/drawing/2010/main"/></a:ext></a:extLst></pic:spPr></pic:pic><pic:pic xmlns:pic="http://schemas.openxmlformats.org/drawingml/2006/picture"><pic:nvPicPr><pic:cNvPr id="38229130" name="圖片 38229130"/><pic:cNvPicPr><a:picLocks noChangeAspect="1"/></pic:cNvPicPr></pic:nvPicPr><pic:blipFill><a:blip r:embed="rId59"><a:extLst><a:ext uri="{28A0092B-C50C-407E-A947-70E740481C1C}"><a14:useLocalDpi xmlns:a14="http://schemas.microsoft.com/office/drawing/2010/main" val="0"/></a:ext></a:extLst></a:blip><a:stretch><a:fillRect/></a:stretch></pic:blipFill><pic:spPr><a:xfrm><a:off x="177800" y="0"/><a:ext cx="641350" cy="142240"/></a:xfrm><a:prstGeom prst="rect"><a:avLst/></a:prstGeom></pic:spPr></pic:pic></wpg:grpSp><wpg:grpSp><wpg:cNvPr id="483823863" name="群組 483823863"/><wpg:cNvGrpSpPr/><wpg:grpSpPr><a:xfrm><a:off x="368300" y="1206500"/><a:ext cx="311150" cy="450850"/><a:chOff x="0" y="0"/><a:chExt cx="311150" cy="450850"/></a:xfrm></wpg:grpSpPr><wps:wsp><wps:cNvPr id="1491491754" name="直線接點 1491491754"/><wps:cNvCnPr/><wps:spPr><a:xfrm><a:off x="95250" y="0"/><a:ext cx="0" cy="450850"/></a:xfrm><a:prstGeom prst="line"><a:avLst/></a:prstGeom><a:ln w="1905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377846327" name="直線接點 1377846327"/><wps:cNvCnPr/><wps:spPr><a:xfrm><a:off x="311150" y="0"/><a:ext cx="0" cy="450850"/></a:xfrm><a:prstGeom prst="line"><a:avLst/></a:prstGeom><a:ln w="1905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895258524" name="直線接點 895258524"/><wps:cNvCnPr/><wps:spPr><a:xfrm><a:off x="196850" y="0"/><a:ext cx="0" cy="450850"/></a:xfrm><a:prstGeom prst="line"><a:avLst/></a:prstGeom><a:ln w="1905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272696801" name="直線接點 1272696801"/><wps:cNvCnPr/><wps:spPr><a:xfrm><a:off x="0" y="0"/><a:ext cx="0" cy="450850"/></a:xfrm><a:prstGeom prst="line"><a:avLst/></a:prstGeom><a:ln w="1905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wpg:grpSp></wpg:grpSp><wps:wsp><wps:cNvPr id="859259749" name="矩形 859259749"/><wps:cNvSpPr/><wps:spPr><a:xfrm><a:off x="0" y="1653235"/><a:ext cx="1549400" cy="755650"/></a:xfrm><a:prstGeom prst="rect"><a:avLst/></a:prstGeom><a:noFill/><a:ln><a:solidFill><a:srgbClr val="00B050"/></a:solidFill></a:ln></wps:spPr><wps:style><a:lnRef idx="2"><a:schemeClr val="accent6"><a:shade val="50000"/></a:schemeClr></a:lnRef><a:fillRef idx="1"><a:schemeClr val="accent6"/></a:fillRef><a:effectRef idx="0"><a:schemeClr val="accent6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pic:pic xmlns:pic="http://schemas.openxmlformats.org/drawingml/2006/picture"><pic:nvPicPr><pic:cNvPr id="1761411268" name="圖片 1"/><pic:cNvPicPr><a:picLocks noChangeAspect="1"/></pic:cNvPicPr></pic:nvPicPr><pic:blipFill><a:blip r:embed="rId60"><a:extLst><a:ext uri="{28A0092B-C50C-407E-A947-70E740481C1C}"><a14:useLocalDpi xmlns:a14="http://schemas.microsoft.com/office/drawing/2010/main" val="0"/></a:ext></a:extLst></a:blip><a:stretch><a:fillRect/></a:stretch></pic:blipFill><pic:spPr><a:xfrm><a:off x="14630" y="1755648"/><a:ext cx="751205" cy="647065"/></a:xfrm><a:prstGeom prst="rect"><a:avLst/></a:prstGeom></pic:spPr></pic:pic></wpg:wgp></a:graphicData></a:graphic></wp:anchor></w:drawing></mc:Choice><mc:Fallback><w:pict><v:group w14:anchorId="1E06A36A" id="群組 80" o:spid="_x0000_s1026" style="position:absolute;margin-left:601.35pt;margin-top:7.3pt;width:122pt;height:189.85pt;z-index:253004800" coordsize="15494,24116" o:gfxdata="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"><v:shape id="圖片 54" o:spid="_x0000_s1027" type="#_x0000_t75" style="position:absolute;left:8558;top:17556;width:6414;height:6560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"><v:imagedata r:id="rId78" o:title=""/></v:shape><v:group id="群組 1212182130" o:spid="_x0000_s1028" style="position:absolute;left:2414;width:10477;height:16573" coordsize="10477,16573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"><v:group id="群組 678880241" o:spid="_x0000_s1029" style="position:absolute;width:10477;height:12312" coordsize="10477,12312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"><v:shape id="圖片 434580553" o:spid="_x0000_s1030" type="#_x0000_t75" alt="10" style="position:absolute;top:1460;width:10477;height:10852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"><v:imagedata r:id="rId79" o:title="10" croptop="38779f" cropbottom="4591f" cropleft="18028f" cropright="32710f"/></v:shape><v:shape id="圖片 38229130" o:spid="_x0000_s1031" type="#_x0000_t75" style="position:absolute;left:1778;width:6413;height:1422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"><v:imagedata r:id="rId80" o:title=""/></v:shape></v:group><v:group id="群組 483823863" o:spid="_x0000_s1032" style="position:absolute;left:3683;top:12065;width:3111;height:4508" coordsize="311150,450850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"><v:line id="直線接點 1491491754" o:spid="_x0000_s1033" style="position:absolute;visibility:visible;mso-wrap-style:square" from="95250,0" to="95250,450850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" strokecolor="black [3213]" strokeweight="1.5pt"><v:stroke joinstyle="miter"/></v:line><v:line id="直線接點 1377846327" o:spid="_x0000_s1034" style="position:absolute;visibility:visible;mso-wrap-style:square" from="311150,0" to="311150,450850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" strokecolor="black [3213]" strokeweight="1.5pt"><v:stroke joinstyle="miter"/></v:line><v:line id="直線接點 895258524" o:spid="_x0000_s1035" style="position:absolute;visibility:visible;mso-wrap-style:square" from="196850,0" to="196850,450850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" strokecolor="red" strokeweight="1.5pt"><v:stroke joinstyle="miter"/></v:line><v:line id="直線接點 1272696801" o:spid="_x0000_s1036" style="position:absolute;visibility:visible;mso-wrap-style:square" from="0,0" to="0,450850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" strokecolor="red" strokeweight="1.5pt"><v:stroke joinstyle="miter"/></v:line></v:group></v:group><v:rect id="矩形 859259749" o:spid="_x0000_s1037" style="position:absolute;top:16532;width:15494;height:7556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" filled="f" strokecolor="#00b050" strokeweight="1pt"/><v:shape id="圖片 1" o:spid="_x0000_s1038" type="#_x0000_t75" style="position:absolute;left:146;top:17556;width:7512;height:6471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"><v:imagedata r:id="rId81" o:title=""/></v:shape></v:group></w:pict></mc:Fallback></mc:AlternateContent></w:r><w:r w:rsidR="00E93CF3"><w:rPr><w:rFonts w:ascii="微軟正黑體" w:eastAsia="微軟正黑體" w:hAnsi="微軟正黑體"/><w:noProof/><w:color w:val="000000" w:themeColor="text1"/></w:rPr><mc:AlternateContent><mc:Choice Requires="wps"><w:drawing><wp:anchor distT="0" distB="0" distL="114300" distR="114300" simplePos="0" relativeHeight="251658299" behindDoc="0" locked="0" layoutInCell="1" allowOverlap="1" wp14:anchorId="17985C5C" wp14:editId="4B1BF6E9"><wp:simplePos x="0" y="0"/><wp:positionH relativeFrom="column"><wp:posOffset>8880530</wp:posOffset></wp:positionH><wp:positionV relativeFrom="paragraph"><wp:posOffset>2502066</wp:posOffset></wp:positionV><wp:extent cx="0" cy="783742"/><wp:effectExtent l="19050" t="0" r="19050" b="35560"/><wp:wrapNone/><wp:docPr id="635958176" name="直線接點 82"/><wp:cNvGraphicFramePr/><a:graphic xmlns:a="http://schemas.openxmlformats.org/drawingml/2006/main"><a:graphicData uri="http://schemas.microsoft.com/office/word/2010/wordprocessingShape"><wps:wsp><wps:cNvCnPr/><wps:spPr><a:xfrm><a:off x="0" y="0"/><a:ext cx="0" cy="783742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/wp:anchor></w:drawing></mc:Choice><mc:Fallback><w:pict><v:line w14:anchorId="46BD4517" id="直線接點 82" o:spid="_x0000_s1026" style="position:absolute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" strokecolor="red" strokeweight="2.25pt"><v:stroke joinstyle="miter"/></v:line></w:pict></mc:Fallback></mc:AlternateContent></w:r><w:r w:rsidR="00E93CF3"><w:rPr><w:rFonts w:ascii="微軟正黑體" w:eastAsia="微軟正黑體" w:hAnsi="微軟正黑體"/><w:noProof/><w:color w:val="000000" w:themeColor="text1"/></w:rPr><mc:AlternateContent><mc:Choice Requires="wps"><w:drawing><wp:anchor distT="0" distB="0" distL="114300" distR="114300" simplePos="0" relativeHeight="251658300" behindDoc="0" locked="0" layoutInCell="1" allowOverlap="1" wp14:anchorId="0ADC190C" wp14:editId="38B99104"><wp:simplePos x="0" y="0"/><wp:positionH relativeFrom="column"><wp:posOffset>8665845</wp:posOffset></wp:positionH><wp:positionV relativeFrom="paragraph"><wp:posOffset>2502066</wp:posOffset></wp:positionV><wp:extent cx="0" cy="965606"/><wp:effectExtent l="19050" t="0" r="19050" b="25400"/><wp:wrapNone/><wp:docPr id="542399912" name="直線接點 83"/><wp:cNvGraphicFramePr/><a:graphic xmlns:a="http://schemas.openxmlformats.org/drawingml/2006/main"><a:graphicData uri="http://schemas.microsoft.com/office/word/2010/wordprocessingShape"><wps:wsp><wps:cNvCnPr/><wps:spPr><a:xfrm><a:off x="0" y="0"/><a:ext cx="0" cy="965606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/wp:anchor></w:drawing></mc:Choice><mc:Fallback><w:pict><v:line w14:anchorId="1A011E0F" id="直線接點 83" o:spid="_x0000_s1026" style="position:absolute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" strokecolor="black [3213]" strokeweight="2.25pt"><v:stroke joinstyle="miter"/></v:line></w:pict></mc:Fallback></mc:AlternateContent></w:r><w:r w:rsidR="00E93CF3"><w:rPr><w:rFonts w:ascii="微軟正黑體" w:eastAsia="微軟正黑體" w:hAnsi="微軟正黑體"/><w:noProof/><w:color w:val="000000" w:themeColor="text1"/></w:rPr><mc:AlternateContent><mc:Choice Requires="wps"><w:drawing><wp:anchor distT="0" distB="0" distL="114300" distR="114300" simplePos="0" relativeHeight="251658303" behindDoc="0" locked="0" layoutInCell="1" allowOverlap="1" wp14:anchorId="41FD0E03" wp14:editId="240F4E7A"><wp:simplePos x="0" y="0"/><wp:positionH relativeFrom="column"><wp:posOffset>8101302</wp:posOffset></wp:positionH><wp:positionV relativeFrom="paragraph"><wp:posOffset>2494114</wp:posOffset></wp:positionV><wp:extent cx="0" cy="773511"/><wp:effectExtent l="19050" t="0" r="19050" b="26670"/><wp:wrapNone/><wp:docPr id="1659802066" name="直線接點 277"/><wp:cNvGraphicFramePr/><a:graphic xmlns:a="http://schemas.openxmlformats.org/drawingml/2006/main"><a:graphicData uri="http://schemas.microsoft.com/office/word/2010/wordprocessingShape"><wps:wsp><wps:cNvCnPr/><wps:spPr><a:xfrm><a:off x="0" y="0"/><a:ext cx="0" cy="773511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/wp:anchor></w:drawing></mc:Choice><mc:Fallback><w:pict><v:line w14:anchorId="7B6F712D" id="直線接點 277" o:spid="_x0000_s1026" style="position:absolute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" strokecolor="red" strokeweight="2.25pt"><v:stroke joinstyle="miter"/></v:line></w:pict></mc:Fallback></mc:AlternateContent></w:r><w:r w:rsidR="00E93CF3"><w:rPr><w:rFonts w:ascii="微軟正黑體" w:eastAsia="微軟正黑體" w:hAnsi="微軟正黑體"/><w:noProof/><w:color w:val="000000" w:themeColor="text1"/></w:rPr><mc:AlternateContent><mc:Choice Requires="wps"><w:drawing><wp:anchor distT="0" distB="0" distL="114300" distR="114300" simplePos="0" relativeHeight="251658304" behindDoc="0" locked="0" layoutInCell="1" allowOverlap="1" wp14:anchorId="7A42596F" wp14:editId="18B2F5EB"><wp:simplePos x="0" y="0"/><wp:positionH relativeFrom="column"><wp:posOffset>7878666</wp:posOffset></wp:positionH><wp:positionV relativeFrom="paragraph"><wp:posOffset>2502066</wp:posOffset></wp:positionV><wp:extent cx="0" cy="955454"/><wp:effectExtent l="19050" t="0" r="19050" b="35560"/><wp:wrapNone/><wp:docPr id="438917494" name="直線接點 278"/><wp:cNvGraphicFramePr/><a:graphic xmlns:a="http://schemas.openxmlformats.org/drawingml/2006/main"><a:graphicData uri="http://schemas.microsoft.com/office/word/2010/wordprocessingShape"><wps:wsp><wps:cNvCnPr/><wps:spPr><a:xfrm><a:off x="0" y="0"/><a:ext cx="0" cy="955454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/wp:anchor></w:drawing></mc:Choice><mc:Fallback><w:pict><v:line w14:anchorId="3A7774A3" id="直線接點 278" o:spid="_x0000_s1026" style="position:absolute;z-index:2530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" strokecolor="black [3213]" strokeweight="2.25pt"><v:stroke joinstyle="miter"/></v:line></w:pict></mc:Fallback></mc:AlternateContent></w:r></w:p><w:p w14:paraId="260C67A0" w14:textId="77777777" w:rsidR="00A75294" w:rsidRPr="00A75294" w:rsidRDefault="00A75294" w:rsidP="00A75294"><w:pPr><w:rPr><w:rFonts w:ascii="微軟正黑體" w:eastAsia="微軟正黑體" w:hAnsi="微軟正黑體"/></w:rPr></w:pPr></w:p><w:p w14:paraId="4BCCBF06" w14:textId="77777777" w:rsidR="00A75294" w:rsidRPr="00A75294" w:rsidRDefault="00A75294" w:rsidP="00A75294"><w:pPr><w:rPr><w:rFonts w:ascii="微軟正黑體" w:eastAsia="微軟正黑體" w:hAnsi="微軟正黑體"/></w:rPr></w:pPr></w:p><w:p w14:paraId="263D54E8" w14:textId="77777777" w:rsidR="00A75294" w:rsidRPr="00A75294" w:rsidRDefault="00A75294" w:rsidP="00A75294"><w:pPr><w:rPr><w:rFonts w:ascii="微軟正黑體" w:eastAsia="微軟正黑體" w:hAnsi="微軟正黑體"/></w:rPr></w:pPr></w:p><w:p w14:paraId="01F7BF3D" w14:textId="77777777" w:rsidR="00A75294" w:rsidRPr="00A75294" w:rsidRDefault="00A75294" w:rsidP="00A75294"><w:pPr><w:rPr><w:rFonts w:ascii="微軟正黑體" w:eastAsia="微軟正黑體" w:hAnsi="微軟正黑體"/></w:rPr></w:pPr></w:p><w:p w14:paraId="2155F59F" w14:textId="77777777" w:rsidR="00A75294" w:rsidRPr="00A75294" w:rsidRDefault="00A75294" w:rsidP="00A75294"><w:pPr><w:rPr><w:rFonts w:ascii="微軟正黑體" w:eastAsia="微軟正黑體" w:hAnsi="微軟正黑體"/></w:rPr></w:pPr></w:p><w:p w14:paraId="5150377F" w14:textId="77777777" w:rsidR="00A75294" w:rsidRPr="00A75294" w:rsidRDefault="00A75294" w:rsidP="00A75294"><w:pPr><w:rPr><w:rFonts w:ascii="微軟正黑體" w:eastAsia="微軟正黑體" w:hAnsi="微軟正黑體"/></w:rPr></w:pPr></w:p><w:p w14:paraId="4930C699" w14:textId="77777777" w:rsidR="00A75294" w:rsidRPr="00A75294" w:rsidRDefault="00A75294" w:rsidP="00A75294"><w:pPr><w:rPr><w:rFonts w:ascii="微軟正黑體" w:eastAsia="微軟正黑體" w:hAnsi="微軟正黑體"/></w:rPr></w:pPr></w:p><w:p w14:paraId="7A480018" w14:textId="77777777" w:rsidR="00A75294" w:rsidRPr="00A75294" w:rsidRDefault="00A75294" w:rsidP="00A75294"><w:pPr><w:rPr><w:rFonts w:ascii="微軟正黑體" w:eastAsia="微軟正黑體" w:hAnsi="微軟正黑體"/></w:rPr></w:pPr></w:p><w:p w14:paraId="0E5889A0" w14:textId="77777777" w:rsidR="00A75294" w:rsidRPr="00A75294" w:rsidRDefault="00A75294" w:rsidP="00A75294"><w:pPr><w:rPr><w:rFonts w:ascii="微軟正黑體" w:eastAsia="微軟正黑體" w:hAnsi="微軟正黑體"/></w:rPr></w:pPr></w:p><w:p w14:paraId="43D84C92" w14:textId="77777777" w:rsidR="00A75294" w:rsidRPr="00A75294" w:rsidRDefault="00A75294" w:rsidP="00A75294"><w:pPr><w:rPr><w:rFonts w:ascii="微軟正黑體" w:eastAsia="微軟正黑體" w:hAnsi="微軟正黑體"/></w:rPr></w:pPr></w:p><w:p w14:paraId="46A58F6E" w14:textId="7391937D" w:rsidR="00A75294" w:rsidRPr="00A75294" w:rsidRDefault="00C958BB" w:rsidP="00A75294"><w:pPr><w:rPr><w:rFonts w:ascii="微軟正黑體" w:eastAsia="微軟正黑體" w:hAnsi="微軟正黑體"/></w:rPr></w:pPr><w:r><w:rPr><w:rFonts w:ascii="微軟正黑體" w:eastAsia="微軟正黑體" w:hAnsi="微軟正黑體" w:cs="Arial"/><w:noProof/></w:rPr><mc:AlternateContent><mc:Choice Requires="wps"><w:drawing><wp:anchor distT="0" distB="0" distL="114300" distR="114300" simplePos="0" relativeHeight="251658344" behindDoc="0" locked="0" layoutInCell="1" allowOverlap="1" wp14:anchorId="7A020A3C" wp14:editId="2B6F7A52"><wp:simplePos x="0" y="0"/><wp:positionH relativeFrom="column"><wp:posOffset>4539615</wp:posOffset></wp:positionH><wp:positionV relativeFrom="paragraph"><wp:posOffset>26035</wp:posOffset></wp:positionV><wp:extent cx="2520000" cy="1908000"/><wp:effectExtent l="0" t="0" r="0" b="0"/><wp:wrapNone/><wp:docPr id="2070527839" name="文字方塊 287"/><wp:cNvGraphicFramePr/><a:graphic xmlns:a="http://schemas.openxmlformats.org/drawingml/2006/main"><a:graphicData uri="http://schemas.microsoft.com/office/word/2010/wordprocessingShape"><wps:wsp><wps:cNvSpPr txBox="1"/><wps:spPr><a:xfrm><a:off x="0" y="0"/><a:ext cx="2520000" cy="1908000"/></a:xfrm><a:prstGeom prst="rect"><a:avLst/></a:prstGeom><a:noFill/><a:ln w="6350"><a:noFill/></a:ln></wps:spPr><wps:txbx><w:txbxContent><w:p w14:paraId="4869296B" w14:textId="77777777" w:rsidR="00C958BB" w:rsidRDefault="00C958BB" w:rsidP="00C958BB"><w:pPr><w:jc w:val="center"/></w:pPr><w:r w:rsidRPr="0015340B"><w:t></w:t></w: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7A020A3C" id="_x0000_s1168" type="#_x0000_t202" style="position:absolute;margin-left:357.45pt;margin-top:2.05pt;width:198.45pt;height:150.25pt;z-index:251658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" filled="f" stroked="f" strokeweight=".5pt"><v:textbox><w:txbxContent><w:p w14:paraId="4869296B" w14:textId="77777777" w:rsidR="00C958BB" w:rsidRDefault="00C958BB" w:rsidP="00C958BB"><w:pPr><w:jc w:val="center"/></w:pPr><w:r w:rsidRPr="0015340B"><w:t></w:t></w:r></w:p></w:txbxContent></v:textbox></v:shape></w:pict></mc:Fallback></mc:AlternateContent></w:r></w:p><w:p w14:paraId="7D2607FE" w14:textId="1EE6D997" w:rsidR="00A75294" w:rsidRPr="00A75294" w:rsidRDefault="00A75294" w:rsidP="00A75294"><w:pPr><w:rPr><w:rFonts w:ascii="微軟正黑體" w:eastAsia="微軟正黑體" w:hAnsi="微軟正黑體"/></w:rPr></w:pPr></w:p></w:tc></w:tr></w:tbl><w:p w14:paraId="00808470" w14:textId="77777777" w:rsidR="00E93CF3" w:rsidRPr="000E5E67" w:rsidRDefault="00E93CF3" w:rsidP="00E93CF3"><w:pPr><w:widowControl/><w:jc w:val="center"/><w:rPr><w:rFonts w:ascii="Calibri" w:eastAsia="新細明體" w:hAnsi="Calibri" w:cs="Calibri"/><w:color w:val="808080" w:themeColor="background1" w:themeShade="80"/><w:kern w:val="0"/><w:sz w:val="16"/><w:szCs w:val="16"/></w:rPr></w:pPr></w:p></w:tc></w:tr></w:tbl><w:p><w:pPr><w:spacing w:before="0" w:after="0" w:line="40" w:lineRule="exact"/></w:pPr></w:p><w:tbl><w:tblPr><w:tblW w:w="1513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1E0" w:firstRow="1" w:lastRow="1" w:firstColumn="1" w:lastColumn="1" w:noHBand="0" w:noVBand="0"/></w:tblPr><w:tblGrid><w:gridCol w:w="109"/><w:gridCol w:w="15029"/></w:tblGrid><w:tr w:rsidR="00E93CF3" w:rsidRPr="00E41E25" w14:paraId="4ED798A5" w14:textId="77777777" w:rsidTr="008A2018"><w:trPr><w:trHeight w:val="546"/></w:trPr><w:tc><w:tcPr><w:tcW w:w="15138" w:type="dxa"/><w:gridSpan w:val="2"/><w:tcBorders><w:bottom w:val="single" w:sz="4" w:space="0" w:color="auto"/></w:tcBorders><w:shd w:val="clear" w:color="auto" w:fill="E6E6E6"/></w:tcPr><w:p w14:paraId="67840598" w14:textId="56F0AE53" w:rsidR="00E93CF3" w:rsidRPr="00E41E25" w:rsidRDefault="00E93CF3" w:rsidP="00E93CF3"><w:pPr><w:pageBreakBefore/><w:pStyle w:val="1"/><w:jc w:val="center"/><w:rPr><w:rFonts w:asciiTheme="minorHAnsi" w:eastAsia="微軟正黑體" w:hAnsiTheme="minorHAnsi" w:cstheme="minorHAnsi"/><w:szCs w:val="32"/></w:rPr></w:pPr><w:r w:rsidRPr="00E41E25"><w:rPr><w:rFonts w:asciiTheme="minorHAnsi" w:eastAsia="微軟正黑體" w:hAnsiTheme="minorHAnsi" w:cstheme="minorHAnsi"/><w:b/><w:szCs w:val="32"/></w:rPr><w:t>十、T1_ATE Chroma_</w:t></w:r><w:r w:rsidRPr="00E41E25"><w:rPr><w:rFonts w:asciiTheme="minorHAnsi" w:eastAsia="微軟正黑體" w:hAnsiTheme="minorHAnsi" w:cstheme="minorHAnsi"/><w:b/><w:szCs w:val="32"/></w:rPr><w:t>測試作業</w:t></w:r></w:p></w:tc></w:tr><w:tr w:rsidR="00E93CF3" w:rsidRPr="00E41E25" w14:paraId="3C12EB42" w14:textId="77777777" w:rsidTr="008A2018"><w:trPr><w:trHeight w:val="7572"/></w:trPr><w:tc><w:tcPr><w:tcW w:w="15138" w:type="dxa"/><w:gridSpan w:val="2"/><w:tcBorders><w:top w:val="single" w:sz="4" w:space="0" w:color="auto"/><w:bottom w:val="single" w:sz="4" w:space="0" w:color="auto"/></w:tcBorders></w:tcPr><w:p w14:paraId="4007D885" w14:textId="77777777" w:rsidR="00E93CF3" w:rsidRPr="00E41E25" w:rsidRDefault="00E93CF3" w:rsidP="00E93CF3"><w:pPr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w:noProof/></w:rPr><mc:AlternateContent><mc:Choice Requires="wps"><w:drawing><wp:anchor distT="0" distB="0" distL="114300" distR="114300" simplePos="0" relativeHeight="251658287" behindDoc="0" locked="0" layoutInCell="1" allowOverlap="1" wp14:anchorId="1C439920" wp14:editId="2D10F2C2"><wp:simplePos x="0" y="0"/><wp:positionH relativeFrom="column"><wp:posOffset>4161879</wp:posOffset></wp:positionH><wp:positionV relativeFrom="paragraph"><wp:posOffset>227035</wp:posOffset></wp:positionV><wp:extent cx="5452745" cy="4497572"/><wp:effectExtent l="0" t="0" r="0" b="0"/><wp:wrapNone/><wp:docPr id="1358" name="Text Box 526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5452745" cy="4497572"/></a:xfrm><a:prstGeom prst="rect"><a:avLst/></a:prstGeom><a:noFill/><a:ln><a:noFill/></a:ln><a:extLst><a:ext uri="{909E8E84-426E-40DD-AFC4-6F175D3DCCD1}"><a14:hiddenFill xmlns:a14="http://schemas.microsoft.com/office/drawing/2010/main"><a:solidFill><a:srgbClr val="FFFFFF"/></a:solidFill></a14:hiddenFill></a:ext><a:ext uri="{91240B29-F687-4F45-9708-019B960494DF}"><a14:hiddenLine xmlns:a14="http://schemas.microsoft.com/office/drawing/2010/main" w="9525"><a:solidFill><a:srgbClr val="000000"/></a:solidFill><a:miter lim="800000"/><a:headEnd/><a:tailEnd/></a14:hiddenLine></a:ext></a:extLst></wps:spPr><wps:txbx><w:txbxContent><w:p w14:paraId="504ACD24" w14:textId="77777777" w:rsidR="00E93CF3" w:rsidRPr="006F7874" w:rsidRDefault="00E93CF3"><w:pPr><w:numPr><w:ilvl w:val="0"/><w:numId w:val="1"/></w:numPr><w:rPr><w:rFonts w:ascii="Calibri" w:eastAsia="微軟正黑體" w:hAnsi="Calibri" w:cs="Calibri"/><w:sz w:val="28"/><w:szCs w:val="28"/></w:rPr></w:pPr><w:r w:rsidRPr="006F7874"><w:rPr><w:rFonts w:ascii="Calibri" w:eastAsia="微軟正黑體" w:hAnsi="Calibri" w:cs="Calibri"/><w:sz w:val="28"/><w:szCs w:val="28"/></w:rPr><w:t>將</w:t></w:r><w:r w:rsidRPr="006F7874"><w:rPr><w:rFonts w:ascii="Calibri" w:eastAsia="微軟正黑體" w:hAnsi="Calibri" w:cs="Calibri"/><w:sz w:val="28"/><w:szCs w:val="28"/></w:rPr><w:t>Chroma Barcode scanner</w:t></w:r><w:r w:rsidRPr="006F7874"><w:rPr><w:rFonts w:ascii="Calibri" w:eastAsia="微軟正黑體" w:hAnsi="Calibri" w:cs="Calibri"/><w:sz w:val="28"/><w:szCs w:val="28"/></w:rPr><w:t>將待測物序號刷入</w:t></w:r></w:p><w:p w14:paraId="60ACC76D" w14:textId="77777777" w:rsidR="00E93CF3" w:rsidRPr="006F7874" w:rsidRDefault="00E93CF3"><w:pPr><w:numPr><w:ilvl w:val="0"/><w:numId w:val="1"/></w:numPr><w:rPr><w:rFonts w:ascii="Calibri" w:eastAsia="微軟正黑體" w:hAnsi="Calibri" w:cs="Calibri"/><w:sz w:val="28"/><w:szCs w:val="28"/></w:rPr></w:pPr><w:r w:rsidRPr="006F7874"><w:rPr><w:rFonts w:ascii="Calibri" w:eastAsia="微軟正黑體" w:hAnsi="Calibri" w:cs="Calibri"/><w:sz w:val="28"/><w:szCs w:val="28"/></w:rPr><w:t>靜待測試結果</w:t></w:r></w:p><w:p w14:paraId="5F6B8945" w14:textId="77777777" w:rsidR="00E93CF3" w:rsidRPr="006F7874" w:rsidRDefault="00E93CF3" w:rsidP="0060778D"><w:pPr><w:ind w:left="360"/><w:rPr><w:rFonts w:ascii="Calibri" w:eastAsia="微軟正黑體" w:hAnsi="Calibri" w:cs="Calibri"/><w:sz w:val="28"/><w:szCs w:val="28"/></w:rPr></w:pPr><w:r w:rsidRPr="006F7874"><w:rPr><w:rFonts w:ascii="Calibri" w:eastAsia="微軟正黑體" w:hAnsi="Calibri" w:cs="Calibri"/><w:sz w:val="28"/><w:szCs w:val="28"/></w:rPr><w:t>測試</w:t></w:r><w:r w:rsidRPr="006F7874"><w:rPr><w:rFonts w:ascii="Calibri" w:eastAsia="微軟正黑體" w:hAnsi="Calibri" w:cs="Calibri"/><w:sz w:val="28"/><w:szCs w:val="28"/></w:rPr><w:t xml:space="preserve">OK : </w:t></w:r><w:r w:rsidRPr="006F7874"><w:rPr><w:rFonts w:ascii="Calibri" w:eastAsia="微軟正黑體" w:hAnsi="Calibri" w:cs="Calibri"/><w:sz w:val="28"/><w:szCs w:val="28"/></w:rPr><w:t>出視</w:t></w:r><w:r w:rsidRPr="006F7874"><w:rPr><w:rFonts w:ascii="Calibri" w:eastAsia="微軟正黑體" w:hAnsi="Calibri" w:cs="Calibri"/><w:sz w:val="28"/><w:szCs w:val="28"/></w:rPr><w:t>“PASS”</w:t></w:r><w:r w:rsidRPr="006F7874"><w:rPr><w:rFonts w:ascii="Calibri" w:eastAsia="微軟正黑體" w:hAnsi="Calibri" w:cs="Calibri"/><w:sz w:val="28"/><w:szCs w:val="28"/></w:rPr><w:t>視窗，綠色字體</w:t></w:r></w:p><w:p w14:paraId="3B7E12C1" w14:textId="77777777" w:rsidR="00E93CF3" w:rsidRPr="006F7874" w:rsidRDefault="00E93CF3" w:rsidP="0060778D"><w:pPr><w:ind w:left="360"/><w:rPr><w:rFonts w:ascii="Calibri" w:eastAsia="微軟正黑體" w:hAnsi="Calibri" w:cs="Calibri"/><w:sz w:val="28"/><w:szCs w:val="28"/></w:rPr></w:pPr><w:r w:rsidRPr="006F7874"><w:rPr><w:rFonts w:ascii="Calibri" w:eastAsia="微軟正黑體" w:hAnsi="Calibri" w:cs="Calibri"/><w:sz w:val="28"/><w:szCs w:val="28"/></w:rPr><w:t>測試</w:t></w:r><w:r w:rsidRPr="006F7874"><w:rPr><w:rFonts w:ascii="Calibri" w:eastAsia="微軟正黑體" w:hAnsi="Calibri" w:cs="Calibri"/><w:sz w:val="28"/><w:szCs w:val="28"/></w:rPr><w:t xml:space="preserve">NG : </w:t></w:r><w:r w:rsidRPr="006F7874"><w:rPr><w:rFonts w:ascii="Calibri" w:eastAsia="微軟正黑體" w:hAnsi="Calibri" w:cs="Calibri"/><w:sz w:val="28"/><w:szCs w:val="28"/></w:rPr><w:t>出現</w:t></w:r><w:r w:rsidRPr="006F7874"><w:rPr><w:rFonts w:ascii="Calibri" w:eastAsia="微軟正黑體" w:hAnsi="Calibri" w:cs="Calibri"/><w:sz w:val="28"/><w:szCs w:val="28"/></w:rPr><w:t>“FAIL”</w:t></w:r><w:r w:rsidRPr="006F7874"><w:rPr><w:rFonts w:ascii="Calibri" w:eastAsia="微軟正黑體" w:hAnsi="Calibri" w:cs="Calibri"/><w:sz w:val="28"/><w:szCs w:val="28"/></w:rPr><w:t>視窗，紅色字體</w:t></w:r></w:p><w:p w14:paraId="6EA24529" w14:textId="5A4A1EAF" w:rsidR="00E93CF3" w:rsidRPr="006F7874" w:rsidRDefault="00E93CF3"><w:pPr><w:numPr><w:ilvl w:val="0"/><w:numId w:val="1"/></w:numPr><w:rPr><w:rFonts w:ascii="Calibri" w:eastAsia="微軟正黑體" w:hAnsi="Calibri" w:cs="Calibri"/><w:sz w:val="28"/><w:szCs w:val="28"/></w:rPr></w:pPr><w:r w:rsidRPr="006F7874"><w:rPr><w:rFonts w:ascii="Calibri" w:eastAsia="微軟正黑體" w:hAnsi="Calibri" w:cs="Calibri"/><w:sz w:val="28"/><w:szCs w:val="28"/></w:rPr><w:t>測試完成後將待測物序號刷入資料收集器</w:t></w:r><w:r w:rsidRPr="006F7874"><w:rPr><w:rFonts w:ascii="Calibri" w:eastAsia="微軟正黑體" w:hAnsi="Calibri" w:cs="Calibri"/><w:sz w:val="28"/><w:szCs w:val="28"/></w:rPr><w:t>Barcode scanner</w:t></w:r></w:p><w:p w14:paraId="624427EF" w14:textId="77777777" w:rsidR="00E93CF3" w:rsidRPr="006F7874" w:rsidRDefault="00E93CF3"><w:pPr><w:numPr><w:ilvl w:val="0"/><w:numId w:val="1"/></w:numPr><w:rPr><w:rFonts w:ascii="Calibri" w:eastAsia="微軟正黑體" w:hAnsi="Calibri" w:cs="Calibri"/><w:sz w:val="28"/><w:szCs w:val="28"/></w:rPr></w:pPr><w:r w:rsidRPr="006F7874"><w:rPr><w:rFonts w:ascii="Calibri" w:eastAsia="微軟正黑體" w:hAnsi="Calibri" w:cs="Calibri"/><w:sz w:val="28"/><w:szCs w:val="28"/></w:rPr><w:t>完成後繼續下一台測試，需重新進行</w:t></w:r><w:r w:rsidRPr="006F7874"><w:rPr><w:rFonts w:ascii="Calibri" w:eastAsia="微軟正黑體" w:hAnsi="Calibri" w:cs="Calibri"/><w:sz w:val="28"/><w:szCs w:val="28"/></w:rPr><w:t>1~3</w:t></w:r><w:r w:rsidRPr="006F7874"><w:rPr><w:rFonts w:ascii="Calibri" w:eastAsia="微軟正黑體" w:hAnsi="Calibri" w:cs="Calibri"/><w:sz w:val="28"/><w:szCs w:val="28"/></w:rPr><w:t>步驟進行</w:t></w:r><w:r w:rsidRPr="006F7874"><w:rPr><w:rFonts w:ascii="Calibri" w:eastAsia="微軟正黑體" w:hAnsi="Calibri" w:cs="Calibri"/><w:sz w:val="28"/><w:szCs w:val="28"/></w:rPr><w:t>Scanner S/N</w:t></w:r></w:p><w:p w14:paraId="3B966FB3" w14:textId="1E212E09" w:rsidR="00E93CF3" w:rsidRPr="006F7874" w:rsidRDefault="00E93CF3" w:rsidP="0060778D"><w:pPr><w:rPr><w:rFonts w:ascii="Calibri" w:eastAsia="微軟正黑體" w:hAnsi="Calibri" w:cs="Calibri"/></w:rPr></w:pPr><w:r w:rsidRPr="006F7874"><w:rPr><w:rFonts w:ascii="Calibri" w:eastAsia="微軟正黑體" w:hAnsi="Calibri" w:cs="Calibri"/><w:sz w:val="28"/><w:szCs w:val="28"/></w:rPr><w:t>5</w:t></w:r><w:r w:rsidRPr="006F7874"><w:rPr><w:rFonts w:ascii="Calibri" w:eastAsia="微軟正黑體" w:hAnsi="Calibri" w:cs="Calibri"/><w:sz w:val="28"/><w:szCs w:val="28"/></w:rPr><w:t>、該工單測試完畢後，將測試</w:t></w:r><w:r w:rsidRPr="006F7874"><w:rPr><w:rFonts w:ascii="Calibri" w:eastAsia="微軟正黑體" w:hAnsi="Calibri" w:cs="Calibri"/><w:sz w:val="28"/><w:szCs w:val="28"/></w:rPr><w:t>Log</w:t></w:r><w:r w:rsidRPr="006F7874"><w:rPr><w:rFonts w:ascii="Calibri" w:eastAsia="微軟正黑體" w:hAnsi="Calibri" w:cs="Calibri"/><w:sz w:val="28"/><w:szCs w:val="28"/></w:rPr><w:t>存於預設資料夾</w:t></w:r></w:p></w:txbxContent></wps:txbx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shape w14:anchorId="1C439920" id="Text Box 526" o:spid="_x0000_s1169" type="#_x0000_t202" style="position:absolute;margin-left:327.7pt;margin-top:17.9pt;width:429.35pt;height:354.15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" filled="f" stroked="f"><v:textbox><w:txbxContent><w:p w14:paraId="504ACD24" w14:textId="77777777" w:rsidR="00E93CF3" w:rsidRPr="006F7874" w:rsidRDefault="00E93CF3"><w:pPr><w:numPr><w:ilvl w:val="0"/><w:numId w:val="1"/></w:numPr><w:rPr><w:rFonts w:ascii="Calibri" w:eastAsia="微軟正黑體" w:hAnsi="Calibri" w:cs="Calibri"/><w:sz w:val="28"/><w:szCs w:val="28"/></w:rPr></w:pPr><w:r w:rsidRPr="006F7874"><w:rPr><w:rFonts w:ascii="Calibri" w:eastAsia="微軟正黑體" w:hAnsi="Calibri" w:cs="Calibri"/><w:sz w:val="28"/><w:szCs w:val="28"/></w:rPr><w:t>將</w:t></w:r><w:r w:rsidRPr="006F7874"><w:rPr><w:rFonts w:ascii="Calibri" w:eastAsia="微軟正黑體" w:hAnsi="Calibri" w:cs="Calibri"/><w:sz w:val="28"/><w:szCs w:val="28"/></w:rPr><w:t>Chroma Barcode scanner</w:t></w:r><w:r w:rsidRPr="006F7874"><w:rPr><w:rFonts w:ascii="Calibri" w:eastAsia="微軟正黑體" w:hAnsi="Calibri" w:cs="Calibri"/><w:sz w:val="28"/><w:szCs w:val="28"/></w:rPr><w:t>將</w:t></w:r><w:r w:rsidRPr="006F7874"><w:rPr><w:rFonts w:ascii="Calibri" w:eastAsia="微軟正黑體" w:hAnsi="Calibri" w:cs="Calibri"/><w:sz w:val="28"/><w:szCs w:val="28"/></w:rPr><w:t>待測物</w:t></w:r><w:r w:rsidRPr="006F7874"><w:rPr><w:rFonts w:ascii="Calibri" w:eastAsia="微軟正黑體" w:hAnsi="Calibri" w:cs="Calibri"/><w:sz w:val="28"/><w:szCs w:val="28"/></w:rPr><w:t>序號刷入</w:t></w:r></w:p><w:p w14:paraId="60ACC76D" w14:textId="77777777" w:rsidR="00E93CF3" w:rsidRPr="006F7874" w:rsidRDefault="00E93CF3"><w:pPr><w:numPr><w:ilvl w:val="0"/><w:numId w:val="1"/></w:numPr><w:rPr><w:rFonts w:ascii="Calibri" w:eastAsia="微軟正黑體" w:hAnsi="Calibri" w:cs="Calibri"/><w:sz w:val="28"/><w:szCs w:val="28"/></w:rPr></w:pPr><w:r w:rsidRPr="006F7874"><w:rPr><w:rFonts w:ascii="Calibri" w:eastAsia="微軟正黑體" w:hAnsi="Calibri" w:cs="Calibri"/><w:sz w:val="28"/><w:szCs w:val="28"/></w:rPr><w:t>靜待測試結果</w:t></w:r></w:p><w:p w14:paraId="5F6B8945" w14:textId="77777777" w:rsidR="00E93CF3" w:rsidRPr="006F7874" w:rsidRDefault="00E93CF3" w:rsidP="0060778D"><w:pPr><w:ind w:left="360"/><w:rPr><w:rFonts w:ascii="Calibri" w:eastAsia="微軟正黑體" w:hAnsi="Calibri" w:cs="Calibri"/><w:sz w:val="28"/><w:szCs w:val="28"/></w:rPr></w:pPr><w:r w:rsidRPr="006F7874"><w:rPr><w:rFonts w:ascii="Calibri" w:eastAsia="微軟正黑體" w:hAnsi="Calibri" w:cs="Calibri"/><w:sz w:val="28"/><w:szCs w:val="28"/></w:rPr><w:t>測試</w:t></w:r><w:r w:rsidRPr="006F7874"><w:rPr><w:rFonts w:ascii="Calibri" w:eastAsia="微軟正黑體" w:hAnsi="Calibri" w:cs="Calibri"/><w:sz w:val="28"/><w:szCs w:val="28"/></w:rPr><w:t xml:space="preserve">OK : </w:t></w:r><w:r w:rsidRPr="006F7874"><w:rPr><w:rFonts w:ascii="Calibri" w:eastAsia="微軟正黑體" w:hAnsi="Calibri" w:cs="Calibri"/><w:sz w:val="28"/><w:szCs w:val="28"/></w:rPr><w:t>出視</w:t></w:r><w:r w:rsidRPr="006F7874"><w:rPr><w:rFonts w:ascii="Calibri" w:eastAsia="微軟正黑體" w:hAnsi="Calibri" w:cs="Calibri"/><w:sz w:val="28"/><w:szCs w:val="28"/></w:rPr><w:t>“PASS”</w:t></w:r><w:r w:rsidRPr="006F7874"><w:rPr><w:rFonts w:ascii="Calibri" w:eastAsia="微軟正黑體" w:hAnsi="Calibri" w:cs="Calibri"/><w:sz w:val="28"/><w:szCs w:val="28"/></w:rPr><w:t>視窗，綠色字體</w:t></w:r></w:p><w:p w14:paraId="3B7E12C1" w14:textId="77777777" w:rsidR="00E93CF3" w:rsidRPr="006F7874" w:rsidRDefault="00E93CF3" w:rsidP="0060778D"><w:pPr><w:ind w:left="360"/><w:rPr><w:rFonts w:ascii="Calibri" w:eastAsia="微軟正黑體" w:hAnsi="Calibri" w:cs="Calibri"/><w:sz w:val="28"/><w:szCs w:val="28"/></w:rPr></w:pPr><w:r w:rsidRPr="006F7874"><w:rPr><w:rFonts w:ascii="Calibri" w:eastAsia="微軟正黑體" w:hAnsi="Calibri" w:cs="Calibri"/><w:sz w:val="28"/><w:szCs w:val="28"/></w:rPr><w:t>測試</w:t></w:r><w:r w:rsidRPr="006F7874"><w:rPr><w:rFonts w:ascii="Calibri" w:eastAsia="微軟正黑體" w:hAnsi="Calibri" w:cs="Calibri"/><w:sz w:val="28"/><w:szCs w:val="28"/></w:rPr><w:t xml:space="preserve">NG : </w:t></w:r><w:r w:rsidRPr="006F7874"><w:rPr><w:rFonts w:ascii="Calibri" w:eastAsia="微軟正黑體" w:hAnsi="Calibri" w:cs="Calibri"/><w:sz w:val="28"/><w:szCs w:val="28"/></w:rPr><w:t>出現</w:t></w:r><w:r w:rsidRPr="006F7874"><w:rPr><w:rFonts w:ascii="Calibri" w:eastAsia="微軟正黑體" w:hAnsi="Calibri" w:cs="Calibri"/><w:sz w:val="28"/><w:szCs w:val="28"/></w:rPr><w:t>“FAIL”</w:t></w:r><w:r w:rsidRPr="006F7874"><w:rPr><w:rFonts w:ascii="Calibri" w:eastAsia="微軟正黑體" w:hAnsi="Calibri" w:cs="Calibri"/><w:sz w:val="28"/><w:szCs w:val="28"/></w:rPr><w:t>視窗，紅色字體</w:t></w:r></w:p><w:p w14:paraId="6EA24529" w14:textId="5A4A1EAF" w:rsidR="00E93CF3" w:rsidRPr="006F7874" w:rsidRDefault="00E93CF3"><w:pPr><w:numPr><w:ilvl w:val="0"/><w:numId w:val="1"/></w:numPr><w:rPr><w:rFonts w:ascii="Calibri" w:eastAsia="微軟正黑體" w:hAnsi="Calibri" w:cs="Calibri"/><w:sz w:val="28"/><w:szCs w:val="28"/></w:rPr></w:pPr><w:r w:rsidRPr="006F7874"><w:rPr><w:rFonts w:ascii="Calibri" w:eastAsia="微軟正黑體" w:hAnsi="Calibri" w:cs="Calibri"/><w:sz w:val="28"/><w:szCs w:val="28"/></w:rPr><w:t>測試完成後將</w:t></w:r><w:r w:rsidRPr="006F7874"><w:rPr><w:rFonts w:ascii="Calibri" w:eastAsia="微軟正黑體" w:hAnsi="Calibri" w:cs="Calibri"/><w:sz w:val="28"/><w:szCs w:val="28"/></w:rPr><w:t>待測物序號刷入</w:t></w:r><w:r w:rsidRPr="006F7874"><w:rPr><w:rFonts w:ascii="Calibri" w:eastAsia="微軟正黑體" w:hAnsi="Calibri" w:cs="Calibri"/><w:sz w:val="28"/><w:szCs w:val="28"/></w:rPr><w:t>資料收集器</w:t></w:r><w:r w:rsidRPr="006F7874"><w:rPr><w:rFonts w:ascii="Calibri" w:eastAsia="微軟正黑體" w:hAnsi="Calibri" w:cs="Calibri"/><w:sz w:val="28"/><w:szCs w:val="28"/></w:rPr><w:t>Barcode scanner</w:t></w:r></w:p><w:p w14:paraId="624427EF" w14:textId="77777777" w:rsidR="00E93CF3" w:rsidRPr="006F7874" w:rsidRDefault="00E93CF3"><w:pPr><w:numPr><w:ilvl w:val="0"/><w:numId w:val="1"/></w:numPr><w:rPr><w:rFonts w:ascii="Calibri" w:eastAsia="微軟正黑體" w:hAnsi="Calibri" w:cs="Calibri"/><w:sz w:val="28"/><w:szCs w:val="28"/></w:rPr></w:pPr><w:r w:rsidRPr="006F7874"><w:rPr><w:rFonts w:ascii="Calibri" w:eastAsia="微軟正黑體" w:hAnsi="Calibri" w:cs="Calibri"/><w:sz w:val="28"/><w:szCs w:val="28"/></w:rPr><w:t>完成後繼續下一台測試，需重新進行</w:t></w:r><w:r w:rsidRPr="006F7874"><w:rPr><w:rFonts w:ascii="Calibri" w:eastAsia="微軟正黑體" w:hAnsi="Calibri" w:cs="Calibri"/><w:sz w:val="28"/><w:szCs w:val="28"/></w:rPr><w:t>1~3</w:t></w:r><w:r w:rsidRPr="006F7874"><w:rPr><w:rFonts w:ascii="Calibri" w:eastAsia="微軟正黑體" w:hAnsi="Calibri" w:cs="Calibri"/><w:sz w:val="28"/><w:szCs w:val="28"/></w:rPr><w:t>步驟進行</w:t></w:r><w:r w:rsidRPr="006F7874"><w:rPr><w:rFonts w:ascii="Calibri" w:eastAsia="微軟正黑體" w:hAnsi="Calibri" w:cs="Calibri"/><w:sz w:val="28"/><w:szCs w:val="28"/></w:rPr><w:t>Scanner S/N</w:t></w:r></w:p><w:p w14:paraId="3B966FB3" w14:textId="1E212E09" w:rsidR="00E93CF3" w:rsidRPr="006F7874" w:rsidRDefault="00E93CF3" w:rsidP="0060778D"><w:pPr><w:rPr><w:rFonts w:ascii="Calibri" w:eastAsia="微軟正黑體" w:hAnsi="Calibri" w:cs="Calibri"/></w:rPr></w:pPr><w:r w:rsidRPr="006F7874"><w:rPr><w:rFonts w:ascii="Calibri" w:eastAsia="微軟正黑體" w:hAnsi="Calibri" w:cs="Calibri"/><w:sz w:val="28"/><w:szCs w:val="28"/></w:rPr><w:t>5</w:t></w:r><w:r w:rsidRPr="006F7874"><w:rPr><w:rFonts w:ascii="Calibri" w:eastAsia="微軟正黑體" w:hAnsi="Calibri" w:cs="Calibri"/><w:sz w:val="28"/><w:szCs w:val="28"/></w:rPr><w:t>、</w:t></w:r><w:r w:rsidRPr="006F7874"><w:rPr><w:rFonts w:ascii="Calibri" w:eastAsia="微軟正黑體" w:hAnsi="Calibri" w:cs="Calibri"/><w:sz w:val="28"/><w:szCs w:val="28"/></w:rPr><w:t>該工單</w:t></w:r><w:r w:rsidRPr="006F7874"><w:rPr><w:rFonts w:ascii="Calibri" w:eastAsia="微軟正黑體" w:hAnsi="Calibri" w:cs="Calibri"/><w:sz w:val="28"/><w:szCs w:val="28"/></w:rPr><w:t>測試完畢後，將測試</w:t></w:r><w:r w:rsidRPr="006F7874"><w:rPr><w:rFonts w:ascii="Calibri" w:eastAsia="微軟正黑體" w:hAnsi="Calibri" w:cs="Calibri"/><w:sz w:val="28"/><w:szCs w:val="28"/></w:rPr><w:t>Log</w:t></w:r><w:r w:rsidRPr="006F7874"><w:rPr><w:rFonts w:ascii="Calibri" w:eastAsia="微軟正黑體" w:hAnsi="Calibri" w:cs="Calibri"/><w:sz w:val="28"/><w:szCs w:val="28"/></w:rPr><w:t>存於預設資料夾</w:t></w:r></w:p></w:txbxContent></v:textbox></v:shape></w:pict></mc:Fallback></mc:AlternateContent></w:r><w:r w:rsidRPr="00E41E25"><w:rPr><w:rFonts w:asciiTheme="minorHAnsi" w:eastAsia="微軟正黑體" w:hAnsiTheme="minorHAnsi" w:cstheme="minorHAnsi"/><w:noProof/></w:rPr><w:drawing><wp:inline distT="0" distB="0" distL="0" distR="0" wp14:anchorId="4E24E361" wp14:editId="489BEB97"><wp:extent cx="3975735" cy="1916430"/><wp:effectExtent l="0" t="0" r="0" b="0"/><wp:docPr id="215" name="圖片 215" descr="ATE_go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215" descr="ATE_go"/><pic:cNvPicPr><a:picLocks noChangeAspect="1" noChangeArrowheads="1"/></pic:cNvPicPr></pic:nvPicPr><pic:blipFill><a:blip r:embed="rId40"><a:extLst><a:ext uri="{28A0092B-C50C-407E-A947-70E740481C1C}"><a14:useLocalDpi xmlns:a14="http://schemas.microsoft.com/office/drawing/2010/main"/></a:ext></a:extLst></a:blip><a:srcRect/><a:stretch><a:fillRect/></a:stretch></pic:blipFill><pic:spPr bwMode="auto"><a:xfrm><a:off x="0" y="0"/><a:ext cx="3975735" cy="1916430"/></a:xfrm><a:prstGeom prst="rect"><a:avLst/></a:prstGeom><a:noFill/><a:ln><a:noFill/></a:ln></pic:spPr></pic:pic></a:graphicData></a:graphic></wp:inline></w:drawing></w:r><w:r w:rsidRPr="00E41E25"><w:rPr><w:rFonts w:asciiTheme="minorHAnsi" w:eastAsia="微軟正黑體" w:hAnsiTheme="minorHAnsi" w:cstheme="minorHAnsi"/></w:rPr><w:t xml:space="preserve">   </w:t></w:r></w:p><w:p w14:paraId="080A3359" w14:textId="77777777" w:rsidR="00E93CF3" w:rsidRPr="00E41E25" w:rsidRDefault="00E93CF3" w:rsidP="00E93CF3"><w:pPr><w:rPr><w:rFonts w:asciiTheme="minorHAnsi" w:eastAsia="微軟正黑體" w:hAnsiTheme="minorHAnsi" w:cstheme="minorHAnsi"/></w:rPr></w:pPr></w:p><w:p w14:paraId="0A608652" w14:textId="77777777" w:rsidR="00E93CF3" w:rsidRPr="00E41E25" w:rsidRDefault="00E93CF3" w:rsidP="00E93CF3"><w:pPr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 xml:space="preserve"> </w:t></w:r></w:p><w:p w14:paraId="340DB8FA" w14:textId="77777777" w:rsidR="00E93CF3" w:rsidRPr="00E41E25" w:rsidRDefault="00E93CF3" w:rsidP="00E93CF3"><w:pPr><w:rPr><w:rFonts w:asciiTheme="minorHAnsi" w:eastAsia="微軟正黑體" w:hAnsiTheme="minorHAnsi" w:cstheme="minorHAnsi"/></w:rPr></w:pPr></w:p><w:p w14:paraId="0D7E29B6" w14:textId="77777777" w:rsidR="00E93CF3" w:rsidRPr="00E41E25" w:rsidRDefault="00E93CF3" w:rsidP="00E93CF3"><w:pPr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w:noProof/><w:sz w:val="32"/><w:szCs w:val="32"/></w:rPr><w:drawing><wp:inline distT="0" distB="0" distL="0" distR="0" wp14:anchorId="7678F77F" wp14:editId="20A9DC52"><wp:extent cx="4047490" cy="1804670"/><wp:effectExtent l="0" t="0" r="0" b="0"/><wp:docPr id="216" name="圖片 3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圖片 31"/><pic:cNvPicPr><a:picLocks noChangeAspect="1" noChangeArrowheads="1"/></pic:cNvPicPr></pic:nvPicPr><pic:blipFill><a:blip r:embed="rId82" cstate="email"><a:extLst><a:ext uri="{28A0092B-C50C-407E-A947-70E740481C1C}"><a14:useLocalDpi xmlns:a14="http://schemas.microsoft.com/office/drawing/2010/main"/></a:ext></a:extLst></a:blip><a:srcRect/><a:stretch><a:fillRect/></a:stretch></pic:blipFill><pic:spPr bwMode="auto"><a:xfrm><a:off x="0" y="0"/><a:ext cx="4047490" cy="1804670"/></a:xfrm><a:prstGeom prst="rect"><a:avLst/></a:prstGeom><a:noFill/><a:ln><a:noFill/></a:ln></pic:spPr></pic:pic></a:graphicData></a:graphic></wp:inline></w:drawing></w:r></w:p></w:tc></w:tr></w:tbl><w:p><w:pPr><w:spacing w:before="0" w:after="0" w:line="40" w:lineRule="exact"/></w:pPr></w:p><w:tbl><w:tblPr><w:tblW w:w="1513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1E0" w:firstRow="1" w:lastRow="1" w:firstColumn="1" w:lastColumn="1" w:noHBand="0" w:noVBand="0"/></w:tblPr><w:tblGrid><w:gridCol w:w="817"/><w:gridCol w:w="1539"/><w:gridCol w:w="711"/><w:gridCol w:w="721"/><w:gridCol w:w="818"/><w:gridCol w:w="1301"/><w:gridCol w:w="828"/><w:gridCol w:w="837"/><w:gridCol w:w="938"/><w:gridCol w:w="1183"/><w:gridCol w:w="828"/><w:gridCol w:w="835"/><w:gridCol w:w="940"/><w:gridCol w:w="1183"/><w:gridCol w:w="828"/><w:gridCol w:w="831"/></w:tblGrid><w:tr w:rsidR="00636932" w:rsidRPr="00E41E25" w14:paraId="1AD3CCCA" w14:textId="77777777" w:rsidTr="003432EB"><w:trPr><w:trHeight w:val="546"/></w:trPr><w:tc><w:tcPr><w:tcW w:w="15138" w:type="dxa"/><w:gridSpan w:val="16"/><w:tcBorders><w:bottom w:val="single" w:sz="4" w:space="0" w:color="auto"/></w:tcBorders><w:shd w:val="clear" w:color="auto" w:fill="E6E6E6"/></w:tcPr><w:p w14:paraId="33ECB475" w14:textId="77777777" w:rsidR="00636932" w:rsidRPr="00E41E25" w:rsidRDefault="00636932" w:rsidP="00523301"><w:pPr><w:pageBreakBefore/><w:pStyle w:val="1"/><w:jc w:val="center"/><w:rPr><w:rFonts w:asciiTheme="minorHAnsi" w:eastAsia="微軟正黑體" w:hAnsiTheme="minorHAnsi" w:cstheme="minorHAnsi"/><w:szCs w:val="32"/></w:rPr></w:pPr><w:r w:rsidRPr="00E41E25"><w:rPr><w:rFonts w:asciiTheme="minorHAnsi" w:eastAsia="微軟正黑體" w:hAnsiTheme="minorHAnsi" w:cstheme="minorHAnsi"/><w:szCs w:val="32"/></w:rPr></w:r><w:r w:rsidRPr="00E41E25"><w:rPr><w:rFonts w:asciiTheme="minorHAnsi" w:eastAsia="微軟正黑體" w:hAnsiTheme="minorHAnsi" w:cstheme="minorHAnsi"/><w:b/><w:szCs w:val="32"/></w:rPr><w:t>十一、T1 Hi-pot</w:t></w:r><w:r w:rsidRPr="00E41E25"><w:rPr><w:rFonts w:asciiTheme="minorHAnsi" w:eastAsia="微軟正黑體" w:hAnsiTheme="minorHAnsi" w:cstheme="minorHAnsi"/><w:b/><w:szCs w:val="32"/></w:rPr><w:t>治具</w:t></w:r></w:p></w:tc></w:tr><w:tr w:rsidR="00636932" w:rsidRPr="00E41E25" w14:paraId="6961526A" w14:textId="77777777" w:rsidTr="003432EB"><w:trPr><w:trHeight w:val="2843"/></w:trPr><w:tc><w:tcPr><w:tcW w:w="3788" w:type="dxa"/><w:gridSpan w:val="4"/><w:tcBorders><w:top w:val="single" w:sz="12" w:space="0" w:color="auto"/></w:tcBorders></w:tcPr><w:p w14:paraId="4A642485" w14:textId="7CBE1473" w:rsidR="00636932" w:rsidRPr="00E41E25" w:rsidRDefault="00B82404" w:rsidP="00A80017"><w:pPr><w:rPr><w:rFonts w:asciiTheme="minorHAnsi" w:eastAsia="微軟正黑體" w:hAnsiTheme="minorHAnsi" w:cstheme="minorHAnsi"/></w:rPr></w:pPr><w:r w:rsidRPr="00B82404"><w:rPr><w:rFonts w:asciiTheme="minorHAnsi" w:eastAsia="微軟正黑體" w:hAnsiTheme="minorHAnsi" w:cstheme="minorHAnsi"/></w:rPr><w:t></w:t></w:r></w:p></w:tc><w:tc><w:tcPr><w:tcW w:w="3784" w:type="dxa"/><w:gridSpan w:val="4"/><w:tcBorders><w:top w:val="single" w:sz="12" w:space="0" w:color="auto"/></w:tcBorders></w:tcPr><w:p w14:paraId="7ED9D290" w14:textId="678167C8" w:rsidR="00636932" w:rsidRPr="00E41E25" w:rsidRDefault="00B82404" w:rsidP="00A80017"><w:pPr><w:rPr><w:rFonts w:asciiTheme="minorHAnsi" w:eastAsia="微軟正黑體" w:hAnsiTheme="minorHAnsi" w:cstheme="minorHAnsi"/></w:rPr></w:pPr><w:r w:rsidRPr="00B82404"><w:rPr><w:rFonts w:asciiTheme="minorHAnsi" w:eastAsia="微軟正黑體" w:hAnsiTheme="minorHAnsi" w:cstheme="minorHAnsi"/><w:noProof/></w:rPr><w:t></w:t></w:r></w:p></w:tc><w:tc><w:tcPr><w:tcW w:w="3784" w:type="dxa"/><w:gridSpan w:val="4"/><w:tcBorders><w:top w:val="single" w:sz="12" w:space="0" w:color="auto"/></w:tcBorders></w:tcPr><w:p w14:paraId="056FCCC3" w14:textId="77777777" w:rsidR="00636932" w:rsidRPr="00E41E25" w:rsidRDefault="00636932" w:rsidP="00A80017"><w:pPr><w:rPr><w:rFonts w:asciiTheme="minorHAnsi" w:eastAsia="微軟正黑體" w:hAnsiTheme="minorHAnsi" w:cstheme="minorHAnsi"/></w:rPr></w:pPr></w:p></w:tc><w:tc><w:tcPr><w:tcW w:w="3782" w:type="dxa"/><w:gridSpan w:val="4"/><w:tcBorders><w:top w:val="single" w:sz="12" w:space="0" w:color="auto"/></w:tcBorders></w:tcPr><w:p w14:paraId="2D0EFE6D" w14:textId="77777777" w:rsidR="00636932" w:rsidRPr="00E41E25" w:rsidRDefault="00636932" w:rsidP="00A80017"><w:pPr><w:rPr><w:rFonts w:asciiTheme="minorHAnsi" w:eastAsia="微軟正黑體" w:hAnsiTheme="minorHAnsi" w:cstheme="minorHAnsi"/></w:rPr></w:pPr></w:p><w:p w14:paraId="33436E2B" w14:textId="77777777" w:rsidR="00636932" w:rsidRPr="00E41E25" w:rsidRDefault="00636932" w:rsidP="00A80017"><w:pPr><w:rPr><w:rFonts w:asciiTheme="minorHAnsi" w:eastAsia="微軟正黑體" w:hAnsiTheme="minorHAnsi" w:cstheme="minorHAnsi"/></w:rPr></w:pPr></w:p><w:p w14:paraId="3CE647E8" w14:textId="77777777" w:rsidR="00636932" w:rsidRPr="00E41E25" w:rsidRDefault="00636932" w:rsidP="00A80017"><w:pPr><w:rPr><w:rFonts w:asciiTheme="minorHAnsi" w:eastAsia="微軟正黑體" w:hAnsiTheme="minorHAnsi" w:cstheme="minorHAnsi"/></w:rPr></w:pPr></w:p></w:tc></w:tr><w:tr w:rsidR="00636932" w:rsidRPr="00E41E25" w14:paraId="2553945B" w14:textId="77777777" w:rsidTr="003432EB"><w:trPr><w:trHeight w:val="227"/></w:trPr><w:tc><w:tcPr><w:tcW w:w="817" w:type="dxa"/><w:shd w:val="clear" w:color="auto" w:fill="E0E0E0"/></w:tcPr><w:p w14:paraId="55A3A31E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539" w:type="dxa"/></w:tcPr><w:p w14:paraId="01B5A459" w14:textId="53FF6BC5" w:rsidR="00636932" w:rsidRPr="00E41E25" w:rsidRDefault="000B4F73" w:rsidP="00A80017"><w:pPr><w:jc w:val="both"/><w:rPr><w:rFonts w:asciiTheme="minorHAnsi" w:eastAsia="微軟正黑體" w:hAnsiTheme="minorHAnsi" w:cstheme="minorHAnsi"/><w:szCs w:val="24"/></w:rPr></w:pPr><w:r w:rsidRPr="000B4F73"><w:rPr><w:rFonts w:asciiTheme="minorHAnsi" w:eastAsia="微軟正黑體" w:hAnsiTheme="minorHAnsi" w:cstheme="minorHAnsi"/><w:szCs w:val="24"/></w:rPr><w:t>aa</w:t></w:r></w:p></w:tc><w:tc><w:tcPr><w:tcW w:w="711" w:type="dxa"/><w:shd w:val="clear" w:color="auto" w:fill="E0E0E0"/></w:tcPr><w:p w14:paraId="306E93C5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721" w:type="dxa"/></w:tcPr><w:p w14:paraId="1D27B135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1</w:t></w:r></w:p></w:tc><w:tc><w:tcPr><w:tcW w:w="818" w:type="dxa"/><w:shd w:val="clear" w:color="auto" w:fill="E0E0E0"/></w:tcPr><w:p w14:paraId="16C5F10F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301" w:type="dxa"/></w:tcPr><w:p w14:paraId="42BD85C5" w14:textId="3D315D37" w:rsidR="00636932" w:rsidRPr="00E41E25" w:rsidRDefault="000B4F73" w:rsidP="00A80017"><w:pPr><w:jc w:val="both"/><w:rPr><w:rFonts w:asciiTheme="minorHAnsi" w:eastAsia="微軟正黑體" w:hAnsiTheme="minorHAnsi" w:cstheme="minorHAnsi"/><w:szCs w:val="24"/></w:rPr></w:pPr><w:r w:rsidRPr="000B4F73"><w:rPr><w:rFonts w:asciiTheme="minorHAnsi" w:eastAsia="微軟正黑體" w:hAnsiTheme="minorHAnsi" w:cstheme="minorHAnsi"/><w:szCs w:val="24"/></w:rPr><w:t></w:t></w:r></w:p></w:tc><w:tc><w:tcPr><w:tcW w:w="828" w:type="dxa"/><w:shd w:val="clear" w:color="auto" w:fill="E0E0E0"/></w:tcPr><w:p w14:paraId="7BC1AEAE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837" w:type="dxa"/></w:tcPr><w:p w14:paraId="50573A6D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</w:t></w:r></w:p></w:tc><w:tc><w:tcPr><w:tcW w:w="938" w:type="dxa"/><w:shd w:val="clear" w:color="auto" w:fill="E0E0E0"/></w:tcPr><w:p w14:paraId="3D69531F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183" w:type="dxa"/></w:tcPr><w:p w14:paraId="0CA698D8" w14:textId="6E6DDF80" w:rsidR="00636932" w:rsidRPr="00E41E25" w:rsidRDefault="00636932" w:rsidP="00A80017"><w:pPr><w:jc w:val="both"/><w:rPr><w:rFonts w:asciiTheme="minorHAnsi" w:eastAsia="微軟正黑體" w:hAnsiTheme="minorHAnsi" w:cstheme="minorHAnsi"/><w:szCs w:val="24"/></w:rPr></w:pPr></w:p></w:tc><w:tc><w:tcPr><w:tcW w:w="828" w:type="dxa"/><w:shd w:val="clear" w:color="auto" w:fill="E0E0E0"/></w:tcPr><w:p w14:paraId="6E423C01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835" w:type="dxa"/></w:tcPr><w:p w14:paraId="7E04F2A3" w14:textId="6BFEA151" w:rsidR="00636932" w:rsidRPr="00E41E25" w:rsidRDefault="00636932" w:rsidP="00A80017"><w:pPr><w:jc w:val="both"/><w:rPr><w:rFonts w:asciiTheme="minorHAnsi" w:eastAsia="微軟正黑體" w:hAnsiTheme="minorHAnsi" w:cstheme="minorHAnsi"/><w:szCs w:val="24"/></w:rPr></w:pPr><w:r><w:t></w:t></w:r></w:p></w:tc><w:tc><w:tcPr><w:tcW w:w="940" w:type="dxa"/><w:shd w:val="clear" w:color="auto" w:fill="E0E0E0"/></w:tcPr><w:p w14:paraId="1EDD5638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183" w:type="dxa"/></w:tcPr><w:p w14:paraId="2C4177B0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/w:p></w:tc><w:tc><w:tcPr><w:tcW w:w="828" w:type="dxa"/><w:shd w:val="clear" w:color="auto" w:fill="E0E0E0"/></w:tcPr><w:p w14:paraId="66997081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831" w:type="dxa"/></w:tcPr><w:p w14:paraId="277DEF57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w:r><w:t></w:t></w:r></w:p></w:tc></w:tr><w:tr w:rsidR="00636932" w:rsidRPr="00E41E25" w14:paraId="6F0FAE07" w14:textId="77777777" w:rsidTr="003432EB"><w:trPr><w:trHeight w:val="227"/></w:trPr><w:tc><w:tcPr><w:tcW w:w="817" w:type="dxa"/><w:shd w:val="clear" w:color="auto" w:fill="E0E0E0"/></w:tcPr><w:p w14:paraId="126F1FEF" w14:textId="77777777" w:rsidR="00636932" w:rsidRPr="00E41E25" w:rsidRDefault="00636932" w:rsidP="00A80017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971" w:type="dxa"/><w:gridSpan w:val="3"/></w:tcPr><w:p w14:paraId="4C28C221" w14:textId="2F6F876B" w:rsidR="00636932" w:rsidRPr="00E41E25" w:rsidRDefault="005448E8" w:rsidP="00A80017"><w:pPr><w:pStyle w:val="3"/><w:rPr><w:rFonts w:asciiTheme="minorHAnsi" w:eastAsia="微軟正黑體" w:hAnsiTheme="minorHAnsi" w:cstheme="minorHAnsi"/><w:szCs w:val="24"/></w:rPr></w:pPr><w:r w:rsidRPr="005448E8"><w:rPr><w:rFonts w:asciiTheme="minorHAnsi" w:eastAsia="微軟正黑體" w:hAnsiTheme="minorHAnsi" w:cstheme="minorHAnsi"/><w:szCs w:val="24"/></w:rPr><w:t>aaa</w:t></w:r></w:p></w:tc><w:tc><w:tcPr><w:tcW w:w="818" w:type="dxa"/><w:shd w:val="clear" w:color="auto" w:fill="E0E0E0"/></w:tcPr><w:p w14:paraId="52AC4F91" w14:textId="77777777" w:rsidR="00636932" w:rsidRPr="00E41E25" w:rsidRDefault="00636932" w:rsidP="00A80017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966" w:type="dxa"/><w:gridSpan w:val="3"/></w:tcPr><w:p w14:paraId="377556E0" w14:textId="459D43F9" w:rsidR="00636932" w:rsidRPr="00E41E25" w:rsidRDefault="005448E8" w:rsidP="00A80017"><w:pPr><w:rPr><w:rFonts w:asciiTheme="minorHAnsi" w:eastAsia="微軟正黑體" w:hAnsiTheme="minorHAnsi" w:cstheme="minorHAnsi"/><w:szCs w:val="24"/></w:rPr></w:pPr><w:r w:rsidRPr="005448E8"><w:rPr><w:rFonts w:asciiTheme="minorHAnsi" w:eastAsia="微軟正黑體" w:hAnsiTheme="minorHAnsi" w:cstheme="minorHAnsi"/><w:szCs w:val="24"/></w:rPr><w:t></w:t></w:r></w:p></w:tc><w:tc><w:tcPr><w:tcW w:w="938" w:type="dxa"/><w:shd w:val="clear" w:color="auto" w:fill="E0E0E0"/></w:tcPr><w:p w14:paraId="2B92AA1D" w14:textId="77777777" w:rsidR="00636932" w:rsidRPr="00E41E25" w:rsidRDefault="00636932" w:rsidP="00A80017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846" w:type="dxa"/><w:gridSpan w:val="3"/></w:tcPr><w:p w14:paraId="3494F31A" w14:textId="082419CE" w:rsidR="00636932" w:rsidRPr="00E41E25" w:rsidRDefault="00636932" w:rsidP="00A80017"><w:pPr><w:pStyle w:val="3"/><w:rPr><w:rFonts w:asciiTheme="minorHAnsi" w:eastAsia="微軟正黑體" w:hAnsiTheme="minorHAnsi" w:cstheme="minorHAnsi"/><w:szCs w:val="24"/></w:rPr></w:pPr></w:p></w:tc><w:tc><w:tcPr><w:tcW w:w="940" w:type="dxa"/><w:shd w:val="clear" w:color="auto" w:fill="E0E0E0"/></w:tcPr><w:p w14:paraId="513EFABF" w14:textId="77777777" w:rsidR="00636932" w:rsidRPr="00E41E25" w:rsidRDefault="00636932" w:rsidP="00A80017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842" w:type="dxa"/><w:gridSpan w:val="3"/></w:tcPr><w:p w14:paraId="7826441B" w14:textId="77777777" w:rsidR="00636932" w:rsidRPr="00E41E25" w:rsidRDefault="00636932" w:rsidP="00A80017"><w:pPr><w:rPr><w:rFonts w:asciiTheme="minorHAnsi" w:eastAsia="微軟正黑體" w:hAnsiTheme="minorHAnsi" w:cstheme="minorHAnsi"/><w:szCs w:val="24"/></w:rPr></w:pPr></w:p></w:tc></w:tr><w:tr w:rsidR="00636932" w:rsidRPr="00E41E25" w14:paraId="40BA0F4C" w14:textId="77777777" w:rsidTr="003432EB"><w:trPr><w:trHeight w:val="2843"/></w:trPr><w:tc><w:tcPr><w:tcW w:w="3788" w:type="dxa"/><w:gridSpan w:val="4"/><w:tcBorders><w:top w:val="single" w:sz="12" w:space="0" w:color="auto"/></w:tcBorders></w:tcPr><w:p w14:paraId="479423E0" w14:textId="77777777" w:rsidR="00636932" w:rsidRPr="00E41E25" w:rsidRDefault="00636932" w:rsidP="00A80017"><w:pPr><w:rPr><w:rFonts w:asciiTheme="minorHAnsi" w:eastAsia="微軟正黑體" w:hAnsiTheme="minorHAnsi" w:cstheme="minorHAnsi"/><w:szCs w:val="24"/></w:rPr></w:pPr></w:p><w:p w14:paraId="1931206B" w14:textId="77777777" w:rsidR="00636932" w:rsidRPr="00E41E25" w:rsidRDefault="00636932" w:rsidP="00A80017"><w:pPr><w:rPr><w:rFonts w:asciiTheme="minorHAnsi" w:eastAsia="微軟正黑體" w:hAnsiTheme="minorHAnsi" w:cstheme="minorHAnsi"/><w:szCs w:val="24"/></w:rPr></w:pPr></w:p><w:p w14:paraId="0CB56CC2" w14:textId="77777777" w:rsidR="00636932" w:rsidRPr="00E41E25" w:rsidRDefault="00636932" w:rsidP="00A80017"><w:pPr><w:rPr><w:rFonts w:asciiTheme="minorHAnsi" w:eastAsia="微軟正黑體" w:hAnsiTheme="minorHAnsi" w:cstheme="minorHAnsi"/><w:szCs w:val="24"/></w:rPr></w:pPr></w:p><w:p w14:paraId="271A17AF" w14:textId="77777777" w:rsidR="00636932" w:rsidRPr="00E41E25" w:rsidRDefault="00636932" w:rsidP="00A80017"><w:pPr><w:rPr><w:rFonts w:asciiTheme="minorHAnsi" w:eastAsia="微軟正黑體" w:hAnsiTheme="minorHAnsi" w:cstheme="minorHAnsi"/><w:szCs w:val="24"/></w:rPr></w:pPr></w:p><w:p w14:paraId="2F0B59CF" w14:textId="77777777" w:rsidR="00636932" w:rsidRPr="00E41E25" w:rsidRDefault="00636932" w:rsidP="00A80017"><w:pPr><w:rPr><w:rFonts w:asciiTheme="minorHAnsi" w:eastAsia="微軟正黑體" w:hAnsiTheme="minorHAnsi" w:cstheme="minorHAnsi"/><w:szCs w:val="24"/></w:rPr></w:pPr></w:p><w:p w14:paraId="61812DBE" w14:textId="77777777" w:rsidR="00636932" w:rsidRPr="00E41E25" w:rsidRDefault="00636932" w:rsidP="00A80017"><w:pPr><w:rPr><w:rFonts w:asciiTheme="minorHAnsi" w:eastAsia="微軟正黑體" w:hAnsiTheme="minorHAnsi" w:cstheme="minorHAnsi"/><w:szCs w:val="24"/></w:rPr></w:pPr></w:p><w:p w14:paraId="33C4C02B" w14:textId="77777777" w:rsidR="00636932" w:rsidRPr="00E41E25" w:rsidRDefault="00636932" w:rsidP="00A80017"><w:pPr><w:rPr><w:rFonts w:asciiTheme="minorHAnsi" w:eastAsia="微軟正黑體" w:hAnsiTheme="minorHAnsi" w:cstheme="minorHAnsi"/><w:szCs w:val="24"/></w:rPr></w:pPr></w:p></w:tc><w:tc><w:tcPr><w:tcW w:w="3784" w:type="dxa"/><w:gridSpan w:val="4"/><w:tcBorders><w:top w:val="single" w:sz="12" w:space="0" w:color="auto"/></w:tcBorders></w:tcPr><w:p w14:paraId="1E0D0BE9" w14:textId="77777777" w:rsidR="00636932" w:rsidRPr="00E41E25" w:rsidRDefault="00636932" w:rsidP="00A80017"><w:pPr><w:rPr><w:rFonts w:asciiTheme="minorHAnsi" w:eastAsia="微軟正黑體" w:hAnsiTheme="minorHAnsi" w:cstheme="minorHAnsi"/><w:szCs w:val="24"/></w:rPr></w:pPr></w:p><w:p w14:paraId="758EBEC3" w14:textId="77777777" w:rsidR="00636932" w:rsidRPr="00E41E25" w:rsidRDefault="00636932" w:rsidP="00A80017"><w:pPr><w:rPr><w:rFonts w:asciiTheme="minorHAnsi" w:eastAsia="微軟正黑體" w:hAnsiTheme="minorHAnsi" w:cstheme="minorHAnsi"/><w:szCs w:val="24"/></w:rPr></w:pPr></w:p><w:p w14:paraId="003925DF" w14:textId="77777777" w:rsidR="00636932" w:rsidRPr="00E41E25" w:rsidRDefault="00636932" w:rsidP="00A80017"><w:pPr><w:rPr><w:rFonts w:asciiTheme="minorHAnsi" w:eastAsia="微軟正黑體" w:hAnsiTheme="minorHAnsi" w:cstheme="minorHAnsi"/><w:szCs w:val="24"/></w:rPr></w:pPr></w:p></w:tc><w:tc><w:tcPr><w:tcW w:w="3784" w:type="dxa"/><w:gridSpan w:val="4"/><w:tcBorders><w:top w:val="single" w:sz="12" w:space="0" w:color="auto"/></w:tcBorders></w:tcPr><w:p w14:paraId="2B6E8633" w14:textId="77777777" w:rsidR="00636932" w:rsidRPr="00E41E25" w:rsidRDefault="00636932" w:rsidP="00A80017"><w:pPr><w:rPr><w:rFonts w:asciiTheme="minorHAnsi" w:eastAsia="微軟正黑體" w:hAnsiTheme="minorHAnsi" w:cstheme="minorHAnsi"/><w:szCs w:val="24"/></w:rPr></w:pPr></w:p><w:p w14:paraId="4A1F101F" w14:textId="77777777" w:rsidR="00636932" w:rsidRPr="00E41E25" w:rsidRDefault="00636932" w:rsidP="00A80017"><w:pPr><w:rPr><w:rFonts w:asciiTheme="minorHAnsi" w:eastAsia="微軟正黑體" w:hAnsiTheme="minorHAnsi" w:cstheme="minorHAnsi"/><w:szCs w:val="24"/></w:rPr></w:pPr></w:p><w:p w14:paraId="24BA42F7" w14:textId="77777777" w:rsidR="00636932" w:rsidRPr="00E41E25" w:rsidRDefault="00636932" w:rsidP="00A80017"><w:pPr><w:rPr><w:rFonts w:asciiTheme="minorHAnsi" w:eastAsia="微軟正黑體" w:hAnsiTheme="minorHAnsi" w:cstheme="minorHAnsi"/><w:szCs w:val="24"/></w:rPr></w:pPr></w:p></w:tc><w:tc><w:tcPr><w:tcW w:w="3782" w:type="dxa"/><w:gridSpan w:val="4"/><w:tcBorders><w:top w:val="single" w:sz="12" w:space="0" w:color="auto"/></w:tcBorders></w:tcPr><w:p w14:paraId="18A7BF12" w14:textId="77777777" w:rsidR="00636932" w:rsidRPr="00E41E25" w:rsidRDefault="00636932" w:rsidP="00A80017"><w:pPr><w:rPr><w:rFonts w:asciiTheme="minorHAnsi" w:eastAsia="微軟正黑體" w:hAnsiTheme="minorHAnsi" w:cstheme="minorHAnsi"/><w:szCs w:val="24"/></w:rPr></w:pPr></w:p><w:p w14:paraId="7659D7FF" w14:textId="77777777" w:rsidR="00636932" w:rsidRPr="00E41E25" w:rsidRDefault="00636932" w:rsidP="00A80017"><w:pPr><w:rPr><w:rFonts w:asciiTheme="minorHAnsi" w:eastAsia="微軟正黑體" w:hAnsiTheme="minorHAnsi" w:cstheme="minorHAnsi"/><w:szCs w:val="24"/></w:rPr></w:pPr></w:p><w:p w14:paraId="6FC05642" w14:textId="77777777" w:rsidR="00636932" w:rsidRPr="00E41E25" w:rsidRDefault="00636932" w:rsidP="00A80017"><w:pPr><w:rPr><w:rFonts w:asciiTheme="minorHAnsi" w:eastAsia="微軟正黑體" w:hAnsiTheme="minorHAnsi" w:cstheme="minorHAnsi"/><w:szCs w:val="24"/></w:rPr></w:pPr></w:p></w:tc></w:tr><w:tr w:rsidR="00636932" w:rsidRPr="00E41E25" w14:paraId="3CDDD64B" w14:textId="77777777" w:rsidTr="003432EB"><w:trPr><w:trHeight w:val="227"/></w:trPr><w:tc><w:tcPr><w:tcW w:w="817" w:type="dxa"/><w:shd w:val="clear" w:color="auto" w:fill="E0E0E0"/></w:tcPr><w:p w14:paraId="3CE9B10C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539" w:type="dxa"/></w:tcPr><w:p w14:paraId="6C39FC6A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/w:p></w:tc><w:tc><w:tcPr><w:tcW w:w="711" w:type="dxa"/><w:shd w:val="clear" w:color="auto" w:fill="E0E0E0"/></w:tcPr><w:p w14:paraId="07954D4C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721" w:type="dxa"/></w:tcPr><w:p w14:paraId="05C3078C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w:r><w:t></w:t></w:r></w:p></w:tc><w:tc><w:tcPr><w:tcW w:w="818" w:type="dxa"/><w:shd w:val="clear" w:color="auto" w:fill="E0E0E0"/></w:tcPr><w:p w14:paraId="26053C69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301" w:type="dxa"/></w:tcPr><w:p w14:paraId="31EB449D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/w:p></w:tc><w:tc><w:tcPr><w:tcW w:w="828" w:type="dxa"/><w:shd w:val="clear" w:color="auto" w:fill="E0E0E0"/></w:tcPr><w:p w14:paraId="29B404EB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837" w:type="dxa"/></w:tcPr><w:p w14:paraId="7A2D6297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w:r><w:t></w:t></w:r></w:p></w:tc><w:tc><w:tcPr><w:tcW w:w="938" w:type="dxa"/><w:shd w:val="clear" w:color="auto" w:fill="E0E0E0"/></w:tcPr><w:p w14:paraId="3A2C360A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183" w:type="dxa"/></w:tcPr><w:p w14:paraId="4D21E8C9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/w:p></w:tc><w:tc><w:tcPr><w:tcW w:w="828" w:type="dxa"/><w:shd w:val="clear" w:color="auto" w:fill="E0E0E0"/></w:tcPr><w:p w14:paraId="28EC47FA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835" w:type="dxa"/></w:tcPr><w:p w14:paraId="0B921D50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w:r><w:t></w:t></w:r></w:p></w:tc><w:tc><w:tcPr><w:tcW w:w="940" w:type="dxa"/><w:shd w:val="clear" w:color="auto" w:fill="E0E0E0"/></w:tcPr><w:p w14:paraId="7F7B3138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183" w:type="dxa"/></w:tcPr><w:p w14:paraId="341C2329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/w:p></w:tc><w:tc><w:tcPr><w:tcW w:w="828" w:type="dxa"/><w:shd w:val="clear" w:color="auto" w:fill="E0E0E0"/></w:tcPr><w:p w14:paraId="367DB270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831" w:type="dxa"/></w:tcPr><w:p w14:paraId="0F3344AA" w14:textId="77777777" w:rsidR="00636932" w:rsidRPr="00E41E25" w:rsidRDefault="00636932" w:rsidP="00A80017"><w:pPr><w:jc w:val="both"/><w:rPr><w:rFonts w:asciiTheme="minorHAnsi" w:eastAsia="微軟正黑體" w:hAnsiTheme="minorHAnsi" w:cstheme="minorHAnsi"/><w:szCs w:val="24"/></w:rPr></w:pPr><w:r><w:t></w:t></w:r></w:p></w:tc></w:tr><w:tr w:rsidR="00636932" w:rsidRPr="00E41E25" w14:paraId="2E0B28EF" w14:textId="77777777" w:rsidTr="003432EB"><w:trPr><w:trHeight w:val="227"/></w:trPr><w:tc><w:tcPr><w:tcW w:w="817" w:type="dxa"/><w:shd w:val="clear" w:color="auto" w:fill="E0E0E0"/></w:tcPr><w:p w14:paraId="2572DF5A" w14:textId="77777777" w:rsidR="00636932" w:rsidRPr="00E41E25" w:rsidRDefault="00636932" w:rsidP="00A80017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971" w:type="dxa"/><w:gridSpan w:val="3"/></w:tcPr><w:p w14:paraId="42EF4CF2" w14:textId="77777777" w:rsidR="00636932" w:rsidRPr="00E41E25" w:rsidRDefault="00636932" w:rsidP="00A80017"><w:pPr><w:pStyle w:val="3"/><w:rPr><w:rFonts w:asciiTheme="minorHAnsi" w:eastAsia="微軟正黑體" w:hAnsiTheme="minorHAnsi" w:cstheme="minorHAnsi"/><w:szCs w:val="24"/></w:rPr></w:pPr></w:p></w:tc><w:tc><w:tcPr><w:tcW w:w="818" w:type="dxa"/><w:shd w:val="clear" w:color="auto" w:fill="E0E0E0"/></w:tcPr><w:p w14:paraId="7167C42A" w14:textId="77777777" w:rsidR="00636932" w:rsidRPr="00E41E25" w:rsidRDefault="00636932" w:rsidP="00A80017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966" w:type="dxa"/><w:gridSpan w:val="3"/></w:tcPr><w:p w14:paraId="34DD80CF" w14:textId="77777777" w:rsidR="00636932" w:rsidRPr="00E41E25" w:rsidRDefault="00636932" w:rsidP="00A80017"><w:pPr><w:rPr><w:rFonts w:asciiTheme="minorHAnsi" w:eastAsia="微軟正黑體" w:hAnsiTheme="minorHAnsi" w:cstheme="minorHAnsi"/><w:szCs w:val="24"/></w:rPr></w:pPr></w:p></w:tc><w:tc><w:tcPr><w:tcW w:w="938" w:type="dxa"/><w:shd w:val="clear" w:color="auto" w:fill="E0E0E0"/></w:tcPr><w:p w14:paraId="30A3614A" w14:textId="77777777" w:rsidR="00636932" w:rsidRPr="00E41E25" w:rsidRDefault="00636932" w:rsidP="00A80017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846" w:type="dxa"/><w:gridSpan w:val="3"/></w:tcPr><w:p w14:paraId="06D8106E" w14:textId="77777777" w:rsidR="00636932" w:rsidRPr="00E41E25" w:rsidRDefault="00636932" w:rsidP="00A80017"><w:pPr><w:rPr><w:rFonts w:asciiTheme="minorHAnsi" w:eastAsia="微軟正黑體" w:hAnsiTheme="minorHAnsi" w:cstheme="minorHAnsi"/><w:szCs w:val="24"/></w:rPr></w:pPr></w:p></w:tc><w:tc><w:tcPr><w:tcW w:w="940" w:type="dxa"/><w:shd w:val="clear" w:color="auto" w:fill="E0E0E0"/></w:tcPr><w:p w14:paraId="29FAF672" w14:textId="77777777" w:rsidR="00636932" w:rsidRPr="00E41E25" w:rsidRDefault="00636932" w:rsidP="00A80017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842" w:type="dxa"/><w:gridSpan w:val="3"/></w:tcPr><w:p w14:paraId="1BCD4CE2" w14:textId="77777777" w:rsidR="00636932" w:rsidRPr="00E41E25" w:rsidRDefault="00636932" w:rsidP="00A80017"><w:pPr><w:rPr><w:rFonts w:asciiTheme="minorHAnsi" w:eastAsia="微軟正黑體" w:hAnsiTheme="minorHAnsi" w:cstheme="minorHAnsi"/><w:szCs w:val="24"/></w:rPr></w:pPr></w:p></w:tc></w:tr></w:tbl><w:p><w:pPr><w:spacing w:before="0" w:after="0" w:line="40" w:lineRule="exact"/></w:pPr></w:p><w:tbl><w:tblPr><w:tblW w:w="1513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1E0" w:firstRow="1" w:lastRow="1" w:firstColumn="1" w:lastColumn="1" w:noHBand="0" w:noVBand="0"/></w:tblPr><w:tblGrid><w:gridCol w:w="111"/><w:gridCol w:w="705"/><w:gridCol w:w="1538"/><w:gridCol w:w="710"/><w:gridCol w:w="720"/><w:gridCol w:w="818"/><w:gridCol w:w="1301"/><w:gridCol w:w="828"/><w:gridCol w:w="837"/><w:gridCol w:w="938"/><w:gridCol w:w="1183"/><w:gridCol w:w="828"/><w:gridCol w:w="835"/><w:gridCol w:w="940"/><w:gridCol w:w="1183"/><w:gridCol w:w="828"/><w:gridCol w:w="828"/><w:gridCol w:w="7"/></w:tblGrid><w:tr w:rsidR="0072413C" w:rsidRPr="00E41E25" w14:paraId="2593D34F" w14:textId="77777777" w:rsidTr="002B43EC"><w:trPr><w:trHeight w:val="546"/></w:trPr><w:tc><w:tcPr><w:tcW w:w="15138" w:type="dxa"/><w:gridSpan w:val="18"/><w:tcBorders><w:bottom w:val="single" w:sz="4" w:space="0" w:color="auto"/></w:tcBorders><w:shd w:val="clear" w:color="auto" w:fill="E6E6E6"/></w:tcPr><w:p w14:paraId="407A0EBA" w14:textId="274CFB7F" w:rsidR="0072413C" w:rsidRPr="00E41E25" w:rsidRDefault="0072413C" w:rsidP="00523301"><w:pPr><w:pageBreakBefore/><w:pStyle w:val="1"/><w:jc w:val="center"/><w:rPr><w:rFonts w:asciiTheme="minorHAnsi" w:eastAsia="微軟正黑體" w:hAnsiTheme="minorHAnsi" w:cstheme="minorHAnsi"/><w:szCs w:val="32"/></w:rPr></w:pPr><w:r w:rsidRPr="00E41E25"><w:rPr><w:rFonts w:asciiTheme="minorHAnsi" w:eastAsia="微軟正黑體" w:hAnsiTheme="minorHAnsi" w:cstheme="minorHAnsi"/><w:szCs w:val="32"/></w:rPr></w:r><w:r w:rsidRPr="00E41E25"><w:rPr><w:rFonts w:asciiTheme="minorHAnsi" w:eastAsia="微軟正黑體" w:hAnsiTheme="minorHAnsi" w:cstheme="minorHAnsi"/><w:b/><w:szCs w:val="32"/></w:rPr><w:t xml:space="preserve">十二、T1 Hi-pot </w:t></w:r><w:r w:rsidRPr="00E41E25"><w:rPr><w:rFonts w:asciiTheme="minorHAnsi" w:eastAsia="微軟正黑體" w:hAnsiTheme="minorHAnsi" w:cstheme="minorHAnsi"/><w:b/><w:szCs w:val="32"/></w:rPr><w:t>接線圖</w:t></w:r></w:p></w:tc></w:tr><w:tr w:rsidR="004C013C" w:rsidRPr="00E41E25" w14:paraId="153A2DDC" w14:textId="77777777" w:rsidTr="002B43EC"><w:trPr><w:trHeight w:val="7572"/></w:trPr><w:tc><w:tcPr><w:tcW w:w="15138" w:type="dxa"/><w:gridSpan w:val="18"/><w:tcBorders><w:bottom w:val="single" w:sz="4" w:space="0" w:color="auto"/></w:tcBorders></w:tcPr><w:p w14:paraId="67956A16" w14:textId="77777777" w:rsidR="004C013C" w:rsidRPr="009732DC" w:rsidRDefault="004C013C" w:rsidP="004C013C"><w:pPr><w:numPr><w:ilvl w:val="0"/><w:numId w:val="6"/></w:numPr><w:rPr><w:rFonts w:ascii="微軟正黑體" w:eastAsia="微軟正黑體" w:hAnsi="微軟正黑體"/><w:color w:val="FF0000"/><w:sz w:val="28"/><w:szCs w:val="28"/></w:rPr></w:pPr><w:r w:rsidRPr="009732DC"><w:rPr><w:rFonts w:ascii="微軟正黑體" w:eastAsia="微軟正黑體" w:hAnsi="微軟正黑體" w:hint="eastAsia"/><w:color w:val="FF0000"/><w:sz w:val="28"/><w:szCs w:val="28"/></w:rPr><w:t>Hi-POT</w:t></w:r><w:r w:rsidRPr="009732DC"><w:rPr><w:rFonts w:ascii="微軟正黑體" w:eastAsia="微軟正黑體" w:hAnsi="微軟正黑體"/><w:color w:val="FF0000"/><w:sz w:val="28"/><w:szCs w:val="28"/></w:rPr><w:t>-Input cable</w:t></w:r><w:r w:rsidRPr="009732DC"><w:rPr><w:rFonts w:ascii="微軟正黑體" w:eastAsia="微軟正黑體" w:hAnsi="微軟正黑體" w:hint="eastAsia"/><w:color w:val="FF0000"/><w:sz w:val="28"/><w:szCs w:val="28"/></w:rPr><w:t>輸入全短路接至H.V</w:t></w:r><w:r w:rsidRPr="009732DC"><w:rPr><w:rFonts w:ascii="微軟正黑體" w:eastAsia="微軟正黑體" w:hAnsi="微軟正黑體"/><w:color w:val="FF0000"/><w:sz w:val="28"/><w:szCs w:val="28"/></w:rPr><w:t>.</w:t></w:r><w:r w:rsidRPr="009732DC"><w:rPr><w:rFonts w:ascii="微軟正黑體" w:eastAsia="微軟正黑體" w:hAnsi="微軟正黑體" w:hint="eastAsia"/><w:color w:val="FF0000"/><w:sz w:val="28"/><w:szCs w:val="28"/></w:rPr><w:t>。</w:t></w:r></w:p><w:p w14:paraId="6A13B145" w14:textId="1A0AF1D1" w:rsidR="004C013C" w:rsidRPr="009732DC" w:rsidRDefault="00D24125" w:rsidP="004C013C"><w:pPr><w:numPr><w:ilvl w:val="0"/><w:numId w:val="6"/></w:numPr><w:rPr><w:rFonts w:ascii="微軟正黑體" w:eastAsia="微軟正黑體" w:hAnsi="微軟正黑體"/><w:color w:val="FF0000"/><w:sz w:val="28"/><w:szCs w:val="28"/></w:rPr></w:pPr><w:r w:rsidRPr="00D24125"><w:rPr><w:rFonts w:ascii="微軟正黑體" w:eastAsia="微軟正黑體" w:hAnsi="微軟正黑體"/><w:color w:val="FF0000"/><w:sz w:val="28"/><w:szCs w:val="28"/></w:rPr><w:t>aa</w:t></w:r><w:r w:rsidR="004C013C" w:rsidRPr="009732DC"><w:rPr><w:rFonts w:ascii="微軟正黑體" w:eastAsia="微軟正黑體" w:hAnsi="微軟正黑體" w:hint="eastAsia"/><w:color w:val="FF0000"/><w:sz w:val="28"/><w:szCs w:val="28"/></w:rPr><w:t>請使用6PIN</w:t></w:r><w:r w:rsidR="004C013C" w:rsidRPr="009732DC"><w:rPr><w:rFonts w:ascii="微軟正黑體" w:eastAsia="微軟正黑體" w:hAnsi="微軟正黑體"/><w:color w:val="FF0000"/><w:sz w:val="28"/><w:szCs w:val="28"/></w:rPr><w:t xml:space="preserve"> C</w:t></w:r><w:r w:rsidR="004C013C" w:rsidRPr="009732DC"><w:rPr><w:rFonts w:ascii="微軟正黑體" w:eastAsia="微軟正黑體" w:hAnsi="微軟正黑體" w:hint="eastAsia"/><w:color w:val="FF0000"/><w:sz w:val="28"/><w:szCs w:val="28"/></w:rPr><w:t>onnector接至輸出端，輸出全短路接至</w:t></w:r><w:r w:rsidR="004C013C" w:rsidRPr="009732DC"><w:rPr><w:rFonts w:ascii="微軟正黑體" w:eastAsia="微軟正黑體" w:hAnsi="微軟正黑體"/><w:color w:val="FF0000"/><w:sz w:val="28"/><w:szCs w:val="28"/></w:rPr><w:t>Return</w:t></w:r><w:r w:rsidR="004C013C" w:rsidRPr="009732DC"><w:rPr><w:rFonts w:ascii="微軟正黑體" w:eastAsia="微軟正黑體" w:hAnsi="微軟正黑體" w:hint="eastAsia"/><w:color w:val="FF0000"/><w:sz w:val="28"/><w:szCs w:val="28"/></w:rPr><w:t>。</w:t></w:r></w:p><w:p w14:paraId="108497C2" w14:textId="77777777" w:rsidR="004C013C" w:rsidRPr="009732DC" w:rsidRDefault="004C013C" w:rsidP="004C013C"><w:pPr><w:rPr><w:rFonts w:ascii="微軟正黑體" w:eastAsia="微軟正黑體" w:hAnsi="微軟正黑體"/><w:color w:val="FF0000"/><w:sz w:val="28"/><w:szCs w:val="28"/></w:rPr></w:pPr><w:r w:rsidRPr="009732DC"><w:rPr><w:rFonts w:ascii="微軟正黑體" w:eastAsia="微軟正黑體" w:hAnsi="微軟正黑體" w:cs="Arial" w:hint="eastAsia"/><w:noProof/></w:rPr><w:drawing><wp:anchor distT="0" distB="0" distL="114300" distR="114300" simplePos="0" relativeHeight="251658282" behindDoc="0" locked="0" layoutInCell="1" allowOverlap="1" wp14:anchorId="4AE9AF68" wp14:editId="5EA2AC39"><wp:simplePos x="0" y="0"/><wp:positionH relativeFrom="column"><wp:posOffset>7618730</wp:posOffset></wp:positionH><wp:positionV relativeFrom="paragraph"><wp:posOffset>1761490</wp:posOffset></wp:positionV><wp:extent cx="850265" cy="297815"/><wp:effectExtent l="0" t="0" r="0" b="0"/><wp:wrapNone/><wp:docPr id="1493975791" name="圖片 1493975791" descr="C:\Users\HankCY_Wu\AppData\Local\Microsoft\Windows\INetCache\Content.Word\black neck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360" descr="C:\Users\HankCY_Wu\AppData\Local\Microsoft\Windows\INetCache\Content.Word\black neck.png"/><pic:cNvPicPr><a:picLocks noChangeAspect="1" noChangeArrowheads="1"/></pic:cNvPicPr></pic:nvPicPr><pic:blipFill><a:blip r:embed="rId83" cstate="print"><a:extLst><a:ext uri="{BEBA8EAE-BF5A-486C-A8C5-ECC9F3942E4B}"><a14:imgProps xmlns:a14="http://schemas.microsoft.com/office/drawing/2010/main"><a14:imgLayer r:embed="rId84"><a14:imgEffect><a14:backgroundRemoval t="9524" b="89524" l="9662" r="99517"><a14:foregroundMark x1="79227" y1="42857" x2="99517" y2="44762"/><a14:foregroundMark x1="79227" y1="60000" x2="99517" y2="53333"/><a14:foregroundMark x1="79710" y1="40952" x2="81643" y2="61905"/></a14:backgroundRemoval></a14:imgEffect></a14:imgLayer></a14:imgProps></a:ext><a:ext uri="{28A0092B-C50C-407E-A947-70E740481C1C}"><a14:useLocalDpi xmlns:a14="http://schemas.microsoft.com/office/drawing/2010/main" val="0"/></a:ext></a:extLst></a:blip><a:srcRect/><a:stretch><a:fillRect/></a:stretch></pic:blipFill><pic:spPr bwMode="auto"><a:xfrm rot="5400000"><a:off x="0" y="0"/><a:ext cx="850265" cy="297815"/></a:xfrm><a:prstGeom prst="rect"><a:avLst/></a:prstGeom><a:noFill/><a:ln><a:noFill/></a:ln></pic:spPr></pic:pic></a:graphicData></a:graphic><wp14:sizeRelH relativeFrom="page"><wp14:pctWidth>0</wp14:pctWidth></wp14:sizeRelH><wp14:sizeRelV relativeFrom="page"><wp14:pctHeight>0</wp14:pctHeight></wp14:sizeRelV></wp:anchor></w:drawing></w: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268" behindDoc="0" locked="0" layoutInCell="1" allowOverlap="1" wp14:anchorId="178EC931" wp14:editId="59D0E79B"><wp:simplePos x="0" y="0"/><wp:positionH relativeFrom="column"><wp:posOffset>2820035</wp:posOffset></wp:positionH><wp:positionV relativeFrom="paragraph"><wp:posOffset>2499360</wp:posOffset></wp:positionV><wp:extent cx="114935" cy="100330"/><wp:effectExtent l="0" t="0" r="18415" b="13970"/><wp:wrapNone/><wp:docPr id="1967667557" name="橢圓 1967667557"/><wp:cNvGraphicFramePr/><a:graphic xmlns:a="http://schemas.openxmlformats.org/drawingml/2006/main"><a:graphicData uri="http://schemas.microsoft.com/office/word/2010/wordprocessingShape"><wps:wsp><wps:cNvSpPr/><wps:spPr><a:xfrm><a:off x="0" y="0"/><a:ext cx="114935" cy="100330"/></a:xfrm><a:prstGeom prst="ellipse"><a:avLst/></a:prstGeom><a:noFill/><a:ln><a:solidFill><a:schemeClr val="bg1"/></a:solidFill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/wp:anchor></w:drawing></mc:Choice><mc:Fallback><w:pict><v:oval w14:anchorId="70E97694" id="橢圓 1967667557" o:spid="_x0000_s1026" style="position:absolute;margin-left:222.05pt;margin-top:196.8pt;width:9.05pt;height:7.9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" filled="f" strokecolor="white [3212]" strokeweight="1pt"><v:stroke joinstyle="miter"/></v:oval></w:pict></mc:Fallback></mc:AlternateContent></w:r></w:p><w:p w14:paraId="49BEB256" w14:textId="77777777" w:rsidR="004C013C" w:rsidRPr="009732DC" w:rsidRDefault="004C013C" w:rsidP="004C013C"><w:pPr><w:rPr><w:rFonts w:ascii="微軟正黑體" w:eastAsia="微軟正黑體" w:hAnsi="微軟正黑體"/><w:color w:val="FF0000"/><w:sz w:val="28"/><w:szCs w:val="28"/></w:rPr></w:pPr><w:r w:rsidRPr="009732DC"><w:rPr><w:rFonts w:ascii="微軟正黑體" w:eastAsia="微軟正黑體" w:hAnsi="微軟正黑體"/><w:noProof/></w:rPr><w:drawing><wp:anchor distT="0" distB="0" distL="114300" distR="114300" simplePos="0" relativeHeight="251658267" behindDoc="0" locked="0" layoutInCell="1" allowOverlap="1" wp14:anchorId="4E737A95" wp14:editId="673AE786"><wp:simplePos x="0" y="0"/><wp:positionH relativeFrom="column"><wp:posOffset>1140365</wp:posOffset></wp:positionH><wp:positionV relativeFrom="paragraph"><wp:posOffset>30480</wp:posOffset></wp:positionV><wp:extent cx="4252595" cy="1228090"/><wp:effectExtent l="0" t="0" r="0" b="0"/><wp:wrapNone/><wp:docPr id="2131620332" name="圖片 887" descr="Hi-pot machine_副本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圖片 887" descr="Hi-pot machine_副本"/><pic:cNvPicPr><a:picLocks noChangeAspect="1" noChangeArrowheads="1"/></pic:cNvPicPr></pic:nvPicPr><pic:blipFill><a:blip r:embed="rId85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4252595" cy="1228090"/></a:xfrm><a:prstGeom prst="rect"><a:avLst/></a:prstGeom><a:noFill/><a:ln><a:noFill/></a:ln></pic:spPr></pic:pic></a:graphicData></a:graphic><wp14:sizeRelH relativeFrom="page"><wp14:pctWidth>0</wp14:pctWidth></wp14:sizeRelH><wp14:sizeRelV relativeFrom="page"><wp14:pctHeight>0</wp14:pctHeight></wp14:sizeRelV></wp:anchor></w:drawing></w:r></w:p><w:p w14:paraId="33CC644F" w14:textId="77777777" w:rsidR="004C013C" w:rsidRPr="009732DC" w:rsidRDefault="004C013C" w:rsidP="004C013C"><w:pPr><w:rPr><w:rFonts w:ascii="微軟正黑體" w:eastAsia="微軟正黑體" w:hAnsi="微軟正黑體"/><w:color w:val="FF0000"/><w:sz w:val="28"/><w:szCs w:val="28"/></w:rPr></w:pP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269" behindDoc="0" locked="0" layoutInCell="1" allowOverlap="1" wp14:anchorId="12E2168C" wp14:editId="3E51FCAD"><wp:simplePos x="0" y="0"/><wp:positionH relativeFrom="column"><wp:posOffset>5652660</wp:posOffset></wp:positionH><wp:positionV relativeFrom="paragraph"><wp:posOffset>248064</wp:posOffset></wp:positionV><wp:extent cx="958215" cy="285723"/><wp:effectExtent l="476250" t="0" r="0" b="153035"/><wp:wrapNone/><wp:docPr id="602477025" name="AutoShape 349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 noChangeArrowheads="1"/></wps:cNvSpPr><wps:spPr bwMode="auto"><a:xfrm><a:off x="0" y="0"/><a:ext cx="958215" cy="285723"/></a:xfrm><a:prstGeom prst="wedgeRoundRectCallout"><a:avLst><a:gd name="adj1" fmla="val -99343"/><a:gd name="adj2" fmla="val 99669"/><a:gd name="adj3" fmla="val 16667"/></a:avLst></a:prstGeom><a:solidFill><a:srgbClr val="92D050"/></a:solidFill><a:ln><a:noFill/></a:ln><a:extLst><a:ext uri="{91240B29-F687-4F45-9708-019B960494DF}"><a14:hiddenLine xmlns:a14="http://schemas.microsoft.com/office/drawing/2010/main" w="31750"><a:solidFill><a:srgbClr val="FF0000"/></a:solidFill><a:miter lim="800000"/><a:headEnd/><a:tailEnd/></a14:hiddenLine></a:ext></a:extLst></wps:spPr><wps:txbx><w:txbxContent><w:p w14:paraId="55E6931B" w14:textId="77777777" w:rsidR="004C013C" w:rsidRPr="00F779D3" w:rsidRDefault="004C013C" w:rsidP="004C013C"><w:pPr><w:jc w:val="center"/><w:rPr><w:color w:val="FF0000"/></w:rPr></w:pPr><w:r><w:rPr><w:rFonts w:hint="eastAsia"/><w:color w:val="FF0000"/></w:rPr><w:t>Return</w:t></w:r><w:r w:rsidRPr="00F779D3"><w:rPr><w:rFonts w:hint="eastAsia"/><w:color w:val="FF0000"/></w:rPr><w:t>孔</w:t></w:r></w:p></w:txbxContent></wps:txbx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shape w14:anchorId="12E2168C" id="AutoShape 349" o:spid="_x0000_s1170" type="#_x0000_t62" style="position:absolute;margin-left:445.1pt;margin-top:19.55pt;width:75.45pt;height:22.5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" adj="-10658,32329" fillcolor="#92d050" stroked="f" strokecolor="red" strokeweight="2.5pt"><v:textbox><w:txbxContent><w:p w14:paraId="55E6931B" w14:textId="77777777" w:rsidR="004C013C" w:rsidRPr="00F779D3" w:rsidRDefault="004C013C" w:rsidP="004C013C"><w:pPr><w:jc w:val="center"/><w:rPr><w:color w:val="FF0000"/></w:rPr></w:pPr><w:r><w:rPr><w:rFonts w:hint="eastAsia"/><w:color w:val="FF0000"/></w:rPr><w:t>Return</w:t></w:r><w:r w:rsidRPr="00F779D3"><w:rPr><w:rFonts w:hint="eastAsia"/><w:color w:val="FF0000"/></w:rPr><w:t>孔</w:t></w:r></w:p></w:txbxContent></v:textbox></v:shape></w:pict></mc:Fallback></mc:AlternateContent></w:r></w:p><w:p w14:paraId="044694E8" w14:textId="53915A0C" w:rsidR="004C013C" w:rsidRDefault="004C013C" w:rsidP="004C013C"><w:pPr><w:rPr><w:rFonts w:asciiTheme="minorHAnsi" w:eastAsia="微軟正黑體" w:hAnsiTheme="minorHAnsi" w:cstheme="minorHAnsi"/><w:color w:val="FF0000"/><w:sz w:val="28"/><w:szCs w:val="28"/></w:rPr></w:pP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273" behindDoc="0" locked="0" layoutInCell="1" allowOverlap="1" wp14:anchorId="2140EA82" wp14:editId="0A385DD2"><wp:simplePos x="0" y="0"/><wp:positionH relativeFrom="column"><wp:posOffset>8049978</wp:posOffset></wp:positionH><wp:positionV relativeFrom="paragraph"><wp:posOffset>385997</wp:posOffset></wp:positionV><wp:extent cx="0" cy="1355532"/><wp:effectExtent l="19050" t="0" r="19050" b="35560"/><wp:wrapNone/><wp:docPr id="1396551256" name="直線接點 2"/><wp:cNvGraphicFramePr/><a:graphic xmlns:a="http://schemas.openxmlformats.org/drawingml/2006/main"><a:graphicData uri="http://schemas.microsoft.com/office/word/2010/wordprocessingShape"><wps:wsp><wps:cNvCnPr/><wps:spPr><a:xfrm flipH="1"><a:off x="0" y="0"/><a:ext cx="0" cy="1355532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wp14:sizeRelH relativeFrom="margin"><wp14:pctWidth>0</wp14:pctWidth></wp14:sizeRelH><wp14:sizeRelV relativeFrom="margin"><wp14:pctHeight>0</wp14:pctHeight></wp14:sizeRelV></wp:anchor></w:drawing></mc:Choice><mc:Fallback><w:pict><v:line w14:anchorId="235A255C" id="直線接點 2" o:spid="_x0000_s1026" style="position:absolute;flip:x;z-index:25277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" strokecolor="black [3213]" strokeweight="2.25pt"><v:stroke joinstyle="miter"/></v:line></w:pict></mc:Fallback></mc:AlternateContent></w: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272" behindDoc="0" locked="0" layoutInCell="1" allowOverlap="1" wp14:anchorId="5BE1D580" wp14:editId="449890A7"><wp:simplePos x="0" y="0"/><wp:positionH relativeFrom="column"><wp:posOffset>5121275</wp:posOffset></wp:positionH><wp:positionV relativeFrom="paragraph"><wp:posOffset>417526</wp:posOffset></wp:positionV><wp:extent cx="2924175" cy="0"/><wp:effectExtent l="0" t="19050" r="28575" b="19050"/><wp:wrapNone/><wp:docPr id="1744742851" name="直線接點 1"/><wp:cNvGraphicFramePr/><a:graphic xmlns:a="http://schemas.openxmlformats.org/drawingml/2006/main"><a:graphicData uri="http://schemas.microsoft.com/office/word/2010/wordprocessingShape"><wps:wsp><wps:cNvCnPr/><wps:spPr><a:xfrm><a:off x="0" y="0"/><a:ext cx="2924175" cy="0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/wp:anchor></w:drawing></mc:Choice><mc:Fallback><w:pict><v:line w14:anchorId="0F9F5840" id="直線接點 1" o:spid="_x0000_s1026" style="position:absolute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" strokecolor="black [3213]" strokeweight="2.25pt"><v:stroke joinstyle="miter"/></v:line></w:pict></mc:Fallback></mc:AlternateContent></w: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280" behindDoc="0" locked="0" layoutInCell="1" allowOverlap="1" wp14:anchorId="029D47D7" wp14:editId="7FB298B2"><wp:simplePos x="0" y="0"/><wp:positionH relativeFrom="column"><wp:posOffset>4739088</wp:posOffset></wp:positionH><wp:positionV relativeFrom="paragraph"><wp:posOffset>2121756</wp:posOffset></wp:positionV><wp:extent cx="381276" cy="499110"/><wp:effectExtent l="19050" t="19050" r="19050" b="15240"/><wp:wrapNone/><wp:docPr id="1999907909" name="矩形 9"/><wp:cNvGraphicFramePr/><a:graphic xmlns:a="http://schemas.openxmlformats.org/drawingml/2006/main"><a:graphicData uri="http://schemas.microsoft.com/office/word/2010/wordprocessingShape"><wps:wsp><wps:cNvSpPr/><wps:spPr><a:xfrm><a:off x="0" y="0"/><a:ext cx="381276" cy="499110"/></a:xfrm><a:prstGeom prst="rect"><a:avLst/></a:prstGeom><a:noFill/><a:ln w="38100"><a:solidFill><a:srgbClr val="FF0000"/></a:solidFill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36B767E4" id="矩形 9" o:spid="_x0000_s1026" style="position:absolute;margin-left:373.15pt;margin-top:167.05pt;width:30pt;height:39.3pt;z-index:25278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" filled="f" strokecolor="red" strokeweight="3pt"/></w:pict></mc:Fallback></mc:AlternateContent></w: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274" behindDoc="0" locked="0" layoutInCell="1" allowOverlap="1" wp14:anchorId="476F8F9F" wp14:editId="034A7347"><wp:simplePos x="0" y="0"/><wp:positionH relativeFrom="column"><wp:posOffset>7476628</wp:posOffset></wp:positionH><wp:positionV relativeFrom="paragraph"><wp:posOffset>1390236</wp:posOffset></wp:positionV><wp:extent cx="434111" cy="619125"/><wp:effectExtent l="19050" t="19050" r="23495" b="28575"/><wp:wrapNone/><wp:docPr id="463642866" name="矩形 3"/><wp:cNvGraphicFramePr/><a:graphic xmlns:a="http://schemas.openxmlformats.org/drawingml/2006/main"><a:graphicData uri="http://schemas.microsoft.com/office/word/2010/wordprocessingShape"><wps:wsp><wps:cNvSpPr/><wps:spPr><a:xfrm><a:off x="0" y="0"/><a:ext cx="434111" cy="619125"/></a:xfrm><a:prstGeom prst="rect"><a:avLst/></a:prstGeom><a:noFill/><a:ln w="38100"><a:solidFill><a:schemeClr val="tx1"/></a:solidFill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/wp:anchor></w:drawing></mc:Choice><mc:Fallback><w:pict><v:rect w14:anchorId="24030BC4" id="矩形 3" o:spid="_x0000_s1026" style="position:absolute;margin-left:588.7pt;margin-top:109.45pt;width:34.2pt;height:48.75pt;z-index:252778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" filled="f" strokecolor="black [3213]" strokeweight="3pt"/></w:pict></mc:Fallback></mc:AlternateContent></w: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270" behindDoc="0" locked="0" layoutInCell="1" allowOverlap="1" wp14:anchorId="0C6ECFB5" wp14:editId="6A574ABE"><wp:simplePos x="0" y="0"/><wp:positionH relativeFrom="column"><wp:posOffset>3681349</wp:posOffset></wp:positionH><wp:positionV relativeFrom="paragraph"><wp:posOffset>2619121</wp:posOffset></wp:positionV><wp:extent cx="939800" cy="438608"/><wp:effectExtent l="0" t="152400" r="12700" b="19050"/><wp:wrapNone/><wp:docPr id="378859782" name="AutoShape 347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 noChangeArrowheads="1"/></wps:cNvSpPr><wps:spPr bwMode="auto"><a:xfrm><a:off x="0" y="0"/><a:ext cx="939800" cy="438608"/></a:xfrm><a:prstGeom prst="wedgeRoundRectCallout"><a:avLst><a:gd name="adj1" fmla="val 34231"/><a:gd name="adj2" fmla="val -81849"/><a:gd name="adj3" fmla="val 16667"/></a:avLst></a:prstGeom><a:solidFill><a:srgbClr val="FF0000"/></a:solidFill><a:ln w="3175"><a:solidFill><a:srgbClr val="000000"/></a:solidFill><a:miter lim="800000"/><a:headEnd/><a:tailEnd/></a:ln></wps:spPr><wps:txbx><w:txbxContent><w:p w14:paraId="53B15452" w14:textId="77777777" w:rsidR="004E665D" w:rsidRPr="004E665D" w:rsidRDefault="004E665D" w:rsidP="004E665D"><w:pPr><w:jc w:val="center"/><w:rPr><w:rFonts w:asciiTheme="minorHAnsi" w:eastAsia="微軟正黑體" w:hAnsiTheme="minorHAnsi" w:cstheme="minorHAnsi"/><w:color w:val="FFFFFF" w:themeColor="background1"/><w:szCs w:val="24"/></w:rPr></w:pPr><w:r w:rsidRPr="004E665D"><w:rPr><w:rFonts w:asciiTheme="minorHAnsi" w:eastAsia="微軟正黑體" w:hAnsiTheme="minorHAnsi" w:cstheme="minorHAnsi"/><w:color w:val="FFFFFF" w:themeColor="background1"/><w:szCs w:val="24"/></w:rPr><w:t></w:t></w:r></w:p><w:p w14:paraId="09A65E1C" w14:textId="2639E0A6" w:rsidR="004C013C" w:rsidRPr="00523301" w:rsidRDefault="004C013C" w:rsidP="004C013C"><w:pPr><w:jc w:val="center"/><w:rPr><w:rFonts w:ascii="Arial" w:hAnsi="Arial" w:cs="Arial"/><w:b/><w:color w:val="FFFFFF" w:themeColor="background1"/><w:sz w:val="28"/><w:szCs w:val="28"/></w:rPr></w:pPr></w:p></w:txbxContent></wps:txbx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shape w14:anchorId="0C6ECFB5" id="AutoShape 347" o:spid="_x0000_s1171" type="#_x0000_t62" style="position:absolute;margin-left:289.85pt;margin-top:206.25pt;width:74pt;height:34.55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" adj="18194,-6879" fillcolor="red" strokeweight=".25pt"><v:textbox><w:txbxContent><w:p w14:paraId="53B15452" w14:textId="77777777" w:rsidR="004E665D" w:rsidRPr="004E665D" w:rsidRDefault="004E665D" w:rsidP="004E665D"><w:pPr><w:jc w:val="center"/><w:rPr><w:rFonts w:asciiTheme="minorHAnsi" w:eastAsia="微軟正黑體" w:hAnsiTheme="minorHAnsi" w:cstheme="minorHAnsi"/><w:color w:val="FFFFFF" w:themeColor="background1"/><w:szCs w:val="24"/></w:rPr></w:pPr><w:r w:rsidRPr="004E665D"><w:rPr><w:rFonts w:asciiTheme="minorHAnsi" w:eastAsia="微軟正黑體" w:hAnsiTheme="minorHAnsi" w:cstheme="minorHAnsi"/><w:color w:val="FFFFFF" w:themeColor="background1"/><w:szCs w:val="24"/></w:rPr><w:t></w:t></w:r></w:p><w:p w14:paraId="09A65E1C" w14:textId="2639E0A6" w:rsidR="004C013C" w:rsidRPr="00523301" w:rsidRDefault="004C013C" w:rsidP="004C013C"><w:pPr><w:jc w:val="center"/><w:rPr><w:rFonts w:ascii="Arial" w:hAnsi="Arial" w:cs="Arial"/><w:b/><w:color w:val="FFFFFF" w:themeColor="background1"/><w:sz w:val="28"/><w:szCs w:val="28"/></w:rPr></w:pPr></w:p></w:txbxContent></v:textbox></v:shape></w:pict></mc:Fallback></mc:AlternateContent></w: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279" behindDoc="0" locked="0" layoutInCell="1" allowOverlap="1" wp14:anchorId="66CF3ECA" wp14:editId="1AD886A8"><wp:simplePos x="0" y="0"/><wp:positionH relativeFrom="column"><wp:posOffset>3313227</wp:posOffset></wp:positionH><wp:positionV relativeFrom="paragraph"><wp:posOffset>2411019</wp:posOffset></wp:positionV><wp:extent cx="1397609" cy="15113"/><wp:effectExtent l="19050" t="19050" r="31750" b="23495"/><wp:wrapNone/><wp:docPr id="1609786952" name="直線接點 8"/><wp:cNvGraphicFramePr/><a:graphic xmlns:a="http://schemas.openxmlformats.org/drawingml/2006/main"><a:graphicData uri="http://schemas.microsoft.com/office/word/2010/wordprocessingShape"><wps:wsp><wps:cNvCnPr/><wps:spPr><a:xfrm><a:off x="0" y="0"/><a:ext cx="1397609" cy="15113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wp14:sizeRelH relativeFrom="margin"><wp14:pctWidth>0</wp14:pctWidth></wp14:sizeRelH><wp14:sizeRelV relativeFrom="margin"><wp14:pctHeight>0</wp14:pctHeight></wp14:sizeRelV></wp:anchor></w:drawing></mc:Choice><mc:Fallback><w:pict><v:line w14:anchorId="1D441DD7" id="直線接點 8" o:spid="_x0000_s1026" style="position:absolute;z-index:25278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" strokecolor="red" strokeweight="2.25pt"><v:stroke joinstyle="miter"/></v:line></w:pict></mc:Fallback></mc:AlternateContent></w: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278" behindDoc="0" locked="0" layoutInCell="1" allowOverlap="1" wp14:anchorId="606658DF" wp14:editId="78E596D6"><wp:simplePos x="0" y="0"/><wp:positionH relativeFrom="column"><wp:posOffset>3316122</wp:posOffset></wp:positionH><wp:positionV relativeFrom="paragraph"><wp:posOffset>856259</wp:posOffset></wp:positionV><wp:extent cx="19050" cy="1558138"/><wp:effectExtent l="19050" t="19050" r="19050" b="23495"/><wp:wrapNone/><wp:docPr id="1702682128" name="直線接點 7"/><wp:cNvGraphicFramePr/><a:graphic xmlns:a="http://schemas.openxmlformats.org/drawingml/2006/main"><a:graphicData uri="http://schemas.microsoft.com/office/word/2010/wordprocessingShape"><wps:wsp><wps:cNvCnPr/><wps:spPr><a:xfrm flipH="1"><a:off x="0" y="0"/><a:ext cx="19050" cy="1558138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wp14:sizeRelH relativeFrom="margin"><wp14:pctWidth>0</wp14:pctWidth></wp14:sizeRelH><wp14:sizeRelV relativeFrom="margin"><wp14:pctHeight>0</wp14:pctHeight></wp14:sizeRelV></wp:anchor></w:drawing></mc:Choice><mc:Fallback><w:pict><v:line w14:anchorId="5700573F" id="直線接點 7" o:spid="_x0000_s1026" style="position:absolute;flip:x;z-index:25278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" strokecolor="red" strokeweight="2.25pt"><v:stroke joinstyle="miter"/></v:line></w:pict></mc:Fallback></mc:AlternateContent></w:r><w:r w:rsidRPr="009732DC"><w:rPr><w:rFonts w:ascii="微軟正黑體" w:eastAsia="微軟正黑體" w:hAnsi="微軟正黑體"/><w:noProof/></w:rPr><w:drawing><wp:anchor distT="0" distB="0" distL="114300" distR="114300" simplePos="0" relativeHeight="251658281" behindDoc="0" locked="0" layoutInCell="1" allowOverlap="1" wp14:anchorId="428F3009" wp14:editId="0198D150"><wp:simplePos x="0" y="0"/><wp:positionH relativeFrom="column"><wp:posOffset>3610991</wp:posOffset></wp:positionH><wp:positionV relativeFrom="paragraph"><wp:posOffset>2275865</wp:posOffset></wp:positionV><wp:extent cx="777875" cy="309245"/><wp:effectExtent l="0" t="0" r="3175" b="0"/><wp:wrapNone/><wp:docPr id="712467026" name="圖片 712467026" descr="C:\Users\HankCY_Wu\AppData\Local\Microsoft\Windows\INetCache\Content.Word\red neck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56" name="圖片 156" descr="C:\Users\HankCY_Wu\AppData\Local\Microsoft\Windows\INetCache\Content.Word\red neck.png"/><pic:cNvPicPr><a:picLocks noChangeAspect="1"/></pic:cNvPicPr></pic:nvPicPr><pic:blipFill><a:blip r:embed="rId86"><a:extLst><a:ext uri="{28A0092B-C50C-407E-A947-70E740481C1C}"><a14:useLocalDpi xmlns:a14="http://schemas.microsoft.com/office/drawing/2010/main" val="0"/></a:ext></a:extLst></a:blip><a:srcRect r="6418"/><a:stretch><a:fillRect/></a:stretch></pic:blipFill><pic:spPr bwMode="auto"><a:xfrm><a:off x="0" y="0"/><a:ext cx="777875" cy="309245"/></a:xfrm><a:prstGeom prst="rect"><a:avLst/></a:prstGeom><a:noFill/><a:ln><a:noFill/></a:ln></pic:spPr></pic:pic></a:graphicData></a:graphic></wp:anchor></w:drawing></w: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275" behindDoc="0" locked="0" layoutInCell="1" allowOverlap="1" wp14:anchorId="55BEE2CA" wp14:editId="5A350DDC"><wp:simplePos x="0" y="0"/><wp:positionH relativeFrom="column"><wp:posOffset>7895438</wp:posOffset></wp:positionH><wp:positionV relativeFrom="paragraph"><wp:posOffset>1737892</wp:posOffset></wp:positionV><wp:extent cx="138684" cy="3125"/><wp:effectExtent l="19050" t="19050" r="13970" b="35560"/><wp:wrapNone/><wp:docPr id="213255671" name="直線接點 4"/><wp:cNvGraphicFramePr/><a:graphic xmlns:a="http://schemas.openxmlformats.org/drawingml/2006/main"><a:graphicData uri="http://schemas.microsoft.com/office/word/2010/wordprocessingShape"><wps:wsp><wps:cNvCnPr/><wps:spPr><a:xfrm flipH="1" flipV="1"><a:off x="0" y="0"/><a:ext cx="138684" cy="3125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wp14:sizeRelH relativeFrom="margin"><wp14:pctWidth>0</wp14:pctWidth></wp14:sizeRelH><wp14:sizeRelV relativeFrom="margin"><wp14:pctHeight>0</wp14:pctHeight></wp14:sizeRelV></wp:anchor></w:drawing></mc:Choice><mc:Fallback><w:pict><v:line w14:anchorId="206FC125" id="直線接點 4" o:spid="_x0000_s1026" style="position:absolute;flip:x y;z-index:25277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" strokecolor="black [3213]" strokeweight="2.25pt"><v:stroke joinstyle="miter"/></v:line></w:pict></mc:Fallback></mc:AlternateContent></w: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284" behindDoc="0" locked="0" layoutInCell="1" allowOverlap="1" wp14:anchorId="115A2287" wp14:editId="5BB03E42"><wp:simplePos x="0" y="0"/><wp:positionH relativeFrom="column"><wp:posOffset>3787332</wp:posOffset></wp:positionH><wp:positionV relativeFrom="paragraph"><wp:posOffset>339917</wp:posOffset></wp:positionV><wp:extent cx="604532" cy="301625"/><wp:effectExtent l="0" t="0" r="157480" b="3175"/><wp:wrapNone/><wp:docPr id="242178703" name="AutoShape 349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 noChangeArrowheads="1"/></wps:cNvSpPr><wps:spPr bwMode="auto"><a:xfrm><a:off x="0" y="0"/><a:ext cx="604532" cy="301625"/></a:xfrm><a:prstGeom prst="wedgeRoundRectCallout"><a:avLst><a:gd name="adj1" fmla="val 73968"/><a:gd name="adj2" fmla="val -18212"/><a:gd name="adj3" fmla="val 16667"/></a:avLst></a:prstGeom><a:solidFill><a:srgbClr val="FF0000"/></a:solidFill><a:ln><a:noFill/></a:ln></wps:spPr><wps:txbx><w:txbxContent><w:p w14:paraId="4E750FD8" w14:textId="77777777" w:rsidR="004C013C" w:rsidRPr="008C6459" w:rsidRDefault="004C013C" w:rsidP="004C013C"><w:pPr><w:jc w:val="center"/><w:rPr><w:color w:val="FFFFFF" w:themeColor="background1"/></w:rPr></w:pPr><w:r w:rsidRPr="008C6459"><w:rPr><w:color w:val="FFFFFF" w:themeColor="background1"/></w:rPr><w:t>H</w:t></w:r><w:r w:rsidRPr="008C6459"><w:rPr><w:rFonts w:hint="eastAsia"/><w:color w:val="FFFFFF" w:themeColor="background1"/></w:rPr><w:t>.V</w:t></w:r></w:p></w:txbxContent></wps:txbx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shape w14:anchorId="115A2287" id="_x0000_s1172" type="#_x0000_t62" style="position:absolute;margin-left:298.2pt;margin-top:26.75pt;width:47.6pt;height:23.75pt;z-index:251658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" adj="26777,6866" fillcolor="red" stroked="f"><v:textbox><w:txbxContent><w:p w14:paraId="4E750FD8" w14:textId="77777777" w:rsidR="004C013C" w:rsidRPr="008C6459" w:rsidRDefault="004C013C" w:rsidP="004C013C"><w:pPr><w:jc w:val="center"/><w:rPr><w:color w:val="FFFFFF" w:themeColor="background1"/></w:rPr></w:pPr><w:r w:rsidRPr="008C6459"><w:rPr><w:color w:val="FFFFFF" w:themeColor="background1"/></w:rPr><w:t>H</w:t></w:r><w:r w:rsidRPr="008C6459"><w:rPr><w:rFonts w:hint="eastAsia"/><w:color w:val="FFFFFF" w:themeColor="background1"/></w:rPr><w:t>.V</w:t></w:r></w:p></w:txbxContent></v:textbox></v:shape></w:pict></mc:Fallback></mc:AlternateContent></w: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283" behindDoc="0" locked="0" layoutInCell="1" allowOverlap="1" wp14:anchorId="63D0D666" wp14:editId="21B5EF76"><wp:simplePos x="0" y="0"/><wp:positionH relativeFrom="column"><wp:posOffset>4537818</wp:posOffset></wp:positionH><wp:positionV relativeFrom="paragraph"><wp:posOffset>313690</wp:posOffset></wp:positionV><wp:extent cx="241540" cy="258793"/><wp:effectExtent l="19050" t="19050" r="25400" b="27305"/><wp:wrapNone/><wp:docPr id="635120367" name="橢圓 10"/><wp:cNvGraphicFramePr/><a:graphic xmlns:a="http://schemas.openxmlformats.org/drawingml/2006/main"><a:graphicData uri="http://schemas.microsoft.com/office/word/2010/wordprocessingShape"><wps:wsp><wps:cNvSpPr/><wps:spPr><a:xfrm><a:off x="0" y="0"/><a:ext cx="241540" cy="258793"/></a:xfrm><a:prstGeom prst="ellipse"><a:avLst/></a:prstGeom><a:noFill/><a:ln w="38100"><a:solidFill><a:srgbClr val="FF0000"/></a:solidFill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/wp:anchor></w:drawing></mc:Choice><mc:Fallback><w:pict><v:oval w14:anchorId="66367751" id="橢圓 10" o:spid="_x0000_s1026" style="position:absolute;margin-left:357.3pt;margin-top:24.7pt;width:19pt;height:20.4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" filled="f" strokecolor="red" strokeweight="3pt"><v:stroke joinstyle="miter"/></v:oval></w:pict></mc:Fallback></mc:AlternateContent></w: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277" behindDoc="0" locked="0" layoutInCell="1" allowOverlap="1" wp14:anchorId="5A9729C6" wp14:editId="7920C2FF"><wp:simplePos x="0" y="0"/><wp:positionH relativeFrom="column"><wp:posOffset>3347385</wp:posOffset></wp:positionH><wp:positionV relativeFrom="paragraph"><wp:posOffset>857502</wp:posOffset></wp:positionV><wp:extent cx="1313012" cy="0"/><wp:effectExtent l="19050" t="19050" r="1905" b="19050"/><wp:wrapNone/><wp:docPr id="224915210" name="直線接點 6"/><wp:cNvGraphicFramePr/><a:graphic xmlns:a="http://schemas.openxmlformats.org/drawingml/2006/main"><a:graphicData uri="http://schemas.microsoft.com/office/word/2010/wordprocessingShape"><wps:wsp><wps:cNvCnPr/><wps:spPr><a:xfrm flipH="1"><a:off x="0" y="0"/><a:ext cx="1313012" cy="0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/wp:anchor></w:drawing></mc:Choice><mc:Fallback><w:pict><v:line w14:anchorId="793B865C" id="直線接點 6" o:spid="_x0000_s1026" style="position:absolute;flip:x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" strokecolor="red" strokeweight="2.25pt"><v:stroke joinstyle="miter"/></v:line></w:pict></mc:Fallback></mc:AlternateContent></w: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276" behindDoc="0" locked="0" layoutInCell="1" allowOverlap="1" wp14:anchorId="1B294F69" wp14:editId="40618B10"><wp:simplePos x="0" y="0"/><wp:positionH relativeFrom="column"><wp:posOffset>4658600</wp:posOffset></wp:positionH><wp:positionV relativeFrom="paragraph"><wp:posOffset>581456</wp:posOffset></wp:positionV><wp:extent cx="0" cy="267419"/><wp:effectExtent l="19050" t="0" r="19050" b="37465"/><wp:wrapNone/><wp:docPr id="1583879856" name="直線接點 5"/><wp:cNvGraphicFramePr/><a:graphic xmlns:a="http://schemas.openxmlformats.org/drawingml/2006/main"><a:graphicData uri="http://schemas.microsoft.com/office/word/2010/wordprocessingShape"><wps:wsp><wps:cNvCnPr/><wps:spPr><a:xfrm><a:off x="0" y="0"/><a:ext cx="0" cy="267419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/wp:anchor></w:drawing></mc:Choice><mc:Fallback><w:pict><v:line w14:anchorId="5CC52A7F" id="直線接點 5" o:spid="_x0000_s1026" style="position:absolute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" strokecolor="red" strokeweight="2.25pt"><v:stroke joinstyle="miter"/></v:line></w:pict></mc:Fallback></mc:AlternateContent></w: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271" behindDoc="0" locked="0" layoutInCell="1" allowOverlap="1" wp14:anchorId="7577C899" wp14:editId="31DB4952"><wp:simplePos x="0" y="0"/><wp:positionH relativeFrom="column"><wp:posOffset>8169551</wp:posOffset></wp:positionH><wp:positionV relativeFrom="paragraph"><wp:posOffset>1267125</wp:posOffset></wp:positionV><wp:extent cx="747395" cy="357505"/><wp:effectExtent l="114300" t="0" r="14605" b="137795"/><wp:wrapNone/><wp:docPr id="1951360142" name="圓角矩形圖說文字 376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 noChangeArrowheads="1"/></wps:cNvSpPr><wps:spPr bwMode="auto"><a:xfrm><a:off x="0" y="0"/><a:ext cx="747395" cy="357505"/></a:xfrm><a:prstGeom prst="wedgeRoundRectCallout"><a:avLst><a:gd name="adj1" fmla="val -60026"/><a:gd name="adj2" fmla="val 74375"/><a:gd name="adj3" fmla="val 16667"/></a:avLst></a:prstGeom><a:solidFill><a:srgbClr val="00B0F0"/></a:solidFill><a:ln w="3175"><a:solidFill><a:srgbClr val="000000"/></a:solidFill><a:miter lim="800000"/><a:headEnd/><a:tailEnd/></a:ln></wps:spPr><wps:txbx><w:txbxContent><w:p w14:paraId="76B6D300" w14:textId="35872EE4" w:rsidR="004E665D" w:rsidRPr="00E41E25" w:rsidRDefault="004E665D" w:rsidP="004E665D"><w:pPr><w:jc w:val="center"/><w:rPr><w:rFonts w:asciiTheme="minorHAnsi" w:eastAsia="微軟正黑體" w:hAnsiTheme="minorHAnsi" w:cstheme="minorHAnsi"/><w:szCs w:val="24"/></w:rPr></w:pPr><w:r w:rsidRPr="000B4F73"><w:rPr><w:rFonts w:asciiTheme="minorHAnsi" w:eastAsia="微軟正黑體" w:hAnsiTheme="minorHAnsi" w:cstheme="minorHAnsi"/><w:szCs w:val="24"/></w:rPr><w:t>aa</w:t></w:r></w:p><w:p w14:paraId="7BEDA9BB" w14:textId="2BD731EB" w:rsidR="004C013C" w:rsidRPr="00C473DC" w:rsidRDefault="004C013C" w:rsidP="004C013C"><w:pPr><w:jc w:val="center"/><w:rPr><w:rFonts w:ascii="Arial" w:hAnsi="Arial" w:cs="Arial"/><w:b/><w:sz w:val="20"/><w:szCs w:val="28"/></w:rPr></w:pPr></w:p></w:txbxContent></wps:txbx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shape w14:anchorId="7577C899" id="圓角矩形圖說文字 376" o:spid="_x0000_s1173" type="#_x0000_t62" style="position:absolute;margin-left:643.25pt;margin-top:99.75pt;width:58.85pt;height:28.15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" adj="-2166,26865" fillcolor="#00b0f0" strokeweight=".25pt"><v:textbox><w:txbxContent><w:p w14:paraId="76B6D300" w14:textId="35872EE4" w:rsidR="004E665D" w:rsidRPr="00E41E25" w:rsidRDefault="004E665D" w:rsidP="004E665D"><w:pPr><w:jc w:val="center"/><w:rPr><w:rFonts w:asciiTheme="minorHAnsi" w:eastAsia="微軟正黑體" w:hAnsiTheme="minorHAnsi" w:cstheme="minorHAnsi"/><w:szCs w:val="24"/></w:rPr></w:pPr><w:r w:rsidRPr="000B4F73"><w:rPr><w:rFonts w:asciiTheme="minorHAnsi" w:eastAsia="微軟正黑體" w:hAnsiTheme="minorHAnsi" w:cstheme="minorHAnsi"/><w:szCs w:val="24"/></w:rPr><w:t>aa</w:t></w:r></w:p><w:p w14:paraId="7BEDA9BB" w14:textId="2BD731EB" w:rsidR="004C013C" w:rsidRPr="00C473DC" w:rsidRDefault="004C013C" w:rsidP="004C013C"><w:pPr><w:jc w:val="center"/><w:rPr><w:rFonts w:ascii="Arial" w:hAnsi="Arial" w:cs="Arial"/><w:b/><w:sz w:val="20"/><w:szCs w:val="28"/></w:rPr></w:pPr></w:p></w:txbxContent></v:textbox></v:shape></w:pict></mc:Fallback></mc:AlternateContent></w:r></w:p><w:p w14:paraId="2DA959CF" w14:textId="77777777" w:rsidR="00A75294" w:rsidRPr="00A75294" w:rsidRDefault="00A75294" w:rsidP="00A75294"><w:pPr><w:rPr><w:rFonts w:asciiTheme="minorHAnsi" w:eastAsia="微軟正黑體" w:hAnsiTheme="minorHAnsi" w:cstheme="minorHAnsi"/><w:sz w:val="28"/><w:szCs w:val="28"/></w:rPr></w:pPr></w:p><w:p w14:paraId="3FC7EEBA" w14:textId="77777777" w:rsidR="00A75294" w:rsidRPr="00A75294" w:rsidRDefault="00A75294" w:rsidP="00A75294"><w:pPr><w:rPr><w:rFonts w:asciiTheme="minorHAnsi" w:eastAsia="微軟正黑體" w:hAnsiTheme="minorHAnsi" w:cstheme="minorHAnsi"/><w:sz w:val="28"/><w:szCs w:val="28"/></w:rPr></w:pPr></w:p><w:p w14:paraId="433BF5C4" w14:textId="77777777" w:rsidR="00A75294" w:rsidRPr="00A75294" w:rsidRDefault="00A75294" w:rsidP="00A75294"><w:pPr><w:rPr><w:rFonts w:asciiTheme="minorHAnsi" w:eastAsia="微軟正黑體" w:hAnsiTheme="minorHAnsi" w:cstheme="minorHAnsi"/><w:sz w:val="28"/><w:szCs w:val="28"/></w:rPr></w:pPr></w:p><w:p w14:paraId="190E6FCE" w14:textId="77777777" w:rsidR="00A75294" w:rsidRPr="00A75294" w:rsidRDefault="00A75294" w:rsidP="00A75294"><w:pPr><w:rPr><w:rFonts w:asciiTheme="minorHAnsi" w:eastAsia="微軟正黑體" w:hAnsiTheme="minorHAnsi" w:cstheme="minorHAnsi"/><w:sz w:val="28"/><w:szCs w:val="28"/></w:rPr></w:pPr></w:p><w:p w14:paraId="19CC5E1D" w14:textId="083B9F17" w:rsidR="00A75294" w:rsidRPr="00A75294" w:rsidRDefault="00C958BB" w:rsidP="00A75294"><w:pPr><w:rPr><w:rFonts w:asciiTheme="minorHAnsi" w:eastAsia="微軟正黑體" w:hAnsiTheme="minorHAnsi" w:cstheme="minorHAnsi"/><w:sz w:val="28"/><w:szCs w:val="28"/></w:rPr></w:pPr><w:r><w:rPr><w:rFonts w:ascii="微軟正黑體" w:eastAsia="微軟正黑體" w:hAnsi="微軟正黑體" w:cs="Arial"/><w:noProof/></w:rPr><mc:AlternateContent><mc:Choice Requires="wps"><w:drawing><wp:anchor distT="0" distB="0" distL="114300" distR="114300" simplePos="0" relativeHeight="251658345" behindDoc="0" locked="0" layoutInCell="1" allowOverlap="1" wp14:anchorId="740889CA" wp14:editId="02AC71D2"><wp:simplePos x="0" y="0"/><wp:positionH relativeFrom="column"><wp:posOffset>4984750</wp:posOffset></wp:positionH><wp:positionV relativeFrom="paragraph"><wp:posOffset>125095</wp:posOffset></wp:positionV><wp:extent cx="2520000" cy="1908000"/><wp:effectExtent l="0" t="0" r="0" b="0"/><wp:wrapNone/><wp:docPr id="2107938852" name="文字方塊 287"/><wp:cNvGraphicFramePr/><a:graphic xmlns:a="http://schemas.openxmlformats.org/drawingml/2006/main"><a:graphicData uri="http://schemas.microsoft.com/office/word/2010/wordprocessingShape"><wps:wsp><wps:cNvSpPr txBox="1"/><wps:spPr><a:xfrm><a:off x="0" y="0"/><a:ext cx="2520000" cy="1908000"/></a:xfrm><a:prstGeom prst="rect"><a:avLst/></a:prstGeom><a:noFill/><a:ln w="6350"><a:noFill/></a:ln></wps:spPr><wps:txbx><w:txbxContent><w:p w14:paraId="777F5CDC" w14:textId="77777777" w:rsidR="00C958BB" w:rsidRDefault="00C958BB" w:rsidP="00C958BB"><w:pPr><w:jc w:val="center"/></w:pPr><w:r w:rsidRPr="0015340B"><w:t></w:t></w: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740889CA" id="_x0000_s1174" type="#_x0000_t202" style="position:absolute;margin-left:392.5pt;margin-top:9.85pt;width:198.45pt;height:150.25pt;z-index:2516583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" filled="f" stroked="f" strokeweight=".5pt"><v:textbox><w:txbxContent><w:p w14:paraId="777F5CDC" w14:textId="77777777" w:rsidR="00C958BB" w:rsidRDefault="00C958BB" w:rsidP="00C958BB"><w:pPr><w:jc w:val="center"/></w:pPr><w:r w:rsidRPr="0015340B"><w:t></w:t></w:r></w:p></w:txbxContent></v:textbox></v:shape></w:pict></mc:Fallback></mc:AlternateContent></w:r></w:p><w:p w14:paraId="691CE997" w14:textId="166A5495" w:rsidR="00A75294" w:rsidRPr="00A75294" w:rsidRDefault="00A75294" w:rsidP="00A75294"><w:pPr><w:tabs><w:tab w:val="left" w:pos="1005"/></w:tabs><w:rPr><w:rFonts w:asciiTheme="minorHAnsi" w:eastAsia="微軟正黑體" w:hAnsiTheme="minorHAnsi" w:cstheme="minorHAnsi"/><w:sz w:val="28"/><w:szCs w:val="28"/></w:rPr></w:pPr></w:p></w:tc></w:tr></w:tbl><w:p><w:pPr><w:spacing w:before="0" w:after="0" w:line="40" w:lineRule="exact"/></w:pPr></w:p><w:tbl><w:tblPr><w:tblW w:w="1513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1E0" w:firstRow="1" w:lastRow="1" w:firstColumn="1" w:lastColumn="1" w:noHBand="0" w:noVBand="0"/></w:tblPr><w:tblGrid><w:gridCol w:w="111"/><w:gridCol w:w="705"/><w:gridCol w:w="1538"/><w:gridCol w:w="710"/><w:gridCol w:w="720"/><w:gridCol w:w="818"/><w:gridCol w:w="1301"/><w:gridCol w:w="828"/><w:gridCol w:w="837"/><w:gridCol w:w="938"/><w:gridCol w:w="1183"/><w:gridCol w:w="828"/><w:gridCol w:w="835"/><w:gridCol w:w="940"/><w:gridCol w:w="1183"/><w:gridCol w:w="828"/><w:gridCol w:w="828"/><w:gridCol w:w="7"/></w:tblGrid><w:tr w:rsidR="00BB72E9" w:rsidRPr="00E41E25" w14:paraId="0C607AF3" w14:textId="77777777" w:rsidTr="002B43EC"><w:trPr><w:trHeight w:val="546"/></w:trPr><w:tc><w:tcPr><w:tcW w:w="15138" w:type="dxa"/><w:gridSpan w:val="18"/><w:tcBorders><w:bottom w:val="single" w:sz="4" w:space="0" w:color="auto"/></w:tcBorders><w:shd w:val="clear" w:color="auto" w:fill="E6E6E6"/></w:tcPr><w:p w14:paraId="50C0B805" w14:textId="77777777" w:rsidR="00BB72E9" w:rsidRPr="00E41E25" w:rsidRDefault="00BB72E9" w:rsidP="00523301"><w:pPr><w:pageBreakBefore/><w:pStyle w:val="1"/><w:jc w:val="center"/><w:rPr><w:rFonts w:asciiTheme="minorHAnsi" w:eastAsia="微軟正黑體" w:hAnsiTheme="minorHAnsi" w:cstheme="minorHAnsi"/><w:szCs w:val="32"/></w:rPr></w:pPr><w:r w:rsidRPr="00E41E25"><w:rPr><w:rFonts w:asciiTheme="minorHAnsi" w:eastAsia="微軟正黑體" w:hAnsiTheme="minorHAnsi" w:cstheme="minorHAnsi"/><w:szCs w:val="32"/></w:rPr></w:r><w:r w:rsidRPr="00E41E25"><w:rPr><w:rFonts w:asciiTheme="minorHAnsi" w:eastAsia="微軟正黑體" w:hAnsiTheme="minorHAnsi" w:cstheme="minorHAnsi"/><w:b/><w:szCs w:val="32"/></w:rPr><w:t>十三、T1 Hi-pot</w:t></w:r><w:r w:rsidRPr="00E41E25"><w:rPr><w:rFonts w:asciiTheme="minorHAnsi" w:eastAsia="微軟正黑體" w:hAnsiTheme="minorHAnsi" w:cstheme="minorHAnsi"/><w:b/><w:szCs w:val="32"/></w:rPr><w:t>測試作業</w:t></w:r></w:p></w:tc></w:tr><w:tr w:rsidR="00BB72E9" w:rsidRPr="00E41E25" w14:paraId="3F563EFE" w14:textId="77777777" w:rsidTr="002B43EC"><w:trPr><w:trHeight w:val="7572"/></w:trPr><w:tc><w:tcPr><w:tcW w:w="15138" w:type="dxa"/><w:gridSpan w:val="18"/><w:tcBorders><w:top w:val="single" w:sz="4" w:space="0" w:color="auto"/><w:bottom w:val="single" w:sz="4" w:space="0" w:color="auto"/></w:tcBorders></w:tcPr><w:p w14:paraId="6C597BAA" w14:textId="77777777" w:rsidR="0001548F" w:rsidRPr="00E41E25" w:rsidRDefault="0001548F" w:rsidP="0001548F"><w:pPr><w:jc w:val="both"/><w:rPr><w:rFonts w:asciiTheme="minorHAnsi" w:eastAsia="微軟正黑體" w:hAnsiTheme="minorHAnsi" w:cstheme="minorHAnsi"/><w:b/><w:sz w:val="32"/><w:szCs w:val="32"/></w:rPr></w:pPr><w:r w:rsidRPr="00E41E25"><w:rPr><w:rFonts w:asciiTheme="minorHAnsi" w:eastAsia="微軟正黑體" w:hAnsiTheme="minorHAnsi" w:cstheme="minorHAnsi"/><w:b/><w:sz w:val="32"/><w:szCs w:val="32"/></w:rPr><w:t>儀器操作請參照</w:t></w:r><w:hyperlink r:id="rId87" w:tgtFrame="mainFrame" w:history="1"><w:r w:rsidRPr="00E41E25"><w:rPr><w:rFonts w:asciiTheme="minorHAnsi" w:eastAsia="微軟正黑體" w:hAnsiTheme="minorHAnsi" w:cstheme="minorHAnsi"/><w:b/><w:sz w:val="32"/><w:szCs w:val="32"/></w:rPr><w:t>HQ-PT-W-046</w:t></w:r></w:hyperlink><w:r w:rsidRPr="00E41E25"><w:rPr><w:rFonts w:asciiTheme="minorHAnsi" w:eastAsia="微軟正黑體" w:hAnsiTheme="minorHAnsi" w:cstheme="minorHAnsi"/><w:b/><w:sz w:val="32"/><w:szCs w:val="32"/></w:rPr><w:t xml:space="preserve">  </w:t></w:r><w:r w:rsidRPr="00E41E25"><w:rPr><w:rFonts w:asciiTheme="minorHAnsi" w:eastAsia="微軟正黑體" w:hAnsiTheme="minorHAnsi" w:cstheme="minorHAnsi"/><w:b/><w:sz w:val="32"/><w:szCs w:val="32"/></w:rPr><w:t>自動化程式使用請參照</w:t></w:r><w:r w:rsidRPr="00E41E25"><w:rPr><w:rFonts w:asciiTheme="minorHAnsi" w:eastAsia="微軟正黑體" w:hAnsiTheme="minorHAnsi" w:cstheme="minorHAnsi"/><w:b/><w:sz w:val="32"/><w:szCs w:val="32"/></w:rPr><w:t>PT-W-03021</w:t></w:r></w:p><w:p w14:paraId="3FEA1C39" w14:textId="77777777" w:rsidR="0001548F" w:rsidRPr="00E41E25" w:rsidRDefault="0001548F"><w:pPr><w:numPr><w:ilvl w:val="0"/><w:numId w:val="2"/></w:numPr><w:jc w:val="both"/><w:rPr><w:rFonts w:asciiTheme="minorHAnsi" w:eastAsia="微軟正黑體" w:hAnsiTheme="minorHAnsi" w:cstheme="minorHAnsi"/><w:b/><w:sz w:val="32"/><w:szCs w:val="32"/></w:rPr></w:pPr><w:r w:rsidRPr="00E41E25"><w:rPr><w:rFonts w:asciiTheme="minorHAnsi" w:eastAsia="微軟正黑體" w:hAnsiTheme="minorHAnsi" w:cstheme="minorHAnsi"/><w:b/><w:sz w:val="32"/><w:szCs w:val="32"/></w:rPr><w:t>安全注意事項</w:t></w:r><w:r w:rsidRPr="00E41E25"><w:rPr><w:rFonts w:asciiTheme="minorHAnsi" w:eastAsia="微軟正黑體" w:hAnsiTheme="minorHAnsi" w:cstheme="minorHAnsi"/><w:b/><w:sz w:val="32"/><w:szCs w:val="32"/></w:rPr><w:t>:</w:t></w:r></w:p><w:p w14:paraId="13498D1A" w14:textId="77777777" w:rsidR="0001548F" w:rsidRPr="00E41E25" w:rsidRDefault="0001548F"><w:pPr><w:numPr><w:ilvl w:val="0"/><w:numId w:val="2"/></w:numPr><w:ind w:leftChars="200" w:left="840"/><w:jc w:val="both"/><w:rPr><w:rFonts w:asciiTheme="minorHAnsi" w:eastAsia="微軟正黑體" w:hAnsiTheme="minorHAnsi" w:cstheme="minorHAnsi"/><w:b/><w:sz w:val="32"/><w:szCs w:val="32"/></w:rPr></w:pPr><w:r w:rsidRPr="00E41E25"><w:rPr><w:rFonts w:asciiTheme="minorHAnsi" w:eastAsia="微軟正黑體" w:hAnsiTheme="minorHAnsi" w:cstheme="minorHAnsi"/><w:b/><w:sz w:val="32"/><w:szCs w:val="32"/></w:rPr><w:t>待測品不得通電</w:t></w:r></w:p><w:p w14:paraId="07B6E27C" w14:textId="77777777" w:rsidR="0001548F" w:rsidRPr="00E41E25" w:rsidRDefault="0001548F"><w:pPr><w:numPr><w:ilvl w:val="0"/><w:numId w:val="2"/></w:numPr><w:ind w:leftChars="200" w:left="840"/><w:jc w:val="both"/><w:rPr><w:rFonts w:asciiTheme="minorHAnsi" w:eastAsia="微軟正黑體" w:hAnsiTheme="minorHAnsi" w:cstheme="minorHAnsi"/><w:b/><w:sz w:val="32"/><w:szCs w:val="32"/></w:rPr></w:pPr><w:r w:rsidRPr="00E41E25"><w:rPr><w:rFonts w:asciiTheme="minorHAnsi" w:eastAsia="微軟正黑體" w:hAnsiTheme="minorHAnsi" w:cstheme="minorHAnsi"/><w:b/><w:sz w:val="32"/><w:szCs w:val="32"/></w:rPr><w:t>高壓測試中不得碰觸測試</w:t></w:r></w:p><w:p w14:paraId="0E1B5FD4" w14:textId="77777777" w:rsidR="0001548F" w:rsidRPr="00E41E25" w:rsidRDefault="0001548F"><w:pPr><w:numPr><w:ilvl w:val="0"/><w:numId w:val="2"/></w:numPr><w:jc w:val="both"/><w:rPr><w:rFonts w:asciiTheme="minorHAnsi" w:eastAsia="微軟正黑體" w:hAnsiTheme="minorHAnsi" w:cstheme="minorHAnsi"/><w:b/><w:sz w:val="32"/><w:szCs w:val="32"/></w:rPr></w:pPr><w:r w:rsidRPr="00E41E25"><w:rPr><w:rFonts w:asciiTheme="minorHAnsi" w:eastAsia="微軟正黑體" w:hAnsiTheme="minorHAnsi" w:cstheme="minorHAnsi"/><w:b/><w:sz w:val="32"/><w:szCs w:val="32"/></w:rPr><w:t>物件及其連接物件使用夾具連接測試點</w:t></w:r></w:p><w:p w14:paraId="4B380502" w14:textId="77777777" w:rsidR="0001548F" w:rsidRPr="00E41E25" w:rsidRDefault="0001548F"><w:pPr><w:numPr><w:ilvl w:val="0"/><w:numId w:val="2"/></w:numPr><w:jc w:val="both"/><w:rPr><w:rFonts w:asciiTheme="minorHAnsi" w:eastAsia="微軟正黑體" w:hAnsiTheme="minorHAnsi" w:cstheme="minorHAnsi"/><w:b/><w:sz w:val="32"/><w:szCs w:val="32"/></w:rPr></w:pPr><w:r w:rsidRPr="00E41E25"><w:rPr><w:rFonts w:asciiTheme="minorHAnsi" w:eastAsia="微軟正黑體" w:hAnsiTheme="minorHAnsi" w:cstheme="minorHAnsi"/><w:b/><w:sz w:val="32"/><w:szCs w:val="32"/></w:rPr><w:t>作業人員手戴防護手套</w:t></w:r></w:p><w:p w14:paraId="3F24F205" w14:textId="77777777" w:rsidR="0001548F" w:rsidRPr="00E41E25" w:rsidRDefault="0001548F"><w:pPr><w:numPr><w:ilvl w:val="0"/><w:numId w:val="2"/></w:numPr><w:jc w:val="both"/><w:rPr><w:rFonts w:asciiTheme="minorHAnsi" w:eastAsia="微軟正黑體" w:hAnsiTheme="minorHAnsi" w:cstheme="minorHAnsi"/><w:b/><w:sz w:val="32"/><w:szCs w:val="32"/></w:rPr></w:pPr><w:r w:rsidRPr="00E41E25"><w:rPr><w:rFonts w:asciiTheme="minorHAnsi" w:eastAsia="微軟正黑體" w:hAnsiTheme="minorHAnsi" w:cstheme="minorHAnsi"/><w:b/><w:sz w:val="32"/><w:szCs w:val="32"/></w:rPr><w:t>UL</w:t></w:r><w:r w:rsidRPr="00E41E25"><w:rPr><w:rFonts w:asciiTheme="minorHAnsi" w:eastAsia="微軟正黑體" w:hAnsiTheme="minorHAnsi" w:cstheme="minorHAnsi"/><w:b/><w:sz w:val="32"/><w:szCs w:val="32"/></w:rPr><w:t>測試儀輸出電壓</w:t></w:r><w:r w:rsidRPr="00E41E25"><w:rPr><w:rFonts w:asciiTheme="minorHAnsi" w:eastAsia="微軟正黑體" w:hAnsiTheme="minorHAnsi" w:cstheme="minorHAnsi"/><w:b/><w:sz w:val="32"/><w:szCs w:val="32"/></w:rPr><w:t xml:space="preserve"> </w:t></w:r></w:p><w:p w14:paraId="076590EC" w14:textId="77777777" w:rsidR="0001548F" w:rsidRPr="00E41E25" w:rsidRDefault="0001548F" w:rsidP="0001548F"><w:pPr><w:ind w:firstLineChars="200" w:firstLine="640"/><w:jc w:val="both"/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w:highlight w:val="red"/></w:rPr><w:t xml:space="preserve">P to S : </w:t></w:r><w:r w:rsidRPr="00E41E25"><w:rPr><w:rFonts w:asciiTheme="minorHAnsi" w:eastAsia="微軟正黑體" w:hAnsiTheme="minorHAnsi" w:cstheme="minorHAnsi"/><w:sz w:val="32"/><w:szCs w:val="32"/><w:highlight w:val="red"/><w:u w:val="single"/></w:rPr><w:t xml:space="preserve">4.242K </w:t></w:r><w:r w:rsidRPr="00E41E25"><w:rPr><w:rFonts w:asciiTheme="minorHAnsi" w:eastAsia="微軟正黑體" w:hAnsiTheme="minorHAnsi" w:cstheme="minorHAnsi"/><w:sz w:val="32"/><w:szCs w:val="32"/><w:highlight w:val="red"/></w:rPr><w:t xml:space="preserve">Vdc for </w:t></w:r><w:r w:rsidRPr="00E41E25"><w:rPr><w:rFonts w:asciiTheme="minorHAnsi" w:eastAsia="微軟正黑體" w:hAnsiTheme="minorHAnsi" w:cstheme="minorHAnsi"/><w:sz w:val="32"/><w:szCs w:val="32"/><w:highlight w:val="red"/><w:u w:val="single"/></w:rPr><w:t xml:space="preserve">  1  </w:t></w:r><w:r w:rsidRPr="00E41E25"><w:rPr><w:rFonts w:asciiTheme="minorHAnsi" w:eastAsia="微軟正黑體" w:hAnsiTheme="minorHAnsi" w:cstheme="minorHAnsi"/><w:sz w:val="32"/><w:szCs w:val="32"/><w:highlight w:val="red"/></w:rPr><w:t>second.</w:t></w:r></w:p><w:p w14:paraId="5E755ED0" w14:textId="77777777" w:rsidR="0001548F" w:rsidRPr="00E41E25" w:rsidRDefault="0001548F"><w:pPr><w:numPr><w:ilvl w:val="0"/><w:numId w:val="2"/></w:numPr><w:jc w:val="both"/><w:rPr><w:rFonts w:asciiTheme="minorHAnsi" w:eastAsia="微軟正黑體" w:hAnsiTheme="minorHAnsi" w:cstheme="minorHAnsi"/><w:b/><w:sz w:val="32"/><w:szCs w:val="32"/></w:rPr></w:pPr><w:r w:rsidRPr="00E41E25"><w:rPr><w:rFonts w:asciiTheme="minorHAnsi" w:eastAsia="微軟正黑體" w:hAnsiTheme="minorHAnsi" w:cstheme="minorHAnsi"/><w:b/><w:sz w:val="32"/><w:szCs w:val="32"/></w:rPr><w:t>按綠色</w:t></w:r><w:r w:rsidRPr="00E41E25"><w:rPr><w:rFonts w:asciiTheme="minorHAnsi" w:eastAsia="微軟正黑體" w:hAnsiTheme="minorHAnsi" w:cstheme="minorHAnsi"/><w:b/><w:sz w:val="32"/><w:szCs w:val="32"/></w:rPr><w:t>TEST</w:t></w:r><w:r w:rsidRPr="00E41E25"><w:rPr><w:rFonts w:asciiTheme="minorHAnsi" w:eastAsia="微軟正黑體" w:hAnsiTheme="minorHAnsi" w:cstheme="minorHAnsi"/><w:b/><w:sz w:val="32"/><w:szCs w:val="32"/></w:rPr><w:t>按鈕即開始測試</w:t></w:r></w:p><w:p w14:paraId="57C32A6D" w14:textId="77777777" w:rsidR="0001548F" w:rsidRPr="00E41E25" w:rsidRDefault="0001548F"><w:pPr><w:numPr><w:ilvl w:val="0"/><w:numId w:val="2"/></w:numPr><w:ind w:firstLineChars="150" w:firstLine="480"/><w:jc w:val="both"/><w:rPr><w:rFonts w:asciiTheme="minorHAnsi" w:eastAsia="微軟正黑體" w:hAnsiTheme="minorHAnsi" w:cstheme="minorHAnsi"/><w:b/><w:sz w:val="32"/><w:szCs w:val="32"/></w:rPr></w:pPr><w:r w:rsidRPr="00E41E25"><w:rPr><w:rFonts w:asciiTheme="minorHAnsi" w:eastAsia="微軟正黑體" w:hAnsiTheme="minorHAnsi" w:cstheme="minorHAnsi"/><w:b/><w:noProof/><w:sz w:val="32"/><w:szCs w:val="32"/></w:rPr><w:drawing><wp:inline distT="0" distB="0" distL="0" distR="0" wp14:anchorId="1C3358B8" wp14:editId="55772025"><wp:extent cx="1852930" cy="970280"/><wp:effectExtent l="0" t="0" r="0" b="1270"/><wp:docPr id="1628" name="圖片 1628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圖片 2"/><pic:cNvPicPr><a:picLocks noChangeAspect="1" noChangeArrowheads="1"/></pic:cNvPicPr></pic:nvPicPr><pic:blipFill><a:blip r:embed="rId88" cstate="email"><a:extLst><a:ext uri="{28A0092B-C50C-407E-A947-70E740481C1C}"><a14:useLocalDpi xmlns:a14="http://schemas.microsoft.com/office/drawing/2010/main"/></a:ext></a:extLst></a:blip><a:srcRect/><a:stretch><a:fillRect/></a:stretch></pic:blipFill><pic:spPr bwMode="auto"><a:xfrm><a:off x="0" y="0"/><a:ext cx="1852930" cy="970280"/></a:xfrm><a:prstGeom prst="rect"><a:avLst/></a:prstGeom><a:noFill/><a:ln><a:noFill/></a:ln></pic:spPr></pic:pic></a:graphicData></a:graphic></wp:inline></w:drawing></w:r><w:r w:rsidRPr="00E41E25"><w:rPr><w:rFonts w:asciiTheme="minorHAnsi" w:eastAsia="微軟正黑體" w:hAnsiTheme="minorHAnsi" w:cstheme="minorHAnsi"/><w:b/><w:sz w:val="32"/><w:szCs w:val="32"/></w:rPr><w:t xml:space="preserve"> </w:t></w:r></w:p><w:p w14:paraId="753F81C5" w14:textId="77777777" w:rsidR="0001548F" w:rsidRPr="00E41E25" w:rsidRDefault="0001548F"><w:pPr><w:numPr><w:ilvl w:val="0"/><w:numId w:val="2"/></w:numPr><w:jc w:val="both"/><w:rPr><w:rFonts w:asciiTheme="minorHAnsi" w:eastAsia="微軟正黑體" w:hAnsiTheme="minorHAnsi" w:cstheme="minorHAnsi"/><w:b/><w:sz w:val="32"/><w:szCs w:val="32"/></w:rPr></w:pPr><w:r w:rsidRPr="00E41E25"><w:rPr><w:rFonts w:asciiTheme="minorHAnsi" w:eastAsia="微軟正黑體" w:hAnsiTheme="minorHAnsi" w:cstheme="minorHAnsi"/><w:b/><w:sz w:val="32"/><w:szCs w:val="32"/></w:rPr><w:t>亮綠燈</w:t></w:r><w:r w:rsidRPr="00E41E25"><w:rPr><w:rFonts w:asciiTheme="minorHAnsi" w:eastAsia="微軟正黑體" w:hAnsiTheme="minorHAnsi" w:cstheme="minorHAnsi"/><w:b/><w:sz w:val="32"/><w:szCs w:val="32"/></w:rPr><w:t xml:space="preserve">, </w:t></w:r><w:r w:rsidRPr="00E41E25"><w:rPr><w:rFonts w:asciiTheme="minorHAnsi" w:eastAsia="微軟正黑體" w:hAnsiTheme="minorHAnsi" w:cstheme="minorHAnsi"/><w:b/><w:sz w:val="32"/><w:szCs w:val="32"/></w:rPr><w:t>短音即</w:t></w:r><w:r w:rsidRPr="00E41E25"><w:rPr><w:rFonts w:asciiTheme="minorHAnsi" w:eastAsia="微軟正黑體" w:hAnsiTheme="minorHAnsi" w:cstheme="minorHAnsi"/><w:b/><w:sz w:val="32"/><w:szCs w:val="32"/></w:rPr><w:t xml:space="preserve">,Pass! </w:t></w:r></w:p><w:p w14:paraId="20624B2B" w14:textId="77777777" w:rsidR="0001548F" w:rsidRPr="00E41E25" w:rsidRDefault="0001548F"><w:pPr><w:numPr><w:ilvl w:val="0"/><w:numId w:val="2"/></w:numPr><w:jc w:val="both"/><w:rPr><w:rFonts w:asciiTheme="minorHAnsi" w:eastAsia="微軟正黑體" w:hAnsiTheme="minorHAnsi" w:cstheme="minorHAnsi"/><w:b/><w:sz w:val="32"/><w:szCs w:val="32"/></w:rPr></w:pPr><w:r w:rsidRPr="00E41E25"><w:rPr><w:rFonts w:asciiTheme="minorHAnsi" w:eastAsia="微軟正黑體" w:hAnsiTheme="minorHAnsi" w:cstheme="minorHAnsi"/><w:b/><w:sz w:val="32"/><w:szCs w:val="32"/></w:rPr><w:t>亮紅燈</w:t></w:r><w:r w:rsidRPr="00E41E25"><w:rPr><w:rFonts w:asciiTheme="minorHAnsi" w:eastAsia="微軟正黑體" w:hAnsiTheme="minorHAnsi" w:cstheme="minorHAnsi"/><w:b/><w:sz w:val="32"/><w:szCs w:val="32"/></w:rPr><w:t>,</w:t></w:r><w:r w:rsidRPr="00E41E25"><w:rPr><w:rFonts w:asciiTheme="minorHAnsi" w:eastAsia="微軟正黑體" w:hAnsiTheme="minorHAnsi" w:cstheme="minorHAnsi"/><w:b/><w:sz w:val="32"/><w:szCs w:val="32"/></w:rPr><w:t>長音即</w:t></w:r><w:r w:rsidRPr="00E41E25"><w:rPr><w:rFonts w:asciiTheme="minorHAnsi" w:eastAsia="微軟正黑體" w:hAnsiTheme="minorHAnsi" w:cstheme="minorHAnsi"/><w:b/><w:sz w:val="32"/><w:szCs w:val="32"/></w:rPr><w:t>NG!!!</w:t></w:r></w:p><w:p w14:paraId="75EA79F9" w14:textId="77777777" w:rsidR="00BB72E9" w:rsidRPr="00E41E25" w:rsidRDefault="0001548F"><w:pPr><w:numPr><w:ilvl w:val="0"/><w:numId w:val="2"/></w:numPr><w:rPr><w:rFonts w:asciiTheme="minorHAnsi" w:eastAsia="微軟正黑體" w:hAnsiTheme="minorHAnsi" w:cstheme="minorHAnsi"/><w:b/><w:sz w:val="32"/><w:szCs w:val="32"/></w:rPr></w:pPr><w:r w:rsidRPr="00E41E25"><w:rPr><w:rFonts w:asciiTheme="minorHAnsi" w:eastAsia="微軟正黑體" w:hAnsiTheme="minorHAnsi" w:cstheme="minorHAnsi"/><w:b/><w:sz w:val="32"/><w:szCs w:val="32"/></w:rPr><w:t>按紅色</w:t></w:r><w:r w:rsidRPr="00E41E25"><w:rPr><w:rFonts w:asciiTheme="minorHAnsi" w:eastAsia="微軟正黑體" w:hAnsiTheme="minorHAnsi" w:cstheme="minorHAnsi"/><w:b/><w:sz w:val="32"/><w:szCs w:val="32"/></w:rPr><w:t>"RESET"</w:t></w:r><w:r w:rsidRPr="00E41E25"><w:rPr><w:rFonts w:asciiTheme="minorHAnsi" w:eastAsia="微軟正黑體" w:hAnsiTheme="minorHAnsi" w:cstheme="minorHAnsi"/><w:b/><w:sz w:val="32"/><w:szCs w:val="32"/></w:rPr><w:t>按鈕後</w:t></w:r><w:r w:rsidRPr="00E41E25"><w:rPr><w:rFonts w:asciiTheme="minorHAnsi" w:eastAsia="微軟正黑體" w:hAnsiTheme="minorHAnsi" w:cstheme="minorHAnsi"/><w:b/><w:sz w:val="32"/><w:szCs w:val="32"/></w:rPr><w:t>,</w:t></w:r><w:r w:rsidRPr="00E41E25"><w:rPr><w:rFonts w:asciiTheme="minorHAnsi" w:eastAsia="微軟正黑體" w:hAnsiTheme="minorHAnsi" w:cstheme="minorHAnsi"/><w:b/><w:sz w:val="32"/><w:szCs w:val="32"/></w:rPr><w:t>再將測試線拆除</w:t></w:r></w:p></w:tc></w:tr></w:tbl><w:p><w:pPr><w:spacing w:before="0" w:after="0" w:line="40" w:lineRule="exact"/></w:pPr></w:p><w:tbl><w:tblPr><w:tblW w:w="1513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1E0" w:firstRow="1" w:lastRow="1" w:firstColumn="1" w:lastColumn="1" w:noHBand="0" w:noVBand="0"/></w:tblPr><w:tblGrid><w:gridCol w:w="710"/><w:gridCol w:w="1550"/><w:gridCol w:w="715"/><w:gridCol w:w="725"/><w:gridCol w:w="825"/><w:gridCol w:w="1312"/><w:gridCol w:w="835"/><w:gridCol w:w="844"/><w:gridCol w:w="945"/><w:gridCol w:w="1192"/><w:gridCol w:w="835"/><w:gridCol w:w="842"/><w:gridCol w:w="947"/><w:gridCol w:w="1192"/><w:gridCol w:w="835"/><w:gridCol w:w="834"/></w:tblGrid><w:tr w:rsidR="002B43EC" w:rsidRPr="00E41E25" w14:paraId="308700A2" w14:textId="77777777" w:rsidTr="002B43EC"><w:trPr><w:gridAfter w:val="2"/><w:wAfter w:w="119" w:type="dxa"/><w:trHeight w:val="546"/></w:trPr><w:tc><w:tcPr><w:tcW w:w="15138" w:type="dxa"/><w:gridSpan w:val="16"/><w:tcBorders><w:bottom w:val="single" w:sz="4" w:space="0" w:color="auto"/></w:tcBorders><w:shd w:val="clear" w:color="auto" w:fill="E6E6E6"/></w:tcPr><w:p w14:paraId="5B42E639" w14:textId="77777777" w:rsidR="002B43EC" w:rsidRPr="00E41E25" w:rsidRDefault="002B43EC" w:rsidP="002B43EC"><w:pPr><w:pageBreakBefore/><w:pStyle w:val="af2"/><w:ind w:leftChars="0"/><w:jc w:val="center"/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/w:rPr></w:r><w:r w:rsidRPr="00E41E25"><w:rPr><w:rFonts w:asciiTheme="minorHAnsi" w:eastAsia="微軟正黑體" w:hAnsiTheme="minorHAnsi" w:cstheme="minorHAnsi"/><w:b/><w:sz w:val="32"/><w:szCs w:val="32"/></w:rPr><w:t>十四、T2 Burn-in</w:t></w:r><w:r w:rsidRPr="00E41E25"><w:rPr><w:rFonts w:asciiTheme="minorHAnsi" w:eastAsia="微軟正黑體" w:hAnsiTheme="minorHAnsi" w:cstheme="minorHAnsi"/><w:b/><w:sz w:val="32"/><w:szCs w:val="32"/></w:rPr><w:t>治具</w:t></w:r></w:p></w:tc></w:tr><w:tr w:rsidR="002B43EC" w:rsidRPr="00E41E25" w14:paraId="76AA7306" w14:textId="77777777" w:rsidTr="006B7ADB"><w:trPr><w:gridAfter w:val="1"/><w:wAfter w:w="113" w:type="dxa"/><w:trHeight w:val="2843"/></w:trPr><w:tc><w:tcPr><w:tcW w:w="3700" w:type="dxa"/><w:gridSpan w:val="4"/><w:tcBorders><w:top w:val="single" w:sz="12" w:space="0" w:color="auto"/></w:tcBorders><w:vAlign w:val="center"/></w:tcPr><w:p w14:paraId="46301E38" w14:textId="3A56D834" w:rsidR="002B43EC" w:rsidRPr="00E41E25" w:rsidRDefault="00AB611F" w:rsidP="006B7ADB"><w:pPr><w:jc w:val="center"/><w:rPr><w:rFonts w:asciiTheme="minorHAnsi" w:eastAsia="微軟正黑體" w:hAnsiTheme="minorHAnsi" w:cstheme="minorHAnsi"/></w:rPr></w:pPr><w:r w:rsidRPr="00AB611F"><w:rPr><w:rFonts w:asciiTheme="minorHAnsi" w:eastAsia="微軟正黑體" w:hAnsiTheme="minorHAnsi" w:cstheme="minorHAnsi"/></w:rPr><w:t></w:t></w:r></w:p></w:tc><w:tc><w:tcPr><w:tcW w:w="3816" w:type="dxa"/><w:gridSpan w:val="4"/><w:tcBorders><w:top w:val="single" w:sz="12" w:space="0" w:color="auto"/></w:tcBorders><w:vAlign w:val="center"/></w:tcPr><w:p w14:paraId="3F041C3E" w14:textId="012C8A1C" w:rsidR="002B43EC" w:rsidRPr="00E41E25" w:rsidRDefault="00AB611F" w:rsidP="006B7ADB"><w:pPr><w:jc w:val="center"/><w:rPr><w:rFonts w:asciiTheme="minorHAnsi" w:eastAsia="微軟正黑體" w:hAnsiTheme="minorHAnsi" w:cstheme="minorHAnsi"/></w:rPr></w:pPr><w:r w:rsidRPr="00AB611F"><w:rPr><w:rFonts w:asciiTheme="minorHAnsi" w:eastAsia="微軟正黑體" w:hAnsiTheme="minorHAnsi" w:cstheme="minorHAnsi"/></w:rPr><w:t></w:t></w:r></w:p></w:tc><w:tc><w:tcPr><w:tcW w:w="3814" w:type="dxa"/><w:gridSpan w:val="4"/><w:tcBorders><w:top w:val="single" w:sz="12" w:space="0" w:color="auto"/></w:tcBorders><w:vAlign w:val="center"/></w:tcPr><w:p w14:paraId="1BBC3E75" w14:textId="654DE7B2" w:rsidR="002B43EC" w:rsidRPr="00E41E25" w:rsidRDefault="00AB611F" w:rsidP="006B7ADB"><w:pPr><w:jc w:val="center"/><w:rPr><w:rFonts w:asciiTheme="minorHAnsi" w:eastAsia="微軟正黑體" w:hAnsiTheme="minorHAnsi" w:cstheme="minorHAnsi"/></w:rPr></w:pPr><w:r w:rsidRPr="00AB611F"><w:rPr><w:rFonts w:asciiTheme="minorHAnsi" w:eastAsia="微軟正黑體" w:hAnsiTheme="minorHAnsi" w:cstheme="minorHAnsi"/></w:rPr><w:t></w:t></w:r></w:p></w:tc><w:tc><w:tcPr><w:tcW w:w="3808" w:type="dxa"/><w:gridSpan w:val="4"/><w:tcBorders><w:top w:val="single" w:sz="12" w:space="0" w:color="auto"/></w:tcBorders><w:vAlign w:val="center"/></w:tcPr><w:p w14:paraId="1FB4D05E" w14:textId="72494B23" w:rsidR="002B43EC" w:rsidRPr="00E41E25" w:rsidRDefault="00AB611F" w:rsidP="006B7ADB"><w:pPr><w:jc w:val="center"/><w:rPr><w:rFonts w:asciiTheme="minorHAnsi" w:eastAsia="微軟正黑體" w:hAnsiTheme="minorHAnsi" w:cstheme="minorHAnsi"/></w:rPr></w:pPr><w:r w:rsidRPr="00AB611F"><w:rPr><w:rFonts w:asciiTheme="minorHAnsi" w:eastAsia="微軟正黑體" w:hAnsiTheme="minorHAnsi" w:cstheme="minorHAnsi"/></w:rPr><w:t></w:t></w:r></w:p></w:tc></w:tr><w:tr w:rsidR="002B43EC" w:rsidRPr="00E41E25" w14:paraId="073B02D4" w14:textId="77777777" w:rsidTr="002B43EC"><w:trPr><w:gridAfter w:val="1"/><w:wAfter w:w="113" w:type="dxa"/><w:trHeight w:val="227"/></w:trPr><w:tc><w:tcPr><w:tcW w:w="710" w:type="dxa"/><w:gridSpan w:val="1"/><w:shd w:val="clear" w:color="auto" w:fill="E0E0E0"/></w:tcPr><w:p w14:paraId="040B94F6" w14:textId="77777777" w:rsidR="002B43EC" w:rsidRPr="00E41E25" w:rsidRDefault="002B43EC" w:rsidP="00831848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550" w:type="dxa"/></w:tcPr><w:p w14:paraId="4B5E4482" w14:textId="4050C1B6" w:rsidR="002B43EC" w:rsidRPr="00E41E25" w:rsidRDefault="002D6564" w:rsidP="00C17183"><w:pPr><w:rPr><w:rFonts w:asciiTheme="minorHAnsi" w:eastAsia="微軟正黑體" w:hAnsiTheme="minorHAnsi" w:cstheme="minorHAnsi"/></w:rPr></w:pPr><w:r w:rsidRPr="002D6564"><w:rPr><w:rFonts w:asciiTheme="minorHAnsi" w:eastAsia="微軟正黑體" w:hAnsiTheme="minorHAnsi" w:cstheme="minorHAnsi"/></w:rPr><w:t>aa</w:t></w:r></w:p></w:tc><w:tc><w:tcPr><w:tcW w:w="715" w:type="dxa"/><w:shd w:val="clear" w:color="auto" w:fill="E0E0E0"/></w:tcPr><w:p w14:paraId="7A771055" w14:textId="77777777" w:rsidR="002B43EC" w:rsidRPr="00E41E25" w:rsidRDefault="002B43EC" w:rsidP="00831848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725" w:type="dxa"/></w:tcPr><w:p w14:paraId="44BA764E" w14:textId="77777777" w:rsidR="002B43EC" w:rsidRPr="00E41E25" w:rsidRDefault="002B43EC" w:rsidP="00831848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1</w:t></w:r></w:p></w:tc><w:tc><w:tcPr><w:tcW w:w="825" w:type="dxa"/><w:shd w:val="clear" w:color="auto" w:fill="E0E0E0"/></w:tcPr><w:p w14:paraId="405957B1" w14:textId="77777777" w:rsidR="002B43EC" w:rsidRPr="00E41E25" w:rsidRDefault="002B43EC" w:rsidP="00831848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312" w:type="dxa"/></w:tcPr><w:p w14:paraId="3E85F479" w14:textId="4E9DD842" w:rsidR="002B43EC" w:rsidRPr="00E41E25" w:rsidRDefault="002D6564" w:rsidP="00831848"><w:pPr><w:jc w:val="both"/><w:rPr><w:rFonts w:asciiTheme="minorHAnsi" w:eastAsia="微軟正黑體" w:hAnsiTheme="minorHAnsi" w:cstheme="minorHAnsi"/><w:szCs w:val="24"/></w:rPr></w:pPr><w:r w:rsidRPr="002D6564"><w:rPr><w:rFonts w:asciiTheme="minorHAnsi" w:eastAsia="微軟正黑體" w:hAnsiTheme="minorHAnsi" w:cstheme="minorHAnsi"/><w:szCs w:val="24"/></w:rPr><w:t></w:t></w:r></w:p></w:tc><w:tc><w:tcPr><w:tcW w:w="835" w:type="dxa"/><w:shd w:val="clear" w:color="auto" w:fill="E0E0E0"/></w:tcPr><w:p w14:paraId="34009143" w14:textId="77777777" w:rsidR="002B43EC" w:rsidRPr="00E41E25" w:rsidRDefault="002B43EC" w:rsidP="00831848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844" w:type="dxa"/></w:tcPr><w:p w14:paraId="14D17FE0" w14:textId="27BB0348" w:rsidR="002B43EC" w:rsidRPr="00017857" w:rsidRDefault="00534B17" w:rsidP="00831848"><w:pPr><w:jc w:val="both"/><w:rPr><w:rFonts w:asciiTheme="minorHAnsi" w:eastAsia="微軟正黑體" w:hAnsiTheme="minorHAnsi" w:cstheme="minorHAnsi"/><w:b/><w:bCs/><w:szCs w:val="24"/></w:rPr></w:pPr><w:r w:rsidRPr="00017857"><w:rPr><w:rFonts w:asciiTheme="minorHAnsi" w:eastAsia="微軟正黑體" w:hAnsiTheme="minorHAnsi" w:cstheme="minorHAnsi"/><w:b/><w:bCs/><w:color w:val="EE0000"/><w:szCs w:val="24"/><w:highlight w:val="yellow"/></w:rPr><w:t></w:t></w:r></w:p></w:tc><w:tc><w:tcPr><w:tcW w:w="945" w:type="dxa"/><w:shd w:val="clear" w:color="auto" w:fill="E0E0E0"/></w:tcPr><w:p w14:paraId="44236142" w14:textId="77777777" w:rsidR="002B43EC" w:rsidRPr="00E41E25" w:rsidRDefault="002B43EC" w:rsidP="00831848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192" w:type="dxa"/></w:tcPr><w:p w14:paraId="1C56F340" w14:textId="41201C17" w:rsidR="002B43EC" w:rsidRPr="00E41E25" w:rsidRDefault="002D6564" w:rsidP="00831848"><w:pPr><w:jc w:val="both"/><w:rPr><w:rFonts w:asciiTheme="minorHAnsi" w:eastAsia="微軟正黑體" w:hAnsiTheme="minorHAnsi" w:cstheme="minorHAnsi"/><w:szCs w:val="24"/></w:rPr></w:pPr><w:r w:rsidRPr="002D6564"><w:rPr><w:rFonts w:asciiTheme="minorHAnsi" w:eastAsia="微軟正黑體" w:hAnsiTheme="minorHAnsi" w:cstheme="minorHAnsi"/><w:szCs w:val="24"/></w:rPr><w:t></w:t></w:r></w:p></w:tc><w:tc><w:tcPr><w:tcW w:w="835" w:type="dxa"/><w:shd w:val="clear" w:color="auto" w:fill="E0E0E0"/></w:tcPr><w:p w14:paraId="4EBEA2A9" w14:textId="77777777" w:rsidR="002B43EC" w:rsidRPr="00E41E25" w:rsidRDefault="002B43EC" w:rsidP="00831848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842" w:type="dxa"/></w:tcPr><w:p w14:paraId="02730105" w14:textId="03E5A205" w:rsidR="002B43EC" w:rsidRPr="00E41E25" w:rsidRDefault="00534B17" w:rsidP="00831848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</w:t></w:r></w:p></w:tc><w:tc><w:tcPr><w:tcW w:w="947" w:type="dxa"/><w:shd w:val="clear" w:color="auto" w:fill="E0E0E0"/></w:tcPr><w:p w14:paraId="10FAC535" w14:textId="77777777" w:rsidR="002B43EC" w:rsidRPr="00E41E25" w:rsidRDefault="002B43EC" w:rsidP="00831848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192" w:type="dxa"/></w:tcPr><w:p w14:paraId="7F6C320F" w14:textId="63132E9F" w:rsidR="002B43EC" w:rsidRPr="00E41E25" w:rsidRDefault="002D6564" w:rsidP="00831848"><w:pPr><w:jc w:val="both"/><w:rPr><w:rFonts w:asciiTheme="minorHAnsi" w:eastAsia="微軟正黑體" w:hAnsiTheme="minorHAnsi" w:cstheme="minorHAnsi"/><w:szCs w:val="24"/></w:rPr></w:pPr><w:r w:rsidRPr="002D6564"><w:rPr><w:rFonts w:asciiTheme="minorHAnsi" w:eastAsia="微軟正黑體" w:hAnsiTheme="minorHAnsi" w:cstheme="minorHAnsi"/><w:szCs w:val="24"/></w:rPr><w:t></w:t></w:r></w:p></w:tc><w:tc><w:tcPr><w:tcW w:w="835" w:type="dxa"/><w:shd w:val="clear" w:color="auto" w:fill="E0E0E0"/></w:tcPr><w:p w14:paraId="74C955F1" w14:textId="77777777" w:rsidR="002B43EC" w:rsidRPr="00E41E25" w:rsidRDefault="002B43EC" w:rsidP="00831848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834" w:type="dxa"/><w:gridSpan w:val="1"/></w:tcPr><w:p w14:paraId="6AF2FF5A" w14:textId="77777777" w:rsidR="002B43EC" w:rsidRPr="00E41E25" w:rsidRDefault="002B43EC" w:rsidP="00831848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</w:t></w:r></w:p></w:tc></w:tr><w:tr w:rsidR="002B43EC" w:rsidRPr="00E41E25" w14:paraId="07B3F5A2" w14:textId="77777777" w:rsidTr="002B43EC"><w:trPr><w:gridAfter w:val="1"/><w:wAfter w:w="113" w:type="dxa"/><w:trHeight w:val="227"/></w:trPr><w:tc><w:tcPr><w:tcW w:w="710" w:type="dxa"/><w:gridSpan w:val="1"/><w:shd w:val="clear" w:color="auto" w:fill="E0E0E0"/></w:tcPr><w:p w14:paraId="7DE83E7A" w14:textId="77777777" w:rsidR="002B43EC" w:rsidRPr="00E41E25" w:rsidRDefault="002B43EC" w:rsidP="00831848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990" w:type="dxa"/><w:gridSpan w:val="3"/></w:tcPr><w:p w14:paraId="51B1C8C1" w14:textId="5239E503" w:rsidR="002B43EC" w:rsidRPr="00E41E25" w:rsidRDefault="00017857" w:rsidP="00831848"><w:pPr><w:pStyle w:val="3"/><w:rPr><w:rFonts w:asciiTheme="minorHAnsi" w:eastAsia="微軟正黑體" w:hAnsiTheme="minorHAnsi" w:cstheme="minorHAnsi"/><w:szCs w:val="24"/></w:rPr></w:pPr><w:r w:rsidRPr="00017857"><w:rPr><w:rFonts w:asciiTheme="minorHAnsi" w:eastAsia="微軟正黑體" w:hAnsiTheme="minorHAnsi" w:cstheme="minorHAnsi"/><w:szCs w:val="24"/></w:rPr><w:t>aa</w:t></w:r></w:p></w:tc><w:tc><w:tcPr><w:tcW w:w="825" w:type="dxa"/><w:shd w:val="clear" w:color="auto" w:fill="E0E0E0"/></w:tcPr><w:p w14:paraId="2C6F6676" w14:textId="77777777" w:rsidR="002B43EC" w:rsidRPr="00E41E25" w:rsidRDefault="002B43EC" w:rsidP="00831848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991" w:type="dxa"/><w:gridSpan w:val="3"/></w:tcPr><w:p w14:paraId="48BA883F" w14:textId="7357FB18" w:rsidR="002B43EC" w:rsidRPr="00E41E25" w:rsidRDefault="00017857" w:rsidP="00831848"><w:pPr><w:rPr><w:rFonts w:asciiTheme="minorHAnsi" w:eastAsia="微軟正黑體" w:hAnsiTheme="minorHAnsi" w:cstheme="minorHAnsi"/><w:szCs w:val="24"/><w:lang w:val="pl-PL"/></w:rPr></w:pPr><w:r w:rsidRPr="00017857"><w:rPr><w:rFonts w:asciiTheme="minorHAnsi" w:eastAsia="微軟正黑體" w:hAnsiTheme="minorHAnsi" w:cstheme="minorHAnsi"/><w:szCs w:val="24"/></w:rPr><w:t></w:t></w:r></w:p></w:tc><w:tc><w:tcPr><w:tcW w:w="945" w:type="dxa"/><w:shd w:val="clear" w:color="auto" w:fill="E0E0E0"/></w:tcPr><w:p w14:paraId="3709A863" w14:textId="77777777" w:rsidR="002B43EC" w:rsidRPr="00E41E25" w:rsidRDefault="002B43EC" w:rsidP="00831848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869" w:type="dxa"/><w:gridSpan w:val="3"/></w:tcPr><w:p w14:paraId="088DAD18" w14:textId="21E54595" w:rsidR="002B43EC" w:rsidRPr="00E41E25" w:rsidRDefault="00017857" w:rsidP="00831848"><w:pPr><w:rPr><w:rFonts w:asciiTheme="minorHAnsi" w:eastAsia="微軟正黑體" w:hAnsiTheme="minorHAnsi" w:cstheme="minorHAnsi"/><w:szCs w:val="24"/></w:rPr></w:pPr><w:r w:rsidRPr="00017857"><w:rPr><w:rFonts w:asciiTheme="minorHAnsi" w:eastAsia="微軟正黑體" w:hAnsiTheme="minorHAnsi" w:cstheme="minorHAnsi"/><w:szCs w:val="24"/></w:rPr><w:t></w:t></w:r></w:p></w:tc><w:tc><w:tcPr><w:tcW w:w="947" w:type="dxa"/><w:shd w:val="clear" w:color="auto" w:fill="E0E0E0"/></w:tcPr><w:p w14:paraId="3E361E00" w14:textId="77777777" w:rsidR="002B43EC" w:rsidRPr="00E41E25" w:rsidRDefault="002B43EC" w:rsidP="00831848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861" w:type="dxa"/><w:gridSpan w:val="3"/></w:tcPr><w:p w14:paraId="3D29CD40" w14:textId="6BDA17EF" w:rsidR="002B43EC" w:rsidRPr="00E41E25" w:rsidRDefault="00017857" w:rsidP="00831848"><w:pPr><w:rPr><w:rFonts w:asciiTheme="minorHAnsi" w:eastAsia="微軟正黑體" w:hAnsiTheme="minorHAnsi" w:cstheme="minorHAnsi"/><w:szCs w:val="24"/></w:rPr></w:pPr><w:r w:rsidRPr="00017857"><w:rPr><w:rFonts w:asciiTheme="minorHAnsi" w:eastAsia="微軟正黑體" w:hAnsiTheme="minorHAnsi" w:cstheme="minorHAnsi"/><w:szCs w:val="24"/></w:rPr><w:t></w:t></w:r></w:p></w:tc></w:tr><w:tr w:rsidR="002B43EC" w:rsidRPr="00E41E25" w14:paraId="62DD8073" w14:textId="77777777" w:rsidTr="002B43EC"><w:trPr><w:gridAfter w:val="1"/><w:wAfter w:w="113" w:type="dxa"/><w:trHeight w:val="2843"/></w:trPr><w:tc><w:tcPr><w:tcW w:w="3700" w:type="dxa"/><w:gridSpan w:val="4"/><w:tcBorders><w:top w:val="single" w:sz="12" w:space="0" w:color="auto"/></w:tcBorders></w:tcPr><w:p w14:paraId="1DE2F21D" w14:textId="7FE27FD7" w:rsidR="002B43EC" w:rsidRPr="00E41E25" w:rsidRDefault="002B43EC" w:rsidP="00831848"><w:pPr><w:rPr><w:rFonts w:asciiTheme="minorHAnsi" w:eastAsia="微軟正黑體" w:hAnsiTheme="minorHAnsi" w:cstheme="minorHAnsi"/><w:szCs w:val="24"/></w:rPr></w:pPr></w:p></w:tc><w:tc><w:tcPr><w:tcW w:w="3816" w:type="dxa"/><w:gridSpan w:val="4"/><w:tcBorders><w:top w:val="single" w:sz="12" w:space="0" w:color="auto"/></w:tcBorders></w:tcPr><w:p w14:paraId="266F0719" w14:textId="299CF277" w:rsidR="002B43EC" w:rsidRPr="00E41E25" w:rsidRDefault="002B43EC" w:rsidP="00831848"><w:pPr><w:rPr><w:rFonts w:asciiTheme="minorHAnsi" w:eastAsia="微軟正黑體" w:hAnsiTheme="minorHAnsi" w:cstheme="minorHAnsi"/><w:szCs w:val="24"/></w:rPr></w:pPr></w:p></w:tc><w:tc><w:tcPr><w:tcW w:w="3814" w:type="dxa"/><w:gridSpan w:val="4"/><w:tcBorders><w:top w:val="single" w:sz="12" w:space="0" w:color="auto"/></w:tcBorders><w:vAlign w:val="center"/></w:tcPr><w:p w14:paraId="0C700547" w14:textId="050E7C4D" w:rsidR="002B43EC" w:rsidRPr="00E41E25" w:rsidRDefault="002B43EC" w:rsidP="00831848"><w:pPr><w:jc w:val="center"/><w:rPr><w:rFonts w:asciiTheme="minorHAnsi" w:eastAsia="微軟正黑體" w:hAnsiTheme="minorHAnsi" w:cstheme="minorHAnsi"/><w:szCs w:val="24"/></w:rPr></w:pPr></w:p></w:tc><w:tc><w:tcPr><w:tcW w:w="3808" w:type="dxa"/><w:gridSpan w:val="4"/><w:tcBorders><w:top w:val="single" w:sz="12" w:space="0" w:color="auto"/></w:tcBorders></w:tcPr><w:p w14:paraId="40873B4D" w14:textId="77777777" w:rsidR="002B43EC" w:rsidRPr="00E41E25" w:rsidRDefault="002B43EC" w:rsidP="00831848"><w:pPr><w:rPr><w:rFonts w:asciiTheme="minorHAnsi" w:eastAsia="微軟正黑體" w:hAnsiTheme="minorHAnsi" w:cstheme="minorHAnsi"/><w:szCs w:val="24"/></w:rPr></w:pPr></w:p><w:p w14:paraId="1EFACFE4" w14:textId="77777777" w:rsidR="002B43EC" w:rsidRPr="00E41E25" w:rsidRDefault="002B43EC" w:rsidP="00831848"><w:pPr><w:rPr><w:rFonts w:asciiTheme="minorHAnsi" w:eastAsia="微軟正黑體" w:hAnsiTheme="minorHAnsi" w:cstheme="minorHAnsi"/><w:szCs w:val="24"/></w:rPr></w:pPr></w:p><w:p w14:paraId="17062C48" w14:textId="77777777" w:rsidR="002B43EC" w:rsidRPr="00E41E25" w:rsidRDefault="002B43EC" w:rsidP="00831848"><w:pPr><w:rPr><w:rFonts w:asciiTheme="minorHAnsi" w:eastAsia="微軟正黑體" w:hAnsiTheme="minorHAnsi" w:cstheme="minorHAnsi"/><w:szCs w:val="24"/></w:rPr></w:pPr></w:p></w:tc></w:tr><w:tr w:rsidR="002B43EC" w:rsidRPr="00E41E25" w14:paraId="6AE40C0B" w14:textId="77777777" w:rsidTr="002B43EC"><w:trPr><w:gridAfter w:val="1"/><w:wAfter w:w="113" w:type="dxa"/><w:trHeight w:val="227"/></w:trPr><w:tc><w:tcPr><w:tcW w:w="710" w:type="dxa"/><w:gridSpan w:val="1"/><w:shd w:val="clear" w:color="auto" w:fill="E0E0E0"/></w:tcPr><w:p w14:paraId="6695A1C1" w14:textId="77777777" w:rsidR="002B43EC" w:rsidRPr="00E41E25" w:rsidRDefault="002B43EC" w:rsidP="00831848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550" w:type="dxa"/></w:tcPr><w:p w14:paraId="156B4B1F" w14:textId="2F4F5025" w:rsidR="002B43EC" w:rsidRPr="00E41E25" w:rsidRDefault="002B43EC" w:rsidP="00831848"><w:pPr><w:jc w:val="both"/><w:rPr><w:rFonts w:asciiTheme="minorHAnsi" w:eastAsia="微軟正黑體" w:hAnsiTheme="minorHAnsi" w:cstheme="minorHAnsi"/><w:szCs w:val="24"/></w:rPr></w:pPr></w:p></w:tc><w:tc><w:tcPr><w:tcW w:w="715" w:type="dxa"/><w:shd w:val="clear" w:color="auto" w:fill="E0E0E0"/></w:tcPr><w:p w14:paraId="502DAE37" w14:textId="77777777" w:rsidR="002B43EC" w:rsidRPr="00E41E25" w:rsidRDefault="002B43EC" w:rsidP="00831848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725" w:type="dxa"/></w:tcPr><w:p w14:paraId="0381588A" w14:textId="453126AE" w:rsidR="002B43EC" w:rsidRPr="00E41E25" w:rsidRDefault="002B43EC" w:rsidP="00831848"><w:pPr><w:jc w:val="both"/><w:rPr><w:rFonts w:asciiTheme="minorHAnsi" w:eastAsia="微軟正黑體" w:hAnsiTheme="minorHAnsi" w:cstheme="minorHAnsi"/><w:szCs w:val="24"/></w:rPr></w:pPr><w:r><w:t></w:t></w:r></w:p></w:tc><w:tc><w:tcPr><w:tcW w:w="825" w:type="dxa"/><w:shd w:val="clear" w:color="auto" w:fill="E0E0E0"/></w:tcPr><w:p w14:paraId="142E5078" w14:textId="77777777" w:rsidR="002B43EC" w:rsidRPr="00E41E25" w:rsidRDefault="002B43EC" w:rsidP="00831848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312" w:type="dxa"/></w:tcPr><w:p w14:paraId="4FD1D71F" w14:textId="1686D1C3" w:rsidR="002B43EC" w:rsidRPr="00E41E25" w:rsidRDefault="002B43EC" w:rsidP="00831848"><w:pPr><w:jc w:val="both"/><w:rPr><w:rFonts w:asciiTheme="minorHAnsi" w:eastAsia="微軟正黑體" w:hAnsiTheme="minorHAnsi" w:cstheme="minorHAnsi"/><w:szCs w:val="24"/></w:rPr></w:pPr></w:p></w:tc><w:tc><w:tcPr><w:tcW w:w="835" w:type="dxa"/><w:shd w:val="clear" w:color="auto" w:fill="E0E0E0"/></w:tcPr><w:p w14:paraId="40369DB3" w14:textId="77777777" w:rsidR="002B43EC" w:rsidRPr="00E41E25" w:rsidRDefault="002B43EC" w:rsidP="00831848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844" w:type="dxa"/></w:tcPr><w:p w14:paraId="0A4CA2EA" w14:textId="4D29E6CD" w:rsidR="002B43EC" w:rsidRPr="00E41E25" w:rsidRDefault="002B43EC" w:rsidP="00831848"><w:pPr><w:jc w:val="both"/><w:rPr><w:rFonts w:asciiTheme="minorHAnsi" w:eastAsia="微軟正黑體" w:hAnsiTheme="minorHAnsi" w:cstheme="minorHAnsi"/><w:szCs w:val="24"/></w:rPr></w:pPr><w:r><w:t></w:t></w:r></w:p></w:tc><w:tc><w:tcPr><w:tcW w:w="945" w:type="dxa"/><w:shd w:val="clear" w:color="auto" w:fill="E0E0E0"/></w:tcPr><w:p w14:paraId="3912980A" w14:textId="77777777" w:rsidR="002B43EC" w:rsidRPr="00E41E25" w:rsidRDefault="002B43EC" w:rsidP="00831848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192" w:type="dxa"/></w:tcPr><w:p w14:paraId="195F97D8" w14:textId="79503ED1" w:rsidR="002B43EC" w:rsidRPr="00E41E25" w:rsidRDefault="002B43EC" w:rsidP="00831848"><w:pPr><w:jc w:val="both"/><w:rPr><w:rFonts w:asciiTheme="minorHAnsi" w:eastAsia="微軟正黑體" w:hAnsiTheme="minorHAnsi" w:cstheme="minorHAnsi"/><w:szCs w:val="24"/></w:rPr></w:pPr></w:p></w:tc><w:tc><w:tcPr><w:tcW w:w="835" w:type="dxa"/><w:shd w:val="clear" w:color="auto" w:fill="E0E0E0"/></w:tcPr><w:p w14:paraId="0350F5A4" w14:textId="77777777" w:rsidR="002B43EC" w:rsidRPr="00E41E25" w:rsidRDefault="002B43EC" w:rsidP="00831848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842" w:type="dxa"/></w:tcPr><w:p w14:paraId="53EC4295" w14:textId="5B8832D1" w:rsidR="002B43EC" w:rsidRPr="00E41E25" w:rsidRDefault="002B43EC" w:rsidP="00831848"><w:pPr><w:jc w:val="both"/><w:rPr><w:rFonts w:asciiTheme="minorHAnsi" w:eastAsia="微軟正黑體" w:hAnsiTheme="minorHAnsi" w:cstheme="minorHAnsi"/><w:szCs w:val="24"/></w:rPr></w:pPr><w:r><w:t></w:t></w:r></w:p></w:tc><w:tc><w:tcPr><w:tcW w:w="947" w:type="dxa"/><w:shd w:val="clear" w:color="auto" w:fill="E0E0E0"/></w:tcPr><w:p w14:paraId="29C33C34" w14:textId="77777777" w:rsidR="002B43EC" w:rsidRPr="00E41E25" w:rsidRDefault="002B43EC" w:rsidP="00831848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192" w:type="dxa"/></w:tcPr><w:p w14:paraId="41E95ADA" w14:textId="77777777" w:rsidR="002B43EC" w:rsidRPr="00E41E25" w:rsidRDefault="002B43EC" w:rsidP="00831848"><w:pPr><w:jc w:val="both"/><w:rPr><w:rFonts w:asciiTheme="minorHAnsi" w:eastAsia="微軟正黑體" w:hAnsiTheme="minorHAnsi" w:cstheme="minorHAnsi"/><w:szCs w:val="24"/></w:rPr></w:pPr></w:p></w:tc><w:tc><w:tcPr><w:tcW w:w="835" w:type="dxa"/><w:shd w:val="clear" w:color="auto" w:fill="E0E0E0"/></w:tcPr><w:p w14:paraId="304F2D5F" w14:textId="77777777" w:rsidR="002B43EC" w:rsidRPr="00E41E25" w:rsidRDefault="002B43EC" w:rsidP="00831848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834" w:type="dxa"/><w:gridSpan w:val="1"/></w:tcPr><w:p w14:paraId="688C569F" w14:textId="13126ECB" w:rsidR="002B43EC" w:rsidRPr="00E41E25" w:rsidRDefault="002B43EC" w:rsidP="00831848"><w:pPr><w:jc w:val="both"/><w:rPr><w:rFonts w:asciiTheme="minorHAnsi" w:eastAsia="微軟正黑體" w:hAnsiTheme="minorHAnsi" w:cstheme="minorHAnsi"/><w:szCs w:val="24"/></w:rPr></w:pPr><w:r><w:t></w:t></w:r></w:p></w:tc></w:tr><w:tr w:rsidR="002B43EC" w:rsidRPr="00E41E25" w14:paraId="4C2B7D38" w14:textId="77777777" w:rsidTr="002B43EC"><w:trPr><w:gridAfter w:val="1"/><w:wAfter w:w="113" w:type="dxa"/><w:trHeight w:val="227"/></w:trPr><w:tc><w:tcPr><w:tcW w:w="710" w:type="dxa"/><w:gridSpan w:val="1"/><w:shd w:val="clear" w:color="auto" w:fill="E0E0E0"/></w:tcPr><w:p w14:paraId="49AEEC9E" w14:textId="77777777" w:rsidR="002B43EC" w:rsidRPr="00E41E25" w:rsidRDefault="002B43EC" w:rsidP="00831848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990" w:type="dxa"/><w:gridSpan w:val="3"/></w:tcPr><w:p w14:paraId="56B85585" w14:textId="0D87AEF0" w:rsidR="002B43EC" w:rsidRPr="00E41E25" w:rsidRDefault="002B43EC" w:rsidP="00831848"><w:pPr><w:pStyle w:val="3"/><w:rPr><w:rFonts w:asciiTheme="minorHAnsi" w:eastAsia="微軟正黑體" w:hAnsiTheme="minorHAnsi" w:cstheme="minorHAnsi"/><w:szCs w:val="24"/></w:rPr></w:pPr></w:p></w:tc><w:tc><w:tcPr><w:tcW w:w="825" w:type="dxa"/><w:shd w:val="clear" w:color="auto" w:fill="E0E0E0"/></w:tcPr><w:p w14:paraId="78B5AD46" w14:textId="77777777" w:rsidR="002B43EC" w:rsidRPr="00E41E25" w:rsidRDefault="002B43EC" w:rsidP="00831848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991" w:type="dxa"/><w:gridSpan w:val="3"/></w:tcPr><w:p w14:paraId="6CC54E16" w14:textId="294EE1B7" w:rsidR="002B43EC" w:rsidRPr="00E41E25" w:rsidRDefault="002B43EC" w:rsidP="00831848"><w:pPr><w:rPr><w:rFonts w:asciiTheme="minorHAnsi" w:eastAsia="微軟正黑體" w:hAnsiTheme="minorHAnsi" w:cstheme="minorHAnsi"/><w:szCs w:val="24"/></w:rPr></w:pPr></w:p></w:tc><w:tc><w:tcPr><w:tcW w:w="945" w:type="dxa"/><w:shd w:val="clear" w:color="auto" w:fill="E0E0E0"/></w:tcPr><w:p w14:paraId="6851A557" w14:textId="77777777" w:rsidR="002B43EC" w:rsidRPr="00E41E25" w:rsidRDefault="002B43EC" w:rsidP="00831848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869" w:type="dxa"/><w:gridSpan w:val="3"/></w:tcPr><w:p w14:paraId="1F40E47B" w14:textId="5235E99E" w:rsidR="002B43EC" w:rsidRPr="00E41E25" w:rsidRDefault="002B43EC" w:rsidP="00831848"><w:pPr><w:rPr><w:rFonts w:asciiTheme="minorHAnsi" w:eastAsia="微軟正黑體" w:hAnsiTheme="minorHAnsi" w:cstheme="minorHAnsi"/><w:szCs w:val="24"/></w:rPr></w:pPr></w:p></w:tc><w:tc><w:tcPr><w:tcW w:w="947" w:type="dxa"/><w:shd w:val="clear" w:color="auto" w:fill="E0E0E0"/></w:tcPr><w:p w14:paraId="178A0F6A" w14:textId="77777777" w:rsidR="002B43EC" w:rsidRPr="00E41E25" w:rsidRDefault="002B43EC" w:rsidP="00831848"><w:pPr><w:rPr><w:rFonts w:asciiTheme="minorHAnsi" w:eastAsia="微軟正黑體" w:hAnsiTheme="minorHAnsi" w:cstheme="minorHAnsi"/><w:szCs w:val="24"/></w:rPr></w:pPr></w:p></w:tc><w:tc><w:tcPr><w:tcW w:w="2861" w:type="dxa"/><w:gridSpan w:val="3"/></w:tcPr><w:p w14:paraId="267E08FC" w14:textId="77777777" w:rsidR="002B43EC" w:rsidRPr="00E41E25" w:rsidRDefault="002B43EC" w:rsidP="00831848"><w:pPr><w:rPr><w:rFonts w:asciiTheme="minorHAnsi" w:eastAsia="微軟正黑體" w:hAnsiTheme="minorHAnsi" w:cstheme="minorHAnsi"/><w:szCs w:val="24"/></w:rPr></w:pPr></w:p></w:tc></w:tr></w:tbl><w:p><w:pPr><w:spacing w:before="0" w:after="0" w:line="40" w:lineRule="exact"/></w:pPr></w:p><w:tbl><w:tblPr><w:tblW w:w="1513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1E0" w:firstRow="1" w:lastRow="1" w:firstColumn="1" w:lastColumn="1" w:noHBand="0" w:noVBand="0"/></w:tblPr><w:tblGrid><w:gridCol w:w="15132"/><w:gridCol w:w="6"/></w:tblGrid><w:tr w:rsidR="002B43EC" w:rsidRPr="00E41E25" w14:paraId="25EB564E" w14:textId="77777777" w:rsidTr="004C013C"><w:trPr><w:gridAfter w:val="1"/><w:wAfter w:w="6" w:type="dxa"/><w:trHeight w:val="547"/></w:trPr><w:tc><w:tcPr><w:gridSpan w:val="2"/><w:tcW w:w="15138" w:type="dxa"/><w:tcBorders><w:bottom w:val="single" w:sz="4" w:space="0" w:color="auto"/></w:tcBorders><w:shd w:val="clear" w:color="auto" w:fill="E6E6E6"/></w:tcPr><w:p w14:paraId="00570870" w14:textId="20B19961" w:rsidR="002B43EC" w:rsidRPr="00E41E25" w:rsidRDefault="002B43EC" w:rsidP="002B43EC"><w:pPr><w:pageBreakBefore/><w:pStyle w:val="af2"/><w:ind w:leftChars="0"/><w:jc w:val="center"/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/w:rPr></w:r><w:r w:rsidRPr="00E41E25"><w:rPr><w:rFonts w:asciiTheme="minorHAnsi" w:eastAsia="微軟正黑體" w:hAnsiTheme="minorHAnsi" w:cstheme="minorHAnsi"/><w:b/><w:sz w:val="32"/><w:szCs w:val="32"/></w:rPr><w:t>十五、T2 Burn-in</w:t></w:r><w:r w:rsidRPr="00E41E25"><w:rPr><w:rFonts w:asciiTheme="minorHAnsi" w:eastAsia="微軟正黑體" w:hAnsiTheme="minorHAnsi" w:cstheme="minorHAnsi"/><w:b/><w:sz w:val="32"/><w:szCs w:val="32"/></w:rPr><w:t>接線圖</w:t></w:r></w:p></w:tc></w:tr><w:tr w:rsidR="002B43EC" w:rsidRPr="00E41E25" w14:paraId="410CBC77" w14:textId="77777777" w:rsidTr="004C013C"><w:trPr><w:trHeight w:val="7598"/></w:trPr><w:tc><w:tcPr><w:tcW w:w="15138" w:type="dxa"/><w:gridSpan w:val="2"/><w:tcBorders><w:bottom w:val="single" w:sz="4" w:space="0" w:color="auto"/></w:tcBorders></w:tcPr><w:tbl><w:tblPr><w:tblStyle w:val="a8"/><w:tblW w:w="9979" w:type="dxa"/><w:jc w:val="center"/><w:tblLayout w:type="fixed"/><w:tblLook w:val="04A0" w:firstRow="1" w:lastRow="0" w:firstColumn="1" w:lastColumn="0" w:noHBand="0" w:noVBand="1"/></w:tblPr><w:tblGrid><w:gridCol w:w="2558"/><w:gridCol w:w="756"/><w:gridCol w:w="1297"/><w:gridCol w:w="1297"/><w:gridCol w:w="1357"/><w:gridCol w:w="1357"/><w:gridCol w:w="1357"/></w:tblGrid><w:tr w:rsidR="00801924" w:rsidRPr="00E41E25" w14:paraId="25744290" w14:textId="232B3027" w:rsidTr="004C013C"><w:trPr><w:trHeight w:val="794"/><w:jc w:val="center"/></w:trPr><w:tc><w:tcPr><w:tcW w:w="2558" w:type="dxa"/><w:shd w:val="clear" w:color="auto" w:fill="FFC000" w:themeFill="accent4"/></w:tcPr><w:p w14:paraId="26DCC929" w14:textId="77777777" w:rsidR="00801924" w:rsidRPr="00E41E25" w:rsidRDefault="00801924" w:rsidP="003500C1"><w:pPr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SRAW</w:t></w:r><w:r w:rsidRPr="00E41E25"><w:rPr><w:rFonts w:asciiTheme="minorHAnsi" w:eastAsia="微軟正黑體" w:hAnsiTheme="minorHAnsi" w:cstheme="minorHAnsi"/></w:rPr><w:t>型號</w:t></w:r></w:p></w:tc><w:tc><w:tcPr><w:tcW w:w="756" w:type="dxa"/><w:shd w:val="clear" w:color="auto" w:fill="FFC000" w:themeFill="accent4"/></w:tcPr><w:p w14:paraId="7F1DDF3D" w14:textId="77777777" w:rsidR="00801924" w:rsidRPr="00E41E25" w:rsidRDefault="00801924" w:rsidP="003500C1"><w:pPr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Vin</w:t></w:r></w:p></w:tc><w:tc><w:tcPr><w:tcW w:w="1297" w:type="dxa"/><w:shd w:val="clear" w:color="auto" w:fill="FFC000" w:themeFill="accent4"/></w:tcPr><w:p w14:paraId="380A33F4" w14:textId="77777777" w:rsidR="00801924" w:rsidRPr="00E41E25" w:rsidRDefault="00801924" w:rsidP="003500C1"><w:pPr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12V</w:t></w:r><w:r w:rsidRPr="00E41E25"><w:rPr><w:rFonts w:asciiTheme="minorHAnsi" w:eastAsia="微軟正黑體" w:hAnsiTheme="minorHAnsi" w:cstheme="minorHAnsi"/></w:rPr><w:t>抽載</w:t></w:r></w:p></w:tc><w:tc><w:tcPr><w:tcW w:w="1297" w:type="dxa"/><w:shd w:val="clear" w:color="auto" w:fill="FFC000" w:themeFill="accent4"/></w:tcPr><w:p w14:paraId="7A77D6CD" w14:textId="77777777" w:rsidR="00801924" w:rsidRPr="00E41E25" w:rsidRDefault="00801924" w:rsidP="003500C1"><w:pPr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54V</w:t></w:r><w:r w:rsidRPr="00E41E25"><w:rPr><w:rFonts w:asciiTheme="minorHAnsi" w:eastAsia="微軟正黑體" w:hAnsiTheme="minorHAnsi" w:cstheme="minorHAnsi"/></w:rPr><w:t>抽載</w:t></w:r></w:p></w:tc><w:tc><w:tcPr><w:tcW w:w="1357" w:type="dxa"/><w:shd w:val="clear" w:color="auto" w:fill="FFC000" w:themeFill="accent4"/></w:tcPr><w:p w14:paraId="62787B65" w14:textId="77777777" w:rsidR="00801924" w:rsidRPr="00E41E25" w:rsidRDefault="00801924" w:rsidP="003500C1"><w:pPr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瓦特數</w:t></w:r></w:p></w:tc><w:tc><w:tcPr><w:tcW w:w="1357" w:type="dxa"/><w:shd w:val="clear" w:color="auto" w:fill="FFC000" w:themeFill="accent4"/></w:tcPr><w:p w14:paraId="4322B486" w14:textId="6A5028D2" w:rsidR="00801924" w:rsidRPr="00E41E25" w:rsidRDefault="0071022A" w:rsidP="0071022A"><w:pPr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電源可供</w:t></w:r><w:r w:rsidR="00801924" w:rsidRPr="00E41E25"><w:rPr><w:rFonts w:asciiTheme="minorHAnsi" w:eastAsia="微軟正黑體" w:hAnsiTheme="minorHAnsi" w:cstheme="minorHAnsi"/></w:rPr><w:t>產品台數</w:t></w:r></w:p></w:tc><w:tc><w:tcPr><w:tcW w:w="1357" w:type="dxa"/><w:shd w:val="clear" w:color="auto" w:fill="FFC000" w:themeFill="accent4"/></w:tcPr><w:p w14:paraId="4AE2FA5F" w14:textId="7F7B3609" w:rsidR="00CA2E27" w:rsidRPr="00E41E25" w:rsidRDefault="00AF1CAA" w:rsidP="00AF1CAA"><w:pPr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電源可供</w:t></w:r><w:r w:rsidR="00CA2E27" w:rsidRPr="00E41E25"><w:rPr><w:rFonts w:asciiTheme="minorHAnsi" w:eastAsia="微軟正黑體" w:hAnsiTheme="minorHAnsi" w:cstheme="minorHAnsi"/></w:rPr><w:t>負載台數</w:t></w:r></w:p></w:tc></w:tr><w:tr w:rsidR="00363EE7" w:rsidRPr="00E41E25" w14:paraId="49F3F07A" w14:textId="0E22BA61" w:rsidTr="004C013C"><w:trPr><w:trHeight w:val="551"/><w:jc w:val="center"/></w:trPr><w:tc><w:tcPr><w:tcW w:w="2558" w:type="dxa"/><w:shd w:val="clear" w:color="auto" w:fill="FFC000" w:themeFill="accent4"/></w:tcPr><w:p w14:paraId="782A4588" w14:textId="21BBC64B" w:rsidR="00363EE7" w:rsidRPr="00E41E25" w:rsidRDefault="00363EE7" w:rsidP="00363EE7"><w:pPr><w:jc w:val="center"/><w:rPr><w:rFonts w:asciiTheme="minorHAnsi" w:eastAsia="微軟正黑體" w:hAnsiTheme="minorHAnsi" w:cstheme="minorHAnsi"/></w:rPr></w:pPr><w:r w:rsidRPr="00C22A93"><w:rPr><w:rFonts w:asciiTheme="minorHAnsi" w:eastAsia="微軟正黑體" w:hAnsiTheme="minorHAnsi" w:cstheme="minorHAnsi"/><w:szCs w:val="24"/></w:rPr><w:t>aac</w:t></w:r></w:p></w:tc><w:tc><w:tcPr><w:tcW w:w="756" w:type="dxa"/><w:shd w:val="clear" w:color="auto" w:fill="FFC000" w:themeFill="accent4"/></w:tcPr><w:p w14:paraId="08BA6D98" w14:textId="1EAE7238" w:rsidR="00363EE7" w:rsidRPr="00E41E25" w:rsidRDefault="00363EE7" w:rsidP="00363EE7"><w:pPr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111</w:t></w:r></w:p></w:tc><w:tc><w:tcPr><w:tcW w:w="1297" w:type="dxa"/><w:shd w:val="clear" w:color="auto" w:fill="FFC000" w:themeFill="accent4"/></w:tcPr><w:p w14:paraId="730B0501" w14:textId="33C411B3" w:rsidR="00363EE7" w:rsidRPr="00E41E25" w:rsidRDefault="00363EE7" w:rsidP="00363EE7"><w:pPr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111</w:t></w:r></w:p></w:tc><w:tc><w:tcPr><w:tcW w:w="1297" w:type="dxa"/><w:shd w:val="clear" w:color="auto" w:fill="FFC000" w:themeFill="accent4"/></w:tcPr><w:p w14:paraId="08CBFEB0" w14:textId="03E7DCCB" w:rsidR="00363EE7" w:rsidRPr="00E41E25" w:rsidRDefault="00363EE7" w:rsidP="00363EE7"><w:pPr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111</w:t></w:r></w:p></w:tc><w:tc><w:tcPr><w:tcW w:w="1357" w:type="dxa"/><w:shd w:val="clear" w:color="auto" w:fill="FFC000" w:themeFill="accent4"/></w:tcPr><w:p w14:paraId="14F65B37" w14:textId="4CD41016" w:rsidR="00363EE7" w:rsidRPr="00E41E25" w:rsidRDefault="00363EE7" w:rsidP="00363EE7"><w:pPr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111</w:t></w:r></w:p></w:tc><w:tc><w:tcPr><w:tcW w:w="1357" w:type="dxa"/><w:shd w:val="clear" w:color="auto" w:fill="FFC000" w:themeFill="accent4"/></w:tcPr><w:p w14:paraId="4A160613" w14:textId="0AC785C2" w:rsidR="00363EE7" w:rsidRPr="00E41E25" w:rsidRDefault="00363EE7" w:rsidP="00363EE7"><w:pPr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111</w:t></w:r></w:p></w:tc><w:tc><w:tcPr><w:tcW w:w="1357" w:type="dxa"/><w:shd w:val="clear" w:color="auto" w:fill="FFC000" w:themeFill="accent4"/></w:tcPr><w:p w14:paraId="6554E198" w14:textId="2D6B69AF" w:rsidR="00363EE7" w:rsidRPr="00E41E25" w:rsidRDefault="00363EE7" w:rsidP="00363EE7"><w:pPr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111</w:t></w:r></w:p></w:tc></w:tr></w:tbl><w:p><w:pPr><w:spacing w:before="80" w:after="80"/></w:pPr></w:p><w:tbl><w:tblPr><w:tblStyle w:val="a8"/><w:tblW w:w="9979" w:type="dxa"/><w:jc w:val="center"/><w:tblLayout w:type="fixed"/><w:tblLook w:val="04A0" w:firstRow="1" w:lastRow="0" w:firstColumn="1" w:lastColumn="0" w:noHBand="0" w:noVBand="1"/></w:tblPr><w:tblGrid><w:gridCol w:w="2558"/><w:gridCol w:w="756"/><w:gridCol w:w="1297"/><w:gridCol w:w="1297"/><w:gridCol w:w="1357"/><w:gridCol w:w="1357"/><w:gridCol w:w="1357"/></w:tblGrid><w:tr w:rsidR="00801924" w:rsidRPr="00E41E25" w14:paraId="25744290" w14:textId="232B3027" w:rsidTr="004C013C"><w:trPr><w:trHeight w:val="794"/><w:jc w:val="center"/></w:trPr><w:tc><w:tcPr><w:tcW w:w="2558" w:type="dxa"/><w:shd w:val="clear" w:color="auto" w:fill="FFC000" w:themeFill="accent4"/></w:tcPr><w:p w14:paraId="26DCC929" w14:textId="77777777" w:rsidR="00801924" w:rsidRPr="00E41E25" w:rsidRDefault="00801924" w:rsidP="003500C1"><w:pPr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SRAW</w:t></w:r><w:r w:rsidRPr="00E41E25"><w:rPr><w:rFonts w:asciiTheme="minorHAnsi" w:eastAsia="微軟正黑體" w:hAnsiTheme="minorHAnsi" w:cstheme="minorHAnsi"/></w:rPr><w:t>型號</w:t></w:r></w:p></w:tc><w:tc><w:tcPr><w:tcW w:w="756" w:type="dxa"/><w:shd w:val="clear" w:color="auto" w:fill="FFC000" w:themeFill="accent4"/></w:tcPr><w:p w14:paraId="7F1DDF3D" w14:textId="77777777" w:rsidR="00801924" w:rsidRPr="00E41E25" w:rsidRDefault="00801924" w:rsidP="003500C1"><w:pPr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Vin</w:t></w:r></w:p></w:tc><w:tc><w:tcPr><w:tcW w:w="1297" w:type="dxa"/><w:shd w:val="clear" w:color="auto" w:fill="FFC000" w:themeFill="accent4"/></w:tcPr><w:p w14:paraId="380A33F4" w14:textId="77777777" w:rsidR="00801924" w:rsidRPr="00E41E25" w:rsidRDefault="00801924" w:rsidP="003500C1"><w:pPr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12V</w:t></w:r><w:r w:rsidRPr="00E41E25"><w:rPr><w:rFonts w:asciiTheme="minorHAnsi" w:eastAsia="微軟正黑體" w:hAnsiTheme="minorHAnsi" w:cstheme="minorHAnsi"/></w:rPr><w:t>抽載</w:t></w:r></w:p></w:tc><w:tc><w:tcPr><w:tcW w:w="1297" w:type="dxa"/><w:shd w:val="clear" w:color="auto" w:fill="FFC000" w:themeFill="accent4"/></w:tcPr><w:p w14:paraId="7A77D6CD" w14:textId="77777777" w:rsidR="00801924" w:rsidRPr="00E41E25" w:rsidRDefault="00801924" w:rsidP="003500C1"><w:pPr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54V</w:t></w:r><w:r w:rsidRPr="00E41E25"><w:rPr><w:rFonts w:asciiTheme="minorHAnsi" w:eastAsia="微軟正黑體" w:hAnsiTheme="minorHAnsi" w:cstheme="minorHAnsi"/></w:rPr><w:t>抽載</w:t></w:r></w:p></w:tc><w:tc><w:tcPr><w:tcW w:w="1357" w:type="dxa"/><w:shd w:val="clear" w:color="auto" w:fill="FFC000" w:themeFill="accent4"/></w:tcPr><w:p w14:paraId="62787B65" w14:textId="77777777" w:rsidR="00801924" w:rsidRPr="00E41E25" w:rsidRDefault="00801924" w:rsidP="003500C1"><w:pPr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瓦特數</w:t></w:r></w:p></w:tc><w:tc><w:tcPr><w:tcW w:w="1357" w:type="dxa"/><w:shd w:val="clear" w:color="auto" w:fill="FFC000" w:themeFill="accent4"/></w:tcPr><w:p w14:paraId="4322B486" w14:textId="6A5028D2" w:rsidR="00801924" w:rsidRPr="00E41E25" w:rsidRDefault="0071022A" w:rsidP="0071022A"><w:pPr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電源可供</w:t></w:r><w:r w:rsidR="00801924" w:rsidRPr="00E41E25"><w:rPr><w:rFonts w:asciiTheme="minorHAnsi" w:eastAsia="微軟正黑體" w:hAnsiTheme="minorHAnsi" w:cstheme="minorHAnsi"/></w:rPr><w:t>產品台數</w:t></w:r></w:p></w:tc><w:tc><w:tcPr><w:tcW w:w="1357" w:type="dxa"/><w:shd w:val="clear" w:color="auto" w:fill="FFC000" w:themeFill="accent4"/></w:tcPr><w:p w14:paraId="4AE2FA5F" w14:textId="7F7B3609" w:rsidR="00CA2E27" w:rsidRPr="00E41E25" w:rsidRDefault="00AF1CAA" w:rsidP="00AF1CAA"><w:pPr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電源可供</w:t></w:r><w:r w:rsidR="00CA2E27" w:rsidRPr="00E41E25"><w:rPr><w:rFonts w:asciiTheme="minorHAnsi" w:eastAsia="微軟正黑體" w:hAnsiTheme="minorHAnsi" w:cstheme="minorHAnsi"/></w:rPr><w:t>負載台數</w:t></w:r></w:p></w:tc></w:tr><w:tr w:rsidR="00363EE7" w:rsidRPr="00E41E25" w14:paraId="49F3F07A" w14:textId="0E22BA61" w:rsidTr="004C013C"><w:trPr><w:trHeight w:val="551"/><w:jc w:val="center"/></w:trPr><w:tc><w:tcPr><w:tcW w:w="2558" w:type="dxa"/><w:shd w:val="clear" w:color="auto" w:fill="FFC000" w:themeFill="accent4"/></w:tcPr><w:p w14:paraId="782A4588" w14:textId="21BBC64B" w:rsidR="00363EE7" w:rsidRPr="00E41E25" w:rsidRDefault="00363EE7" w:rsidP="00363EE7"><w:pPr><w:jc w:val="center"/><w:rPr><w:rFonts w:asciiTheme="minorHAnsi" w:eastAsia="微軟正黑體" w:hAnsiTheme="minorHAnsi" w:cstheme="minorHAnsi"/></w:rPr></w:pPr><w:r w:rsidRPr="00C22A93"><w:rPr><w:rFonts w:asciiTheme="minorHAnsi" w:eastAsia="微軟正黑體" w:hAnsiTheme="minorHAnsi" w:cstheme="minorHAnsi"/><w:szCs w:val="24"/></w:rPr><w:t>aac</w:t></w:r></w:p></w:tc><w:tc><w:tcPr><w:tcW w:w="756" w:type="dxa"/><w:shd w:val="clear" w:color="auto" w:fill="FFC000" w:themeFill="accent4"/></w:tcPr><w:p w14:paraId="08BA6D98" w14:textId="1EAE7238" w:rsidR="00363EE7" w:rsidRPr="00E41E25" w:rsidRDefault="00363EE7" w:rsidP="00363EE7"><w:pPr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aaa</w:t></w:r></w:p></w:tc><w:tc><w:tcPr><w:tcW w:w="1297" w:type="dxa"/><w:shd w:val="clear" w:color="auto" w:fill="FFC000" w:themeFill="accent4"/></w:tcPr><w:p w14:paraId="730B0501" w14:textId="33C411B3" w:rsidR="00363EE7" w:rsidRPr="00E41E25" w:rsidRDefault="00363EE7" w:rsidP="00363EE7"><w:pPr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111</w:t></w:r></w:p></w:tc><w:tc><w:tcPr><w:tcW w:w="1297" w:type="dxa"/><w:shd w:val="clear" w:color="auto" w:fill="FFC000" w:themeFill="accent4"/></w:tcPr><w:p w14:paraId="08CBFEB0" w14:textId="03E7DCCB" w:rsidR="00363EE7" w:rsidRPr="00E41E25" w:rsidRDefault="00363EE7" w:rsidP="00363EE7"><w:pPr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111</w:t></w:r></w:p></w:tc><w:tc><w:tcPr><w:tcW w:w="1357" w:type="dxa"/><w:shd w:val="clear" w:color="auto" w:fill="FFC000" w:themeFill="accent4"/></w:tcPr><w:p w14:paraId="14F65B37" w14:textId="4CD41016" w:rsidR="00363EE7" w:rsidRPr="00E41E25" w:rsidRDefault="00363EE7" w:rsidP="00363EE7"><w:pPr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111</w:t></w:r></w:p></w:tc><w:tc><w:tcPr><w:tcW w:w="1357" w:type="dxa"/><w:shd w:val="clear" w:color="auto" w:fill="FFC000" w:themeFill="accent4"/></w:tcPr><w:p w14:paraId="4A160613" w14:textId="0AC785C2" w:rsidR="00363EE7" w:rsidRPr="00E41E25" w:rsidRDefault="00363EE7" w:rsidP="00363EE7"><w:pPr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11</w:t></w:r></w:p></w:tc><w:tc><w:tcPr><w:tcW w:w="1357" w:type="dxa"/><w:shd w:val="clear" w:color="auto" w:fill="FFC000" w:themeFill="accent4"/></w:tcPr><w:p w14:paraId="6554E198" w14:textId="2D6B69AF" w:rsidR="00363EE7" w:rsidRPr="00E41E25" w:rsidRDefault="00363EE7" w:rsidP="00363EE7"><w:pPr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11</w:t></w:r></w:p></w:tc></w:tr></w:tbl><w:p w14:paraId="7CD93336" w14:textId="6FC32298" w:rsidR="00E9751C" w:rsidRPr="00E41E25" w:rsidRDefault="0055051A" w:rsidP="00831848"><w:pPr><w:jc w:val="center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w:noProof/></w:rPr><mc:AlternateContent><mc:Choice Requires="wps"><w:drawing><wp:anchor distT="0" distB="0" distL="114300" distR="114300" simplePos="0" relativeHeight="251658249" behindDoc="0" locked="0" layoutInCell="1" allowOverlap="1" wp14:anchorId="1AE924E1" wp14:editId="3E0A56C3"><wp:simplePos x="0" y="0"/><wp:positionH relativeFrom="column"><wp:posOffset>7163918</wp:posOffset></wp:positionH><wp:positionV relativeFrom="paragraph"><wp:posOffset>3286404</wp:posOffset></wp:positionV><wp:extent cx="1288338" cy="9968"/><wp:effectExtent l="19050" t="19050" r="7620" b="28575"/><wp:wrapNone/><wp:docPr id="1588243922" name="直線接點 48"/><wp:cNvGraphicFramePr/><a:graphic xmlns:a="http://schemas.openxmlformats.org/drawingml/2006/main"><a:graphicData uri="http://schemas.microsoft.com/office/word/2010/wordprocessingShape"><wps:wsp><wps:cNvCnPr/><wps:spPr><a:xfrm flipH="1"><a:off x="0" y="0"/><a:ext cx="1288338" cy="9968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wp14:sizeRelH relativeFrom="margin"><wp14:pctWidth>0</wp14:pctWidth></wp14:sizeRelH><wp14:sizeRelV relativeFrom="margin"><wp14:pctHeight>0</wp14:pctHeight></wp14:sizeRelV></wp:anchor></w:drawing></mc:Choice><mc:Fallback><w:pict><v:line w14:anchorId="6246823B" id="直線接點 48" o:spid="_x0000_s1026" style="position:absolute;flip:x;z-index:25251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4.1pt,258.75pt" to="665.55pt,259.55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" strokecolor="red" strokeweight="2.25pt"><v:stroke joinstyle="miter"/></v:line></w:pict></mc:Fallback></mc:AlternateContent></w:r><w:r w:rsidR="00DF7A87" w:rsidRPr="00E41E25"><w:rPr><w:rFonts w:asciiTheme="minorHAnsi" w:eastAsia="微軟正黑體" w:hAnsiTheme="minorHAnsi" w:cstheme="minorHAnsi"/><w:noProof/></w:rPr><mc:AlternateContent><mc:Choice Requires="wpg"><w:drawing><wp:anchor distT="0" distB="0" distL="114300" distR="114300" simplePos="0" relativeHeight="251658246" behindDoc="0" locked="0" layoutInCell="1" allowOverlap="1" wp14:anchorId="087985FD" wp14:editId="4959DB62"><wp:simplePos x="0" y="0"/><wp:positionH relativeFrom="column"><wp:posOffset>1165454</wp:posOffset></wp:positionH><wp:positionV relativeFrom="paragraph"><wp:posOffset>48666</wp:posOffset></wp:positionV><wp:extent cx="4255770" cy="3942080"/><wp:effectExtent l="0" t="0" r="0" b="20320"/><wp:wrapNone/><wp:docPr id="1345215956" name="群組 43"/><wp:cNvGraphicFramePr/><a:graphic xmlns:a="http://schemas.openxmlformats.org/drawingml/2006/main"><a:graphicData uri="http://schemas.microsoft.com/office/word/2010/wordprocessingGroup"><wpg:wgp><wpg:cNvGrpSpPr/><wpg:grpSpPr><a:xfrm><a:off x="0" y="0"/><a:ext cx="4255770" cy="3942080"/><a:chOff x="-686296" y="0"/><a:chExt cx="4256266" cy="3942643"/></a:xfrm></wpg:grpSpPr><wpg:grpSp><wpg:cNvPr id="28046313" name="群組 28"/><wpg:cNvGrpSpPr/><wpg:grpSpPr><a:xfrm><a:off x="-686296" y="0"/><a:ext cx="4256266" cy="2778672"/><a:chOff x="-686296" y="0"/><a:chExt cx="4256266" cy="2778672"/></a:xfrm></wpg:grpSpPr><wpg:grpSp><wpg:cNvPr id="1442273557" name="群組 26"/><wpg:cNvGrpSpPr/><wpg:grpSpPr><a:xfrm><a:off x="1" y="0"/><a:ext cx="3569969" cy="2430780"/><a:chOff x="1" y="0"/><a:chExt cx="3569969" cy="2430780"/></a:xfrm></wpg:grpSpPr><wpg:grpSp><wpg:cNvPr id="662741247" name="群組 22"/><wpg:cNvGrpSpPr/><wpg:grpSpPr><a:xfrm><a:off x="1" y="0"/><a:ext cx="3569969" cy="2430780"/><a:chOff x="1" y="0"/><a:chExt cx="3570574" cy="2431275"/></a:xfrm></wpg:grpSpPr><wpg:grpSp><wpg:cNvPr id="715756320" name="群組 21"/><wpg:cNvGrpSpPr/><wpg:grpSpPr><a:xfrm><a:off x="1" y="0"/><a:ext cx="3438323" cy="2158365"/><a:chOff x="1" y="0"/><a:chExt cx="3438638" cy="2158365"/></a:xfrm></wpg:grpSpPr><pic:pic xmlns:pic="http://schemas.openxmlformats.org/drawingml/2006/picture"><pic:nvPicPr><pic:cNvPr id="1454994510" name="圖片 19"/><pic:cNvPicPr><a:picLocks noChangeAspect="1"/></pic:cNvPicPr></pic:nvPicPr><pic:blipFill><a:blip r:embed="rId89"><a:extLst><a:ext uri="{BEBA8EAE-BF5A-486C-A8C5-ECC9F3942E4B}"><a14:imgProps xmlns:a14="http://schemas.microsoft.com/office/drawing/2010/main"><a14:imgLayer r:embed="rId90"><a14:imgEffect><a14:backgroundRemoval t="5556" b="97556" l="2500" r="90000"><a14:foregroundMark x1="26366" y1="6554" x2="35167" y2="444"/><a14:foregroundMark x1="35167" y1="444" x2="63000" y2="667"/><a14:foregroundMark x1="76269" y1="10988" x2="77000" y2="11556"/><a14:foregroundMark x1="63000" y1="667" x2="67352" y2="4052"/><a14:foregroundMark x1="77000" y1="11556" x2="80333" y2="21111"/><a14:foregroundMark x1="80333" y1="21111" x2="77167" y2="60000"/><a14:foregroundMark x1="77167" y1="60000" x2="84000" y2="63333"/><a14:foregroundMark x1="84000" y1="63333" x2="90333" y2="94444"/><a14:foregroundMark x1="90333" y1="94444" x2="66333" y2="94889"/><a14:foregroundMark x1="66333" y1="94889" x2="49333" y2="99778"/><a14:foregroundMark x1="49333" y1="99778" x2="2500" y2="97556"/><a14:foregroundMark x1="2500" y1="97556" x2="10000" y2="66000"/><a14:foregroundMark x1="10000" y1="66000" x2="15833" y2="61556"/><a14:foregroundMark x1="15833" y1="61556" x2="22833" y2="62000"/><a14:foregroundMark x1="22833" y1="62000" x2="16667" y2="56444"/><a14:foregroundMark x1="16667" y1="56444" x2="15069" y2="15551"/><a14:foregroundMark x1="14833" y1="15111" x2="26167" y2="6222"/><a14:foregroundMark x1="26167" y1="6222" x2="55167" y2="5111"/><a14:foregroundMark x1="55167" y1="5111" x2="68333" y2="5556"/><a14:foregroundMark x1="68333" y1="5556" x2="75000" y2="10667"/><a14:foregroundMark x1="75000" y1="10667" x2="77000" y2="19778"/><a14:foregroundMark x1="77000" y1="19778" x2="63833" y2="31556"/><a14:foregroundMark x1="63833" y1="31556" x2="20000" y2="30000"/><a14:foregroundMark x1="20000" y1="30000" x2="15000" y2="15333"/><a14:backgroundMark x1="14788" y1="14567" x2="14500" y2="14889"/><a14:backgroundMark x1="15187" y1="14121" x2="14918" y2="14422"/><a14:backgroundMark x1="14281" y1="12553" x2="13667" y2="6000"/><a14:backgroundMark x1="14500" y1="14889" x2="14306" y2="12824"/><a14:backgroundMark x1="13667" y1="6000" x2="21833" y2="4667"/><a14:backgroundMark x1="21833" y1="4667" x2="18807" y2="9536"/><a14:backgroundMark x1="16541" y1="11314" x2="14833" y2="7111"/><a14:backgroundMark x1="75400" y1="10107" x2="75768" y2="10376"/><a14:backgroundMark x1="75902" y1="10324" x2="75561" y2="9882"/></a14:backgroundRemoval></a14:imgEffect></a14:imgLayer></a14:imgProps></a:ext><a:ext uri="{28A0092B-C50C-407E-A947-70E740481C1C}"><a14:useLocalDpi xmlns:a14="http://schemas.microsoft.com/office/drawing/2010/main" val="0"/></a:ext></a:extLst></a:blip><a:srcRect/><a:stretch><a:fillRect/></a:stretch></pic:blipFill><pic:spPr bwMode="auto"><a:xfrm><a:off x="1" y="0"/><a:ext cx="2876551" cy="2158365"/></a:xfrm><a:prstGeom prst="rect"><a:avLst/></a:prstGeom><a:noFill/><a:ln><a:noFill/></a:ln></pic:spPr></pic:pic><wps:wsp><wps:cNvPr id="217" name="文字方塊 2"/><wps:cNvSpPr txBox="1"><a:spLocks noChangeArrowheads="1"/></wps:cNvSpPr><wps:spPr bwMode="auto"><a:xfrm><a:off x="574158" y="1424763"/><a:ext cx="415290" cy="260985"/></a:xfrm><a:prstGeom prst="rect"><a:avLst/></a:prstGeom><a:noFill/><a:ln w="9525"><a:noFill/><a:miter lim="800000"/><a:headEnd/><a:tailEnd/></a:ln></wps:spPr><wps:txbx><w:txbxContent><w:p w14:paraId="220C3664" w14:textId="64C1E39D" w:rsidR="001A4973" w:rsidRPr="003757CC" w:rsidRDefault="00013C3B"><w:pPr><w:rPr><w:b/><w:bCs/><w:sz w:val="16"/><w:szCs w:val="12"/></w:rPr></w:pPr><w:r w:rsidRPr="00A3528F"><w:rPr><w:rFonts w:hint="eastAsia"/><w:b/><w:bCs/><w:color w:val="FF0000"/><w:sz w:val="16"/><w:szCs w:val="12"/><w:highlight w:val="lightGray"/></w:rPr><w:t>十</w:t></w:r><w:r w:rsidR="003757CC" w:rsidRPr="00A3528F"><w:rPr><w:rFonts w:hint="eastAsia"/><w:b/><w:bCs/><w:color w:val="000000" w:themeColor="text1"/><w:sz w:val="16"/><w:szCs w:val="12"/><w:highlight w:val="lightGray"/></w:rPr><w:t>ー</w:t></w:r></w:p></w:txbxContent></wps:txbx><wps:bodyPr rot="0" vert="horz" wrap="square" lIns="91440" tIns="45720" rIns="91440" bIns="45720" anchor="t" anchorCtr="0"><a:noAutofit/></wps:bodyPr></wps:wsp><wps:wsp><wps:cNvPr id="422988670" name="文字方塊 2"/><wps:cNvSpPr txBox="1"><a:spLocks noChangeArrowheads="1"/></wps:cNvSpPr><wps:spPr bwMode="auto"><a:xfrm><a:off x="839972" y="1424763"/><a:ext cx="611505" cy="260985"/></a:xfrm><a:prstGeom prst="rect"><a:avLst/></a:prstGeom><a:noFill/><a:ln w="9525"><a:noFill/><a:miter lim="800000"/><a:headEnd/><a:tailEnd/></a:ln></wps:spPr><wps:txbx><w:txbxContent><w:p w14:paraId="4DBBB728" w14:textId="01CC6B27" w:rsidR="003757CC" w:rsidRPr="003757CC" w:rsidRDefault="003757CC"><w:pPr><w:rPr><w:b/><w:bCs/><w:sz w:val="16"/><w:szCs w:val="12"/></w:rPr></w:pPr><w:r w:rsidRPr="00A3528F"><w:rPr><w:rFonts w:hint="eastAsia"/><w:b/><w:bCs/><w:color w:val="FF0000"/><w:sz w:val="16"/><w:szCs w:val="12"/><w:highlight w:val="lightGray"/></w:rPr><w:t>十十</w:t></w:r><w:r w:rsidRPr="00A3528F"><w:rPr><w:rFonts w:hint="eastAsia"/><w:b/><w:bCs/><w:color w:val="000000" w:themeColor="text1"/><w:sz w:val="16"/><w:szCs w:val="12"/><w:highlight w:val="lightGray"/></w:rPr><w:t>ーー</w:t></w:r></w:p></w:txbxContent></wps:txbx><wps:bodyPr rot="0" vert="horz" wrap="square" lIns="91440" tIns="45720" rIns="91440" bIns="45720" anchor="t" anchorCtr="0"><a:noAutofit/></wps:bodyPr></wps:wsp><wps:wsp><wps:cNvPr id="315474554" name="文字方塊 2"/><wps:cNvSpPr txBox="1"><a:spLocks noChangeArrowheads="1"/></wps:cNvSpPr><wps:spPr bwMode="auto"><a:xfrm><a:off x="563526" y="1584251"/><a:ext cx="457200" cy="290830"/></a:xfrm><a:prstGeom prst="rect"><a:avLst/></a:prstGeom><a:noFill/><a:ln w="9525"><a:noFill/><a:miter lim="800000"/><a:headEnd/><a:tailEnd/></a:ln></wps:spPr><wps:txbx><w:txbxContent><w:p w14:paraId="1A038E47" w14:textId="07A18897" w:rsidR="00AD7760" w:rsidRPr="00AD7760" w:rsidRDefault="00AD7760"><w:pPr><w:rPr><w:b/><w:bCs/></w:rPr></w:pPr><w:r w:rsidRPr="00AD7760"><w:rPr><w:rFonts w:hint="eastAsia"/><w:b/><w:bCs/><w:color w:val="FF0000"/><w:highlight w:val="lightGray"/></w:rPr><w:t>12V</w:t></w:r></w:p></w:txbxContent></wps:txbx><wps:bodyPr rot="0" vert="horz" wrap="square" lIns="91440" tIns="45720" rIns="91440" bIns="45720" anchor="t" anchorCtr="0"><a:noAutofit/></wps:bodyPr></wps:wsp><wps:wsp><wps:cNvPr id="518907747" name="文字方塊 2"/><wps:cNvSpPr txBox="1"><a:spLocks noChangeArrowheads="1"/></wps:cNvSpPr><wps:spPr bwMode="auto"><a:xfrm><a:off x="871870" y="1584251"/><a:ext cx="457200" cy="290830"/></a:xfrm><a:prstGeom prst="rect"><a:avLst/></a:prstGeom><a:noFill/><a:ln w="9525"><a:noFill/><a:miter lim="800000"/><a:headEnd/><a:tailEnd/></a:ln></wps:spPr><wps:txbx><w:txbxContent><w:p w14:paraId="463441EC" w14:textId="0E99EE59" w:rsidR="00AD7760" w:rsidRPr="00AD7760" w:rsidRDefault="00AD7760"><w:pPr><w:rPr><w:b/><w:bCs/></w:rPr></w:pPr><w:r><w:rPr><w:rFonts w:hint="eastAsia"/><w:b/><w:bCs/><w:color w:val="FF0000"/><w:highlight w:val="lightGray"/></w:rPr><w:t>54</w:t></w:r><w:r w:rsidRPr="00AD7760"><w:rPr><w:rFonts w:hint="eastAsia"/><w:b/><w:bCs/><w:color w:val="FF0000"/><w:highlight w:val="lightGray"/></w:rPr><w:t>V</w:t></w:r></w:p></w:txbxContent></wps:txbx><wps:bodyPr rot="0" vert="horz" wrap="square" lIns="91440" tIns="45720" rIns="91440" bIns="45720" anchor="t" anchorCtr="0"><a:noAutofit/></wps:bodyPr></wps:wsp><wps:wsp><wps:cNvPr id="1778811341" name="橢圓 20"/><wps:cNvSpPr/><wps:spPr><a:xfrm><a:off x="754912" y="1924493"/><a:ext cx="45719" cy="61187"/></a:xfrm><a:prstGeom prst="ellipse"><a:avLst/></a:prstGeom><a:solidFill><a:srgbClr val="FF0000"/></a:solidFill><a:ln><a:solidFill><a:srgbClr val="FF0000"/></a:solidFill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1201481222" name="橢圓 20"/><wps:cNvSpPr/><wps:spPr><a:xfrm><a:off x="818707" y="1924493"/><a:ext cx="45085" cy="60960"/></a:xfrm><a:prstGeom prst="ellipse"><a:avLst/></a:prstGeom><a:ln/></wps:spPr><wps:style><a:lnRef idx="2"><a:schemeClr val="dk1"><a:shade val="15000"/></a:schemeClr></a:lnRef><a:fillRef idx="1"><a:schemeClr val="dk1"/></a:fillRef><a:effectRef idx="0"><a:schemeClr val="dk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1223941320" name="橢圓 20"/><wps:cNvSpPr/><wps:spPr><a:xfrm><a:off x="1020726" y="1924493"/><a:ext cx="45719" cy="61187"/></a:xfrm><a:prstGeom prst="ellipse"><a:avLst/></a:prstGeom><a:solidFill><a:srgbClr val="FF0000"/></a:solidFill><a:ln><a:solidFill><a:srgbClr val="FF0000"/></a:solidFill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520256665" name="橢圓 20"/><wps:cNvSpPr/><wps:spPr><a:xfrm><a:off x="1084521" y="1924493"/><a:ext cx="45085" cy="60960"/></a:xfrm><a:prstGeom prst="ellipse"><a:avLst/></a:prstGeom><a:ln/></wps:spPr><wps:style><a:lnRef idx="2"><a:schemeClr val="dk1"><a:shade val="15000"/></a:schemeClr></a:lnRef><a:fillRef idx="1"><a:schemeClr val="dk1"/></a:fillRef><a:effectRef idx="0"><a:schemeClr val="dk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116732251" name="橢圓 20"/><wps:cNvSpPr/><wps:spPr><a:xfrm><a:off x="956931" y="1924493"/><a:ext cx="45719" cy="61187"/></a:xfrm><a:prstGeom prst="ellipse"><a:avLst/></a:prstGeom><a:solidFill><a:srgbClr val="FF0000"/></a:solidFill><a:ln><a:solidFill><a:srgbClr val="FF0000"/></a:solidFill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270695063" name="橢圓 20"/><wps:cNvSpPr/><wps:spPr><a:xfrm><a:off x="1148317" y="1924493"/><a:ext cx="45085" cy="60960"/></a:xfrm><a:prstGeom prst="ellipse"><a:avLst/></a:prstGeom><a:ln/></wps:spPr><wps:style><a:lnRef idx="2"><a:schemeClr val="dk1"><a:shade val="15000"/></a:schemeClr></a:lnRef><a:fillRef idx="1"><a:schemeClr val="dk1"/></a:fillRef><a:effectRef idx="0"><a:schemeClr val="dk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1720019985" name="文字方塊 2"/><wps:cNvSpPr txBox="1"><a:spLocks noChangeArrowheads="1"/></wps:cNvSpPr><wps:spPr bwMode="auto"><a:xfrm><a:off x="1306210" y="1584251"/><a:ext cx="644510" cy="290830"/></a:xfrm><a:prstGeom prst="rect"><a:avLst/></a:prstGeom><a:noFill/><a:ln w="9525"><a:noFill/><a:miter lim="800000"/><a:headEnd/><a:tailEnd/></a:ln></wps:spPr><wps:txbx><w:txbxContent><w:p w14:paraId="44BC5484" w14:textId="6CCA83B9" w:rsidR="000E1FDB" w:rsidRPr="00AD7760" w:rsidRDefault="000E1FDB"><w:pPr><w:rPr><w:b/><w:bCs/></w:rPr></w:pPr><w:r w:rsidRPr="000E1FDB"><w:rPr><w:rFonts w:hint="eastAsia"/><w:b/><w:bCs/><w:color w:val="FF0000"/><w:highlight w:val="lightGray"/></w:rPr><w:t>Power</w:t></w:r></w:p></w:txbxContent></wps:txbx><wps:bodyPr rot="0" vert="horz" wrap="square" lIns="91440" tIns="45720" rIns="91440" bIns="45720" anchor="t" anchorCtr="0"><a:noAutofit/></wps:bodyPr></wps:wsp><wps:wsp><wps:cNvPr id="9816932" name="橢圓 20"/><wps:cNvSpPr/><wps:spPr><a:xfrm><a:off x="1656996" y="1928303"/><a:ext cx="45719" cy="61187"/></a:xfrm><a:prstGeom prst="ellipse"><a:avLst/></a:prstGeom><a:solidFill><a:srgbClr val="FF0000"/></a:solidFill><a:ln><a:solidFill><a:srgbClr val="FF0000"/></a:solidFill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1382887264" name="橢圓 20"/><wps:cNvSpPr/><wps:spPr><a:xfrm><a:off x="1597897" y="1928303"/><a:ext cx="45085" cy="60960"/></a:xfrm><a:prstGeom prst="ellipse"><a:avLst/></a:prstGeom><a:ln/></wps:spPr><wps:style><a:lnRef idx="2"><a:schemeClr val="dk1"><a:shade val="15000"/></a:schemeClr></a:lnRef><a:fillRef idx="1"><a:schemeClr val="dk1"/></a:fillRef><a:effectRef idx="0"><a:schemeClr val="dk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1219195229" name="文字方塊 2"/><wps:cNvSpPr txBox="1"><a:spLocks noChangeArrowheads="1"/></wps:cNvSpPr><wps:spPr bwMode="auto"><a:xfrm><a:off x="1439028" y="1424763"/><a:ext cx="415290" cy="260985"/></a:xfrm><a:prstGeom prst="rect"><a:avLst/></a:prstGeom><a:noFill/><a:ln w="9525"><a:noFill/><a:miter lim="800000"/><a:headEnd/><a:tailEnd/></a:ln></wps:spPr><wps:txbx><w:txbxContent><w:p w14:paraId="3201CB6D" w14:textId="69C061B8" w:rsidR="005129DE" w:rsidRPr="003757CC" w:rsidRDefault="005129DE"><w:pPr><w:rPr><w:b/><w:bCs/><w:sz w:val="16"/><w:szCs w:val="12"/></w:rPr></w:pPr><w:r w:rsidRPr="00A3528F"><w:rPr><w:rFonts w:hint="eastAsia"/><w:b/><w:bCs/><w:color w:val="000000" w:themeColor="text1"/><w:sz w:val="16"/><w:szCs w:val="12"/><w:highlight w:val="lightGray"/></w:rPr><w:t>ー</w:t></w:r><w:r w:rsidRPr="00A3528F"><w:rPr><w:rFonts w:hint="eastAsia"/><w:b/><w:bCs/><w:color w:val="FF0000"/><w:sz w:val="16"/><w:szCs w:val="12"/><w:highlight w:val="lightGray"/></w:rPr><w:t>十</w:t></w:r></w:p></w:txbxContent></wps:txbx><wps:bodyPr rot="0" vert="horz" wrap="square" lIns="91440" tIns="45720" rIns="91440" bIns="45720" anchor="t" anchorCtr="0"><a:noAutofit/></wps:bodyPr></wps:wsp><wps:wsp><wps:cNvPr id="1154261891" name="文字方塊 2"/><wps:cNvSpPr txBox="1"><a:spLocks noChangeArrowheads="1"/></wps:cNvSpPr><wps:spPr bwMode="auto"><a:xfrm><a:off x="2825342" y="1780805"/><a:ext cx="613297" cy="290830"/></a:xfrm><a:prstGeom prst="rect"><a:avLst/></a:prstGeom><a:noFill/><a:ln w="9525"><a:noFill/><a:miter lim="800000"/><a:headEnd/><a:tailEnd/></a:ln></wps:spPr><wps:txbx><w:txbxContent><w:p w14:paraId="739686E3" w14:textId="66DFC3FE" w:rsidR="00C55AFC" w:rsidRPr="00AD7760" w:rsidRDefault="00C55AFC"><w:pPr><w:rPr><w:b/><w:bCs/></w:rPr></w:pPr><w:r w:rsidRPr="00DD064B"><w:rPr><w:rFonts w:hint="eastAsia"/><w:b/><w:bCs/><w:color w:val="FF0000"/><w:highlight w:val="lightGray"/></w:rPr><w:t>24Vdc</w:t></w:r></w:p></w:txbxContent></wps:txbx><wps:bodyPr rot="0" vert="horz" wrap="square" lIns="91440" tIns="45720" rIns="91440" bIns="45720" anchor="t" anchorCtr="0"><a:noAutofit/></wps:bodyPr></wps:wsp></wpg:grpSp><pic:pic xmlns:pic="http://schemas.openxmlformats.org/drawingml/2006/picture"><pic:nvPicPr><pic:cNvPr id="542" name="圖片 1" descr="C:\Users\HankCY_Wu\AppData\Local\Microsoft\Windows\INetCache\Content.Word\power.jpg"/><pic:cNvPicPr><a:picLocks noChangeAspect="1"/></pic:cNvPicPr></pic:nvPicPr><pic:blipFill><a:blip r:embed="rId91"><a:extLst><a:ext uri="{28A0092B-C50C-407E-A947-70E740481C1C}"><a14:useLocalDpi xmlns:a14="http://schemas.microsoft.com/office/drawing/2010/main" val="0"/></a:ext></a:extLst></a:blip><a:srcRect/><a:stretch><a:fillRect/></a:stretch></pic:blipFill><pic:spPr bwMode="auto"><a:xfrm rot="10800000" flipV="1"><a:off x="2551400" y="2035035"/><a:ext cx="1019175" cy="396240"/></a:xfrm><a:prstGeom prst="rect"><a:avLst/></a:prstGeom><a:noFill/><a:ln><a:noFill/></a:ln></pic:spPr></pic:pic></wpg:grpSp><wps:wsp><wps:cNvPr id="560870625" name="直線接點 23"/><wps:cNvCnPr/><wps:spPr><a:xfrm flipH="1"><a:off x="1690622" y="2166442"/><a:ext cx="955963" cy="0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677066014" name="直線接點 23"/><wps:cNvCnPr/><wps:spPr><a:xfrm flipH="1"><a:off x="1620284" y="2207818"/><a:ext cx="1015339" cy="0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205547485" name="直線接點 24"/><wps:cNvCnPr/><wps:spPr><a:xfrm flipV="1"><a:off x="1686485" y="1988527"/><a:ext cx="0" cy="187269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622076281" name="直線接點 25"/><wps:cNvCnPr/><wps:spPr><a:xfrm flipV="1"><a:off x="1620284" y="1971977"/><a:ext cx="0" cy="234203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wpg:grpSp><wps:wsp><wps:cNvPr id="1815778590" name="語音泡泡: 圓角矩形 27"/><wps:cNvSpPr/><wps:spPr><a:xfrm><a:off x="2469671" y="1268083"/><a:ext cx="1052195" cy="457200"/></a:xfrm><a:prstGeom prst="wedgeRoundRectCallout"><a:avLst><a:gd name="adj1" fmla="val -65925"/><a:gd name="adj2" fmla="val 141745"/><a:gd name="adj3" fmla="val 16667"/></a:avLst></a:prstGeom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txbx><w:txbxContent><w:p w14:paraId="18CCD85A" w14:textId="77777777" w:rsidR="006B7ADB" w:rsidRPr="00E41E25" w:rsidRDefault="006B7ADB" w:rsidP="006B7ADB"><w:pPr><w:jc w:val="center"/><w:rPr><w:rFonts w:asciiTheme="minorHAnsi" w:eastAsia="微軟正黑體" w:hAnsiTheme="minorHAnsi" w:cstheme="minorHAnsi"/><w:szCs w:val="24"/></w:rPr></w:pPr><w:r w:rsidRPr="002D6564"><w:rPr><w:rFonts w:asciiTheme="minorHAnsi" w:eastAsia="微軟正黑體" w:hAnsiTheme="minorHAnsi" w:cstheme="minorHAnsi"/><w:szCs w:val="24"/></w:rPr><w:t>aa</w:t></w:r></w:p><w:p w14:paraId="6D097809" w14:textId="6A080AC2" w:rsidR="00104264" w:rsidRDefault="00104264" w:rsidP="00104264"><w:pPr><w:jc w:val="center"/></w:pP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1028062684" name="語音泡泡: 圓角矩形 27"/><wps:cNvSpPr/><wps:spPr><a:xfrm><a:off x="-375941" y="2321472"/><a:ext cx="1052195" cy="457200"/></a:xfrm><a:prstGeom prst="wedgeRoundRectCallout"><a:avLst><a:gd name="adj1" fmla="val 70341"/><a:gd name="adj2" fmla="val 15327"/><a:gd name="adj3" fmla="val 16667"/></a:avLst></a:prstGeom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txbx><w:txbxContent><w:p w14:paraId="54665639" w14:textId="77777777" w:rsidR="006B7ADB" w:rsidRPr="00E41E25" w:rsidRDefault="006B7ADB" w:rsidP="006B7ADB"><w:pPr><w:jc w:val="center"/><w:rPr><w:rFonts w:asciiTheme="minorHAnsi" w:eastAsia="微軟正黑體" w:hAnsiTheme="minorHAnsi" w:cstheme="minorHAnsi"/><w:szCs w:val="24"/></w:rPr></w:pPr><w:r w:rsidRPr="002D6564"><w:rPr><w:rFonts w:asciiTheme="minorHAnsi" w:eastAsia="微軟正黑體" w:hAnsiTheme="minorHAnsi" w:cstheme="minorHAnsi"/><w:szCs w:val="24"/></w:rPr><w:t></w:t></w:r></w:p><w:p w14:paraId="43091928" w14:textId="6904BB82" w:rsidR="00AE4C87" w:rsidRDefault="00AE4C87" w:rsidP="00104264"><w:pPr><w:jc w:val="center"/></w:pP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105858844" name="語音泡泡: 圓角矩形 27"/><wps:cNvSpPr/><wps:spPr><a:xfrm><a:off x="-686296" y="247685"/><a:ext cx="1052195" cy="457200"/></a:xfrm><a:prstGeom prst="wedgeRoundRectCallout"><a:avLst><a:gd name="adj1" fmla="val 101851"/><a:gd name="adj2" fmla="val 37564"/><a:gd name="adj3" fmla="val 16667"/></a:avLst></a:prstGeom></wps:spPr><wps:style><a:lnRef idx="2"><a:schemeClr val="accent3"><a:shade val="15000"/></a:schemeClr></a:lnRef><a:fillRef idx="1"><a:schemeClr val="accent3"/></a:fillRef><a:effectRef idx="0"><a:schemeClr val="accent3"/></a:effectRef><a:fontRef idx="minor"><a:schemeClr val="lt1"/></a:fontRef></wps:style><wps:txbx><w:txbxContent><w:p w14:paraId="2219C925" w14:textId="77777777" w:rsidR="006B7ADB" w:rsidRPr="00E41E25" w:rsidRDefault="006B7ADB" w:rsidP="006B7ADB"><w:pPr><w:jc w:val="center"/><w:rPr><w:rFonts w:asciiTheme="minorHAnsi" w:eastAsia="微軟正黑體" w:hAnsiTheme="minorHAnsi" w:cstheme="minorHAnsi"/><w:szCs w:val="24"/></w:rPr></w:pPr><w:r w:rsidRPr="002D6564"><w:rPr><w:rFonts w:asciiTheme="minorHAnsi" w:eastAsia="微軟正黑體" w:hAnsiTheme="minorHAnsi" w:cstheme="minorHAnsi"/><w:szCs w:val="24"/></w:rPr><w:t></w:t></w:r></w:p><w:p w14:paraId="69963BE5" w14:textId="35803B27" w:rsidR="00567E0C" w:rsidRDefault="00567E0C" w:rsidP="00104264"><w:pPr><w:jc w:val="center"/></w:pP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wpg:grpSp><wpg:grpSp><wpg:cNvPr id="512631747" name="群組 42"/><wpg:cNvGrpSpPr/><wpg:grpSpPr><a:xfrm><a:off x="776376" y="2019533"/><a:ext cx="1754101" cy="1923110"/><a:chOff x="0" y="0"/><a:chExt cx="1754101" cy="1923110"/></a:xfrm></wpg:grpSpPr><pic:pic xmlns:pic="http://schemas.openxmlformats.org/drawingml/2006/picture"><pic:nvPicPr><pic:cNvPr id="1947141647" name="圖片 1"/><pic:cNvPicPr><a:picLocks noChangeAspect="1"/></pic:cNvPicPr></pic:nvPicPr><pic:blipFill><a:blip r:embed="rId92"><a:extLst><a:ext uri="{28A0092B-C50C-407E-A947-70E740481C1C}"><a14:useLocalDpi xmlns:a14="http://schemas.microsoft.com/office/drawing/2010/main" val="0"/></a:ext></a:extLst></a:blip><a:stretch><a:fillRect/></a:stretch></pic:blipFill><pic:spPr><a:xfrm><a:off x="575590" y="695618"/><a:ext cx="351155" cy="1010285"/></a:xfrm><a:prstGeom prst="rect"><a:avLst/></a:prstGeom></pic:spPr></pic:pic><wps:wsp><wps:cNvPr id="169381874" name="矩形 31"/><wps:cNvSpPr/><wps:spPr><a:xfrm><a:off x="1495308" y="1388272"/><a:ext cx="258793" cy="534838"/></a:xfrm><a:prstGeom prst="rect"><a:avLst/></a:prstGeom><a:noFill/><a:ln w="38100"><a:solidFill><a:srgbClr val="FF0000"/></a:solidFill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603699050" name="直線單箭頭接點 32"/><wps:cNvCnPr/><wps:spPr><a:xfrm flipH="1"><a:off x="925895" y="1572509"/><a:ext cx="552485" cy="0"/></a:xfrm><a:prstGeom prst="straightConnector1"><a:avLst/></a:prstGeom><a:ln w="28575"><a:solidFill><a:srgbClr val="FF0000"/></a:solidFill><a:tailEnd type="triangle"/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g:grpSp><wpg:cNvPr id="280790251" name="群組 41"/><wpg:cNvGrpSpPr/><wpg:grpSpPr><a:xfrm><a:off x="0" y="0"/><a:ext cx="591982" cy="1309308"/><a:chOff x="0" y="0"/><a:chExt cx="591982" cy="1309308"/></a:xfrm></wpg:grpSpPr><wps:wsp><wps:cNvPr id="1844948058" name="直線接點 33"/><wps:cNvCnPr/><wps:spPr><a:xfrm flipH="1"><a:off x="271492" y="955890"/><a:ext cx="319177" cy="0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316235962" name="直線接點 34"/><wps:cNvCnPr/><wps:spPr><a:xfrm><a:off x="271492" y="16830"/><a:ext cx="0" cy="940802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363616401" name="直線接點 35"/><wps:cNvCnPr/><wps:spPr><a:xfrm><a:off x="2221" y="0"/><a:ext cx="0" cy="1307088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384618546" name="直線接點 36"/><wps:cNvCnPr/><wps:spPr><a:xfrm><a:off x="0" y="1309308"/><a:ext cx="588041" cy="0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64445256" name="直線接點 37"/><wps:cNvCnPr/><wps:spPr><a:xfrm><a:off x="63929" y="0"/><a:ext cx="0" cy="1127573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835474493" name="直線接點 38"/><wps:cNvCnPr/><wps:spPr><a:xfrm><a:off x="67318" y="1124184"/><a:ext cx="524664" cy="0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918048742" name="直線接點 39"/><wps:cNvCnPr/><wps:spPr><a:xfrm><a:off x="327590" y="16830"/><a:ext cx="0" cy="775897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548244671" name="直線接點 40"/><wps:cNvCnPr/><wps:spPr><a:xfrm><a:off x="325369" y="793205"/><a:ext cx="260420" cy="0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wpg:grpSp></wpg:grpSp></wpg:wgp></a:graphicData></a:graphic><wp14:sizeRelH relativeFrom="margin"><wp14:pctWidth>0</wp14:pctWidth></wp14:sizeRelH><wp14:sizeRelV relativeFrom="margin"><wp14:pctHeight>0</wp14:pctHeight></wp14:sizeRelV></wp:anchor></w:drawing></mc:Choice><mc:Fallback><w:pict><v:group w14:anchorId="087985FD" id="群組 43" o:spid="_x0000_s1175" style="position:absolute;left:0;text-align:left;margin-left:91.75pt;margin-top:3.85pt;width:335.1pt;height:310.4pt;z-index:251658246;mso-position-horizontal-relative:text;mso-position-vertical-relative:text;mso-width-relative:margin;mso-height-relative:margin" coordorigin="-6862" coordsize="42562,39426" o:gfxdata="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"><v:group id="群組 28" o:spid="_x0000_s1176" style="position:absolute;left:-6862;width:42561;height:27786" coordorigin="-6862" coordsize="42562,27786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"><v:group id="群組 26" o:spid="_x0000_s1177" style="position:absolute;width:35699;height:24307" coordorigin="" coordsize="35699,24307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"><v:group id="群組 22" o:spid="_x0000_s1178" style="position:absolute;width:35699;height:24307" coordorigin="" coordsize="35705,24312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"><v:group id="群組 21" o:spid="_x0000_s1179" style="position:absolute;width:34383;height:21583" coordorigin="" coordsize="34386,21583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"><v:shape id="圖片 19" o:spid="_x0000_s1180" type="#_x0000_t75" style="position:absolute;width:28765;height:21583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"><v:imagedata r:id="rId93" o:title=""/></v:shape><v:shape id="_x0000_s1181" type="#_x0000_t202" style="position:absolute;left:5741;top:14247;width:4153;height:2610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" filled="f" stroked="f"><v:textbox><w:txbxContent><w:p w14:paraId="220C3664" w14:textId="64C1E39D" w:rsidR="001A4973" w:rsidRPr="003757CC" w:rsidRDefault="00013C3B"><w:pPr><w:rPr><w:b/><w:bCs/><w:sz w:val="16"/><w:szCs w:val="12"/></w:rPr></w:pPr><w:r w:rsidRPr="00A3528F"><w:rPr><w:rFonts w:hint="eastAsia"/><w:b/><w:bCs/><w:color w:val="FF0000"/><w:sz w:val="16"/><w:szCs w:val="12"/><w:highlight w:val="lightGray"/></w:rPr><w:t>十</w:t></w:r><w:r w:rsidR="003757CC" w:rsidRPr="00A3528F"><w:rPr><w:rFonts w:hint="eastAsia"/><w:b/><w:bCs/><w:color w:val="000000" w:themeColor="text1"/><w:sz w:val="16"/><w:szCs w:val="12"/><w:highlight w:val="lightGray"/></w:rPr><w:t>ー</w:t></w:r></w:p></w:txbxContent></v:textbox></v:shape><v:shape id="_x0000_s1182" type="#_x0000_t202" style="position:absolute;left:8399;top:14247;width:6115;height:2610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" filled="f" stroked="f"><v:textbox><w:txbxContent><w:p w14:paraId="4DBBB728" w14:textId="01CC6B27" w:rsidR="003757CC" w:rsidRPr="003757CC" w:rsidRDefault="003757CC"><w:pPr><w:rPr><w:b/><w:bCs/><w:sz w:val="16"/><w:szCs w:val="12"/></w:rPr></w:pPr><w:r w:rsidRPr="00A3528F"><w:rPr><w:rFonts w:hint="eastAsia"/><w:b/><w:bCs/><w:color w:val="FF0000"/><w:sz w:val="16"/><w:szCs w:val="12"/><w:highlight w:val="lightGray"/></w:rPr><w:t>十十</w:t></w:r><w:r w:rsidRPr="00A3528F"><w:rPr><w:rFonts w:hint="eastAsia"/><w:b/><w:bCs/><w:color w:val="000000" w:themeColor="text1"/><w:sz w:val="16"/><w:szCs w:val="12"/><w:highlight w:val="lightGray"/></w:rPr><w:t>ーー</w:t></w:r></w:p></w:txbxContent></v:textbox></v:shape><v:shape id="_x0000_s1183" type="#_x0000_t202" style="position:absolute;left:5635;top:15842;width:4572;height:2908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" filled="f" stroked="f"><v:textbox><w:txbxContent><w:p w14:paraId="1A038E47" w14:textId="07A18897" w:rsidR="00AD7760" w:rsidRPr="00AD7760" w:rsidRDefault="00AD7760"><w:pPr><w:rPr><w:b/><w:bCs/></w:rPr></w:pPr><w:r w:rsidRPr="00AD7760"><w:rPr><w:rFonts w:hint="eastAsia"/><w:b/><w:bCs/><w:color w:val="FF0000"/><w:highlight w:val="lightGray"/></w:rPr><w:t>12V</w:t></w:r></w:p></w:txbxContent></v:textbox></v:shape><v:shape id="_x0000_s1184" type="#_x0000_t202" style="position:absolute;left:8718;top:15842;width:4572;height:2908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" filled="f" stroked="f"><v:textbox><w:txbxContent><w:p w14:paraId="463441EC" w14:textId="0E99EE59" w:rsidR="00AD7760" w:rsidRPr="00AD7760" w:rsidRDefault="00AD7760"><w:pPr><w:rPr><w:b/><w:bCs/></w:rPr></w:pPr><w:r><w:rPr><w:rFonts w:hint="eastAsia"/><w:b/><w:bCs/><w:color w:val="FF0000"/><w:highlight w:val="lightGray"/></w:rPr><w:t>54</w:t></w:r><w:r w:rsidRPr="00AD7760"><w:rPr><w:rFonts w:hint="eastAsia"/><w:b/><w:bCs/><w:color w:val="FF0000"/><w:highlight w:val="lightGray"/></w:rPr><w:t>V</w:t></w:r></w:p></w:txbxContent></v:textbox></v:shape><v:oval id="橢圓 20" o:spid="_x0000_s1185" style="position:absolute;left:7549;top:19244;width:457;height:612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" fillcolor="red" strokecolor="red" strokeweight="1pt"><v:stroke joinstyle="miter"/></v:oval><v:oval id="橢圓 20" o:spid="_x0000_s1186" style="position:absolute;left:8187;top:19244;width:450;height:610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" fillcolor="black [3200]" strokecolor="black [480]" strokeweight="1pt"><v:stroke joinstyle="miter"/></v:oval><v:oval id="橢圓 20" o:spid="_x0000_s1187" style="position:absolute;left:10207;top:19244;width:457;height:612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" fillcolor="red" strokecolor="red" strokeweight="1pt"><v:stroke joinstyle="miter"/></v:oval><v:oval id="橢圓 20" o:spid="_x0000_s1188" style="position:absolute;left:10845;top:19244;width:451;height:610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" fillcolor="black [3200]" strokecolor="black [480]" strokeweight="1pt"><v:stroke joinstyle="miter"/></v:oval><v:oval id="橢圓 20" o:spid="_x0000_s1189" style="position:absolute;left:9569;top:19244;width:457;height:612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" fillcolor="red" strokecolor="red" strokeweight="1pt"><v:stroke joinstyle="miter"/></v:oval><v:oval id="橢圓 20" o:spid="_x0000_s1190" style="position:absolute;left:11483;top:19244;width:451;height:610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" fillcolor="black [3200]" strokecolor="black [480]" strokeweight="1pt"><v:stroke joinstyle="miter"/></v:oval><v:shape id="_x0000_s1191" type="#_x0000_t202" style="position:absolute;left:13062;top:15842;width:6445;height:2908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" filled="f" stroked="f"><v:textbox><w:txbxContent><w:p w14:paraId="44BC5484" w14:textId="6CCA83B9" w:rsidR="000E1FDB" w:rsidRPr="00AD7760" w:rsidRDefault="000E1FDB"><w:pPr><w:rPr><w:b/><w:bCs/></w:rPr></w:pPr><w:r w:rsidRPr="000E1FDB"><w:rPr><w:rFonts w:hint="eastAsia"/><w:b/><w:bCs/><w:color w:val="FF0000"/><w:highlight w:val="lightGray"/></w:rPr><w:t>Power</w:t></w:r></w:p></w:txbxContent></v:textbox></v:shape><v:oval id="橢圓 20" o:spid="_x0000_s1192" style="position:absolute;left:16569;top:19283;width:458;height:611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" fillcolor="red" strokecolor="red" strokeweight="1pt"><v:stroke joinstyle="miter"/></v:oval><v:oval id="橢圓 20" o:spid="_x0000_s1193" style="position:absolute;left:15978;top:19283;width:451;height:609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" fillcolor="black [3200]" strokecolor="black [480]" strokeweight="1pt"><v:stroke joinstyle="miter"/></v:oval><v:shape id="_x0000_s1194" type="#_x0000_t202" style="position:absolute;left:14390;top:14247;width:4153;height:2610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" filled="f" stroked="f"><v:textbox><w:txbxContent><w:p w14:paraId="3201CB6D" w14:textId="69C061B8" w:rsidR="005129DE" w:rsidRPr="003757CC" w:rsidRDefault="005129DE"><w:pPr><w:rPr><w:b/><w:bCs/><w:sz w:val="16"/><w:szCs w:val="12"/></w:rPr></w:pPr><w:r w:rsidRPr="00A3528F"><w:rPr><w:rFonts w:hint="eastAsia"/><w:b/><w:bCs/><w:color w:val="000000" w:themeColor="text1"/><w:sz w:val="16"/><w:szCs w:val="12"/><w:highlight w:val="lightGray"/></w:rPr><w:t>ー</w:t></w:r><w:r w:rsidRPr="00A3528F"><w:rPr><w:rFonts w:hint="eastAsia"/><w:b/><w:bCs/><w:color w:val="FF0000"/><w:sz w:val="16"/><w:szCs w:val="12"/><w:highlight w:val="lightGray"/></w:rPr><w:t>十</w:t></w:r></w:p></w:txbxContent></v:textbox></v:shape><v:shape id="_x0000_s1195" type="#_x0000_t202" style="position:absolute;left:28253;top:17808;width:6133;height:2908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" filled="f" stroked="f"><v:textbox><w:txbxContent><w:p w14:paraId="739686E3" w14:textId="66DFC3FE" w:rsidR="00C55AFC" w:rsidRPr="00AD7760" w:rsidRDefault="00C55AFC"><w:pPr><w:rPr><w:b/><w:bCs/></w:rPr></w:pPr><w:r w:rsidRPr="00DD064B"><w:rPr><w:rFonts w:hint="eastAsia"/><w:b/><w:bCs/><w:color w:val="FF0000"/><w:highlight w:val="lightGray"/></w:rPr><w:t>24Vdc</w:t></w:r></w:p></w:txbxContent></v:textbox></v:shape></v:group><v:shape id="圖片 1" o:spid="_x0000_s1196" type="#_x0000_t75" style="position:absolute;left:25514;top:20350;width:10191;height:3962;rotation:180;flip:y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"><v:imagedata r:id="rId94" o:title="power"/></v:shape></v:group><v:line id="直線接點 23" o:spid="_x0000_s1197" style="position:absolute;flip:x;visibility:visible;mso-wrap-style:square" from="16906,21664" to="26465,21664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" strokecolor="red" strokeweight="2.25pt"><v:stroke joinstyle="miter"/></v:line><v:line id="直線接點 23" o:spid="_x0000_s1198" style="position:absolute;flip:x;visibility:visible;mso-wrap-style:square" from="16202,22078" to="26356,22078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" strokecolor="black [3213]" strokeweight="2.25pt"><v:stroke joinstyle="miter"/></v:line><v:line id="直線接點 24" o:spid="_x0000_s1199" style="position:absolute;flip:y;visibility:visible;mso-wrap-style:square" from="16864,19885" to="16864,2175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" strokecolor="red" strokeweight="2.25pt"><v:stroke joinstyle="miter"/></v:line><v:line id="直線接點 25" o:spid="_x0000_s1200" style="position:absolute;flip:y;visibility:visible;mso-wrap-style:square" from="16202,19719" to="16202,22061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" strokecolor="black [3213]" strokeweight="2.25pt"><v:stroke joinstyle="miter"/></v:line></v:group><v:shape id="_x0000_s1201" type="#_x0000_t62" style="position:absolute;left:24696;top:12680;width:10522;height:4572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" adj="-3440,41417" fillcolor="#5b9bd5 [3204]" strokecolor="#091723 [484]" strokeweight="1pt"><v:textbox><w:txbxContent><w:p w14:paraId="18CCD85A" w14:textId="77777777" w:rsidR="006B7ADB" w:rsidRPr="00E41E25" w:rsidRDefault="006B7ADB" w:rsidP="006B7ADB"><w:pPr><w:jc w:val="center"/><w:rPr><w:rFonts w:asciiTheme="minorHAnsi" w:eastAsia="微軟正黑體" w:hAnsiTheme="minorHAnsi" w:cstheme="minorHAnsi"/><w:szCs w:val="24"/></w:rPr></w:pPr><w:r w:rsidRPr="002D6564"><w:rPr><w:rFonts w:asciiTheme="minorHAnsi" w:eastAsia="微軟正黑體" w:hAnsiTheme="minorHAnsi" w:cstheme="minorHAnsi"/><w:szCs w:val="24"/></w:rPr><w:t>aa</w:t></w:r></w:p><w:p w14:paraId="6D097809" w14:textId="6A080AC2" w:rsidR="00104264" w:rsidRDefault="00104264" w:rsidP="00104264"><w:pPr><w:jc w:val="center"/></w:pPr></w:p></w:txbxContent></v:textbox></v:shape><v:shape id="_x0000_s1202" type="#_x0000_t62" style="position:absolute;left:-3759;top:23214;width:10521;height:4572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" adj="25994,14111" fillcolor="#5b9bd5 [3204]" strokecolor="#091723 [484]" strokeweight="1pt"><v:textbox><w:txbxContent><w:p w14:paraId="54665639" w14:textId="77777777" w:rsidR="006B7ADB" w:rsidRPr="00E41E25" w:rsidRDefault="006B7ADB" w:rsidP="006B7ADB"><w:pPr><w:jc w:val="center"/><w:rPr><w:rFonts w:asciiTheme="minorHAnsi" w:eastAsia="微軟正黑體" w:hAnsiTheme="minorHAnsi" w:cstheme="minorHAnsi"/><w:szCs w:val="24"/></w:rPr></w:pPr><w:r w:rsidRPr="002D6564"><w:rPr><w:rFonts w:asciiTheme="minorHAnsi" w:eastAsia="微軟正黑體" w:hAnsiTheme="minorHAnsi" w:cstheme="minorHAnsi"/><w:szCs w:val="24"/></w:rPr><w:t></w:t></w:r></w:p><w:p w14:paraId="43091928" w14:textId="6904BB82" w:rsidR="00AE4C87" w:rsidRDefault="00AE4C87" w:rsidP="00104264"><w:pPr><w:jc w:val="center"/></w:pPr></w:p></w:txbxContent></v:textbox></v:shape><v:shape id="_x0000_s1203" type="#_x0000_t62" style="position:absolute;left:-6862;top:2476;width:10520;height:4572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" adj="32800,18914" fillcolor="#a5a5a5 [3206]" strokecolor="#181818 [486]" strokeweight="1pt"><v:textbox><w:txbxContent><w:p w14:paraId="2219C925" w14:textId="77777777" w:rsidR="006B7ADB" w:rsidRPr="00E41E25" w:rsidRDefault="006B7ADB" w:rsidP="006B7ADB"><w:pPr><w:jc w:val="center"/><w:rPr><w:rFonts w:asciiTheme="minorHAnsi" w:eastAsia="微軟正黑體" w:hAnsiTheme="minorHAnsi" w:cstheme="minorHAnsi"/><w:szCs w:val="24"/></w:rPr></w:pPr><w:r w:rsidRPr="002D6564"><w:rPr><w:rFonts w:asciiTheme="minorHAnsi" w:eastAsia="微軟正黑體" w:hAnsiTheme="minorHAnsi" w:cstheme="minorHAnsi"/><w:szCs w:val="24"/></w:rPr><w:t></w:t></w:r></w:p><w:p w14:paraId="69963BE5" w14:textId="35803B27" w:rsidR="00567E0C" w:rsidRDefault="00567E0C" w:rsidP="00104264"><w:pPr><w:jc w:val="center"/></w:pPr></w:p></w:txbxContent></v:textbox></v:shape></v:group><v:group id="群組 42" o:spid="_x0000_s1204" style="position:absolute;left:7763;top:20195;width:17541;height:19231" coordsize="17541,19231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"><v:shape id="圖片 1" o:spid="_x0000_s1205" type="#_x0000_t75" style="position:absolute;left:5755;top:6956;width:3512;height:10103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"><v:imagedata r:id="rId95" o:title=""/></v:shape><v:rect id="矩形 31" o:spid="_x0000_s1206" style="position:absolute;left:14953;top:13882;width:2588;height:5349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" filled="f" strokecolor="red" strokeweight="3pt"/><v:shapetype id="_x0000_t32" coordsize="21600,21600" o:spt="32" o:oned="t" path="m,l21600,21600e" filled="f"><v:path arrowok="t" fillok="f" o:connecttype="none"/><o:lock v:ext="edit" shapetype="t"/></v:shapetype><v:shape id="直線單箭頭接點 32" o:spid="_x0000_s1207" type="#_x0000_t32" style="position:absolute;left:9258;top:15725;width:5525;height:0;flip:x;visibility:visible;mso-wrap-style:square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" strokecolor="red" strokeweight="2.25pt"><v:stroke endarrow="block" joinstyle="miter"/></v:shape><v:group id="群組 41" o:spid="_x0000_s1208" style="position:absolute;width:5919;height:13093" coordsize="5919,13093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"><v:line id="直線接點 33" o:spid="_x0000_s1209" style="position:absolute;flip:x;visibility:visible;mso-wrap-style:square" from="2714,9558" to="5906,9558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" strokecolor="red" strokeweight="2.25pt"><v:stroke joinstyle="miter"/></v:line><v:line id="直線接點 34" o:spid="_x0000_s1210" style="position:absolute;visibility:visible;mso-wrap-style:square" from="2714,168" to="2714,9576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" strokecolor="red" strokeweight="2.25pt"><v:stroke joinstyle="miter"/></v:line><v:line id="直線接點 35" o:spid="_x0000_s1211" style="position:absolute;visibility:visible;mso-wrap-style:square" from="22,0" to="22,13070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" strokecolor="red" strokeweight="2.25pt"><v:stroke joinstyle="miter"/></v:line><v:line id="直線接點 36" o:spid="_x0000_s1212" style="position:absolute;visibility:visible;mso-wrap-style:square" from="0,13093" to="5880,13093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" strokecolor="red" strokeweight="2.25pt"><v:stroke joinstyle="miter"/></v:line><v:line id="直線接點 37" o:spid="_x0000_s1213" style="position:absolute;visibility:visible;mso-wrap-style:square" from="639,0" to="639,11275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" strokecolor="black [3213]" strokeweight="2.25pt"><v:stroke joinstyle="miter"/></v:line><v:line id="直線接點 38" o:spid="_x0000_s1214" style="position:absolute;visibility:visible;mso-wrap-style:square" from="673,11241" to="5919,11241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" strokecolor="black [3213]" strokeweight="2.25pt"><v:stroke joinstyle="miter"/></v:line><v:line id="直線接點 39" o:spid="_x0000_s1215" style="position:absolute;visibility:visible;mso-wrap-style:square" from="3275,168" to="3275,792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" strokecolor="black [3213]" strokeweight="2.25pt"><v:stroke joinstyle="miter"/></v:line><v:line id="直線接點 40" o:spid="_x0000_s1216" style="position:absolute;visibility:visible;mso-wrap-style:square" from="3253,7932" to="5857,7932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" strokecolor="black [3213]" strokeweight="2.25pt"><v:stroke joinstyle="miter"/></v:line></v:group></v:group></v:group></w:pict></mc:Fallback></mc:AlternateContent></w:r><w:r w:rsidR="00DF7A87" w:rsidRPr="00E41E25"><w:rPr><w:rFonts w:asciiTheme="minorHAnsi" w:eastAsia="微軟正黑體" w:hAnsiTheme="minorHAnsi" w:cstheme="minorHAnsi"/><w:noProof/></w:rPr><mc:AlternateContent><mc:Choice Requires="wpg"><w:drawing><wp:anchor distT="0" distB="0" distL="114300" distR="114300" simplePos="0" relativeHeight="251658248" behindDoc="0" locked="0" layoutInCell="1" allowOverlap="1" wp14:anchorId="551445EC" wp14:editId="60231C87"><wp:simplePos x="0" y="0"/><wp:positionH relativeFrom="column"><wp:posOffset>6319774</wp:posOffset></wp:positionH><wp:positionV relativeFrom="paragraph"><wp:posOffset>2916169</wp:posOffset></wp:positionV><wp:extent cx="853897" cy="555402"/><wp:effectExtent l="19050" t="0" r="3810" b="0"/><wp:wrapNone/><wp:docPr id="624138706" name="群組 47"/><wp:cNvGraphicFramePr/><a:graphic xmlns:a="http://schemas.openxmlformats.org/drawingml/2006/main"><a:graphicData uri="http://schemas.microsoft.com/office/word/2010/wordprocessingGroup"><wpg:wgp><wpg:cNvGrpSpPr/><wpg:grpSpPr><a:xfrm><a:off x="0" y="0"/><a:ext cx="853897" cy="555402"/><a:chOff x="-351129" y="-153681"/><a:chExt cx="854142" cy="555625"/></a:xfrm></wpg:grpSpPr><wps:wsp><wps:cNvPr id="1782357511" name="矩形 44"/><wps:cNvSpPr/><wps:spPr><a:xfrm><a:off x="-351129" y="-141885"/><a:ext cx="314554" cy="504749"/></a:xfrm><a:prstGeom prst="rect"><a:avLst/></a:prstGeom><a:noFill/><a:ln w="38100"><a:solidFill><a:srgbClr val="FF0000"/></a:solidFill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1707194607" name="直線單箭頭接點 45"/><wps:cNvCnPr/><wps:spPr><a:xfrm><a:off x="-4624" y="122200"/><a:ext cx="139334" cy="0"/></a:xfrm><a:prstGeom prst="straightConnector1"><a:avLst/></a:prstGeom><a:ln w="28575"><a:solidFill><a:srgbClr val="FF0000"/></a:solidFill><a:tailEnd type="triangle"/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pic:pic xmlns:pic="http://schemas.openxmlformats.org/drawingml/2006/picture"><pic:nvPicPr><pic:cNvPr id="1843728925" name="圖片 1"/><pic:cNvPicPr><a:picLocks noChangeAspect="1"/></pic:cNvPicPr></pic:nvPicPr><pic:blipFill><a:blip r:embed="rId96"><a:extLst><a:ext uri="{28A0092B-C50C-407E-A947-70E740481C1C}"><a14:useLocalDpi xmlns:a14="http://schemas.microsoft.com/office/drawing/2010/main" val="0"/></a:ext></a:extLst></a:blip><a:stretch><a:fillRect/></a:stretch></pic:blipFill><pic:spPr><a:xfrm><a:off x="112488" y="-153681"/><a:ext cx="390525" cy="555625"/></a:xfrm><a:prstGeom prst="rect"><a:avLst/></a:prstGeom></pic:spPr></pic:pic></wpg:wgp></a:graphicData></a:graphic><wp14:sizeRelH relativeFrom="margin"><wp14:pctWidth>0</wp14:pctWidth></wp14:sizeRelH><wp14:sizeRelV relativeFrom="margin"><wp14:pctHeight>0</wp14:pctHeight></wp14:sizeRelV></wp:anchor></w:drawing></mc:Choice><mc:Fallback><w:pict><v:group w14:anchorId="6366130E" id="群組 47" o:spid="_x0000_s1026" style="position:absolute;margin-left:497.6pt;margin-top:229.6pt;width:67.25pt;height:43.75pt;z-index:252512256;mso-width-relative:margin;mso-height-relative:margin" coordorigin="-3511,-1536" coordsize="8541,5556" o:gfxdata="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"><v:rect id="矩形 44" o:spid="_x0000_s1027" style="position:absolute;left:-3511;top:-1418;width:3146;height:5046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" filled="f" strokecolor="red" strokeweight="3pt"/><v:shape id="直線單箭頭接點 45" o:spid="_x0000_s1028" type="#_x0000_t32" style="position:absolute;left:-46;top:1222;width:1393;height:0;visibility:visible;mso-wrap-style:square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" strokecolor="red" strokeweight="2.25pt"><v:stroke endarrow="block" joinstyle="miter"/></v:shape><v:shape id="圖片 1" o:spid="_x0000_s1029" type="#_x0000_t75" style="position:absolute;left:1124;top:-1536;width:3906;height:5555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"><v:imagedata r:id="rId97" o:title=""/></v:shape></v:group></w:pict></mc:Fallback></mc:AlternateContent></w:r><w:r w:rsidR="003F3A2F" w:rsidRPr="00E41E25"><w:rPr><w:rFonts w:asciiTheme="minorHAnsi" w:eastAsia="微軟正黑體" w:hAnsiTheme="minorHAnsi" w:cstheme="minorHAnsi"/><w:noProof/></w:rPr><mc:AlternateContent><mc:Choice Requires="wpg"><w:drawing><wp:anchor distT="0" distB="0" distL="114300" distR="114300" simplePos="0" relativeHeight="251658242" behindDoc="0" locked="0" layoutInCell="1" allowOverlap="1" wp14:anchorId="2AFCFF69" wp14:editId="3EEC68E7"><wp:simplePos x="0" y="0"/><wp:positionH relativeFrom="column"><wp:posOffset>2346352</wp:posOffset></wp:positionH><wp:positionV relativeFrom="paragraph"><wp:posOffset>290858</wp:posOffset></wp:positionV><wp:extent cx="612308" cy="1802622"/><wp:effectExtent l="0" t="0" r="16510" b="26670"/><wp:wrapNone/><wp:docPr id="1956321478" name="群組 30"/><wp:cNvGraphicFramePr/><a:graphic xmlns:a="http://schemas.openxmlformats.org/drawingml/2006/main"><a:graphicData uri="http://schemas.microsoft.com/office/word/2010/wordprocessingGroup"><wpg:wgp><wpg:cNvGrpSpPr/><wpg:grpSpPr><a:xfrm><a:off x="0" y="0"/><a:ext cx="612308" cy="1802622"/><a:chOff x="0" y="0"/><a:chExt cx="612308" cy="1802622"/></a:xfrm></wpg:grpSpPr><wps:wsp><wps:cNvPr id="186252101" name="流程圖: 程序 29"/><wps:cNvSpPr/><wps:spPr><a:xfrm><a:off x="0" y="0"/><a:ext cx="612308" cy="301840"/></a:xfrm><a:prstGeom prst="flowChartProcess"><a:avLst/></a:prstGeom><a:noFill/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txbx><w:txbxContent><w:p w14:paraId="55729D94" w14:textId="69FF2A18" w:rsidR="00BB6722" w:rsidRPr="00387CB5" w:rsidRDefault="00387CB5" w:rsidP="00BB6722"><w:pPr><w:jc w:val="center"/><w:rPr><w:color w:val="000000" w:themeColor="text1"/></w:rPr></w:pPr><w:r w:rsidRPr="00387CB5"><w:rPr><w:rFonts w:hint="eastAsia"/><w:color w:val="000000" w:themeColor="text1"/></w:rPr><w:t>GND</w:t></w: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247615201" name="流程圖: 程序 29"/><wps:cNvSpPr/><wps:spPr><a:xfrm><a:off x="0" y="603850"/><a:ext cx="612308" cy="301840"/></a:xfrm><a:prstGeom prst="flowChartProcess"><a:avLst/></a:prstGeom><a:noFill/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txbx><w:txbxContent><w:p w14:paraId="681F55BC" w14:textId="77777777" w:rsidR="00387CB5" w:rsidRPr="00387CB5" w:rsidRDefault="00387CB5" w:rsidP="00BB6722"><w:pPr><w:jc w:val="center"/><w:rPr><w:color w:val="000000" w:themeColor="text1"/></w:rPr></w:pPr><w:r w:rsidRPr="00387CB5"><w:rPr><w:rFonts w:hint="eastAsia"/><w:color w:val="000000" w:themeColor="text1"/></w:rPr><w:t>GND</w:t></w: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297471542" name="流程圖: 程序 29"/><wps:cNvSpPr/><wps:spPr><a:xfrm><a:off x="0" y="310551"/><a:ext cx="612308" cy="301840"/></a:xfrm><a:prstGeom prst="flowChartProcess"><a:avLst/></a:prstGeom><a:noFill/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txbx><w:txbxContent><w:p w14:paraId="27AF51F6" w14:textId="0A78EFD6" w:rsidR="00387CB5" w:rsidRPr="00AF445D" w:rsidRDefault="00387CB5" w:rsidP="00BB6722"><w:pPr><w:jc w:val="center"/><w:rPr><w:color w:val="FF0000"/></w:rPr></w:pPr><w:r w:rsidRPr="00AF445D"><w:rPr><w:rFonts w:hint="eastAsia"/><w:color w:val="FF0000"/></w:rPr><w:t>54Vdc</w:t></w: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35711697" name="流程圖: 程序 29"/><wps:cNvSpPr/><wps:spPr><a:xfrm><a:off x="0" y="905774"/><a:ext cx="612308" cy="301840"/></a:xfrm><a:prstGeom prst="flowChartProcess"><a:avLst/></a:prstGeom><a:noFill/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txbx><w:txbxContent><w:p w14:paraId="66958941" w14:textId="2458B282" w:rsidR="00387CB5" w:rsidRPr="00AF445D" w:rsidRDefault="00387CB5" w:rsidP="00BB6722"><w:pPr><w:jc w:val="center"/><w:rPr><w:color w:val="FF0000"/></w:rPr></w:pPr><w:r w:rsidRPr="00AF445D"><w:rPr><w:rFonts w:hint="eastAsia"/><w:color w:val="FF0000"/></w:rPr><w:t>12Vdc</w:t></w: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326225180" name="流程圖: 程序 29"/><wps:cNvSpPr/><wps:spPr><a:xfrm><a:off x="0" y="1207699"/><a:ext cx="612308" cy="301840"/></a:xfrm><a:prstGeom prst="flowChartProcess"><a:avLst/></a:prstGeom><a:noFill/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txbx><w:txbxContent><w:p w14:paraId="61FAFEBD" w14:textId="2E541B48" w:rsidR="00AF445D" w:rsidRPr="00387CB5" w:rsidRDefault="00AF445D" w:rsidP="00BB6722"><w:pPr><w:jc w:val="center"/><w:rPr><w:color w:val="000000" w:themeColor="text1"/></w:rPr></w:pPr><w:r><w:rPr><w:rFonts w:hint="eastAsia"/><w:color w:val="000000" w:themeColor="text1"/></w:rPr><w:t>NA</w:t></w: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1546665565" name="流程圖: 程序 29"/><wps:cNvSpPr/><wps:spPr><a:xfrm><a:off x="0" y="1500997"/><a:ext cx="612140" cy="301625"/></a:xfrm><a:prstGeom prst="flowChartProcess"><a:avLst/></a:prstGeom><a:noFill/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txbx><w:txbxContent><w:p w14:paraId="56C6810C" w14:textId="74B4F72E" w:rsidR="00AF445D" w:rsidRPr="00387CB5" w:rsidRDefault="00AF445D" w:rsidP="00BB6722"><w:pPr><w:jc w:val="center"/><w:rPr><w:color w:val="000000" w:themeColor="text1"/></w:rPr></w:pPr><w:r><w:rPr><w:rFonts w:hint="eastAsia"/><w:color w:val="000000" w:themeColor="text1"/></w:rPr><w:t>NA</w:t></w: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wpg:wgp></a:graphicData></a:graphic><wp14:sizeRelH relativeFrom="margin"><wp14:pctWidth>0</wp14:pctWidth></wp14:sizeRelH></wp:anchor></w:drawing></mc:Choice><mc:Fallback><w:pict><v:group w14:anchorId="2AFCFF69" id="群組 30" o:spid="_x0000_s1217" style="position:absolute;left:0;text-align:left;margin-left:184.75pt;margin-top:22.9pt;width:48.2pt;height:141.95pt;z-index:251658242;mso-position-horizontal-relative:text;mso-position-vertical-relative:text;mso-width-relative:margin" coordsize="6123,18026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"><v:shapetype id="_x0000_t109" coordsize="21600,21600" o:spt="109" path="m,l,21600r21600,l21600,xe"><v:stroke joinstyle="miter"/><v:path gradientshapeok="t" o:connecttype="rect"/></v:shapetype><v:shape id="流程圖: 程序 29" o:spid="_x0000_s1218" type="#_x0000_t109" style="position:absolute;width:6123;height:3018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" filled="f" strokecolor="#091723 [484]" strokeweight="1pt"><v:textbox><w:txbxContent><w:p w14:paraId="55729D94" w14:textId="69FF2A18" w:rsidR="00BB6722" w:rsidRPr="00387CB5" w:rsidRDefault="00387CB5" w:rsidP="00BB6722"><w:pPr><w:jc w:val="center"/><w:rPr><w:color w:val="000000" w:themeColor="text1"/></w:rPr></w:pPr><w:r w:rsidRPr="00387CB5"><w:rPr><w:rFonts w:hint="eastAsia"/><w:color w:val="000000" w:themeColor="text1"/></w:rPr><w:t>GND</w:t></w:r></w:p></w:txbxContent></v:textbox></v:shape><v:shape id="流程圖: 程序 29" o:spid="_x0000_s1219" type="#_x0000_t109" style="position:absolute;top:6038;width:6123;height:3018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" filled="f" strokecolor="#091723 [484]" strokeweight="1pt"><v:textbox><w:txbxContent><w:p w14:paraId="681F55BC" w14:textId="77777777" w:rsidR="00387CB5" w:rsidRPr="00387CB5" w:rsidRDefault="00387CB5" w:rsidP="00BB6722"><w:pPr><w:jc w:val="center"/><w:rPr><w:color w:val="000000" w:themeColor="text1"/></w:rPr></w:pPr><w:r w:rsidRPr="00387CB5"><w:rPr><w:rFonts w:hint="eastAsia"/><w:color w:val="000000" w:themeColor="text1"/></w:rPr><w:t>GND</w:t></w:r></w:p></w:txbxContent></v:textbox></v:shape><v:shape id="流程圖: 程序 29" o:spid="_x0000_s1220" type="#_x0000_t109" style="position:absolute;top:3105;width:6123;height:3018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" filled="f" strokecolor="#091723 [484]" strokeweight="1pt"><v:textbox><w:txbxContent><w:p w14:paraId="27AF51F6" w14:textId="0A78EFD6" w:rsidR="00387CB5" w:rsidRPr="00AF445D" w:rsidRDefault="00387CB5" w:rsidP="00BB6722"><w:pPr><w:jc w:val="center"/><w:rPr><w:color w:val="FF0000"/></w:rPr></w:pPr><w:r w:rsidRPr="00AF445D"><w:rPr><w:rFonts w:hint="eastAsia"/><w:color w:val="FF0000"/></w:rPr><w:t>54Vdc</w:t></w:r></w:p></w:txbxContent></v:textbox></v:shape><v:shape id="流程圖: 程序 29" o:spid="_x0000_s1221" type="#_x0000_t109" style="position:absolute;top:9057;width:6123;height:3019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" filled="f" strokecolor="#091723 [484]" strokeweight="1pt"><v:textbox><w:txbxContent><w:p w14:paraId="66958941" w14:textId="2458B282" w:rsidR="00387CB5" w:rsidRPr="00AF445D" w:rsidRDefault="00387CB5" w:rsidP="00BB6722"><w:pPr><w:jc w:val="center"/><w:rPr><w:color w:val="FF0000"/></w:rPr></w:pPr><w:r w:rsidRPr="00AF445D"><w:rPr><w:rFonts w:hint="eastAsia"/><w:color w:val="FF0000"/></w:rPr><w:t>12Vdc</w:t></w:r></w:p></w:txbxContent></v:textbox></v:shape><v:shape id="流程圖: 程序 29" o:spid="_x0000_s1222" type="#_x0000_t109" style="position:absolute;top:12076;width:6123;height:3019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" filled="f" strokecolor="#091723 [484]" strokeweight="1pt"><v:textbox><w:txbxContent><w:p w14:paraId="61FAFEBD" w14:textId="2E541B48" w:rsidR="00AF445D" w:rsidRPr="00387CB5" w:rsidRDefault="00AF445D" w:rsidP="00BB6722"><w:pPr><w:jc w:val="center"/><w:rPr><w:color w:val="000000" w:themeColor="text1"/></w:rPr></w:pPr><w:r><w:rPr><w:rFonts w:hint="eastAsia"/><w:color w:val="000000" w:themeColor="text1"/></w:rPr><w:t>NA</w:t></w:r></w:p></w:txbxContent></v:textbox></v:shape><v:shape id="流程圖: 程序 29" o:spid="_x0000_s1223" type="#_x0000_t109" style="position:absolute;top:15009;width:6121;height:3017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" filled="f" strokecolor="#091723 [484]" strokeweight="1pt"><v:textbox><w:txbxContent><w:p w14:paraId="56C6810C" w14:textId="74B4F72E" w:rsidR="00AF445D" w:rsidRPr="00387CB5" w:rsidRDefault="00AF445D" w:rsidP="00BB6722"><w:pPr><w:jc w:val="center"/><w:rPr><w:color w:val="000000" w:themeColor="text1"/></w:rPr></w:pPr><w:r><w:rPr><w:rFonts w:hint="eastAsia"/><w:color w:val="000000" w:themeColor="text1"/></w:rPr><w:t>NA</w:t></w:r></w:p></w:txbxContent></v:textbox></v:shape></v:group></w:pict></mc:Fallback></mc:AlternateContent></w:r><w:r w:rsidR="0035799F" w:rsidRPr="00E41E25"><w:rPr><w:rFonts w:asciiTheme="minorHAnsi" w:eastAsia="微軟正黑體" w:hAnsiTheme="minorHAnsi" w:cstheme="minorHAnsi"/><w:noProof/></w:rPr><mc:AlternateContent><mc:Choice Requires="wps"><w:drawing><wp:anchor distT="0" distB="0" distL="114300" distR="114300" simplePos="0" relativeHeight="251658250" behindDoc="0" locked="0" layoutInCell="1" allowOverlap="1" wp14:anchorId="02680002" wp14:editId="2DAF4A03"><wp:simplePos x="0" y="0"/><wp:positionH relativeFrom="column"><wp:posOffset>7431989</wp:posOffset></wp:positionH><wp:positionV relativeFrom="paragraph"><wp:posOffset>2503018</wp:posOffset></wp:positionV><wp:extent cx="1051560" cy="456565"/><wp:effectExtent l="0" t="0" r="15240" b="362585"/><wp:wrapNone/><wp:docPr id="1321664409" name="語音泡泡: 圓角矩形 27"/><wp:cNvGraphicFramePr/><a:graphic xmlns:a="http://schemas.openxmlformats.org/drawingml/2006/main"><a:graphicData uri="http://schemas.microsoft.com/office/word/2010/wordprocessingShape"><wps:wsp><wps:cNvSpPr/><wps:spPr><a:xfrm><a:off x="0" y="0"/><a:ext cx="1051560" cy="456565"/></a:xfrm><a:prstGeom prst="wedgeRoundRectCallout"><a:avLst><a:gd name="adj1" fmla="val 13379"/><a:gd name="adj2" fmla="val 117712"/><a:gd name="adj3" fmla="val 16667"/></a:avLst></a:prstGeom><a:solidFill><a:srgbClr val="FF0000"/></a:solidFill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txbx><w:txbxContent><w:p w14:paraId="743C7CCE" w14:textId="77777777" w:rsidR="006B7ADB" w:rsidRPr="00E41E25" w:rsidRDefault="006B7ADB" w:rsidP="006B7ADB"><w:pPr><w:jc w:val="center"/><w:rPr><w:rFonts w:asciiTheme="minorHAnsi" w:eastAsia="微軟正黑體" w:hAnsiTheme="minorHAnsi" w:cstheme="minorHAnsi"/></w:rPr></w:pPr><w:r w:rsidRPr="002D6564"><w:rPr><w:rFonts w:asciiTheme="minorHAnsi" w:eastAsia="微軟正黑體" w:hAnsiTheme="minorHAnsi" w:cstheme="minorHAnsi"/></w:rPr><w:t></w:t></w:r></w:p><w:p w14:paraId="48ACCBB6" w14:textId="62BD6FD1" w:rsidR="0035799F" w:rsidRDefault="0035799F" w:rsidP="0035799F"><w:pPr><w:jc w:val="center"/></w:pP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/wp:anchor></w:drawing></mc:Choice><mc:Fallback><w:pict><v:shape w14:anchorId="02680002" id="語音泡泡: 圓角矩形 27" o:spid="_x0000_s1224" type="#_x0000_t62" style="position:absolute;left:0;text-align:left;margin-left:585.2pt;margin-top:197.1pt;width:82.8pt;height:35.9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" adj="13690,36226" fillcolor="red" strokecolor="#091723 [484]" strokeweight="1pt"><v:textbox><w:txbxContent><w:p w14:paraId="743C7CCE" w14:textId="77777777" w:rsidR="006B7ADB" w:rsidRPr="00E41E25" w:rsidRDefault="006B7ADB" w:rsidP="006B7ADB"><w:pPr><w:jc w:val="center"/><w:rPr><w:rFonts w:asciiTheme="minorHAnsi" w:eastAsia="微軟正黑體" w:hAnsiTheme="minorHAnsi" w:cstheme="minorHAnsi"/></w:rPr></w:pPr><w:r w:rsidRPr="002D6564"><w:rPr><w:rFonts w:asciiTheme="minorHAnsi" w:eastAsia="微軟正黑體" w:hAnsiTheme="minorHAnsi" w:cstheme="minorHAnsi"/></w:rPr><w:t></w:t></w:r></w:p><w:p w14:paraId="48ACCBB6" w14:textId="62BD6FD1" w:rsidR="0035799F" w:rsidRDefault="0035799F" w:rsidP="0035799F"><w:pPr><w:jc w:val="center"/></w:pPr></w:p></w:txbxContent></v:textbox></v:shape></w:pict></mc:Fallback></mc:AlternateContent></w:r><w:r w:rsidR="003E5626" w:rsidRPr="00E41E25"><w:rPr><w:rFonts w:asciiTheme="minorHAnsi" w:eastAsia="微軟正黑體" w:hAnsiTheme="minorHAnsi" w:cstheme="minorHAnsi"/><w:noProof/></w:rPr><mc:AlternateContent><mc:Choice Requires="wpg"><w:drawing><wp:anchor distT="0" distB="0" distL="114300" distR="114300" simplePos="0" relativeHeight="251658241" behindDoc="0" locked="0" layoutInCell="1" allowOverlap="1" wp14:anchorId="6A64BE0D" wp14:editId="6C16BA0D"><wp:simplePos x="0" y="0"/><wp:positionH relativeFrom="column"><wp:posOffset>2986456</wp:posOffset></wp:positionH><wp:positionV relativeFrom="paragraph"><wp:posOffset>658724</wp:posOffset></wp:positionV><wp:extent cx="612140" cy="896789"/><wp:effectExtent l="0" t="0" r="16510" b="17780"/><wp:wrapNone/><wp:docPr id="1922384924" name="群組 30"/><wp:cNvGraphicFramePr/><a:graphic xmlns:a="http://schemas.openxmlformats.org/drawingml/2006/main"><a:graphicData uri="http://schemas.microsoft.com/office/word/2010/wordprocessingGroup"><wpg:wgp><wpg:cNvGrpSpPr/><wpg:grpSpPr><a:xfrm><a:off x="0" y="0"/><a:ext cx="612140" cy="896789"/><a:chOff x="0" y="310551"/><a:chExt cx="612308" cy="897063"/></a:xfrm></wpg:grpSpPr><wps:wsp><wps:cNvPr id="754994101" name="流程圖: 程序 29"/><wps:cNvSpPr/><wps:spPr><a:xfrm><a:off x="0" y="603850"/><a:ext cx="612308" cy="301840"/></a:xfrm><a:prstGeom prst="flowChartProcess"><a:avLst/></a:prstGeom><a:noFill/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txbx><w:txbxContent><w:p w14:paraId="22564D12" w14:textId="7DB15393" w:rsidR="007B7CF7" w:rsidRPr="00387CB5" w:rsidRDefault="00422C2B" w:rsidP="00BB6722"><w:pPr><w:jc w:val="center"/><w:rPr><w:color w:val="000000" w:themeColor="text1"/></w:rPr></w:pPr><w:r><w:rPr><w:color w:val="000000" w:themeColor="text1"/></w:rPr><w:t>V</w:t></w:r><w:r><w:rPr><w:rFonts w:hint="eastAsia"/><w:color w:val="000000" w:themeColor="text1"/></w:rPr><w:t>-</w:t></w: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1842478662" name="流程圖: 程序 29"/><wps:cNvSpPr/><wps:spPr><a:xfrm><a:off x="0" y="310551"/><a:ext cx="612308" cy="301840"/></a:xfrm><a:prstGeom prst="flowChartProcess"><a:avLst/></a:prstGeom><a:noFill/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txbx><w:txbxContent><w:p w14:paraId="597321F8" w14:textId="176345ED" w:rsidR="007B7CF7" w:rsidRPr="00AF445D" w:rsidRDefault="007B7CF7" w:rsidP="00BB6722"><w:pPr><w:jc w:val="center"/><w:rPr><w:color w:val="FF0000"/></w:rPr></w:pPr><w:r><w:rPr><w:color w:val="FF0000"/></w:rPr><w:t>V</w:t></w:r><w:r><w:rPr><w:rFonts w:hint="eastAsia"/><w:color w:val="FF0000"/></w:rPr><w:t>1</w:t></w:r><w:r w:rsidR="00422C2B"><w:rPr><w:rFonts w:hint="eastAsia"/><w:color w:val="FF0000"/></w:rPr><w:t>+</w:t></w: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s:wsp><wps:cNvPr id="46445338" name="流程圖: 程序 29"/><wps:cNvSpPr/><wps:spPr><a:xfrm><a:off x="0" y="905774"/><a:ext cx="612308" cy="301840"/></a:xfrm><a:prstGeom prst="flowChartProcess"><a:avLst/></a:prstGeom><a:noFill/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txbx><w:txbxContent><w:p w14:paraId="41EEA9BD" w14:textId="5A6B2755" w:rsidR="007B7CF7" w:rsidRPr="00AF445D" w:rsidRDefault="00422C2B" w:rsidP="00BB6722"><w:pPr><w:jc w:val="center"/><w:rPr><w:color w:val="FF0000"/></w:rPr></w:pPr><w:r><w:rPr><w:color w:val="FF0000"/></w:rPr><w:t>V</w:t></w:r><w:r><w:rPr><w:rFonts w:hint="eastAsia"/><w:color w:val="FF0000"/></w:rPr><w:t>2+</w:t></w: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wpg:wgp></a:graphicData></a:graphic><wp14:sizeRelH relativeFrom="margin"><wp14:pctWidth>0</wp14:pctWidth></wp14:sizeRelH><wp14:sizeRelV relativeFrom="margin"><wp14:pctHeight>0</wp14:pctHeight></wp14:sizeRelV></wp:anchor></w:drawing></mc:Choice><mc:Fallback><w:pict><v:group w14:anchorId="6A64BE0D" id="_x0000_s1225" style="position:absolute;left:0;text-align:left;margin-left:235.15pt;margin-top:51.85pt;width:48.2pt;height:70.6pt;z-index:251658241;mso-position-horizontal-relative:text;mso-position-vertical-relative:text;mso-width-relative:margin;mso-height-relative:margin" coordorigin=",3105" coordsize="6123,8970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"><v:shape id="流程圖: 程序 29" o:spid="_x0000_s1226" type="#_x0000_t109" style="position:absolute;top:6038;width:6123;height:3018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" filled="f" strokecolor="#091723 [484]" strokeweight="1pt"><v:textbox><w:txbxContent><w:p w14:paraId="22564D12" w14:textId="7DB15393" w:rsidR="007B7CF7" w:rsidRPr="00387CB5" w:rsidRDefault="00422C2B" w:rsidP="00BB6722"><w:pPr><w:jc w:val="center"/><w:rPr><w:color w:val="000000" w:themeColor="text1"/></w:rPr></w:pPr><w:r><w:rPr><w:color w:val="000000" w:themeColor="text1"/></w:rPr><w:t>V</w:t></w:r><w:r><w:rPr><w:rFonts w:hint="eastAsia"/><w:color w:val="000000" w:themeColor="text1"/></w:rPr><w:t>-</w:t></w:r></w:p></w:txbxContent></v:textbox></v:shape><v:shape id="流程圖: 程序 29" o:spid="_x0000_s1227" type="#_x0000_t109" style="position:absolute;top:3105;width:6123;height:3018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" filled="f" strokecolor="#091723 [484]" strokeweight="1pt"><v:textbox><w:txbxContent><w:p w14:paraId="597321F8" w14:textId="176345ED" w:rsidR="007B7CF7" w:rsidRPr="00AF445D" w:rsidRDefault="007B7CF7" w:rsidP="00BB6722"><w:pPr><w:jc w:val="center"/><w:rPr><w:color w:val="FF0000"/></w:rPr></w:pPr><w:r><w:rPr><w:color w:val="FF0000"/></w:rPr><w:t>V</w:t></w:r><w:r><w:rPr><w:rFonts w:hint="eastAsia"/><w:color w:val="FF0000"/></w:rPr><w:t>1</w:t></w:r><w:r w:rsidR="00422C2B"><w:rPr><w:rFonts w:hint="eastAsia"/><w:color w:val="FF0000"/></w:rPr><w:t>+</w:t></w:r></w:p></w:txbxContent></v:textbox></v:shape><v:shape id="流程圖: 程序 29" o:spid="_x0000_s1228" type="#_x0000_t109" style="position:absolute;top:9057;width:6123;height:3019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" filled="f" strokecolor="#091723 [484]" strokeweight="1pt"><v:textbox><w:txbxContent><w:p w14:paraId="41EEA9BD" w14:textId="5A6B2755" w:rsidR="007B7CF7" w:rsidRPr="00AF445D" w:rsidRDefault="00422C2B" w:rsidP="00BB6722"><w:pPr><w:jc w:val="center"/><w:rPr><w:color w:val="FF0000"/></w:rPr></w:pPr><w:r><w:rPr><w:color w:val="FF0000"/></w:rPr><w:t>V</w:t></w:r><w:r><w:rPr><w:rFonts w:hint="eastAsia"/><w:color w:val="FF0000"/></w:rPr><w:t>2+</w:t></w:r></w:p></w:txbxContent></v:textbox></v:shape></v:group></w:pict></mc:Fallback></mc:AlternateContent></w:r><w:r w:rsidR="00422C2B" w:rsidRPr="00E41E25"><w:rPr><w:rFonts w:asciiTheme="minorHAnsi" w:eastAsia="微軟正黑體" w:hAnsiTheme="minorHAnsi" w:cstheme="minorHAnsi"/><w:noProof/></w:rPr><mc:AlternateContent><mc:Choice Requires="wpg"><w:drawing><wp:anchor distT="0" distB="0" distL="114300" distR="114300" simplePos="0" relativeHeight="251658247" behindDoc="0" locked="0" layoutInCell="1" allowOverlap="1" wp14:anchorId="0B9EA74C" wp14:editId="174228C7"><wp:simplePos x="0" y="0"/><wp:positionH relativeFrom="column"><wp:posOffset>8457921</wp:posOffset></wp:positionH><wp:positionV relativeFrom="paragraph"><wp:posOffset>2836167</wp:posOffset></wp:positionV><wp:extent cx="1018540" cy="658952"/><wp:effectExtent l="19050" t="0" r="10160" b="27305"/><wp:wrapNone/><wp:docPr id="540675930" name="群組 46"/><wp:cNvGraphicFramePr/><a:graphic xmlns:a="http://schemas.openxmlformats.org/drawingml/2006/main"><a:graphicData uri="http://schemas.microsoft.com/office/word/2010/wordprocessingGroup"><wpg:wgp><wpg:cNvGrpSpPr/><wpg:grpSpPr><a:xfrm><a:off x="0" y="0"/><a:ext cx="1018540" cy="658952"/><a:chOff x="0" y="0"/><a:chExt cx="1018540" cy="658952"/></a:xfrm></wpg:grpSpPr><pic:pic xmlns:pic="http://schemas.openxmlformats.org/drawingml/2006/picture"><pic:nvPicPr><pic:cNvPr id="1897728016" name="圖片 1" descr="C:\Users\HankCY_Wu\AppData\Local\Microsoft\Windows\INetCache\Content.Word\power.jpg"/><pic:cNvPicPr><a:picLocks noChangeAspect="1"/></pic:cNvPicPr></pic:nvPicPr><pic:blipFill><a:blip r:embed="rId91"><a:extLst><a:ext uri="{28A0092B-C50C-407E-A947-70E740481C1C}"><a14:useLocalDpi xmlns:a14="http://schemas.microsoft.com/office/drawing/2010/main" val="0"/></a:ext></a:extLst></a:blip><a:srcRect/><a:stretch><a:fillRect/></a:stretch></pic:blipFill><pic:spPr bwMode="auto"><a:xfrm rot="10800000" flipV="1"><a:off x="0" y="263347"/><a:ext cx="1018540" cy="395605"/></a:xfrm><a:prstGeom prst="rect"><a:avLst/></a:prstGeom><a:noFill/><a:ln><a:solidFill><a:schemeClr val="tx1"/></a:solidFill></a:ln></pic:spPr></pic:pic><wps:wsp><wps:cNvPr id="5744736" name="文字方塊 2"/><wps:cNvSpPr txBox="1"><a:spLocks noChangeArrowheads="1"/></wps:cNvSpPr><wps:spPr bwMode="auto"><a:xfrm><a:off x="241401" y="0"/><a:ext cx="613134" cy="290730"/></a:xfrm><a:prstGeom prst="rect"><a:avLst/></a:prstGeom><a:noFill/><a:ln w="9525"><a:noFill/><a:miter lim="800000"/><a:headEnd/><a:tailEnd/></a:ln></wps:spPr><wps:txbx><w:txbxContent><w:p w14:paraId="03F832C4" w14:textId="74E7FEC6" w:rsidR="00DD064B" w:rsidRPr="00AD7760" w:rsidRDefault="00DD064B" w:rsidP="00DD064B"><w:pPr><w:rPr><w:b/><w:bCs/></w:rPr></w:pPr><w:r w:rsidRPr="00DD064B"><w:rPr><w:rFonts w:hint="eastAsia"/><w:b/><w:bCs/><w:color w:val="FF0000"/><w:highlight w:val="lightGray"/></w:rPr><w:t>48Vdc</w:t></w:r></w:p></w:txbxContent></wps:txbx><wps:bodyPr rot="0" vert="horz" wrap="square" lIns="91440" tIns="45720" rIns="91440" bIns="45720" anchor="t" anchorCtr="0"><a:noAutofit/></wps:bodyPr></wps:wsp></wpg:wgp></a:graphicData></a:graphic></wp:anchor></w:drawing></mc:Choice><mc:Fallback><w:pict><v:group w14:anchorId="0B9EA74C" id="群組 46" o:spid="_x0000_s1229" style="position:absolute;left:0;text-align:left;margin-left:666pt;margin-top:223.3pt;width:80.2pt;height:51.9pt;z-index:251658247;mso-position-horizontal-relative:text;mso-position-vertical-relative:text" coordsize="10185,6589" o:gfxdata="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"><v:shape id="圖片 1" o:spid="_x0000_s1230" type="#_x0000_t75" style="position:absolute;top:2633;width:10185;height:3956;rotation:180;flip:y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" stroked="t" strokecolor="black [3213]"><v:imagedata r:id="rId94" o:title="power"/><v:path arrowok="t"/></v:shape><v:shape id="_x0000_s1231" type="#_x0000_t202" style="position:absolute;left:2414;width:6131;height:2907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" filled="f" stroked="f"><v:textbox><w:txbxContent><w:p w14:paraId="03F832C4" w14:textId="74E7FEC6" w:rsidR="00DD064B" w:rsidRPr="00AD7760" w:rsidRDefault="00DD064B" w:rsidP="00DD064B"><w:pPr><w:rPr><w:b/><w:bCs/></w:rPr></w:pPr><w:r w:rsidRPr="00DD064B"><w:rPr><w:rFonts w:hint="eastAsia"/><w:b/><w:bCs/><w:color w:val="FF0000"/><w:highlight w:val="lightGray"/></w:rPr><w:t>48Vdc</w:t></w:r></w:p></w:txbxContent></v:textbox></v:shape></v:group></w:pict></mc:Fallback></mc:AlternateContent></w:r><w:r w:rsidR="002B43EC" w:rsidRPr="00E41E25"><w:rPr><w:rFonts w:asciiTheme="minorHAnsi" w:eastAsia="微軟正黑體" w:hAnsiTheme="minorHAnsi" w:cstheme="minorHAnsi"/></w:rPr><w:t xml:space="preserve"> </w:t></w:r></w:p><w:p w14:paraId="10DD79B8" w14:textId="1BB25D8A" w:rsidR="002B43EC" w:rsidRDefault="002B43EC" w:rsidP="00831848"><w:pPr><w:jc w:val="center"/><w:rPr><w:rFonts w:asciiTheme="minorHAnsi" w:eastAsia="微軟正黑體" w:hAnsiTheme="minorHAnsi" w:cstheme="minorHAnsi"/></w:rPr></w:pPr></w:p><w:p w14:paraId="505AA8DB" w14:textId="1CCB31FE" w:rsidR="00A75294" w:rsidRPr="00A75294" w:rsidRDefault="00C958BB" w:rsidP="00C958BB"><w:pPr><w:rPr><w:rFonts w:asciiTheme="minorHAnsi" w:eastAsia="微軟正黑體" w:hAnsiTheme="minorHAnsi" w:cstheme="minorHAnsi"/></w:rPr></w:pPr><w:r><w:rPr><w:rFonts w:ascii="微軟正黑體" w:eastAsia="微軟正黑體" w:hAnsi="微軟正黑體" w:cs="Arial"/><w:noProof/></w:rPr><mc:AlternateContent><mc:Choice Requires="wps"><w:drawing><wp:anchor distT="0" distB="0" distL="114300" distR="114300" simplePos="0" relativeHeight="251658346" behindDoc="0" locked="0" layoutInCell="1" allowOverlap="1" wp14:anchorId="3A498FA0" wp14:editId="613176DD"><wp:simplePos x="0" y="0"/><wp:positionH relativeFrom="column"><wp:posOffset>4184650</wp:posOffset></wp:positionH><wp:positionV relativeFrom="paragraph"><wp:posOffset>2146300</wp:posOffset></wp:positionV><wp:extent cx="2520000" cy="1908000"/><wp:effectExtent l="0" t="0" r="0" b="0"/><wp:wrapNone/><wp:docPr id="944623975" name="文字方塊 287"/><wp:cNvGraphicFramePr/><a:graphic xmlns:a="http://schemas.openxmlformats.org/drawingml/2006/main"><a:graphicData uri="http://schemas.microsoft.com/office/word/2010/wordprocessingShape"><wps:wsp><wps:cNvSpPr txBox="1"/><wps:spPr><a:xfrm><a:off x="0" y="0"/><a:ext cx="2520000" cy="1908000"/></a:xfrm><a:prstGeom prst="rect"><a:avLst/></a:prstGeom><a:noFill/><a:ln w="6350"><a:noFill/></a:ln></wps:spPr><wps:txbx><w:txbxContent><w:p w14:paraId="6E04326E" w14:textId="77777777" w:rsidR="00C958BB" w:rsidRDefault="00C958BB" w:rsidP="00C958BB"><w:pPr><w:jc w:val="center"/></w:pPr><w:r w:rsidRPr="0015340B"><w:t></w:t></w: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3A498FA0" id="_x0000_s1232" type="#_x0000_t202" style="position:absolute;margin-left:329.5pt;margin-top:169pt;width:198.45pt;height:150.25pt;z-index:2516583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" filled="f" stroked="f" strokeweight=".5pt"><v:textbox><w:txbxContent><w:p w14:paraId="6E04326E" w14:textId="77777777" w:rsidR="00C958BB" w:rsidRDefault="00C958BB" w:rsidP="00C958BB"><w:pPr><w:jc w:val="center"/></w:pPr><w:r w:rsidRPr="0015340B"><w:t></w:t></w:r></w:p></w:txbxContent></v:textbox></v:shape></w:pict></mc:Fallback></mc:AlternateContent></w:r></w:p></w:tc></w:tr></w:tbl><w:p><w:pPr><w:spacing w:before="0" w:after="0" w:line="40" w:lineRule="exact"/></w:pPr></w:p><w:tbl><w:tblPr><w:tblW w:w="1513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1E0" w:firstRow="1" w:lastRow="1" w:firstColumn="1" w:lastColumn="1" w:noHBand="0" w:noVBand="0"/></w:tblPr><w:tblGrid><w:gridCol w:w="821"/><w:gridCol w:w="1546"/><w:gridCol w:w="714"/><w:gridCol w:w="724"/><w:gridCol w:w="822"/><w:gridCol w:w="1307"/><w:gridCol w:w="831"/><w:gridCol w:w="840"/><w:gridCol w:w="942"/><w:gridCol w:w="1189"/><w:gridCol w:w="831"/><w:gridCol w:w="838"/><w:gridCol w:w="944"/><w:gridCol w:w="1189"/><w:gridCol w:w="831"/><w:gridCol w:w="769"/></w:tblGrid><w:tr w:rsidR="002B43EC" w:rsidRPr="00E41E25" w14:paraId="3BB85521" w14:textId="77777777" w:rsidTr="00D423F0"><w:trPr><w:gridAfter w:val="1"/><w:wAfter w:w="69" w:type="dxa"/><w:trHeight w:val="546"/></w:trPr><w:tc><w:tcPr><w:tcW w:w="15138" w:type="dxa"/><w:gridSpan w:val="16"/><w:tcBorders><w:bottom w:val="single" w:sz="4" w:space="0" w:color="auto"/></w:tcBorders><w:shd w:val="clear" w:color="auto" w:fill="E6E6E6"/></w:tcPr><w:p w14:paraId="3FA1C2BB" w14:textId="77777777" w:rsidR="002B43EC" w:rsidRPr="00E41E25" w:rsidRDefault="002B43EC" w:rsidP="002B43EC"><w:pPr><w:pageBreakBefore/><w:pStyle w:val="af2"/><w:ind w:leftChars="0"/><w:jc w:val="center"/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/w:rPr></w:r><w:r w:rsidRPr="00E41E25"><w:rPr><w:rFonts w:asciiTheme="minorHAnsi" w:eastAsia="微軟正黑體" w:hAnsiTheme="minorHAnsi" w:cstheme="minorHAnsi"/><w:b/><w:sz w:val="32"/><w:szCs w:val="32"/></w:rPr><w:t>十六、T2 Burn-in</w:t></w:r><w:r w:rsidRPr="00E41E25"><w:rPr><w:rFonts w:asciiTheme="minorHAnsi" w:eastAsia="微軟正黑體" w:hAnsiTheme="minorHAnsi" w:cstheme="minorHAnsi"/><w:b/><w:sz w:val="32"/><w:szCs w:val="32"/></w:rPr><w:t>測試作業</w:t></w:r></w:p></w:tc></w:tr><w:tr w:rsidR="002B43EC" w:rsidRPr="00E41E25" w14:paraId="4A89D155" w14:textId="77777777" w:rsidTr="00D423F0"><w:trPr><w:gridAfter w:val="1"/><w:wAfter w:w="69" w:type="dxa"/><w:trHeight w:val="7572"/></w:trPr><w:tc><w:tcPr><w:tcW w:w="15138" w:type="dxa"/><w:gridSpan w:val="16"/><w:tcBorders><w:top w:val="single" w:sz="4" w:space="0" w:color="auto"/><w:bottom w:val="single" w:sz="4" w:space="0" w:color="auto"/></w:tcBorders></w:tcPr><w:tbl><w:tblPr><w:tblpPr w:leftFromText="180" w:rightFromText="180" w:vertAnchor="text" w:tblpX="7476" w:tblpY="1"/><w:tblOverlap w:val="never"/><w:tblW w:w="7425" w:type="dxa"/><w:tblLayout w:type="fixed"/><w:tblCellMar><w:left w:w="28" w:type="dxa"/><w:right w:w="28" w:type="dxa"/></w:tblCellMar><w:tblLook w:val="04A0" w:firstRow="1" w:lastRow="0" w:firstColumn="1" w:lastColumn="0" w:noHBand="0" w:noVBand="1"/></w:tblPr><w:tblGrid><w:gridCol w:w="3116"/><w:gridCol w:w="1473"/><w:gridCol w:w="1418"/><w:gridCol w:w="1418"/></w:tblGrid><w:tr w:rsidR="000D1487" w:rsidRPr="00E41E25" w14:paraId="37AB8E39" w14:textId="77777777" w:rsidTr="000D1487"><w:trPr><w:trHeight w:val="262"/></w:trPr><w:tc><w:tcPr><w:tcW w:w="3116" w:type="dxa"/><w:tcBorders><w:top w:val="single" w:sz="8" w:space="0" w:color="auto"/><w:left w:val="single" w:sz="8" w:space="0" w:color="auto"/><w:bottom w:val="single" w:sz="8" w:space="0" w:color="auto"/><w:right w:val="single" w:sz="4" w:space="0" w:color="auto"/></w:tcBorders><w:shd w:val="clear" w:color="000000" w:fill="FFC000"/><w:noWrap/><w:vAlign w:val="center"/><w:hideMark/></w:tcPr><w:p w14:paraId="189DCA01" w14:textId="77777777" w:rsidR="000D1487" w:rsidRPr="00E41E25" w:rsidRDefault="000D1487" w:rsidP="00E9751C"><w:pPr><w:widowControl/><w:jc w:val="center"/><w:rPr><w:rFonts w:asciiTheme="minorHAnsi" w:eastAsia="微軟正黑體" w:hAnsiTheme="minorHAnsi" w:cstheme="minorHAnsi"/><w:b/><w:color w:val="000000"/><w:kern w:val="0"/><w:szCs w:val="24"/></w:rPr></w:pPr><w:r w:rsidRPr="00E41E25"><w:rPr><w:rFonts w:asciiTheme="minorHAnsi" w:eastAsia="微軟正黑體" w:hAnsiTheme="minorHAnsi" w:cstheme="minorHAnsi"/><w:b/><w:color w:val="000000"/><w:kern w:val="0"/><w:szCs w:val="24"/></w:rPr><w:t>SRAW</w:t></w:r><w:r w:rsidRPr="00E41E25"><w:rPr><w:rFonts w:asciiTheme="minorHAnsi" w:eastAsia="微軟正黑體" w:hAnsiTheme="minorHAnsi" w:cstheme="minorHAnsi"/><w:b/><w:color w:val="000000"/><w:kern w:val="0"/><w:szCs w:val="24"/></w:rPr><w:t>型號</w:t></w:r></w:p></w:tc><w:tc><w:tcPr><w:tcW w:w="1473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FFC000"/><w:vAlign w:val="center"/></w:tcPr><w:p w14:paraId="785B559C" w14:textId="77777777" w:rsidR="000D1487" w:rsidRPr="00E41E25" w:rsidRDefault="000D1487" w:rsidP="00E9751C"><w:pPr><w:widowControl/><w:jc w:val="center"/><w:rPr><w:rFonts w:asciiTheme="minorHAnsi" w:eastAsia="微軟正黑體" w:hAnsiTheme="minorHAnsi" w:cstheme="minorHAnsi"/><w:b/><w:color w:val="000000"/><w:kern w:val="0"/><w:szCs w:val="24"/></w:rPr></w:pPr><w:r w:rsidRPr="00E41E25"><w:rPr><w:rFonts w:asciiTheme="minorHAnsi" w:eastAsia="微軟正黑體" w:hAnsiTheme="minorHAnsi" w:cstheme="minorHAnsi"/><w:b/><w:color w:val="000000"/><w:kern w:val="0"/><w:szCs w:val="24"/></w:rPr><w:t>左指撥</w:t></w:r></w:p></w:tc><w:tc><w:tcPr><w:tcW w:w="1418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FFC000"/></w:tcPr><w:p w14:paraId="4DA83E09" w14:textId="60DD473A" w:rsidR="000D1487" w:rsidRPr="00E41E25" w:rsidRDefault="000D1487" w:rsidP="00E9751C"><w:pPr><w:widowControl/><w:jc w:val="center"/><w:rPr><w:rFonts w:asciiTheme="minorHAnsi" w:eastAsia="微軟正黑體" w:hAnsiTheme="minorHAnsi" w:cstheme="minorHAnsi"/><w:b/><w:color w:val="000000"/><w:kern w:val="0"/><w:szCs w:val="24"/></w:rPr></w:pPr><w:r w:rsidRPr="00E41E25"><w:rPr><w:rFonts w:asciiTheme="minorHAnsi" w:eastAsia="微軟正黑體" w:hAnsiTheme="minorHAnsi" w:cstheme="minorHAnsi"/><w:b/><w:color w:val="000000"/><w:kern w:val="0"/><w:szCs w:val="24"/></w:rPr><w:t>右指撥</w:t></w:r></w:p></w:tc><w:tc><w:tcPr><w:tcW w:w="1418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FFC000"/></w:tcPr><w:p w14:paraId="62F04C4A" w14:textId="7A3E935D" w:rsidR="000D1487" w:rsidRPr="00E41E25" w:rsidRDefault="000D1487" w:rsidP="00E9751C"><w:pPr><w:widowControl/><w:jc w:val="center"/><w:rPr><w:rFonts w:asciiTheme="minorHAnsi" w:eastAsia="微軟正黑體" w:hAnsiTheme="minorHAnsi" w:cstheme="minorHAnsi"/><w:b/><w:color w:val="000000"/><w:kern w:val="0"/><w:szCs w:val="24"/><w:highlight w:val="magenta"/></w:rPr></w:pPr><w:r w:rsidRPr="00E41E25"><w:rPr><w:rFonts w:asciiTheme="minorHAnsi" w:eastAsia="微軟正黑體" w:hAnsiTheme="minorHAnsi" w:cstheme="minorHAnsi"/><w:b/><w:color w:val="000000"/><w:kern w:val="0"/><w:szCs w:val="24"/></w:rPr><w:t>電流表判定</w:t></w:r></w:p></w:tc></w:tr><w:tr w:rsidR="000D1487" w:rsidRPr="00E41E25" w14:paraId="6931741C" w14:textId="77777777" w:rsidTr="000D1487"><w:trPr><w:trHeight w:val="262"/></w:trPr><w:tc><w:tcPr><w:tcW w:w="3116" w:type="dxa"/><w:tcBorders><w:top w:val="nil"/><w:left w:val="single" w:sz="8" w:space="0" w:color="auto"/><w:bottom w:val="single" w:sz="8" w:space="0" w:color="auto"/><w:right w:val="single" w:sz="4" w:space="0" w:color="auto"/></w:tcBorders><w:shd w:val="clear" w:color="000000" w:fill="E2EFDA"/><w:noWrap/></w:tcPr><w:p w14:paraId="4B7BE44B" w14:textId="1A1D7960" w:rsidR="000D1487" w:rsidRPr="00E41E25" w:rsidRDefault="00C22A93" w:rsidP="00E9751C"><w:pPr><w:widowControl/><w:rPr><w:rFonts w:asciiTheme="minorHAnsi" w:eastAsia="微軟正黑體" w:hAnsiTheme="minorHAnsi" w:cstheme="minorHAnsi"/><w:b/><w:color w:val="000000"/><w:kern w:val="0"/><w:sz w:val="20"/></w:rPr></w:pPr><w:r w:rsidRPr="00C22A93"><w:rPr><w:rFonts w:asciiTheme="minorHAnsi" w:eastAsia="微軟正黑體" w:hAnsiTheme="minorHAnsi" w:cstheme="minorHAnsi"/><w:szCs w:val="24"/></w:rPr><w:t>aac</w:t></w:r></w:p></w:tc><w:tc><w:tcPr><w:tcW w:w="1473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FFFF00"/><w:vAlign w:val="center"/><w:hideMark/></w:tcPr><w:p w14:paraId="6AF1E4F0" w14:textId="77777777" w:rsidR="000D1487" w:rsidRPr="00E41E25" w:rsidRDefault="000D1487" w:rsidP="00E9751C"><w:pPr><w:widowControl/><w:jc w:val="center"/><w:rPr><w:rFonts w:asciiTheme="minorHAnsi" w:eastAsia="微軟正黑體" w:hAnsiTheme="minorHAnsi" w:cstheme="minorHAnsi"/><w:b/><w:color w:val="000000"/><w:kern w:val="0"/><w:sz w:val="22"/><w:szCs w:val="22"/></w:rPr></w:pPr><w:r w:rsidRPr="00E41E25"><w:rPr><w:rFonts w:asciiTheme="minorHAnsi" w:eastAsia="微軟正黑體" w:hAnsiTheme="minorHAnsi" w:cstheme="minorHAnsi"/><w:b/><w:color w:val="000000"/><w:kern w:val="0"/><w:sz w:val="22"/><w:szCs w:val="22"/></w:rPr><w:t>11</w:t></w:r></w:p></w:tc><w:tc><w:tcPr><w:tcW w:w="1418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FFFF00"/></w:tcPr><w:p w14:paraId="3F4398DB" w14:textId="2733752B" w:rsidR="000D1487" w:rsidRPr="00E41E25" w:rsidRDefault="000D1487" w:rsidP="000D1487"><w:pPr><w:jc w:val="center"/><w:rPr><w:rFonts w:asciiTheme="minorHAnsi" w:eastAsia="微軟正黑體" w:hAnsiTheme="minorHAnsi" w:cstheme="minorHAnsi"/><w:highlight w:val="magenta"/></w:rPr></w:pPr><w:r w:rsidRPr="00E41E25"><w:rPr><w:rFonts w:asciiTheme="minorHAnsi" w:eastAsia="微軟正黑體" w:hAnsiTheme="minorHAnsi" w:cstheme="minorHAnsi"/></w:rPr><w:t>11</w:t></w:r></w:p></w:tc><w:tc><w:tcPr><w:tcW w:w="1418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FFFF00"/><w:vAlign w:val="center"/></w:tcPr><w:p w14:paraId="5CE8C744" w14:textId="466812A9" w:rsidR="000D1487" w:rsidRPr="00E41E25" w:rsidRDefault="000D1487" w:rsidP="00E9751C"><w:pPr><w:widowControl/><w:jc w:val="center"/><w:rPr><w:rFonts w:asciiTheme="minorHAnsi" w:eastAsia="微軟正黑體" w:hAnsiTheme="minorHAnsi" w:cstheme="minorHAnsi"/><w:b/><w:color w:val="000000"/><w:kern w:val="0"/><w:sz w:val="22"/><w:szCs w:val="22"/><w:highlight w:val="magenta"/></w:rPr></w:pPr><w:r w:rsidRPr="00E41E25"><w:rPr><w:rFonts w:asciiTheme="minorHAnsi" w:eastAsia="微軟正黑體" w:hAnsiTheme="minorHAnsi" w:cstheme="minorHAnsi"/><w:b/><w:color w:val="000000"/><w:kern w:val="0"/><w:sz w:val="22"/><w:szCs w:val="22"/><w:highlight w:val="magenta"/></w:rPr><w:t>111</w:t></w:r><w:r w:rsidR="0057460C" w:rsidRPr="00E41E25"><w:rPr><w:rFonts w:asciiTheme="minorHAnsi" w:eastAsia="微軟正黑體" w:hAnsiTheme="minorHAnsi" w:cstheme="minorHAnsi"/><w:b/><w:color w:val="000000"/><w:kern w:val="0"/><w:sz w:val="22"/><w:szCs w:val="22"/><w:highlight w:val="magenta"/></w:rPr><w:t></w:t></w:r></w:p></w:tc></w:tr></w:tbl><w:p><w:pPr><w:spacing w:before="80" w:after="80"/></w:pPr></w:p><w:tbl><w:tblPr><w:tblpPr w:leftFromText="180" w:rightFromText="180" w:vertAnchor="text" w:tblpX="7476" w:tblpY="1"/><w:tblOverlap w:val="never"/><w:tblW w:w="7425" w:type="dxa"/><w:tblLayout w:type="fixed"/><w:tblCellMar><w:left w:w="28" w:type="dxa"/><w:right w:w="28" w:type="dxa"/></w:tblCellMar><w:tblLook w:val="04A0" w:firstRow="1" w:lastRow="0" w:firstColumn="1" w:lastColumn="0" w:noHBand="0" w:noVBand="1"/></w:tblPr><w:tblGrid><w:gridCol w:w="3116"/><w:gridCol w:w="1473"/><w:gridCol w:w="1418"/><w:gridCol w:w="1418"/></w:tblGrid><w:tr w:rsidR="000D1487" w:rsidRPr="00E41E25" w14:paraId="37AB8E39" w14:textId="77777777" w:rsidTr="000D1487"><w:trPr><w:trHeight w:val="262"/></w:trPr><w:tc><w:tcPr><w:tcW w:w="3116" w:type="dxa"/><w:tcBorders><w:top w:val="single" w:sz="8" w:space="0" w:color="auto"/><w:left w:val="single" w:sz="8" w:space="0" w:color="auto"/><w:bottom w:val="single" w:sz="8" w:space="0" w:color="auto"/><w:right w:val="single" w:sz="4" w:space="0" w:color="auto"/></w:tcBorders><w:shd w:val="clear" w:color="000000" w:fill="FFC000"/><w:noWrap/><w:vAlign w:val="center"/><w:hideMark/></w:tcPr><w:p w14:paraId="189DCA01" w14:textId="77777777" w:rsidR="000D1487" w:rsidRPr="00E41E25" w:rsidRDefault="000D1487" w:rsidP="00E9751C"><w:pPr><w:widowControl/><w:jc w:val="center"/><w:rPr><w:rFonts w:asciiTheme="minorHAnsi" w:eastAsia="微軟正黑體" w:hAnsiTheme="minorHAnsi" w:cstheme="minorHAnsi"/><w:b/><w:color w:val="000000"/><w:kern w:val="0"/><w:szCs w:val="24"/></w:rPr></w:pPr><w:r w:rsidRPr="00E41E25"><w:rPr><w:rFonts w:asciiTheme="minorHAnsi" w:eastAsia="微軟正黑體" w:hAnsiTheme="minorHAnsi" w:cstheme="minorHAnsi"/><w:b/><w:color w:val="000000"/><w:kern w:val="0"/><w:szCs w:val="24"/></w:rPr><w:t>SRAW</w:t></w:r><w:r w:rsidRPr="00E41E25"><w:rPr><w:rFonts w:asciiTheme="minorHAnsi" w:eastAsia="微軟正黑體" w:hAnsiTheme="minorHAnsi" w:cstheme="minorHAnsi"/><w:b/><w:color w:val="000000"/><w:kern w:val="0"/><w:szCs w:val="24"/></w:rPr><w:t>型號</w:t></w:r></w:p></w:tc><w:tc><w:tcPr><w:tcW w:w="1473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FFC000"/><w:vAlign w:val="center"/></w:tcPr><w:p w14:paraId="785B559C" w14:textId="77777777" w:rsidR="000D1487" w:rsidRPr="00E41E25" w:rsidRDefault="000D1487" w:rsidP="00E9751C"><w:pPr><w:widowControl/><w:jc w:val="center"/><w:rPr><w:rFonts w:asciiTheme="minorHAnsi" w:eastAsia="微軟正黑體" w:hAnsiTheme="minorHAnsi" w:cstheme="minorHAnsi"/><w:b/><w:color w:val="000000"/><w:kern w:val="0"/><w:szCs w:val="24"/></w:rPr></w:pPr><w:r w:rsidRPr="00E41E25"><w:rPr><w:rFonts w:asciiTheme="minorHAnsi" w:eastAsia="微軟正黑體" w:hAnsiTheme="minorHAnsi" w:cstheme="minorHAnsi"/><w:b/><w:color w:val="000000"/><w:kern w:val="0"/><w:szCs w:val="24"/></w:rPr><w:t>左指撥</w:t></w:r></w:p></w:tc><w:tc><w:tcPr><w:tcW w:w="1418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FFC000"/></w:tcPr><w:p w14:paraId="4DA83E09" w14:textId="60DD473A" w:rsidR="000D1487" w:rsidRPr="00E41E25" w:rsidRDefault="000D1487" w:rsidP="00E9751C"><w:pPr><w:widowControl/><w:jc w:val="center"/><w:rPr><w:rFonts w:asciiTheme="minorHAnsi" w:eastAsia="微軟正黑體" w:hAnsiTheme="minorHAnsi" w:cstheme="minorHAnsi"/><w:b/><w:color w:val="000000"/><w:kern w:val="0"/><w:szCs w:val="24"/></w:rPr></w:pPr><w:r w:rsidRPr="00E41E25"><w:rPr><w:rFonts w:asciiTheme="minorHAnsi" w:eastAsia="微軟正黑體" w:hAnsiTheme="minorHAnsi" w:cstheme="minorHAnsi"/><w:b/><w:color w:val="000000"/><w:kern w:val="0"/><w:szCs w:val="24"/></w:rPr><w:t>右指撥</w:t></w:r></w:p></w:tc><w:tc><w:tcPr><w:tcW w:w="1418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FFC000"/></w:tcPr><w:p w14:paraId="62F04C4A" w14:textId="7A3E935D" w:rsidR="000D1487" w:rsidRPr="00E41E25" w:rsidRDefault="000D1487" w:rsidP="00E9751C"><w:pPr><w:widowControl/><w:jc w:val="center"/><w:rPr><w:rFonts w:asciiTheme="minorHAnsi" w:eastAsia="微軟正黑體" w:hAnsiTheme="minorHAnsi" w:cstheme="minorHAnsi"/><w:b/><w:color w:val="000000"/><w:kern w:val="0"/><w:szCs w:val="24"/><w:highlight w:val="magenta"/></w:rPr></w:pPr><w:r w:rsidRPr="00E41E25"><w:rPr><w:rFonts w:asciiTheme="minorHAnsi" w:eastAsia="微軟正黑體" w:hAnsiTheme="minorHAnsi" w:cstheme="minorHAnsi"/><w:b/><w:color w:val="000000"/><w:kern w:val="0"/><w:szCs w:val="24"/></w:rPr><w:t>電流表判定</w:t></w:r></w:p></w:tc></w:tr><w:tr w:rsidR="000D1487" w:rsidRPr="00E41E25" w14:paraId="6931741C" w14:textId="77777777" w:rsidTr="000D1487"><w:trPr><w:trHeight w:val="262"/></w:trPr><w:tc><w:tcPr><w:tcW w:w="3116" w:type="dxa"/><w:tcBorders><w:top w:val="nil"/><w:left w:val="single" w:sz="8" w:space="0" w:color="auto"/><w:bottom w:val="single" w:sz="8" w:space="0" w:color="auto"/><w:right w:val="single" w:sz="4" w:space="0" w:color="auto"/></w:tcBorders><w:shd w:val="clear" w:color="000000" w:fill="E2EFDA"/><w:noWrap/></w:tcPr><w:p w14:paraId="4B7BE44B" w14:textId="1A1D7960" w:rsidR="000D1487" w:rsidRPr="00E41E25" w:rsidRDefault="00C22A93" w:rsidP="00E9751C"><w:pPr><w:widowControl/><w:rPr><w:rFonts w:asciiTheme="minorHAnsi" w:eastAsia="微軟正黑體" w:hAnsiTheme="minorHAnsi" w:cstheme="minorHAnsi"/><w:b/><w:color w:val="000000"/><w:kern w:val="0"/><w:sz w:val="20"/></w:rPr></w:pPr><w:r w:rsidRPr="00C22A93"><w:rPr><w:rFonts w:asciiTheme="minorHAnsi" w:eastAsia="微軟正黑體" w:hAnsiTheme="minorHAnsi" w:cstheme="minorHAnsi"/><w:szCs w:val="24"/></w:rPr><w:t>aac</w:t></w:r></w:p></w:tc><w:tc><w:tcPr><w:tcW w:w="1473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FFFF00"/><w:vAlign w:val="center"/><w:hideMark/></w:tcPr><w:p w14:paraId="6AF1E4F0" w14:textId="77777777" w:rsidR="000D1487" w:rsidRPr="00E41E25" w:rsidRDefault="000D1487" w:rsidP="00E9751C"><w:pPr><w:widowControl/><w:jc w:val="center"/><w:rPr><w:rFonts w:asciiTheme="minorHAnsi" w:eastAsia="微軟正黑體" w:hAnsiTheme="minorHAnsi" w:cstheme="minorHAnsi"/><w:b/><w:color w:val="000000"/><w:kern w:val="0"/><w:sz w:val="22"/><w:szCs w:val="22"/></w:rPr></w:pPr><w:r w:rsidRPr="00E41E25"><w:rPr><w:rFonts w:asciiTheme="minorHAnsi" w:eastAsia="微軟正黑體" w:hAnsiTheme="minorHAnsi" w:cstheme="minorHAnsi"/><w:b/><w:color w:val="000000"/><w:kern w:val="0"/><w:sz w:val="22"/><w:szCs w:val="22"/></w:rPr><w:t>111</w:t></w:r></w:p></w:tc><w:tc><w:tcPr><w:tcW w:w="1418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FFFF00"/></w:tcPr><w:p w14:paraId="3F4398DB" w14:textId="2733752B" w:rsidR="000D1487" w:rsidRPr="00E41E25" w:rsidRDefault="000D1487" w:rsidP="000D1487"><w:pPr><w:jc w:val="center"/><w:rPr><w:rFonts w:asciiTheme="minorHAnsi" w:eastAsia="微軟正黑體" w:hAnsiTheme="minorHAnsi" w:cstheme="minorHAnsi"/><w:highlight w:val="magenta"/></w:rPr></w:pPr><w:r w:rsidRPr="00E41E25"><w:rPr><w:rFonts w:asciiTheme="minorHAnsi" w:eastAsia="微軟正黑體" w:hAnsiTheme="minorHAnsi" w:cstheme="minorHAnsi"/></w:rPr><w:t>1111</w:t></w:r></w:p></w:tc><w:tc><w:tcPr><w:tcW w:w="1418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000000" w:fill="FFFF00"/><w:vAlign w:val="center"/></w:tcPr><w:p w14:paraId="5CE8C744" w14:textId="466812A9" w:rsidR="000D1487" w:rsidRPr="00E41E25" w:rsidRDefault="000D1487" w:rsidP="00E9751C"><w:pPr><w:widowControl/><w:jc w:val="center"/><w:rPr><w:rFonts w:asciiTheme="minorHAnsi" w:eastAsia="微軟正黑體" w:hAnsiTheme="minorHAnsi" w:cstheme="minorHAnsi"/><w:b/><w:color w:val="000000"/><w:kern w:val="0"/><w:sz w:val="22"/><w:szCs w:val="22"/><w:highlight w:val="magenta"/></w:rPr></w:pPr><w:r w:rsidRPr="00E41E25"><w:rPr><w:rFonts w:asciiTheme="minorHAnsi" w:eastAsia="微軟正黑體" w:hAnsiTheme="minorHAnsi" w:cstheme="minorHAnsi"/><w:b/><w:color w:val="000000"/><w:kern w:val="0"/><w:sz w:val="22"/><w:szCs w:val="22"/><w:highlight w:val="magenta"/></w:rPr><w:t>11</w:t></w:r><w:r w:rsidR="0057460C" w:rsidRPr="00E41E25"><w:rPr><w:rFonts w:asciiTheme="minorHAnsi" w:eastAsia="微軟正黑體" w:hAnsiTheme="minorHAnsi" w:cstheme="minorHAnsi"/><w:b/><w:color w:val="000000"/><w:kern w:val="0"/><w:sz w:val="22"/><w:szCs w:val="22"/><w:highlight w:val="magenta"/></w:rPr><w:t></w:t></w:r></w:p></w:tc></w:tr></w:tbl><w:p w14:paraId="29A69A9F" w14:textId="77777777" w:rsidR="002B43EC" w:rsidRPr="00E41E25" w:rsidRDefault="002B43EC" w:rsidP="00831848"><w:pPr><w:rPr><w:rFonts w:asciiTheme="minorHAnsi" w:eastAsia="微軟正黑體" w:hAnsiTheme="minorHAnsi" w:cstheme="minorHAnsi"/><w:b/><w:color w:val="0000CC"/><w:sz w:val="28"/><w:szCs w:val="28"/></w:rPr></w:pPr><w:r w:rsidRPr="00E41E25"><w:rPr><w:rFonts w:asciiTheme="minorHAnsi" w:eastAsia="微軟正黑體" w:hAnsiTheme="minorHAnsi" w:cstheme="minorHAnsi"/><w:b/><w:color w:val="0000CC"/><w:sz w:val="28"/><w:szCs w:val="28"/></w:rPr><w:t>【測試前作業】</w:t></w:r></w:p><w:p w14:paraId="7786921C" w14:textId="77777777" w:rsidR="002B43EC" w:rsidRPr="00E41E25" w:rsidRDefault="002B43EC" w:rsidP="002B43EC"><w:pPr><w:numPr><w:ilvl w:val="0"/><w:numId w:val="3"/></w:numPr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待測物測試電源輸入限定</w:t></w:r><w:r w:rsidRPr="00E41E25"><w:rPr><w:rFonts w:asciiTheme="minorHAnsi" w:eastAsia="微軟正黑體" w:hAnsiTheme="minorHAnsi" w:cstheme="minorHAnsi"/><w:b/><w:color w:val="FF0000"/></w:rPr><w:t>48Vdc</w:t></w:r></w:p><w:p w14:paraId="00A03FE6" w14:textId="76C79909" w:rsidR="002B43EC" w:rsidRPr="00E41E25" w:rsidRDefault="002B43EC" w:rsidP="002B43EC"><w:pPr><w:numPr><w:ilvl w:val="0"/><w:numId w:val="3"/></w:numPr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需將</w:t></w:r><w:r w:rsidR="00944355" w:rsidRPr="002D6564"><w:rPr><w:rFonts w:asciiTheme="minorHAnsi" w:eastAsia="微軟正黑體" w:hAnsiTheme="minorHAnsi" w:cstheme="minorHAnsi"/><w:szCs w:val="24"/></w:rPr><w:t>aa</w:t></w:r><w:r w:rsidRPr="00E41E25"><w:rPr><w:rFonts w:asciiTheme="minorHAnsi" w:eastAsia="微軟正黑體" w:hAnsiTheme="minorHAnsi" w:cstheme="minorHAnsi"/></w:rPr><w:t>治具安培數以累加方式調整至正確位置，如下圖</w:t></w:r><w:r w:rsidR="0086112B"><w:rPr><w:rFonts w:asciiTheme="minorHAnsi" w:eastAsia="微軟正黑體" w:hAnsiTheme="minorHAnsi" w:cstheme="minorHAnsi" w:hint="eastAsia"/></w:rPr><w:t>。</w:t></w:r></w:p><w:p w14:paraId="1616BBA4" w14:textId="6EBC6A42" w:rsidR="00957F8C" w:rsidRPr="00E41E25" w:rsidRDefault="00957F8C" w:rsidP="00957F8C"><w:pPr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w:b/><w:noProof/><w:color w:val="0000CC"/><w:sz w:val="28"/><w:szCs w:val="28"/></w:rPr><mc:AlternateContent><mc:Choice Requires="wps"><w:drawing><wp:anchor distT="0" distB="0" distL="114300" distR="114300" simplePos="0" relativeHeight="251663471" behindDoc="0" locked="0" layoutInCell="1" allowOverlap="1" wp14:anchorId="4898B6F4" wp14:editId="03B21859"><wp:simplePos x="0" y="0"/><wp:positionH relativeFrom="column"><wp:posOffset>5593715</wp:posOffset></wp:positionH><wp:positionV relativeFrom="paragraph"><wp:posOffset>968679</wp:posOffset></wp:positionV><wp:extent cx="381000" cy="215900"/><wp:effectExtent l="0" t="19050" r="38100" b="31750"/><wp:wrapNone/><wp:docPr id="669693400" name="箭號: 向右 11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 noChangeArrowheads="1"/></wps:cNvSpPr><wps:spPr bwMode="auto"><a:xfrm><a:off x="0" y="0"/><a:ext cx="381000" cy="215900"/></a:xfrm><a:prstGeom prst="rightArrow"><a:avLst><a:gd name="adj1" fmla="val 50000"/><a:gd name="adj2" fmla="val 44118"/></a:avLst></a:prstGeom><a:solidFill><a:srgbClr val="FFCC00"/></a:solidFill><a:ln w="9525"><a:solidFill><a:srgbClr val="FF0000"/></a:solidFill><a:miter lim="800000"/><a:headEnd/><a:tailEnd/></a:ln></wps:spPr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shapetype w14:anchorId="159C2D6D" id="_x0000_t13" coordsize="21600,21600" o:spt="13" adj="16200,5400" path="m@0,l@0@1,0@1,0@2@0@2@0,21600,21600,10800xe"><v:stroke joinstyle="miter"/><v:formulas><v:f eqn="val #0"/><v:f eqn="val #1"/><v:f eqn="sum height 0 #1"/><v:f eqn="sum 10800 0 #1"/><v:f eqn="sum width 0 #0"/><v:f eqn="prod @4 @3 10800"/><v:f eqn="sum width 0 @5"/></v:formulas><v:path o:connecttype="custom" o:connectlocs="@0,0;0,10800;@0,21600;21600,10800" o:connectangles="270,180,90,0" textboxrect="0,@1,@6,@2"/><v:handles><v:h position="#0,#1" xrange="0,21600" yrange="0,10800"/></v:handles></v:shapetype><v:shape id="箭號: 向右 11" o:spid="_x0000_s1026" type="#_x0000_t13" style="position:absolute;margin-left:440.45pt;margin-top:76.25pt;width:30pt;height:17pt;z-index:2516634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" fillcolor="#fc0" strokecolor="red"/></w:pict></mc:Fallback></mc:AlternateContent></w:r><w:r w:rsidRPr="00E41E25"><w:rPr><w:rFonts w:asciiTheme="minorHAnsi" w:eastAsia="微軟正黑體" w:hAnsiTheme="minorHAnsi" w:cstheme="minorHAnsi"/><w:b/><w:noProof/><w:color w:val="0000CC"/><w:sz w:val="28"/><w:szCs w:val="28"/></w:rPr><mc:AlternateContent><mc:Choice Requires="wps"><w:drawing><wp:anchor distT="0" distB="0" distL="114300" distR="114300" simplePos="0" relativeHeight="251665519" behindDoc="0" locked="0" layoutInCell="1" allowOverlap="1" wp14:anchorId="40593340" wp14:editId="40B1AD17"><wp:simplePos x="0" y="0"/><wp:positionH relativeFrom="column"><wp:posOffset>5592776</wp:posOffset></wp:positionH><wp:positionV relativeFrom="paragraph"><wp:posOffset>437515</wp:posOffset></wp:positionV><wp:extent cx="381000" cy="215900"/><wp:effectExtent l="0" t="19050" r="38100" b="31750"/><wp:wrapNone/><wp:docPr id="376092464" name="箭號: 向右 11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 noChangeArrowheads="1"/></wps:cNvSpPr><wps:spPr bwMode="auto"><a:xfrm><a:off x="0" y="0"/><a:ext cx="381000" cy="215900"/></a:xfrm><a:prstGeom prst="rightArrow"><a:avLst><a:gd name="adj1" fmla="val 50000"/><a:gd name="adj2" fmla="val 44118"/></a:avLst></a:prstGeom><a:solidFill><a:srgbClr val="FFCC00"/></a:solidFill><a:ln w="9525"><a:solidFill><a:srgbClr val="FF0000"/></a:solidFill><a:miter lim="800000"/><a:headEnd/><a:tailEnd/></a:ln></wps:spPr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shape w14:anchorId="4E4D3A51" id="箭號: 向右 11" o:spid="_x0000_s1026" type="#_x0000_t13" style="position:absolute;margin-left:440.4pt;margin-top:34.45pt;width:30pt;height:17pt;z-index:2516655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" fillcolor="#fc0" strokecolor="red"/></w:pict></mc:Fallback></mc:AlternateContent></w:r><w:r w:rsidRPr="00E41E25"><w:rPr><w:rFonts w:asciiTheme="minorHAnsi" w:eastAsia="微軟正黑體" w:hAnsiTheme="minorHAnsi" w:cstheme="minorHAnsi"/><w:noProof/></w:rPr><mc:AlternateContent><mc:Choice Requires="wps"><w:drawing><wp:anchor distT="0" distB="0" distL="114300" distR="114300" simplePos="0" relativeHeight="251662447" behindDoc="0" locked="0" layoutInCell="1" allowOverlap="1" wp14:anchorId="62D21CC9" wp14:editId="4E9E20D6"><wp:simplePos x="0" y="0"/><wp:positionH relativeFrom="column"><wp:posOffset>4854575</wp:posOffset></wp:positionH><wp:positionV relativeFrom="paragraph"><wp:posOffset>960755</wp:posOffset></wp:positionV><wp:extent cx="612140" cy="203835"/><wp:effectExtent l="0" t="0" r="16510" b="24765"/><wp:wrapNone/><wp:docPr id="2104047242" name="矩形 10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 noChangeArrowheads="1"/></wps:cNvSpPr><wps:spPr bwMode="auto"><a:xfrm><a:off x="0" y="0"/><a:ext cx="612140" cy="203835"/></a:xfrm><a:prstGeom prst="rect"><a:avLst/></a:prstGeom><a:noFill/><a:ln w="25400"><a:solidFill><a:srgbClr val="FF0000"/></a:solidFill><a:miter lim="800000"/><a:headEnd/><a:tailEnd/></a:ln><a:extLst><a:ext uri="{909E8E84-426E-40DD-AFC4-6F175D3DCCD1}"><a14:hiddenFill xmlns:a14="http://schemas.microsoft.com/office/drawing/2010/main"><a:solidFill><a:srgbClr val="FFFFFF"/></a:solidFill></a14:hiddenFill></a:ext></a:extLst></wps:spPr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rect w14:anchorId="3C170645" id="矩形 10" o:spid="_x0000_s1026" style="position:absolute;margin-left:382.25pt;margin-top:75.65pt;width:48.2pt;height:16.05pt;z-index:251662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" filled="f" strokecolor="red" strokeweight="2pt"/></w:pict></mc:Fallback></mc:AlternateContent></w:r><w:r w:rsidRPr="00E41E25"><w:rPr><w:rFonts w:asciiTheme="minorHAnsi" w:eastAsia="微軟正黑體" w:hAnsiTheme="minorHAnsi" w:cstheme="minorHAnsi"/><w:noProof/></w:rPr><mc:AlternateContent><mc:Choice Requires="wps"><w:drawing><wp:anchor distT="0" distB="0" distL="114300" distR="114300" simplePos="0" relativeHeight="251664495" behindDoc="0" locked="0" layoutInCell="1" allowOverlap="1" wp14:anchorId="31B22E54" wp14:editId="235E9446"><wp:simplePos x="0" y="0"/><wp:positionH relativeFrom="column"><wp:posOffset>4856176</wp:posOffset></wp:positionH><wp:positionV relativeFrom="paragraph"><wp:posOffset>447040</wp:posOffset></wp:positionV><wp:extent cx="611505" cy="205105"/><wp:effectExtent l="0" t="0" r="17145" b="23495"/><wp:wrapNone/><wp:docPr id="84297126" name="矩形 10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 noChangeArrowheads="1"/></wps:cNvSpPr><wps:spPr bwMode="auto"><a:xfrm><a:off x="0" y="0"/><a:ext cx="611505" cy="205105"/></a:xfrm><a:prstGeom prst="rect"><a:avLst/></a:prstGeom><a:noFill/><a:ln w="25400"><a:solidFill><a:srgbClr val="FF0000"/></a:solidFill><a:miter lim="800000"/><a:headEnd/><a:tailEnd/></a:ln><a:extLst><a:ext uri="{909E8E84-426E-40DD-AFC4-6F175D3DCCD1}"><a14:hiddenFill xmlns:a14="http://schemas.microsoft.com/office/drawing/2010/main"><a:solidFill><a:srgbClr val="FFFFFF"/></a:solidFill></a14:hiddenFill></a:ext></a:extLst></wps:spPr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rect w14:anchorId="3BAB19DC" id="矩形 10" o:spid="_x0000_s1026" style="position:absolute;margin-left:382.4pt;margin-top:35.2pt;width:48.15pt;height:16.15pt;z-index:2516644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" filled="f" strokecolor="red" strokeweight="2pt"/></w:pict></mc:Fallback></mc:AlternateContent></w:r><w:r w:rsidRPr="00E41E25"><w:rPr><w:rFonts w:asciiTheme="minorHAnsi" w:eastAsia="微軟正黑體" w:hAnsiTheme="minorHAnsi" w:cstheme="minorHAnsi"/><w:b/><w:noProof/><w:color w:val="0000CC"/><w:sz w:val="28"/><w:szCs w:val="28"/></w:rPr><mc:AlternateContent><mc:Choice Requires="wps"><w:drawing><wp:anchor distT="0" distB="0" distL="114300" distR="114300" simplePos="0" relativeHeight="251661423" behindDoc="0" locked="0" layoutInCell="1" allowOverlap="1" wp14:anchorId="5A026921" wp14:editId="7E6B15CC"><wp:simplePos x="0" y="0"/><wp:positionH relativeFrom="column"><wp:posOffset>1889760</wp:posOffset></wp:positionH><wp:positionV relativeFrom="paragraph"><wp:posOffset>1002996</wp:posOffset></wp:positionV><wp:extent cx="381000" cy="215900"/><wp:effectExtent l="0" t="19050" r="38100" b="31750"/><wp:wrapNone/><wp:docPr id="914640946" name="箭號: 向右 11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 noChangeArrowheads="1"/></wps:cNvSpPr><wps:spPr bwMode="auto"><a:xfrm><a:off x="0" y="0"/><a:ext cx="381000" cy="215900"/></a:xfrm><a:prstGeom prst="rightArrow"><a:avLst><a:gd name="adj1" fmla="val 50000"/><a:gd name="adj2" fmla="val 44118"/></a:avLst></a:prstGeom><a:solidFill><a:srgbClr val="FFCC00"/></a:solidFill><a:ln w="9525"><a:solidFill><a:srgbClr val="FF0000"/></a:solidFill><a:miter lim="800000"/><a:headEnd/><a:tailEnd/></a:ln></wps:spPr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shape w14:anchorId="2AF59451" id="箭號: 向右 11" o:spid="_x0000_s1026" type="#_x0000_t13" style="position:absolute;margin-left:148.8pt;margin-top:79pt;width:30pt;height:17pt;z-index:251661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" fillcolor="#fc0" strokecolor="red"/></w:pict></mc:Fallback></mc:AlternateContent></w:r><w:r w:rsidRPr="00E41E25"><w:rPr><w:rFonts w:asciiTheme="minorHAnsi" w:eastAsia="微軟正黑體" w:hAnsiTheme="minorHAnsi" w:cstheme="minorHAnsi"/><w:noProof/></w:rPr><mc:AlternateContent><mc:Choice Requires="wps"><w:drawing><wp:anchor distT="0" distB="0" distL="114300" distR="114300" simplePos="0" relativeHeight="251660399" behindDoc="0" locked="0" layoutInCell="1" allowOverlap="1" wp14:anchorId="197BA946" wp14:editId="6D30212D"><wp:simplePos x="0" y="0"/><wp:positionH relativeFrom="column"><wp:posOffset>1174309</wp:posOffset></wp:positionH><wp:positionV relativeFrom="paragraph"><wp:posOffset>1018816</wp:posOffset></wp:positionV><wp:extent cx="611505" cy="205105"/><wp:effectExtent l="0" t="0" r="17145" b="23495"/><wp:wrapNone/><wp:docPr id="1881161007" name="矩形 10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 noChangeArrowheads="1"/></wps:cNvSpPr><wps:spPr bwMode="auto"><a:xfrm><a:off x="0" y="0"/><a:ext cx="611505" cy="205105"/></a:xfrm><a:prstGeom prst="rect"><a:avLst/></a:prstGeom><a:noFill/><a:ln w="25400"><a:solidFill><a:srgbClr val="FF0000"/></a:solidFill><a:miter lim="800000"/><a:headEnd/><a:tailEnd/></a:ln><a:extLst><a:ext uri="{909E8E84-426E-40DD-AFC4-6F175D3DCCD1}"><a14:hiddenFill xmlns:a14="http://schemas.microsoft.com/office/drawing/2010/main"><a:solidFill><a:srgbClr val="FFFFFF"/></a:solidFill></a14:hiddenFill></a:ext></a:extLst></wps:spPr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rect w14:anchorId="5BF79917" id="矩形 10" o:spid="_x0000_s1026" style="position:absolute;margin-left:92.45pt;margin-top:80.2pt;width:48.15pt;height:16.15pt;z-index:251660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" filled="f" strokecolor="red" strokeweight="2pt"/></w:pict></mc:Fallback></mc:AlternateContent></w:r><w:r w:rsidR="002B43EC" w:rsidRPr="00E41E25"><w:rPr><w:rFonts w:asciiTheme="minorHAnsi" w:eastAsia="微軟正黑體" w:hAnsiTheme="minorHAnsi" w:cstheme="minorHAnsi"/></w:rPr><w:t xml:space="preserve">   </w:t></w:r><w:r w:rsidRPr="00E41E25"><w:rPr><w:rFonts w:asciiTheme="minorHAnsi" w:eastAsia="微軟正黑體" w:hAnsiTheme="minorHAnsi" w:cstheme="minorHAnsi"/></w:rPr><w:t xml:space="preserve">    </w:t></w:r><w:r><w:rPr><w:rFonts w:asciiTheme="minorHAnsi" w:eastAsia="微軟正黑體" w:hAnsiTheme="minorHAnsi" w:cstheme="minorHAnsi" w:hint="eastAsia"/></w:rPr><w:t xml:space="preserve">     </w:t></w:r><w:r><w:rPr><w:noProof/></w:rPr><w:t xml:space="preserve"> </w:t></w:r><w:r w:rsidRPr="00BA6C99"><w:rPr><w:rFonts w:asciiTheme="minorHAnsi" w:eastAsia="微軟正黑體" w:hAnsiTheme="minorHAnsi" w:cstheme="minorHAnsi"/><w:noProof/></w:rPr><w:drawing><wp:inline distT="0" distB="0" distL="0" distR="0" wp14:anchorId="754C116F" wp14:editId="0245CB56"><wp:extent cx="1294165" cy="2055462"/><wp:effectExtent l="0" t="0" r="1270" b="2540"/><wp:docPr id="110765911" name="圖片 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10765911" name=""/><pic:cNvPicPr/></pic:nvPicPr><pic:blipFill><a:blip r:embed="rId98"/><a:stretch><a:fillRect/></a:stretch></pic:blipFill><pic:spPr><a:xfrm><a:off x="0" y="0"/><a:ext cx="1305795" cy="2073933"/></a:xfrm><a:prstGeom prst="rect"><a:avLst/></a:prstGeom></pic:spPr></pic:pic></a:graphicData></a:graphic></wp:inline></w:drawing></w:r><w:r><w:rPr><w:noProof/></w:rPr><w:t xml:space="preserve"> </w:t></w:r><w:r><w:rPr><w:rFonts w:hint="eastAsia"/><w:noProof/></w:rPr><w:t xml:space="preserve">                         </w:t></w:r><w:r w:rsidRPr="00352432"><w:rPr><w:noProof/></w:rPr><w:drawing><wp:inline distT="0" distB="0" distL="0" distR="0" wp14:anchorId="4A964708" wp14:editId="022FDEDF"><wp:extent cx="1170656" cy="2055600"/><wp:effectExtent l="0" t="0" r="0" b="1905"/><wp:docPr id="389079331" name="圖片 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389079331" name=""/><pic:cNvPicPr/></pic:nvPicPr><pic:blipFill><a:blip r:embed="rId99"/><a:stretch><a:fillRect/></a:stretch></pic:blipFill><pic:spPr><a:xfrm><a:off x="0" y="0"/><a:ext cx="1170656" cy="2055600"/></a:xfrm><a:prstGeom prst="rect"><a:avLst/></a:prstGeom></pic:spPr></pic:pic></a:graphicData></a:graphic></wp:inline></w:drawing></w:r></w:p><w:p w14:paraId="4ACA04DA" w14:textId="3B5CDECB" w:rsidR="002B43EC" w:rsidRPr="00E41E25" w:rsidRDefault="002B43EC" w:rsidP="00831848"><w:pPr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 xml:space="preserve">   </w:t></w:r><w:r w:rsidRPr="00E41E25"><w:rPr><w:rFonts w:asciiTheme="minorHAnsi" w:eastAsia="微軟正黑體" w:hAnsiTheme="minorHAnsi" w:cstheme="minorHAnsi"/></w:rPr><w:t>將左邊</w:t></w:r><w:r w:rsidRPr="00E41E25"><w:rPr><w:rFonts w:asciiTheme="minorHAnsi" w:eastAsia="微軟正黑體" w:hAnsiTheme="minorHAnsi" w:cstheme="minorHAnsi"/></w:rPr><w:t>“</w:t></w:r><w:r w:rsidR="008370EE" w:rsidRPr="00E41E25"><w:rPr><w:rFonts w:asciiTheme="minorHAnsi" w:eastAsia="微軟正黑體" w:hAnsiTheme="minorHAnsi" w:cstheme="minorHAnsi"/></w:rPr><w:t>2</w:t></w:r><w:r w:rsidR="009027E2" w:rsidRPr="00E41E25"><w:rPr><w:rFonts w:asciiTheme="minorHAnsi" w:eastAsia="微軟正黑體" w:hAnsiTheme="minorHAnsi" w:cstheme="minorHAnsi"/></w:rPr><w:t>A</w:t></w:r><w:r w:rsidRPr="00E41E25"><w:rPr><w:rFonts w:asciiTheme="minorHAnsi" w:eastAsia="微軟正黑體" w:hAnsiTheme="minorHAnsi" w:cstheme="minorHAnsi"/></w:rPr><w:t>”</w:t></w:r><w:r w:rsidRPr="00E41E25"><w:rPr><w:rFonts w:asciiTheme="minorHAnsi" w:eastAsia="微軟正黑體" w:hAnsiTheme="minorHAnsi" w:cstheme="minorHAnsi"/></w:rPr><w:t>鈕，切至右方，其餘不動</w:t></w:r><w:r w:rsidR="004B6766" w:rsidRPr="00E41E25"><w:rPr><w:rFonts w:asciiTheme="minorHAnsi" w:eastAsia="微軟正黑體" w:hAnsiTheme="minorHAnsi" w:cstheme="minorHAnsi"/></w:rPr><w:t>,</w:t></w:r><w:r w:rsidR="008370EE" w:rsidRPr="00E41E25"><w:rPr><w:rFonts w:asciiTheme="minorHAnsi" w:eastAsia="微軟正黑體" w:hAnsiTheme="minorHAnsi" w:cstheme="minorHAnsi"/></w:rPr><w:t xml:space="preserve">        </w:t></w:r><w:r w:rsidRPr="00E41E25"><w:rPr><w:rFonts w:asciiTheme="minorHAnsi" w:eastAsia="微軟正黑體" w:hAnsiTheme="minorHAnsi" w:cstheme="minorHAnsi"/></w:rPr><w:t>將右邊</w:t></w:r><w:r w:rsidRPr="00E41E25"><w:rPr><w:rFonts w:asciiTheme="minorHAnsi" w:eastAsia="微軟正黑體" w:hAnsiTheme="minorHAnsi" w:cstheme="minorHAnsi"/></w:rPr><w:t>“1A</w:t></w:r><w:r w:rsidR="00167762" w:rsidRPr="00E41E25"><w:rPr><w:rFonts w:asciiTheme="minorHAnsi" w:eastAsia="微軟正黑體" w:hAnsiTheme="minorHAnsi" w:cstheme="minorHAnsi"/></w:rPr><w:t>+</w:t></w:r><w:r w:rsidRPr="00E41E25"><w:rPr><w:rFonts w:asciiTheme="minorHAnsi" w:eastAsia="微軟正黑體" w:hAnsiTheme="minorHAnsi" w:cstheme="minorHAnsi"/></w:rPr><w:t>Fan”</w:t></w:r><w:r w:rsidRPr="00E41E25"><w:rPr><w:rFonts w:asciiTheme="minorHAnsi" w:eastAsia="微軟正黑體" w:hAnsiTheme="minorHAnsi" w:cstheme="minorHAnsi"/></w:rPr><w:t>鈕，切至右邊其餘不動</w:t></w:r></w:p><w:p w14:paraId="4329024A" w14:textId="443134B3" w:rsidR="002B43EC" w:rsidRPr="00E41E25" w:rsidRDefault="002B43EC" w:rsidP="005E3835"><w:pPr><w:pStyle w:val="af2"/><w:numPr><w:ilvl w:val="0"/><w:numId w:val="3"/></w:numPr><w:ind w:leftChars="0"/><w:rPr><w:rFonts w:asciiTheme="minorHAnsi" w:eastAsia="微軟正黑體" w:hAnsiTheme="minorHAnsi" w:cstheme="minorHAnsi"/><w:b/><w:color w:val="FF0000"/></w:rPr></w:pPr><w:r w:rsidRPr="00E41E25"><w:rPr><w:rFonts w:asciiTheme="minorHAnsi" w:eastAsia="微軟正黑體" w:hAnsiTheme="minorHAnsi" w:cstheme="minorHAnsi"/><w:b/><w:color w:val="FF0000"/></w:rPr><w:t>確認</w:t></w:r><w:r w:rsidR="00831A27" w:rsidRPr="00831A27"><w:rPr><w:rFonts w:asciiTheme="minorHAnsi" w:eastAsia="微軟正黑體" w:hAnsiTheme="minorHAnsi" w:cstheme="minorHAnsi"/><w:b/><w:color w:val="FF0000"/></w:rPr><w:t>aa</w:t></w:r><w:r w:rsidRPr="00E41E25"><w:rPr><w:rFonts w:asciiTheme="minorHAnsi" w:eastAsia="微軟正黑體" w:hAnsiTheme="minorHAnsi" w:cstheme="minorHAnsi"/><w:b/><w:color w:val="FF0000"/></w:rPr><w:t>治具各切換鈕皆無誤</w:t></w:r><w:r w:rsidRPr="00E41E25"><w:rPr><w:rFonts w:asciiTheme="minorHAnsi" w:eastAsia="微軟正黑體" w:hAnsiTheme="minorHAnsi" w:cstheme="minorHAnsi"/><w:b/><w:color w:val="FF0000"/></w:rPr><w:t>(</w:t></w:r><w:r w:rsidRPr="00E41E25"><w:rPr><w:rFonts w:asciiTheme="minorHAnsi" w:eastAsia="微軟正黑體" w:hAnsiTheme="minorHAnsi" w:cstheme="minorHAnsi"/><w:b/><w:color w:val="FF0000"/></w:rPr><w:t>一定要切換正確，否則通電時會燒毀</w:t></w:r><w:r w:rsidRPr="00E41E25"><w:rPr><w:rFonts w:asciiTheme="minorHAnsi" w:eastAsia="微軟正黑體" w:hAnsiTheme="minorHAnsi" w:cstheme="minorHAnsi"/><w:b/><w:color w:val="FF0000"/></w:rPr><w:t>Loading)</w:t></w:r><w:r w:rsidRPr="00E41E25"><w:rPr><w:rFonts w:asciiTheme="minorHAnsi" w:eastAsia="微軟正黑體" w:hAnsiTheme="minorHAnsi" w:cstheme="minorHAnsi"/><w:b/><w:color w:val="FF0000"/></w:rPr><w:t>，且需確認左、右兩邊未使用的切換鈕需全部切至左邊</w:t></w:r></w:p><w:p w14:paraId="7E8C3F5E" w14:textId="77777777" w:rsidR="002B43EC" w:rsidRPr="00E41E25" w:rsidRDefault="002B43EC" w:rsidP="00831848"><w:pPr><w:rPr><w:rFonts w:asciiTheme="minorHAnsi" w:eastAsia="微軟正黑體" w:hAnsiTheme="minorHAnsi" w:cstheme="minorHAnsi"/><w:b/><w:color w:val="0000CC"/><w:sz w:val="28"/><w:szCs w:val="28"/></w:rPr></w:pPr><w:r w:rsidRPr="00E41E25"><w:rPr><w:rFonts w:asciiTheme="minorHAnsi" w:eastAsia="微軟正黑體" w:hAnsiTheme="minorHAnsi" w:cstheme="minorHAnsi"/><w:b/><w:color w:val="0000CC"/><w:sz w:val="28"/><w:szCs w:val="28"/></w:rPr><w:t>【測試作業】</w:t></w:r></w:p><w:p w14:paraId="656806C3" w14:textId="6C70F6FE" w:rsidR="002B43EC" w:rsidRPr="00E41E25" w:rsidRDefault="002B43EC" w:rsidP="00831848"><w:pPr><w:rPr><w:rFonts w:asciiTheme="minorHAnsi" w:eastAsia="微軟正黑體" w:hAnsiTheme="minorHAnsi" w:cstheme="minorHAnsi"/><w:color w:val="FF0000"/></w:rPr></w:pPr><w:r w:rsidRPr="00E41E25"><w:rPr><w:rFonts w:asciiTheme="minorHAnsi" w:eastAsia="微軟正黑體" w:hAnsiTheme="minorHAnsi" w:cstheme="minorHAnsi"/><w:color w:val="FF0000"/></w:rPr><w:t>1</w:t></w:r><w:r w:rsidRPr="00E41E25"><w:rPr><w:rFonts w:asciiTheme="minorHAnsi" w:eastAsia="微軟正黑體" w:hAnsiTheme="minorHAnsi" w:cstheme="minorHAnsi"/><w:color w:val="FF0000"/></w:rPr><w:t>、先將待測物上電，再將</w:t></w:r><w:r w:rsidR="00831A27" w:rsidRPr="00831A27"><w:rPr><w:rFonts w:asciiTheme="minorHAnsi" w:eastAsia="微軟正黑體" w:hAnsiTheme="minorHAnsi" w:cstheme="minorHAnsi"/><w:color w:val="FF0000"/></w:rPr><w:t>aa</w:t></w:r><w:r w:rsidRPr="00E41E25"><w:rPr><w:rFonts w:asciiTheme="minorHAnsi" w:eastAsia="微軟正黑體" w:hAnsiTheme="minorHAnsi" w:cstheme="minorHAnsi"/><w:color w:val="FF0000"/></w:rPr><w:t>治具接上</w:t></w:r><w:r w:rsidRPr="00E41E25"><w:rPr><w:rFonts w:asciiTheme="minorHAnsi" w:eastAsia="微軟正黑體" w:hAnsiTheme="minorHAnsi" w:cstheme="minorHAnsi"/><w:color w:val="FF0000"/></w:rPr><w:t>24V</w:t></w:r><w:r w:rsidRPr="00E41E25"><w:rPr><w:rFonts w:asciiTheme="minorHAnsi" w:eastAsia="微軟正黑體" w:hAnsiTheme="minorHAnsi" w:cstheme="minorHAnsi"/><w:color w:val="FF0000"/></w:rPr><w:t>電源，順序一定要依此執行，否則會無法抽載，</w:t></w:r><w:r w:rsidRPr="00E41E25"><w:rPr><w:rFonts w:asciiTheme="minorHAnsi" w:eastAsia="微軟正黑體" w:hAnsiTheme="minorHAnsi" w:cstheme="minorHAnsi"/><w:color w:val="FF0000"/></w:rPr><w:t>Loading</w:t></w:r><w:r w:rsidRPr="00E41E25"><w:rPr><w:rFonts w:asciiTheme="minorHAnsi" w:eastAsia="微軟正黑體" w:hAnsiTheme="minorHAnsi" w:cstheme="minorHAnsi"/><w:color w:val="FF0000"/></w:rPr><w:t>無法啟動</w:t></w:r></w:p><w:p w14:paraId="62D84C5E" w14:textId="392AEB77" w:rsidR="002B43EC" w:rsidRPr="00E41E25" w:rsidRDefault="002B43EC" w:rsidP="00831848"><w:pPr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2</w:t></w:r><w:r w:rsidRPr="00E41E25"><w:rPr><w:rFonts w:asciiTheme="minorHAnsi" w:eastAsia="微軟正黑體" w:hAnsiTheme="minorHAnsi" w:cstheme="minorHAnsi"/></w:rPr><w:t>、開始測試後，</w:t></w:r><w:r w:rsidR="00C21317" w:rsidRPr="002D6564"><w:rPr><w:rFonts w:asciiTheme="minorHAnsi" w:eastAsia="微軟正黑體" w:hAnsiTheme="minorHAnsi" w:cstheme="minorHAnsi"/><w:szCs w:val="24"/></w:rPr><w:t>aa</w:t></w:r><w:r w:rsidRPr="00E41E25"><w:rPr><w:rFonts w:asciiTheme="minorHAnsi" w:eastAsia="微軟正黑體" w:hAnsiTheme="minorHAnsi" w:cstheme="minorHAnsi"/></w:rPr><w:t>治具風扇會開始</w:t></w:r><w:r w:rsidR="00BC56BC"><w:rPr><w:rFonts w:asciiTheme="minorHAnsi" w:eastAsia="微軟正黑體" w:hAnsiTheme="minorHAnsi" w:cstheme="minorHAnsi" w:hint="eastAsia"/></w:rPr><w:t>運</w:t></w:r><w:r w:rsidRPr="00E41E25"><w:rPr><w:rFonts w:asciiTheme="minorHAnsi" w:eastAsia="微軟正黑體" w:hAnsiTheme="minorHAnsi" w:cstheme="minorHAnsi"/></w:rPr><w:t>轉，且切換鈕切至左邊之</w:t></w:r><w:r w:rsidRPr="00E41E25"><w:rPr><w:rFonts w:asciiTheme="minorHAnsi" w:eastAsia="微軟正黑體" w:hAnsiTheme="minorHAnsi" w:cstheme="minorHAnsi"/></w:rPr><w:t>LED</w:t></w:r><w:r w:rsidRPr="00E41E25"><w:rPr><w:rFonts w:asciiTheme="minorHAnsi" w:eastAsia="微軟正黑體" w:hAnsiTheme="minorHAnsi" w:cstheme="minorHAnsi"/></w:rPr><w:t>也會亮起</w:t></w:r></w:p><w:p w14:paraId="1EF690B6" w14:textId="7DB85DD2" w:rsidR="002B43EC" w:rsidRPr="00E41E25" w:rsidRDefault="002B43EC" w:rsidP="00831848"><w:pPr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3</w:t></w:r><w:r w:rsidRPr="00E41E25"><w:rPr><w:rFonts w:asciiTheme="minorHAnsi" w:eastAsia="微軟正黑體" w:hAnsiTheme="minorHAnsi" w:cstheme="minorHAnsi"/></w:rPr><w:t>、燒機結束時，確認</w:t></w:r><w:r w:rsidR="00C21317" w:rsidRPr="002D6564"><w:rPr><w:rFonts w:asciiTheme="minorHAnsi" w:eastAsia="微軟正黑體" w:hAnsiTheme="minorHAnsi" w:cstheme="minorHAnsi"/><w:szCs w:val="24"/></w:rPr><w:t>aa</w:t></w:r><w:r w:rsidRPr="00E41E25"><w:rPr><w:rFonts w:asciiTheme="minorHAnsi" w:eastAsia="微軟正黑體" w:hAnsiTheme="minorHAnsi" w:cstheme="minorHAnsi"/></w:rPr><w:t>治具是否仍正常運作</w:t></w:r><w:r w:rsidRPr="00E41E25"><w:rPr><w:rFonts w:asciiTheme="minorHAnsi" w:eastAsia="微軟正黑體" w:hAnsiTheme="minorHAnsi" w:cstheme="minorHAnsi"/></w:rPr><w:t>(LED</w:t></w:r><w:r w:rsidRPr="00E41E25"><w:rPr><w:rFonts w:asciiTheme="minorHAnsi" w:eastAsia="微軟正黑體" w:hAnsiTheme="minorHAnsi" w:cstheme="minorHAnsi"/></w:rPr><w:t>點亮</w:t></w:r><w:r w:rsidRPr="00E41E25"><w:rPr><w:rFonts w:asciiTheme="minorHAnsi" w:eastAsia="微軟正黑體" w:hAnsiTheme="minorHAnsi" w:cstheme="minorHAnsi"/></w:rPr><w:t>)</w:t></w:r><w:r w:rsidRPr="00E41E25"><w:rPr><w:rFonts w:asciiTheme="minorHAnsi" w:eastAsia="微軟正黑體" w:hAnsiTheme="minorHAnsi" w:cstheme="minorHAnsi"/></w:rPr><w:t>，正常則代表</w:t></w:r><w:r w:rsidRPr="00E41E25"><w:rPr><w:rFonts w:asciiTheme="minorHAnsi" w:eastAsia="微軟正黑體" w:hAnsiTheme="minorHAnsi" w:cstheme="minorHAnsi"/></w:rPr><w:t>Pass</w:t></w:r></w:p><w:p w14:paraId="30D94EA2" w14:textId="77777777" w:rsidR="002B43EC" w:rsidRPr="00E41E25" w:rsidRDefault="002B43EC" w:rsidP="00831848"><w:pPr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w:b/><w:color w:val="0000CC"/><w:sz w:val="28"/><w:szCs w:val="28"/></w:rPr><w:t>【測試後作業】</w:t></w:r></w:p><w:p w14:paraId="71A4637E" w14:textId="4B363CDD" w:rsidR="002B43EC" w:rsidRPr="00E41E25" w:rsidRDefault="002B43EC" w:rsidP="00831848"><w:pPr><w:rPr><w:rFonts w:asciiTheme="minorHAnsi" w:eastAsia="微軟正黑體" w:hAnsiTheme="minorHAnsi" w:cstheme="minorHAnsi"/><w:b/><w:color w:val="FF0000"/></w:rPr></w:pPr><w:r w:rsidRPr="00E41E25"><w:rPr><w:rFonts w:asciiTheme="minorHAnsi" w:eastAsia="微軟正黑體" w:hAnsiTheme="minorHAnsi" w:cstheme="minorHAnsi"/><w:b/><w:color w:val="FF0000"/></w:rPr><w:t>測試完成後，先將電源斷電後，再將</w:t></w:r><w:r w:rsidR="00C21317" w:rsidRPr="00C21317"><w:rPr><w:rFonts w:asciiTheme="minorHAnsi" w:eastAsia="微軟正黑體" w:hAnsiTheme="minorHAnsi" w:cstheme="minorHAnsi"/><w:b/><w:color w:val="FF0000"/></w:rPr><w:t>aa</w:t></w:r><w:r w:rsidRPr="00E41E25"><w:rPr><w:rFonts w:asciiTheme="minorHAnsi" w:eastAsia="微軟正黑體" w:hAnsiTheme="minorHAnsi" w:cstheme="minorHAnsi"/><w:b/><w:color w:val="FF0000"/></w:rPr><w:t>治具左邊</w:t></w:r><w:r w:rsidRPr="00E41E25"><w:rPr><w:rFonts w:asciiTheme="minorHAnsi" w:eastAsia="微軟正黑體" w:hAnsiTheme="minorHAnsi" w:cstheme="minorHAnsi"/><w:b/><w:color w:val="FF0000"/></w:rPr><w:t>/</w:t></w:r><w:r w:rsidRPr="00E41E25"><w:rPr><w:rFonts w:asciiTheme="minorHAnsi" w:eastAsia="微軟正黑體" w:hAnsiTheme="minorHAnsi" w:cstheme="minorHAnsi"/><w:b/><w:color w:val="FF0000"/></w:rPr><w:t>右邊所有的切換鈕全部切至左邊</w:t></w:r></w:p></w:tc></w:tr></w:tbl><w:p><w:pPr><w:spacing w:before="0" w:after="0" w:line="40" w:lineRule="exact"/></w:pPr></w:p><w:tbl><w:tblPr><w:tblW w:w="1513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1E0" w:firstRow="1" w:lastRow="1" w:firstColumn="1" w:lastColumn="1" w:noHBand="0" w:noVBand="0"/></w:tblPr><w:tblGrid><w:gridCol w:w="821"/><w:gridCol w:w="1546"/><w:gridCol w:w="714"/><w:gridCol w:w="724"/><w:gridCol w:w="822"/><w:gridCol w:w="1307"/><w:gridCol w:w="831"/><w:gridCol w:w="840"/><w:gridCol w:w="942"/><w:gridCol w:w="1189"/><w:gridCol w:w="831"/><w:gridCol w:w="838"/><w:gridCol w:w="944"/><w:gridCol w:w="1189"/><w:gridCol w:w="831"/><w:gridCol w:w="769"/></w:tblGrid><w:tr w:rsidR="00D423F0" w:rsidRPr="00E41E25" w14:paraId="0B1CD90B" w14:textId="77777777" w:rsidTr="00D423F0"><w:trPr><w:trHeight w:val="546"/></w:trPr><w:tc><w:tcPr><w:tcW w:w="15138" w:type="dxa"/><w:gridSpan w:val="16"/><w:tcBorders><w:bottom w:val="single" w:sz="4" w:space="0" w:color="auto"/></w:tcBorders><w:shd w:val="clear" w:color="auto" w:fill="E6E6E6"/></w:tcPr><w:p w14:paraId="5AABC7CD" w14:textId="7D0407A3" w:rsidR="00D423F0" w:rsidRPr="00E41E25" w:rsidRDefault="00D423F0" w:rsidP="00082050"><w:pPr><w:pageBreakBefore/><w:pStyle w:val="1"/><w:jc w:val="center"/><w:rPr><w:rFonts w:asciiTheme="minorHAnsi" w:eastAsia="微軟正黑體" w:hAnsiTheme="minorHAnsi" w:cstheme="minorHAnsi"/><w:szCs w:val="32"/></w:rPr></w:pPr><w:r w:rsidRPr="00E41E25"><w:rPr><w:rFonts w:asciiTheme="minorHAnsi" w:eastAsia="微軟正黑體" w:hAnsiTheme="minorHAnsi" w:cstheme="minorHAnsi"/><w:szCs w:val="32"/></w:rPr></w:r><w:r w:rsidRPr="00E41E25"><w:rPr><w:rFonts w:asciiTheme="minorHAnsi" w:eastAsia="微軟正黑體" w:hAnsiTheme="minorHAnsi" w:cstheme="minorHAnsi"/><w:b/><w:szCs w:val="32"/></w:rPr><w:t>十七、T</w:t></w:r><w:r><w:rPr><w:rFonts w:asciiTheme="minorHAnsi" w:eastAsia="微軟正黑體" w:hAnsiTheme="minorHAnsi" w:cstheme="minorHAnsi" w:hint="eastAsia"/><w:b/><w:szCs w:val="32"/></w:rPr><w:t>3</w:t></w:r><w:r w:rsidRPr="00E41E25"><w:rPr><w:rFonts w:asciiTheme="minorHAnsi" w:eastAsia="微軟正黑體" w:hAnsiTheme="minorHAnsi" w:cstheme="minorHAnsi"/><w:b/><w:szCs w:val="32"/></w:rPr><w:t xml:space="preserve"> Hi-pot</w:t></w:r><w:r w:rsidRPr="00E41E25"><w:rPr><w:rFonts w:asciiTheme="minorHAnsi" w:eastAsia="微軟正黑體" w:hAnsiTheme="minorHAnsi" w:cstheme="minorHAnsi"/><w:b/><w:szCs w:val="32"/></w:rPr><w:t>治具</w:t></w:r></w:p></w:tc></w:tr><w:tr w:rsidR="00D423F0" w:rsidRPr="00E41E25" w14:paraId="7068D4A0" w14:textId="77777777" w:rsidTr="00D42723"><w:trPr><w:trHeight w:val="2843"/></w:trPr><w:tc><w:tcPr><w:tcW w:w="3805" w:type="dxa"/><w:gridSpan w:val="4"/><w:tcBorders><w:top w:val="single" w:sz="12" w:space="0" w:color="auto"/></w:tcBorders><w:vAlign w:val="center"/></w:tcPr><w:p w14:paraId="6CBF3F1A" w14:textId="77777777" w:rsidR="00D423F0" w:rsidRPr="00E41E25" w:rsidRDefault="00D423F0" w:rsidP="00D42723"><w:pPr><w:jc w:val="center"/><w:rPr><w:rFonts w:asciiTheme="minorHAnsi" w:eastAsia="微軟正黑體" w:hAnsiTheme="minorHAnsi" w:cstheme="minorHAnsi"/></w:rPr></w:pPr><w:r w:rsidRPr="00B82404"><w:rPr><w:rFonts w:asciiTheme="minorHAnsi" w:eastAsia="微軟正黑體" w:hAnsiTheme="minorHAnsi" w:cstheme="minorHAnsi"/></w:rPr><w:t></w:t></w:r></w:p></w:tc><w:tc><w:tcPr><w:tcW w:w="3800" w:type="dxa"/><w:gridSpan w:val="4"/><w:tcBorders><w:top w:val="single" w:sz="12" w:space="0" w:color="auto"/></w:tcBorders><w:vAlign w:val="center"/></w:tcPr><w:p w14:paraId="7FE4CCEA" w14:textId="77777777" w:rsidR="00D423F0" w:rsidRPr="00E41E25" w:rsidRDefault="00D423F0" w:rsidP="00D42723"><w:pPr><w:jc w:val="center"/><w:rPr><w:rFonts w:asciiTheme="minorHAnsi" w:eastAsia="微軟正黑體" w:hAnsiTheme="minorHAnsi" w:cstheme="minorHAnsi"/></w:rPr></w:pPr><w:r w:rsidRPr="00B82404"><w:rPr><w:rFonts w:asciiTheme="minorHAnsi" w:eastAsia="微軟正黑體" w:hAnsiTheme="minorHAnsi" w:cstheme="minorHAnsi"/><w:noProof/></w:rPr><w:t></w:t></w:r></w:p></w:tc><w:tc><w:tcPr><w:tcW w:w="3800" w:type="dxa"/><w:gridSpan w:val="4"/><w:tcBorders><w:top w:val="single" w:sz="12" w:space="0" w:color="auto"/></w:tcBorders><w:vAlign w:val="center"/></w:tcPr><w:p w14:paraId="0796329C" w14:textId="77777777" w:rsidR="00D423F0" w:rsidRPr="00E41E25" w:rsidRDefault="00D423F0" w:rsidP="00D42723"><w:pPr><w:jc w:val="center"/><w:rPr><w:rFonts w:asciiTheme="minorHAnsi" w:eastAsia="微軟正黑體" w:hAnsiTheme="minorHAnsi" w:cstheme="minorHAnsi"/></w:rPr></w:pPr></w:p></w:tc><w:tc><w:tcPr><w:tcW w:w="3733" w:type="dxa"/><w:gridSpan w:val="4"/><w:tcBorders><w:top w:val="single" w:sz="12" w:space="0" w:color="auto"/></w:tcBorders><w:vAlign w:val="center"/></w:tcPr><w:p w14:paraId="2820390E" w14:textId="77777777" w:rsidR="00D423F0" w:rsidRPr="00E41E25" w:rsidRDefault="00D423F0" w:rsidP="00D42723"><w:pPr><w:jc w:val="center"/><w:rPr><w:rFonts w:asciiTheme="minorHAnsi" w:eastAsia="微軟正黑體" w:hAnsiTheme="minorHAnsi" w:cstheme="minorHAnsi"/></w:rPr></w:pPr></w:p><w:p w14:paraId="77399245" w14:textId="77777777" w:rsidR="00D423F0" w:rsidRPr="00E41E25" w:rsidRDefault="00D423F0" w:rsidP="00D42723"><w:pPr><w:jc w:val="center"/><w:rPr><w:rFonts w:asciiTheme="minorHAnsi" w:eastAsia="微軟正黑體" w:hAnsiTheme="minorHAnsi" w:cstheme="minorHAnsi"/></w:rPr></w:pPr></w:p><w:p w14:paraId="76AD4624" w14:textId="77777777" w:rsidR="00D423F0" w:rsidRPr="00E41E25" w:rsidRDefault="00D423F0" w:rsidP="00D42723"><w:pPr><w:jc w:val="center"/><w:rPr><w:rFonts w:asciiTheme="minorHAnsi" w:eastAsia="微軟正黑體" w:hAnsiTheme="minorHAnsi" w:cstheme="minorHAnsi"/></w:rPr></w:pPr></w:p></w:tc></w:tr><w:tr w:rsidR="00D423F0" w:rsidRPr="00E41E25" w14:paraId="009EAA2E" w14:textId="77777777" w:rsidTr="00D423F0"><w:trPr><w:trHeight w:val="227"/></w:trPr><w:tc><w:tcPr><w:tcW w:w="821" w:type="dxa"/><w:shd w:val="clear" w:color="auto" w:fill="E0E0E0"/></w:tcPr><w:p w14:paraId="00B20094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546" w:type="dxa"/></w:tcPr><w:p w14:paraId="47CCEA62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w:r w:rsidRPr="000B4F73"><w:rPr><w:rFonts w:asciiTheme="minorHAnsi" w:eastAsia="微軟正黑體" w:hAnsiTheme="minorHAnsi" w:cstheme="minorHAnsi"/><w:szCs w:val="24"/></w:rPr><w:t>aaa</w:t></w:r></w:p></w:tc><w:tc><w:tcPr><w:tcW w:w="714" w:type="dxa"/><w:shd w:val="clear" w:color="auto" w:fill="E0E0E0"/></w:tcPr><w:p w14:paraId="1B48896C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724" w:type="dxa"/></w:tcPr><w:p w14:paraId="48CCAEAE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11</w:t></w:r></w:p></w:tc><w:tc><w:tcPr><w:tcW w:w="822" w:type="dxa"/><w:shd w:val="clear" w:color="auto" w:fill="E0E0E0"/></w:tcPr><w:p w14:paraId="6F5616C2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307" w:type="dxa"/></w:tcPr><w:p w14:paraId="54B4109A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w:r w:rsidRPr="000B4F73"><w:rPr><w:rFonts w:asciiTheme="minorHAnsi" w:eastAsia="微軟正黑體" w:hAnsiTheme="minorHAnsi" w:cstheme="minorHAnsi"/><w:szCs w:val="24"/></w:rPr><w:t></w:t></w:r></w:p></w:tc><w:tc><w:tcPr><w:tcW w:w="831" w:type="dxa"/><w:shd w:val="clear" w:color="auto" w:fill="E0E0E0"/></w:tcPr><w:p w14:paraId="1AEDD52A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840" w:type="dxa"/></w:tcPr><w:p w14:paraId="31177158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</w:t></w:r></w:p></w:tc><w:tc><w:tcPr><w:tcW w:w="942" w:type="dxa"/><w:shd w:val="clear" w:color="auto" w:fill="E0E0E0"/></w:tcPr><w:p w14:paraId="6B640293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189" w:type="dxa"/></w:tcPr><w:p w14:paraId="76C3B7C9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/w:p></w:tc><w:tc><w:tcPr><w:tcW w:w="831" w:type="dxa"/><w:shd w:val="clear" w:color="auto" w:fill="E0E0E0"/></w:tcPr><w:p w14:paraId="4D6E99EC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838" w:type="dxa"/></w:tcPr><w:p w14:paraId="2713CEF9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w:r><w:t></w:t></w:r></w:p></w:tc><w:tc><w:tcPr><w:tcW w:w="944" w:type="dxa"/><w:shd w:val="clear" w:color="auto" w:fill="E0E0E0"/></w:tcPr><w:p w14:paraId="3DF7F0F0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189" w:type="dxa"/></w:tcPr><w:p w14:paraId="6BE2EFCA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/w:p></w:tc><w:tc><w:tcPr><w:tcW w:w="831" w:type="dxa"/><w:shd w:val="clear" w:color="auto" w:fill="E0E0E0"/></w:tcPr><w:p w14:paraId="7C1618F5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769" w:type="dxa"/><w:gridSpan w:val="1"/></w:tcPr><w:p w14:paraId="76C86384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w:r><w:t></w:t></w:r></w:p></w:tc></w:tr><w:tr w:rsidR="00D423F0" w:rsidRPr="00E41E25" w14:paraId="29358386" w14:textId="77777777" w:rsidTr="00D423F0"><w:trPr><w:trHeight w:val="227"/></w:trPr><w:tc><w:tcPr><w:tcW w:w="821" w:type="dxa"/><w:shd w:val="clear" w:color="auto" w:fill="E0E0E0"/></w:tcPr><w:p w14:paraId="61F3577D" w14:textId="77777777" w:rsidR="00D423F0" w:rsidRPr="00E41E25" w:rsidRDefault="00D423F0" w:rsidP="00082050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984" w:type="dxa"/><w:gridSpan w:val="3"/></w:tcPr><w:p w14:paraId="4F7039C4" w14:textId="77777777" w:rsidR="00D423F0" w:rsidRPr="00E41E25" w:rsidRDefault="00D423F0" w:rsidP="00082050"><w:pPr><w:pStyle w:val="3"/><w:rPr><w:rFonts w:asciiTheme="minorHAnsi" w:eastAsia="微軟正黑體" w:hAnsiTheme="minorHAnsi" w:cstheme="minorHAnsi"/><w:szCs w:val="24"/></w:rPr></w:pPr><w:r w:rsidRPr="005448E8"><w:rPr><w:rFonts w:asciiTheme="minorHAnsi" w:eastAsia="微軟正黑體" w:hAnsiTheme="minorHAnsi" w:cstheme="minorHAnsi"/><w:szCs w:val="24"/></w:rPr><w:t>aa</w:t></w:r></w:p></w:tc><w:tc><w:tcPr><w:tcW w:w="822" w:type="dxa"/><w:shd w:val="clear" w:color="auto" w:fill="E0E0E0"/></w:tcPr><w:p w14:paraId="1F64F3F7" w14:textId="77777777" w:rsidR="00D423F0" w:rsidRPr="00E41E25" w:rsidRDefault="00D423F0" w:rsidP="00082050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978" w:type="dxa"/><w:gridSpan w:val="3"/></w:tcPr><w:p w14:paraId="7EF00373" w14:textId="77777777" w:rsidR="00D423F0" w:rsidRPr="00E41E25" w:rsidRDefault="00D423F0" w:rsidP="00082050"><w:pPr><w:rPr><w:rFonts w:asciiTheme="minorHAnsi" w:eastAsia="微軟正黑體" w:hAnsiTheme="minorHAnsi" w:cstheme="minorHAnsi"/><w:szCs w:val="24"/></w:rPr></w:pPr><w:r w:rsidRPr="005448E8"><w:rPr><w:rFonts w:asciiTheme="minorHAnsi" w:eastAsia="微軟正黑體" w:hAnsiTheme="minorHAnsi" w:cstheme="minorHAnsi"/><w:szCs w:val="24"/></w:rPr><w:t></w:t></w:r></w:p></w:tc><w:tc><w:tcPr><w:tcW w:w="942" w:type="dxa"/><w:shd w:val="clear" w:color="auto" w:fill="E0E0E0"/></w:tcPr><w:p w14:paraId="58C13FDF" w14:textId="77777777" w:rsidR="00D423F0" w:rsidRPr="00E41E25" w:rsidRDefault="00D423F0" w:rsidP="00082050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858" w:type="dxa"/><w:gridSpan w:val="3"/></w:tcPr><w:p w14:paraId="08BC39D6" w14:textId="77777777" w:rsidR="00D423F0" w:rsidRPr="00E41E25" w:rsidRDefault="00D423F0" w:rsidP="00082050"><w:pPr><w:pStyle w:val="3"/><w:rPr><w:rFonts w:asciiTheme="minorHAnsi" w:eastAsia="微軟正黑體" w:hAnsiTheme="minorHAnsi" w:cstheme="minorHAnsi"/><w:szCs w:val="24"/></w:rPr></w:pPr></w:p></w:tc><w:tc><w:tcPr><w:tcW w:w="944" w:type="dxa"/><w:shd w:val="clear" w:color="auto" w:fill="E0E0E0"/></w:tcPr><w:p w14:paraId="380388D4" w14:textId="77777777" w:rsidR="00D423F0" w:rsidRPr="00E41E25" w:rsidRDefault="00D423F0" w:rsidP="00082050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789" w:type="dxa"/><w:gridSpan w:val="3"/></w:tcPr><w:p w14:paraId="7AA50ECB" w14:textId="77777777" w:rsidR="00D423F0" w:rsidRPr="00E41E25" w:rsidRDefault="00D423F0" w:rsidP="00082050"><w:pPr><w:rPr><w:rFonts w:asciiTheme="minorHAnsi" w:eastAsia="微軟正黑體" w:hAnsiTheme="minorHAnsi" w:cstheme="minorHAnsi"/><w:szCs w:val="24"/></w:rPr></w:pPr></w:p></w:tc></w:tr><w:tr w:rsidR="00D423F0" w:rsidRPr="00E41E25" w14:paraId="7A789EF3" w14:textId="77777777" w:rsidTr="00D423F0"><w:trPr><w:trHeight w:val="2843"/></w:trPr><w:tc><w:tcPr><w:tcW w:w="3805" w:type="dxa"/><w:gridSpan w:val="4"/><w:tcBorders><w:top w:val="single" w:sz="12" w:space="0" w:color="auto"/></w:tcBorders></w:tcPr><w:p w14:paraId="0503763D" w14:textId="77777777" w:rsidR="00D423F0" w:rsidRPr="00E41E25" w:rsidRDefault="00D423F0" w:rsidP="00082050"><w:pPr><w:rPr><w:rFonts w:asciiTheme="minorHAnsi" w:eastAsia="微軟正黑體" w:hAnsiTheme="minorHAnsi" w:cstheme="minorHAnsi"/><w:szCs w:val="24"/></w:rPr></w:pPr></w:p><w:p w14:paraId="70DBAB5E" w14:textId="77777777" w:rsidR="00D423F0" w:rsidRPr="00E41E25" w:rsidRDefault="00D423F0" w:rsidP="00082050"><w:pPr><w:rPr><w:rFonts w:asciiTheme="minorHAnsi" w:eastAsia="微軟正黑體" w:hAnsiTheme="minorHAnsi" w:cstheme="minorHAnsi"/><w:szCs w:val="24"/></w:rPr></w:pPr></w:p><w:p w14:paraId="364A319B" w14:textId="77777777" w:rsidR="00D423F0" w:rsidRPr="00E41E25" w:rsidRDefault="00D423F0" w:rsidP="00082050"><w:pPr><w:rPr><w:rFonts w:asciiTheme="minorHAnsi" w:eastAsia="微軟正黑體" w:hAnsiTheme="minorHAnsi" w:cstheme="minorHAnsi"/><w:szCs w:val="24"/></w:rPr></w:pPr></w:p><w:p w14:paraId="575DD5E8" w14:textId="77777777" w:rsidR="00D423F0" w:rsidRPr="00E41E25" w:rsidRDefault="00D423F0" w:rsidP="00082050"><w:pPr><w:rPr><w:rFonts w:asciiTheme="minorHAnsi" w:eastAsia="微軟正黑體" w:hAnsiTheme="minorHAnsi" w:cstheme="minorHAnsi"/><w:szCs w:val="24"/></w:rPr></w:pPr></w:p><w:p w14:paraId="45E413E0" w14:textId="77777777" w:rsidR="00D423F0" w:rsidRPr="00E41E25" w:rsidRDefault="00D423F0" w:rsidP="00082050"><w:pPr><w:rPr><w:rFonts w:asciiTheme="minorHAnsi" w:eastAsia="微軟正黑體" w:hAnsiTheme="minorHAnsi" w:cstheme="minorHAnsi"/><w:szCs w:val="24"/></w:rPr></w:pPr></w:p><w:p w14:paraId="59DB561C" w14:textId="77777777" w:rsidR="00D423F0" w:rsidRPr="00E41E25" w:rsidRDefault="00D423F0" w:rsidP="00082050"><w:pPr><w:rPr><w:rFonts w:asciiTheme="minorHAnsi" w:eastAsia="微軟正黑體" w:hAnsiTheme="minorHAnsi" w:cstheme="minorHAnsi"/><w:szCs w:val="24"/></w:rPr></w:pPr></w:p><w:p w14:paraId="4E8352ED" w14:textId="77777777" w:rsidR="00D423F0" w:rsidRPr="00E41E25" w:rsidRDefault="00D423F0" w:rsidP="00082050"><w:pPr><w:rPr><w:rFonts w:asciiTheme="minorHAnsi" w:eastAsia="微軟正黑體" w:hAnsiTheme="minorHAnsi" w:cstheme="minorHAnsi"/><w:szCs w:val="24"/></w:rPr></w:pPr></w:p></w:tc><w:tc><w:tcPr><w:tcW w:w="3800" w:type="dxa"/><w:gridSpan w:val="4"/><w:tcBorders><w:top w:val="single" w:sz="12" w:space="0" w:color="auto"/></w:tcBorders></w:tcPr><w:p w14:paraId="1F113760" w14:textId="77777777" w:rsidR="00D423F0" w:rsidRPr="00E41E25" w:rsidRDefault="00D423F0" w:rsidP="00082050"><w:pPr><w:rPr><w:rFonts w:asciiTheme="minorHAnsi" w:eastAsia="微軟正黑體" w:hAnsiTheme="minorHAnsi" w:cstheme="minorHAnsi"/><w:szCs w:val="24"/></w:rPr></w:pPr></w:p><w:p w14:paraId="72861937" w14:textId="77777777" w:rsidR="00D423F0" w:rsidRPr="00E41E25" w:rsidRDefault="00D423F0" w:rsidP="00082050"><w:pPr><w:rPr><w:rFonts w:asciiTheme="minorHAnsi" w:eastAsia="微軟正黑體" w:hAnsiTheme="minorHAnsi" w:cstheme="minorHAnsi"/><w:szCs w:val="24"/></w:rPr></w:pPr></w:p><w:p w14:paraId="1D824DCA" w14:textId="77777777" w:rsidR="00D423F0" w:rsidRPr="00E41E25" w:rsidRDefault="00D423F0" w:rsidP="00082050"><w:pPr><w:rPr><w:rFonts w:asciiTheme="minorHAnsi" w:eastAsia="微軟正黑體" w:hAnsiTheme="minorHAnsi" w:cstheme="minorHAnsi"/><w:szCs w:val="24"/></w:rPr></w:pPr></w:p></w:tc><w:tc><w:tcPr><w:tcW w:w="3800" w:type="dxa"/><w:gridSpan w:val="4"/><w:tcBorders><w:top w:val="single" w:sz="12" w:space="0" w:color="auto"/></w:tcBorders></w:tcPr><w:p w14:paraId="2AEF0D22" w14:textId="77777777" w:rsidR="00D423F0" w:rsidRPr="00E41E25" w:rsidRDefault="00D423F0" w:rsidP="00082050"><w:pPr><w:rPr><w:rFonts w:asciiTheme="minorHAnsi" w:eastAsia="微軟正黑體" w:hAnsiTheme="minorHAnsi" w:cstheme="minorHAnsi"/><w:szCs w:val="24"/></w:rPr></w:pPr></w:p><w:p w14:paraId="2FD7A785" w14:textId="77777777" w:rsidR="00D423F0" w:rsidRPr="00E41E25" w:rsidRDefault="00D423F0" w:rsidP="00082050"><w:pPr><w:rPr><w:rFonts w:asciiTheme="minorHAnsi" w:eastAsia="微軟正黑體" w:hAnsiTheme="minorHAnsi" w:cstheme="minorHAnsi"/><w:szCs w:val="24"/></w:rPr></w:pPr></w:p><w:p w14:paraId="7F426ECE" w14:textId="77777777" w:rsidR="00D423F0" w:rsidRPr="00E41E25" w:rsidRDefault="00D423F0" w:rsidP="00082050"><w:pPr><w:rPr><w:rFonts w:asciiTheme="minorHAnsi" w:eastAsia="微軟正黑體" w:hAnsiTheme="minorHAnsi" w:cstheme="minorHAnsi"/><w:szCs w:val="24"/></w:rPr></w:pPr></w:p></w:tc><w:tc><w:tcPr><w:tcW w:w="3733" w:type="dxa"/><w:gridSpan w:val="4"/><w:tcBorders><w:top w:val="single" w:sz="12" w:space="0" w:color="auto"/></w:tcBorders></w:tcPr><w:p w14:paraId="32A1DEB5" w14:textId="77777777" w:rsidR="00D423F0" w:rsidRPr="00E41E25" w:rsidRDefault="00D423F0" w:rsidP="00082050"><w:pPr><w:rPr><w:rFonts w:asciiTheme="minorHAnsi" w:eastAsia="微軟正黑體" w:hAnsiTheme="minorHAnsi" w:cstheme="minorHAnsi"/><w:szCs w:val="24"/></w:rPr></w:pPr></w:p><w:p w14:paraId="06E981A0" w14:textId="77777777" w:rsidR="00D423F0" w:rsidRPr="00E41E25" w:rsidRDefault="00D423F0" w:rsidP="00082050"><w:pPr><w:rPr><w:rFonts w:asciiTheme="minorHAnsi" w:eastAsia="微軟正黑體" w:hAnsiTheme="minorHAnsi" w:cstheme="minorHAnsi"/><w:szCs w:val="24"/></w:rPr></w:pPr></w:p><w:p w14:paraId="471E8F9F" w14:textId="77777777" w:rsidR="00D423F0" w:rsidRPr="00E41E25" w:rsidRDefault="00D423F0" w:rsidP="00082050"><w:pPr><w:rPr><w:rFonts w:asciiTheme="minorHAnsi" w:eastAsia="微軟正黑體" w:hAnsiTheme="minorHAnsi" w:cstheme="minorHAnsi"/><w:szCs w:val="24"/></w:rPr></w:pPr></w:p></w:tc></w:tr><w:tr w:rsidR="00D423F0" w:rsidRPr="00E41E25" w14:paraId="4F5C913A" w14:textId="77777777" w:rsidTr="00D423F0"><w:trPr><w:trHeight w:val="227"/></w:trPr><w:tc><w:tcPr><w:tcW w:w="821" w:type="dxa"/><w:shd w:val="clear" w:color="auto" w:fill="E0E0E0"/></w:tcPr><w:p w14:paraId="0076C877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546" w:type="dxa"/></w:tcPr><w:p w14:paraId="67F53E31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/w:p></w:tc><w:tc><w:tcPr><w:tcW w:w="714" w:type="dxa"/><w:shd w:val="clear" w:color="auto" w:fill="E0E0E0"/></w:tcPr><w:p w14:paraId="465FCA26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724" w:type="dxa"/></w:tcPr><w:p w14:paraId="63DAEBC5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w:r><w:t></w:t></w:r></w:p></w:tc><w:tc><w:tcPr><w:tcW w:w="822" w:type="dxa"/><w:shd w:val="clear" w:color="auto" w:fill="E0E0E0"/></w:tcPr><w:p w14:paraId="6093C7D8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307" w:type="dxa"/></w:tcPr><w:p w14:paraId="20669D29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/w:p></w:tc><w:tc><w:tcPr><w:tcW w:w="831" w:type="dxa"/><w:shd w:val="clear" w:color="auto" w:fill="E0E0E0"/></w:tcPr><w:p w14:paraId="1BA7F2C2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840" w:type="dxa"/></w:tcPr><w:p w14:paraId="1518AD2F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w:r><w:t></w:t></w:r></w:p></w:tc><w:tc><w:tcPr><w:tcW w:w="942" w:type="dxa"/><w:shd w:val="clear" w:color="auto" w:fill="E0E0E0"/></w:tcPr><w:p w14:paraId="6EB89A18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189" w:type="dxa"/></w:tcPr><w:p w14:paraId="3AFC8980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/w:p></w:tc><w:tc><w:tcPr><w:tcW w:w="831" w:type="dxa"/><w:shd w:val="clear" w:color="auto" w:fill="E0E0E0"/></w:tcPr><w:p w14:paraId="0533B3DE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838" w:type="dxa"/></w:tcPr><w:p w14:paraId="2B880040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w:r><w:t></w:t></w:r></w:p></w:tc><w:tc><w:tcPr><w:tcW w:w="944" w:type="dxa"/><w:shd w:val="clear" w:color="auto" w:fill="E0E0E0"/></w:tcPr><w:p w14:paraId="1B7E5E5C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189" w:type="dxa"/></w:tcPr><w:p w14:paraId="59F6B15C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/w:p></w:tc><w:tc><w:tcPr><w:tcW w:w="831" w:type="dxa"/><w:shd w:val="clear" w:color="auto" w:fill="E0E0E0"/></w:tcPr><w:p w14:paraId="67FEEA44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769" w:type="dxa"/><w:gridSpan w:val="1"/></w:tcPr><w:p w14:paraId="396E165C" w14:textId="77777777" w:rsidR="00D423F0" w:rsidRPr="00E41E25" w:rsidRDefault="00D423F0" w:rsidP="00082050"><w:pPr><w:jc w:val="both"/><w:rPr><w:rFonts w:asciiTheme="minorHAnsi" w:eastAsia="微軟正黑體" w:hAnsiTheme="minorHAnsi" w:cstheme="minorHAnsi"/><w:szCs w:val="24"/></w:rPr></w:pPr><w:r><w:t></w:t></w:r></w:p></w:tc></w:tr><w:tr w:rsidR="00D423F0" w:rsidRPr="00E41E25" w14:paraId="3E8FDC5B" w14:textId="77777777" w:rsidTr="00D423F0"><w:trPr><w:trHeight w:val="227"/></w:trPr><w:tc><w:tcPr><w:tcW w:w="821" w:type="dxa"/><w:shd w:val="clear" w:color="auto" w:fill="E0E0E0"/></w:tcPr><w:p w14:paraId="2D3C34B0" w14:textId="77777777" w:rsidR="00D423F0" w:rsidRPr="00E41E25" w:rsidRDefault="00D423F0" w:rsidP="00082050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984" w:type="dxa"/><w:gridSpan w:val="3"/></w:tcPr><w:p w14:paraId="79BE1CE0" w14:textId="77777777" w:rsidR="00D423F0" w:rsidRPr="00E41E25" w:rsidRDefault="00D423F0" w:rsidP="00082050"><w:pPr><w:pStyle w:val="3"/><w:rPr><w:rFonts w:asciiTheme="minorHAnsi" w:eastAsia="微軟正黑體" w:hAnsiTheme="minorHAnsi" w:cstheme="minorHAnsi"/><w:szCs w:val="24"/></w:rPr></w:pPr></w:p></w:tc><w:tc><w:tcPr><w:tcW w:w="822" w:type="dxa"/><w:shd w:val="clear" w:color="auto" w:fill="E0E0E0"/></w:tcPr><w:p w14:paraId="0D66AE85" w14:textId="77777777" w:rsidR="00D423F0" w:rsidRPr="00E41E25" w:rsidRDefault="00D423F0" w:rsidP="00082050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978" w:type="dxa"/><w:gridSpan w:val="3"/></w:tcPr><w:p w14:paraId="3741E295" w14:textId="77777777" w:rsidR="00D423F0" w:rsidRPr="00E41E25" w:rsidRDefault="00D423F0" w:rsidP="00082050"><w:pPr><w:rPr><w:rFonts w:asciiTheme="minorHAnsi" w:eastAsia="微軟正黑體" w:hAnsiTheme="minorHAnsi" w:cstheme="minorHAnsi"/><w:szCs w:val="24"/></w:rPr></w:pPr></w:p></w:tc><w:tc><w:tcPr><w:tcW w:w="942" w:type="dxa"/><w:shd w:val="clear" w:color="auto" w:fill="E0E0E0"/></w:tcPr><w:p w14:paraId="759E45CB" w14:textId="77777777" w:rsidR="00D423F0" w:rsidRPr="00E41E25" w:rsidRDefault="00D423F0" w:rsidP="00082050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858" w:type="dxa"/><w:gridSpan w:val="3"/></w:tcPr><w:p w14:paraId="53E86A84" w14:textId="77777777" w:rsidR="00D423F0" w:rsidRPr="00E41E25" w:rsidRDefault="00D423F0" w:rsidP="00082050"><w:pPr><w:rPr><w:rFonts w:asciiTheme="minorHAnsi" w:eastAsia="微軟正黑體" w:hAnsiTheme="minorHAnsi" w:cstheme="minorHAnsi"/><w:szCs w:val="24"/></w:rPr></w:pPr></w:p></w:tc><w:tc><w:tcPr><w:tcW w:w="944" w:type="dxa"/><w:shd w:val="clear" w:color="auto" w:fill="E0E0E0"/></w:tcPr><w:p w14:paraId="164B27D7" w14:textId="77777777" w:rsidR="00D423F0" w:rsidRPr="00E41E25" w:rsidRDefault="00D423F0" w:rsidP="00082050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789" w:type="dxa"/><w:gridSpan w:val="3"/></w:tcPr><w:p w14:paraId="5C442D6F" w14:textId="77777777" w:rsidR="00D423F0" w:rsidRPr="00E41E25" w:rsidRDefault="00D423F0" w:rsidP="00082050"><w:pPr><w:rPr><w:rFonts w:asciiTheme="minorHAnsi" w:eastAsia="微軟正黑體" w:hAnsiTheme="minorHAnsi" w:cstheme="minorHAnsi"/><w:szCs w:val="24"/></w:rPr></w:pPr></w:p></w:tc></w:tr></w:tbl><w:p><w:pPr><w:spacing w:before="0" w:after="0" w:line="40" w:lineRule="exact"/></w:pPr></w:p><w:tbl><w:tblPr><w:tblW w:w="1513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1E0" w:firstRow="1" w:lastRow="1" w:firstColumn="1" w:lastColumn="1" w:noHBand="0" w:noVBand="0"/></w:tblPr><w:tblGrid><w:gridCol w:w="110"/><w:gridCol w:w="808"/><w:gridCol w:w="1523"/><w:gridCol w:w="703"/><w:gridCol w:w="715"/><w:gridCol w:w="813"/><w:gridCol w:w="1291"/><w:gridCol w:w="822"/><w:gridCol w:w="831"/><w:gridCol w:w="812"/><w:gridCol w:w="1294"/><w:gridCol w:w="822"/><w:gridCol w:w="829"/><w:gridCol w:w="933"/><w:gridCol w:w="1175"/><w:gridCol w:w="822"/><w:gridCol w:w="790"/><w:gridCol w:w="38"/><w:gridCol w:w="7"/></w:tblGrid><w:tr w:rsidR="00D423F0" w:rsidRPr="00E41E25" w14:paraId="3915FF69" w14:textId="77777777" w:rsidTr="008555E7"><w:trPr><w:trHeight w:val="546"/></w:trPr><w:tc><w:tcPr><w:tcW w:w="15138" w:type="dxa"/><w:gridSpan w:val="19"/><w:tcBorders><w:bottom w:val="single" w:sz="4" w:space="0" w:color="auto"/></w:tcBorders><w:shd w:val="clear" w:color="auto" w:fill="E6E6E6"/></w:tcPr><w:p w14:paraId="53C148E3" w14:textId="5EA584B9" w:rsidR="00D423F0" w:rsidRPr="00E41E25" w:rsidRDefault="00D423F0" w:rsidP="00082050"><w:pPr><w:pageBreakBefore/><w:pStyle w:val="1"/><w:jc w:val="center"/><w:rPr><w:rFonts w:asciiTheme="minorHAnsi" w:eastAsia="微軟正黑體" w:hAnsiTheme="minorHAnsi" w:cstheme="minorHAnsi"/><w:szCs w:val="32"/></w:rPr></w:pPr><w:r w:rsidRPr="00E41E25"><w:rPr><w:rFonts w:asciiTheme="minorHAnsi" w:eastAsia="微軟正黑體" w:hAnsiTheme="minorHAnsi" w:cstheme="minorHAnsi"/><w:szCs w:val="32"/></w:rPr></w:r><w:r w:rsidRPr="00E41E25"><w:rPr><w:rFonts w:asciiTheme="minorHAnsi" w:eastAsia="微軟正黑體" w:hAnsiTheme="minorHAnsi" w:cstheme="minorHAnsi"/><w:b/><w:szCs w:val="32"/></w:rPr><w:t>十八、T</w:t></w:r><w:r><w:rPr><w:rFonts w:asciiTheme="minorHAnsi" w:eastAsia="微軟正黑體" w:hAnsiTheme="minorHAnsi" w:cstheme="minorHAnsi" w:hint="eastAsia"/><w:b/><w:szCs w:val="32"/></w:rPr><w:t>3</w:t></w:r><w:r w:rsidRPr="00E41E25"><w:rPr><w:rFonts w:asciiTheme="minorHAnsi" w:eastAsia="微軟正黑體" w:hAnsiTheme="minorHAnsi" w:cstheme="minorHAnsi"/><w:b/><w:szCs w:val="32"/></w:rPr><w:t xml:space="preserve"> Hi-pot </w:t></w:r><w:r w:rsidRPr="00E41E25"><w:rPr><w:rFonts w:asciiTheme="minorHAnsi" w:eastAsia="微軟正黑體" w:hAnsiTheme="minorHAnsi" w:cstheme="minorHAnsi"/><w:b/><w:szCs w:val="32"/></w:rPr><w:t>接線圖</w:t></w:r></w:p></w:tc></w:tr><w:tr w:rsidR="00D423F0" w:rsidRPr="00E41E25" w14:paraId="00145EB3" w14:textId="77777777" w:rsidTr="008555E7"><w:trPr><w:trHeight w:val="7572"/></w:trPr><w:tc><w:tcPr><w:tcW w:w="15138" w:type="dxa"/><w:gridSpan w:val="19"/><w:tcBorders><w:bottom w:val="single" w:sz="4" w:space="0" w:color="auto"/></w:tcBorders></w:tcPr><w:p w14:paraId="1BF43BE9" w14:textId="77777777" w:rsidR="00D423F0" w:rsidRPr="009732DC" w:rsidRDefault="00D423F0" w:rsidP="00082050"><w:pPr><w:numPr><w:ilvl w:val="0"/><w:numId w:val="6"/></w:numPr><w:rPr><w:rFonts w:ascii="微軟正黑體" w:eastAsia="微軟正黑體" w:hAnsi="微軟正黑體"/><w:color w:val="FF0000"/><w:sz w:val="28"/><w:szCs w:val="28"/></w:rPr></w:pPr><w:r w:rsidRPr="009732DC"><w:rPr><w:rFonts w:ascii="微軟正黑體" w:eastAsia="微軟正黑體" w:hAnsi="微軟正黑體" w:hint="eastAsia"/><w:color w:val="FF0000"/><w:sz w:val="28"/><w:szCs w:val="28"/></w:rPr><w:t>Hi-POT</w:t></w:r><w:r w:rsidRPr="009732DC"><w:rPr><w:rFonts w:ascii="微軟正黑體" w:eastAsia="微軟正黑體" w:hAnsi="微軟正黑體"/><w:color w:val="FF0000"/><w:sz w:val="28"/><w:szCs w:val="28"/></w:rPr><w:t>-Input cable</w:t></w:r><w:r w:rsidRPr="009732DC"><w:rPr><w:rFonts w:ascii="微軟正黑體" w:eastAsia="微軟正黑體" w:hAnsi="微軟正黑體" w:hint="eastAsia"/><w:color w:val="FF0000"/><w:sz w:val="28"/><w:szCs w:val="28"/></w:rPr><w:t>輸入全短路接至H.V</w:t></w:r><w:r w:rsidRPr="009732DC"><w:rPr><w:rFonts w:ascii="微軟正黑體" w:eastAsia="微軟正黑體" w:hAnsi="微軟正黑體"/><w:color w:val="FF0000"/><w:sz w:val="28"/><w:szCs w:val="28"/></w:rPr><w:t>.</w:t></w:r><w:r w:rsidRPr="009732DC"><w:rPr><w:rFonts w:ascii="微軟正黑體" w:eastAsia="微軟正黑體" w:hAnsi="微軟正黑體" w:hint="eastAsia"/><w:color w:val="FF0000"/><w:sz w:val="28"/><w:szCs w:val="28"/></w:rPr><w:t>。</w:t></w:r></w:p><w:p w14:paraId="03AB082E" w14:textId="67B6511A" w:rsidR="00D423F0" w:rsidRPr="009732DC" w:rsidRDefault="00A129A4" w:rsidP="00082050"><w:pPr><w:numPr><w:ilvl w:val="0"/><w:numId w:val="6"/></w:numPr><w:rPr><w:rFonts w:ascii="微軟正黑體" w:eastAsia="微軟正黑體" w:hAnsi="微軟正黑體"/><w:color w:val="FF0000"/><w:sz w:val="28"/><w:szCs w:val="28"/></w:rPr></w:pPr><w:r w:rsidRPr="00A129A4"><w:rPr><w:rFonts w:ascii="微軟正黑體" w:eastAsia="微軟正黑體" w:hAnsi="微軟正黑體"/><w:color w:val="FF0000"/><w:sz w:val="28"/><w:szCs w:val="28"/></w:rPr><w:t>aaa</w:t></w:r><w:r w:rsidR="00D423F0" w:rsidRPr="009732DC"><w:rPr><w:rFonts w:ascii="微軟正黑體" w:eastAsia="微軟正黑體" w:hAnsi="微軟正黑體" w:hint="eastAsia"/><w:color w:val="FF0000"/><w:sz w:val="28"/><w:szCs w:val="28"/></w:rPr><w:t>請使用6PIN</w:t></w:r><w:r w:rsidR="00D423F0" w:rsidRPr="009732DC"><w:rPr><w:rFonts w:ascii="微軟正黑體" w:eastAsia="微軟正黑體" w:hAnsi="微軟正黑體"/><w:color w:val="FF0000"/><w:sz w:val="28"/><w:szCs w:val="28"/></w:rPr><w:t xml:space="preserve"> C</w:t></w:r><w:r w:rsidR="00D423F0" w:rsidRPr="009732DC"><w:rPr><w:rFonts w:ascii="微軟正黑體" w:eastAsia="微軟正黑體" w:hAnsi="微軟正黑體" w:hint="eastAsia"/><w:color w:val="FF0000"/><w:sz w:val="28"/><w:szCs w:val="28"/></w:rPr><w:t>onnector接至輸出端，輸出全短路接至</w:t></w:r><w:r w:rsidR="00D423F0" w:rsidRPr="009732DC"><w:rPr><w:rFonts w:ascii="微軟正黑體" w:eastAsia="微軟正黑體" w:hAnsi="微軟正黑體"/><w:color w:val="FF0000"/><w:sz w:val="28"/><w:szCs w:val="28"/></w:rPr><w:t>Return</w:t></w:r><w:r w:rsidR="00D423F0" w:rsidRPr="009732DC"><w:rPr><w:rFonts w:ascii="微軟正黑體" w:eastAsia="微軟正黑體" w:hAnsi="微軟正黑體" w:hint="eastAsia"/><w:color w:val="FF0000"/><w:sz w:val="28"/><w:szCs w:val="28"/></w:rPr><w:t>。</w:t></w:r></w:p><w:p w14:paraId="53657878" w14:textId="77777777" w:rsidR="00D423F0" w:rsidRPr="009732DC" w:rsidRDefault="00D423F0" w:rsidP="00082050"><w:pPr><w:rPr><w:rFonts w:ascii="微軟正黑體" w:eastAsia="微軟正黑體" w:hAnsi="微軟正黑體"/><w:color w:val="FF0000"/><w:sz w:val="28"/><w:szCs w:val="28"/></w:rPr></w:pPr><w:r w:rsidRPr="009732DC"><w:rPr><w:rFonts w:ascii="微軟正黑體" w:eastAsia="微軟正黑體" w:hAnsi="微軟正黑體" w:cs="Arial" w:hint="eastAsia"/><w:noProof/></w:rPr><w:drawing><wp:anchor distT="0" distB="0" distL="114300" distR="114300" simplePos="0" relativeHeight="251658322" behindDoc="0" locked="0" layoutInCell="1" allowOverlap="1" wp14:anchorId="312EA8B3" wp14:editId="660AB324"><wp:simplePos x="0" y="0"/><wp:positionH relativeFrom="column"><wp:posOffset>7618730</wp:posOffset></wp:positionH><wp:positionV relativeFrom="paragraph"><wp:posOffset>1761490</wp:posOffset></wp:positionV><wp:extent cx="850265" cy="297815"/><wp:effectExtent l="0" t="0" r="0" b="0"/><wp:wrapNone/><wp:docPr id="637086007" name="圖片 637086007" descr="C:\Users\HankCY_Wu\AppData\Local\Microsoft\Windows\INetCache\Content.Word\black neck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360" descr="C:\Users\HankCY_Wu\AppData\Local\Microsoft\Windows\INetCache\Content.Word\black neck.png"/><pic:cNvPicPr><a:picLocks noChangeAspect="1" noChangeArrowheads="1"/></pic:cNvPicPr></pic:nvPicPr><pic:blipFill><a:blip r:embed="rId83" cstate="print"><a:extLst><a:ext uri="{BEBA8EAE-BF5A-486C-A8C5-ECC9F3942E4B}"><a14:imgProps xmlns:a14="http://schemas.microsoft.com/office/drawing/2010/main"><a14:imgLayer r:embed="rId84"><a14:imgEffect><a14:backgroundRemoval t="9524" b="89524" l="9662" r="99517"><a14:foregroundMark x1="79227" y1="42857" x2="99517" y2="44762"/><a14:foregroundMark x1="79227" y1="60000" x2="99517" y2="53333"/><a14:foregroundMark x1="79710" y1="40952" x2="81643" y2="61905"/></a14:backgroundRemoval></a14:imgEffect></a14:imgLayer></a14:imgProps></a:ext><a:ext uri="{28A0092B-C50C-407E-A947-70E740481C1C}"><a14:useLocalDpi xmlns:a14="http://schemas.microsoft.com/office/drawing/2010/main" val="0"/></a:ext></a:extLst></a:blip><a:srcRect/><a:stretch><a:fillRect/></a:stretch></pic:blipFill><pic:spPr bwMode="auto"><a:xfrm rot="5400000"><a:off x="0" y="0"/><a:ext cx="850265" cy="297815"/></a:xfrm><a:prstGeom prst="rect"><a:avLst/></a:prstGeom><a:noFill/><a:ln><a:noFill/></a:ln></pic:spPr></pic:pic></a:graphicData></a:graphic><wp14:sizeRelH relativeFrom="page"><wp14:pctWidth>0</wp14:pctWidth></wp14:sizeRelH><wp14:sizeRelV relativeFrom="page"><wp14:pctHeight>0</wp14:pctHeight></wp14:sizeRelV></wp:anchor></w:drawing></w: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308" behindDoc="0" locked="0" layoutInCell="1" allowOverlap="1" wp14:anchorId="43875D4B" wp14:editId="3B12F1B2"><wp:simplePos x="0" y="0"/><wp:positionH relativeFrom="column"><wp:posOffset>2820035</wp:posOffset></wp:positionH><wp:positionV relativeFrom="paragraph"><wp:posOffset>2499360</wp:posOffset></wp:positionV><wp:extent cx="114935" cy="100330"/><wp:effectExtent l="0" t="0" r="18415" b="13970"/><wp:wrapNone/><wp:docPr id="1227042817" name="橢圓 1227042817"/><wp:cNvGraphicFramePr/><a:graphic xmlns:a="http://schemas.openxmlformats.org/drawingml/2006/main"><a:graphicData uri="http://schemas.microsoft.com/office/word/2010/wordprocessingShape"><wps:wsp><wps:cNvSpPr/><wps:spPr><a:xfrm><a:off x="0" y="0"/><a:ext cx="114935" cy="100330"/></a:xfrm><a:prstGeom prst="ellipse"><a:avLst/></a:prstGeom><a:noFill/><a:ln><a:solidFill><a:schemeClr val="bg1"/></a:solidFill></a:ln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/wp:anchor></w:drawing></mc:Choice><mc:Fallback><w:pict><v:oval w14:anchorId="2A96D731" id="橢圓 1227042817" o:spid="_x0000_s1026" style="position:absolute;margin-left:222.05pt;margin-top:196.8pt;width:9.05pt;height:7.9pt;z-index:25305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" filled="f" strokecolor="white [3212]" strokeweight="1pt"><v:stroke joinstyle="miter"/></v:oval></w:pict></mc:Fallback></mc:AlternateContent></w:r></w:p><w:p w14:paraId="76CB706D" w14:textId="77777777" w:rsidR="00D423F0" w:rsidRPr="009732DC" w:rsidRDefault="00D423F0" w:rsidP="00082050"><w:pPr><w:rPr><w:rFonts w:ascii="微軟正黑體" w:eastAsia="微軟正黑體" w:hAnsi="微軟正黑體"/><w:color w:val="FF0000"/><w:sz w:val="28"/><w:szCs w:val="28"/></w:rPr></w:pPr><w:r w:rsidRPr="009732DC"><w:rPr><w:rFonts w:ascii="微軟正黑體" w:eastAsia="微軟正黑體" w:hAnsi="微軟正黑體"/><w:noProof/></w:rPr><w:drawing><wp:anchor distT="0" distB="0" distL="114300" distR="114300" simplePos="0" relativeHeight="251658307" behindDoc="0" locked="0" layoutInCell="1" allowOverlap="1" wp14:anchorId="60CEFF45" wp14:editId="0023F075"><wp:simplePos x="0" y="0"/><wp:positionH relativeFrom="column"><wp:posOffset>1140365</wp:posOffset></wp:positionH><wp:positionV relativeFrom="paragraph"><wp:posOffset>30480</wp:posOffset></wp:positionV><wp:extent cx="4252595" cy="1228090"/><wp:effectExtent l="0" t="0" r="0" b="0"/><wp:wrapNone/><wp:docPr id="1032185093" name="圖片 887" descr="Hi-pot machine_副本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圖片 887" descr="Hi-pot machine_副本"/><pic:cNvPicPr><a:picLocks noChangeAspect="1" noChangeArrowheads="1"/></pic:cNvPicPr></pic:nvPicPr><pic:blipFill><a:blip r:embed="rId85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4252595" cy="1228090"/></a:xfrm><a:prstGeom prst="rect"><a:avLst/></a:prstGeom><a:noFill/><a:ln><a:noFill/></a:ln></pic:spPr></pic:pic></a:graphicData></a:graphic><wp14:sizeRelH relativeFrom="page"><wp14:pctWidth>0</wp14:pctWidth></wp14:sizeRelH><wp14:sizeRelV relativeFrom="page"><wp14:pctHeight>0</wp14:pctHeight></wp14:sizeRelV></wp:anchor></w:drawing></w:r></w:p><w:p w14:paraId="75A507D2" w14:textId="4F7251F7" w:rsidR="00D423F0" w:rsidRPr="009732DC" w:rsidRDefault="00D423F0" w:rsidP="00082050"><w:pPr><w:rPr><w:rFonts w:ascii="微軟正黑體" w:eastAsia="微軟正黑體" w:hAnsi="微軟正黑體"/><w:color w:val="FF0000"/><w:sz w:val="28"/><w:szCs w:val="28"/></w:rPr></w:pP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309" behindDoc="0" locked="0" layoutInCell="1" allowOverlap="1" wp14:anchorId="7DCC6BAD" wp14:editId="1B6574A4"><wp:simplePos x="0" y="0"/><wp:positionH relativeFrom="column"><wp:posOffset>5652660</wp:posOffset></wp:positionH><wp:positionV relativeFrom="paragraph"><wp:posOffset>248064</wp:posOffset></wp:positionV><wp:extent cx="958215" cy="285723"/><wp:effectExtent l="476250" t="0" r="0" b="153035"/><wp:wrapNone/><wp:docPr id="1607517600" name="AutoShape 349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 noChangeArrowheads="1"/></wps:cNvSpPr><wps:spPr bwMode="auto"><a:xfrm><a:off x="0" y="0"/><a:ext cx="958215" cy="285723"/></a:xfrm><a:prstGeom prst="wedgeRoundRectCallout"><a:avLst><a:gd name="adj1" fmla="val -99343"/><a:gd name="adj2" fmla="val 99669"/><a:gd name="adj3" fmla="val 16667"/></a:avLst></a:prstGeom><a:solidFill><a:srgbClr val="92D050"/></a:solidFill><a:ln><a:noFill/></a:ln><a:extLst><a:ext uri="{91240B29-F687-4F45-9708-019B960494DF}"><a14:hiddenLine xmlns:a14="http://schemas.microsoft.com/office/drawing/2010/main" w="31750"><a:solidFill><a:srgbClr val="FF0000"/></a:solidFill><a:miter lim="800000"/><a:headEnd/><a:tailEnd/></a14:hiddenLine></a:ext></a:extLst></wps:spPr><wps:txbx><w:txbxContent><w:p w14:paraId="0705E6C8" w14:textId="77777777" w:rsidR="00D423F0" w:rsidRPr="00F779D3" w:rsidRDefault="00D423F0" w:rsidP="00D423F0"><w:pPr><w:jc w:val="center"/><w:rPr><w:color w:val="FF0000"/></w:rPr></w:pPr><w:r><w:rPr><w:rFonts w:hint="eastAsia"/><w:color w:val="FF0000"/></w:rPr><w:t>Return</w:t></w:r><w:r w:rsidRPr="00F779D3"><w:rPr><w:rFonts w:hint="eastAsia"/><w:color w:val="FF0000"/></w:rPr><w:t>孔</w:t></w:r></w:p></w:txbxContent></wps:txbx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shape w14:anchorId="7DCC6BAD" id="_x0000_s1233" type="#_x0000_t62" style="position:absolute;margin-left:445.1pt;margin-top:19.55pt;width:75.45pt;height:22.5pt;z-index:2516583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" adj="-10658,32329" fillcolor="#92d050" stroked="f" strokecolor="red" strokeweight="2.5pt"><v:textbox><w:txbxContent><w:p w14:paraId="0705E6C8" w14:textId="77777777" w:rsidR="00D423F0" w:rsidRPr="00F779D3" w:rsidRDefault="00D423F0" w:rsidP="00D423F0"><w:pPr><w:jc w:val="center"/><w:rPr><w:color w:val="FF0000"/></w:rPr></w:pPr><w:r><w:rPr><w:rFonts w:hint="eastAsia"/><w:color w:val="FF0000"/></w:rPr><w:t>Return</w:t></w:r><w:r w:rsidRPr="00F779D3"><w:rPr><w:rFonts w:hint="eastAsia"/><w:color w:val="FF0000"/></w:rPr><w:t>孔</w:t></w:r></w:p></w:txbxContent></v:textbox></v:shape></w:pict></mc:Fallback></mc:AlternateContent></w:r></w:p><w:p w14:paraId="1B148E30" w14:textId="3115CF2D" w:rsidR="00D423F0" w:rsidRDefault="00D423F0" w:rsidP="00082050"><w:pPr><w:rPr><w:rFonts w:asciiTheme="minorHAnsi" w:eastAsia="微軟正黑體" w:hAnsiTheme="minorHAnsi" w:cstheme="minorHAnsi"/><w:color w:val="FF0000"/><w:sz w:val="28"/><w:szCs w:val="28"/></w:rPr></w:pP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313" behindDoc="0" locked="0" layoutInCell="1" allowOverlap="1" wp14:anchorId="32D68126" wp14:editId="2CB9C558"><wp:simplePos x="0" y="0"/><wp:positionH relativeFrom="column"><wp:posOffset>8049978</wp:posOffset></wp:positionH><wp:positionV relativeFrom="paragraph"><wp:posOffset>385997</wp:posOffset></wp:positionV><wp:extent cx="0" cy="1355532"/><wp:effectExtent l="19050" t="0" r="19050" b="35560"/><wp:wrapNone/><wp:docPr id="1395594239" name="直線接點 2"/><wp:cNvGraphicFramePr/><a:graphic xmlns:a="http://schemas.openxmlformats.org/drawingml/2006/main"><a:graphicData uri="http://schemas.microsoft.com/office/word/2010/wordprocessingShape"><wps:wsp><wps:cNvCnPr/><wps:spPr><a:xfrm flipH="1"><a:off x="0" y="0"/><a:ext cx="0" cy="1355532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wp14:sizeRelH relativeFrom="margin"><wp14:pctWidth>0</wp14:pctWidth></wp14:sizeRelH><wp14:sizeRelV relativeFrom="margin"><wp14:pctHeight>0</wp14:pctHeight></wp14:sizeRelV></wp:anchor></w:drawing></mc:Choice><mc:Fallback><w:pict><v:line w14:anchorId="235D61FE" id="直線接點 2" o:spid="_x0000_s1026" style="position:absolute;flip:x;z-index:25306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" strokecolor="black [3213]" strokeweight="2.25pt"><v:stroke joinstyle="miter"/></v:line></w:pict></mc:Fallback></mc:AlternateContent></w: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312" behindDoc="0" locked="0" layoutInCell="1" allowOverlap="1" wp14:anchorId="363B09FD" wp14:editId="11FAF858"><wp:simplePos x="0" y="0"/><wp:positionH relativeFrom="column"><wp:posOffset>5121275</wp:posOffset></wp:positionH><wp:positionV relativeFrom="paragraph"><wp:posOffset>417526</wp:posOffset></wp:positionV><wp:extent cx="2924175" cy="0"/><wp:effectExtent l="0" t="19050" r="28575" b="19050"/><wp:wrapNone/><wp:docPr id="890269028" name="直線接點 1"/><wp:cNvGraphicFramePr/><a:graphic xmlns:a="http://schemas.openxmlformats.org/drawingml/2006/main"><a:graphicData uri="http://schemas.microsoft.com/office/word/2010/wordprocessingShape"><wps:wsp><wps:cNvCnPr/><wps:spPr><a:xfrm><a:off x="0" y="0"/><a:ext cx="2924175" cy="0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/wp:anchor></w:drawing></mc:Choice><mc:Fallback><w:pict><v:line w14:anchorId="08A7A42E" id="直線接點 1" o:spid="_x0000_s1026" style="position:absolute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" strokecolor="black [3213]" strokeweight="2.25pt"><v:stroke joinstyle="miter"/></v:line></w:pict></mc:Fallback></mc:AlternateContent></w: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320" behindDoc="0" locked="0" layoutInCell="1" allowOverlap="1" wp14:anchorId="6415FBBE" wp14:editId="3A679592"><wp:simplePos x="0" y="0"/><wp:positionH relativeFrom="column"><wp:posOffset>4739088</wp:posOffset></wp:positionH><wp:positionV relativeFrom="paragraph"><wp:posOffset>2121756</wp:posOffset></wp:positionV><wp:extent cx="381276" cy="499110"/><wp:effectExtent l="19050" t="19050" r="19050" b="15240"/><wp:wrapNone/><wp:docPr id="2140363540" name="矩形 9"/><wp:cNvGraphicFramePr/><a:graphic xmlns:a="http://schemas.openxmlformats.org/drawingml/2006/main"><a:graphicData uri="http://schemas.microsoft.com/office/word/2010/wordprocessingShape"><wps:wsp><wps:cNvSpPr/><wps:spPr><a:xfrm><a:off x="0" y="0"/><a:ext cx="381276" cy="499110"/></a:xfrm><a:prstGeom prst="rect"><a:avLst/></a:prstGeom><a:noFill/><a:ln w="38100"><a:solidFill><a:srgbClr val="FF0000"/></a:solidFill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4A09E6D8" id="矩形 9" o:spid="_x0000_s1026" style="position:absolute;margin-left:373.15pt;margin-top:167.05pt;width:30pt;height:39.3pt;z-index:25307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" filled="f" strokecolor="red" strokeweight="3pt"/></w:pict></mc:Fallback></mc:AlternateContent></w: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314" behindDoc="0" locked="0" layoutInCell="1" allowOverlap="1" wp14:anchorId="32E1CAF2" wp14:editId="1B3375A4"><wp:simplePos x="0" y="0"/><wp:positionH relativeFrom="column"><wp:posOffset>7476628</wp:posOffset></wp:positionH><wp:positionV relativeFrom="paragraph"><wp:posOffset>1390236</wp:posOffset></wp:positionV><wp:extent cx="434111" cy="619125"/><wp:effectExtent l="19050" t="19050" r="23495" b="28575"/><wp:wrapNone/><wp:docPr id="1685446966" name="矩形 3"/><wp:cNvGraphicFramePr/><a:graphic xmlns:a="http://schemas.openxmlformats.org/drawingml/2006/main"><a:graphicData uri="http://schemas.microsoft.com/office/word/2010/wordprocessingShape"><wps:wsp><wps:cNvSpPr/><wps:spPr><a:xfrm><a:off x="0" y="0"/><a:ext cx="434111" cy="619125"/></a:xfrm><a:prstGeom prst="rect"><a:avLst/></a:prstGeom><a:noFill/><a:ln w="38100"><a:solidFill><a:schemeClr val="tx1"/></a:solidFill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/wp:anchor></w:drawing></mc:Choice><mc:Fallback><w:pict><v:rect w14:anchorId="29E6790B" id="矩形 3" o:spid="_x0000_s1026" style="position:absolute;margin-left:588.7pt;margin-top:109.45pt;width:34.2pt;height:48.75pt;z-index:25306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" filled="f" strokecolor="black [3213]" strokeweight="3pt"/></w:pict></mc:Fallback></mc:AlternateContent></w: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310" behindDoc="0" locked="0" layoutInCell="1" allowOverlap="1" wp14:anchorId="2034D23F" wp14:editId="2572812C"><wp:simplePos x="0" y="0"/><wp:positionH relativeFrom="column"><wp:posOffset>3681349</wp:posOffset></wp:positionH><wp:positionV relativeFrom="paragraph"><wp:posOffset>2619121</wp:posOffset></wp:positionV><wp:extent cx="939800" cy="438608"/><wp:effectExtent l="0" t="152400" r="12700" b="19050"/><wp:wrapNone/><wp:docPr id="2129475112" name="AutoShape 347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 noChangeArrowheads="1"/></wps:cNvSpPr><wps:spPr bwMode="auto"><a:xfrm><a:off x="0" y="0"/><a:ext cx="939800" cy="438608"/></a:xfrm><a:prstGeom prst="wedgeRoundRectCallout"><a:avLst><a:gd name="adj1" fmla="val 34231"/><a:gd name="adj2" fmla="val -81849"/><a:gd name="adj3" fmla="val 16667"/></a:avLst></a:prstGeom><a:solidFill><a:srgbClr val="FF0000"/></a:solidFill><a:ln w="3175"><a:solidFill><a:srgbClr val="000000"/></a:solidFill><a:miter lim="800000"/><a:headEnd/><a:tailEnd/></a:ln></wps:spPr><wps:txbx><w:txbxContent><w:p w14:paraId="7B781E05" w14:textId="77777777" w:rsidR="00D423F0" w:rsidRPr="004E665D" w:rsidRDefault="00D423F0" w:rsidP="00D423F0"><w:pPr><w:jc w:val="center"/><w:rPr><w:rFonts w:asciiTheme="minorHAnsi" w:eastAsia="微軟正黑體" w:hAnsiTheme="minorHAnsi" w:cstheme="minorHAnsi"/><w:color w:val="FFFFFF" w:themeColor="background1"/><w:szCs w:val="24"/></w:rPr></w:pPr><w:r w:rsidRPr="004E665D"><w:rPr><w:rFonts w:asciiTheme="minorHAnsi" w:eastAsia="微軟正黑體" w:hAnsiTheme="minorHAnsi" w:cstheme="minorHAnsi"/><w:color w:val="FFFFFF" w:themeColor="background1"/><w:szCs w:val="24"/></w:rPr><w:t></w:t></w:r></w:p><w:p w14:paraId="4A24AEC9" w14:textId="77777777" w:rsidR="00D423F0" w:rsidRPr="00523301" w:rsidRDefault="00D423F0" w:rsidP="00D423F0"><w:pPr><w:jc w:val="center"/><w:rPr><w:rFonts w:ascii="Arial" w:hAnsi="Arial" w:cs="Arial"/><w:b/><w:color w:val="FFFFFF" w:themeColor="background1"/><w:sz w:val="28"/><w:szCs w:val="28"/></w:rPr></w:pPr></w:p></w:txbxContent></wps:txbx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shape w14:anchorId="2034D23F" id="_x0000_s1234" type="#_x0000_t62" style="position:absolute;margin-left:289.85pt;margin-top:206.25pt;width:74pt;height:34.55pt;z-index:251658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" adj="18194,-6879" fillcolor="red" strokeweight=".25pt"><v:textbox><w:txbxContent><w:p w14:paraId="7B781E05" w14:textId="77777777" w:rsidR="00D423F0" w:rsidRPr="004E665D" w:rsidRDefault="00D423F0" w:rsidP="00D423F0"><w:pPr><w:jc w:val="center"/><w:rPr><w:rFonts w:asciiTheme="minorHAnsi" w:eastAsia="微軟正黑體" w:hAnsiTheme="minorHAnsi" w:cstheme="minorHAnsi"/><w:color w:val="FFFFFF" w:themeColor="background1"/><w:szCs w:val="24"/></w:rPr></w:pPr><w:r w:rsidRPr="004E665D"><w:rPr><w:rFonts w:asciiTheme="minorHAnsi" w:eastAsia="微軟正黑體" w:hAnsiTheme="minorHAnsi" w:cstheme="minorHAnsi"/><w:color w:val="FFFFFF" w:themeColor="background1"/><w:szCs w:val="24"/></w:rPr><w:t></w:t></w:r></w:p><w:p w14:paraId="4A24AEC9" w14:textId="77777777" w:rsidR="00D423F0" w:rsidRPr="00523301" w:rsidRDefault="00D423F0" w:rsidP="00D423F0"><w:pPr><w:jc w:val="center"/><w:rPr><w:rFonts w:ascii="Arial" w:hAnsi="Arial" w:cs="Arial"/><w:b/><w:color w:val="FFFFFF" w:themeColor="background1"/><w:sz w:val="28"/><w:szCs w:val="28"/></w:rPr></w:pPr></w:p></w:txbxContent></v:textbox></v:shape></w:pict></mc:Fallback></mc:AlternateContent></w: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319" behindDoc="0" locked="0" layoutInCell="1" allowOverlap="1" wp14:anchorId="34D236FF" wp14:editId="7F94AF72"><wp:simplePos x="0" y="0"/><wp:positionH relativeFrom="column"><wp:posOffset>3313227</wp:posOffset></wp:positionH><wp:positionV relativeFrom="paragraph"><wp:posOffset>2411019</wp:posOffset></wp:positionV><wp:extent cx="1397609" cy="15113"/><wp:effectExtent l="19050" t="19050" r="31750" b="23495"/><wp:wrapNone/><wp:docPr id="1010491731" name="直線接點 8"/><wp:cNvGraphicFramePr/><a:graphic xmlns:a="http://schemas.openxmlformats.org/drawingml/2006/main"><a:graphicData uri="http://schemas.microsoft.com/office/word/2010/wordprocessingShape"><wps:wsp><wps:cNvCnPr/><wps:spPr><a:xfrm><a:off x="0" y="0"/><a:ext cx="1397609" cy="15113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wp14:sizeRelH relativeFrom="margin"><wp14:pctWidth>0</wp14:pctWidth></wp14:sizeRelH><wp14:sizeRelV relativeFrom="margin"><wp14:pctHeight>0</wp14:pctHeight></wp14:sizeRelV></wp:anchor></w:drawing></mc:Choice><mc:Fallback><w:pict><v:line w14:anchorId="577B76CB" id="直線接點 8" o:spid="_x0000_s1026" style="position:absolute;z-index:25306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" strokecolor="red" strokeweight="2.25pt"><v:stroke joinstyle="miter"/></v:line></w:pict></mc:Fallback></mc:AlternateContent></w: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318" behindDoc="0" locked="0" layoutInCell="1" allowOverlap="1" wp14:anchorId="061BAE51" wp14:editId="6EFAFD50"><wp:simplePos x="0" y="0"/><wp:positionH relativeFrom="column"><wp:posOffset>3316122</wp:posOffset></wp:positionH><wp:positionV relativeFrom="paragraph"><wp:posOffset>856259</wp:posOffset></wp:positionV><wp:extent cx="19050" cy="1558138"/><wp:effectExtent l="19050" t="19050" r="19050" b="23495"/><wp:wrapNone/><wp:docPr id="17341894" name="直線接點 7"/><wp:cNvGraphicFramePr/><a:graphic xmlns:a="http://schemas.openxmlformats.org/drawingml/2006/main"><a:graphicData uri="http://schemas.microsoft.com/office/word/2010/wordprocessingShape"><wps:wsp><wps:cNvCnPr/><wps:spPr><a:xfrm flipH="1"><a:off x="0" y="0"/><a:ext cx="19050" cy="1558138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wp14:sizeRelH relativeFrom="margin"><wp14:pctWidth>0</wp14:pctWidth></wp14:sizeRelH><wp14:sizeRelV relativeFrom="margin"><wp14:pctHeight>0</wp14:pctHeight></wp14:sizeRelV></wp:anchor></w:drawing></mc:Choice><mc:Fallback><w:pict><v:line w14:anchorId="0992B70E" id="直線接點 7" o:spid="_x0000_s1026" style="position:absolute;flip:x;z-index:25306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" strokecolor="red" strokeweight="2.25pt"><v:stroke joinstyle="miter"/></v:line></w:pict></mc:Fallback></mc:AlternateContent></w:r><w:r w:rsidRPr="009732DC"><w:rPr><w:rFonts w:ascii="微軟正黑體" w:eastAsia="微軟正黑體" w:hAnsi="微軟正黑體"/><w:noProof/></w:rPr><w:drawing><wp:anchor distT="0" distB="0" distL="114300" distR="114300" simplePos="0" relativeHeight="251658321" behindDoc="0" locked="0" layoutInCell="1" allowOverlap="1" wp14:anchorId="2DD4E67E" wp14:editId="5B9B3023"><wp:simplePos x="0" y="0"/><wp:positionH relativeFrom="column"><wp:posOffset>3610991</wp:posOffset></wp:positionH><wp:positionV relativeFrom="paragraph"><wp:posOffset>2275865</wp:posOffset></wp:positionV><wp:extent cx="777875" cy="309245"/><wp:effectExtent l="0" t="0" r="3175" b="0"/><wp:wrapNone/><wp:docPr id="1724065170" name="圖片 1724065170" descr="C:\Users\HankCY_Wu\AppData\Local\Microsoft\Windows\INetCache\Content.Word\red neck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56" name="圖片 156" descr="C:\Users\HankCY_Wu\AppData\Local\Microsoft\Windows\INetCache\Content.Word\red neck.png"/><pic:cNvPicPr><a:picLocks noChangeAspect="1"/></pic:cNvPicPr></pic:nvPicPr><pic:blipFill><a:blip r:embed="rId86"><a:extLst><a:ext uri="{28A0092B-C50C-407E-A947-70E740481C1C}"><a14:useLocalDpi xmlns:a14="http://schemas.microsoft.com/office/drawing/2010/main" val="0"/></a:ext></a:extLst></a:blip><a:srcRect r="6418"/><a:stretch><a:fillRect/></a:stretch></pic:blipFill><pic:spPr bwMode="auto"><a:xfrm><a:off x="0" y="0"/><a:ext cx="777875" cy="309245"/></a:xfrm><a:prstGeom prst="rect"><a:avLst/></a:prstGeom><a:noFill/><a:ln><a:noFill/></a:ln></pic:spPr></pic:pic></a:graphicData></a:graphic></wp:anchor></w:drawing></w: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315" behindDoc="0" locked="0" layoutInCell="1" allowOverlap="1" wp14:anchorId="6B9289AD" wp14:editId="6FB89F51"><wp:simplePos x="0" y="0"/><wp:positionH relativeFrom="column"><wp:posOffset>7895438</wp:posOffset></wp:positionH><wp:positionV relativeFrom="paragraph"><wp:posOffset>1737892</wp:posOffset></wp:positionV><wp:extent cx="138684" cy="3125"/><wp:effectExtent l="19050" t="19050" r="13970" b="35560"/><wp:wrapNone/><wp:docPr id="743600900" name="直線接點 4"/><wp:cNvGraphicFramePr/><a:graphic xmlns:a="http://schemas.openxmlformats.org/drawingml/2006/main"><a:graphicData uri="http://schemas.microsoft.com/office/word/2010/wordprocessingShape"><wps:wsp><wps:cNvCnPr/><wps:spPr><a:xfrm flipH="1" flipV="1"><a:off x="0" y="0"/><a:ext cx="138684" cy="3125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wp14:sizeRelH relativeFrom="margin"><wp14:pctWidth>0</wp14:pctWidth></wp14:sizeRelH><wp14:sizeRelV relativeFrom="margin"><wp14:pctHeight>0</wp14:pctHeight></wp14:sizeRelV></wp:anchor></w:drawing></mc:Choice><mc:Fallback><w:pict><v:line w14:anchorId="7E71F130" id="直線接點 4" o:spid="_x0000_s1026" style="position:absolute;flip:x y;z-index:25306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" strokecolor="black [3213]" strokeweight="2.25pt"><v:stroke joinstyle="miter"/></v:line></w:pict></mc:Fallback></mc:AlternateContent></w: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324" behindDoc="0" locked="0" layoutInCell="1" allowOverlap="1" wp14:anchorId="18C4CECE" wp14:editId="513E695C"><wp:simplePos x="0" y="0"/><wp:positionH relativeFrom="column"><wp:posOffset>3787332</wp:posOffset></wp:positionH><wp:positionV relativeFrom="paragraph"><wp:posOffset>339917</wp:posOffset></wp:positionV><wp:extent cx="604532" cy="301625"/><wp:effectExtent l="0" t="0" r="157480" b="3175"/><wp:wrapNone/><wp:docPr id="391128355" name="AutoShape 349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 noChangeArrowheads="1"/></wps:cNvSpPr><wps:spPr bwMode="auto"><a:xfrm><a:off x="0" y="0"/><a:ext cx="604532" cy="301625"/></a:xfrm><a:prstGeom prst="wedgeRoundRectCallout"><a:avLst><a:gd name="adj1" fmla="val 73968"/><a:gd name="adj2" fmla="val -18212"/><a:gd name="adj3" fmla="val 16667"/></a:avLst></a:prstGeom><a:solidFill><a:srgbClr val="FF0000"/></a:solidFill><a:ln><a:noFill/></a:ln></wps:spPr><wps:txbx><w:txbxContent><w:p w14:paraId="7815FD01" w14:textId="77777777" w:rsidR="00D423F0" w:rsidRPr="008C6459" w:rsidRDefault="00D423F0" w:rsidP="00D423F0"><w:pPr><w:jc w:val="center"/><w:rPr><w:color w:val="FFFFFF" w:themeColor="background1"/></w:rPr></w:pPr><w:r w:rsidRPr="008C6459"><w:rPr><w:color w:val="FFFFFF" w:themeColor="background1"/></w:rPr><w:t>H</w:t></w:r><w:r w:rsidRPr="008C6459"><w:rPr><w:rFonts w:hint="eastAsia"/><w:color w:val="FFFFFF" w:themeColor="background1"/></w:rPr><w:t>.V</w:t></w:r></w:p></w:txbxContent></wps:txbx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shape w14:anchorId="18C4CECE" id="_x0000_s1235" type="#_x0000_t62" style="position:absolute;margin-left:298.2pt;margin-top:26.75pt;width:47.6pt;height:23.75pt;z-index:2516583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" adj="26777,6866" fillcolor="red" stroked="f"><v:textbox><w:txbxContent><w:p w14:paraId="7815FD01" w14:textId="77777777" w:rsidR="00D423F0" w:rsidRPr="008C6459" w:rsidRDefault="00D423F0" w:rsidP="00D423F0"><w:pPr><w:jc w:val="center"/><w:rPr><w:color w:val="FFFFFF" w:themeColor="background1"/></w:rPr></w:pPr><w:r w:rsidRPr="008C6459"><w:rPr><w:color w:val="FFFFFF" w:themeColor="background1"/></w:rPr><w:t>H</w:t></w:r><w:r w:rsidRPr="008C6459"><w:rPr><w:rFonts w:hint="eastAsia"/><w:color w:val="FFFFFF" w:themeColor="background1"/></w:rPr><w:t>.V</w:t></w:r></w:p></w:txbxContent></v:textbox></v:shape></w:pict></mc:Fallback></mc:AlternateContent></w: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323" behindDoc="0" locked="0" layoutInCell="1" allowOverlap="1" wp14:anchorId="625CD4EC" wp14:editId="1E614E28"><wp:simplePos x="0" y="0"/><wp:positionH relativeFrom="column"><wp:posOffset>4537818</wp:posOffset></wp:positionH><wp:positionV relativeFrom="paragraph"><wp:posOffset>313690</wp:posOffset></wp:positionV><wp:extent cx="241540" cy="258793"/><wp:effectExtent l="19050" t="19050" r="25400" b="27305"/><wp:wrapNone/><wp:docPr id="1761085426" name="橢圓 10"/><wp:cNvGraphicFramePr/><a:graphic xmlns:a="http://schemas.openxmlformats.org/drawingml/2006/main"><a:graphicData uri="http://schemas.microsoft.com/office/word/2010/wordprocessingShape"><wps:wsp><wps:cNvSpPr/><wps:spPr><a:xfrm><a:off x="0" y="0"/><a:ext cx="241540" cy="258793"/></a:xfrm><a:prstGeom prst="ellipse"><a:avLst/></a:prstGeom><a:noFill/><a:ln w="38100"><a:solidFill><a:srgbClr val="FF0000"/></a:solidFill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/wp:anchor></w:drawing></mc:Choice><mc:Fallback><w:pict><v:oval w14:anchorId="0BDE518A" id="橢圓 10" o:spid="_x0000_s1026" style="position:absolute;margin-left:357.3pt;margin-top:24.7pt;width:19pt;height:20.4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" filled="f" strokecolor="red" strokeweight="3pt"><v:stroke joinstyle="miter"/></v:oval></w:pict></mc:Fallback></mc:AlternateContent></w: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317" behindDoc="0" locked="0" layoutInCell="1" allowOverlap="1" wp14:anchorId="16002801" wp14:editId="1F0B6F2E"><wp:simplePos x="0" y="0"/><wp:positionH relativeFrom="column"><wp:posOffset>3347385</wp:posOffset></wp:positionH><wp:positionV relativeFrom="paragraph"><wp:posOffset>857502</wp:posOffset></wp:positionV><wp:extent cx="1313012" cy="0"/><wp:effectExtent l="19050" t="19050" r="1905" b="19050"/><wp:wrapNone/><wp:docPr id="61607078" name="直線接點 6"/><wp:cNvGraphicFramePr/><a:graphic xmlns:a="http://schemas.openxmlformats.org/drawingml/2006/main"><a:graphicData uri="http://schemas.microsoft.com/office/word/2010/wordprocessingShape"><wps:wsp><wps:cNvCnPr/><wps:spPr><a:xfrm flipH="1"><a:off x="0" y="0"/><a:ext cx="1313012" cy="0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/wp:anchor></w:drawing></mc:Choice><mc:Fallback><w:pict><v:line w14:anchorId="0B856F32" id="直線接點 6" o:spid="_x0000_s1026" style="position:absolute;flip:x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" strokecolor="red" strokeweight="2.25pt"><v:stroke joinstyle="miter"/></v:line></w:pict></mc:Fallback></mc:AlternateContent></w: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316" behindDoc="0" locked="0" layoutInCell="1" allowOverlap="1" wp14:anchorId="14B4EFC3" wp14:editId="7C5EBA38"><wp:simplePos x="0" y="0"/><wp:positionH relativeFrom="column"><wp:posOffset>4658600</wp:posOffset></wp:positionH><wp:positionV relativeFrom="paragraph"><wp:posOffset>581456</wp:posOffset></wp:positionV><wp:extent cx="0" cy="267419"/><wp:effectExtent l="19050" t="0" r="19050" b="37465"/><wp:wrapNone/><wp:docPr id="1715530075" name="直線接點 5"/><wp:cNvGraphicFramePr/><a:graphic xmlns:a="http://schemas.openxmlformats.org/drawingml/2006/main"><a:graphicData uri="http://schemas.microsoft.com/office/word/2010/wordprocessingShape"><wps:wsp><wps:cNvCnPr/><wps:spPr><a:xfrm><a:off x="0" y="0"/><a:ext cx="0" cy="267419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/wp:anchor></w:drawing></mc:Choice><mc:Fallback><w:pict><v:line w14:anchorId="72637ADA" id="直線接點 5" o:spid="_x0000_s1026" style="position:absolute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" strokecolor="red" strokeweight="2.25pt"><v:stroke joinstyle="miter"/></v:line></w:pict></mc:Fallback></mc:AlternateContent></w: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58311" behindDoc="0" locked="0" layoutInCell="1" allowOverlap="1" wp14:anchorId="591AE0E4" wp14:editId="7732700E"><wp:simplePos x="0" y="0"/><wp:positionH relativeFrom="column"><wp:posOffset>8169551</wp:posOffset></wp:positionH><wp:positionV relativeFrom="paragraph"><wp:posOffset>1267125</wp:posOffset></wp:positionV><wp:extent cx="747395" cy="357505"/><wp:effectExtent l="114300" t="0" r="14605" b="137795"/><wp:wrapNone/><wp:docPr id="43136336" name="圓角矩形圖說文字 376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 noChangeArrowheads="1"/></wps:cNvSpPr><wps:spPr bwMode="auto"><a:xfrm><a:off x="0" y="0"/><a:ext cx="747395" cy="357505"/></a:xfrm><a:prstGeom prst="wedgeRoundRectCallout"><a:avLst><a:gd name="adj1" fmla="val -60026"/><a:gd name="adj2" fmla="val 74375"/><a:gd name="adj3" fmla="val 16667"/></a:avLst></a:prstGeom><a:solidFill><a:srgbClr val="00B0F0"/></a:solidFill><a:ln w="3175"><a:solidFill><a:srgbClr val="000000"/></a:solidFill><a:miter lim="800000"/><a:headEnd/><a:tailEnd/></a:ln></wps:spPr><wps:txbx><w:txbxContent><w:p w14:paraId="29B409C5" w14:textId="77777777" w:rsidR="00D423F0" w:rsidRPr="00E41E25" w:rsidRDefault="00D423F0" w:rsidP="00D423F0"><w:pPr><w:jc w:val="center"/><w:rPr><w:rFonts w:asciiTheme="minorHAnsi" w:eastAsia="微軟正黑體" w:hAnsiTheme="minorHAnsi" w:cstheme="minorHAnsi"/><w:szCs w:val="24"/></w:rPr></w:pPr><w:r w:rsidRPr="000B4F73"><w:rPr><w:rFonts w:asciiTheme="minorHAnsi" w:eastAsia="微軟正黑體" w:hAnsiTheme="minorHAnsi" w:cstheme="minorHAnsi"/><w:szCs w:val="24"/></w:rPr><w:t>aaa</w:t></w:r></w:p><w:p w14:paraId="7AE79B69" w14:textId="77777777" w:rsidR="00D423F0" w:rsidRPr="00C473DC" w:rsidRDefault="00D423F0" w:rsidP="00D423F0"><w:pPr><w:jc w:val="center"/><w:rPr><w:rFonts w:ascii="Arial" w:hAnsi="Arial" w:cs="Arial"/><w:b/><w:sz w:val="20"/><w:szCs w:val="28"/></w:rPr></w:pPr></w:p></w:txbxContent></wps:txbx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shape w14:anchorId="591AE0E4" id="_x0000_s1236" type="#_x0000_t62" style="position:absolute;margin-left:643.25pt;margin-top:99.75pt;width:58.85pt;height:28.15pt;z-index:251658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" adj="-2166,26865" fillcolor="#00b0f0" strokeweight=".25pt"><v:textbox><w:txbxContent><w:p w14:paraId="29B409C5" w14:textId="77777777" w:rsidR="00D423F0" w:rsidRPr="00E41E25" w:rsidRDefault="00D423F0" w:rsidP="00D423F0"><w:pPr><w:jc w:val="center"/><w:rPr><w:rFonts w:asciiTheme="minorHAnsi" w:eastAsia="微軟正黑體" w:hAnsiTheme="minorHAnsi" w:cstheme="minorHAnsi"/><w:szCs w:val="24"/></w:rPr></w:pPr><w:r w:rsidRPr="000B4F73"><w:rPr><w:rFonts w:asciiTheme="minorHAnsi" w:eastAsia="微軟正黑體" w:hAnsiTheme="minorHAnsi" w:cstheme="minorHAnsi"/><w:szCs w:val="24"/></w:rPr><w:t>aaa</w:t></w:r></w:p><w:p w14:paraId="7AE79B69" w14:textId="77777777" w:rsidR="00D423F0" w:rsidRPr="00C473DC" w:rsidRDefault="00D423F0" w:rsidP="00D423F0"><w:pPr><w:jc w:val="center"/><w:rPr><w:rFonts w:ascii="Arial" w:hAnsi="Arial" w:cs="Arial"/><w:b/><w:sz w:val="20"/><w:szCs w:val="28"/></w:rPr></w:pPr></w:p></w:txbxContent></v:textbox></v:shape></w:pict></mc:Fallback></mc:AlternateContent></w:r></w:p><w:p w14:paraId="4A601078" w14:textId="77777777" w:rsidR="00B10DEE" w:rsidRPr="00B10DEE" w:rsidRDefault="00B10DEE" w:rsidP="00B10DEE"><w:pPr><w:rPr><w:rFonts w:asciiTheme="minorHAnsi" w:eastAsia="微軟正黑體" w:hAnsiTheme="minorHAnsi" w:cstheme="minorHAnsi"/><w:sz w:val="28"/><w:szCs w:val="28"/></w:rPr></w:pPr></w:p><w:p w14:paraId="49ACEAB0" w14:textId="77777777" w:rsidR="00B10DEE" w:rsidRPr="00B10DEE" w:rsidRDefault="00B10DEE" w:rsidP="00B10DEE"><w:pPr><w:rPr><w:rFonts w:asciiTheme="minorHAnsi" w:eastAsia="微軟正黑體" w:hAnsiTheme="minorHAnsi" w:cstheme="minorHAnsi"/><w:sz w:val="28"/><w:szCs w:val="28"/></w:rPr></w:pPr></w:p><w:p w14:paraId="60C265D8" w14:textId="77777777" w:rsidR="00B10DEE" w:rsidRPr="00B10DEE" w:rsidRDefault="00B10DEE" w:rsidP="00B10DEE"><w:pPr><w:rPr><w:rFonts w:asciiTheme="minorHAnsi" w:eastAsia="微軟正黑體" w:hAnsiTheme="minorHAnsi" w:cstheme="minorHAnsi"/><w:sz w:val="28"/><w:szCs w:val="28"/></w:rPr></w:pPr></w:p><w:p w14:paraId="0CE520E3" w14:textId="77777777" w:rsidR="00B10DEE" w:rsidRPr="00B10DEE" w:rsidRDefault="00B10DEE" w:rsidP="00B10DEE"><w:pPr><w:rPr><w:rFonts w:asciiTheme="minorHAnsi" w:eastAsia="微軟正黑體" w:hAnsiTheme="minorHAnsi" w:cstheme="minorHAnsi"/><w:sz w:val="28"/><w:szCs w:val="28"/></w:rPr></w:pPr></w:p><w:p w14:paraId="5729F7CD" w14:textId="28BA757D" w:rsidR="00B10DEE" w:rsidRPr="00B10DEE" w:rsidRDefault="00C958BB" w:rsidP="00B10DEE"><w:pPr><w:ind w:firstLineChars="200" w:firstLine="480"/><w:rPr><w:rFonts w:asciiTheme="minorHAnsi" w:eastAsia="微軟正黑體" w:hAnsiTheme="minorHAnsi" w:cstheme="minorHAnsi"/><w:sz w:val="28"/><w:szCs w:val="28"/></w:rPr></w:pPr><w:r><w:rPr><w:rFonts w:ascii="微軟正黑體" w:eastAsia="微軟正黑體" w:hAnsi="微軟正黑體" w:cs="Arial"/><w:noProof/></w:rPr><mc:AlternateContent><mc:Choice Requires="wps"><w:drawing><wp:anchor distT="0" distB="0" distL="114300" distR="114300" simplePos="0" relativeHeight="251658347" behindDoc="0" locked="0" layoutInCell="1" allowOverlap="1" wp14:anchorId="50E7FC4B" wp14:editId="0C33FD6E"><wp:simplePos x="0" y="0"/><wp:positionH relativeFrom="column"><wp:posOffset>4932680</wp:posOffset></wp:positionH><wp:positionV relativeFrom="paragraph"><wp:posOffset>98425</wp:posOffset></wp:positionV><wp:extent cx="2520000" cy="1908000"/><wp:effectExtent l="0" t="0" r="0" b="0"/><wp:wrapNone/><wp:docPr id="1023945337" name="文字方塊 287"/><wp:cNvGraphicFramePr/><a:graphic xmlns:a="http://schemas.openxmlformats.org/drawingml/2006/main"><a:graphicData uri="http://schemas.microsoft.com/office/word/2010/wordprocessingShape"><wps:wsp><wps:cNvSpPr txBox="1"/><wps:spPr><a:xfrm><a:off x="0" y="0"/><a:ext cx="2520000" cy="1908000"/></a:xfrm><a:prstGeom prst="rect"><a:avLst/></a:prstGeom><a:noFill/><a:ln w="6350"><a:noFill/></a:ln></wps:spPr><wps:txbx><w:txbxContent><w:p w14:paraId="753AF5AB" w14:textId="77777777" w:rsidR="00C958BB" w:rsidRDefault="00C958BB" w:rsidP="00C958BB"><w:pPr><w:jc w:val="center"/></w:pPr><w:r w:rsidRPr="0015340B"><w:t></w:t></w: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50E7FC4B" id="_x0000_s1237" type="#_x0000_t202" style="position:absolute;left:0;text-align:left;margin-left:388.4pt;margin-top:7.75pt;width:198.45pt;height:150.25pt;z-index:2516583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" filled="f" stroked="f" strokeweight=".5pt"><v:textbox><w:txbxContent><w:p w14:paraId="753AF5AB" w14:textId="77777777" w:rsidR="00C958BB" w:rsidRDefault="00C958BB" w:rsidP="00C958BB"><w:pPr><w:jc w:val="center"/></w:pPr><w:r w:rsidRPr="0015340B"><w:t></w:t></w:r></w:p></w:txbxContent></v:textbox></v:shape></w:pict></mc:Fallback></mc:AlternateContent></w:r></w:p></w:tc></w:tr></w:tbl><w:p><w:pPr><w:spacing w:before="0" w:after="0" w:line="40" w:lineRule="exact"/></w:pPr></w:p><w:tbl><w:tblPr><w:tblW w:w="1513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1E0" w:firstRow="1" w:lastRow="1" w:firstColumn="1" w:lastColumn="1" w:noHBand="0" w:noVBand="0"/></w:tblPr><w:tblGrid><w:gridCol w:w="110"/><w:gridCol w:w="808"/><w:gridCol w:w="1523"/><w:gridCol w:w="703"/><w:gridCol w:w="715"/><w:gridCol w:w="813"/><w:gridCol w:w="1291"/><w:gridCol w:w="822"/><w:gridCol w:w="831"/><w:gridCol w:w="812"/><w:gridCol w:w="1294"/><w:gridCol w:w="822"/><w:gridCol w:w="829"/><w:gridCol w:w="933"/><w:gridCol w:w="1175"/><w:gridCol w:w="822"/><w:gridCol w:w="790"/><w:gridCol w:w="38"/><w:gridCol w:w="7"/></w:tblGrid><w:tr w:rsidR="00D423F0" w:rsidRPr="00E41E25" w14:paraId="11594753" w14:textId="77777777" w:rsidTr="008555E7"><w:trPr><w:trHeight w:val="546"/></w:trPr><w:tc><w:tcPr><w:tcW w:w="15138" w:type="dxa"/><w:gridSpan w:val="19"/><w:tcBorders><w:bottom w:val="single" w:sz="4" w:space="0" w:color="auto"/></w:tcBorders><w:shd w:val="clear" w:color="auto" w:fill="E6E6E6"/></w:tcPr><w:p w14:paraId="2881A9BC" w14:textId="11DFC489" w:rsidR="00D423F0" w:rsidRPr="00E41E25" w:rsidRDefault="00D423F0" w:rsidP="00082050"><w:pPr><w:pageBreakBefore/><w:pStyle w:val="1"/><w:jc w:val="center"/><w:rPr><w:rFonts w:asciiTheme="minorHAnsi" w:eastAsia="微軟正黑體" w:hAnsiTheme="minorHAnsi" w:cstheme="minorHAnsi"/><w:szCs w:val="32"/></w:rPr></w:pPr><w:r w:rsidRPr="00E41E25"><w:rPr><w:rFonts w:asciiTheme="minorHAnsi" w:eastAsia="微軟正黑體" w:hAnsiTheme="minorHAnsi" w:cstheme="minorHAnsi"/><w:szCs w:val="32"/></w:rPr></w:r><w:r w:rsidRPr="00E41E25"><w:rPr><w:rFonts w:asciiTheme="minorHAnsi" w:eastAsia="微軟正黑體" w:hAnsiTheme="minorHAnsi" w:cstheme="minorHAnsi"/><w:b/><w:szCs w:val="32"/></w:rPr><w:t>十九、T</w:t></w:r><w:r><w:rPr><w:rFonts w:asciiTheme="minorHAnsi" w:eastAsia="微軟正黑體" w:hAnsiTheme="minorHAnsi" w:cstheme="minorHAnsi" w:hint="eastAsia"/><w:b/><w:szCs w:val="32"/></w:rPr><w:t>3</w:t></w:r><w:r w:rsidRPr="00E41E25"><w:rPr><w:rFonts w:asciiTheme="minorHAnsi" w:eastAsia="微軟正黑體" w:hAnsiTheme="minorHAnsi" w:cstheme="minorHAnsi"/><w:b/><w:szCs w:val="32"/></w:rPr><w:t xml:space="preserve"> Hi-pot</w:t></w:r><w:r w:rsidRPr="00E41E25"><w:rPr><w:rFonts w:asciiTheme="minorHAnsi" w:eastAsia="微軟正黑體" w:hAnsiTheme="minorHAnsi" w:cstheme="minorHAnsi"/><w:b/><w:szCs w:val="32"/></w:rPr><w:t>測試作業</w:t></w:r></w:p></w:tc></w:tr><w:tr w:rsidR="00D423F0" w:rsidRPr="00E41E25" w14:paraId="5161D4D4" w14:textId="77777777" w:rsidTr="008555E7"><w:trPr><w:trHeight w:val="7572"/></w:trPr><w:tc><w:tcPr><w:tcW w:w="15138" w:type="dxa"/><w:gridSpan w:val="19"/><w:tcBorders><w:top w:val="single" w:sz="4" w:space="0" w:color="auto"/><w:bottom w:val="single" w:sz="4" w:space="0" w:color="auto"/></w:tcBorders></w:tcPr><w:p w14:paraId="2911FAD8" w14:textId="77777777" w:rsidR="00D423F0" w:rsidRPr="00E41E25" w:rsidRDefault="00D423F0" w:rsidP="00082050"><w:pPr><w:jc w:val="both"/><w:rPr><w:rFonts w:asciiTheme="minorHAnsi" w:eastAsia="微軟正黑體" w:hAnsiTheme="minorHAnsi" w:cstheme="minorHAnsi"/><w:b/><w:sz w:val="32"/><w:szCs w:val="32"/></w:rPr></w:pPr><w:r w:rsidRPr="00E41E25"><w:rPr><w:rFonts w:asciiTheme="minorHAnsi" w:eastAsia="微軟正黑體" w:hAnsiTheme="minorHAnsi" w:cstheme="minorHAnsi"/><w:b/><w:sz w:val="32"/><w:szCs w:val="32"/></w:rPr><w:t>儀器操作請參照</w:t></w:r><w:hyperlink r:id="rId100" w:tgtFrame="mainFrame" w:history="1"><w:r w:rsidRPr="00E41E25"><w:rPr><w:rFonts w:asciiTheme="minorHAnsi" w:eastAsia="微軟正黑體" w:hAnsiTheme="minorHAnsi" w:cstheme="minorHAnsi"/><w:b/><w:sz w:val="32"/><w:szCs w:val="32"/></w:rPr><w:t>HQ-PT-W-046</w:t></w:r></w:hyperlink><w:r w:rsidRPr="00E41E25"><w:rPr><w:rFonts w:asciiTheme="minorHAnsi" w:eastAsia="微軟正黑體" w:hAnsiTheme="minorHAnsi" w:cstheme="minorHAnsi"/><w:b/><w:sz w:val="32"/><w:szCs w:val="32"/></w:rPr><w:t xml:space="preserve">  </w:t></w:r><w:r w:rsidRPr="00E41E25"><w:rPr><w:rFonts w:asciiTheme="minorHAnsi" w:eastAsia="微軟正黑體" w:hAnsiTheme="minorHAnsi" w:cstheme="minorHAnsi"/><w:b/><w:sz w:val="32"/><w:szCs w:val="32"/></w:rPr><w:t>自動化程式使用請參照</w:t></w:r><w:r w:rsidRPr="00E41E25"><w:rPr><w:rFonts w:asciiTheme="minorHAnsi" w:eastAsia="微軟正黑體" w:hAnsiTheme="minorHAnsi" w:cstheme="minorHAnsi"/><w:b/><w:sz w:val="32"/><w:szCs w:val="32"/></w:rPr><w:t>PT-W-03021</w:t></w:r></w:p><w:p w14:paraId="31D0F315" w14:textId="77777777" w:rsidR="00D423F0" w:rsidRPr="00E41E25" w:rsidRDefault="00D423F0" w:rsidP="00082050"><w:pPr><w:numPr><w:ilvl w:val="0"/><w:numId w:val="2"/></w:numPr><w:jc w:val="both"/><w:rPr><w:rFonts w:asciiTheme="minorHAnsi" w:eastAsia="微軟正黑體" w:hAnsiTheme="minorHAnsi" w:cstheme="minorHAnsi"/><w:b/><w:sz w:val="32"/><w:szCs w:val="32"/></w:rPr></w:pPr><w:r w:rsidRPr="00E41E25"><w:rPr><w:rFonts w:asciiTheme="minorHAnsi" w:eastAsia="微軟正黑體" w:hAnsiTheme="minorHAnsi" w:cstheme="minorHAnsi"/><w:b/><w:sz w:val="32"/><w:szCs w:val="32"/></w:rPr><w:t>安全注意事項</w:t></w:r><w:r w:rsidRPr="00E41E25"><w:rPr><w:rFonts w:asciiTheme="minorHAnsi" w:eastAsia="微軟正黑體" w:hAnsiTheme="minorHAnsi" w:cstheme="minorHAnsi"/><w:b/><w:sz w:val="32"/><w:szCs w:val="32"/></w:rPr><w:t>:</w:t></w:r></w:p><w:p w14:paraId="380A3276" w14:textId="77777777" w:rsidR="00D423F0" w:rsidRPr="00E41E25" w:rsidRDefault="00D423F0" w:rsidP="00082050"><w:pPr><w:numPr><w:ilvl w:val="0"/><w:numId w:val="2"/></w:numPr><w:ind w:leftChars="200" w:left="840"/><w:jc w:val="both"/><w:rPr><w:rFonts w:asciiTheme="minorHAnsi" w:eastAsia="微軟正黑體" w:hAnsiTheme="minorHAnsi" w:cstheme="minorHAnsi"/><w:b/><w:sz w:val="32"/><w:szCs w:val="32"/></w:rPr></w:pPr><w:r w:rsidRPr="00E41E25"><w:rPr><w:rFonts w:asciiTheme="minorHAnsi" w:eastAsia="微軟正黑體" w:hAnsiTheme="minorHAnsi" w:cstheme="minorHAnsi"/><w:b/><w:sz w:val="32"/><w:szCs w:val="32"/></w:rPr><w:t>待測品不得通電</w:t></w:r></w:p><w:p w14:paraId="7A3EBDCB" w14:textId="77777777" w:rsidR="00D423F0" w:rsidRPr="00E41E25" w:rsidRDefault="00D423F0" w:rsidP="00082050"><w:pPr><w:numPr><w:ilvl w:val="0"/><w:numId w:val="2"/></w:numPr><w:ind w:leftChars="200" w:left="840"/><w:jc w:val="both"/><w:rPr><w:rFonts w:asciiTheme="minorHAnsi" w:eastAsia="微軟正黑體" w:hAnsiTheme="minorHAnsi" w:cstheme="minorHAnsi"/><w:b/><w:sz w:val="32"/><w:szCs w:val="32"/></w:rPr></w:pPr><w:r w:rsidRPr="00E41E25"><w:rPr><w:rFonts w:asciiTheme="minorHAnsi" w:eastAsia="微軟正黑體" w:hAnsiTheme="minorHAnsi" w:cstheme="minorHAnsi"/><w:b/><w:sz w:val="32"/><w:szCs w:val="32"/></w:rPr><w:t>高壓測試中不得碰觸測試</w:t></w:r></w:p><w:p w14:paraId="54040849" w14:textId="77777777" w:rsidR="00D423F0" w:rsidRPr="00E41E25" w:rsidRDefault="00D423F0" w:rsidP="00082050"><w:pPr><w:numPr><w:ilvl w:val="0"/><w:numId w:val="2"/></w:numPr><w:jc w:val="both"/><w:rPr><w:rFonts w:asciiTheme="minorHAnsi" w:eastAsia="微軟正黑體" w:hAnsiTheme="minorHAnsi" w:cstheme="minorHAnsi"/><w:b/><w:sz w:val="32"/><w:szCs w:val="32"/></w:rPr></w:pPr><w:r w:rsidRPr="00E41E25"><w:rPr><w:rFonts w:asciiTheme="minorHAnsi" w:eastAsia="微軟正黑體" w:hAnsiTheme="minorHAnsi" w:cstheme="minorHAnsi"/><w:b/><w:sz w:val="32"/><w:szCs w:val="32"/></w:rPr><w:t>物件及其連接物件使用夾具連接測試點</w:t></w:r></w:p><w:p w14:paraId="39BEB5F5" w14:textId="77777777" w:rsidR="00D423F0" w:rsidRPr="00E41E25" w:rsidRDefault="00D423F0" w:rsidP="00082050"><w:pPr><w:numPr><w:ilvl w:val="0"/><w:numId w:val="2"/></w:numPr><w:jc w:val="both"/><w:rPr><w:rFonts w:asciiTheme="minorHAnsi" w:eastAsia="微軟正黑體" w:hAnsiTheme="minorHAnsi" w:cstheme="minorHAnsi"/><w:b/><w:sz w:val="32"/><w:szCs w:val="32"/></w:rPr></w:pPr><w:r w:rsidRPr="00E41E25"><w:rPr><w:rFonts w:asciiTheme="minorHAnsi" w:eastAsia="微軟正黑體" w:hAnsiTheme="minorHAnsi" w:cstheme="minorHAnsi"/><w:b/><w:sz w:val="32"/><w:szCs w:val="32"/></w:rPr><w:t>作業人員手戴防護手套</w:t></w:r></w:p><w:p w14:paraId="64573EE2" w14:textId="77777777" w:rsidR="00D423F0" w:rsidRPr="00E41E25" w:rsidRDefault="00D423F0" w:rsidP="00082050"><w:pPr><w:numPr><w:ilvl w:val="0"/><w:numId w:val="2"/></w:numPr><w:jc w:val="both"/><w:rPr><w:rFonts w:asciiTheme="minorHAnsi" w:eastAsia="微軟正黑體" w:hAnsiTheme="minorHAnsi" w:cstheme="minorHAnsi"/><w:b/><w:sz w:val="32"/><w:szCs w:val="32"/></w:rPr></w:pPr><w:r w:rsidRPr="00E41E25"><w:rPr><w:rFonts w:asciiTheme="minorHAnsi" w:eastAsia="微軟正黑體" w:hAnsiTheme="minorHAnsi" w:cstheme="minorHAnsi"/><w:b/><w:sz w:val="32"/><w:szCs w:val="32"/></w:rPr><w:t>UL</w:t></w:r><w:r w:rsidRPr="00E41E25"><w:rPr><w:rFonts w:asciiTheme="minorHAnsi" w:eastAsia="微軟正黑體" w:hAnsiTheme="minorHAnsi" w:cstheme="minorHAnsi"/><w:b/><w:sz w:val="32"/><w:szCs w:val="32"/></w:rPr><w:t>測試儀輸出電壓</w:t></w:r><w:r w:rsidRPr="00E41E25"><w:rPr><w:rFonts w:asciiTheme="minorHAnsi" w:eastAsia="微軟正黑體" w:hAnsiTheme="minorHAnsi" w:cstheme="minorHAnsi"/><w:b/><w:sz w:val="32"/><w:szCs w:val="32"/></w:rPr><w:t xml:space="preserve"> </w:t></w:r></w:p><w:p w14:paraId="02145DDD" w14:textId="77777777" w:rsidR="00D423F0" w:rsidRPr="00E41E25" w:rsidRDefault="00D423F0" w:rsidP="00082050"><w:pPr><w:ind w:firstLineChars="200" w:firstLine="640"/><w:jc w:val="both"/><w:rPr><w:rFonts w:asciiTheme="minorHAnsi" w:eastAsia="微軟正黑體" w:hAnsiTheme="minorHAnsi" w:cstheme="minorHAnsi"/><w:sz w:val="32"/><w:szCs w:val="32"/></w:rPr></w:pPr><w:r w:rsidRPr="00E41E25"><w:rPr><w:rFonts w:asciiTheme="minorHAnsi" w:eastAsia="微軟正黑體" w:hAnsiTheme="minorHAnsi" w:cstheme="minorHAnsi"/><w:sz w:val="32"/><w:szCs w:val="32"/><w:highlight w:val="red"/></w:rPr><w:t xml:space="preserve">P to S : </w:t></w:r><w:r w:rsidRPr="00E41E25"><w:rPr><w:rFonts w:asciiTheme="minorHAnsi" w:eastAsia="微軟正黑體" w:hAnsiTheme="minorHAnsi" w:cstheme="minorHAnsi"/><w:sz w:val="32"/><w:szCs w:val="32"/><w:highlight w:val="red"/><w:u w:val="single"/></w:rPr><w:t xml:space="preserve">4.242K </w:t></w:r><w:r w:rsidRPr="00E41E25"><w:rPr><w:rFonts w:asciiTheme="minorHAnsi" w:eastAsia="微軟正黑體" w:hAnsiTheme="minorHAnsi" w:cstheme="minorHAnsi"/><w:sz w:val="32"/><w:szCs w:val="32"/><w:highlight w:val="red"/></w:rPr><w:t xml:space="preserve">Vdc for </w:t></w:r><w:r w:rsidRPr="00E41E25"><w:rPr><w:rFonts w:asciiTheme="minorHAnsi" w:eastAsia="微軟正黑體" w:hAnsiTheme="minorHAnsi" w:cstheme="minorHAnsi"/><w:sz w:val="32"/><w:szCs w:val="32"/><w:highlight w:val="red"/><w:u w:val="single"/></w:rPr><w:t xml:space="preserve">  1  </w:t></w:r><w:r w:rsidRPr="00E41E25"><w:rPr><w:rFonts w:asciiTheme="minorHAnsi" w:eastAsia="微軟正黑體" w:hAnsiTheme="minorHAnsi" w:cstheme="minorHAnsi"/><w:sz w:val="32"/><w:szCs w:val="32"/><w:highlight w:val="red"/></w:rPr><w:t>second.</w:t></w:r></w:p><w:p w14:paraId="6261A121" w14:textId="77777777" w:rsidR="00D423F0" w:rsidRPr="00E41E25" w:rsidRDefault="00D423F0" w:rsidP="00082050"><w:pPr><w:numPr><w:ilvl w:val="0"/><w:numId w:val="2"/></w:numPr><w:jc w:val="both"/><w:rPr><w:rFonts w:asciiTheme="minorHAnsi" w:eastAsia="微軟正黑體" w:hAnsiTheme="minorHAnsi" w:cstheme="minorHAnsi"/><w:b/><w:sz w:val="32"/><w:szCs w:val="32"/></w:rPr></w:pPr><w:r w:rsidRPr="00E41E25"><w:rPr><w:rFonts w:asciiTheme="minorHAnsi" w:eastAsia="微軟正黑體" w:hAnsiTheme="minorHAnsi" w:cstheme="minorHAnsi"/><w:b/><w:sz w:val="32"/><w:szCs w:val="32"/></w:rPr><w:t>按綠色</w:t></w:r><w:r w:rsidRPr="00E41E25"><w:rPr><w:rFonts w:asciiTheme="minorHAnsi" w:eastAsia="微軟正黑體" w:hAnsiTheme="minorHAnsi" w:cstheme="minorHAnsi"/><w:b/><w:sz w:val="32"/><w:szCs w:val="32"/></w:rPr><w:t>TEST</w:t></w:r><w:r w:rsidRPr="00E41E25"><w:rPr><w:rFonts w:asciiTheme="minorHAnsi" w:eastAsia="微軟正黑體" w:hAnsiTheme="minorHAnsi" w:cstheme="minorHAnsi"/><w:b/><w:sz w:val="32"/><w:szCs w:val="32"/></w:rPr><w:t>按鈕即開始測試</w:t></w:r></w:p><w:p w14:paraId="566F5185" w14:textId="77777777" w:rsidR="00D423F0" w:rsidRPr="00E41E25" w:rsidRDefault="00D423F0" w:rsidP="00082050"><w:pPr><w:numPr><w:ilvl w:val="0"/><w:numId w:val="2"/></w:numPr><w:ind w:firstLineChars="150" w:firstLine="480"/><w:jc w:val="both"/><w:rPr><w:rFonts w:asciiTheme="minorHAnsi" w:eastAsia="微軟正黑體" w:hAnsiTheme="minorHAnsi" w:cstheme="minorHAnsi"/><w:b/><w:sz w:val="32"/><w:szCs w:val="32"/></w:rPr></w:pPr><w:r w:rsidRPr="00E41E25"><w:rPr><w:rFonts w:asciiTheme="minorHAnsi" w:eastAsia="微軟正黑體" w:hAnsiTheme="minorHAnsi" w:cstheme="minorHAnsi"/><w:b/><w:noProof/><w:sz w:val="32"/><w:szCs w:val="32"/></w:rPr><w:drawing><wp:inline distT="0" distB="0" distL="0" distR="0" wp14:anchorId="6501B222" wp14:editId="0D1BB5AB"><wp:extent cx="1852930" cy="970280"/><wp:effectExtent l="0" t="0" r="0" b="1270"/><wp:docPr id="1123605199" name="圖片 1123605199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圖片 2"/><pic:cNvPicPr><a:picLocks noChangeAspect="1" noChangeArrowheads="1"/></pic:cNvPicPr></pic:nvPicPr><pic:blipFill><a:blip r:embed="rId88" cstate="email"><a:extLst><a:ext uri="{28A0092B-C50C-407E-A947-70E740481C1C}"><a14:useLocalDpi xmlns:a14="http://schemas.microsoft.com/office/drawing/2010/main"/></a:ext></a:extLst></a:blip><a:srcRect/><a:stretch><a:fillRect/></a:stretch></pic:blipFill><pic:spPr bwMode="auto"><a:xfrm><a:off x="0" y="0"/><a:ext cx="1852930" cy="970280"/></a:xfrm><a:prstGeom prst="rect"><a:avLst/></a:prstGeom><a:noFill/><a:ln><a:noFill/></a:ln></pic:spPr></pic:pic></a:graphicData></a:graphic></wp:inline></w:drawing></w:r><w:r w:rsidRPr="00E41E25"><w:rPr><w:rFonts w:asciiTheme="minorHAnsi" w:eastAsia="微軟正黑體" w:hAnsiTheme="minorHAnsi" w:cstheme="minorHAnsi"/><w:b/><w:sz w:val="32"/><w:szCs w:val="32"/></w:rPr><w:t xml:space="preserve"> </w:t></w:r></w:p><w:p w14:paraId="079746B1" w14:textId="77777777" w:rsidR="00D423F0" w:rsidRPr="00E41E25" w:rsidRDefault="00D423F0" w:rsidP="00082050"><w:pPr><w:numPr><w:ilvl w:val="0"/><w:numId w:val="2"/></w:numPr><w:jc w:val="both"/><w:rPr><w:rFonts w:asciiTheme="minorHAnsi" w:eastAsia="微軟正黑體" w:hAnsiTheme="minorHAnsi" w:cstheme="minorHAnsi"/><w:b/><w:sz w:val="32"/><w:szCs w:val="32"/></w:rPr></w:pPr><w:r w:rsidRPr="00E41E25"><w:rPr><w:rFonts w:asciiTheme="minorHAnsi" w:eastAsia="微軟正黑體" w:hAnsiTheme="minorHAnsi" w:cstheme="minorHAnsi"/><w:b/><w:sz w:val="32"/><w:szCs w:val="32"/></w:rPr><w:t>亮綠燈</w:t></w:r><w:r w:rsidRPr="00E41E25"><w:rPr><w:rFonts w:asciiTheme="minorHAnsi" w:eastAsia="微軟正黑體" w:hAnsiTheme="minorHAnsi" w:cstheme="minorHAnsi"/><w:b/><w:sz w:val="32"/><w:szCs w:val="32"/></w:rPr><w:t xml:space="preserve">, </w:t></w:r><w:r w:rsidRPr="00E41E25"><w:rPr><w:rFonts w:asciiTheme="minorHAnsi" w:eastAsia="微軟正黑體" w:hAnsiTheme="minorHAnsi" w:cstheme="minorHAnsi"/><w:b/><w:sz w:val="32"/><w:szCs w:val="32"/></w:rPr><w:t>短音即</w:t></w:r><w:r w:rsidRPr="00E41E25"><w:rPr><w:rFonts w:asciiTheme="minorHAnsi" w:eastAsia="微軟正黑體" w:hAnsiTheme="minorHAnsi" w:cstheme="minorHAnsi"/><w:b/><w:sz w:val="32"/><w:szCs w:val="32"/></w:rPr><w:t xml:space="preserve">,Pass! </w:t></w:r></w:p><w:p w14:paraId="517FB2F1" w14:textId="77777777" w:rsidR="00D423F0" w:rsidRPr="00E41E25" w:rsidRDefault="00D423F0" w:rsidP="00082050"><w:pPr><w:numPr><w:ilvl w:val="0"/><w:numId w:val="2"/></w:numPr><w:jc w:val="both"/><w:rPr><w:rFonts w:asciiTheme="minorHAnsi" w:eastAsia="微軟正黑體" w:hAnsiTheme="minorHAnsi" w:cstheme="minorHAnsi"/><w:b/><w:sz w:val="32"/><w:szCs w:val="32"/></w:rPr></w:pPr><w:r w:rsidRPr="00E41E25"><w:rPr><w:rFonts w:asciiTheme="minorHAnsi" w:eastAsia="微軟正黑體" w:hAnsiTheme="minorHAnsi" w:cstheme="minorHAnsi"/><w:b/><w:sz w:val="32"/><w:szCs w:val="32"/></w:rPr><w:t>亮紅燈</w:t></w:r><w:r w:rsidRPr="00E41E25"><w:rPr><w:rFonts w:asciiTheme="minorHAnsi" w:eastAsia="微軟正黑體" w:hAnsiTheme="minorHAnsi" w:cstheme="minorHAnsi"/><w:b/><w:sz w:val="32"/><w:szCs w:val="32"/></w:rPr><w:t>,</w:t></w:r><w:r w:rsidRPr="00E41E25"><w:rPr><w:rFonts w:asciiTheme="minorHAnsi" w:eastAsia="微軟正黑體" w:hAnsiTheme="minorHAnsi" w:cstheme="minorHAnsi"/><w:b/><w:sz w:val="32"/><w:szCs w:val="32"/></w:rPr><w:t>長音即</w:t></w:r><w:r w:rsidRPr="00E41E25"><w:rPr><w:rFonts w:asciiTheme="minorHAnsi" w:eastAsia="微軟正黑體" w:hAnsiTheme="minorHAnsi" w:cstheme="minorHAnsi"/><w:b/><w:sz w:val="32"/><w:szCs w:val="32"/></w:rPr><w:t>NG!!!</w:t></w:r></w:p><w:p w14:paraId="2B009BB2" w14:textId="77777777" w:rsidR="00D423F0" w:rsidRPr="00E41E25" w:rsidRDefault="00D423F0" w:rsidP="00082050"><w:pPr><w:numPr><w:ilvl w:val="0"/><w:numId w:val="2"/></w:numPr><w:rPr><w:rFonts w:asciiTheme="minorHAnsi" w:eastAsia="微軟正黑體" w:hAnsiTheme="minorHAnsi" w:cstheme="minorHAnsi"/><w:b/><w:sz w:val="32"/><w:szCs w:val="32"/></w:rPr></w:pPr><w:r w:rsidRPr="00E41E25"><w:rPr><w:rFonts w:asciiTheme="minorHAnsi" w:eastAsia="微軟正黑體" w:hAnsiTheme="minorHAnsi" w:cstheme="minorHAnsi"/><w:b/><w:sz w:val="32"/><w:szCs w:val="32"/></w:rPr><w:t>按紅色</w:t></w:r><w:r w:rsidRPr="00E41E25"><w:rPr><w:rFonts w:asciiTheme="minorHAnsi" w:eastAsia="微軟正黑體" w:hAnsiTheme="minorHAnsi" w:cstheme="minorHAnsi"/><w:b/><w:sz w:val="32"/><w:szCs w:val="32"/></w:rPr><w:t>"RESET"</w:t></w:r><w:r w:rsidRPr="00E41E25"><w:rPr><w:rFonts w:asciiTheme="minorHAnsi" w:eastAsia="微軟正黑體" w:hAnsiTheme="minorHAnsi" w:cstheme="minorHAnsi"/><w:b/><w:sz w:val="32"/><w:szCs w:val="32"/></w:rPr><w:t>按鈕後</w:t></w:r><w:r w:rsidRPr="00E41E25"><w:rPr><w:rFonts w:asciiTheme="minorHAnsi" w:eastAsia="微軟正黑體" w:hAnsiTheme="minorHAnsi" w:cstheme="minorHAnsi"/><w:b/><w:sz w:val="32"/><w:szCs w:val="32"/></w:rPr><w:t>,</w:t></w:r><w:r w:rsidRPr="00E41E25"><w:rPr><w:rFonts w:asciiTheme="minorHAnsi" w:eastAsia="微軟正黑體" w:hAnsiTheme="minorHAnsi" w:cstheme="minorHAnsi"/><w:b/><w:sz w:val="32"/><w:szCs w:val="32"/></w:rPr><w:t>再將測試線拆除</w:t></w:r></w:p></w:tc></w:tr></w:tbl><w:p><w:pPr><w:spacing w:before="0" w:after="0" w:line="40" w:lineRule="exact"/></w:pPr></w:p><w:tbl><w:tblPr><w:tblW w:w="1513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1E0" w:firstRow="1" w:lastRow="1" w:firstColumn="1" w:lastColumn="1" w:noHBand="0" w:noVBand="0"/></w:tblPr><w:tblGrid><w:gridCol w:w="816"/><w:gridCol w:w="1539"/><w:gridCol w:w="710"/><w:gridCol w:w="722"/><w:gridCol w:w="821"/><w:gridCol w:w="1305"/><w:gridCol w:w="831"/><w:gridCol w:w="840"/><w:gridCol w:w="820"/><w:gridCol w:w="1308"/><w:gridCol w:w="831"/><w:gridCol w:w="838"/><w:gridCol w:w="943"/><w:gridCol w:w="1187"/><w:gridCol w:w="831"/><w:gridCol w:w="796"/></w:tblGrid><w:tr w:rsidR="00523301" w:rsidRPr="00E41E25" w14:paraId="28505083" w14:textId="77777777" w:rsidTr="008555E7"><w:trPr><w:gridAfter w:val="1"/><w:wAfter w:w="6" w:type="dxa"/><w:trHeight w:val="546"/></w:trPr><w:tc><w:tcPr><w:tcW w:w="15138" w:type="dxa"/><w:gridSpan w:val="16"/><w:tcBorders><w:bottom w:val="single" w:sz="4" w:space="0" w:color="auto"/></w:tcBorders><w:shd w:val="clear" w:color="auto" w:fill="E6E6E6"/></w:tcPr><w:p w14:paraId="659BE295" w14:textId="7C86E3D6" w:rsidR="00523301" w:rsidRPr="00E41E25" w:rsidRDefault="00523301" w:rsidP="00027CFB"><w:pPr><w:pageBreakBefore/><w:pStyle w:val="1"/><w:jc w:val="center"/><w:rPr><w:rFonts w:asciiTheme="minorHAnsi" w:eastAsia="微軟正黑體" w:hAnsiTheme="minorHAnsi" w:cstheme="minorHAnsi"/><w:szCs w:val="32"/></w:rPr></w:pPr><w:r w:rsidRPr="00E41E25"><w:rPr><w:rFonts w:asciiTheme="minorHAnsi" w:eastAsia="微軟正黑體" w:hAnsiTheme="minorHAnsi" w:cstheme="minorHAnsi"/><w:szCs w:val="32"/></w:rPr></w:r><w:r w:rsidR="00F30D6B" w:rsidRPr="00E41E25"><w:rPr><w:rFonts w:asciiTheme="minorHAnsi" w:eastAsia="微軟正黑體" w:hAnsiTheme="minorHAnsi" w:cstheme="minorHAnsi"/><w:b/><w:szCs w:val="32"/></w:rPr><w:t>二十、T3_ATE CHROMA_</w:t></w:r><w:r w:rsidRPr="00E41E25"><w:rPr><w:rFonts w:asciiTheme="minorHAnsi" w:eastAsia="微軟正黑體" w:hAnsiTheme="minorHAnsi" w:cstheme="minorHAnsi"/><w:b/><w:szCs w:val="32"/></w:rPr><w:t>測試治具</w:t></w:r></w:p></w:tc></w:tr><w:tr w:rsidR="00FE151B" w:rsidRPr="00E41E25" w14:paraId="45732A13" w14:textId="77777777" w:rsidTr="008555E7"><w:tblPrEx><w:tblCellMar><w:left w:w="28" w:type="dxa"/><w:right w:w="28" w:type="dxa"/></w:tblCellMar></w:tblPrEx><w:trPr><w:gridAfter w:val="2"/><w:wAfter w:w="45" w:type="dxa"/><w:trHeight w:val="2428"/></w:trPr><w:tc><w:tcPr><w:tcW w:w="3787" w:type="dxa"/><w:gridSpan w:val="4"/><w:tcBorders><w:top w:val="single" w:sz="12" w:space="0" w:color="auto"/></w:tcBorders><w:vAlign w:val="center"/></w:tcPr><w:p w14:paraId="309F1644" w14:textId="1977BBD9" w:rsidR="00FE151B" w:rsidRPr="00E41E25" w:rsidRDefault="00FE151B" w:rsidP="00E66A30"><w:pPr><w:jc w:val="center"/><w:rPr><w:rFonts w:asciiTheme="minorHAnsi" w:eastAsia="微軟正黑體" w:hAnsiTheme="minorHAnsi" w:cstheme="minorHAnsi"/></w:rPr></w:pPr><w:r w:rsidRPr="00204D29"><w:rPr><w:rFonts w:ascii="微軟正黑體" w:eastAsia="微軟正黑體" w:hAnsi="微軟正黑體"/></w:rPr><w:t></w:t></w:r></w:p></w:tc><w:tc><w:tcPr><w:tcW w:w="3797" w:type="dxa"/><w:gridSpan w:val="4"/><w:tcBorders><w:top w:val="single" w:sz="12" w:space="0" w:color="auto"/></w:tcBorders><w:vAlign w:val="center"/></w:tcPr><w:p w14:paraId="62260CE3" w14:textId="1CCAC89B" w:rsidR="00FE151B" w:rsidRPr="00E41E25" w:rsidRDefault="00FE151B" w:rsidP="00E66A30"><w:pPr><w:jc w:val="center"/><w:rPr><w:rFonts w:asciiTheme="minorHAnsi" w:eastAsia="微軟正黑體" w:hAnsiTheme="minorHAnsi" w:cstheme="minorHAnsi"/></w:rPr></w:pPr><w:r w:rsidRPr="00DA420E"><w:rPr><w:rFonts w:ascii="微軟正黑體" w:eastAsia="微軟正黑體" w:hAnsi="微軟正黑體"/></w:rPr><w:t></w:t></w:r></w:p></w:tc><w:tc><w:tcPr><w:tcW w:w="3797" w:type="dxa"/><w:gridSpan w:val="4"/><w:tcBorders><w:top w:val="single" w:sz="12" w:space="0" w:color="auto"/></w:tcBorders><w:vAlign w:val="center"/></w:tcPr><w:p w14:paraId="68C946AA" w14:textId="2A7E9F87" w:rsidR="00FE151B" w:rsidRPr="00E41E25" w:rsidRDefault="00FE151B" w:rsidP="00E66A30"><w:pPr><w:jc w:val="center"/><w:rPr><w:rFonts w:asciiTheme="minorHAnsi" w:eastAsia="微軟正黑體" w:hAnsiTheme="minorHAnsi" w:cstheme="minorHAnsi"/><w:noProof/></w:rPr></w:pPr><w:r w:rsidRPr="005260E2"><w:rPr><w:rFonts w:ascii="微軟正黑體" w:eastAsia="微軟正黑體" w:hAnsi="微軟正黑體"/><w:noProof/></w:rPr><w:t></w:t></w:r></w:p></w:tc><w:tc><w:tcPr><w:tcW w:w="3757" w:type="dxa"/><w:gridSpan w:val="4"/><w:tcBorders><w:top w:val="single" w:sz="12" w:space="0" w:color="auto"/></w:tcBorders><w:vAlign w:val="center"/></w:tcPr><w:p w14:paraId="0CA8DEAC" w14:textId="56BAC0E1" w:rsidR="00FE151B" w:rsidRPr="00E41E25" w:rsidRDefault="00FE151B" w:rsidP="00E66A30"><w:pPr><w:jc w:val="center"/><w:rPr><w:rFonts w:asciiTheme="minorHAnsi" w:eastAsia="微軟正黑體" w:hAnsiTheme="minorHAnsi" w:cstheme="minorHAnsi"/></w:rPr></w:pPr><w:r w:rsidRPr="005260E2"><w:rPr><w:rFonts w:ascii="微軟正黑體" w:eastAsia="微軟正黑體" w:hAnsi="微軟正黑體"/></w:rPr><w:t></w:t></w:r></w:p></w:tc></w:tr><w:tr w:rsidR="00FE151B" w:rsidRPr="00E41E25" w14:paraId="08F20F77" w14:textId="77777777" w:rsidTr="008555E7"><w:trPr><w:gridAfter w:val="2"/><w:wAfter w:w="45" w:type="dxa"/><w:trHeight w:val="227"/></w:trPr><w:tc><w:tcPr><w:tcW w:w="816" w:type="dxa"/><w:shd w:val="clear" w:color="auto" w:fill="E0E0E0"/></w:tcPr><w:p w14:paraId="6E220094" w14:textId="1D16EAE3" w:rsidR="00FE151B" w:rsidRPr="00E41E25" w:rsidRDefault="00FE151B" w:rsidP="00FE151B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編號</w:t></w:r></w:p></w:tc><w:tc><w:tcPr><w:tcW w:w="1539" w:type="dxa"/></w:tcPr><w:p w14:paraId="297D1A43" w14:textId="216E3911" w:rsidR="00FE151B" w:rsidRPr="00E41E25" w:rsidRDefault="00FE151B" w:rsidP="00FE151B"><w:pPr><w:jc w:val="both"/><w:rPr><w:rFonts w:asciiTheme="minorHAnsi" w:eastAsia="微軟正黑體" w:hAnsiTheme="minorHAnsi" w:cstheme="minorHAnsi"/><w:szCs w:val="24"/></w:rPr></w:pPr><w:r w:rsidRPr="001064D6"><w:rPr><w:rFonts w:ascii="微軟正黑體" w:eastAsia="微軟正黑體" w:hAnsi="微軟正黑體" w:cs="Arial"/><w:color w:val="000000"/><w:szCs w:val="24"/></w:rPr><w:t>aaa</w:t></w:r></w:p></w:tc><w:tc><w:tcPr><w:tcW w:w="710" w:type="dxa"/><w:shd w:val="clear" w:color="auto" w:fill="E0E0E0"/></w:tcPr><w:p w14:paraId="3F6556C7" w14:textId="1A014DE6" w:rsidR="00FE151B" w:rsidRPr="00E41E25" w:rsidRDefault="00FE151B" w:rsidP="00FE151B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數量</w:t></w:r></w:p></w:tc><w:tc><w:tcPr><w:tcW w:w="722" w:type="dxa"/></w:tcPr><w:p w14:paraId="2DBEF35A" w14:textId="53DDA59F" w:rsidR="00FE151B" w:rsidRPr="00E41E25" w:rsidRDefault="00FE151B" w:rsidP="00FE151B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1</w:t></w:r></w:p></w:tc><w:tc><w:tcPr><w:tcW w:w="821" w:type="dxa"/><w:shd w:val="clear" w:color="auto" w:fill="E0E0E0"/></w:tcPr><w:p w14:paraId="118A7C1F" w14:textId="512F2668" w:rsidR="00FE151B" w:rsidRPr="00E41E25" w:rsidRDefault="00FE151B" w:rsidP="00FE151B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編號</w:t></w:r></w:p></w:tc><w:tc><w:tcPr><w:tcW w:w="1305" w:type="dxa"/></w:tcPr><w:p w14:paraId="08C85C20" w14:textId="1790A4C4" w:rsidR="00FE151B" w:rsidRPr="00E41E25" w:rsidRDefault="00FE151B" w:rsidP="00FE151B"><w:pPr><w:jc w:val="both"/><w:rPr><w:rFonts w:asciiTheme="minorHAnsi" w:eastAsia="微軟正黑體" w:hAnsiTheme="minorHAnsi" w:cstheme="minorHAnsi"/><w:szCs w:val="24"/></w:rPr></w:pPr><w:r w:rsidRPr="001064D6"><w:rPr><w:rFonts w:ascii="微軟正黑體" w:eastAsia="微軟正黑體" w:hAnsi="微軟正黑體" w:cs="Arial"/><w:color w:val="000000"/><w:szCs w:val="24"/></w:rPr><w:t></w:t></w:r></w:p></w:tc><w:tc><w:tcPr><w:tcW w:w="831" w:type="dxa"/><w:shd w:val="clear" w:color="auto" w:fill="E0E0E0"/></w:tcPr><w:p w14:paraId="0982E735" w14:textId="06E3FFFC" w:rsidR="00FE151B" w:rsidRPr="00E41E25" w:rsidRDefault="00FE151B" w:rsidP="00FE151B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數量</w:t></w:r></w:p></w:tc><w:tc><w:tcPr><w:tcW w:w="840" w:type="dxa"/></w:tcPr><w:p w14:paraId="7DEC9CD7" w14:textId="79783126" w:rsidR="00FE151B" w:rsidRPr="00E41E25" w:rsidRDefault="00FE151B" w:rsidP="00FE151B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</w:t></w:r></w:p></w:tc><w:tc><w:tcPr><w:tcW w:w="820" w:type="dxa"/><w:shd w:val="clear" w:color="auto" w:fill="E0E0E0"/></w:tcPr><w:p w14:paraId="7949D3F8" w14:textId="29AB6F81" w:rsidR="00FE151B" w:rsidRPr="00E41E25" w:rsidRDefault="00FE151B" w:rsidP="00FE151B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編號</w:t></w:r></w:p></w:tc><w:tc><w:tcPr><w:tcW w:w="1308" w:type="dxa"/></w:tcPr><w:p w14:paraId="2055D8A4" w14:textId="61B4055C" w:rsidR="00FE151B" w:rsidRPr="00E41E25" w:rsidRDefault="00FE151B" w:rsidP="00FE151B"><w:pPr><w:jc w:val="both"/><w:rPr><w:rFonts w:asciiTheme="minorHAnsi" w:eastAsia="微軟正黑體" w:hAnsiTheme="minorHAnsi" w:cstheme="minorHAnsi"/><w:szCs w:val="24"/></w:rPr></w:pPr><w:r w:rsidRPr="001064D6"><w:rPr><w:rFonts w:ascii="微軟正黑體" w:eastAsia="微軟正黑體" w:hAnsi="微軟正黑體" w:cs="Arial"/><w:color w:val="000000"/><w:szCs w:val="24"/></w:rPr><w:t></w:t></w:r></w:p></w:tc><w:tc><w:tcPr><w:tcW w:w="831" w:type="dxa"/><w:shd w:val="clear" w:color="auto" w:fill="E0E0E0"/></w:tcPr><w:p w14:paraId="1864D5AF" w14:textId="7664274D" w:rsidR="00FE151B" w:rsidRPr="00E41E25" w:rsidRDefault="00FE151B" w:rsidP="00FE151B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數量</w:t></w:r></w:p></w:tc><w:tc><w:tcPr><w:tcW w:w="838" w:type="dxa"/></w:tcPr><w:p w14:paraId="6F6666B3" w14:textId="1571767A" w:rsidR="00FE151B" w:rsidRPr="00E41E25" w:rsidRDefault="00FE151B" w:rsidP="00FE151B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</w:t></w:r></w:p></w:tc><w:tc><w:tcPr><w:tcW w:w="943" w:type="dxa"/><w:shd w:val="clear" w:color="auto" w:fill="E0E0E0"/></w:tcPr><w:p w14:paraId="467ECFD9" w14:textId="05C8A692" w:rsidR="00FE151B" w:rsidRPr="00E41E25" w:rsidRDefault="00FE151B" w:rsidP="00FE151B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編號</w:t></w:r></w:p></w:tc><w:tc><w:tcPr><w:tcW w:w="1187" w:type="dxa"/></w:tcPr><w:p w14:paraId="09F88430" w14:textId="5C470B28" w:rsidR="00FE151B" w:rsidRPr="00E41E25" w:rsidRDefault="00FE151B" w:rsidP="00FE151B"><w:pPr><w:jc w:val="both"/><w:rPr><w:rFonts w:asciiTheme="minorHAnsi" w:eastAsia="微軟正黑體" w:hAnsiTheme="minorHAnsi" w:cstheme="minorHAnsi"/><w:szCs w:val="24"/></w:rPr></w:pPr><w:r w:rsidRPr="001064D6"><w:rPr><w:rFonts w:ascii="微軟正黑體" w:eastAsia="微軟正黑體" w:hAnsi="微軟正黑體" w:cs="Arial"/><w:color w:val="000000"/><w:szCs w:val="24"/></w:rPr><w:t></w:t></w:r></w:p></w:tc><w:tc><w:tcPr><w:tcW w:w="831" w:type="dxa"/><w:shd w:val="clear" w:color="auto" w:fill="E0E0E0"/></w:tcPr><w:p w14:paraId="1DF3DC70" w14:textId="1346EE86" w:rsidR="00FE151B" w:rsidRPr="00E41E25" w:rsidRDefault="00FE151B" w:rsidP="00FE151B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數量</w:t></w:r></w:p></w:tc><w:tc><w:tcPr><w:tcW w:w="796" w:type="dxa"/></w:tcPr><w:p w14:paraId="2F5C749A" w14:textId="652C608C" w:rsidR="00FE151B" w:rsidRPr="00E41E25" w:rsidRDefault="00FE151B" w:rsidP="00FE151B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</w:t></w:r></w:p></w:tc></w:tr><w:tr w:rsidR="00FE151B" w:rsidRPr="00E41E25" w14:paraId="4DF1E949" w14:textId="77777777" w:rsidTr="008555E7"><w:trPr><w:gridAfter w:val="2"/><w:wAfter w:w="45" w:type="dxa"/><w:trHeight w:val="227"/></w:trPr><w:tc><w:tcPr><w:tcW w:w="816" w:type="dxa"/><w:shd w:val="clear" w:color="auto" w:fill="E0E0E0"/></w:tcPr><w:p w14:paraId="494801B3" w14:textId="03CD9FA6" w:rsidR="00FE151B" w:rsidRPr="00E41E25" w:rsidRDefault="00FE151B" w:rsidP="00FE151B"><w:pPr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名稱</w:t></w:r></w:p></w:tc><w:tc><w:tcPr><w:tcW w:w="2971" w:type="dxa"/><w:gridSpan w:val="3"/></w:tcPr><w:p w14:paraId="6A761614" w14:textId="1C9014B9" w:rsidR="00FE151B" w:rsidRPr="00E41E25" w:rsidRDefault="00FE151B" w:rsidP="00FE151B"><w:pPr><w:pStyle w:val="3"/><w:rPr><w:rFonts w:asciiTheme="minorHAnsi" w:eastAsia="微軟正黑體" w:hAnsiTheme="minorHAnsi" w:cstheme="minorHAnsi"/><w:szCs w:val="24"/></w:rPr></w:pPr><w:r w:rsidRPr="001064D6"><w:rPr><w:rFonts w:ascii="微軟正黑體" w:hAnsi="微軟正黑體" w:cs="Arial"/><w:bCs/><w:szCs w:val="24"/></w:rPr><w:t>aa</w:t></w:r></w:p></w:tc><w:tc><w:tcPr><w:tcW w:w="821" w:type="dxa"/><w:shd w:val="clear" w:color="auto" w:fill="E0E0E0"/></w:tcPr><w:p w14:paraId="4F39E63D" w14:textId="3498752D" w:rsidR="00FE151B" w:rsidRPr="00E41E25" w:rsidRDefault="00FE151B" w:rsidP="00FE151B"><w:pPr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名稱</w:t></w:r></w:p></w:tc><w:tc><w:tcPr><w:tcW w:w="2976" w:type="dxa"/><w:gridSpan w:val="3"/></w:tcPr><w:p w14:paraId="7B429E5A" w14:textId="7B30E223" w:rsidR="00FE151B" w:rsidRPr="00E41E25" w:rsidRDefault="00FE151B" w:rsidP="00FE151B"><w:pPr><w:rPr><w:rFonts w:asciiTheme="minorHAnsi" w:eastAsia="微軟正黑體" w:hAnsiTheme="minorHAnsi" w:cstheme="minorHAnsi"/><w:szCs w:val="24"/></w:rPr></w:pPr><w:r w:rsidRPr="00A93506"><w:rPr><w:rFonts w:ascii="微軟正黑體" w:eastAsia="微軟正黑體" w:hAnsi="微軟正黑體"/><w:szCs w:val="24"/></w:rPr><w:t></w:t></w:r></w:p></w:tc><w:tc><w:tcPr><w:tcW w:w="820" w:type="dxa"/><w:shd w:val="clear" w:color="auto" w:fill="E0E0E0"/></w:tcPr><w:p w14:paraId="45C1EDFD" w14:textId="5EC72464" w:rsidR="00FE151B" w:rsidRPr="00E41E25" w:rsidRDefault="00FE151B" w:rsidP="00FE151B"><w:pPr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名稱</w:t></w:r></w:p></w:tc><w:tc><w:tcPr><w:tcW w:w="2977" w:type="dxa"/><w:gridSpan w:val="3"/></w:tcPr><w:p w14:paraId="3BD3D029" w14:textId="4201B45F" w:rsidR="00FE151B" w:rsidRPr="00E41E25" w:rsidRDefault="00FE151B" w:rsidP="00FE151B"><w:pPr><w:rPr><w:rFonts w:asciiTheme="minorHAnsi" w:eastAsia="微軟正黑體" w:hAnsiTheme="minorHAnsi" w:cstheme="minorHAnsi"/><w:szCs w:val="24"/></w:rPr></w:pPr><w:r w:rsidRPr="001064D6"><w:rPr><w:rFonts w:ascii="微軟正黑體" w:hAnsi="微軟正黑體" w:cs="Arial"/><w:bCs/><w:szCs w:val="24"/></w:rPr><w:t></w:t></w:r></w:p></w:tc><w:tc><w:tcPr><w:tcW w:w="943" w:type="dxa"/><w:shd w:val="clear" w:color="auto" w:fill="E0E0E0"/></w:tcPr><w:p w14:paraId="47E59926" w14:textId="4C13487C" w:rsidR="00FE151B" w:rsidRPr="00E41E25" w:rsidRDefault="00FE151B" w:rsidP="00FE151B"><w:pPr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名稱</w:t></w:r></w:p></w:tc><w:tc><w:tcPr><w:tcW w:w="2814" w:type="dxa"/><w:gridSpan w:val="3"/></w:tcPr><w:p w14:paraId="4E3121FE" w14:textId="5B0C509C" w:rsidR="00FE151B" w:rsidRPr="00E41E25" w:rsidRDefault="00FE151B" w:rsidP="00FE151B"><w:pPr><w:rPr><w:rFonts w:asciiTheme="minorHAnsi" w:eastAsia="微軟正黑體" w:hAnsiTheme="minorHAnsi" w:cstheme="minorHAnsi"/><w:szCs w:val="24"/></w:rPr></w:pPr><w:r w:rsidRPr="00A93506"><w:rPr><w:rFonts w:ascii="微軟正黑體" w:eastAsia="微軟正黑體" w:hAnsi="微軟正黑體"/><w:szCs w:val="24"/></w:rPr><w:t></w:t></w:r></w:p></w:tc></w:tr><w:tr w:rsidR="00FE151B" w:rsidRPr="00E41E25" w14:paraId="5253CB23" w14:textId="77777777" w:rsidTr="008555E7"><w:tblPrEx><w:tblCellMar><w:left w:w="28" w:type="dxa"/><w:right w:w="28" w:type="dxa"/></w:tblCellMar></w:tblPrEx><w:trPr><w:gridAfter w:val="1"/><w:wAfter w:w="6" w:type="dxa"/><w:trHeight w:val="2525"/></w:trPr><w:tc><w:tcPr><w:tcW w:w="3787" w:type="dxa"/><w:gridSpan w:val="4"/><w:tcBorders><w:top w:val="single" w:sz="12" w:space="0" w:color="auto"/></w:tcBorders><w:vAlign w:val="center"/></w:tcPr><w:p w14:paraId="548F7175" w14:textId="1D605519" w:rsidR="00FE151B" w:rsidRPr="00E41E25" w:rsidRDefault="00FE151B" w:rsidP="00FE151B"><w:pPr><w:jc w:val="center"/><w:rPr><w:rFonts w:asciiTheme="minorHAnsi" w:eastAsia="微軟正黑體" w:hAnsiTheme="minorHAnsi" w:cstheme="minorHAnsi"/><w:szCs w:val="24"/></w:rPr></w:pPr><w:r w:rsidRPr="005260E2"><w:rPr><w:rFonts w:ascii="微軟正黑體" w:eastAsia="微軟正黑體" w:hAnsi="微軟正黑體"/><w:noProof/></w:rPr><w:t></w:t></w:r></w:p></w:tc><w:tc><w:tcPr><w:tcW w:w="3797" w:type="dxa"/><w:gridSpan w:val="4"/><w:tcBorders><w:top w:val="single" w:sz="12" w:space="0" w:color="auto"/></w:tcBorders></w:tcPr><w:p w14:paraId="1E006A7A" w14:textId="77777777" w:rsidR="00FE151B" w:rsidRPr="00E41E25" w:rsidRDefault="00FE151B" w:rsidP="00FE151B"><w:pPr><w:rPr><w:rFonts w:asciiTheme="minorHAnsi" w:eastAsia="微軟正黑體" w:hAnsiTheme="minorHAnsi" w:cstheme="minorHAnsi"/><w:szCs w:val="24"/></w:rPr></w:pPr></w:p></w:tc><w:tc><w:tcPr><w:tcW w:w="3797" w:type="dxa"/><w:gridSpan w:val="4"/><w:tcBorders><w:top w:val="single" w:sz="12" w:space="0" w:color="auto"/></w:tcBorders></w:tcPr><w:p w14:paraId="11017D0D" w14:textId="77777777" w:rsidR="00FE151B" w:rsidRPr="00E41E25" w:rsidRDefault="00FE151B" w:rsidP="00FE151B"><w:pPr><w:rPr><w:rFonts w:asciiTheme="minorHAnsi" w:eastAsia="微軟正黑體" w:hAnsiTheme="minorHAnsi" w:cstheme="minorHAnsi"/><w:szCs w:val="24"/></w:rPr></w:pPr></w:p></w:tc><w:tc><w:tcPr><w:tcW w:w="3757" w:type="dxa"/><w:gridSpan w:val="4"/><w:tcBorders><w:top w:val="single" w:sz="12" w:space="0" w:color="auto"/></w:tcBorders></w:tcPr><w:p w14:paraId="01270E14" w14:textId="77777777" w:rsidR="00FE151B" w:rsidRPr="00E41E25" w:rsidRDefault="00FE151B" w:rsidP="00FE151B"><w:pPr><w:rPr><w:rFonts w:asciiTheme="minorHAnsi" w:eastAsia="微軟正黑體" w:hAnsiTheme="minorHAnsi" w:cstheme="minorHAnsi"/><w:szCs w:val="24"/></w:rPr></w:pPr></w:p></w:tc></w:tr><w:tr w:rsidR="00FE151B" w:rsidRPr="00E41E25" w14:paraId="75FB5233" w14:textId="77777777" w:rsidTr="008555E7"><w:trPr><w:gridAfter w:val="1"/><w:wAfter w:w="6" w:type="dxa"/><w:trHeight w:val="227"/></w:trPr><w:tc><w:tcPr><w:tcW w:w="816" w:type="dxa"/><w:shd w:val="clear" w:color="auto" w:fill="E0E0E0"/></w:tcPr><w:p w14:paraId="73A4EE8E" w14:textId="7E6DC3F5" w:rsidR="00FE151B" w:rsidRPr="00E41E25" w:rsidRDefault="00FE151B" w:rsidP="00FE151B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539" w:type="dxa"/></w:tcPr><w:p w14:paraId="1960B805" w14:textId="28988BD0" w:rsidR="00FE151B" w:rsidRPr="00E41E25" w:rsidRDefault="00FE151B" w:rsidP="00FE151B"><w:pPr><w:jc w:val="both"/><w:rPr><w:rFonts w:asciiTheme="minorHAnsi" w:eastAsia="微軟正黑體" w:hAnsiTheme="minorHAnsi" w:cstheme="minorHAnsi"/><w:szCs w:val="24"/></w:rPr></w:pPr><w:r w:rsidRPr="00304CAF"><w:rPr><w:rFonts w:ascii="微軟正黑體" w:eastAsia="微軟正黑體" w:hAnsi="微軟正黑體" w:cs="Arial"/><w:color w:val="000000"/><w:szCs w:val="24"/></w:rPr><w:t></w:t></w:r></w:p></w:tc><w:tc><w:tcPr><w:tcW w:w="710" w:type="dxa"/><w:shd w:val="clear" w:color="auto" w:fill="E0E0E0"/></w:tcPr><w:p w14:paraId="2E806A2A" w14:textId="31B5C936" w:rsidR="00FE151B" w:rsidRPr="00E41E25" w:rsidRDefault="00FE151B" w:rsidP="00FE151B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722" w:type="dxa"/></w:tcPr><w:p w14:paraId="0F7598A4" w14:textId="3D7DE7C5" w:rsidR="00FE151B" w:rsidRPr="00E41E25" w:rsidRDefault="00FE151B" w:rsidP="00FE151B"><w:pPr><w:jc w:val="both"/><w:rPr><w:rFonts w:asciiTheme="minorHAnsi" w:eastAsia="微軟正黑體" w:hAnsiTheme="minorHAnsi" w:cstheme="minorHAnsi"/><w:szCs w:val="24"/></w:rPr></w:pPr><w:r w:rsidRPr="009732DC"><w:rPr><w:rFonts w:ascii="微軟正黑體" w:eastAsia="微軟正黑體" w:hAnsi="微軟正黑體" w:cs="Arial" w:hint="eastAsia"/><w:szCs w:val="24"/></w:rPr><w:t></w:t></w:r></w:p></w:tc><w:tc><w:tcPr><w:tcW w:w="821" w:type="dxa"/><w:shd w:val="clear" w:color="auto" w:fill="E0E0E0"/></w:tcPr><w:p w14:paraId="2D6D74B7" w14:textId="60E0C616" w:rsidR="00FE151B" w:rsidRPr="00E41E25" w:rsidRDefault="00FE151B" w:rsidP="00FE151B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305" w:type="dxa"/></w:tcPr><w:p w14:paraId="5B235F9A" w14:textId="441FB702" w:rsidR="00FE151B" w:rsidRPr="00E41E25" w:rsidRDefault="00FE151B" w:rsidP="00FE151B"><w:pPr><w:jc w:val="both"/><w:rPr><w:rFonts w:asciiTheme="minorHAnsi" w:eastAsia="微軟正黑體" w:hAnsiTheme="minorHAnsi" w:cstheme="minorHAnsi"/><w:szCs w:val="24"/></w:rPr></w:pPr></w:p></w:tc><w:tc><w:tcPr><w:tcW w:w="831" w:type="dxa"/><w:shd w:val="clear" w:color="auto" w:fill="E0E0E0"/></w:tcPr><w:p w14:paraId="77178FF4" w14:textId="6D3582E8" w:rsidR="00FE151B" w:rsidRPr="00E41E25" w:rsidRDefault="00FE151B" w:rsidP="00FE151B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840" w:type="dxa"/></w:tcPr><w:p w14:paraId="5DFA6AE4" w14:textId="0FBCAD7C" w:rsidR="00FE151B" w:rsidRPr="00E41E25" w:rsidRDefault="00FE151B" w:rsidP="00FE151B"><w:pPr><w:jc w:val="both"/><w:rPr><w:rFonts w:asciiTheme="minorHAnsi" w:eastAsia="微軟正黑體" w:hAnsiTheme="minorHAnsi" w:cstheme="minorHAnsi"/><w:szCs w:val="24"/></w:rPr></w:pPr><w:r><w:t></w:t></w:r></w:p></w:tc><w:tc><w:tcPr><w:tcW w:w="820" w:type="dxa"/><w:shd w:val="clear" w:color="auto" w:fill="E0E0E0"/></w:tcPr><w:p w14:paraId="6AE3925B" w14:textId="317DC8D2" w:rsidR="00FE151B" w:rsidRPr="00E41E25" w:rsidRDefault="00FE151B" w:rsidP="00FE151B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308" w:type="dxa"/></w:tcPr><w:p w14:paraId="37728B9E" w14:textId="545814C9" w:rsidR="00FE151B" w:rsidRPr="00E41E25" w:rsidRDefault="00FE151B" w:rsidP="00FE151B"><w:pPr><w:jc w:val="both"/><w:rPr><w:rFonts w:asciiTheme="minorHAnsi" w:eastAsia="微軟正黑體" w:hAnsiTheme="minorHAnsi" w:cstheme="minorHAnsi"/><w:szCs w:val="24"/></w:rPr></w:pPr></w:p></w:tc><w:tc><w:tcPr><w:tcW w:w="831" w:type="dxa"/><w:shd w:val="clear" w:color="auto" w:fill="E0E0E0"/></w:tcPr><w:p w14:paraId="40630F3B" w14:textId="6638E07D" w:rsidR="00FE151B" w:rsidRPr="00E41E25" w:rsidRDefault="00FE151B" w:rsidP="00FE151B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838" w:type="dxa"/></w:tcPr><w:p w14:paraId="334C1450" w14:textId="05FE7BAD" w:rsidR="00FE151B" w:rsidRPr="00E41E25" w:rsidRDefault="00FE151B" w:rsidP="00FE151B"><w:pPr><w:jc w:val="both"/><w:rPr><w:rFonts w:asciiTheme="minorHAnsi" w:eastAsia="微軟正黑體" w:hAnsiTheme="minorHAnsi" w:cstheme="minorHAnsi"/><w:szCs w:val="24"/></w:rPr></w:pPr><w:r><w:t></w:t></w:r></w:p></w:tc><w:tc><w:tcPr><w:tcW w:w="943" w:type="dxa"/><w:shd w:val="clear" w:color="auto" w:fill="E0E0E0"/></w:tcPr><w:p w14:paraId="08B41EA7" w14:textId="51F9A229" w:rsidR="00FE151B" w:rsidRPr="00E41E25" w:rsidRDefault="00FE151B" w:rsidP="00FE151B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編號</w:t></w:r></w:p></w:tc><w:tc><w:tcPr><w:tcW w:w="1187" w:type="dxa"/></w:tcPr><w:p w14:paraId="01089B21" w14:textId="0EDB50C0" w:rsidR="00FE151B" w:rsidRPr="00E41E25" w:rsidRDefault="00FE151B" w:rsidP="00FE151B"><w:pPr><w:jc w:val="both"/><w:rPr><w:rFonts w:asciiTheme="minorHAnsi" w:eastAsia="微軟正黑體" w:hAnsiTheme="minorHAnsi" w:cstheme="minorHAnsi"/><w:szCs w:val="24"/></w:rPr></w:pPr></w:p></w:tc><w:tc><w:tcPr><w:tcW w:w="831" w:type="dxa"/><w:shd w:val="clear" w:color="auto" w:fill="E0E0E0"/></w:tcPr><w:p w14:paraId="4233E5C7" w14:textId="53368DF2" w:rsidR="00FE151B" w:rsidRPr="00E41E25" w:rsidRDefault="00FE151B" w:rsidP="00FE151B"><w:pPr><w:jc w:val="both"/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數量</w:t></w:r></w:p></w:tc><w:tc><w:tcPr><w:tcW w:w="796" w:type="dxa"/><w:gridSpan w:val="1"/></w:tcPr><w:p w14:paraId="5C02E440" w14:textId="0EB5925F" w:rsidR="00FE151B" w:rsidRPr="00E41E25" w:rsidRDefault="00FE151B" w:rsidP="00FE151B"><w:pPr><w:jc w:val="both"/><w:rPr><w:rFonts w:asciiTheme="minorHAnsi" w:eastAsia="微軟正黑體" w:hAnsiTheme="minorHAnsi" w:cstheme="minorHAnsi"/><w:szCs w:val="24"/></w:rPr></w:pPr><w:r><w:t></w:t></w:r></w:p></w:tc></w:tr><w:tr w:rsidR="00FE151B" w:rsidRPr="00E41E25" w14:paraId="1FA896EB" w14:textId="77777777" w:rsidTr="008555E7"><w:trPr><w:gridAfter w:val="1"/><w:wAfter w:w="6" w:type="dxa"/><w:trHeight w:val="227"/></w:trPr><w:tc><w:tcPr><w:tcW w:w="816" w:type="dxa"/><w:shd w:val="clear" w:color="auto" w:fill="E0E0E0"/></w:tcPr><w:p w14:paraId="458D5E65" w14:textId="553D2944" w:rsidR="00FE151B" w:rsidRPr="00E41E25" w:rsidRDefault="00FE151B" w:rsidP="00FE151B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971" w:type="dxa"/><w:gridSpan w:val="3"/></w:tcPr><w:p w14:paraId="5B6B29DF" w14:textId="0BA7DDC1" w:rsidR="00FE151B" w:rsidRPr="00E41E25" w:rsidRDefault="00FE151B" w:rsidP="00FE151B"><w:pPr><w:rPr><w:rFonts w:asciiTheme="minorHAnsi" w:eastAsia="微軟正黑體" w:hAnsiTheme="minorHAnsi" w:cstheme="minorHAnsi"/><w:szCs w:val="24"/></w:rPr></w:pPr><w:r w:rsidRPr="00666C38"><w:rPr><w:rFonts w:ascii="微軟正黑體" w:eastAsia="微軟正黑體" w:hAnsi="微軟正黑體"/><w:szCs w:val="24"/></w:rPr><w:t></w:t></w:r></w:p></w:tc><w:tc><w:tcPr><w:tcW w:w="821" w:type="dxa"/><w:shd w:val="clear" w:color="auto" w:fill="E0E0E0"/></w:tcPr><w:p w14:paraId="39324068" w14:textId="41F2F0D5" w:rsidR="00FE151B" w:rsidRPr="00E41E25" w:rsidRDefault="00FE151B" w:rsidP="00FE151B"><w:pPr><w:rPr><w:rFonts w:asciiTheme="minorHAnsi" w:eastAsia="微軟正黑體" w:hAnsiTheme="minorHAnsi" w:cstheme="minorHAnsi"/><w:szCs w:val="24"/></w:rPr></w:pPr></w:p></w:tc><w:tc><w:tcPr><w:tcW w:w="2976" w:type="dxa"/><w:gridSpan w:val="3"/></w:tcPr><w:p w14:paraId="57DD9AF0" w14:textId="77777777" w:rsidR="00FE151B" w:rsidRPr="00E41E25" w:rsidRDefault="00FE151B" w:rsidP="00FE151B"><w:pPr><w:rPr><w:rFonts w:asciiTheme="minorHAnsi" w:eastAsia="微軟正黑體" w:hAnsiTheme="minorHAnsi" w:cstheme="minorHAnsi"/><w:szCs w:val="24"/></w:rPr></w:pPr></w:p></w:tc><w:tc><w:tcPr><w:tcW w:w="820" w:type="dxa"/><w:shd w:val="clear" w:color="auto" w:fill="E0E0E0"/></w:tcPr><w:p w14:paraId="6B8DDC20" w14:textId="4B7818D6" w:rsidR="00FE151B" w:rsidRPr="00E41E25" w:rsidRDefault="00FE151B" w:rsidP="00FE151B"><w:pPr><w:rPr><w:rFonts w:asciiTheme="minorHAnsi" w:eastAsia="微軟正黑體" w:hAnsiTheme="minorHAnsi" w:cstheme="minorHAnsi"/><w:szCs w:val="24"/></w:rPr></w:pPr><w:r w:rsidRPr="00E41E25"><w:rPr><w:rFonts w:asciiTheme="minorHAnsi" w:eastAsia="微軟正黑體" w:hAnsiTheme="minorHAnsi" w:cstheme="minorHAnsi"/><w:szCs w:val="24"/></w:rPr><w:t>名稱</w:t></w:r></w:p></w:tc><w:tc><w:tcPr><w:tcW w:w="2977" w:type="dxa"/><w:gridSpan w:val="3"/></w:tcPr><w:p w14:paraId="3C42A9E4" w14:textId="52223956" w:rsidR="00FE151B" w:rsidRPr="00E41E25" w:rsidRDefault="00FE151B" w:rsidP="00FE151B"><w:pPr><w:rPr><w:rFonts w:asciiTheme="minorHAnsi" w:eastAsia="微軟正黑體" w:hAnsiTheme="minorHAnsi" w:cstheme="minorHAnsi"/><w:szCs w:val="24"/></w:rPr></w:pPr></w:p></w:tc><w:tc><w:tcPr><w:tcW w:w="943" w:type="dxa"/><w:shd w:val="clear" w:color="auto" w:fill="E0E0E0"/></w:tcPr><w:p w14:paraId="647C69D1" w14:textId="780320AD" w:rsidR="00FE151B" w:rsidRPr="00E41E25" w:rsidRDefault="00FE151B" w:rsidP="00FE151B"><w:pPr><w:rPr><w:rFonts w:asciiTheme="minorHAnsi" w:eastAsia="微軟正黑體" w:hAnsiTheme="minorHAnsi" w:cstheme="minorHAnsi"/><w:szCs w:val="24"/></w:rPr></w:pPr></w:p></w:tc><w:tc><w:tcPr><w:tcW w:w="2814" w:type="dxa"/><w:gridSpan w:val="3"/></w:tcPr><w:p w14:paraId="13F4568A" w14:textId="77777777" w:rsidR="00FE151B" w:rsidRPr="00E41E25" w:rsidRDefault="00FE151B" w:rsidP="00FE151B"><w:pPr><w:rPr><w:rFonts w:asciiTheme="minorHAnsi" w:eastAsia="微軟正黑體" w:hAnsiTheme="minorHAnsi" w:cstheme="minorHAnsi"/><w:szCs w:val="24"/></w:rPr></w:pPr></w:p></w:tc></w:tr></w:tbl><w:p><w:pPr><w:spacing w:before="0" w:after="0" w:line="40" w:lineRule="exact"/></w:pPr></w:p><w:tbl><w:tblPr><w:tblW w:w="1513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1E0" w:firstRow="1" w:lastRow="1" w:firstColumn="1" w:lastColumn="1" w:noHBand="0" w:noVBand="0"/></w:tblPr><w:tblGrid><w:gridCol w:w="15138"/></w:tblGrid><w:tr w:rsidR="009D7146" w:rsidRPr="00E41E25" w14:paraId="27CA9444" w14:textId="77777777" w:rsidTr="008555E7"><w:trPr><w:trHeight w:val="315"/></w:trPr><w:tc><w:tcPr><w:tcW w:w="15138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E7E6E6" w:themeFill="background2"/></w:tcPr><w:p w14:paraId="744575F1" w14:textId="1BCA4C16" w:rsidR="009D7146" w:rsidRPr="00E41E25" w:rsidRDefault="009D7146" w:rsidP="009D7146"><w:pPr><w:pageBreakBefore/><w:pStyle w:val="1"/><w:jc w:val="center"/><w:rPr><w:rFonts w:asciiTheme="minorHAnsi" w:eastAsia="微軟正黑體" w:hAnsiTheme="minorHAnsi" w:cstheme="minorHAnsi"/><w:b/><w:szCs w:val="32"/></w:rPr></w:pPr><w:r w:rsidRPr="00E41E25"><w:rPr><w:rFonts w:asciiTheme="minorHAnsi" w:eastAsia="微軟正黑體" w:hAnsiTheme="minorHAnsi" w:cstheme="minorHAnsi"/><w:kern w:val="2"/><w:sz w:val="24"/></w:rPr></w:r><w:r w:rsidRPr="00E41E25"><w:rPr><w:rFonts w:asciiTheme="minorHAnsi" w:eastAsia="微軟正黑體" w:hAnsiTheme="minorHAnsi" w:cstheme="minorHAnsi"/><w:kern w:val="2"/><w:sz w:val="24"/></w:rPr></w:r><w:r w:rsidRPr="00E41E25"><w:rPr><w:rFonts w:asciiTheme="minorHAnsi" w:eastAsia="微軟正黑體" w:hAnsiTheme="minorHAnsi" w:cstheme="minorHAnsi"/><w:b/><w:szCs w:val="32"/></w:rPr><w:t>二十一、T</w:t></w:r><w:r><w:rPr><w:rFonts w:asciiTheme="minorHAnsi" w:eastAsia="微軟正黑體" w:hAnsiTheme="minorHAnsi" w:cstheme="minorHAnsi" w:hint="eastAsia"/><w:b/><w:szCs w:val="32"/></w:rPr><w:t>3</w:t></w:r><w:r w:rsidRPr="00E41E25"><w:rPr><w:rFonts w:asciiTheme="minorHAnsi" w:eastAsia="微軟正黑體" w:hAnsiTheme="minorHAnsi" w:cstheme="minorHAnsi"/><w:b/><w:szCs w:val="32"/></w:rPr><w:t>_ATE Chroma_</w:t></w:r><w:r w:rsidRPr="00E41E25"><w:rPr><w:rFonts w:asciiTheme="minorHAnsi" w:eastAsia="微軟正黑體" w:hAnsiTheme="minorHAnsi" w:cstheme="minorHAnsi"/><w:b/><w:szCs w:val="32"/></w:rPr><w:t>接線圖</w:t></w:r><w:r w:rsidRPr="00E41E25"><w:rPr><w:rFonts w:asciiTheme="minorHAnsi" w:eastAsia="微軟正黑體" w:hAnsiTheme="minorHAnsi" w:cstheme="minorHAnsi"/><w:b/><w:szCs w:val="32"/></w:rPr><w:t>(</w:t></w:r><w:r w:rsidRPr="00E41E25"><w:rPr><w:rFonts w:asciiTheme="minorHAnsi" w:eastAsia="微軟正黑體" w:hAnsiTheme="minorHAnsi" w:cstheme="minorHAnsi"/><w:b/><w:szCs w:val="32"/></w:rPr><w:t>不良狀況</w:t></w:r><w:r w:rsidRPr="00E41E25"><w:rPr><w:rFonts w:asciiTheme="minorHAnsi" w:eastAsia="微軟正黑體" w:hAnsiTheme="minorHAnsi" w:cstheme="minorHAnsi"/><w:b/><w:szCs w:val="32"/></w:rPr><w:t>)</w:t></w:r></w:p></w:tc></w:tr><w:tr w:rsidR="009D7146" w:rsidRPr="000D2146" w14:paraId="6EC6AADF" w14:textId="77777777" w:rsidTr="008555E7"><w:trPr><w:trHeight w:val="315"/></w:trPr><w:tc><w:tcPr><w:tcW w:w="15138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/w:tcPr><w:p w14:paraId="21A6B5F8" w14:textId="70B992B8" w:rsidR="009D7146" w:rsidRPr="009732DC" w:rsidRDefault="009D7146" w:rsidP="00082050"><w:pPr><w:rPr><w:rFonts w:ascii="微軟正黑體" w:eastAsia="微軟正黑體" w:hAnsi="微軟正黑體"/></w:rPr></w:pPr><w:r w:rsidRPr="009732DC"><w:rPr><w:rFonts w:ascii="微軟正黑體" w:eastAsia="微軟正黑體" w:hAnsi="微軟正黑體"/><w:b/><w:noProof/><w:sz w:val="28"/><w:szCs w:val="28"/></w:rPr><mc:AlternateContent><mc:Choice Requires="wps"><w:drawing><wp:anchor distT="0" distB="0" distL="114300" distR="114300" simplePos="0" relativeHeight="251658329" behindDoc="0" locked="0" layoutInCell="1" allowOverlap="1" wp14:anchorId="03C5EEF7" wp14:editId="5B6D3599"><wp:simplePos x="0" y="0"/><wp:positionH relativeFrom="column"><wp:posOffset>4052260</wp:posOffset></wp:positionH><wp:positionV relativeFrom="paragraph"><wp:posOffset>3242772</wp:posOffset></wp:positionV><wp:extent cx="225951" cy="157493"/><wp:effectExtent l="38100" t="38100" r="22225" b="33020"/><wp:wrapNone/><wp:docPr id="572618347" name="直線單箭頭接點 273"/><wp:cNvGraphicFramePr/><a:graphic xmlns:a="http://schemas.openxmlformats.org/drawingml/2006/main"><a:graphicData uri="http://schemas.microsoft.com/office/word/2010/wordprocessingShape"><wps:wsp><wps:cNvCnPr/><wps:spPr><a:xfrm flipH="1" flipV="1"><a:off x="0" y="0"/><a:ext cx="225951" cy="157493"/></a:xfrm><a:prstGeom prst="straightConnector1"><a:avLst/></a:prstGeom><a:ln w="28575"><a:solidFill><a:srgbClr val="FFC000"/></a:solidFill><a:tailEnd type="triangle"/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6D77390D" id="直線單箭頭接點 273" o:spid="_x0000_s1026" type="#_x0000_t32" style="position:absolute;margin-left:319.1pt;margin-top:255.35pt;width:17.8pt;height:12.4pt;flip:x y;z-index:25308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" strokecolor="#ffc000" strokeweight="2.25pt"><v:stroke endarrow="block" joinstyle="miter"/></v:shape></w:pict></mc:Fallback></mc:AlternateContent></w:r><w:r w:rsidRPr="009732DC"><w:rPr><w:rFonts w:ascii="微軟正黑體" w:eastAsia="微軟正黑體" w:hAnsi="微軟正黑體"/><w:b/><w:noProof/><w:sz w:val="28"/><w:szCs w:val="28"/></w:rPr><mc:AlternateContent><mc:Choice Requires="wps"><w:drawing><wp:anchor distT="0" distB="0" distL="114300" distR="114300" simplePos="0" relativeHeight="251658330" behindDoc="0" locked="0" layoutInCell="1" allowOverlap="1" wp14:anchorId="07AE0D72" wp14:editId="3B46803E"><wp:simplePos x="0" y="0"/><wp:positionH relativeFrom="column"><wp:posOffset>4285851</wp:posOffset></wp:positionH><wp:positionV relativeFrom="paragraph"><wp:posOffset>3204692</wp:posOffset></wp:positionV><wp:extent cx="257994" cy="361522"/><wp:effectExtent l="19050" t="19050" r="27940" b="19685"/><wp:wrapNone/><wp:docPr id="1768412207" name="矩形 272"/><wp:cNvGraphicFramePr/><a:graphic xmlns:a="http://schemas.openxmlformats.org/drawingml/2006/main"><a:graphicData uri="http://schemas.microsoft.com/office/word/2010/wordprocessingShape"><wps:wsp><wps:cNvSpPr/><wps:spPr><a:xfrm><a:off x="0" y="0"/><a:ext cx="257994" cy="361522"/></a:xfrm><a:prstGeom prst="rect"><a:avLst/></a:prstGeom><a:noFill/><a:ln w="38100"><a:solidFill><a:srgbClr val="FFC000"/></a:solidFill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7CB89486" id="矩形 272" o:spid="_x0000_s1026" style="position:absolute;margin-left:337.45pt;margin-top:252.35pt;width:20.3pt;height:28.45pt;z-index:25308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" filled="f" strokecolor="#ffc000" strokeweight="3pt"/></w:pict></mc:Fallback></mc:AlternateContent></w:r><w:r w:rsidRPr="009732DC"><w:rPr><w:rFonts w:ascii="微軟正黑體" w:eastAsia="微軟正黑體" w:hAnsi="微軟正黑體" w:cs="Arial"/><w:noProof/></w:rPr><mc:AlternateContent><mc:Choice Requires="wpg"><w:drawing><wp:anchor distT="0" distB="0" distL="114300" distR="114300" simplePos="0" relativeHeight="251658328" behindDoc="0" locked="0" layoutInCell="1" allowOverlap="1" wp14:anchorId="1AB29C59" wp14:editId="48C5E941"><wp:simplePos x="0" y="0"/><wp:positionH relativeFrom="column"><wp:posOffset>1380691</wp:posOffset></wp:positionH><wp:positionV relativeFrom="paragraph"><wp:posOffset>399704</wp:posOffset></wp:positionV><wp:extent cx="4333875" cy="3314065"/><wp:effectExtent l="0" t="0" r="28575" b="635"/><wp:wrapNone/><wp:docPr id="1789409572" name="群組 79"/><wp:cNvGraphicFramePr/><a:graphic xmlns:a="http://schemas.openxmlformats.org/drawingml/2006/main"><a:graphicData uri="http://schemas.microsoft.com/office/word/2010/wordprocessingGroup"><wpg:wgp><wpg:cNvGrpSpPr/><wpg:grpSpPr><a:xfrm><a:off x="0" y="0"/><a:ext cx="4333875" cy="3314065"/><a:chOff x="0" y="0"/><a:chExt cx="4334089" cy="3314155"/></a:xfrm></wpg:grpSpPr><pic:pic xmlns:pic="http://schemas.openxmlformats.org/drawingml/2006/picture"><pic:nvPicPr><pic:cNvPr id="610456285" name="圖片 55"/><pic:cNvPicPr><a:picLocks noChangeAspect="1"/></pic:cNvPicPr></pic:nvPicPr><pic:blipFill><a:blip r:embed="rId43" cstate="print"><a:extLst><a:ext uri="{28A0092B-C50C-407E-A947-70E740481C1C}"><a14:useLocalDpi xmlns:a14="http://schemas.microsoft.com/office/drawing/2010/main" val="0"/></a:ext></a:extLst></a:blip><a:stretch><a:fillRect/></a:stretch></pic:blipFill><pic:spPr><a:xfrm><a:off x="1020986" y="1133183"/><a:ext cx="1428750" cy="680085"/></a:xfrm><a:prstGeom prst="rect"><a:avLst/></a:prstGeom></pic:spPr></pic:pic><wpg:grpSp><wpg:cNvPr id="1008095857" name="群組 78"/><wpg:cNvGrpSpPr/><wpg:grpSpPr><a:xfrm><a:off x="0" y="0"/><a:ext cx="4334089" cy="3314155"/><a:chOff x="0" y="0"/><a:chExt cx="4334089" cy="3314155"/></a:xfrm></wpg:grpSpPr><wpg:grpSp><wpg:cNvPr id="625457222" name="群組 77"/><wpg:cNvGrpSpPr/><wpg:grpSpPr><a:xfrm><a:off x="0" y="0"/><a:ext cx="4334089" cy="3314155"/><a:chOff x="0" y="0"/><a:chExt cx="4334089" cy="3314155"/></a:xfrm></wpg:grpSpPr><wpg:grpSp><wpg:cNvPr id="2113437413" name="群組 53"/><wpg:cNvGrpSpPr/><wpg:grpSpPr><a:xfrm><a:off x="2389781" y="2602955"/><a:ext cx="317500" cy="711200"/><a:chOff x="0" y="0"/><a:chExt cx="317500" cy="711200"/></a:xfrm></wpg:grpSpPr><pic:pic xmlns:pic="http://schemas.openxmlformats.org/drawingml/2006/picture"><pic:nvPicPr><pic:cNvPr id="1492240893" name="圖片 1492240893"/><pic:cNvPicPr><a:picLocks noChangeAspect="1"/></pic:cNvPicPr></pic:nvPicPr><pic:blipFill><a:blip r:embed="rId44"><a:extLst><a:ext uri="{28A0092B-C50C-407E-A947-70E740481C1C}"><a14:useLocalDpi xmlns:a14="http://schemas.microsoft.com/office/drawing/2010/main" val="0"/></a:ext></a:extLst></a:blip><a:stretch><a:fillRect/></a:stretch></pic:blipFill><pic:spPr><a:xfrm flipH="1"><a:off x="0" y="0"/><a:ext cx="317500" cy="711200"/></a:xfrm><a:prstGeom prst="rect"><a:avLst/></a:prstGeom></pic:spPr></pic:pic><pic:pic xmlns:pic="http://schemas.openxmlformats.org/drawingml/2006/picture"><pic:nvPicPr><pic:cNvPr id="1696333816" name="圖片 1696333816"/><pic:cNvPicPr><a:picLocks noChangeAspect="1"/></pic:cNvPicPr></pic:nvPicPr><pic:blipFill><a:blip r:embed="rId45" cstate="print"><a:extLst><a:ext uri="{28A0092B-C50C-407E-A947-70E740481C1C}"><a14:useLocalDpi xmlns:a14="http://schemas.microsoft.com/office/drawing/2010/main" val="0"/></a:ext></a:extLst></a:blip><a:stretch><a:fillRect/></a:stretch></pic:blipFill><pic:spPr><a:xfrm><a:off x="44450" y="50800"/><a:ext cx="241300" cy="618490"/></a:xfrm><a:prstGeom prst="rect"><a:avLst/></a:prstGeom></pic:spPr></pic:pic></wpg:grpSp><wps:wsp><wps:cNvPr id="1011883023" name="矩形 1011883023"/><wps:cNvSpPr/><wps:spPr><a:xfrm><a:off x="936839" y="1049036"/><a:ext cx="3397250" cy="755650"/></a:xfrm><a:prstGeom prst="rect"><a:avLst/></a:prstGeom><a:noFill/><a:ln><a:solidFill><a:srgbClr val="00B050"/></a:solidFill></a:ln></wps:spPr><wps:style><a:lnRef idx="2"><a:schemeClr val="accent6"><a:shade val="50000"/></a:schemeClr></a:lnRef><a:fillRef idx="1"><a:schemeClr val="accent6"/></a:fillRef><a:effectRef idx="0"><a:schemeClr val="accent6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g:grpSp><wpg:cNvPr id="1593246845" name="群組 1593246845"/><wpg:cNvGrpSpPr/><wpg:grpSpPr><a:xfrm><a:off x="1901727" y="0"/><a:ext cx="1047750" cy="1047750"/><a:chOff x="0" y="0"/><a:chExt cx="1047750" cy="1047750"/></a:xfrm></wpg:grpSpPr><wpg:grpSp><wpg:cNvPr id="1372480163" name="群組 1372480163"/><wpg:cNvGrpSpPr/><wpg:grpSpPr><a:xfrm><a:off x="0" y="0"/><a:ext cx="1047750" cy="603250"/><a:chOff x="0" y="0"/><a:chExt cx="1047750" cy="603250"/></a:xfrm></wpg:grpSpPr><pic:pic xmlns:pic="http://schemas.openxmlformats.org/drawingml/2006/picture"><pic:nvPicPr><pic:cNvPr id="1893528200" name="圖片 1893528200"/><pic:cNvPicPr><a:picLocks noChangeAspect="1"/></pic:cNvPicPr></pic:nvPicPr><pic:blipFill><a:blip r:embed="rId46"><a:extLst><a:ext uri="{28A0092B-C50C-407E-A947-70E740481C1C}"><a14:useLocalDpi xmlns:a14="http://schemas.microsoft.com/office/drawing/2010/main" val="0"/></a:ext></a:extLst></a:blip><a:stretch><a:fillRect/></a:stretch></pic:blipFill><pic:spPr><a:xfrm><a:off x="292100" y="0"/><a:ext cx="425450" cy="156210"/></a:xfrm><a:prstGeom prst="rect"><a:avLst/></a:prstGeom></pic:spPr></pic:pic><pic:pic xmlns:pic="http://schemas.openxmlformats.org/drawingml/2006/picture"><pic:nvPicPr><pic:cNvPr id="914064267" name="圖片 914064267" descr="10"/><pic:cNvPicPr><a:picLocks noChangeAspect="1"/></pic:cNvPicPr></pic:nvPicPr><pic:blipFill rotWithShape="1"><a:blip r:embed="rId47" cstate="email"><a:extLst><a:ext uri="{28A0092B-C50C-407E-A947-70E740481C1C}"><a14:useLocalDpi xmlns:a14="http://schemas.microsoft.com/office/drawing/2010/main"/></a:ext></a:extLst></a:blip><a:srcRect l="27508" t="15832" r="49911" b="70315"/><a:stretch/></pic:blipFill><pic:spPr bwMode="auto"><a:xfrm><a:off x="0" y="158750"/><a:ext cx="1047750" cy="444500"/></a:xfrm><a:prstGeom prst="rect"><a:avLst/></a:prstGeom><a:noFill/><a:ln><a:noFill/></a:ln><a:extLst><a:ext uri="{53640926-AAD7-44D8-BBD7-CCE9431645EC}"><a14:shadowObscured xmlns:a14="http://schemas.microsoft.com/office/drawing/2010/main"/></a:ext></a:extLst></pic:spPr></pic:pic><wps:wsp><wps:cNvPr id="1386464805" name="矩形 1386464805"/><wps:cNvSpPr/><wps:spPr><a:xfrm><a:off x="38100" y="171450"/><a:ext cx="965200" cy="425450"/></a:xfrm><a:prstGeom prst="rect"><a:avLst/></a:prstGeom><a:noFill/><a:ln><a:solidFill><a:srgbClr val="FF0000"/></a:solidFill></a:ln></wps:spPr><wps:style><a:lnRef idx="2"><a:schemeClr val="accent2"/></a:lnRef><a:fillRef idx="1"><a:schemeClr val="lt1"/></a:fillRef><a:effectRef idx="0"><a:schemeClr val="accent2"/></a:effectRef><a:fontRef idx="minor"><a:schemeClr val="dk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wpg:grpSp><wps:wsp><wps:cNvPr id="192930598" name="直線接點 192930598"/><wps:cNvCnPr/><wps:spPr><a:xfrm><a:off x="196850" y="596900"/><a:ext cx="0" cy="450850"/></a:xfrm><a:prstGeom prst="line"><a:avLst/></a:prstGeom><a:ln w="1905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754878095" name="直線接點 1754878095"/><wps:cNvCnPr/><wps:spPr><a:xfrm><a:off x="400050" y="596900"/><a:ext cx="0" cy="450850"/></a:xfrm><a:prstGeom prst="line"><a:avLst/></a:prstGeom><a:ln w="1905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278383219" name="直線接點 278383219"/><wps:cNvCnPr/><wps:spPr><a:xfrm><a:off x="704850" y="596900"/><a:ext cx="0" cy="450850"/></a:xfrm><a:prstGeom prst="line"><a:avLst/></a:prstGeom><a:ln w="1905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395119254" name="直線接點 395119254"/><wps:cNvCnPr/><wps:spPr><a:xfrm><a:off x="920750" y="596900"/><a:ext cx="0" cy="450850"/></a:xfrm><a:prstGeom prst="line"><a:avLst/></a:prstGeom><a:ln w="1905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2065581567" name="直線接點 2065581567"/><wps:cNvCnPr/><wps:spPr><a:xfrm><a:off x="298450" y="596900"/><a:ext cx="0" cy="450850"/></a:xfrm><a:prstGeom prst="line"><a:avLst/></a:prstGeom><a:ln w="1905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989788490" name="直線接點 1989788490"/><wps:cNvCnPr/><wps:spPr><a:xfrm><a:off x="101600" y="596900"/><a:ext cx="0" cy="450850"/></a:xfrm><a:prstGeom prst="line"><a:avLst/></a:prstGeom><a:ln w="1905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611103911" name="直線接點 611103911"/><wps:cNvCnPr/><wps:spPr><a:xfrm><a:off x="806450" y="596900"/><a:ext cx="0" cy="450850"/></a:xfrm><a:prstGeom prst="line"><a:avLst/></a:prstGeom><a:ln w="1905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605092818" name="直線接點 1605092818"/><wps:cNvCnPr/><wps:spPr><a:xfrm><a:off x="609600" y="596900"/><a:ext cx="0" cy="450850"/></a:xfrm><a:prstGeom prst="line"><a:avLst/></a:prstGeom><a:ln w="1905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wpg:grpSp><wps:wsp><wps:cNvPr id="1318675053" name="語音泡泡: 圓角矩形 1318675053"/><wps:cNvSpPr/><wps:spPr><a:xfrm><a:off x="0" y="2036364"/><a:ext cx="1052195" cy="546735"/></a:xfrm><a:prstGeom prst="wedgeRoundRectCallout"><a:avLst><a:gd name="adj1" fmla="val 102964"/><a:gd name="adj2" fmla="val 4121"/><a:gd name="adj3" fmla="val 16667"/></a:avLst></a:prstGeom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txbx><w:txbxContent><w:p w14:paraId="70B7393F" w14:textId="77777777" w:rsidR="009D7146" w:rsidRPr="00383E51" w:rsidRDefault="009D7146" w:rsidP="009D7146"><w:pPr><w:jc w:val="center"/><w:rPr><w:color w:val="FFFFFF" w:themeColor="background1"/><w:sz w:val="22"/><w:szCs w:val="18"/></w:rPr></w:pPr><w:r w:rsidRPr="00383E51"><w:rPr><w:rFonts w:ascii="微軟正黑體" w:eastAsia="微軟正黑體" w:hAnsi="微軟正黑體" w:cs="Arial"/><w:color w:val="FFFFFF" w:themeColor="background1"/><w:sz w:val="22"/><w:szCs w:val="22"/></w:rPr><w:t>aaa</w:t></w:r></w:p><w:p w14:paraId="401C23B1" w14:textId="77777777" w:rsidR="009D7146" w:rsidRDefault="009D7146" w:rsidP="009D7146"><w:pPr><w:jc w:val="center"/></w:pP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g:grpSp><wpg:cNvPr id="1469493660" name="群組 76"/><wpg:cNvGrpSpPr/><wpg:grpSpPr><a:xfrm><a:off x="1258819" y="1783922"/><a:ext cx="2666883" cy="1276350"/><a:chOff x="0" y="0"/><a:chExt cx="2666883" cy="1276350"/></a:xfrm></wpg:grpSpPr><wps:wsp><wps:cNvPr id="59691923" name="直線接點 72"/><wps:cNvCnPr/><wps:spPr><a:xfrm><a:off x="830253" y="16829"/><a:ext cx="0" cy="1016000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g:grpSp><wpg:cNvPr id="194257193" name="群組 75"/><wpg:cNvGrpSpPr/><wpg:grpSpPr><a:xfrm><a:off x="0" y="0"/><a:ext cx="2666883" cy="1276350"/><a:chOff x="0" y="0"/><a:chExt cx="2666883" cy="1276350"/></a:xfrm></wpg:grpSpPr><wps:wsp><wps:cNvPr id="1180997864" name="直線接點 67"/><wps:cNvCnPr/><wps:spPr><a:xfrm><a:off x="844862" y="1023207"/><a:ext cx="298450" cy="0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463638097" name="直線接點 68"/><wps:cNvCnPr/><wps:spPr><a:xfrm><a:off x="2429050" y="16829"/><a:ext cx="0" cy="666750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g:grpSp><wpg:cNvPr id="1098514487" name="群組 74"/><wpg:cNvGrpSpPr/><wpg:grpSpPr><a:xfrm><a:off x="0" y="0"/><a:ext cx="2666883" cy="1276350"/><a:chOff x="0" y="0"/><a:chExt cx="2666883" cy="1276350"/></a:xfrm></wpg:grpSpPr><wpg:grpSp><wpg:cNvPr id="1175844111" name="群組 11"/><wpg:cNvGrpSpPr/><wpg:grpSpPr><a:xfrm><a:off x="0" y="0"/><a:ext cx="1778701" cy="1276350"/><a:chOff x="18026" y="34113"/><a:chExt cx="1778876" cy="1276488"/></a:xfrm></wpg:grpSpPr><wps:wsp><wps:cNvPr id="1746626417" name="直線接點 3"/><wps:cNvCnPr/><wps:spPr><a:xfrm><a:off x="1796902" y="34113"/><a:ext cx="0" cy="382772"/></a:xfrm><a:prstGeom prst="line"><a:avLst/></a:prstGeom><a:ln w="3810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g:grpSp><wpg:cNvPr id="1775045408" name="群組 9"/><wpg:cNvGrpSpPr/><wpg:grpSpPr><a:xfrm><a:off x="18026" y="34113"/><a:ext cx="1776087" cy="1276488"/><a:chOff x="18026" y="34113"/><a:chExt cx="1776087" cy="1276488"/></a:xfrm></wpg:grpSpPr><wps:wsp><wps:cNvPr id="999087971" name="直線接點 1"/><wps:cNvCnPr/><wps:spPr><a:xfrm><a:off x="244206" y="50801"/><a:ext cx="0" cy="1259800"/></a:xfrm><a:prstGeom prst="line"><a:avLst/></a:prstGeom><a:ln w="3810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2079211441" name="直線接點 2"/><wps:cNvCnPr/><wps:spPr><a:xfrm><a:off x="230415" y="1302345"/><a:ext cx="938046" cy="0"/></a:xfrm><a:prstGeom prst="line"><a:avLst/></a:prstGeom><a:ln w="3810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399114951" name="直線接點 4"/><wps:cNvCnPr/><wps:spPr><a:xfrm flipH="1"><a:off x="244214" y="414670"/><a:ext cx="1549899" cy="2215"/></a:xfrm><a:prstGeom prst="line"><a:avLst/></a:prstGeom><a:ln w="3810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780689944" name="直線接點 5"/><wps:cNvCnPr/><wps:spPr><a:xfrm><a:off x="1541721" y="34113"/><a:ext cx="0" cy="542260"/></a:xfrm><a:prstGeom prst="line"><a:avLst/></a:prstGeom><a:ln w="3810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468105237" name="直線接點 6"/><wps:cNvCnPr/><wps:spPr><a:xfrm flipH="1"><a:off x="38090" y="595362"/><a:ext cx="1513842" cy="0"/></a:xfrm><a:prstGeom prst="line"><a:avLst/></a:prstGeom><a:ln w="3810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716302056" name="直線接點 7"/><wps:cNvCnPr/><wps:spPr><a:xfrm><a:off x="48729" y="50800"/><a:ext cx="0" cy="1113735"/></a:xfrm><a:prstGeom prst="line"><a:avLst/></a:prstGeom><a:ln w="3810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824413445" name="直線接點 8"/><wps:cNvCnPr/><wps:spPr><a:xfrm><a:off x="18026" y="1177237"/><a:ext cx="1150478" cy="8175"/></a:xfrm><a:prstGeom prst="line"><a:avLst/></a:prstGeom><a:ln w="3810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wpg:grpSp></wpg:grpSp><wps:wsp><wps:cNvPr id="312244670" name="直線接點 64"/><wps:cNvCnPr/><wps:spPr><a:xfrm><a:off x="2659053" y="16829"/><a:ext cx="0" cy="768350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735543099" name="直線接點 65"/><wps:cNvCnPr/><wps:spPr><a:xfrm flipH="1"><a:off x="819033" y="787595"/><a:ext cx="1847850" cy="0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218723261" name="直線接點 69"/><wps:cNvCnPr/><wps:spPr><a:xfrm flipH="1"><a:off x="628299" y="686618"/><a:ext cx="1809750" cy="6350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899377107" name="直線接點 71"/><wps:cNvCnPr/><wps:spPr><a:xfrm><a:off x="628299" y="905401"/><a:ext cx="521335" cy="6350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wpg:grpSp><wps:wsp><wps:cNvPr id="1747335534" name="直線接點 73"/><wps:cNvCnPr/><wps:spPr><a:xfrm><a:off x="628299" y="22439"/><a:ext cx="0" cy="895350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wpg:grpSp></wpg:grpSp></wpg:grpSp><pic:pic xmlns:pic="http://schemas.openxmlformats.org/drawingml/2006/picture"><pic:nvPicPr><pic:cNvPr id="1134473356" name="圖片 1"/><pic:cNvPicPr><a:picLocks noChangeAspect="1"/></pic:cNvPicPr></pic:nvPicPr><pic:blipFill><a:blip r:embed="rId48"><a:extLst><a:ext uri="{28A0092B-C50C-407E-A947-70E740481C1C}"><a14:useLocalDpi xmlns:a14="http://schemas.microsoft.com/office/drawing/2010/main" val="0"/></a:ext></a:extLst></a:blip><a:stretch><a:fillRect/></a:stretch></pic:blipFill><pic:spPr><a:xfrm><a:off x="2569295" y="1150013"/><a:ext cx="1659890" cy="650240"/></a:xfrm><a:prstGeom prst="rect"><a:avLst/></a:prstGeom></pic:spPr></pic:pic></wpg:grpSp></wpg:wgp></a:graphicData></a:graphic></wp:anchor></w:drawing></mc:Choice><mc:Fallback><w:pict><v:group w14:anchorId="1AB29C59" id="_x0000_s1238" style="position:absolute;margin-left:108.7pt;margin-top:31.45pt;width:341.25pt;height:260.95pt;z-index:251658328;mso-position-horizontal-relative:text;mso-position-vertical-relative:text" coordsize="43340,33141" o:gfxdata="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"><v:shape id="圖片 55" o:spid="_x0000_s1239" type="#_x0000_t75" style="position:absolute;left:10209;top:11331;width:14288;height:6801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"><v:imagedata r:id="rId52" o:title=""/></v:shape><v:group id="群組 78" o:spid="_x0000_s1240" style="position:absolute;width:43340;height:33141" coordsize="43340,33141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"><v:group id="群組 77" o:spid="_x0000_s1241" style="position:absolute;width:43340;height:33141" coordsize="43340,33141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"><v:group id="群組 53" o:spid="_x0000_s1242" style="position:absolute;left:23897;top:26029;width:3175;height:7112" coordsize="3175,7112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"><v:shape id="圖片 1492240893" o:spid="_x0000_s1243" type="#_x0000_t75" style="position:absolute;width:3175;height:7112;flip:x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"><v:imagedata r:id="rId53" o:title=""/></v:shape><v:shape id="圖片 1696333816" o:spid="_x0000_s1244" type="#_x0000_t75" style="position:absolute;left:444;top:508;width:2413;height:6184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"><v:imagedata r:id="rId54" o:title=""/></v:shape></v:group><v:rect id="矩形 1011883023" o:spid="_x0000_s1245" style="position:absolute;left:9368;top:10490;width:33972;height:7556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" filled="f" strokecolor="#00b050" strokeweight="1pt"/><v:group id="群組 1593246845" o:spid="_x0000_s1246" style="position:absolute;left:19017;width:10477;height:10477" coordsize="10477,10477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"><v:group id="群組 1372480163" o:spid="_x0000_s1247" style="position:absolute;width:10477;height:6032" coordsize="10477,6032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"><v:shape id="圖片 1893528200" o:spid="_x0000_s1248" type="#_x0000_t75" style="position:absolute;left:2921;width:4254;height:1562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"><v:imagedata r:id="rId55" o:title=""/></v:shape><v:shape id="圖片 914064267" o:spid="_x0000_s1249" type="#_x0000_t75" alt="10" style="position:absolute;top:1587;width:10477;height:4445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"><v:imagedata r:id="rId56" o:title="10" croptop="10376f" cropbottom="46082f" cropleft="18028f" cropright="32710f"/></v:shape><v:rect id="矩形 1386464805" o:spid="_x0000_s1250" style="position:absolute;left:381;top:1714;width:9652;height:4255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" filled="f" strokecolor="red" strokeweight="1pt"/></v:group><v:line id="直線接點 192930598" o:spid="_x0000_s1251" style="position:absolute;visibility:visible;mso-wrap-style:square" from="1968,5969" to="1968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" strokecolor="black [3213]" strokeweight="1.5pt"><v:stroke joinstyle="miter"/></v:line><v:line id="直線接點 1754878095" o:spid="_x0000_s1252" style="position:absolute;visibility:visible;mso-wrap-style:square" from="4000,5969" to="4000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" strokecolor="black [3213]" strokeweight="1.5pt"><v:stroke joinstyle="miter"/></v:line><v:line id="直線接點 278383219" o:spid="_x0000_s1253" style="position:absolute;visibility:visible;mso-wrap-style:square" from="7048,5969" to="7048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" strokecolor="black [3213]" strokeweight="1.5pt"><v:stroke joinstyle="miter"/></v:line><v:line id="直線接點 395119254" o:spid="_x0000_s1254" style="position:absolute;visibility:visible;mso-wrap-style:square" from="9207,5969" to="9207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" strokecolor="black [3213]" strokeweight="1.5pt"><v:stroke joinstyle="miter"/></v:line><v:line id="直線接點 2065581567" o:spid="_x0000_s1255" style="position:absolute;visibility:visible;mso-wrap-style:square" from="2984,5969" to="2984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" strokecolor="red" strokeweight="1.5pt"><v:stroke joinstyle="miter"/></v:line><v:line id="直線接點 1989788490" o:spid="_x0000_s1256" style="position:absolute;visibility:visible;mso-wrap-style:square" from="1016,5969" to="1016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" strokecolor="red" strokeweight="1.5pt"><v:stroke joinstyle="miter"/></v:line><v:line id="直線接點 611103911" o:spid="_x0000_s1257" style="position:absolute;visibility:visible;mso-wrap-style:square" from="8064,5969" to="8064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" strokecolor="red" strokeweight="1.5pt"><v:stroke joinstyle="miter"/></v:line><v:line id="直線接點 1605092818" o:spid="_x0000_s1258" style="position:absolute;visibility:visible;mso-wrap-style:square" from="6096,5969" to="6096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" strokecolor="red" strokeweight="1.5pt"><v:stroke joinstyle="miter"/></v:line></v:group><v:shape id="語音泡泡: 圓角矩形 1318675053" o:spid="_x0000_s1259" type="#_x0000_t62" style="position:absolute;top:20363;width:10521;height:5467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" adj="33040,11690" fillcolor="#5b9bd5 [3204]" strokecolor="#1f4d78 [1604]" strokeweight="1pt"><v:textbox><w:txbxContent><w:p w14:paraId="70B7393F" w14:textId="77777777" w:rsidR="009D7146" w:rsidRPr="00383E51" w:rsidRDefault="009D7146" w:rsidP="009D7146"><w:pPr><w:jc w:val="center"/><w:rPr><w:color w:val="FFFFFF" w:themeColor="background1"/><w:sz w:val="22"/><w:szCs w:val="18"/></w:rPr></w:pPr><w:r w:rsidRPr="00383E51"><w:rPr><w:rFonts w:ascii="微軟正黑體" w:eastAsia="微軟正黑體" w:hAnsi="微軟正黑體" w:cs="Arial"/><w:color w:val="FFFFFF" w:themeColor="background1"/><w:sz w:val="22"/><w:szCs w:val="22"/></w:rPr><w:t>aaa</w:t></w:r></w:p><w:p w14:paraId="401C23B1" w14:textId="77777777" w:rsidR="009D7146" w:rsidRDefault="009D7146" w:rsidP="009D7146"><w:pPr><w:jc w:val="center"/></w:pPr></w:p></w:txbxContent></v:textbox></v:shape><v:group id="群組 76" o:spid="_x0000_s1260" style="position:absolute;left:12588;top:17839;width:26669;height:12763" coordsize="26668,12763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"><v:line id="直線接點 72" o:spid="_x0000_s1261" style="position:absolute;visibility:visible;mso-wrap-style:square" from="8302,168" to="8302,10328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" strokecolor="red" strokeweight="2.25pt"><v:stroke joinstyle="miter"/></v:line><v:group id="群組 75" o:spid="_x0000_s1262" style="position:absolute;width:26668;height:12763" coordsize="26668,12763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"><v:line id="直線接點 67" o:spid="_x0000_s1263" style="position:absolute;visibility:visible;mso-wrap-style:square" from="8448,10232" to="11433,10232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" strokecolor="red" strokeweight="2.25pt"><v:stroke joinstyle="miter"/></v:line><v:line id="直線接點 68" o:spid="_x0000_s1264" style="position:absolute;visibility:visible;mso-wrap-style:square" from="24290,168" to="24290,6835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" strokecolor="black [3213]" strokeweight="2.25pt"><v:stroke joinstyle="miter"/></v:line><v:group id="群組 74" o:spid="_x0000_s1265" style="position:absolute;width:26668;height:12763" coordsize="26668,12763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"><v:group id="群組 11" o:spid="_x0000_s1266" style="position:absolute;width:17787;height:12763" coordorigin="180,341" coordsize="17788,12764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"><v:line id="直線接點 3" o:spid="_x0000_s1267" style="position:absolute;visibility:visible;mso-wrap-style:square" from="17969,341" to="17969,4168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" strokecolor="red" strokeweight="3pt"><v:stroke joinstyle="miter"/></v:line><v:group id="群組 9" o:spid="_x0000_s1268" style="position:absolute;left:180;top:341;width:17761;height:12765" coordorigin="180,341" coordsize="17760,12764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"><v:line id="直線接點 1" o:spid="_x0000_s1269" style="position:absolute;visibility:visible;mso-wrap-style:square" from="2442,508" to="2442,13106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" strokecolor="red" strokeweight="3pt"><v:stroke joinstyle="miter"/></v:line><v:line id="直線接點 2" o:spid="_x0000_s1270" style="position:absolute;visibility:visible;mso-wrap-style:square" from="2304,13023" to="11684,13023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" strokecolor="red" strokeweight="3pt"><v:stroke joinstyle="miter"/></v:line><v:line id="直線接點 4" o:spid="_x0000_s1271" style="position:absolute;flip:x;visibility:visible;mso-wrap-style:square" from="2442,4146" to="17941,4168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" strokecolor="red" strokeweight="3pt"><v:stroke joinstyle="miter"/></v:line><v:line id="直線接點 5" o:spid="_x0000_s1272" style="position:absolute;visibility:visible;mso-wrap-style:square" from="15417,341" to="15417,5763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" strokecolor="black [3213]" strokeweight="3pt"><v:stroke joinstyle="miter"/></v:line><v:line id="直線接點 6" o:spid="_x0000_s1273" style="position:absolute;flip:x;visibility:visible;mso-wrap-style:square" from="380,5953" to="15519,5953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" strokecolor="black [3213]" strokeweight="3pt"><v:stroke joinstyle="miter"/></v:line><v:line id="直線接點 7" o:spid="_x0000_s1274" style="position:absolute;visibility:visible;mso-wrap-style:square" from="487,508" to="487,11645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" strokecolor="black [3213]" strokeweight="3pt"><v:stroke joinstyle="miter"/></v:line><v:line id="直線接點 8" o:spid="_x0000_s1275" style="position:absolute;visibility:visible;mso-wrap-style:square" from="180,11772" to="11685,11854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" strokecolor="black [3213]" strokeweight="3pt"><v:stroke joinstyle="miter"/></v:line></v:group></v:group><v:line id="直線接點 64" o:spid="_x0000_s1276" style="position:absolute;visibility:visible;mso-wrap-style:square" from="26590,168" to="26590,7851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" strokecolor="red" strokeweight="2.25pt"><v:stroke joinstyle="miter"/></v:line><v:line id="直線接點 65" o:spid="_x0000_s1277" style="position:absolute;flip:x;visibility:visible;mso-wrap-style:square" from="8190,7875" to="26668,7875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" strokecolor="red" strokeweight="2.25pt"><v:stroke joinstyle="miter"/></v:line><v:line id="直線接點 69" o:spid="_x0000_s1278" style="position:absolute;flip:x;visibility:visible;mso-wrap-style:square" from="6282,6866" to="24380,6929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" strokecolor="black [3213]" strokeweight="2.25pt"><v:stroke joinstyle="miter"/></v:line><v:line id="直線接點 71" o:spid="_x0000_s1279" style="position:absolute;visibility:visible;mso-wrap-style:square" from="6282,9054" to="11496,911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" strokecolor="black [3213]" strokeweight="2.25pt"><v:stroke joinstyle="miter"/></v:line></v:group><v:line id="直線接點 73" o:spid="_x0000_s1280" style="position:absolute;visibility:visible;mso-wrap-style:square" from="6282,224" to="6282,91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" strokecolor="black [3213]" strokeweight="2.25pt"><v:stroke joinstyle="miter"/></v:line></v:group></v:group></v:group><v:shape id="圖片 1" o:spid="_x0000_s1281" type="#_x0000_t75" style="position:absolute;left:25692;top:11500;width:16599;height:6502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"><v:imagedata r:id="rId57" o:title=""/></v:shape></v:group></v:group></w:pict></mc:Fallback></mc:AlternateContent></w:r><w:r w:rsidRPr="009732DC"><w:rPr><w:rFonts w:ascii="微軟正黑體" w:eastAsia="微軟正黑體" w:hAnsi="微軟正黑體" w:cs="Arial"/><w:noProof/></w:rPr><mc:AlternateContent><mc:Choice Requires="wpg"><w:drawing><wp:anchor distT="0" distB="0" distL="114300" distR="114300" simplePos="0" relativeHeight="251658327" behindDoc="0" locked="0" layoutInCell="1" allowOverlap="1" wp14:anchorId="7933E523" wp14:editId="15FDE84F"><wp:simplePos x="0" y="0"/><wp:positionH relativeFrom="column"><wp:posOffset>7710094</wp:posOffset></wp:positionH><wp:positionV relativeFrom="paragraph"><wp:posOffset>95605</wp:posOffset></wp:positionV><wp:extent cx="1549400" cy="2411603"/><wp:effectExtent l="0" t="0" r="12700" b="8255"/><wp:wrapNone/><wp:docPr id="1489761537" name="群組 80"/><wp:cNvGraphicFramePr/><a:graphic xmlns:a="http://schemas.openxmlformats.org/drawingml/2006/main"><a:graphicData uri="http://schemas.microsoft.com/office/word/2010/wordprocessingGroup"><wpg:wgp><wpg:cNvGrpSpPr/><wpg:grpSpPr><a:xfrm><a:off x="0" y="0"/><a:ext cx="1549400" cy="2411603"/><a:chOff x="0" y="0"/><a:chExt cx="1549400" cy="2411603"/></a:xfrm></wpg:grpSpPr><pic:pic xmlns:pic="http://schemas.openxmlformats.org/drawingml/2006/picture"><pic:nvPicPr><pic:cNvPr id="1968940663" name="圖片 54"/><pic:cNvPicPr><a:picLocks noChangeAspect="1"/></pic:cNvPicPr></pic:nvPicPr><pic:blipFill><a:blip r:embed="rId58" cstate="print"><a:extLst><a:ext uri="{28A0092B-C50C-407E-A947-70E740481C1C}"><a14:useLocalDpi xmlns:a14="http://schemas.microsoft.com/office/drawing/2010/main" val="0"/></a:ext></a:extLst></a:blip><a:stretch><a:fillRect/></a:stretch></pic:blipFill><pic:spPr><a:xfrm><a:off x="855878" y="1755648"/><a:ext cx="641350" cy="655955"/></a:xfrm><a:prstGeom prst="rect"><a:avLst/></a:prstGeom></pic:spPr></pic:pic><wpg:grpSp><wpg:cNvPr id="2134648926" name="群組 2134648926"/><wpg:cNvGrpSpPr/><wpg:grpSpPr><a:xfrm><a:off x="241401" y="0"/><a:ext cx="1047750" cy="1657350"/><a:chOff x="0" y="0"/><a:chExt cx="1047750" cy="1657350"/></a:xfrm></wpg:grpSpPr><wpg:grpSp><wpg:cNvPr id="7729271" name="群組 7729271"/><wpg:cNvGrpSpPr/><wpg:grpSpPr><a:xfrm><a:off x="0" y="0"/><a:ext cx="1047750" cy="1231265"/><a:chOff x="0" y="0"/><a:chExt cx="1047750" cy="1231265"/></a:xfrm></wpg:grpSpPr><pic:pic xmlns:pic="http://schemas.openxmlformats.org/drawingml/2006/picture"><pic:nvPicPr><pic:cNvPr id="84699024" name="圖片 84699024" descr="10"/><pic:cNvPicPr><a:picLocks noChangeAspect="1"/></pic:cNvPicPr></pic:nvPicPr><pic:blipFill rotWithShape="1"><a:blip r:embed="rId47" cstate="email"><a:extLst><a:ext uri="{28A0092B-C50C-407E-A947-70E740481C1C}"><a14:useLocalDpi xmlns:a14="http://schemas.microsoft.com/office/drawing/2010/main"/></a:ext></a:extLst></a:blip><a:srcRect l="27508" t="59172" r="49911" b="7006"/><a:stretch/></pic:blipFill><pic:spPr bwMode="auto"><a:xfrm><a:off x="0" y="146050"/><a:ext cx="1047750" cy="1085215"/></a:xfrm><a:prstGeom prst="rect"><a:avLst/></a:prstGeom><a:noFill/><a:ln><a:noFill/></a:ln><a:extLst><a:ext uri="{53640926-AAD7-44D8-BBD7-CCE9431645EC}"><a14:shadowObscured xmlns:a14="http://schemas.microsoft.com/office/drawing/2010/main"/></a:ext></a:extLst></pic:spPr></pic:pic><pic:pic xmlns:pic="http://schemas.openxmlformats.org/drawingml/2006/picture"><pic:nvPicPr><pic:cNvPr id="860290784" name="圖片 860290784"/><pic:cNvPicPr><a:picLocks noChangeAspect="1"/></pic:cNvPicPr></pic:nvPicPr><pic:blipFill><a:blip r:embed="rId59"><a:extLst><a:ext uri="{28A0092B-C50C-407E-A947-70E740481C1C}"><a14:useLocalDpi xmlns:a14="http://schemas.microsoft.com/office/drawing/2010/main" val="0"/></a:ext></a:extLst></a:blip><a:stretch><a:fillRect/></a:stretch></pic:blipFill><pic:spPr><a:xfrm><a:off x="177800" y="0"/><a:ext cx="641350" cy="142240"/></a:xfrm><a:prstGeom prst="rect"><a:avLst/></a:prstGeom></pic:spPr></pic:pic></wpg:grpSp><wpg:grpSp><wpg:cNvPr id="1923424747" name="群組 1923424747"/><wpg:cNvGrpSpPr/><wpg:grpSpPr><a:xfrm><a:off x="368300" y="1206500"/><a:ext cx="311150" cy="450850"/><a:chOff x="0" y="0"/><a:chExt cx="311150" cy="450850"/></a:xfrm></wpg:grpSpPr><wps:wsp><wps:cNvPr id="1720096137" name="直線接點 1720096137"/><wps:cNvCnPr/><wps:spPr><a:xfrm><a:off x="95250" y="0"/><a:ext cx="0" cy="450850"/></a:xfrm><a:prstGeom prst="line"><a:avLst/></a:prstGeom><a:ln w="1905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424471334" name="直線接點 424471334"/><wps:cNvCnPr/><wps:spPr><a:xfrm><a:off x="311150" y="0"/><a:ext cx="0" cy="450850"/></a:xfrm><a:prstGeom prst="line"><a:avLst/></a:prstGeom><a:ln w="1905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2086116109" name="直線接點 2086116109"/><wps:cNvCnPr/><wps:spPr><a:xfrm><a:off x="196850" y="0"/><a:ext cx="0" cy="450850"/></a:xfrm><a:prstGeom prst="line"><a:avLst/></a:prstGeom><a:ln w="1905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083370699" name="直線接點 1083370699"/><wps:cNvCnPr/><wps:spPr><a:xfrm><a:off x="0" y="0"/><a:ext cx="0" cy="450850"/></a:xfrm><a:prstGeom prst="line"><a:avLst/></a:prstGeom><a:ln w="1905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wpg:grpSp></wpg:grpSp><wps:wsp><wps:cNvPr id="1865378870" name="矩形 1865378870"/><wps:cNvSpPr/><wps:spPr><a:xfrm><a:off x="0" y="1653235"/><a:ext cx="1549400" cy="755650"/></a:xfrm><a:prstGeom prst="rect"><a:avLst/></a:prstGeom><a:noFill/><a:ln><a:solidFill><a:srgbClr val="00B050"/></a:solidFill></a:ln></wps:spPr><wps:style><a:lnRef idx="2"><a:schemeClr val="accent6"><a:shade val="50000"/></a:schemeClr></a:lnRef><a:fillRef idx="1"><a:schemeClr val="accent6"/></a:fillRef><a:effectRef idx="0"><a:schemeClr val="accent6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pic:pic xmlns:pic="http://schemas.openxmlformats.org/drawingml/2006/picture"><pic:nvPicPr><pic:cNvPr id="454909506" name="圖片 1"/><pic:cNvPicPr><a:picLocks noChangeAspect="1"/></pic:cNvPicPr></pic:nvPicPr><pic:blipFill><a:blip r:embed="rId60"><a:extLst><a:ext uri="{28A0092B-C50C-407E-A947-70E740481C1C}"><a14:useLocalDpi xmlns:a14="http://schemas.microsoft.com/office/drawing/2010/main" val="0"/></a:ext></a:extLst></a:blip><a:stretch><a:fillRect/></a:stretch></pic:blipFill><pic:spPr><a:xfrm><a:off x="14630" y="1755648"/><a:ext cx="751205" cy="647065"/></a:xfrm><a:prstGeom prst="rect"><a:avLst/></a:prstGeom></pic:spPr></pic:pic></wpg:wgp></a:graphicData></a:graphic></wp:anchor></w:drawing></mc:Choice><mc:Fallback><w:pict><v:group w14:anchorId="04CB1410" id="群組 80" o:spid="_x0000_s1026" style="position:absolute;margin-left:607.1pt;margin-top:7.55pt;width:122pt;height:189.9pt;z-index:251658327" coordsize="15494,24116" o:gfxdata="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"><v:shape id="圖片 54" o:spid="_x0000_s1027" type="#_x0000_t75" style="position:absolute;left:8558;top:17556;width:6414;height:6560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"><v:imagedata r:id="rId61" o:title=""/></v:shape><v:group id="群組 2134648926" o:spid="_x0000_s1028" style="position:absolute;left:2414;width:10477;height:16573" coordsize="10477,16573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"><v:group id="群組 7729271" o:spid="_x0000_s1029" style="position:absolute;width:10477;height:12312" coordsize="10477,12312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"><v:shape id="圖片 84699024" o:spid="_x0000_s1030" type="#_x0000_t75" alt="10" style="position:absolute;top:1460;width:10477;height:10852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"><v:imagedata r:id="rId62" o:title="10" croptop="38779f" cropbottom="4591f" cropleft="18028f" cropright="32710f"/></v:shape><v:shape id="圖片 860290784" o:spid="_x0000_s1031" type="#_x0000_t75" style="position:absolute;left:1778;width:6413;height:1422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"><v:imagedata r:id="rId63" o:title=""/></v:shape></v:group><v:group id="群組 1923424747" o:spid="_x0000_s1032" style="position:absolute;left:3683;top:12065;width:3111;height:4508" coordsize="311150,450850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"><v:line id="直線接點 1720096137" o:spid="_x0000_s1033" style="position:absolute;visibility:visible;mso-wrap-style:square" from="95250,0" to="95250,450850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" strokecolor="black [3213]" strokeweight="1.5pt"><v:stroke joinstyle="miter"/></v:line><v:line id="直線接點 424471334" o:spid="_x0000_s1034" style="position:absolute;visibility:visible;mso-wrap-style:square" from="311150,0" to="311150,450850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" strokecolor="black [3213]" strokeweight="1.5pt"><v:stroke joinstyle="miter"/></v:line><v:line id="直線接點 2086116109" o:spid="_x0000_s1035" style="position:absolute;visibility:visible;mso-wrap-style:square" from="196850,0" to="196850,450850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" strokecolor="red" strokeweight="1.5pt"><v:stroke joinstyle="miter"/></v:line><v:line id="直線接點 1083370699" o:spid="_x0000_s1036" style="position:absolute;visibility:visible;mso-wrap-style:square" from="0,0" to="0,450850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" strokecolor="red" strokeweight="1.5pt"><v:stroke joinstyle="miter"/></v:line></v:group></v:group><v:rect id="矩形 1865378870" o:spid="_x0000_s1037" style="position:absolute;top:16532;width:15494;height:7556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" filled="f" strokecolor="#00b050" strokeweight="1pt"/><v:shape id="圖片 1" o:spid="_x0000_s1038" type="#_x0000_t75" style="position:absolute;left:146;top:17556;width:7512;height:6471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"><v:imagedata r:id="rId64" o:title=""/></v:shape></v:group></w:pict></mc:Fallback></mc:AlternateContent></w:r><w:r w:rsidRPr="009732DC"><w:rPr><w:rFonts w:ascii="微軟正黑體" w:eastAsia="微軟正黑體" w:hAnsi="微軟正黑體" w:cs="Arial"/><w:highlight w:val="yellow"/></w:rPr><w:t>每次工單第一次開始測試前，須先以</w:t></w:r><w:r w:rsidRPr="009732DC"><w:rPr><w:rFonts w:ascii="微軟正黑體" w:eastAsia="微軟正黑體" w:hAnsi="微軟正黑體" w:cs="Arial" w:hint="eastAsia"/><w:highlight w:val="yellow"/></w:rPr><w:t>Sample</w:t></w:r><w:r w:rsidRPr="009732DC"><w:rPr><w:rFonts w:ascii="微軟正黑體" w:eastAsia="微軟正黑體" w:hAnsi="微軟正黑體" w:cs="Arial"/><w:highlight w:val="yellow"/></w:rPr><w:t xml:space="preserve"> </w:t></w:r><w:r w:rsidRPr="009732DC"><w:rPr><w:rFonts w:ascii="微軟正黑體" w:eastAsia="微軟正黑體" w:hAnsi="微軟正黑體" w:cs="Arial" w:hint="eastAsia"/><w:highlight w:val="yellow"/></w:rPr><w:t>檢定ATE測試環境</w:t></w:r><w:r w:rsidRPr="009732DC"><w:rPr><w:rFonts w:ascii="微軟正黑體" w:eastAsia="微軟正黑體" w:hAnsi="微軟正黑體" w:cs="Arial"/><w:highlight w:val="yellow"/></w:rPr><w:t>，</w:t></w:r><w:r w:rsidRPr="009732DC"><w:rPr><w:rFonts w:ascii="微軟正黑體" w:eastAsia="微軟正黑體" w:hAnsi="微軟正黑體" w:cs="Arial" w:hint="eastAsia"/><w:highlight w:val="yellow"/></w:rPr><w:t>移除輸入電源，</w:t></w:r><w:r w:rsidRPr="009732DC"><w:rPr><w:rFonts w:ascii="微軟正黑體" w:eastAsia="微軟正黑體" w:hAnsi="微軟正黑體" w:cs="Arial"/><w:highlight w:val="yellow"/></w:rPr><w:t>確認</w:t></w:r><w:r w:rsidRPr="009732DC"><w:rPr><w:rFonts w:ascii="微軟正黑體" w:eastAsia="微軟正黑體" w:hAnsi="微軟正黑體" w:cs="Arial" w:hint="eastAsia"/><w:highlight w:val="yellow"/></w:rPr><w:t>是否可偵測出不良</w:t></w:r></w:p><w:p w14:paraId="0E134218" w14:textId="5F1E3FFB" w:rsidR="009D7146" w:rsidRDefault="009D7146" w:rsidP="00082050"><w:pPr><w:rPr><w:rFonts w:ascii="微軟正黑體" w:eastAsia="微軟正黑體" w:hAnsi="微軟正黑體" w:cs="Arial"/><w:noProof/></w:rPr></w:pPr><w:r w:rsidRPr="009732DC"><w:rPr><w:rFonts w:ascii="微軟正黑體" w:eastAsia="微軟正黑體" w:hAnsi="微軟正黑體"/><w:noProof/></w:rPr><mc:AlternateContent><mc:Choice Requires="wps"><w:drawing><wp:anchor distT="45720" distB="45720" distL="114300" distR="114300" simplePos="0" relativeHeight="251658325" behindDoc="0" locked="0" layoutInCell="1" allowOverlap="1" wp14:anchorId="7B7554DF" wp14:editId="26896C15"><wp:simplePos x="0" y="0"/><wp:positionH relativeFrom="column"><wp:posOffset>-58420</wp:posOffset></wp:positionH><wp:positionV relativeFrom="paragraph"><wp:posOffset>3726815</wp:posOffset></wp:positionV><wp:extent cx="2423795" cy="862965"/><wp:effectExtent l="0" t="0" r="14605" b="13970"/><wp:wrapSquare wrapText="bothSides"/><wp:docPr id="1618226910" name="文字方塊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2423795" cy="862965"/></a:xfrm><a:prstGeom prst="rect"><a:avLst/></a:prstGeom><a:solidFill><a:srgbClr val="FFFFFF"/></a:solidFill><a:ln w="9525"><a:solidFill><a:srgbClr val="000000"/></a:solidFill><a:miter lim="800000"/><a:headEnd/><a:tailEnd/></a:ln></wps:spPr><wps:txbx><w:txbxContent><w:p w14:paraId="122D5574" w14:textId="77777777" w:rsidR="009D7146" w:rsidRPr="000D2146" w:rsidRDefault="009D7146" w:rsidP="009D7146"><w:pPr><w:spacing w:line="400" w:lineRule="exact"/><w:rPr><w:rFonts w:ascii="微軟正黑體" w:eastAsia="微軟正黑體" w:hAnsi="微軟正黑體"/><w:b/><w:color w:val="FF0000"/><w:szCs w:val="24"/></w:rPr></w:pPr><w:r w:rsidRPr="000D2146"><w:rPr><w:rFonts w:ascii="微軟正黑體" w:eastAsia="微軟正黑體" w:hAnsi="微軟正黑體" w:hint="eastAsia"/><w:b/><w:color w:val="FF0000"/><w:szCs w:val="24"/></w:rPr><w:t>註1</w:t></w:r><w:r w:rsidRPr="000D2146"><w:rPr><w:rFonts w:ascii="微軟正黑體" w:eastAsia="微軟正黑體" w:hAnsi="微軟正黑體"/><w:b/><w:color w:val="FF0000"/><w:szCs w:val="24"/></w:rPr><w:t>：</w:t></w:r><w:r w:rsidRPr="000D2146"><w:rPr><w:rFonts w:ascii="微軟正黑體" w:eastAsia="微軟正黑體" w:hAnsi="微軟正黑體" w:hint="eastAsia"/><w:b/><w:color w:val="FF0000"/><w:szCs w:val="24"/></w:rPr><w:t>輸入電源不接線</w:t></w:r><w:r w:rsidRPr="000D2146"><w:rPr><w:rFonts w:ascii="微軟正黑體" w:eastAsia="微軟正黑體" w:hAnsi="微軟正黑體"/><w:b/><w:color w:val="FF0000"/><w:szCs w:val="24"/></w:rPr><w:br/></w:r><w:r w:rsidRPr="000D2146"><w:rPr><w:rFonts w:ascii="微軟正黑體" w:eastAsia="微軟正黑體" w:hAnsi="微軟正黑體" w:hint="eastAsia"/><w:b/><w:color w:val="FF0000"/><w:szCs w:val="24"/></w:rPr><w:t>註2</w:t></w:r><w:r w:rsidRPr="000D2146"><w:rPr><w:rFonts w:ascii="微軟正黑體" w:eastAsia="微軟正黑體" w:hAnsi="微軟正黑體"/><w:b/><w:color w:val="FF0000"/><w:szCs w:val="24"/></w:rPr><w:t>：</w:t></w:r><w:r w:rsidRPr="000D2146"><w:rPr><w:rFonts w:ascii="微軟正黑體" w:eastAsia="微軟正黑體" w:hAnsi="微軟正黑體" w:hint="eastAsia"/><w:b/><w:color w:val="FF0000"/><w:szCs w:val="24"/></w:rPr><w:t>V</w:t></w:r><w:r w:rsidRPr="000D2146"><w:rPr><w:rFonts w:ascii="微軟正黑體" w:eastAsia="微軟正黑體" w:hAnsi="微軟正黑體"/><w:b/><w:color w:val="FF0000"/><w:szCs w:val="24"/></w:rPr><w:t>out 12V 輸出接Load-2</w:t></w:r></w:p><w:p w14:paraId="70340CDE" w14:textId="77777777" w:rsidR="009D7146" w:rsidRPr="000D2146" w:rsidRDefault="009D7146" w:rsidP="009D7146"><w:pPr><w:spacing w:line="400" w:lineRule="exact"/><w:rPr><w:rFonts w:ascii="微軟正黑體" w:eastAsia="微軟正黑體" w:hAnsi="微軟正黑體"/><w:b/><w:color w:val="FF0000"/><w:szCs w:val="24"/></w:rPr></w:pPr><w:r w:rsidRPr="000D2146"><w:rPr><w:rFonts w:ascii="微軟正黑體" w:eastAsia="微軟正黑體" w:hAnsi="微軟正黑體" w:hint="eastAsia"/><w:b/><w:color w:val="FF0000"/><w:szCs w:val="24"/></w:rPr><w:t>註3</w:t></w:r><w:r w:rsidRPr="000D2146"><w:rPr><w:rFonts w:ascii="微軟正黑體" w:eastAsia="微軟正黑體" w:hAnsi="微軟正黑體"/><w:b/><w:color w:val="FF0000"/><w:szCs w:val="24"/></w:rPr><w:t>：</w:t></w:r><w:r w:rsidRPr="000D2146"><w:rPr><w:rFonts w:ascii="微軟正黑體" w:eastAsia="微軟正黑體" w:hAnsi="微軟正黑體" w:hint="eastAsia"/><w:b/><w:color w:val="FF0000"/><w:szCs w:val="24"/></w:rPr><w:t>刷</w:t></w:r><w:r w:rsidRPr="000D2146"><w:rPr><w:rFonts w:ascii="微軟正黑體" w:eastAsia="微軟正黑體" w:hAnsi="微軟正黑體"/><w:b/><w:color w:val="FF0000"/><w:szCs w:val="24"/></w:rPr><w:t>Barcode</w:t></w:r><w:r w:rsidRPr="000D2146"><w:rPr><w:rFonts w:ascii="微軟正黑體" w:eastAsia="微軟正黑體" w:hAnsi="微軟正黑體" w:hint="eastAsia"/><w:b/><w:color w:val="FF0000"/><w:szCs w:val="24"/></w:rPr><w:t>開始測試</w:t></w:r></w:p></w:txbxContent></wps:txbx><wps:bodyPr rot="0" vert="horz" wrap="square" lIns="91440" tIns="45720" rIns="91440" bIns="45720" anchor="t" anchorCtr="0" upright="1"><a:spAutoFit/></wps:bodyPr></wps:wsp></a:graphicData></a:graphic><wp14:sizeRelH relativeFrom="margin"><wp14:pctWidth>0</wp14:pctWidth></wp14:sizeRelH><wp14:sizeRelV relativeFrom="margin"><wp14:pctHeight>20000</wp14:pctHeight></wp14:sizeRelV></wp:anchor></w:drawing></mc:Choice><mc:Fallback><w:pict><v:shape w14:anchorId="7B7554DF" id="_x0000_s1283" type="#_x0000_t202" style="position:absolute;margin-left:-4.6pt;margin-top:293.45pt;width:190.85pt;height:67.95pt;z-index:25165832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"><v:textbox style="mso-fit-shape-to-text:t"><w:txbxContent><w:p w14:paraId="122D5574" w14:textId="77777777" w:rsidR="009D7146" w:rsidRPr="000D2146" w:rsidRDefault="009D7146" w:rsidP="009D7146"><w:pPr><w:spacing w:line="400" w:lineRule="exact"/><w:rPr><w:rFonts w:ascii="微軟正黑體" w:eastAsia="微軟正黑體" w:hAnsi="微軟正黑體"/><w:b/><w:color w:val="FF0000"/><w:szCs w:val="24"/></w:rPr></w:pPr><w:r w:rsidRPr="000D2146"><w:rPr><w:rFonts w:ascii="微軟正黑體" w:eastAsia="微軟正黑體" w:hAnsi="微軟正黑體" w:hint="eastAsia"/><w:b/><w:color w:val="FF0000"/><w:szCs w:val="24"/></w:rPr><w:t>註</w:t></w:r><w:r w:rsidRPr="000D2146"><w:rPr><w:rFonts w:ascii="微軟正黑體" w:eastAsia="微軟正黑體" w:hAnsi="微軟正黑體" w:hint="eastAsia"/><w:b/><w:color w:val="FF0000"/><w:szCs w:val="24"/></w:rPr><w:t>1</w:t></w:r><w:r w:rsidRPr="000D2146"><w:rPr><w:rFonts w:ascii="微軟正黑體" w:eastAsia="微軟正黑體" w:hAnsi="微軟正黑體"/><w:b/><w:color w:val="FF0000"/><w:szCs w:val="24"/></w:rPr><w:t>：</w:t></w:r><w:r w:rsidRPr="000D2146"><w:rPr><w:rFonts w:ascii="微軟正黑體" w:eastAsia="微軟正黑體" w:hAnsi="微軟正黑體" w:hint="eastAsia"/><w:b/><w:color w:val="FF0000"/><w:szCs w:val="24"/></w:rPr><w:t>輸入電源不接線</w:t></w:r><w:r w:rsidRPr="000D2146"><w:rPr><w:rFonts w:ascii="微軟正黑體" w:eastAsia="微軟正黑體" w:hAnsi="微軟正黑體"/><w:b/><w:color w:val="FF0000"/><w:szCs w:val="24"/></w:rPr><w:br/></w:r><w:r w:rsidRPr="000D2146"><w:rPr><w:rFonts w:ascii="微軟正黑體" w:eastAsia="微軟正黑體" w:hAnsi="微軟正黑體" w:hint="eastAsia"/><w:b/><w:color w:val="FF0000"/><w:szCs w:val="24"/></w:rPr><w:t>註</w:t></w:r><w:r w:rsidRPr="000D2146"><w:rPr><w:rFonts w:ascii="微軟正黑體" w:eastAsia="微軟正黑體" w:hAnsi="微軟正黑體" w:hint="eastAsia"/><w:b/><w:color w:val="FF0000"/><w:szCs w:val="24"/></w:rPr><w:t>2</w:t></w:r><w:r w:rsidRPr="000D2146"><w:rPr><w:rFonts w:ascii="微軟正黑體" w:eastAsia="微軟正黑體" w:hAnsi="微軟正黑體"/><w:b/><w:color w:val="FF0000"/><w:szCs w:val="24"/></w:rPr><w:t>：</w:t></w:r><w:r w:rsidRPr="000D2146"><w:rPr><w:rFonts w:ascii="微軟正黑體" w:eastAsia="微軟正黑體" w:hAnsi="微軟正黑體" w:hint="eastAsia"/><w:b/><w:color w:val="FF0000"/><w:szCs w:val="24"/></w:rPr><w:t>V</w:t></w:r><w:r w:rsidRPr="000D2146"><w:rPr><w:rFonts w:ascii="微軟正黑體" w:eastAsia="微軟正黑體" w:hAnsi="微軟正黑體"/><w:b/><w:color w:val="FF0000"/><w:szCs w:val="24"/></w:rPr><w:t>out</w:t></w:r><w:r w:rsidRPr="000D2146"><w:rPr><w:rFonts w:ascii="微軟正黑體" w:eastAsia="微軟正黑體" w:hAnsi="微軟正黑體"/><w:b/><w:color w:val="FF0000"/><w:szCs w:val="24"/></w:rPr><w:t xml:space="preserve"> 12V 輸出接Load-2</w:t></w:r></w:p><w:p w14:paraId="70340CDE" w14:textId="77777777" w:rsidR="009D7146" w:rsidRPr="000D2146" w:rsidRDefault="009D7146" w:rsidP="009D7146"><w:pPr><w:spacing w:line="400" w:lineRule="exact"/><w:rPr><w:rFonts w:ascii="微軟正黑體" w:eastAsia="微軟正黑體" w:hAnsi="微軟正黑體"/><w:b/><w:color w:val="FF0000"/><w:szCs w:val="24"/></w:rPr></w:pPr><w:r w:rsidRPr="000D2146"><w:rPr><w:rFonts w:ascii="微軟正黑體" w:eastAsia="微軟正黑體" w:hAnsi="微軟正黑體" w:hint="eastAsia"/><w:b/><w:color w:val="FF0000"/><w:szCs w:val="24"/></w:rPr><w:t>註</w:t></w:r><w:r w:rsidRPr="000D2146"><w:rPr><w:rFonts w:ascii="微軟正黑體" w:eastAsia="微軟正黑體" w:hAnsi="微軟正黑體" w:hint="eastAsia"/><w:b/><w:color w:val="FF0000"/><w:szCs w:val="24"/></w:rPr><w:t>3</w:t></w:r><w:r w:rsidRPr="000D2146"><w:rPr><w:rFonts w:ascii="微軟正黑體" w:eastAsia="微軟正黑體" w:hAnsi="微軟正黑體"/><w:b/><w:color w:val="FF0000"/><w:szCs w:val="24"/></w:rPr><w:t>：</w:t></w:r><w:r w:rsidRPr="000D2146"><w:rPr><w:rFonts w:ascii="微軟正黑體" w:eastAsia="微軟正黑體" w:hAnsi="微軟正黑體" w:hint="eastAsia"/><w:b/><w:color w:val="FF0000"/><w:szCs w:val="24"/></w:rPr><w:t>刷</w:t></w:r><w:r w:rsidRPr="000D2146"><w:rPr><w:rFonts w:ascii="微軟正黑體" w:eastAsia="微軟正黑體" w:hAnsi="微軟正黑體"/><w:b/><w:color w:val="FF0000"/><w:szCs w:val="24"/></w:rPr><w:t>Barcode</w:t></w:r><w:r w:rsidRPr="000D2146"><w:rPr><w:rFonts w:ascii="微軟正黑體" w:eastAsia="微軟正黑體" w:hAnsi="微軟正黑體" w:hint="eastAsia"/><w:b/><w:color w:val="FF0000"/><w:szCs w:val="24"/></w:rPr><w:t>開始測試</w:t></w:r></w:p></w:txbxContent></v:textbox><w10:wrap type="square"/></v:shape></w:pict></mc:Fallback></mc:AlternateContent></w:r></w:p><w:p w14:paraId="139FA697" w14:textId="5F625FED" w:rsidR="00B10DEE" w:rsidRPr="00B10DEE" w:rsidRDefault="00E81C30" w:rsidP="00B10DEE"><w:pPr><w:rPr><w:rFonts w:ascii="微軟正黑體" w:eastAsia="微軟正黑體" w:hAnsi="微軟正黑體" w:cs="Arial"/></w:rPr></w:pPr><w:r w:rsidRPr="009732DC"><w:rPr><w:rFonts w:ascii="微軟正黑體" w:eastAsia="微軟正黑體" w:hAnsi="微軟正黑體"/><w:noProof/></w:rPr><mc:AlternateContent><mc:Choice Requires="wps"><w:drawing><wp:anchor distT="0" distB="0" distL="114300" distR="114300" simplePos="0" relativeHeight="251669615" behindDoc="0" locked="0" layoutInCell="1" allowOverlap="1" wp14:anchorId="5C06F6AA" wp14:editId="64702E6E"><wp:simplePos x="0" y="0"/><wp:positionH relativeFrom="column"><wp:posOffset>8116768</wp:posOffset></wp:positionH><wp:positionV relativeFrom="paragraph"><wp:posOffset>2039041</wp:posOffset></wp:positionV><wp:extent cx="699844" cy="415636"/><wp:effectExtent l="0" t="0" r="5080" b="3810"/><wp:wrapNone/><wp:docPr id="1788976696" name="Rectangle 1236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 noChangeArrowheads="1"/></wps:cNvSpPr><wps:spPr bwMode="auto"><a:xfrm><a:off x="0" y="0"/><a:ext cx="699844" cy="415636"/></a:xfrm><a:prstGeom prst="rect"><a:avLst/></a:prstGeom><a:solidFill><a:srgbClr val="BFBFBF"/></a:solidFill><a:ln><a:noFill/></a:ln><a:extLst><a:ext uri="{91240B29-F687-4F45-9708-019B960494DF}"><a14:hiddenLine xmlns:a14="http://schemas.microsoft.com/office/drawing/2010/main" w="9525"><a:solidFill><a:srgbClr val="000000"/></a:solidFill><a:miter lim="800000"/><a:headEnd/><a:tailEnd/></a14:hiddenLine></a:ext></a:extLst></wps:spPr><wps:txbx><w:txbxContent><w:p w14:paraId="31F7A3AC" w14:textId="77777777" w:rsidR="00E81C30" w:rsidRPr="006C2DB2" w:rsidRDefault="00E81C30" w:rsidP="00E81C30"><w:pPr><w:spacing w:line="240" w:lineRule="exact"/><w:jc w:val="center"/><w:rPr><w:rFonts w:ascii="Calibri" w:eastAsia="微軟正黑體" w:hAnsi="Calibri" w:cs="Calibri"/><w:b/><w:bCs/></w:rPr></w:pPr><w:r w:rsidRPr="006C2DB2"><w:rPr><w:rFonts w:ascii="Calibri" w:eastAsia="微軟正黑體" w:hAnsi="Calibri" w:cs="Calibri"/><w:b/><w:bCs/></w:rPr><w:t>Vin</w:t></w:r></w:p><w:p w14:paraId="044ED587" w14:textId="77777777" w:rsidR="00E81C30" w:rsidRPr="006C2DB2" w:rsidRDefault="00E81C30" w:rsidP="00E81C30"><w:pPr><w:spacing w:line="240" w:lineRule="exact"/><w:jc w:val="center"/><w:rPr><w:rFonts w:ascii="Calibri" w:eastAsia="微軟正黑體" w:hAnsi="Calibri" w:cs="Calibri"/><w:b/><w:bCs/></w:rPr></w:pPr><w:r w:rsidRPr="006C2DB2"><w:rPr><w:rFonts w:ascii="Calibri" w:eastAsia="微軟正黑體" w:hAnsi="Calibri" w:cs="Calibri"/><w:b/><w:bCs/></w:rPr><w:t>不接線</w:t></w:r></w:p></w:txbxContent></wps:txbx><wps:bodyPr rot="0" vert="horz" wrap="square" lIns="91440" tIns="45720" rIns="91440" bIns="45720" anchor="t" anchorCtr="0" upright="1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5C06F6AA" id="_x0000_s1283" style="position:absolute;margin-left:639.1pt;margin-top:160.55pt;width:55.1pt;height:32.75pt;z-index:2516696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" fillcolor="#bfbfbf" stroked="f"><v:textbox><w:txbxContent><w:p w14:paraId="31F7A3AC" w14:textId="77777777" w:rsidR="00E81C30" w:rsidRPr="006C2DB2" w:rsidRDefault="00E81C30" w:rsidP="00E81C30"><w:pPr><w:spacing w:line="240" w:lineRule="exact"/><w:jc w:val="center"/><w:rPr><w:rFonts w:ascii="Calibri" w:eastAsia="微軟正黑體" w:hAnsi="Calibri" w:cs="Calibri"/><w:b/><w:bCs/></w:rPr></w:pPr><w:r w:rsidRPr="006C2DB2"><w:rPr><w:rFonts w:ascii="Calibri" w:eastAsia="微軟正黑體" w:hAnsi="Calibri" w:cs="Calibri"/><w:b/><w:bCs/></w:rPr><w:t>Vin</w:t></w:r></w:p><w:p w14:paraId="044ED587" w14:textId="77777777" w:rsidR="00E81C30" w:rsidRPr="006C2DB2" w:rsidRDefault="00E81C30" w:rsidP="00E81C30"><w:pPr><w:spacing w:line="240" w:lineRule="exact"/><w:jc w:val="center"/><w:rPr><w:rFonts w:ascii="Calibri" w:eastAsia="微軟正黑體" w:hAnsi="Calibri" w:cs="Calibri"/><w:b/><w:bCs/></w:rPr></w:pPr><w:r w:rsidRPr="006C2DB2"><w:rPr><w:rFonts w:ascii="Calibri" w:eastAsia="微軟正黑體" w:hAnsi="Calibri" w:cs="Calibri"/><w:b/><w:bCs/></w:rPr><w:t>不接線</w:t></w:r></w:p></w:txbxContent></v:textbox></v:rect></w:pict></mc:Fallback></mc:AlternateContent></w:r><w:r w:rsidR="00C958BB"><w:rPr><w:rFonts w:ascii="微軟正黑體" w:eastAsia="微軟正黑體" w:hAnsi="微軟正黑體" w:cs="Arial"/><w:noProof/></w:rPr><mc:AlternateContent><mc:Choice Requires="wps"><w:drawing><wp:anchor distT="0" distB="0" distL="114300" distR="114300" simplePos="0" relativeHeight="251658348" behindDoc="0" locked="0" layoutInCell="1" allowOverlap="1" wp14:anchorId="166EA7DE" wp14:editId="1D4FE60A"><wp:simplePos x="0" y="0"/><wp:positionH relativeFrom="column"><wp:posOffset>4556760</wp:posOffset></wp:positionH><wp:positionV relativeFrom="paragraph"><wp:posOffset>2472709</wp:posOffset></wp:positionV><wp:extent cx="2520000" cy="1908000"/><wp:effectExtent l="0" t="0" r="0" b="0"/><wp:wrapNone/><wp:docPr id="311554276" name="文字方塊 287"/><wp:cNvGraphicFramePr/><a:graphic xmlns:a="http://schemas.openxmlformats.org/drawingml/2006/main"><a:graphicData uri="http://schemas.microsoft.com/office/word/2010/wordprocessingShape"><wps:wsp><wps:cNvSpPr txBox="1"/><wps:spPr><a:xfrm><a:off x="0" y="0"/><a:ext cx="2520000" cy="1908000"/></a:xfrm><a:prstGeom prst="rect"><a:avLst/></a:prstGeom><a:noFill/><a:ln w="6350"><a:noFill/></a:ln></wps:spPr><wps:txbx><w:txbxContent><w:p w14:paraId="5D89C5D8" w14:textId="77777777" w:rsidR="00C958BB" w:rsidRDefault="00C958BB" w:rsidP="00C958BB"><w:pPr><w:jc w:val="center"/></w:pPr><w:r w:rsidRPr="0015340B"><w:t></w:t></w: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166EA7DE" id="_x0000_s1284" type="#_x0000_t202" style="position:absolute;margin-left:358.8pt;margin-top:194.7pt;width:198.45pt;height:150.25pt;z-index:2516583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" filled="f" stroked="f" strokeweight=".5pt"><v:textbox><w:txbxContent><w:p w14:paraId="5D89C5D8" w14:textId="77777777" w:rsidR="00C958BB" w:rsidRDefault="00C958BB" w:rsidP="00C958BB"><w:pPr><w:jc w:val="center"/></w:pPr><w:r w:rsidRPr="0015340B"><w:t></w:t></w:r></w:p></w:txbxContent></v:textbox></v:shape></w:pict></mc:Fallback></mc:AlternateContent></w:r></w:p></w:tc></w:tr></w:tbl><w:p><w:pPr><w:spacing w:before="0" w:after="0" w:line="40" w:lineRule="exact"/></w:pPr></w:p><w:tbl><w:tblPr><w:tblW w:w="1513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1E0" w:firstRow="1" w:lastRow="1" w:firstColumn="1" w:lastColumn="1" w:noHBand="0" w:noVBand="0"/></w:tblPr><w:tblGrid><w:gridCol w:w="15138"/></w:tblGrid><w:tr w:rsidR="009D7146" w:rsidRPr="00E41E25" w14:paraId="5768EA26" w14:textId="77777777" w:rsidTr="008555E7"><w:trPr><w:trHeight w:val="315"/></w:trPr><w:tc><w:tcPr><w:tcW w:w="15138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E7E6E6" w:themeFill="background2"/></w:tcPr><w:p w14:paraId="569619CE" w14:textId="16C34152" w:rsidR="009D7146" w:rsidRPr="00E41E25" w:rsidRDefault="009D7146" w:rsidP="009D7146"><w:pPr><w:pageBreakBefore/><w:pStyle w:val="1"/><w:jc w:val="center"/><w:rPr><w:rFonts w:asciiTheme="minorHAnsi" w:eastAsia="微軟正黑體" w:hAnsiTheme="minorHAnsi" w:cstheme="minorHAnsi"/><w:b/><w:szCs w:val="32"/></w:rPr></w:pPr><w:r w:rsidRPr="00E41E25"><w:rPr><w:rFonts w:asciiTheme="minorHAnsi" w:eastAsia="微軟正黑體" w:hAnsiTheme="minorHAnsi" w:cstheme="minorHAnsi"/><w:b/><w:szCs w:val="32"/></w:rPr><w:t>二十二、T</w:t></w:r><w:r><w:rPr><w:rFonts w:asciiTheme="minorHAnsi" w:eastAsia="微軟正黑體" w:hAnsiTheme="minorHAnsi" w:cstheme="minorHAnsi" w:hint="eastAsia"/><w:b/><w:szCs w:val="32"/></w:rPr><w:t>3</w:t></w:r><w:r w:rsidRPr="00E41E25"><w:rPr><w:rFonts w:asciiTheme="minorHAnsi" w:eastAsia="微軟正黑體" w:hAnsiTheme="minorHAnsi" w:cstheme="minorHAnsi"/><w:b/><w:szCs w:val="32"/></w:rPr><w:t>_ATE Chroma_</w:t></w:r><w:r w:rsidRPr="00E41E25"><w:rPr><w:rFonts w:asciiTheme="minorHAnsi" w:eastAsia="微軟正黑體" w:hAnsiTheme="minorHAnsi" w:cstheme="minorHAnsi"/><w:b/><w:szCs w:val="32"/></w:rPr><w:t>接線圖</w:t></w:r><w:r w:rsidRPr="00E41E25"><w:rPr><w:rFonts w:asciiTheme="minorHAnsi" w:eastAsia="微軟正黑體" w:hAnsiTheme="minorHAnsi" w:cstheme="minorHAnsi"/><w:b/><w:szCs w:val="32"/></w:rPr><w:t>(</w:t></w:r><w:r w:rsidRPr="00E41E25"><w:rPr><w:rFonts w:asciiTheme="minorHAnsi" w:eastAsia="微軟正黑體" w:hAnsiTheme="minorHAnsi" w:cstheme="minorHAnsi"/><w:b/><w:szCs w:val="32"/></w:rPr><w:t>量產測試</w:t></w:r><w:r w:rsidRPr="00E41E25"><w:rPr><w:rFonts w:asciiTheme="minorHAnsi" w:eastAsia="微軟正黑體" w:hAnsiTheme="minorHAnsi" w:cstheme="minorHAnsi"/><w:b/><w:szCs w:val="32"/></w:rPr><w:t>)-ATE Test</w:t></w:r></w:p></w:tc></w:tr><w:tr w:rsidR="009D7146" w:rsidRPr="000E5E67" w14:paraId="78D0F7F8" w14:textId="77777777" w:rsidTr="008555E7"><w:trPr><w:trHeight w:val="315"/></w:trPr><w:tc><w:tcPr><w:tcW w:w="15138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/w:tcPr><w:tbl><w:tblPr><w:tblW w:w="15138" w:type="dxa"/><w:tblLayout w:type="fixed"/><w:tblLook w:val="01E0" w:firstRow="1" w:lastRow="1" w:firstColumn="1" w:lastColumn="1" w:noHBand="0" w:noVBand="0"/></w:tblPr><w:tblGrid><w:gridCol w:w="15138"/></w:tblGrid><w:tr w:rsidR="009D7146" w:rsidRPr="009732DC" w14:paraId="76DAA90C" w14:textId="77777777" w:rsidTr="009D7146"><w:trPr><w:trHeight w:val="315"/></w:trPr><w:tc><w:tcPr><w:tcW w:w="15138" w:type="dxa"/><w:shd w:val="clear" w:color="auto" w:fill="FFFFFF" w:themeFill="background1"/></w:tcPr><w:p w14:paraId="68F0BEF5" w14:textId="66B74C33" w:rsidR="00B10DEE" w:rsidRPr="00C958BB" w:rsidRDefault="00C958BB" w:rsidP="00B10DEE"><w:pPr><w:rPr><w:rFonts w:ascii="微軟正黑體" w:eastAsia="微軟正黑體" w:hAnsi="微軟正黑體"/><w:color w:val="000000" w:themeColor="text1"/></w:rPr></w:pPr><w:r><w:rPr><w:rFonts w:ascii="微軟正黑體" w:eastAsia="微軟正黑體" w:hAnsi="微軟正黑體" w:cs="Arial"/><w:noProof/></w:rPr><mc:AlternateContent><mc:Choice Requires="wps"><w:drawing><wp:anchor distT="0" distB="0" distL="114300" distR="114300" simplePos="0" relativeHeight="251658349" behindDoc="0" locked="0" layoutInCell="1" allowOverlap="1" wp14:anchorId="0DC114BE" wp14:editId="326AEEF8"><wp:simplePos x="0" y="0"/><wp:positionH relativeFrom="column"><wp:posOffset>4528185</wp:posOffset></wp:positionH><wp:positionV relativeFrom="paragraph"><wp:posOffset>2947053</wp:posOffset></wp:positionV><wp:extent cx="2520000" cy="1908000"/><wp:effectExtent l="0" t="0" r="0" b="0"/><wp:wrapNone/><wp:docPr id="836951812" name="文字方塊 287"/><wp:cNvGraphicFramePr/><a:graphic xmlns:a="http://schemas.openxmlformats.org/drawingml/2006/main"><a:graphicData uri="http://schemas.microsoft.com/office/word/2010/wordprocessingShape"><wps:wsp><wps:cNvSpPr txBox="1"/><wps:spPr><a:xfrm><a:off x="0" y="0"/><a:ext cx="2520000" cy="1908000"/></a:xfrm><a:prstGeom prst="rect"><a:avLst/></a:prstGeom><a:noFill/><a:ln w="6350"><a:noFill/></a:ln></wps:spPr><wps:txbx><w:txbxContent><w:p w14:paraId="556085E6" w14:textId="77777777" w:rsidR="00C958BB" w:rsidRDefault="00C958BB" w:rsidP="00C958BB"><w:pPr><w:jc w:val="center"/></w:pPr><w:r w:rsidRPr="0015340B"><w:t></w:t></w: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0DC114BE" id="_x0000_s1285" type="#_x0000_t202" style="position:absolute;margin-left:356.55pt;margin-top:232.05pt;width:198.45pt;height:150.25pt;z-index:2516583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" filled="f" stroked="f" strokeweight=".5pt"><v:textbox><w:txbxContent><w:p w14:paraId="556085E6" w14:textId="77777777" w:rsidR="00C958BB" w:rsidRDefault="00C958BB" w:rsidP="00C958BB"><w:pPr><w:jc w:val="center"/></w:pPr><w:r w:rsidRPr="0015340B"><w:t></w:t></w:r></w:p></w:txbxContent></v:textbox></v:shape></w:pict></mc:Fallback></mc:AlternateContent></w:r><w:r w:rsidR="009D7146" w:rsidRPr="009D7146"><w:rPr><w:rFonts w:ascii="微軟正黑體" w:eastAsia="微軟正黑體" w:hAnsi="微軟正黑體"/><w:noProof/><w:color w:val="000000" w:themeColor="text1"/></w:rPr><mc:AlternateContent><mc:Choice Requires="wps"><w:drawing><wp:anchor distT="45720" distB="45720" distL="114300" distR="114300" simplePos="0" relativeHeight="251658331" behindDoc="0" locked="0" layoutInCell="1" allowOverlap="1" wp14:anchorId="74DC7379" wp14:editId="23027076"><wp:simplePos x="0" y="0"/><wp:positionH relativeFrom="column"><wp:posOffset>-56515</wp:posOffset></wp:positionH><wp:positionV relativeFrom="paragraph"><wp:posOffset>3992245</wp:posOffset></wp:positionV><wp:extent cx="2348865" cy="862965"/><wp:effectExtent l="0" t="0" r="13335" b="13970"/><wp:wrapSquare wrapText="bothSides"/><wp:docPr id="440686026" name="文字方塊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2348865" cy="862965"/></a:xfrm><a:prstGeom prst="rect"><a:avLst/></a:prstGeom><a:solidFill><a:srgbClr val="FFFFFF"/></a:solidFill><a:ln w="9525"><a:solidFill><a:srgbClr val="000000"/></a:solidFill><a:miter lim="800000"/><a:headEnd/><a:tailEnd/></a:ln></wps:spPr><wps:txbx><w:txbxContent><w:p w14:paraId="5146AE88" w14:textId="77777777" w:rsidR="009D7146" w:rsidRPr="000D2146" w:rsidRDefault="009D7146" w:rsidP="009D7146"><w:pPr><w:spacing w:line="400" w:lineRule="exact"/><w:rPr><w:rFonts w:ascii="Calibri" w:eastAsia="微軟正黑體" w:hAnsi="Calibri" w:cs="Calibri"/><w:b/><w:color w:val="FF0000"/><w:szCs w:val="24"/></w:rPr></w:pPr><w:r w:rsidRPr="000D2146"><w:rPr><w:rFonts w:ascii="Calibri" w:eastAsia="微軟正黑體" w:hAnsi="Calibri" w:cs="Calibri"/><w:b/><w:color w:val="FF0000"/><w:szCs w:val="24"/></w:rPr><w:t>註</w:t></w:r><w:r w:rsidRPr="000D2146"><w:rPr><w:rFonts w:ascii="Calibri" w:eastAsia="微軟正黑體" w:hAnsi="Calibri" w:cs="Calibri"/><w:b/><w:color w:val="FF0000"/><w:szCs w:val="24"/></w:rPr><w:t>1</w:t></w:r><w:r w:rsidRPr="000D2146"><w:rPr><w:rFonts w:ascii="Calibri" w:eastAsia="微軟正黑體" w:hAnsi="Calibri" w:cs="Calibri"/><w:b/><w:color w:val="FF0000"/><w:szCs w:val="24"/></w:rPr><w:t>：輸入電源請接</w:t></w:r><w:r w:rsidRPr="000D2146"><w:rPr><w:rFonts w:ascii="Calibri" w:eastAsia="微軟正黑體" w:hAnsi="Calibri" w:cs="Calibri"/><w:b/><w:color w:val="FF0000"/><w:szCs w:val="24"/></w:rPr><w:t>Vin</w:t></w:r><w:r w:rsidRPr="000D2146"><w:rPr><w:rFonts w:ascii="Calibri" w:eastAsia="微軟正黑體" w:hAnsi="Calibri" w:cs="Calibri"/><w:b/><w:color w:val="FF0000"/><w:szCs w:val="24"/></w:rPr><w:t>端子台</w:t></w:r><w:r w:rsidRPr="000D2146"><w:rPr><w:rFonts w:ascii="Calibri" w:eastAsia="微軟正黑體" w:hAnsi="Calibri" w:cs="Calibri"/><w:b/><w:color w:val="FF0000"/><w:szCs w:val="24"/></w:rPr><w:br/></w:r><w:r w:rsidRPr="000D2146"><w:rPr><w:rFonts w:ascii="Calibri" w:eastAsia="微軟正黑體" w:hAnsi="Calibri" w:cs="Calibri"/><w:b/><w:color w:val="FF0000"/><w:szCs w:val="24"/></w:rPr><w:t>註</w:t></w:r><w:r w:rsidRPr="000D2146"><w:rPr><w:rFonts w:ascii="Calibri" w:eastAsia="微軟正黑體" w:hAnsi="Calibri" w:cs="Calibri"/><w:b/><w:color w:val="FF0000"/><w:szCs w:val="24"/></w:rPr><w:t>2</w:t></w:r><w:r w:rsidRPr="000D2146"><w:rPr><w:rFonts w:ascii="Calibri" w:eastAsia="微軟正黑體" w:hAnsi="Calibri" w:cs="Calibri"/><w:b/><w:color w:val="FF0000"/><w:szCs w:val="24"/></w:rPr><w:t>：</w:t></w:r><w:r w:rsidRPr="000D2146"><w:rPr><w:rFonts w:ascii="Calibri" w:eastAsia="微軟正黑體" w:hAnsi="Calibri" w:cs="Calibri"/><w:b/><w:color w:val="FF0000"/><w:szCs w:val="24"/></w:rPr><w:t xml:space="preserve">Vout 12V </w:t></w:r><w:r w:rsidRPr="000D2146"><w:rPr><w:rFonts w:ascii="Calibri" w:eastAsia="微軟正黑體" w:hAnsi="Calibri" w:cs="Calibri"/><w:b/><w:color w:val="FF0000"/><w:szCs w:val="24"/></w:rPr><w:t>輸出接</w:t></w:r><w:r w:rsidRPr="000D2146"><w:rPr><w:rFonts w:ascii="Calibri" w:eastAsia="微軟正黑體" w:hAnsi="Calibri" w:cs="Calibri"/><w:b/><w:color w:val="FF0000"/><w:szCs w:val="24"/></w:rPr><w:t>Load-2</w:t></w:r></w:p><w:p w14:paraId="1FA268C8" w14:textId="77777777" w:rsidR="009D7146" w:rsidRPr="000D2146" w:rsidRDefault="009D7146" w:rsidP="009D7146"><w:pPr><w:spacing w:line="400" w:lineRule="exact"/><w:rPr><w:rFonts w:ascii="Calibri" w:eastAsia="微軟正黑體" w:hAnsi="Calibri" w:cs="Calibri"/><w:b/><w:color w:val="FF0000"/><w:szCs w:val="24"/></w:rPr></w:pPr><w:r w:rsidRPr="000D2146"><w:rPr><w:rFonts w:ascii="Calibri" w:eastAsia="微軟正黑體" w:hAnsi="Calibri" w:cs="Calibri"/><w:b/><w:color w:val="FF0000"/><w:szCs w:val="24"/></w:rPr><w:t>註</w:t></w:r><w:r w:rsidRPr="000D2146"><w:rPr><w:rFonts w:ascii="Calibri" w:eastAsia="微軟正黑體" w:hAnsi="Calibri" w:cs="Calibri"/><w:b/><w:color w:val="FF0000"/><w:szCs w:val="24"/></w:rPr><w:t>3</w:t></w:r><w:r w:rsidRPr="000D2146"><w:rPr><w:rFonts w:ascii="Calibri" w:eastAsia="微軟正黑體" w:hAnsi="Calibri" w:cs="Calibri"/><w:b/><w:color w:val="FF0000"/><w:szCs w:val="24"/></w:rPr><w:t>：刷</w:t></w:r><w:r w:rsidRPr="000D2146"><w:rPr><w:rFonts w:ascii="Calibri" w:eastAsia="微軟正黑體" w:hAnsi="Calibri" w:cs="Calibri"/><w:b/><w:color w:val="FF0000"/><w:szCs w:val="24"/></w:rPr><w:t>Barcode</w:t></w:r><w:r w:rsidRPr="000D2146"><w:rPr><w:rFonts w:ascii="Calibri" w:eastAsia="微軟正黑體" w:hAnsi="Calibri" w:cs="Calibri"/><w:b/><w:color w:val="FF0000"/><w:szCs w:val="24"/></w:rPr><w:t>開始測試</w:t></w:r></w:p></w:txbxContent></wps:txbx><wps:bodyPr rot="0" vert="horz" wrap="square" lIns="91440" tIns="45720" rIns="91440" bIns="45720" anchor="t" anchorCtr="0" upright="1"><a:spAutoFit/></wps:bodyPr></wps:wsp></a:graphicData></a:graphic><wp14:sizeRelH relativeFrom="margin"><wp14:pctWidth>0</wp14:pctWidth></wp14:sizeRelH><wp14:sizeRelV relativeFrom="margin"><wp14:pctHeight>20000</wp14:pctHeight></wp14:sizeRelV></wp:anchor></w:drawing></mc:Choice><mc:Fallback><w:pict><v:shape w14:anchorId="74DC7379" id="_x0000_s1286" type="#_x0000_t202" style="position:absolute;margin-left:-4.45pt;margin-top:314.35pt;width:184.95pt;height:67.95pt;z-index:25165833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"><v:textbox style="mso-fit-shape-to-text:t"><w:txbxContent><w:p w14:paraId="5146AE88" w14:textId="77777777" w:rsidR="009D7146" w:rsidRPr="000D2146" w:rsidRDefault="009D7146" w:rsidP="009D7146"><w:pPr><w:spacing w:line="400" w:lineRule="exact"/><w:rPr><w:rFonts w:ascii="Calibri" w:eastAsia="微軟正黑體" w:hAnsi="Calibri" w:cs="Calibri"/><w:b/><w:color w:val="FF0000"/><w:szCs w:val="24"/></w:rPr></w:pPr><w:r w:rsidRPr="000D2146"><w:rPr><w:rFonts w:ascii="Calibri" w:eastAsia="微軟正黑體" w:hAnsi="Calibri" w:cs="Calibri"/><w:b/><w:color w:val="FF0000"/><w:szCs w:val="24"/></w:rPr><w:t>註</w:t></w:r><w:r w:rsidRPr="000D2146"><w:rPr><w:rFonts w:ascii="Calibri" w:eastAsia="微軟正黑體" w:hAnsi="Calibri" w:cs="Calibri"/><w:b/><w:color w:val="FF0000"/><w:szCs w:val="24"/></w:rPr><w:t>1</w:t></w:r><w:r w:rsidRPr="000D2146"><w:rPr><w:rFonts w:ascii="Calibri" w:eastAsia="微軟正黑體" w:hAnsi="Calibri" w:cs="Calibri"/><w:b/><w:color w:val="FF0000"/><w:szCs w:val="24"/></w:rPr><w:t>：輸入電源請接</w:t></w:r><w:r w:rsidRPr="000D2146"><w:rPr><w:rFonts w:ascii="Calibri" w:eastAsia="微軟正黑體" w:hAnsi="Calibri" w:cs="Calibri"/><w:b/><w:color w:val="FF0000"/><w:szCs w:val="24"/></w:rPr><w:t>Vin</w:t></w:r><w:r w:rsidRPr="000D2146"><w:rPr><w:rFonts w:ascii="Calibri" w:eastAsia="微軟正黑體" w:hAnsi="Calibri" w:cs="Calibri"/><w:b/><w:color w:val="FF0000"/><w:szCs w:val="24"/></w:rPr><w:t>端子台</w:t></w:r><w:r w:rsidRPr="000D2146"><w:rPr><w:rFonts w:ascii="Calibri" w:eastAsia="微軟正黑體" w:hAnsi="Calibri" w:cs="Calibri"/><w:b/><w:color w:val="FF0000"/><w:szCs w:val="24"/></w:rPr><w:br/></w:r><w:r w:rsidRPr="000D2146"><w:rPr><w:rFonts w:ascii="Calibri" w:eastAsia="微軟正黑體" w:hAnsi="Calibri" w:cs="Calibri"/><w:b/><w:color w:val="FF0000"/><w:szCs w:val="24"/></w:rPr><w:t>註</w:t></w:r><w:r w:rsidRPr="000D2146"><w:rPr><w:rFonts w:ascii="Calibri" w:eastAsia="微軟正黑體" w:hAnsi="Calibri" w:cs="Calibri"/><w:b/><w:color w:val="FF0000"/><w:szCs w:val="24"/></w:rPr><w:t>2</w:t></w:r><w:r w:rsidRPr="000D2146"><w:rPr><w:rFonts w:ascii="Calibri" w:eastAsia="微軟正黑體" w:hAnsi="Calibri" w:cs="Calibri"/><w:b/><w:color w:val="FF0000"/><w:szCs w:val="24"/></w:rPr><w:t>：</w:t></w:r><w:r w:rsidRPr="000D2146"><w:rPr><w:rFonts w:ascii="Calibri" w:eastAsia="微軟正黑體" w:hAnsi="Calibri" w:cs="Calibri"/><w:b/><w:color w:val="FF0000"/><w:szCs w:val="24"/></w:rPr><w:t>Vout</w:t></w:r><w:r w:rsidRPr="000D2146"><w:rPr><w:rFonts w:ascii="Calibri" w:eastAsia="微軟正黑體" w:hAnsi="Calibri" w:cs="Calibri"/><w:b/><w:color w:val="FF0000"/><w:szCs w:val="24"/></w:rPr><w:t xml:space="preserve"> 12V </w:t></w:r><w:r w:rsidRPr="000D2146"><w:rPr><w:rFonts w:ascii="Calibri" w:eastAsia="微軟正黑體" w:hAnsi="Calibri" w:cs="Calibri"/><w:b/><w:color w:val="FF0000"/><w:szCs w:val="24"/></w:rPr><w:t>輸出接</w:t></w:r><w:r w:rsidRPr="000D2146"><w:rPr><w:rFonts w:ascii="Calibri" w:eastAsia="微軟正黑體" w:hAnsi="Calibri" w:cs="Calibri"/><w:b/><w:color w:val="FF0000"/><w:szCs w:val="24"/></w:rPr><w:t>Load-2</w:t></w:r></w:p><w:p w14:paraId="1FA268C8" w14:textId="77777777" w:rsidR="009D7146" w:rsidRPr="000D2146" w:rsidRDefault="009D7146" w:rsidP="009D7146"><w:pPr><w:spacing w:line="400" w:lineRule="exact"/><w:rPr><w:rFonts w:ascii="Calibri" w:eastAsia="微軟正黑體" w:hAnsi="Calibri" w:cs="Calibri"/><w:b/><w:color w:val="FF0000"/><w:szCs w:val="24"/></w:rPr></w:pPr><w:r w:rsidRPr="000D2146"><w:rPr><w:rFonts w:ascii="Calibri" w:eastAsia="微軟正黑體" w:hAnsi="Calibri" w:cs="Calibri"/><w:b/><w:color w:val="FF0000"/><w:szCs w:val="24"/></w:rPr><w:t>註</w:t></w:r><w:r w:rsidRPr="000D2146"><w:rPr><w:rFonts w:ascii="Calibri" w:eastAsia="微軟正黑體" w:hAnsi="Calibri" w:cs="Calibri"/><w:b/><w:color w:val="FF0000"/><w:szCs w:val="24"/></w:rPr><w:t>3</w:t></w:r><w:r w:rsidRPr="000D2146"><w:rPr><w:rFonts w:ascii="Calibri" w:eastAsia="微軟正黑體" w:hAnsi="Calibri" w:cs="Calibri"/><w:b/><w:color w:val="FF0000"/><w:szCs w:val="24"/></w:rPr><w:t>：刷</w:t></w:r><w:r w:rsidRPr="000D2146"><w:rPr><w:rFonts w:ascii="Calibri" w:eastAsia="微軟正黑體" w:hAnsi="Calibri" w:cs="Calibri"/><w:b/><w:color w:val="FF0000"/><w:szCs w:val="24"/></w:rPr><w:t>Barcode</w:t></w:r><w:r w:rsidRPr="000D2146"><w:rPr><w:rFonts w:ascii="Calibri" w:eastAsia="微軟正黑體" w:hAnsi="Calibri" w:cs="Calibri"/><w:b/><w:color w:val="FF0000"/><w:szCs w:val="24"/></w:rPr><w:t>開始測試</w:t></w:r></w:p></w:txbxContent></v:textbox><w10:wrap type="square"/></v:shape></w:pict></mc:Fallback></mc:AlternateContent></w:r><w:r w:rsidR="009D7146" w:rsidRPr="009D7146"><w:rPr><w:rFonts w:ascii="微軟正黑體" w:eastAsia="微軟正黑體" w:hAnsi="微軟正黑體"/><w:noProof/><w:color w:val="000000" w:themeColor="text1"/></w:rPr><mc:AlternateContent><mc:Choice Requires="wps"><w:drawing><wp:anchor distT="0" distB="0" distL="114300" distR="114300" simplePos="0" relativeHeight="251658335" behindDoc="0" locked="0" layoutInCell="1" allowOverlap="1" wp14:anchorId="49FEA327" wp14:editId="5550A7CA"><wp:simplePos x="0" y="0"/><wp:positionH relativeFrom="column"><wp:posOffset>7117715</wp:posOffset></wp:positionH><wp:positionV relativeFrom="paragraph"><wp:posOffset>3265805</wp:posOffset></wp:positionV><wp:extent cx="1788795" cy="0"/><wp:effectExtent l="0" t="19050" r="20955" b="19050"/><wp:wrapNone/><wp:docPr id="1256040934" name="直線接點 81"/><wp:cNvGraphicFramePr/><a:graphic xmlns:a="http://schemas.openxmlformats.org/drawingml/2006/main"><a:graphicData uri="http://schemas.microsoft.com/office/word/2010/wordprocessingShape"><wps:wsp><wps:cNvCnPr/><wps:spPr><a:xfrm><a:off x="0" y="0"/><a:ext cx="1788795" cy="0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wp14:sizeRelH relativeFrom="margin"><wp14:pctWidth>0</wp14:pctWidth></wp14:sizeRelH></wp:anchor></w:drawing></mc:Choice><mc:Fallback><w:pict><v:line w14:anchorId="08857961" id="直線接點 81" o:spid="_x0000_s1026" style="position:absolute;z-index:25308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" strokecolor="red" strokeweight="2.25pt"><v:stroke joinstyle="miter"/></v:line></w:pict></mc:Fallback></mc:AlternateContent></w:r><w:r w:rsidR="009D7146" w:rsidRPr="009D7146"><w:rPr><w:rFonts w:ascii="微軟正黑體" w:eastAsia="微軟正黑體" w:hAnsi="微軟正黑體"/><w:noProof/><w:color w:val="000000" w:themeColor="text1"/></w:rPr><mc:AlternateContent><mc:Choice Requires="wps"><w:drawing><wp:anchor distT="0" distB="0" distL="114300" distR="114300" simplePos="0" relativeHeight="251658338" behindDoc="0" locked="0" layoutInCell="1" allowOverlap="1" wp14:anchorId="6A7A8F8E" wp14:editId="7AE217B8"><wp:simplePos x="0" y="0"/><wp:positionH relativeFrom="column"><wp:posOffset>7092951</wp:posOffset></wp:positionH><wp:positionV relativeFrom="paragraph"><wp:posOffset>3458623</wp:posOffset></wp:positionV><wp:extent cx="1583296" cy="0"/><wp:effectExtent l="0" t="19050" r="36195" b="19050"/><wp:wrapNone/><wp:docPr id="1270281224" name="直線接點 84"/><wp:cNvGraphicFramePr/><a:graphic xmlns:a="http://schemas.openxmlformats.org/drawingml/2006/main"><a:graphicData uri="http://schemas.microsoft.com/office/word/2010/wordprocessingShape"><wps:wsp><wps:cNvCnPr/><wps:spPr><a:xfrm><a:off x="0" y="0"/><a:ext cx="1583296" cy="0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wp14:sizeRelH relativeFrom="margin"><wp14:pctWidth>0</wp14:pctWidth></wp14:sizeRelH></wp:anchor></w:drawing></mc:Choice><mc:Fallback><w:pict><v:line w14:anchorId="5F77F3A4" id="直線接點 84" o:spid="_x0000_s1026" style="position:absolute;z-index:25309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" strokecolor="black [3213]" strokeweight="2.25pt"><v:stroke joinstyle="miter"/></v:line></w:pict></mc:Fallback></mc:AlternateContent></w:r><w:r w:rsidR="009D7146" w:rsidRPr="009D7146"><w:rPr><w:rFonts w:ascii="微軟正黑體" w:eastAsia="微軟正黑體" w:hAnsi="微軟正黑體"/><w:noProof/><w:color w:val="000000" w:themeColor="text1"/></w:rPr><mc:AlternateContent><mc:Choice Requires="wps"><w:drawing><wp:anchor distT="0" distB="0" distL="114300" distR="114300" simplePos="0" relativeHeight="251658339" behindDoc="0" locked="0" layoutInCell="1" allowOverlap="1" wp14:anchorId="4EB4E594" wp14:editId="0CD842CC"><wp:simplePos x="0" y="0"/><wp:positionH relativeFrom="column"><wp:posOffset>3965184</wp:posOffset></wp:positionH><wp:positionV relativeFrom="paragraph"><wp:posOffset>3127033</wp:posOffset></wp:positionV><wp:extent cx="229186" cy="172915"/><wp:effectExtent l="38100" t="38100" r="19050" b="17780"/><wp:wrapNone/><wp:docPr id="1692435587" name="直線單箭頭接點 273"/><wp:cNvGraphicFramePr/><a:graphic xmlns:a="http://schemas.openxmlformats.org/drawingml/2006/main"><a:graphicData uri="http://schemas.microsoft.com/office/word/2010/wordprocessingShape"><wps:wsp><wps:cNvCnPr/><wps:spPr><a:xfrm flipH="1" flipV="1"><a:off x="0" y="0"/><a:ext cx="229186" cy="172915"/></a:xfrm><a:prstGeom prst="straightConnector1"><a:avLst/></a:prstGeom><a:ln w="28575"><a:solidFill><a:srgbClr val="FFC000"/></a:solidFill><a:tailEnd type="triangle"/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1B891CC1" id="直線單箭頭接點 273" o:spid="_x0000_s1026" type="#_x0000_t32" style="position:absolute;margin-left:312.2pt;margin-top:246.2pt;width:18.05pt;height:13.6pt;flip:x y;z-index:25309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" strokecolor="#ffc000" strokeweight="2.25pt"><v:stroke endarrow="block" joinstyle="miter"/></v:shape></w:pict></mc:Fallback></mc:AlternateContent></w:r><w:r w:rsidR="009D7146" w:rsidRPr="009D7146"><w:rPr><w:rFonts w:ascii="微軟正黑體" w:eastAsia="微軟正黑體" w:hAnsi="微軟正黑體"/><w:noProof/><w:color w:val="000000" w:themeColor="text1"/></w:rPr><mc:AlternateContent><mc:Choice Requires="wps"><w:drawing><wp:anchor distT="0" distB="0" distL="114300" distR="114300" simplePos="0" relativeHeight="251658342" behindDoc="0" locked="0" layoutInCell="1" allowOverlap="1" wp14:anchorId="5F875264" wp14:editId="3E7FF44E"><wp:simplePos x="0" y="0"/><wp:positionH relativeFrom="column"><wp:posOffset>4183380</wp:posOffset></wp:positionH><wp:positionV relativeFrom="paragraph"><wp:posOffset>3073400</wp:posOffset></wp:positionV><wp:extent cx="342900" cy="577850"/><wp:effectExtent l="19050" t="19050" r="19050" b="12700"/><wp:wrapNone/><wp:docPr id="1345550307" name="矩形 272"/><wp:cNvGraphicFramePr/><a:graphic xmlns:a="http://schemas.openxmlformats.org/drawingml/2006/main"><a:graphicData uri="http://schemas.microsoft.com/office/word/2010/wordprocessingShape"><wps:wsp><wps:cNvSpPr/><wps:spPr><a:xfrm><a:off x="0" y="0"/><a:ext cx="342900" cy="577850"/></a:xfrm><a:prstGeom prst="rect"><a:avLst/></a:prstGeom><a:noFill/><a:ln w="38100"><a:solidFill><a:srgbClr val="FFC000"/></a:solidFill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/wp:anchor></w:drawing></mc:Choice><mc:Fallback><w:pict><v:rect w14:anchorId="2CA5D71D" id="矩形 272" o:spid="_x0000_s1026" style="position:absolute;margin-left:329.4pt;margin-top:242pt;width:27pt;height:45.5pt;z-index:2530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" filled="f" strokecolor="#ffc000" strokeweight="3pt"/></w:pict></mc:Fallback></mc:AlternateContent></w:r><w:r w:rsidR="009D7146" w:rsidRPr="009D7146"><w:rPr><w:rFonts w:ascii="微軟正黑體" w:eastAsia="微軟正黑體" w:hAnsi="微軟正黑體"/><w:noProof/><w:color w:val="000000" w:themeColor="text1"/></w:rPr><mc:AlternateContent><mc:Choice Requires="wpg"><w:drawing><wp:anchor distT="0" distB="0" distL="114300" distR="114300" simplePos="0" relativeHeight="251658334" behindDoc="0" locked="0" layoutInCell="1" allowOverlap="1" wp14:anchorId="2EEB0A35" wp14:editId="55180829"><wp:simplePos x="0" y="0"/><wp:positionH relativeFrom="column"><wp:posOffset>1275439</wp:posOffset></wp:positionH><wp:positionV relativeFrom="paragraph"><wp:posOffset>291326</wp:posOffset></wp:positionV><wp:extent cx="4333875" cy="3314065"/><wp:effectExtent l="0" t="0" r="28575" b="635"/><wp:wrapNone/><wp:docPr id="1654917512" name="群組 79"/><wp:cNvGraphicFramePr/><a:graphic xmlns:a="http://schemas.openxmlformats.org/drawingml/2006/main"><a:graphicData uri="http://schemas.microsoft.com/office/word/2010/wordprocessingGroup"><wpg:wgp><wpg:cNvGrpSpPr/><wpg:grpSpPr><a:xfrm><a:off x="0" y="0"/><a:ext cx="4333875" cy="3314065"/><a:chOff x="0" y="0"/><a:chExt cx="4334089" cy="3314155"/></a:xfrm></wpg:grpSpPr><pic:pic xmlns:pic="http://schemas.openxmlformats.org/drawingml/2006/picture"><pic:nvPicPr><pic:cNvPr id="1536859574" name="圖片 55"/><pic:cNvPicPr><a:picLocks noChangeAspect="1"/></pic:cNvPicPr></pic:nvPicPr><pic:blipFill><a:blip r:embed="rId43" cstate="print"><a:extLst><a:ext uri="{28A0092B-C50C-407E-A947-70E740481C1C}"><a14:useLocalDpi xmlns:a14="http://schemas.microsoft.com/office/drawing/2010/main" val="0"/></a:ext></a:extLst></a:blip><a:stretch><a:fillRect/></a:stretch></pic:blipFill><pic:spPr><a:xfrm><a:off x="1020986" y="1133183"/><a:ext cx="1428750" cy="680085"/></a:xfrm><a:prstGeom prst="rect"><a:avLst/></a:prstGeom></pic:spPr></pic:pic><wpg:grpSp><wpg:cNvPr id="1107070494" name="群組 78"/><wpg:cNvGrpSpPr/><wpg:grpSpPr><a:xfrm><a:off x="0" y="0"/><a:ext cx="4334089" cy="3314155"/><a:chOff x="0" y="0"/><a:chExt cx="4334089" cy="3314155"/></a:xfrm></wpg:grpSpPr><wpg:grpSp><wpg:cNvPr id="1042200215" name="群組 77"/><wpg:cNvGrpSpPr/><wpg:grpSpPr><a:xfrm><a:off x="0" y="0"/><a:ext cx="4334089" cy="3314155"/><a:chOff x="0" y="0"/><a:chExt cx="4334089" cy="3314155"/></a:xfrm></wpg:grpSpPr><wpg:grpSp><wpg:cNvPr id="1869881712" name="群組 53"/><wpg:cNvGrpSpPr/><wpg:grpSpPr><a:xfrm><a:off x="2389781" y="2602955"/><a:ext cx="317500" cy="711200"/><a:chOff x="0" y="0"/><a:chExt cx="317500" cy="711200"/></a:xfrm></wpg:grpSpPr><pic:pic xmlns:pic="http://schemas.openxmlformats.org/drawingml/2006/picture"><pic:nvPicPr><pic:cNvPr id="1649848994" name="圖片 1649848994"/><pic:cNvPicPr><a:picLocks noChangeAspect="1"/></pic:cNvPicPr></pic:nvPicPr><pic:blipFill><a:blip r:embed="rId44"><a:extLst><a:ext uri="{28A0092B-C50C-407E-A947-70E740481C1C}"><a14:useLocalDpi xmlns:a14="http://schemas.microsoft.com/office/drawing/2010/main" val="0"/></a:ext></a:extLst></a:blip><a:stretch><a:fillRect/></a:stretch></pic:blipFill><pic:spPr><a:xfrm flipH="1"><a:off x="0" y="0"/><a:ext cx="317500" cy="711200"/></a:xfrm><a:prstGeom prst="rect"><a:avLst/></a:prstGeom></pic:spPr></pic:pic><pic:pic xmlns:pic="http://schemas.openxmlformats.org/drawingml/2006/picture"><pic:nvPicPr><pic:cNvPr id="1843658543" name="圖片 1843658543"/><pic:cNvPicPr><a:picLocks noChangeAspect="1"/></pic:cNvPicPr></pic:nvPicPr><pic:blipFill><a:blip r:embed="rId45" cstate="print"><a:extLst><a:ext uri="{28A0092B-C50C-407E-A947-70E740481C1C}"><a14:useLocalDpi xmlns:a14="http://schemas.microsoft.com/office/drawing/2010/main" val="0"/></a:ext></a:extLst></a:blip><a:stretch><a:fillRect/></a:stretch></pic:blipFill><pic:spPr><a:xfrm><a:off x="44450" y="50800"/><a:ext cx="241300" cy="618490"/></a:xfrm><a:prstGeom prst="rect"><a:avLst/></a:prstGeom></pic:spPr></pic:pic></wpg:grpSp><wps:wsp><wps:cNvPr id="1403751124" name="矩形 1403751124"/><wps:cNvSpPr/><wps:spPr><a:xfrm><a:off x="936839" y="1049036"/><a:ext cx="3397250" cy="755650"/></a:xfrm><a:prstGeom prst="rect"><a:avLst/></a:prstGeom><a:noFill/><a:ln><a:solidFill><a:srgbClr val="00B050"/></a:solidFill></a:ln></wps:spPr><wps:style><a:lnRef idx="2"><a:schemeClr val="accent6"><a:shade val="50000"/></a:schemeClr></a:lnRef><a:fillRef idx="1"><a:schemeClr val="accent6"/></a:fillRef><a:effectRef idx="0"><a:schemeClr val="accent6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g:grpSp><wpg:cNvPr id="2031663401" name="群組 2031663401"/><wpg:cNvGrpSpPr/><wpg:grpSpPr><a:xfrm><a:off x="1901727" y="0"/><a:ext cx="1047750" cy="1047750"/><a:chOff x="0" y="0"/><a:chExt cx="1047750" cy="1047750"/></a:xfrm></wpg:grpSpPr><wpg:grpSp><wpg:cNvPr id="1370165997" name="群組 1370165997"/><wpg:cNvGrpSpPr/><wpg:grpSpPr><a:xfrm><a:off x="0" y="0"/><a:ext cx="1047750" cy="603250"/><a:chOff x="0" y="0"/><a:chExt cx="1047750" cy="603250"/></a:xfrm></wpg:grpSpPr><pic:pic xmlns:pic="http://schemas.openxmlformats.org/drawingml/2006/picture"><pic:nvPicPr><pic:cNvPr id="931861923" name="圖片 931861923"/><pic:cNvPicPr><a:picLocks noChangeAspect="1"/></pic:cNvPicPr></pic:nvPicPr><pic:blipFill><a:blip r:embed="rId46"><a:extLst><a:ext uri="{28A0092B-C50C-407E-A947-70E740481C1C}"><a14:useLocalDpi xmlns:a14="http://schemas.microsoft.com/office/drawing/2010/main" val="0"/></a:ext></a:extLst></a:blip><a:stretch><a:fillRect/></a:stretch></pic:blipFill><pic:spPr><a:xfrm><a:off x="292100" y="0"/><a:ext cx="425450" cy="156210"/></a:xfrm><a:prstGeom prst="rect"><a:avLst/></a:prstGeom></pic:spPr></pic:pic><pic:pic xmlns:pic="http://schemas.openxmlformats.org/drawingml/2006/picture"><pic:nvPicPr><pic:cNvPr id="1530301415" name="圖片 1530301415" descr="10"/><pic:cNvPicPr><a:picLocks noChangeAspect="1"/></pic:cNvPicPr></pic:nvPicPr><pic:blipFill rotWithShape="1"><a:blip r:embed="rId47" cstate="email"><a:extLst><a:ext uri="{28A0092B-C50C-407E-A947-70E740481C1C}"><a14:useLocalDpi xmlns:a14="http://schemas.microsoft.com/office/drawing/2010/main"/></a:ext></a:extLst></a:blip><a:srcRect l="27508" t="15832" r="49911" b="70315"/><a:stretch/></pic:blipFill><pic:spPr bwMode="auto"><a:xfrm><a:off x="0" y="158750"/><a:ext cx="1047750" cy="444500"/></a:xfrm><a:prstGeom prst="rect"><a:avLst/></a:prstGeom><a:noFill/><a:ln><a:noFill/></a:ln><a:extLst><a:ext uri="{53640926-AAD7-44D8-BBD7-CCE9431645EC}"><a14:shadowObscured xmlns:a14="http://schemas.microsoft.com/office/drawing/2010/main"/></a:ext></a:extLst></pic:spPr></pic:pic><wps:wsp><wps:cNvPr id="743853508" name="矩形 743853508"/><wps:cNvSpPr/><wps:spPr><a:xfrm><a:off x="38100" y="171450"/><a:ext cx="965200" cy="425450"/></a:xfrm><a:prstGeom prst="rect"><a:avLst/></a:prstGeom><a:noFill/><a:ln><a:solidFill><a:srgbClr val="FF0000"/></a:solidFill></a:ln></wps:spPr><wps:style><a:lnRef idx="2"><a:schemeClr val="accent2"/></a:lnRef><a:fillRef idx="1"><a:schemeClr val="lt1"/></a:fillRef><a:effectRef idx="0"><a:schemeClr val="accent2"/></a:effectRef><a:fontRef idx="minor"><a:schemeClr val="dk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wpg:grpSp><wps:wsp><wps:cNvPr id="102512281" name="直線接點 102512281"/><wps:cNvCnPr/><wps:spPr><a:xfrm><a:off x="196850" y="596900"/><a:ext cx="0" cy="450850"/></a:xfrm><a:prstGeom prst="line"><a:avLst/></a:prstGeom><a:ln w="1905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08028294" name="直線接點 108028294"/><wps:cNvCnPr/><wps:spPr><a:xfrm><a:off x="400050" y="596900"/><a:ext cx="0" cy="450850"/></a:xfrm><a:prstGeom prst="line"><a:avLst/></a:prstGeom><a:ln w="1905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405849990" name="直線接點 405849990"/><wps:cNvCnPr/><wps:spPr><a:xfrm><a:off x="704850" y="596900"/><a:ext cx="0" cy="450850"/></a:xfrm><a:prstGeom prst="line"><a:avLst/></a:prstGeom><a:ln w="1905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232276640" name="直線接點 232276640"/><wps:cNvCnPr/><wps:spPr><a:xfrm><a:off x="920750" y="596900"/><a:ext cx="0" cy="450850"/></a:xfrm><a:prstGeom prst="line"><a:avLst/></a:prstGeom><a:ln w="1905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830775242" name="直線接點 830775242"/><wps:cNvCnPr/><wps:spPr><a:xfrm><a:off x="298450" y="596900"/><a:ext cx="0" cy="450850"/></a:xfrm><a:prstGeom prst="line"><a:avLst/></a:prstGeom><a:ln w="1905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640737367" name="直線接點 640737367"/><wps:cNvCnPr/><wps:spPr><a:xfrm><a:off x="101600" y="596900"/><a:ext cx="0" cy="450850"/></a:xfrm><a:prstGeom prst="line"><a:avLst/></a:prstGeom><a:ln w="1905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673181412" name="直線接點 1673181412"/><wps:cNvCnPr/><wps:spPr><a:xfrm><a:off x="806450" y="596900"/><a:ext cx="0" cy="450850"/></a:xfrm><a:prstGeom prst="line"><a:avLst/></a:prstGeom><a:ln w="1905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2001812697" name="直線接點 2001812697"/><wps:cNvCnPr/><wps:spPr><a:xfrm><a:off x="609600" y="596900"/><a:ext cx="0" cy="450850"/></a:xfrm><a:prstGeom prst="line"><a:avLst/></a:prstGeom><a:ln w="1905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wpg:grpSp><wps:wsp><wps:cNvPr id="1695390175" name="語音泡泡: 圓角矩形 1695390175"/><wps:cNvSpPr/><wps:spPr><a:xfrm><a:off x="0" y="2036364"/><a:ext cx="1052195" cy="546735"/></a:xfrm><a:prstGeom prst="wedgeRoundRectCallout"><a:avLst><a:gd name="adj1" fmla="val 102964"/><a:gd name="adj2" fmla="val 4121"/><a:gd name="adj3" fmla="val 16667"/></a:avLst></a:prstGeom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txbx><w:txbxContent><w:p w14:paraId="25E73CB2" w14:textId="77777777" w:rsidR="009D7146" w:rsidRPr="00383E51" w:rsidRDefault="009D7146" w:rsidP="009D7146"><w:pPr><w:jc w:val="center"/><w:rPr><w:color w:val="FFFFFF" w:themeColor="background1"/><w:sz w:val="22"/><w:szCs w:val="18"/></w:rPr></w:pPr><w:r w:rsidRPr="00383E51"><w:rPr><w:rFonts w:ascii="微軟正黑體" w:eastAsia="微軟正黑體" w:hAnsi="微軟正黑體" w:cs="Arial"/><w:color w:val="FFFFFF" w:themeColor="background1"/><w:sz w:val="22"/><w:szCs w:val="22"/></w:rPr><w:t>aaa</w:t></w:r></w:p><w:p w14:paraId="331042EB" w14:textId="77777777" w:rsidR="009D7146" w:rsidRDefault="009D7146" w:rsidP="009D7146"><w:pPr><w:jc w:val="center"/></w:pP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wpg:grpSp><wpg:cNvPr id="1659836530" name="群組 76"/><wpg:cNvGrpSpPr/><wpg:grpSpPr><a:xfrm><a:off x="1258819" y="1783922"/><a:ext cx="2666883" cy="1276350"/><a:chOff x="0" y="0"/><a:chExt cx="2666883" cy="1276350"/></a:xfrm></wpg:grpSpPr><wps:wsp><wps:cNvPr id="502680165" name="直線接點 72"/><wps:cNvCnPr/><wps:spPr><a:xfrm><a:off x="830253" y="16829"/><a:ext cx="0" cy="1016000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g:grpSp><wpg:cNvPr id="1389193694" name="群組 75"/><wpg:cNvGrpSpPr/><wpg:grpSpPr><a:xfrm><a:off x="0" y="0"/><a:ext cx="2666883" cy="1276350"/><a:chOff x="0" y="0"/><a:chExt cx="2666883" cy="1276350"/></a:xfrm></wpg:grpSpPr><wps:wsp><wps:cNvPr id="703774003" name="直線接點 67"/><wps:cNvCnPr/><wps:spPr><a:xfrm><a:off x="844862" y="1023207"/><a:ext cx="298450" cy="0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396046805" name="直線接點 68"/><wps:cNvCnPr/><wps:spPr><a:xfrm><a:off x="2429050" y="16829"/><a:ext cx="0" cy="666750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g:grpSp><wpg:cNvPr id="657735249" name="群組 74"/><wpg:cNvGrpSpPr/><wpg:grpSpPr><a:xfrm><a:off x="0" y="0"/><a:ext cx="2666883" cy="1276350"/><a:chOff x="0" y="0"/><a:chExt cx="2666883" cy="1276350"/></a:xfrm></wpg:grpSpPr><wpg:grpSp><wpg:cNvPr id="172544215" name="群組 11"/><wpg:cNvGrpSpPr/><wpg:grpSpPr><a:xfrm><a:off x="0" y="0"/><a:ext cx="1778701" cy="1276350"/><a:chOff x="18026" y="34113"/><a:chExt cx="1778876" cy="1276488"/></a:xfrm></wpg:grpSpPr><wps:wsp><wps:cNvPr id="872167384" name="直線接點 3"/><wps:cNvCnPr/><wps:spPr><a:xfrm><a:off x="1796902" y="34113"/><a:ext cx="0" cy="382772"/></a:xfrm><a:prstGeom prst="line"><a:avLst/></a:prstGeom><a:ln w="3810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g:grpSp><wpg:cNvPr id="1118266852" name="群組 9"/><wpg:cNvGrpSpPr/><wpg:grpSpPr><a:xfrm><a:off x="18026" y="34113"/><a:ext cx="1776087" cy="1276488"/><a:chOff x="18026" y="34113"/><a:chExt cx="1776087" cy="1276488"/></a:xfrm></wpg:grpSpPr><wps:wsp><wps:cNvPr id="681423333" name="直線接點 1"/><wps:cNvCnPr/><wps:spPr><a:xfrm><a:off x="244206" y="50801"/><a:ext cx="0" cy="1259800"/></a:xfrm><a:prstGeom prst="line"><a:avLst/></a:prstGeom><a:ln w="3810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985313157" name="直線接點 2"/><wps:cNvCnPr/><wps:spPr><a:xfrm><a:off x="230415" y="1302345"/><a:ext cx="938046" cy="0"/></a:xfrm><a:prstGeom prst="line"><a:avLst/></a:prstGeom><a:ln w="3810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38459645" name="直線接點 4"/><wps:cNvCnPr/><wps:spPr><a:xfrm flipH="1"><a:off x="244214" y="414670"/><a:ext cx="1549899" cy="2215"/></a:xfrm><a:prstGeom prst="line"><a:avLst/></a:prstGeom><a:ln w="3810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73272907" name="直線接點 5"/><wps:cNvCnPr/><wps:spPr><a:xfrm><a:off x="1541721" y="34113"/><a:ext cx="0" cy="542260"/></a:xfrm><a:prstGeom prst="line"><a:avLst/></a:prstGeom><a:ln w="3810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208471504" name="直線接點 6"/><wps:cNvCnPr/><wps:spPr><a:xfrm flipH="1"><a:off x="38090" y="595362"/><a:ext cx="1513842" cy="0"/></a:xfrm><a:prstGeom prst="line"><a:avLst/></a:prstGeom><a:ln w="3810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399934405" name="直線接點 7"/><wps:cNvCnPr/><wps:spPr><a:xfrm><a:off x="48729" y="50800"/><a:ext cx="0" cy="1113735"/></a:xfrm><a:prstGeom prst="line"><a:avLst/></a:prstGeom><a:ln w="3810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987417859" name="直線接點 8"/><wps:cNvCnPr/><wps:spPr><a:xfrm><a:off x="18026" y="1177237"/><a:ext cx="1150478" cy="8175"/></a:xfrm><a:prstGeom prst="line"><a:avLst/></a:prstGeom><a:ln w="3810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wpg:grpSp></wpg:grpSp><wps:wsp><wps:cNvPr id="695412867" name="直線接點 64"/><wps:cNvCnPr/><wps:spPr><a:xfrm><a:off x="2659053" y="16829"/><a:ext cx="0" cy="768350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221305062" name="直線接點 65"/><wps:cNvCnPr/><wps:spPr><a:xfrm flipH="1"><a:off x="819033" y="787595"/><a:ext cx="1847850" cy="0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188171582" name="直線接點 69"/><wps:cNvCnPr/><wps:spPr><a:xfrm flipH="1"><a:off x="628299" y="686618"/><a:ext cx="1809750" cy="6350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750604921" name="直線接點 71"/><wps:cNvCnPr/><wps:spPr><a:xfrm><a:off x="628299" y="905401"/><a:ext cx="521335" cy="6350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wpg:grpSp><wps:wsp><wps:cNvPr id="1268715966" name="直線接點 73"/><wps:cNvCnPr/><wps:spPr><a:xfrm><a:off x="628299" y="22439"/><a:ext cx="0" cy="895350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wpg:grpSp></wpg:grpSp></wpg:grpSp><pic:pic xmlns:pic="http://schemas.openxmlformats.org/drawingml/2006/picture"><pic:nvPicPr><pic:cNvPr id="670749870" name="圖片 1"/><pic:cNvPicPr><a:picLocks noChangeAspect="1"/></pic:cNvPicPr></pic:nvPicPr><pic:blipFill><a:blip r:embed="rId48"><a:extLst><a:ext uri="{28A0092B-C50C-407E-A947-70E740481C1C}"><a14:useLocalDpi xmlns:a14="http://schemas.microsoft.com/office/drawing/2010/main" val="0"/></a:ext></a:extLst></a:blip><a:stretch><a:fillRect/></a:stretch></pic:blipFill><pic:spPr><a:xfrm><a:off x="2569295" y="1150013"/><a:ext cx="1659890" cy="650240"/></a:xfrm><a:prstGeom prst="rect"><a:avLst/></a:prstGeom></pic:spPr></pic:pic></wpg:grpSp></wpg:wgp></a:graphicData></a:graphic></wp:anchor></w:drawing></mc:Choice><mc:Fallback><w:pict><v:group w14:anchorId="2EEB0A35" id="_x0000_s1287" style="position:absolute;margin-left:100.45pt;margin-top:22.95pt;width:341.25pt;height:260.95pt;z-index:251658334;mso-position-horizontal-relative:text;mso-position-vertical-relative:text" coordsize="43340,33141" o:gfxdata="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"><v:shape id="圖片 55" o:spid="_x0000_s1288" type="#_x0000_t75" style="position:absolute;left:10209;top:11331;width:14288;height:6801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"><v:imagedata r:id="rId52" o:title=""/></v:shape><v:group id="群組 78" o:spid="_x0000_s1289" style="position:absolute;width:43340;height:33141" coordsize="43340,33141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"><v:group id="群組 77" o:spid="_x0000_s1290" style="position:absolute;width:43340;height:33141" coordsize="43340,33141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"><v:group id="群組 53" o:spid="_x0000_s1291" style="position:absolute;left:23897;top:26029;width:3175;height:7112" coordsize="3175,7112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"><v:shape id="圖片 1649848994" o:spid="_x0000_s1292" type="#_x0000_t75" style="position:absolute;width:3175;height:7112;flip:x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"><v:imagedata r:id="rId53" o:title=""/></v:shape><v:shape id="圖片 1843658543" o:spid="_x0000_s1293" type="#_x0000_t75" style="position:absolute;left:444;top:508;width:2413;height:6184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"><v:imagedata r:id="rId54" o:title=""/></v:shape></v:group><v:rect id="矩形 1403751124" o:spid="_x0000_s1294" style="position:absolute;left:9368;top:10490;width:33972;height:7556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" filled="f" strokecolor="#00b050" strokeweight="1pt"/><v:group id="群組 2031663401" o:spid="_x0000_s1295" style="position:absolute;left:19017;width:10477;height:10477" coordsize="10477,10477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"><v:group id="群組 1370165997" o:spid="_x0000_s1296" style="position:absolute;width:10477;height:6032" coordsize="10477,6032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"><v:shape id="圖片 931861923" o:spid="_x0000_s1297" type="#_x0000_t75" style="position:absolute;left:2921;width:4254;height:1562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"><v:imagedata r:id="rId55" o:title=""/></v:shape><v:shape id="圖片 1530301415" o:spid="_x0000_s1298" type="#_x0000_t75" alt="10" style="position:absolute;top:1587;width:10477;height:4445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"><v:imagedata r:id="rId56" o:title="10" croptop="10376f" cropbottom="46082f" cropleft="18028f" cropright="32710f"/></v:shape><v:rect id="矩形 743853508" o:spid="_x0000_s1299" style="position:absolute;left:381;top:1714;width:9652;height:4255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" filled="f" strokecolor="red" strokeweight="1pt"/></v:group><v:line id="直線接點 102512281" o:spid="_x0000_s1300" style="position:absolute;visibility:visible;mso-wrap-style:square" from="1968,5969" to="1968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" strokecolor="black [3213]" strokeweight="1.5pt"><v:stroke joinstyle="miter"/></v:line><v:line id="直線接點 108028294" o:spid="_x0000_s1301" style="position:absolute;visibility:visible;mso-wrap-style:square" from="4000,5969" to="4000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" strokecolor="black [3213]" strokeweight="1.5pt"><v:stroke joinstyle="miter"/></v:line><v:line id="直線接點 405849990" o:spid="_x0000_s1302" style="position:absolute;visibility:visible;mso-wrap-style:square" from="7048,5969" to="7048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" strokecolor="black [3213]" strokeweight="1.5pt"><v:stroke joinstyle="miter"/></v:line><v:line id="直線接點 232276640" o:spid="_x0000_s1303" style="position:absolute;visibility:visible;mso-wrap-style:square" from="9207,5969" to="9207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" strokecolor="black [3213]" strokeweight="1.5pt"><v:stroke joinstyle="miter"/></v:line><v:line id="直線接點 830775242" o:spid="_x0000_s1304" style="position:absolute;visibility:visible;mso-wrap-style:square" from="2984,5969" to="2984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" strokecolor="red" strokeweight="1.5pt"><v:stroke joinstyle="miter"/></v:line><v:line id="直線接點 640737367" o:spid="_x0000_s1305" style="position:absolute;visibility:visible;mso-wrap-style:square" from="1016,5969" to="1016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" strokecolor="red" strokeweight="1.5pt"><v:stroke joinstyle="miter"/></v:line><v:line id="直線接點 1673181412" o:spid="_x0000_s1306" style="position:absolute;visibility:visible;mso-wrap-style:square" from="8064,5969" to="8064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" strokecolor="red" strokeweight="1.5pt"><v:stroke joinstyle="miter"/></v:line><v:line id="直線接點 2001812697" o:spid="_x0000_s1307" style="position:absolute;visibility:visible;mso-wrap-style:square" from="6096,5969" to="6096,104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" strokecolor="red" strokeweight="1.5pt"><v:stroke joinstyle="miter"/></v:line></v:group><v:shape id="語音泡泡: 圓角矩形 1695390175" o:spid="_x0000_s1308" type="#_x0000_t62" style="position:absolute;top:20363;width:10521;height:5467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" adj="33040,11690" fillcolor="#5b9bd5 [3204]" strokecolor="#1f4d78 [1604]" strokeweight="1pt"><v:textbox><w:txbxContent><w:p w14:paraId="25E73CB2" w14:textId="77777777" w:rsidR="009D7146" w:rsidRPr="00383E51" w:rsidRDefault="009D7146" w:rsidP="009D7146"><w:pPr><w:jc w:val="center"/><w:rPr><w:color w:val="FFFFFF" w:themeColor="background1"/><w:sz w:val="22"/><w:szCs w:val="18"/></w:rPr></w:pPr><w:r w:rsidRPr="00383E51"><w:rPr><w:rFonts w:ascii="微軟正黑體" w:eastAsia="微軟正黑體" w:hAnsi="微軟正黑體" w:cs="Arial"/><w:color w:val="FFFFFF" w:themeColor="background1"/><w:sz w:val="22"/><w:szCs w:val="22"/></w:rPr><w:t>aaa</w:t></w:r></w:p><w:p w14:paraId="331042EB" w14:textId="77777777" w:rsidR="009D7146" w:rsidRDefault="009D7146" w:rsidP="009D7146"><w:pPr><w:jc w:val="center"/></w:pPr></w:p></w:txbxContent></v:textbox></v:shape><v:group id="群組 76" o:spid="_x0000_s1309" style="position:absolute;left:12588;top:17839;width:26669;height:12763" coordsize="26668,12763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"><v:line id="直線接點 72" o:spid="_x0000_s1310" style="position:absolute;visibility:visible;mso-wrap-style:square" from="8302,168" to="8302,10328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" strokecolor="red" strokeweight="2.25pt"><v:stroke joinstyle="miter"/></v:line><v:group id="群組 75" o:spid="_x0000_s1311" style="position:absolute;width:26668;height:12763" coordsize="26668,12763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"><v:line id="直線接點 67" o:spid="_x0000_s1312" style="position:absolute;visibility:visible;mso-wrap-style:square" from="8448,10232" to="11433,10232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" strokecolor="red" strokeweight="2.25pt"><v:stroke joinstyle="miter"/></v:line><v:line id="直線接點 68" o:spid="_x0000_s1313" style="position:absolute;visibility:visible;mso-wrap-style:square" from="24290,168" to="24290,6835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" strokecolor="black [3213]" strokeweight="2.25pt"><v:stroke joinstyle="miter"/></v:line><v:group id="群組 74" o:spid="_x0000_s1314" style="position:absolute;width:26668;height:12763" coordsize="26668,12763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"><v:group id="群組 11" o:spid="_x0000_s1315" style="position:absolute;width:17787;height:12763" coordorigin="180,341" coordsize="17788,12764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"><v:line id="直線接點 3" o:spid="_x0000_s1316" style="position:absolute;visibility:visible;mso-wrap-style:square" from="17969,341" to="17969,4168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" strokecolor="red" strokeweight="3pt"><v:stroke joinstyle="miter"/></v:line><v:group id="群組 9" o:spid="_x0000_s1317" style="position:absolute;left:180;top:341;width:17761;height:12765" coordorigin="180,341" coordsize="17760,12764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"><v:line id="直線接點 1" o:spid="_x0000_s1318" style="position:absolute;visibility:visible;mso-wrap-style:square" from="2442,508" to="2442,13106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" strokecolor="red" strokeweight="3pt"><v:stroke joinstyle="miter"/></v:line><v:line id="直線接點 2" o:spid="_x0000_s1319" style="position:absolute;visibility:visible;mso-wrap-style:square" from="2304,13023" to="11684,13023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" strokecolor="red" strokeweight="3pt"><v:stroke joinstyle="miter"/></v:line><v:line id="直線接點 4" o:spid="_x0000_s1320" style="position:absolute;flip:x;visibility:visible;mso-wrap-style:square" from="2442,4146" to="17941,4168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" strokecolor="red" strokeweight="3pt"><v:stroke joinstyle="miter"/></v:line><v:line id="直線接點 5" o:spid="_x0000_s1321" style="position:absolute;visibility:visible;mso-wrap-style:square" from="15417,341" to="15417,5763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" strokecolor="black [3213]" strokeweight="3pt"><v:stroke joinstyle="miter"/></v:line><v:line id="直線接點 6" o:spid="_x0000_s1322" style="position:absolute;flip:x;visibility:visible;mso-wrap-style:square" from="380,5953" to="15519,5953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" strokecolor="black [3213]" strokeweight="3pt"><v:stroke joinstyle="miter"/></v:line><v:line id="直線接點 7" o:spid="_x0000_s1323" style="position:absolute;visibility:visible;mso-wrap-style:square" from="487,508" to="487,11645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" strokecolor="black [3213]" strokeweight="3pt"><v:stroke joinstyle="miter"/></v:line><v:line id="直線接點 8" o:spid="_x0000_s1324" style="position:absolute;visibility:visible;mso-wrap-style:square" from="180,11772" to="11685,11854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" strokecolor="black [3213]" strokeweight="3pt"><v:stroke joinstyle="miter"/></v:line></v:group></v:group><v:line id="直線接點 64" o:spid="_x0000_s1325" style="position:absolute;visibility:visible;mso-wrap-style:square" from="26590,168" to="26590,7851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" strokecolor="red" strokeweight="2.25pt"><v:stroke joinstyle="miter"/></v:line><v:line id="直線接點 65" o:spid="_x0000_s1326" style="position:absolute;flip:x;visibility:visible;mso-wrap-style:square" from="8190,7875" to="26668,7875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" strokecolor="red" strokeweight="2.25pt"><v:stroke joinstyle="miter"/></v:line><v:line id="直線接點 69" o:spid="_x0000_s1327" style="position:absolute;flip:x;visibility:visible;mso-wrap-style:square" from="6282,6866" to="24380,6929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" strokecolor="black [3213]" strokeweight="2.25pt"><v:stroke joinstyle="miter"/></v:line><v:line id="直線接點 71" o:spid="_x0000_s1328" style="position:absolute;visibility:visible;mso-wrap-style:square" from="6282,9054" to="11496,911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" strokecolor="black [3213]" strokeweight="2.25pt"><v:stroke joinstyle="miter"/></v:line></v:group><v:line id="直線接點 73" o:spid="_x0000_s1329" style="position:absolute;visibility:visible;mso-wrap-style:square" from="6282,224" to="6282,9177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" strokecolor="black [3213]" strokeweight="2.25pt"><v:stroke joinstyle="miter"/></v:line></v:group></v:group></v:group><v:shape id="圖片 1" o:spid="_x0000_s1330" type="#_x0000_t75" style="position:absolute;left:25692;top:11500;width:16599;height:6502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"><v:imagedata r:id="rId57" o:title=""/></v:shape></v:group></v:group></w:pict></mc:Fallback></mc:AlternateContent></w:r><w:r w:rsidR="009D7146" w:rsidRPr="009D7146"><w:rPr><w:rFonts w:ascii="微軟正黑體" w:eastAsia="微軟正黑體" w:hAnsi="微軟正黑體"/><w:noProof/><w:color w:val="000000" w:themeColor="text1"/></w:rPr><mc:AlternateContent><mc:Choice Requires="wps"><w:drawing><wp:anchor distT="0" distB="0" distL="114300" distR="114300" simplePos="0" relativeHeight="251658332" behindDoc="0" locked="0" layoutInCell="1" allowOverlap="1" wp14:anchorId="55C7BBC7" wp14:editId="6A7B9463"><wp:simplePos x="0" y="0"/><wp:positionH relativeFrom="column"><wp:posOffset>8344645</wp:posOffset></wp:positionH><wp:positionV relativeFrom="paragraph"><wp:posOffset>3730542</wp:posOffset></wp:positionV><wp:extent cx="1052195" cy="546735"/><wp:effectExtent l="0" t="457200" r="14605" b="24765"/><wp:wrapNone/><wp:docPr id="235559545" name="語音泡泡: 圓角矩形 1142901043"/><wp:cNvGraphicFramePr/><a:graphic xmlns:a="http://schemas.openxmlformats.org/drawingml/2006/main"><a:graphicData uri="http://schemas.microsoft.com/office/word/2010/wordprocessingShape"><wps:wsp><wps:cNvSpPr/><wps:spPr><a:xfrm><a:off x="0" y="0"/><a:ext cx="1052195" cy="546735"/></a:xfrm><a:prstGeom prst="wedgeRoundRectCallout"><a:avLst><a:gd name="adj1" fmla="val -40510"/><a:gd name="adj2" fmla="val -125259"/><a:gd name="adj3" fmla="val 16667"/></a:avLst></a:prstGeom></wps:spPr><wps:style><a:lnRef idx="2"><a:schemeClr val="accent1"><a:shade val="50000"/></a:schemeClr></a:lnRef><a:fillRef idx="1"><a:schemeClr val="accent1"/></a:fillRef><a:effectRef idx="0"><a:schemeClr val="accent1"/></a:effectRef><a:fontRef idx="minor"><a:schemeClr val="lt1"/></a:fontRef></wps:style><wps:txbx><w:txbxContent><w:p w14:paraId="11E40B70" w14:textId="5AB1A9BC" w:rsidR="009D7146" w:rsidRPr="00383E51" w:rsidRDefault="009D7146" w:rsidP="009D7146"><w:pPr><w:jc w:val="center"/><w:rPr><w:color w:val="FFFFFF" w:themeColor="background1"/><w:sz w:val="22"/><w:szCs w:val="18"/></w:rPr></w:pPr><w:r w:rsidRPr="00383E51"><w:rPr><w:rFonts w:ascii="微軟正黑體" w:eastAsia="微軟正黑體" w:hAnsi="微軟正黑體" w:cs="Arial"/><w:color w:val="FFFFFF" w:themeColor="background1"/><w:sz w:val="22"/><w:szCs w:val="22"/></w:rPr><w:t></w:t></w:r></w:p><w:p w14:paraId="749787E6" w14:textId="77777777" w:rsidR="009D7146" w:rsidRPr="00EC6B32" w:rsidRDefault="009D7146" w:rsidP="009D7146"><w:pPr><w:jc w:val="center"/><w:rPr><w:rFonts w:asciiTheme="majorHAnsi" w:hAnsiTheme="majorHAnsi" w:cstheme="majorHAnsi"/><w:color w:val="EE0000"/></w:rPr></w:pP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/wp:anchor></w:drawing></mc:Choice><mc:Fallback><w:pict><v:shape w14:anchorId="55C7BBC7" id="_x0000_s1331" type="#_x0000_t62" style="position:absolute;margin-left:657.05pt;margin-top:293.75pt;width:82.85pt;height:43.05pt;z-index:2516583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" adj="2050,-16256" fillcolor="#5b9bd5 [3204]" strokecolor="#1f4d78 [1604]" strokeweight="1pt"><v:textbox><w:txbxContent><w:p w14:paraId="11E40B70" w14:textId="5AB1A9BC" w:rsidR="009D7146" w:rsidRPr="00383E51" w:rsidRDefault="009D7146" w:rsidP="009D7146"><w:pPr><w:jc w:val="center"/><w:rPr><w:color w:val="FFFFFF" w:themeColor="background1"/><w:sz w:val="22"/><w:szCs w:val="18"/></w:rPr></w:pPr><w:r w:rsidRPr="00383E51"><w:rPr><w:rFonts w:ascii="微軟正黑體" w:eastAsia="微軟正黑體" w:hAnsi="微軟正黑體" w:cs="Arial"/><w:color w:val="FFFFFF" w:themeColor="background1"/><w:sz w:val="22"/><w:szCs w:val="22"/></w:rPr><w:t></w:t></w:r></w:p><w:p w14:paraId="749787E6" w14:textId="77777777" w:rsidR="009D7146" w:rsidRPr="00EC6B32" w:rsidRDefault="009D7146" w:rsidP="009D7146"><w:pPr><w:jc w:val="center"/><w:rPr><w:rFonts w:asciiTheme="majorHAnsi" w:hAnsiTheme="majorHAnsi" w:cstheme="majorHAnsi"/><w:color w:val="EE0000"/></w:rPr></w:pPr></w:p></w:txbxContent></v:textbox></v:shape></w:pict></mc:Fallback></mc:AlternateContent></w:r><w:r w:rsidR="009D7146" w:rsidRPr="009D7146"><w:rPr><w:rFonts w:ascii="微軟正黑體" w:eastAsia="微軟正黑體" w:hAnsi="微軟正黑體"/><w:noProof/><w:color w:val="000000" w:themeColor="text1"/></w:rPr><mc:AlternateContent><mc:Choice Requires="wpg"><w:drawing><wp:anchor distT="0" distB="0" distL="114300" distR="114300" simplePos="0" relativeHeight="251658333" behindDoc="0" locked="0" layoutInCell="1" allowOverlap="1" wp14:anchorId="21F884AA" wp14:editId="5B0E77D5"><wp:simplePos x="0" y="0"/><wp:positionH relativeFrom="column"><wp:posOffset>7636979</wp:posOffset></wp:positionH><wp:positionV relativeFrom="paragraph"><wp:posOffset>92820</wp:posOffset></wp:positionV><wp:extent cx="1549400" cy="2411095"/><wp:effectExtent l="0" t="0" r="12700" b="8255"/><wp:wrapNone/><wp:docPr id="1411416791" name="群組 80"/><wp:cNvGraphicFramePr/><a:graphic xmlns:a="http://schemas.openxmlformats.org/drawingml/2006/main"><a:graphicData uri="http://schemas.microsoft.com/office/word/2010/wordprocessingGroup"><wpg:wgp><wpg:cNvGrpSpPr/><wpg:grpSpPr><a:xfrm><a:off x="0" y="0"/><a:ext cx="1549400" cy="2411095"/><a:chOff x="0" y="0"/><a:chExt cx="1549400" cy="2411603"/></a:xfrm></wpg:grpSpPr><pic:pic xmlns:pic="http://schemas.openxmlformats.org/drawingml/2006/picture"><pic:nvPicPr><pic:cNvPr id="811716149" name="圖片 54"/><pic:cNvPicPr><a:picLocks noChangeAspect="1"/></pic:cNvPicPr></pic:nvPicPr><pic:blipFill><a:blip r:embed="rId58" cstate="print"><a:extLst><a:ext uri="{28A0092B-C50C-407E-A947-70E740481C1C}"><a14:useLocalDpi xmlns:a14="http://schemas.microsoft.com/office/drawing/2010/main" val="0"/></a:ext></a:extLst></a:blip><a:stretch><a:fillRect/></a:stretch></pic:blipFill><pic:spPr><a:xfrm><a:off x="855878" y="1755648"/><a:ext cx="641350" cy="655955"/></a:xfrm><a:prstGeom prst="rect"><a:avLst/></a:prstGeom></pic:spPr></pic:pic><wpg:grpSp><wpg:cNvPr id="163767971" name="群組 163767971"/><wpg:cNvGrpSpPr/><wpg:grpSpPr><a:xfrm><a:off x="241401" y="0"/><a:ext cx="1047750" cy="1657350"/><a:chOff x="0" y="0"/><a:chExt cx="1047750" cy="1657350"/></a:xfrm></wpg:grpSpPr><wpg:grpSp><wpg:cNvPr id="33850360" name="群組 33850360"/><wpg:cNvGrpSpPr/><wpg:grpSpPr><a:xfrm><a:off x="0" y="0"/><a:ext cx="1047750" cy="1231265"/><a:chOff x="0" y="0"/><a:chExt cx="1047750" cy="1231265"/></a:xfrm></wpg:grpSpPr><pic:pic xmlns:pic="http://schemas.openxmlformats.org/drawingml/2006/picture"><pic:nvPicPr><pic:cNvPr id="1123528060" name="圖片 1123528060" descr="10"/><pic:cNvPicPr><a:picLocks noChangeAspect="1"/></pic:cNvPicPr></pic:nvPicPr><pic:blipFill rotWithShape="1"><a:blip r:embed="rId47" cstate="email"><a:extLst><a:ext uri="{28A0092B-C50C-407E-A947-70E740481C1C}"><a14:useLocalDpi xmlns:a14="http://schemas.microsoft.com/office/drawing/2010/main"/></a:ext></a:extLst></a:blip><a:srcRect l="27508" t="59172" r="49911" b="7006"/><a:stretch/></pic:blipFill><pic:spPr bwMode="auto"><a:xfrm><a:off x="0" y="146050"/><a:ext cx="1047750" cy="1085215"/></a:xfrm><a:prstGeom prst="rect"><a:avLst/></a:prstGeom><a:noFill/><a:ln><a:noFill/></a:ln><a:extLst><a:ext uri="{53640926-AAD7-44D8-BBD7-CCE9431645EC}"><a14:shadowObscured xmlns:a14="http://schemas.microsoft.com/office/drawing/2010/main"/></a:ext></a:extLst></pic:spPr></pic:pic><pic:pic xmlns:pic="http://schemas.openxmlformats.org/drawingml/2006/picture"><pic:nvPicPr><pic:cNvPr id="806471693" name="圖片 806471693"/><pic:cNvPicPr><a:picLocks noChangeAspect="1"/></pic:cNvPicPr></pic:nvPicPr><pic:blipFill><a:blip r:embed="rId59"><a:extLst><a:ext uri="{28A0092B-C50C-407E-A947-70E740481C1C}"><a14:useLocalDpi xmlns:a14="http://schemas.microsoft.com/office/drawing/2010/main" val="0"/></a:ext></a:extLst></a:blip><a:stretch><a:fillRect/></a:stretch></pic:blipFill><pic:spPr><a:xfrm><a:off x="177800" y="0"/><a:ext cx="641350" cy="142240"/></a:xfrm><a:prstGeom prst="rect"><a:avLst/></a:prstGeom></pic:spPr></pic:pic></wpg:grpSp><wpg:grpSp><wpg:cNvPr id="1633179681" name="群組 1633179681"/><wpg:cNvGrpSpPr/><wpg:grpSpPr><a:xfrm><a:off x="368300" y="1206500"/><a:ext cx="311150" cy="450850"/><a:chOff x="0" y="0"/><a:chExt cx="311150" cy="450850"/></a:xfrm></wpg:grpSpPr><wps:wsp><wps:cNvPr id="1848218525" name="直線接點 1848218525"/><wps:cNvCnPr/><wps:spPr><a:xfrm><a:off x="95250" y="0"/><a:ext cx="0" cy="450850"/></a:xfrm><a:prstGeom prst="line"><a:avLst/></a:prstGeom><a:ln w="1905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39350774" name="直線接點 39350774"/><wps:cNvCnPr/><wps:spPr><a:xfrm><a:off x="311150" y="0"/><a:ext cx="0" cy="450850"/></a:xfrm><a:prstGeom prst="line"><a:avLst/></a:prstGeom><a:ln w="19050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1668396776" name="直線接點 1668396776"/><wps:cNvCnPr/><wps:spPr><a:xfrm><a:off x="196850" y="0"/><a:ext cx="0" cy="450850"/></a:xfrm><a:prstGeom prst="line"><a:avLst/></a:prstGeom><a:ln w="1905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wps:wsp><wps:cNvPr id="732523949" name="直線接點 732523949"/><wps:cNvCnPr/><wps:spPr><a:xfrm><a:off x="0" y="0"/><a:ext cx="0" cy="450850"/></a:xfrm><a:prstGeom prst="line"><a:avLst/></a:prstGeom><a:ln w="1905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wpg:grpSp></wpg:grpSp><wps:wsp><wps:cNvPr id="779376125" name="矩形 779376125"/><wps:cNvSpPr/><wps:spPr><a:xfrm><a:off x="0" y="1653235"/><a:ext cx="1549400" cy="755650"/></a:xfrm><a:prstGeom prst="rect"><a:avLst/></a:prstGeom><a:noFill/><a:ln><a:solidFill><a:srgbClr val="00B050"/></a:solidFill></a:ln></wps:spPr><wps:style><a:lnRef idx="2"><a:schemeClr val="accent6"><a:shade val="50000"/></a:schemeClr></a:lnRef><a:fillRef idx="1"><a:schemeClr val="accent6"/></a:fillRef><a:effectRef idx="0"><a:schemeClr val="accent6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pic:pic xmlns:pic="http://schemas.openxmlformats.org/drawingml/2006/picture"><pic:nvPicPr><pic:cNvPr id="1627595873" name="圖片 1"/><pic:cNvPicPr><a:picLocks noChangeAspect="1"/></pic:cNvPicPr></pic:nvPicPr><pic:blipFill><a:blip r:embed="rId60"><a:extLst><a:ext uri="{28A0092B-C50C-407E-A947-70E740481C1C}"><a14:useLocalDpi xmlns:a14="http://schemas.microsoft.com/office/drawing/2010/main" val="0"/></a:ext></a:extLst></a:blip><a:stretch><a:fillRect/></a:stretch></pic:blipFill><pic:spPr><a:xfrm><a:off x="14630" y="1755648"/><a:ext cx="751205" cy="647065"/></a:xfrm><a:prstGeom prst="rect"><a:avLst/></a:prstGeom></pic:spPr></pic:pic></wpg:wgp></a:graphicData></a:graphic></wp:anchor></w:drawing></mc:Choice><mc:Fallback><w:pict><v:group w14:anchorId="73128CD1" id="群組 80" o:spid="_x0000_s1026" style="position:absolute;margin-left:601.35pt;margin-top:7.3pt;width:122pt;height:189.85pt;z-index:253086720" coordsize="15494,24116" o:gfxdata="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"><v:shape id="圖片 54" o:spid="_x0000_s1027" type="#_x0000_t75" style="position:absolute;left:8558;top:17556;width:6414;height:6560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"><v:imagedata r:id="rId101" o:title=""/></v:shape><v:group id="群組 163767971" o:spid="_x0000_s1028" style="position:absolute;left:2414;width:10477;height:16573" coordsize="10477,16573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"><v:group id="群組 33850360" o:spid="_x0000_s1029" style="position:absolute;width:10477;height:12312" coordsize="10477,12312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"><v:shape id="圖片 1123528060" o:spid="_x0000_s1030" type="#_x0000_t75" alt="10" style="position:absolute;top:1460;width:10477;height:10852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"><v:imagedata r:id="rId102" o:title="10" croptop="38779f" cropbottom="4591f" cropleft="18028f" cropright="32710f"/></v:shape><v:shape id="圖片 806471693" o:spid="_x0000_s1031" type="#_x0000_t75" style="position:absolute;left:1778;width:6413;height:1422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"><v:imagedata r:id="rId103" o:title=""/></v:shape></v:group><v:group id="群組 1633179681" o:spid="_x0000_s1032" style="position:absolute;left:3683;top:12065;width:3111;height:4508" coordsize="311150,450850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"><v:line id="直線接點 1848218525" o:spid="_x0000_s1033" style="position:absolute;visibility:visible;mso-wrap-style:square" from="95250,0" to="95250,450850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" strokecolor="black [3213]" strokeweight="1.5pt"><v:stroke joinstyle="miter"/></v:line><v:line id="直線接點 39350774" o:spid="_x0000_s1034" style="position:absolute;visibility:visible;mso-wrap-style:square" from="311150,0" to="311150,450850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" strokecolor="black [3213]" strokeweight="1.5pt"><v:stroke joinstyle="miter"/></v:line><v:line id="直線接點 1668396776" o:spid="_x0000_s1035" style="position:absolute;visibility:visible;mso-wrap-style:square" from="196850,0" to="196850,450850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" strokecolor="red" strokeweight="1.5pt"><v:stroke joinstyle="miter"/></v:line><v:line id="直線接點 732523949" o:spid="_x0000_s1036" style="position:absolute;visibility:visible;mso-wrap-style:square" from="0,0" to="0,450850" o:connectortype="straight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" strokecolor="red" strokeweight="1.5pt"><v:stroke joinstyle="miter"/></v:line></v:group></v:group><v:rect id="矩形 779376125" o:spid="_x0000_s1037" style="position:absolute;top:16532;width:15494;height:7556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" filled="f" strokecolor="#00b050" strokeweight="1pt"/><v:shape id="圖片 1" o:spid="_x0000_s1038" type="#_x0000_t75" style="position:absolute;left:146;top:17556;width:7512;height:6471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"><v:imagedata r:id="rId104" o:title=""/></v:shape></v:group></w:pict></mc:Fallback></mc:AlternateContent></w:r><w:r w:rsidR="009D7146" w:rsidRPr="009D7146"><w:rPr><w:rFonts w:ascii="微軟正黑體" w:eastAsia="微軟正黑體" w:hAnsi="微軟正黑體"/><w:noProof/><w:color w:val="000000" w:themeColor="text1"/></w:rPr><mc:AlternateContent><mc:Choice Requires="wps"><w:drawing><wp:anchor distT="0" distB="0" distL="114300" distR="114300" simplePos="0" relativeHeight="251658336" behindDoc="0" locked="0" layoutInCell="1" allowOverlap="1" wp14:anchorId="47FBA104" wp14:editId="1B5CEC40"><wp:simplePos x="0" y="0"/><wp:positionH relativeFrom="column"><wp:posOffset>8880530</wp:posOffset></wp:positionH><wp:positionV relativeFrom="paragraph"><wp:posOffset>2502066</wp:posOffset></wp:positionV><wp:extent cx="0" cy="783742"/><wp:effectExtent l="19050" t="0" r="19050" b="35560"/><wp:wrapNone/><wp:docPr id="823362949" name="直線接點 82"/><wp:cNvGraphicFramePr/><a:graphic xmlns:a="http://schemas.openxmlformats.org/drawingml/2006/main"><a:graphicData uri="http://schemas.microsoft.com/office/word/2010/wordprocessingShape"><wps:wsp><wps:cNvCnPr/><wps:spPr><a:xfrm><a:off x="0" y="0"/><a:ext cx="0" cy="783742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/wp:anchor></w:drawing></mc:Choice><mc:Fallback><w:pict><v:line w14:anchorId="15A7F6D4" id="直線接點 82" o:spid="_x0000_s1026" style="position:absolute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" strokecolor="red" strokeweight="2.25pt"><v:stroke joinstyle="miter"/></v:line></w:pict></mc:Fallback></mc:AlternateContent></w:r><w:r w:rsidR="009D7146" w:rsidRPr="009D7146"><w:rPr><w:rFonts w:ascii="微軟正黑體" w:eastAsia="微軟正黑體" w:hAnsi="微軟正黑體"/><w:noProof/><w:color w:val="000000" w:themeColor="text1"/></w:rPr><mc:AlternateContent><mc:Choice Requires="wps"><w:drawing><wp:anchor distT="0" distB="0" distL="114300" distR="114300" simplePos="0" relativeHeight="251658337" behindDoc="0" locked="0" layoutInCell="1" allowOverlap="1" wp14:anchorId="56E005E7" wp14:editId="6B4F40AA"><wp:simplePos x="0" y="0"/><wp:positionH relativeFrom="column"><wp:posOffset>8665845</wp:posOffset></wp:positionH><wp:positionV relativeFrom="paragraph"><wp:posOffset>2502066</wp:posOffset></wp:positionV><wp:extent cx="0" cy="965606"/><wp:effectExtent l="19050" t="0" r="19050" b="25400"/><wp:wrapNone/><wp:docPr id="1271433388" name="直線接點 83"/><wp:cNvGraphicFramePr/><a:graphic xmlns:a="http://schemas.openxmlformats.org/drawingml/2006/main"><a:graphicData uri="http://schemas.microsoft.com/office/word/2010/wordprocessingShape"><wps:wsp><wps:cNvCnPr/><wps:spPr><a:xfrm><a:off x="0" y="0"/><a:ext cx="0" cy="965606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/wp:anchor></w:drawing></mc:Choice><mc:Fallback><w:pict><v:line w14:anchorId="05C56863" id="直線接點 83" o:spid="_x0000_s1026" style="position:absolute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" strokecolor="black [3213]" strokeweight="2.25pt"><v:stroke joinstyle="miter"/></v:line></w:pict></mc:Fallback></mc:AlternateContent></w:r><w:r w:rsidR="009D7146" w:rsidRPr="009D7146"><w:rPr><w:rFonts w:ascii="微軟正黑體" w:eastAsia="微軟正黑體" w:hAnsi="微軟正黑體"/><w:noProof/><w:color w:val="000000" w:themeColor="text1"/></w:rPr><mc:AlternateContent><mc:Choice Requires="wps"><w:drawing><wp:anchor distT="0" distB="0" distL="114300" distR="114300" simplePos="0" relativeHeight="251658340" behindDoc="0" locked="0" layoutInCell="1" allowOverlap="1" wp14:anchorId="5A709A1D" wp14:editId="2CD53B27"><wp:simplePos x="0" y="0"/><wp:positionH relativeFrom="column"><wp:posOffset>8101302</wp:posOffset></wp:positionH><wp:positionV relativeFrom="paragraph"><wp:posOffset>2494114</wp:posOffset></wp:positionV><wp:extent cx="0" cy="773511"/><wp:effectExtent l="19050" t="0" r="19050" b="26670"/><wp:wrapNone/><wp:docPr id="1461198574" name="直線接點 277"/><wp:cNvGraphicFramePr/><a:graphic xmlns:a="http://schemas.openxmlformats.org/drawingml/2006/main"><a:graphicData uri="http://schemas.microsoft.com/office/word/2010/wordprocessingShape"><wps:wsp><wps:cNvCnPr/><wps:spPr><a:xfrm><a:off x="0" y="0"/><a:ext cx="0" cy="773511"/></a:xfrm><a:prstGeom prst="line"><a:avLst/></a:prstGeom><a:ln w="28575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/wp:anchor></w:drawing></mc:Choice><mc:Fallback><w:pict><v:line w14:anchorId="581A840B" id="直線接點 277" o:spid="_x0000_s1026" style="position:absolute;z-index:2530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" strokecolor="red" strokeweight="2.25pt"><v:stroke joinstyle="miter"/></v:line></w:pict></mc:Fallback></mc:AlternateContent></w:r><w:r w:rsidR="009D7146" w:rsidRPr="009D7146"><w:rPr><w:rFonts w:ascii="微軟正黑體" w:eastAsia="微軟正黑體" w:hAnsi="微軟正黑體"/><w:noProof/><w:color w:val="000000" w:themeColor="text1"/></w:rPr><mc:AlternateContent><mc:Choice Requires="wps"><w:drawing><wp:anchor distT="0" distB="0" distL="114300" distR="114300" simplePos="0" relativeHeight="251658341" behindDoc="0" locked="0" layoutInCell="1" allowOverlap="1" wp14:anchorId="0B4B213C" wp14:editId="3520B135"><wp:simplePos x="0" y="0"/><wp:positionH relativeFrom="column"><wp:posOffset>7878666</wp:posOffset></wp:positionH><wp:positionV relativeFrom="paragraph"><wp:posOffset>2502066</wp:posOffset></wp:positionV><wp:extent cx="0" cy="955454"/><wp:effectExtent l="19050" t="0" r="19050" b="35560"/><wp:wrapNone/><wp:docPr id="1845864258" name="直線接點 278"/><wp:cNvGraphicFramePr/><a:graphic xmlns:a="http://schemas.openxmlformats.org/drawingml/2006/main"><a:graphicData uri="http://schemas.microsoft.com/office/word/2010/wordprocessingShape"><wps:wsp><wps:cNvCnPr/><wps:spPr><a:xfrm><a:off x="0" y="0"/><a:ext cx="0" cy="955454"/></a:xfrm><a:prstGeom prst="line"><a:avLst/></a:prstGeom><a:ln w="28575"><a:solidFill><a:schemeClr val="tx1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/wp:anchor></w:drawing></mc:Choice><mc:Fallback><w:pict><v:line w14:anchorId="4A5C51B9" id="直線接點 278" o:spid="_x0000_s1026" style="position:absolute;z-index:2516583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" strokecolor="black [3213]" strokeweight="2.25pt"><v:stroke joinstyle="miter"/></v:line></w:pict></mc:Fallback></mc:AlternateContent></w:r></w:p></w:tc></w:tr></w:tbl><w:p w14:paraId="3D942EB7" w14:textId="77777777" w:rsidR="009D7146" w:rsidRPr="000E5E67" w:rsidRDefault="009D7146" w:rsidP="00082050"><w:pPr><w:widowControl/><w:jc w:val="center"/><w:rPr><w:rFonts w:ascii="Calibri" w:eastAsia="新細明體" w:hAnsi="Calibri" w:cs="Calibri"/><w:color w:val="808080" w:themeColor="background1" w:themeShade="80"/><w:kern w:val="0"/><w:sz w:val="16"/><w:szCs w:val="16"/></w:rPr></w:pPr></w:p></w:tc></w:tr></w:tbl><w:p><w:pPr><w:spacing w:before="0" w:after="0" w:line="40" w:lineRule="exact"/></w:pPr></w:p><w:tbl><w:tblPr><w:tblW w:w="1513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1E0" w:firstRow="1" w:lastRow="1" w:firstColumn="1" w:lastColumn="1" w:noHBand="0" w:noVBand="0"/></w:tblPr><w:tblGrid><w:gridCol w:w="15138"/></w:tblGrid><w:tr w:rsidR="00E93CF3" w:rsidRPr="00E41E25" w14:paraId="5D6FFFF5" w14:textId="77777777" w:rsidTr="009D7146"><w:trPr><w:trHeight w:val="546"/></w:trPr><w:tc><w:tcPr><w:tcW w:w="15138" w:type="dxa"/><w:tcBorders><w:bottom w:val="single" w:sz="4" w:space="0" w:color="auto"/></w:tcBorders><w:shd w:val="clear" w:color="auto" w:fill="E6E6E6"/></w:tcPr><w:p w14:paraId="47172194" w14:textId="142A4D18" w:rsidR="00E93CF3" w:rsidRPr="00E41E25" w:rsidRDefault="00E93CF3" w:rsidP="009D7146"><w:pPr><w:pageBreakBefore/><w:pStyle w:val="1"/><w:jc w:val="center"/><w:rPr><w:rFonts w:asciiTheme="minorHAnsi" w:eastAsia="微軟正黑體" w:hAnsiTheme="minorHAnsi" w:cstheme="minorHAnsi"/><w:szCs w:val="32"/></w:rPr></w:pPr><w:r w:rsidRPr="00E41E25"><w:rPr><w:rFonts w:asciiTheme="minorHAnsi" w:eastAsia="微軟正黑體" w:hAnsiTheme="minorHAnsi" w:cstheme="minorHAnsi"/><w:b/><w:szCs w:val="32"/></w:rPr><w:t>二十三、T3_ATE CHROMA_</w:t></w:r><w:r w:rsidRPr="00E41E25"><w:rPr><w:rFonts w:asciiTheme="minorHAnsi" w:eastAsia="微軟正黑體" w:hAnsiTheme="minorHAnsi" w:cstheme="minorHAnsi"/><w:b/><w:szCs w:val="32"/></w:rPr><w:t>測試作業</w:t></w:r></w:p></w:tc></w:tr><w:tr w:rsidR="00E93CF3" w:rsidRPr="00E41E25" w14:paraId="6904C1AD" w14:textId="77777777" w:rsidTr="009D7146"><w:trPr><w:trHeight w:val="7572"/></w:trPr><w:tc><w:tcPr><w:tcW w:w="15138" w:type="dxa"/><w:tcBorders><w:top w:val="single" w:sz="4" w:space="0" w:color="auto"/><w:bottom w:val="single" w:sz="4" w:space="0" w:color="auto"/></w:tcBorders></w:tcPr><w:p w14:paraId="2CBB4800" w14:textId="77777777" w:rsidR="00E93CF3" w:rsidRPr="00E41E25" w:rsidRDefault="00E93CF3" w:rsidP="00E93CF3"><w:pPr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w:noProof/></w:rPr><mc:AlternateContent><mc:Choice Requires="wps"><w:drawing><wp:anchor distT="0" distB="0" distL="114300" distR="114300" simplePos="0" relativeHeight="251658306" behindDoc="0" locked="0" layoutInCell="1" allowOverlap="1" wp14:anchorId="6B33C4F0" wp14:editId="3730AAE6"><wp:simplePos x="0" y="0"/><wp:positionH relativeFrom="column"><wp:posOffset>4161879</wp:posOffset></wp:positionH><wp:positionV relativeFrom="paragraph"><wp:posOffset>227035</wp:posOffset></wp:positionV><wp:extent cx="5452745" cy="4497572"/><wp:effectExtent l="0" t="0" r="0" b="0"/><wp:wrapNone/><wp:docPr id="459777308" name="Text Box 526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5452745" cy="4497572"/></a:xfrm><a:prstGeom prst="rect"><a:avLst/></a:prstGeom><a:noFill/><a:ln><a:noFill/></a:ln><a:extLst><a:ext uri="{909E8E84-426E-40DD-AFC4-6F175D3DCCD1}"><a14:hiddenFill xmlns:a14="http://schemas.microsoft.com/office/drawing/2010/main"><a:solidFill><a:srgbClr val="FFFFFF"/></a:solidFill></a14:hiddenFill></a:ext><a:ext uri="{91240B29-F687-4F45-9708-019B960494DF}"><a14:hiddenLine xmlns:a14="http://schemas.microsoft.com/office/drawing/2010/main" w="9525"><a:solidFill><a:srgbClr val="000000"/></a:solidFill><a:miter lim="800000"/><a:headEnd/><a:tailEnd/></a14:hiddenLine></a:ext></a:extLst></wps:spPr><wps:txbx><w:txbxContent><w:p w14:paraId="4E9162A9" w14:textId="77777777" w:rsidR="00E93CF3" w:rsidRPr="00064ABE" w:rsidRDefault="00E93CF3" w:rsidP="008C0A3D"><w:pPr><w:numPr><w:ilvl w:val="0"/><w:numId w:val="26"/></w:numPr><w:rPr><w:rFonts w:asciiTheme="minorHAnsi" w:eastAsia="微軟正黑體" w:hAnsiTheme="minorHAnsi" w:cstheme="minorHAnsi"/><w:sz w:val="28"/><w:szCs w:val="28"/></w:rPr></w:pPr><w:r w:rsidRPr="00064ABE"><w:rPr><w:rFonts w:asciiTheme="minorHAnsi" w:eastAsia="微軟正黑體" w:hAnsiTheme="minorHAnsi" w:cstheme="minorHAnsi"/><w:sz w:val="28"/><w:szCs w:val="28"/></w:rPr><w:t>將</w:t></w:r><w:r w:rsidRPr="00064ABE"><w:rPr><w:rFonts w:asciiTheme="minorHAnsi" w:eastAsia="微軟正黑體" w:hAnsiTheme="minorHAnsi" w:cstheme="minorHAnsi"/><w:sz w:val="28"/><w:szCs w:val="28"/></w:rPr><w:t>Chroma Barcode scanner</w:t></w:r><w:r w:rsidRPr="00064ABE"><w:rPr><w:rFonts w:asciiTheme="minorHAnsi" w:eastAsia="微軟正黑體" w:hAnsiTheme="minorHAnsi" w:cstheme="minorHAnsi"/><w:sz w:val="28"/><w:szCs w:val="28"/></w:rPr><w:t>將待測物序號刷入</w:t></w:r></w:p><w:p w14:paraId="3A82DF70" w14:textId="77777777" w:rsidR="00E93CF3" w:rsidRPr="00064ABE" w:rsidRDefault="00E93CF3" w:rsidP="008C0A3D"><w:pPr><w:numPr><w:ilvl w:val="0"/><w:numId w:val="26"/></w:numPr><w:rPr><w:rFonts w:asciiTheme="minorHAnsi" w:eastAsia="微軟正黑體" w:hAnsiTheme="minorHAnsi" w:cstheme="minorHAnsi"/><w:sz w:val="28"/><w:szCs w:val="28"/></w:rPr></w:pPr><w:r w:rsidRPr="00064ABE"><w:rPr><w:rFonts w:asciiTheme="minorHAnsi" w:eastAsia="微軟正黑體" w:hAnsiTheme="minorHAnsi" w:cstheme="minorHAnsi"/><w:sz w:val="28"/><w:szCs w:val="28"/></w:rPr><w:t>靜待測試結果</w:t></w:r></w:p><w:p w14:paraId="49C290B2" w14:textId="77777777" w:rsidR="00E93CF3" w:rsidRPr="00064ABE" w:rsidRDefault="00E93CF3" w:rsidP="00523301"><w:pPr><w:ind w:left="360"/><w:rPr><w:rFonts w:asciiTheme="minorHAnsi" w:eastAsia="微軟正黑體" w:hAnsiTheme="minorHAnsi" w:cstheme="minorHAnsi"/><w:sz w:val="28"/><w:szCs w:val="28"/></w:rPr></w:pPr><w:r w:rsidRPr="00064ABE"><w:rPr><w:rFonts w:asciiTheme="minorHAnsi" w:eastAsia="微軟正黑體" w:hAnsiTheme="minorHAnsi" w:cstheme="minorHAnsi"/><w:sz w:val="28"/><w:szCs w:val="28"/></w:rPr><w:t>測試</w:t></w:r><w:r w:rsidRPr="00064ABE"><w:rPr><w:rFonts w:asciiTheme="minorHAnsi" w:eastAsia="微軟正黑體" w:hAnsiTheme="minorHAnsi" w:cstheme="minorHAnsi"/><w:sz w:val="28"/><w:szCs w:val="28"/></w:rPr><w:t xml:space="preserve">OK : </w:t></w:r><w:r w:rsidRPr="00064ABE"><w:rPr><w:rFonts w:asciiTheme="minorHAnsi" w:eastAsia="微軟正黑體" w:hAnsiTheme="minorHAnsi" w:cstheme="minorHAnsi"/><w:sz w:val="28"/><w:szCs w:val="28"/></w:rPr><w:t>出視</w:t></w:r><w:r w:rsidRPr="00064ABE"><w:rPr><w:rFonts w:asciiTheme="minorHAnsi" w:eastAsia="微軟正黑體" w:hAnsiTheme="minorHAnsi" w:cstheme="minorHAnsi"/><w:sz w:val="28"/><w:szCs w:val="28"/></w:rPr><w:t>“PASS”</w:t></w:r><w:r w:rsidRPr="00064ABE"><w:rPr><w:rFonts w:asciiTheme="minorHAnsi" w:eastAsia="微軟正黑體" w:hAnsiTheme="minorHAnsi" w:cstheme="minorHAnsi"/><w:sz w:val="28"/><w:szCs w:val="28"/></w:rPr><w:t>視窗，綠色字體</w:t></w:r></w:p><w:p w14:paraId="4835E1AB" w14:textId="77777777" w:rsidR="00E93CF3" w:rsidRPr="00064ABE" w:rsidRDefault="00E93CF3" w:rsidP="00523301"><w:pPr><w:ind w:left="360"/><w:rPr><w:rFonts w:asciiTheme="minorHAnsi" w:eastAsia="微軟正黑體" w:hAnsiTheme="minorHAnsi" w:cstheme="minorHAnsi"/><w:sz w:val="28"/><w:szCs w:val="28"/></w:rPr></w:pPr><w:r w:rsidRPr="00064ABE"><w:rPr><w:rFonts w:asciiTheme="minorHAnsi" w:eastAsia="微軟正黑體" w:hAnsiTheme="minorHAnsi" w:cstheme="minorHAnsi"/><w:sz w:val="28"/><w:szCs w:val="28"/></w:rPr><w:t>測試</w:t></w:r><w:r w:rsidRPr="00064ABE"><w:rPr><w:rFonts w:asciiTheme="minorHAnsi" w:eastAsia="微軟正黑體" w:hAnsiTheme="minorHAnsi" w:cstheme="minorHAnsi"/><w:sz w:val="28"/><w:szCs w:val="28"/></w:rPr><w:t xml:space="preserve">NG : </w:t></w:r><w:r w:rsidRPr="00064ABE"><w:rPr><w:rFonts w:asciiTheme="minorHAnsi" w:eastAsia="微軟正黑體" w:hAnsiTheme="minorHAnsi" w:cstheme="minorHAnsi"/><w:sz w:val="28"/><w:szCs w:val="28"/></w:rPr><w:t>出現</w:t></w:r><w:r w:rsidRPr="00064ABE"><w:rPr><w:rFonts w:asciiTheme="minorHAnsi" w:eastAsia="微軟正黑體" w:hAnsiTheme="minorHAnsi" w:cstheme="minorHAnsi"/><w:sz w:val="28"/><w:szCs w:val="28"/></w:rPr><w:t>“FAIL”</w:t></w:r><w:r w:rsidRPr="00064ABE"><w:rPr><w:rFonts w:asciiTheme="minorHAnsi" w:eastAsia="微軟正黑體" w:hAnsiTheme="minorHAnsi" w:cstheme="minorHAnsi"/><w:sz w:val="28"/><w:szCs w:val="28"/></w:rPr><w:t>視窗，紅色字體</w:t></w:r></w:p><w:p w14:paraId="561F3144" w14:textId="3AD71B03" w:rsidR="00E93CF3" w:rsidRPr="00064ABE" w:rsidRDefault="00E93CF3" w:rsidP="008C0A3D"><w:pPr><w:numPr><w:ilvl w:val="0"/><w:numId w:val="26"/></w:numPr><w:rPr><w:rFonts w:asciiTheme="minorHAnsi" w:eastAsia="微軟正黑體" w:hAnsiTheme="minorHAnsi" w:cstheme="minorHAnsi"/><w:sz w:val="28"/><w:szCs w:val="28"/></w:rPr></w:pPr><w:r w:rsidRPr="00064ABE"><w:rPr><w:rFonts w:asciiTheme="minorHAnsi" w:eastAsia="微軟正黑體" w:hAnsiTheme="minorHAnsi" w:cstheme="minorHAnsi"/><w:sz w:val="28"/><w:szCs w:val="28"/></w:rPr><w:t>測試完成後將待測物序號刷入資料收集器</w:t></w:r><w:r w:rsidRPr="00064ABE"><w:rPr><w:rFonts w:asciiTheme="minorHAnsi" w:eastAsia="微軟正黑體" w:hAnsiTheme="minorHAnsi" w:cstheme="minorHAnsi"/><w:sz w:val="28"/><w:szCs w:val="28"/></w:rPr><w:t>Barcode scanne</w:t></w:r><w:r w:rsidR="00B91D82"><w:rPr><w:rFonts w:asciiTheme="minorHAnsi" w:eastAsia="微軟正黑體" w:hAnsiTheme="minorHAnsi" w:cstheme="minorHAnsi" w:hint="eastAsia"/><w:sz w:val="28"/><w:szCs w:val="28"/></w:rPr><w:t>r</w:t></w:r></w:p><w:p w14:paraId="05B1D6DF" w14:textId="77777777" w:rsidR="00E93CF3" w:rsidRPr="00064ABE" w:rsidRDefault="00E93CF3" w:rsidP="008C0A3D"><w:pPr><w:numPr><w:ilvl w:val="0"/><w:numId w:val="26"/></w:numPr><w:rPr><w:rFonts w:asciiTheme="minorHAnsi" w:eastAsia="微軟正黑體" w:hAnsiTheme="minorHAnsi" w:cstheme="minorHAnsi"/><w:sz w:val="28"/><w:szCs w:val="28"/></w:rPr></w:pPr><w:r w:rsidRPr="00064ABE"><w:rPr><w:rFonts w:asciiTheme="minorHAnsi" w:eastAsia="微軟正黑體" w:hAnsiTheme="minorHAnsi" w:cstheme="minorHAnsi"/><w:sz w:val="28"/><w:szCs w:val="28"/></w:rPr><w:t>完成後繼續下一台測試，需重新進行</w:t></w:r><w:r w:rsidRPr="00064ABE"><w:rPr><w:rFonts w:asciiTheme="minorHAnsi" w:eastAsia="微軟正黑體" w:hAnsiTheme="minorHAnsi" w:cstheme="minorHAnsi"/><w:sz w:val="28"/><w:szCs w:val="28"/></w:rPr><w:t>1~3</w:t></w:r><w:r w:rsidRPr="00064ABE"><w:rPr><w:rFonts w:asciiTheme="minorHAnsi" w:eastAsia="微軟正黑體" w:hAnsiTheme="minorHAnsi" w:cstheme="minorHAnsi"/><w:sz w:val="28"/><w:szCs w:val="28"/></w:rPr><w:t>步驟進行</w:t></w:r><w:r w:rsidRPr="00064ABE"><w:rPr><w:rFonts w:asciiTheme="minorHAnsi" w:eastAsia="微軟正黑體" w:hAnsiTheme="minorHAnsi" w:cstheme="minorHAnsi"/><w:sz w:val="28"/><w:szCs w:val="28"/></w:rPr><w:t>Scanner S/N</w:t></w:r></w:p><w:p w14:paraId="128CE256" w14:textId="77777777" w:rsidR="00E93CF3" w:rsidRPr="00064ABE" w:rsidRDefault="00E93CF3" w:rsidP="00523301"><w:pPr><w:rPr><w:rFonts w:asciiTheme="minorHAnsi" w:eastAsia="微軟正黑體" w:hAnsiTheme="minorHAnsi" w:cstheme="minorHAnsi"/></w:rPr></w:pPr><w:r w:rsidRPr="00064ABE"><w:rPr><w:rFonts w:asciiTheme="minorHAnsi" w:eastAsia="微軟正黑體" w:hAnsiTheme="minorHAnsi" w:cstheme="minorHAnsi"/><w:sz w:val="28"/><w:szCs w:val="28"/></w:rPr><w:t>5</w:t></w:r><w:r w:rsidRPr="00064ABE"><w:rPr><w:rFonts w:asciiTheme="minorHAnsi" w:eastAsia="微軟正黑體" w:hAnsiTheme="minorHAnsi" w:cstheme="minorHAnsi"/><w:sz w:val="28"/><w:szCs w:val="28"/></w:rPr><w:t>、該工單測試完畢後，將測試</w:t></w:r><w:r w:rsidRPr="00064ABE"><w:rPr><w:rFonts w:asciiTheme="minorHAnsi" w:eastAsia="微軟正黑體" w:hAnsiTheme="minorHAnsi" w:cstheme="minorHAnsi"/><w:sz w:val="28"/><w:szCs w:val="28"/></w:rPr><w:t>Log</w:t></w:r><w:r w:rsidRPr="00064ABE"><w:rPr><w:rFonts w:asciiTheme="minorHAnsi" w:eastAsia="微軟正黑體" w:hAnsiTheme="minorHAnsi" w:cstheme="minorHAnsi"/><w:sz w:val="28"/><w:szCs w:val="28"/></w:rPr><w:t>存於預設資料夾</w:t></w:r></w:p></w:txbxContent></wps:txbx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shape w14:anchorId="6B33C4F0" id="_x0000_s1332" type="#_x0000_t202" style="position:absolute;margin-left:327.7pt;margin-top:17.9pt;width:429.35pt;height:354.15pt;z-index:2516583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" filled="f" stroked="f"><v:textbox><w:txbxContent><w:p w14:paraId="4E9162A9" w14:textId="77777777" w:rsidR="00E93CF3" w:rsidRPr="00064ABE" w:rsidRDefault="00E93CF3" w:rsidP="008C0A3D"><w:pPr><w:numPr><w:ilvl w:val="0"/><w:numId w:val="26"/></w:numPr><w:rPr><w:rFonts w:asciiTheme="minorHAnsi" w:eastAsia="微軟正黑體" w:hAnsiTheme="minorHAnsi" w:cstheme="minorHAnsi"/><w:sz w:val="28"/><w:szCs w:val="28"/></w:rPr></w:pPr><w:r w:rsidRPr="00064ABE"><w:rPr><w:rFonts w:asciiTheme="minorHAnsi" w:eastAsia="微軟正黑體" w:hAnsiTheme="minorHAnsi" w:cstheme="minorHAnsi"/><w:sz w:val="28"/><w:szCs w:val="28"/></w:rPr><w:t>將</w:t></w:r><w:r w:rsidRPr="00064ABE"><w:rPr><w:rFonts w:asciiTheme="minorHAnsi" w:eastAsia="微軟正黑體" w:hAnsiTheme="minorHAnsi" w:cstheme="minorHAnsi"/><w:sz w:val="28"/><w:szCs w:val="28"/></w:rPr><w:t>Chroma Barcode scanner</w:t></w:r><w:r w:rsidRPr="00064ABE"><w:rPr><w:rFonts w:asciiTheme="minorHAnsi" w:eastAsia="微軟正黑體" w:hAnsiTheme="minorHAnsi" w:cstheme="minorHAnsi"/><w:sz w:val="28"/><w:szCs w:val="28"/></w:rPr><w:t>將</w:t></w:r><w:r w:rsidRPr="00064ABE"><w:rPr><w:rFonts w:asciiTheme="minorHAnsi" w:eastAsia="微軟正黑體" w:hAnsiTheme="minorHAnsi" w:cstheme="minorHAnsi"/><w:sz w:val="28"/><w:szCs w:val="28"/></w:rPr><w:t>待測物</w:t></w:r><w:r w:rsidRPr="00064ABE"><w:rPr><w:rFonts w:asciiTheme="minorHAnsi" w:eastAsia="微軟正黑體" w:hAnsiTheme="minorHAnsi" w:cstheme="minorHAnsi"/><w:sz w:val="28"/><w:szCs w:val="28"/></w:rPr><w:t>序號刷入</w:t></w:r></w:p><w:p w14:paraId="3A82DF70" w14:textId="77777777" w:rsidR="00E93CF3" w:rsidRPr="00064ABE" w:rsidRDefault="00E93CF3" w:rsidP="008C0A3D"><w:pPr><w:numPr><w:ilvl w:val="0"/><w:numId w:val="26"/></w:numPr><w:rPr><w:rFonts w:asciiTheme="minorHAnsi" w:eastAsia="微軟正黑體" w:hAnsiTheme="minorHAnsi" w:cstheme="minorHAnsi"/><w:sz w:val="28"/><w:szCs w:val="28"/></w:rPr></w:pPr><w:r w:rsidRPr="00064ABE"><w:rPr><w:rFonts w:asciiTheme="minorHAnsi" w:eastAsia="微軟正黑體" w:hAnsiTheme="minorHAnsi" w:cstheme="minorHAnsi"/><w:sz w:val="28"/><w:szCs w:val="28"/></w:rPr><w:t>靜待測試結果</w:t></w:r></w:p><w:p w14:paraId="49C290B2" w14:textId="77777777" w:rsidR="00E93CF3" w:rsidRPr="00064ABE" w:rsidRDefault="00E93CF3" w:rsidP="00523301"><w:pPr><w:ind w:left="360"/><w:rPr><w:rFonts w:asciiTheme="minorHAnsi" w:eastAsia="微軟正黑體" w:hAnsiTheme="minorHAnsi" w:cstheme="minorHAnsi"/><w:sz w:val="28"/><w:szCs w:val="28"/></w:rPr></w:pPr><w:r w:rsidRPr="00064ABE"><w:rPr><w:rFonts w:asciiTheme="minorHAnsi" w:eastAsia="微軟正黑體" w:hAnsiTheme="minorHAnsi" w:cstheme="minorHAnsi"/><w:sz w:val="28"/><w:szCs w:val="28"/></w:rPr><w:t>測試</w:t></w:r><w:r w:rsidRPr="00064ABE"><w:rPr><w:rFonts w:asciiTheme="minorHAnsi" w:eastAsia="微軟正黑體" w:hAnsiTheme="minorHAnsi" w:cstheme="minorHAnsi"/><w:sz w:val="28"/><w:szCs w:val="28"/></w:rPr><w:t xml:space="preserve">OK : </w:t></w:r><w:r w:rsidRPr="00064ABE"><w:rPr><w:rFonts w:asciiTheme="minorHAnsi" w:eastAsia="微軟正黑體" w:hAnsiTheme="minorHAnsi" w:cstheme="minorHAnsi"/><w:sz w:val="28"/><w:szCs w:val="28"/></w:rPr><w:t>出視</w:t></w:r><w:r w:rsidRPr="00064ABE"><w:rPr><w:rFonts w:asciiTheme="minorHAnsi" w:eastAsia="微軟正黑體" w:hAnsiTheme="minorHAnsi" w:cstheme="minorHAnsi"/><w:sz w:val="28"/><w:szCs w:val="28"/></w:rPr><w:t>“PASS”</w:t></w:r><w:r w:rsidRPr="00064ABE"><w:rPr><w:rFonts w:asciiTheme="minorHAnsi" w:eastAsia="微軟正黑體" w:hAnsiTheme="minorHAnsi" w:cstheme="minorHAnsi"/><w:sz w:val="28"/><w:szCs w:val="28"/></w:rPr><w:t>視窗，綠色字體</w:t></w:r></w:p><w:p w14:paraId="4835E1AB" w14:textId="77777777" w:rsidR="00E93CF3" w:rsidRPr="00064ABE" w:rsidRDefault="00E93CF3" w:rsidP="00523301"><w:pPr><w:ind w:left="360"/><w:rPr><w:rFonts w:asciiTheme="minorHAnsi" w:eastAsia="微軟正黑體" w:hAnsiTheme="minorHAnsi" w:cstheme="minorHAnsi"/><w:sz w:val="28"/><w:szCs w:val="28"/></w:rPr></w:pPr><w:r w:rsidRPr="00064ABE"><w:rPr><w:rFonts w:asciiTheme="minorHAnsi" w:eastAsia="微軟正黑體" w:hAnsiTheme="minorHAnsi" w:cstheme="minorHAnsi"/><w:sz w:val="28"/><w:szCs w:val="28"/></w:rPr><w:t>測試</w:t></w:r><w:r w:rsidRPr="00064ABE"><w:rPr><w:rFonts w:asciiTheme="minorHAnsi" w:eastAsia="微軟正黑體" w:hAnsiTheme="minorHAnsi" w:cstheme="minorHAnsi"/><w:sz w:val="28"/><w:szCs w:val="28"/></w:rPr><w:t xml:space="preserve">NG : </w:t></w:r><w:r w:rsidRPr="00064ABE"><w:rPr><w:rFonts w:asciiTheme="minorHAnsi" w:eastAsia="微軟正黑體" w:hAnsiTheme="minorHAnsi" w:cstheme="minorHAnsi"/><w:sz w:val="28"/><w:szCs w:val="28"/></w:rPr><w:t>出現</w:t></w:r><w:r w:rsidRPr="00064ABE"><w:rPr><w:rFonts w:asciiTheme="minorHAnsi" w:eastAsia="微軟正黑體" w:hAnsiTheme="minorHAnsi" w:cstheme="minorHAnsi"/><w:sz w:val="28"/><w:szCs w:val="28"/></w:rPr><w:t>“FAIL”</w:t></w:r><w:r w:rsidRPr="00064ABE"><w:rPr><w:rFonts w:asciiTheme="minorHAnsi" w:eastAsia="微軟正黑體" w:hAnsiTheme="minorHAnsi" w:cstheme="minorHAnsi"/><w:sz w:val="28"/><w:szCs w:val="28"/></w:rPr><w:t>視窗，紅色字體</w:t></w:r></w:p><w:p w14:paraId="561F3144" w14:textId="3AD71B03" w:rsidR="00E93CF3" w:rsidRPr="00064ABE" w:rsidRDefault="00E93CF3" w:rsidP="008C0A3D"><w:pPr><w:numPr><w:ilvl w:val="0"/><w:numId w:val="26"/></w:numPr><w:rPr><w:rFonts w:asciiTheme="minorHAnsi" w:eastAsia="微軟正黑體" w:hAnsiTheme="minorHAnsi" w:cstheme="minorHAnsi"/><w:sz w:val="28"/><w:szCs w:val="28"/></w:rPr></w:pPr><w:r w:rsidRPr="00064ABE"><w:rPr><w:rFonts w:asciiTheme="minorHAnsi" w:eastAsia="微軟正黑體" w:hAnsiTheme="minorHAnsi" w:cstheme="minorHAnsi"/><w:sz w:val="28"/><w:szCs w:val="28"/></w:rPr><w:t>測試完成後將</w:t></w:r><w:r w:rsidRPr="00064ABE"><w:rPr><w:rFonts w:asciiTheme="minorHAnsi" w:eastAsia="微軟正黑體" w:hAnsiTheme="minorHAnsi" w:cstheme="minorHAnsi"/><w:sz w:val="28"/><w:szCs w:val="28"/></w:rPr><w:t>待測物序號刷入</w:t></w:r><w:r w:rsidRPr="00064ABE"><w:rPr><w:rFonts w:asciiTheme="minorHAnsi" w:eastAsia="微軟正黑體" w:hAnsiTheme="minorHAnsi" w:cstheme="minorHAnsi"/><w:sz w:val="28"/><w:szCs w:val="28"/></w:rPr><w:t>資料收集器</w:t></w:r><w:r w:rsidRPr="00064ABE"><w:rPr><w:rFonts w:asciiTheme="minorHAnsi" w:eastAsia="微軟正黑體" w:hAnsiTheme="minorHAnsi" w:cstheme="minorHAnsi"/><w:sz w:val="28"/><w:szCs w:val="28"/></w:rPr><w:t>Barcode scanne</w:t></w:r><w:r w:rsidR="00B91D82"><w:rPr><w:rFonts w:asciiTheme="minorHAnsi" w:eastAsia="微軟正黑體" w:hAnsiTheme="minorHAnsi" w:cstheme="minorHAnsi" w:hint="eastAsia"/><w:sz w:val="28"/><w:szCs w:val="28"/></w:rPr><w:t>r</w:t></w:r></w:p><w:p w14:paraId="05B1D6DF" w14:textId="77777777" w:rsidR="00E93CF3" w:rsidRPr="00064ABE" w:rsidRDefault="00E93CF3" w:rsidP="008C0A3D"><w:pPr><w:numPr><w:ilvl w:val="0"/><w:numId w:val="26"/></w:numPr><w:rPr><w:rFonts w:asciiTheme="minorHAnsi" w:eastAsia="微軟正黑體" w:hAnsiTheme="minorHAnsi" w:cstheme="minorHAnsi"/><w:sz w:val="28"/><w:szCs w:val="28"/></w:rPr></w:pPr><w:r w:rsidRPr="00064ABE"><w:rPr><w:rFonts w:asciiTheme="minorHAnsi" w:eastAsia="微軟正黑體" w:hAnsiTheme="minorHAnsi" w:cstheme="minorHAnsi"/><w:sz w:val="28"/><w:szCs w:val="28"/></w:rPr><w:t>完成後繼續下一台測試，需重新進行</w:t></w:r><w:r w:rsidRPr="00064ABE"><w:rPr><w:rFonts w:asciiTheme="minorHAnsi" w:eastAsia="微軟正黑體" w:hAnsiTheme="minorHAnsi" w:cstheme="minorHAnsi"/><w:sz w:val="28"/><w:szCs w:val="28"/></w:rPr><w:t>1~3</w:t></w:r><w:r w:rsidRPr="00064ABE"><w:rPr><w:rFonts w:asciiTheme="minorHAnsi" w:eastAsia="微軟正黑體" w:hAnsiTheme="minorHAnsi" w:cstheme="minorHAnsi"/><w:sz w:val="28"/><w:szCs w:val="28"/></w:rPr><w:t>步驟進行</w:t></w:r><w:r w:rsidRPr="00064ABE"><w:rPr><w:rFonts w:asciiTheme="minorHAnsi" w:eastAsia="微軟正黑體" w:hAnsiTheme="minorHAnsi" w:cstheme="minorHAnsi"/><w:sz w:val="28"/><w:szCs w:val="28"/></w:rPr><w:t>Scanner S/N</w:t></w:r></w:p><w:p w14:paraId="128CE256" w14:textId="77777777" w:rsidR="00E93CF3" w:rsidRPr="00064ABE" w:rsidRDefault="00E93CF3" w:rsidP="00523301"><w:pPr><w:rPr><w:rFonts w:asciiTheme="minorHAnsi" w:eastAsia="微軟正黑體" w:hAnsiTheme="minorHAnsi" w:cstheme="minorHAnsi"/></w:rPr></w:pPr><w:r w:rsidRPr="00064ABE"><w:rPr><w:rFonts w:asciiTheme="minorHAnsi" w:eastAsia="微軟正黑體" w:hAnsiTheme="minorHAnsi" w:cstheme="minorHAnsi"/><w:sz w:val="28"/><w:szCs w:val="28"/></w:rPr><w:t>5</w:t></w:r><w:r w:rsidRPr="00064ABE"><w:rPr><w:rFonts w:asciiTheme="minorHAnsi" w:eastAsia="微軟正黑體" w:hAnsiTheme="minorHAnsi" w:cstheme="minorHAnsi"/><w:sz w:val="28"/><w:szCs w:val="28"/></w:rPr><w:t>、</w:t></w:r><w:r w:rsidRPr="00064ABE"><w:rPr><w:rFonts w:asciiTheme="minorHAnsi" w:eastAsia="微軟正黑體" w:hAnsiTheme="minorHAnsi" w:cstheme="minorHAnsi"/><w:sz w:val="28"/><w:szCs w:val="28"/></w:rPr><w:t>該工單</w:t></w:r><w:r w:rsidRPr="00064ABE"><w:rPr><w:rFonts w:asciiTheme="minorHAnsi" w:eastAsia="微軟正黑體" w:hAnsiTheme="minorHAnsi" w:cstheme="minorHAnsi"/><w:sz w:val="28"/><w:szCs w:val="28"/></w:rPr><w:t>測試完畢後，將測試</w:t></w:r><w:r w:rsidRPr="00064ABE"><w:rPr><w:rFonts w:asciiTheme="minorHAnsi" w:eastAsia="微軟正黑體" w:hAnsiTheme="minorHAnsi" w:cstheme="minorHAnsi"/><w:sz w:val="28"/><w:szCs w:val="28"/></w:rPr><w:t>Log</w:t></w:r><w:r w:rsidRPr="00064ABE"><w:rPr><w:rFonts w:asciiTheme="minorHAnsi" w:eastAsia="微軟正黑體" w:hAnsiTheme="minorHAnsi" w:cstheme="minorHAnsi"/><w:sz w:val="28"/><w:szCs w:val="28"/></w:rPr><w:t>存於預設資料夾</w:t></w:r></w:p></w:txbxContent></v:textbox></v:shape></w:pict></mc:Fallback></mc:AlternateContent></w:r><w:r w:rsidRPr="00E41E25"><w:rPr><w:rFonts w:asciiTheme="minorHAnsi" w:eastAsia="微軟正黑體" w:hAnsiTheme="minorHAnsi" w:cstheme="minorHAnsi"/><w:noProof/></w:rPr><w:drawing><wp:inline distT="0" distB="0" distL="0" distR="0" wp14:anchorId="5AD52787" wp14:editId="3E5A5BAE"><wp:extent cx="3975735" cy="1916430"/><wp:effectExtent l="0" t="0" r="0" b="0"/><wp:docPr id="1092241207" name="圖片 1092241207" descr="ATE_go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215" descr="ATE_go"/><pic:cNvPicPr><a:picLocks noChangeAspect="1" noChangeArrowheads="1"/></pic:cNvPicPr></pic:nvPicPr><pic:blipFill><a:blip r:embed="rId40"><a:extLst><a:ext uri="{28A0092B-C50C-407E-A947-70E740481C1C}"><a14:useLocalDpi xmlns:a14="http://schemas.microsoft.com/office/drawing/2010/main"/></a:ext></a:extLst></a:blip><a:srcRect/><a:stretch><a:fillRect/></a:stretch></pic:blipFill><pic:spPr bwMode="auto"><a:xfrm><a:off x="0" y="0"/><a:ext cx="3975735" cy="1916430"/></a:xfrm><a:prstGeom prst="rect"><a:avLst/></a:prstGeom><a:noFill/><a:ln><a:noFill/></a:ln></pic:spPr></pic:pic></a:graphicData></a:graphic></wp:inline></w:drawing></w:r><w:r w:rsidRPr="00E41E25"><w:rPr><w:rFonts w:asciiTheme="minorHAnsi" w:eastAsia="微軟正黑體" w:hAnsiTheme="minorHAnsi" w:cstheme="minorHAnsi"/></w:rPr><w:t xml:space="preserve">   </w:t></w:r></w:p><w:p w14:paraId="27C5F45B" w14:textId="77777777" w:rsidR="00E93CF3" w:rsidRPr="00E41E25" w:rsidRDefault="00E93CF3" w:rsidP="00E93CF3"><w:pPr><w:rPr><w:rFonts w:asciiTheme="minorHAnsi" w:eastAsia="微軟正黑體" w:hAnsiTheme="minorHAnsi" w:cstheme="minorHAnsi"/></w:rPr></w:pPr></w:p><w:p w14:paraId="703BFE0E" w14:textId="77777777" w:rsidR="00E93CF3" w:rsidRPr="00E41E25" w:rsidRDefault="00E93CF3" w:rsidP="00E93CF3"><w:pPr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 xml:space="preserve"> </w:t></w:r></w:p><w:p w14:paraId="488E455D" w14:textId="77777777" w:rsidR="00E93CF3" w:rsidRPr="00E41E25" w:rsidRDefault="00E93CF3" w:rsidP="00E93CF3"><w:pPr><w:rPr><w:rFonts w:asciiTheme="minorHAnsi" w:eastAsia="微軟正黑體" w:hAnsiTheme="minorHAnsi" w:cstheme="minorHAnsi"/></w:rPr></w:pPr></w:p><w:p w14:paraId="1507D861" w14:textId="77777777" w:rsidR="00E93CF3" w:rsidRPr="00E41E25" w:rsidRDefault="00E93CF3" w:rsidP="00E93CF3"><w:pPr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w:noProof/><w:sz w:val="32"/><w:szCs w:val="32"/></w:rPr><w:drawing><wp:inline distT="0" distB="0" distL="0" distR="0" wp14:anchorId="2B7C02CC" wp14:editId="4F8404C1"><wp:extent cx="4047490" cy="1804670"/><wp:effectExtent l="0" t="0" r="0" b="0"/><wp:docPr id="654782262" name="圖片 654782262" descr="一張含有 螢幕擷取畫面, 文字 的圖片&#xA;&#xA;自動產生的描述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654782262" name="圖片 654782262" descr="一張含有 螢幕擷取畫面, 文字 的圖片&#xA;&#xA;自動產生的描述"/><pic:cNvPicPr><a:picLocks noChangeAspect="1" noChangeArrowheads="1"/></pic:cNvPicPr></pic:nvPicPr><pic:blipFill><a:blip r:embed="rId82" cstate="email"><a:extLst><a:ext uri="{28A0092B-C50C-407E-A947-70E740481C1C}"><a14:useLocalDpi xmlns:a14="http://schemas.microsoft.com/office/drawing/2010/main"/></a:ext></a:extLst></a:blip><a:srcRect/><a:stretch><a:fillRect/></a:stretch></pic:blipFill><pic:spPr bwMode="auto"><a:xfrm><a:off x="0" y="0"/><a:ext cx="4047490" cy="1804670"/></a:xfrm><a:prstGeom prst="rect"><a:avLst/></a:prstGeom><a:noFill/><a:ln><a:noFill/></a:ln></pic:spPr></pic:pic></a:graphicData></a:graphic></wp:inline></w:drawing></w:r></w:p></w:tc></w:tr></w:tbl><w:p><w:pPr><w:spacing w:before="0" w:after="0" w:line="40" w:lineRule="exact"/></w:pPr></w:p><w:tbl><w:tblPr><w:tblW w:w="1513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1E0" w:firstRow="1" w:lastRow="1" w:firstColumn="1" w:lastColumn="1" w:noHBand="0" w:noVBand="0"/></w:tblPr><w:tblGrid><w:gridCol w:w="15138"/></w:tblGrid><w:tr w:rsidR="00645BBA" w:rsidRPr="00E41E25" w14:paraId="6DA94696" w14:textId="77777777" w:rsidTr="004C013C"><w:trPr><w:trHeight w:val="546"/></w:trPr><w:tc><w:tcPr><w:tcW w:w="15138" w:type="dxa"/><w:tcBorders><w:bottom w:val="single" w:sz="4" w:space="0" w:color="auto"/></w:tcBorders><w:shd w:val="clear" w:color="auto" w:fill="E6E6E6"/></w:tcPr><w:p w14:paraId="1320D573" w14:textId="77777777" w:rsidR="00645BBA" w:rsidRPr="00E41E25" w:rsidRDefault="00645BBA" w:rsidP="009D7146"><w:pPr><w:pageBreakBefore/><w:pStyle w:val="1"/><w:jc w:val="center"/><w:rPr><w:rFonts w:asciiTheme="minorHAnsi" w:eastAsia="微軟正黑體" w:hAnsiTheme="minorHAnsi" w:cstheme="minorHAnsi"/><w:b/><w:szCs w:val="32"/></w:rPr></w:pPr><w:r w:rsidRPr="00E41E25"><w:rPr><w:rFonts w:asciiTheme="minorHAnsi" w:eastAsia="微軟正黑體" w:hAnsiTheme="minorHAnsi" w:cstheme="minorHAnsi"/><w:b/><w:szCs w:val="32"/></w:rPr><w:t>二十四、貼紙黏貼作業</w:t></w:r></w:p></w:tc></w:tr><w:tr w:rsidR="00645BBA" w:rsidRPr="00E41E25" w14:paraId="04083118" w14:textId="77777777" w:rsidTr="004C013C"><w:trPr><w:trHeight w:val="7699"/></w:trPr><w:tc><w:tcPr><w:tcW w:w="15138" w:type="dxa"/></w:tcPr><w:p w14:paraId="15764C2E" w14:textId="77777777" w:rsidR="00A426B6" w:rsidRPr="00B10DEE" w:rsidRDefault="005743EC" w:rsidP="005743EC"><w:pPr><w:rPr><w:rFonts w:asciiTheme="minorHAnsi" w:eastAsia="微軟正黑體" w:hAnsiTheme="minorHAnsi" w:cstheme="minorHAnsi"/><w:sz w:val="32"/><w:szCs w:val="32"/></w:rPr></w:pPr><w:r><w:rPr><w:rFonts w:ascii="微軟正黑體" w:eastAsia="微軟正黑體" w:hAnsi="微軟正黑體" w:cs="Arial"/><w:noProof/></w:rPr><mc:AlternateContent><mc:Choice Requires="wps"><w:r><w:t></w:t></w:r></w: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78388663" id="_x0000_s1333" type="#_x0000_t202" style="position:absolute;margin-left:202pt;margin-top:75.2pt;width:198.45pt;height:150.25pt;z-index:2516583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" filled="f" stroked="f" strokeweight=".5pt"><v:textbox><w:txbxContent><w:p w14:paraId="5F4D3376" w14:textId="77777777" w:rsidR="005743EC" w:rsidRDefault="005743EC" w:rsidP="005743EC"><w:pPr><w:jc w:val="center"/></w:pPr><w:r w:rsidRPr="0015340B"><w:t/></w:r></w:p></w:txbxContent></v:textbox></v:shape></w:pict></mc:Fallback></mc:AlternateContent></w:r><w:r w:rsidR="0088671B"><w:rPr><w:rFonts w:asciiTheme="minorHAnsi" w:eastAsia="微軟正黑體" w:hAnsiTheme="minorHAnsi" w:cstheme="minorHAnsi"/><w:noProof/></w:rPr><mc:AlternateContent><mc:Choice Requires="wpg"><w:drawing><wp:anchor distT="0" distB="0" distL="114300" distR="114300" simplePos="0" relativeHeight="251658285" behindDoc="0" locked="0" layoutInCell="1" allowOverlap="1" wp14:anchorId="15D3DA78" wp14:editId="3212F8AF"><wp:simplePos x="0" y="0"/><wp:positionH relativeFrom="column"><wp:posOffset>4900744</wp:posOffset></wp:positionH><wp:positionV relativeFrom="paragraph"><wp:posOffset>401718</wp:posOffset></wp:positionV><wp:extent cx="2396202" cy="2095844"/><wp:effectExtent l="19050" t="19050" r="23495" b="19050"/><wp:wrapNone/><wp:docPr id="90280365" name="群組 284"/><wp:cNvGraphicFramePr/><a:graphic xmlns:a="http://schemas.openxmlformats.org/drawingml/2006/main"><a:graphicData uri="http://schemas.microsoft.com/office/word/2010/wordprocessingGroup"><wpg:wgp><wpg:cNvGrpSpPr/><wpg:grpSpPr><a:xfrm><a:off x="0" y="0"/><a:ext cx="2396202" cy="2095844"/><a:chOff x="-4030844" y="4291047"/><a:chExt cx="2769563" cy="2480428"/></a:xfrm></wpg:grpSpPr><wps:wsp><wps:cNvPr id="1748257599" name="AutoShape 623"/><wps:cNvSpPr><a:spLocks noChangeArrowheads="1"/></wps:cNvSpPr><wps:spPr bwMode="auto"><a:xfrm><a:off x="-2952123" y="6032610"/><a:ext cx="1690842" cy="738865"/></a:xfrm><a:prstGeom prst="wedgeRectCallout"><a:avLst><a:gd name="adj1" fmla="val -100531"/><a:gd name="adj2" fmla="val -244254"/></a:avLst></a:prstGeom><a:solidFill><a:srgbClr val="FFFFFF"/></a:solidFill><a:ln w="12700"><a:solidFill><a:srgbClr val="0070C0"/></a:solidFill><a:miter lim="800000"/><a:headEnd/><a:tailEnd/></a:ln></wps:spPr><wps:txbx><w:txbxContent><w:p w14:paraId="04003587" w14:textId="77777777" w:rsidR="004C013C" w:rsidRPr="0048796A" w:rsidRDefault="004C013C" w:rsidP="004C013C"><w:pPr><w:rPr><w:rFonts w:ascii="微軟正黑體" w:eastAsia="微軟正黑體" w:hAnsi="微軟正黑體"/></w:rPr></w:pPr><w:r w:rsidRPr="0048796A"><w:rPr><w:rFonts w:ascii="微軟正黑體" w:eastAsia="微軟正黑體" w:hAnsi="微軟正黑體" w:hint="eastAsia"/></w:rPr><w:t>QC貼紙黏貼位置</w:t></w:r></w:p></w:txbxContent></wps:txbx><wps:bodyPr rot="0" vert="horz" wrap="square" lIns="91440" tIns="45720" rIns="91440" bIns="45720" anchor="t" anchorCtr="0" upright="1"><a:noAutofit/></wps:bodyPr></wps:wsp><wps:wsp><wps:cNvPr id="454516295" name="Oval 1074"/><wps:cNvSpPr><a:spLocks noChangeArrowheads="1"/></wps:cNvSpPr><wps:spPr bwMode="auto"><a:xfrm><a:off x="-4030844" y="4291047"/><a:ext cx="324599" cy="325772"/></a:xfrm><a:prstGeom prst="ellipse"><a:avLst/></a:prstGeom><a:noFill/><a:ln w="38100"><a:solidFill><a:srgbClr val="00CCFF"/></a:solidFill><a:round/><a:headEnd/><a:tailEnd/></a:ln><a:extLst><a:ext uri="{909E8E84-426E-40DD-AFC4-6F175D3DCCD1}"><a14:hiddenFill xmlns:a14="http://schemas.microsoft.com/office/drawing/2010/main"><a:solidFill><a:srgbClr val="FFFFFF"/></a:solidFill></a14:hiddenFill></a:ext></a:extLst></wps:spPr><wps:bodyPr rot="0" vert="horz" wrap="square" lIns="91440" tIns="45720" rIns="91440" bIns="45720" anchor="t" anchorCtr="0" upright="1"><a:noAutofit/></wps:bodyPr></wps:wsp></wpg:wgp></a:graphicData></a:graphic></wp:anchor></w:drawing></mc:Choice><mc:Fallback><w:pict><v:group w14:anchorId="15D3DA78" id="群組 284" o:spid="_x0000_s1334" style="position:absolute;margin-left:385.9pt;margin-top:31.65pt;width:188.7pt;height:165.05pt;z-index:251658285;mso-position-horizontal-relative:text;mso-position-vertical-relative:text" coordorigin="-40308,42910" coordsize="27695,24804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"><v:shapetype id="_x0000_t61" coordsize="21600,21600" o:spt="61" adj="1350,25920" path="m,l0@8@12@24,0@9,,21600@6,21600@15@27@7,21600,21600,21600,21600@9@18@30,21600@8,21600,0@7,0@21@33@6,xe"><v:stroke joinstyle="miter"/><v:formulas><v:f eqn="sum 10800 0 #0"/><v:f eqn="sum 10800 0 #1"/><v:f eqn="sum #0 0 #1"/><v:f eqn="sum @0 @1 0"/><v:f eqn="sum 21600 0 #0"/><v:f eqn="sum 21600 0 #1"/><v:f eqn="if @0 3600 12600"/><v:f eqn="if @0 9000 18000"/><v:f eqn="if @1 3600 12600"/><v:f eqn="if @1 9000 18000"/><v:f eqn="if @2 0 #0"/><v:f eqn="if @3 @10 0"/><v:f eqn="if #0 0 @11"/><v:f eqn="if @2 @6 #0"/><v:f eqn="if @3 @6 @13"/><v:f eqn="if @5 @6 @14"/><v:f eqn="if @2 #0 21600"/><v:f eqn="if @3 21600 @16"/><v:f eqn="if @4 21600 @17"/><v:f eqn="if @2 #0 @6"/><v:f eqn="if @3 @19 @6"/><v:f eqn="if #1 @6 @20"/><v:f eqn="if @2 @8 #1"/><v:f eqn="if @3 @22 @8"/><v:f eqn="if #0 @8 @23"/><v:f eqn="if @2 21600 #1"/><v:f eqn="if @3 21600 @25"/><v:f eqn="if @5 21600 @26"/><v:f eqn="if @2 #1 @8"/><v:f eqn="if @3 @8 @28"/><v:f eqn="if @4 @8 @29"/><v:f eqn="if @2 #1 0"/><v:f eqn="if @3 @31 0"/><v:f eqn="if #1 0 @32"/><v:f eqn="val #0"/><v:f eqn="val #1"/></v:formulas><v:path o:connecttype="custom" o:connectlocs="10800,0;0,10800;10800,21600;21600,10800;@34,@35"/><v:handles><v:h position="#0,#1"/></v:handles></v:shapetype><v:shape id="AutoShape 623" o:spid="_x0000_s1335" type="#_x0000_t61" style="position:absolute;left:-29521;top:60326;width:16909;height:7388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" adj="-10915,-41959" strokecolor="#0070c0" strokeweight="1pt"><v:textbox><w:txbxContent><w:p w14:paraId="60395F7E" w14:textId="77777777" w:rsidR="004C013C" w:rsidRPr="0048796A" w:rsidRDefault="004C013C" w:rsidP="004C013C"><w:pPr><w:rPr><w:rFonts w:ascii="微軟正黑體" w:eastAsia="微軟正黑體" w:hAnsi="微軟正黑體"/></w:rPr></w:pPr><w:r w:rsidRPr="0048796A"><w:rPr><w:rFonts w:ascii="微軟正黑體" w:eastAsia="微軟正黑體" w:hAnsi="微軟正黑體" w:hint="eastAsia"/></w:rPr><w:t>QC貼紙黏貼位置</w:t></w:r></w:p></w:txbxContent></v:textbox></v:shape><v:oval id="Oval 1074" o:spid="_x0000_s1336" style="position:absolute;left:-40308;top:42910;width:3246;height:3258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" filled="f" strokecolor="#0cf" strokeweight="3pt"/></v:group></w:pict></mc:Fallback></mc:AlternateContent></w:r></w:p><w:tbl><w:tblPr><w:tblStyle w:val="a8"/><w:tblW w:w="0" w:type="auto"/><w:tblLook w:val="04A0" w:firstRow="1" w:lastRow="0" w:firstColumn="1" w:lastColumn="0" w:noHBand="0" w:noVBand="1"/></w:tblPr><w:tblGrid><w:gridCol w:w="1701"/><w:gridCol w:w="4055"/></w:tblGrid><w:tr w:rsidR="00A426B6" w14:paraId="3F91DAB4" w14:textId="77777777" w:rsidTr="00A426B6"><w:tc><w:tcPr><w:tcW w:w="1701" w:type="dxa"/></w:tcPr><w:p w14:paraId="4316E9C7" w14:textId="77777777" w:rsidR="00A426B6" w:rsidRPr="00A903B3" w:rsidRDefault="00A426B6" w:rsidP="00A426B6"><w:pPr><w:rPr><w:rFonts w:asciiTheme="minorHAnsi" w:eastAsia="微軟正黑體" w:hAnsiTheme="minorHAnsi" w:cstheme="minorHAnsi"/></w:rPr></w:pPr><w:r><w:rPr><w:rFonts w:asciiTheme="minorHAnsi" w:eastAsia="微軟正黑體" w:hAnsiTheme="minorHAnsi" w:cstheme="minorHAnsi" w:hint="eastAsia"/></w:rPr><w:t>Label</w:t></w:r><w:r w:rsidRPr="00A903B3"><w:rPr><w:rFonts w:asciiTheme="minorHAnsi" w:eastAsia="微軟正黑體" w:hAnsiTheme="minorHAnsi" w:cstheme="minorHAnsi"/></w:rPr><w:t>料號</w:t></w:r></w:p></w:tc><w:tc><w:tcPr><w:tcW w:w="4055" w:type="dxa"/></w:tcPr><w:p w14:paraId="6113618A" w14:textId="77777777" w:rsidR="00A426B6" w:rsidRPr="00A903B3" w:rsidRDefault="00A426B6" w:rsidP="00A426B6"><w:pPr><w:rPr><w:rFonts w:asciiTheme="minorHAnsi" w:eastAsia="微軟正黑體" w:hAnsiTheme="minorHAnsi" w:cstheme="minorHAnsi"/></w:rPr></w:pPr><w:r w:rsidRPr="00A903B3"><w:rPr><w:rFonts w:asciiTheme="minorHAnsi" w:eastAsia="微軟正黑體" w:hAnsiTheme="minorHAnsi" w:cstheme="minorHAnsi"/></w:rPr><w:t>品名</w:t></w:r></w:p></w:tc></w:tr><w:tr w:rsidR="00A426B6" w14:paraId="37967744" w14:textId="77777777" w:rsidTr="00A426B6"><w:tc><w:tcPr><w:tcW w:w="1701" w:type="dxa"/></w:tcPr><w:p w14:paraId="597FF0A0" w14:textId="77777777" w:rsidR="00A426B6" w:rsidRPr="00A903B3" w:rsidRDefault="00A426B6" w:rsidP="00A426B6"><w:pPr><w:rPr><w:rFonts w:asciiTheme="minorHAnsi" w:eastAsia="微軟正黑體" w:hAnsiTheme="minorHAnsi" w:cstheme="minorHAnsi"/></w:rPr></w:pPr><w:r w:rsidRPr="00A903B3"><w:rPr><w:rFonts w:asciiTheme="minorHAnsi" w:eastAsia="微軟正黑體" w:hAnsiTheme="minorHAnsi" w:cstheme="minorHAnsi"/></w:rPr><w:t>3093xxxxxxxx</w:t></w:r></w:p></w:tc><w:tc><w:tcPr><w:tcW w:w="4055" w:type="dxa"/></w:tcPr><w:p w14:paraId="1C3EFDAC" w14:textId="77777777" w:rsidR="00A426B6" w:rsidRPr="00A903B3" w:rsidRDefault="00A426B6" w:rsidP="00A426B6"><w:pPr><w:widowControl/><w:rPr><w:rFonts w:asciiTheme="minorHAnsi" w:eastAsia="微軟正黑體" w:hAnsiTheme="minorHAnsi" w:cstheme="minorHAnsi"/></w:rPr></w:pPr><w:r w:rsidRPr="00A903B3"><w:rPr><w:rFonts w:asciiTheme="minorHAnsi" w:eastAsia="微軟正黑體" w:hAnsiTheme="minorHAnsi" w:cstheme="minorHAnsi"/></w:rPr><w:t>MODL BOM 3M7818/30X8 P</w:t></w:r><w:r><w:rPr><w:rFonts w:asciiTheme="minorHAnsi" w:eastAsia="微軟正黑體" w:hAnsiTheme="minorHAnsi" w:cstheme="minorHAnsi" w:hint="eastAsia"/></w:rPr><w:t>N V1.0</w:t></w:r></w:p></w:tc></w:tr></w:tbl><w:p w14:paraId="1205CFF9" w14:textId="59DD2F8E" w:rsidR="00B10DEE" w:rsidRPr="00A426B6" w:rsidRDefault="00B10DEE" w:rsidP="005743EC"><w:pPr><w:rPr><w:rFonts w:asciiTheme="minorHAnsi" w:eastAsia="微軟正黑體" w:hAnsiTheme="minorHAnsi" w:cstheme="minorHAnsi"/><w:sz w:val="32"/><w:szCs w:val="32"/></w:rPr></w:pPr></w:p></w:tc></w:tr></w:tbl><w:p><w:pPr><w:spacing w:before="0" w:after="0" w:line="40" w:lineRule="exact"/></w:pPr></w:p><w:tbl><w:tblPr><w:tblW w:w="1513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1E0" w:firstRow="1" w:lastRow="1" w:firstColumn="1" w:lastColumn="1" w:noHBand="0" w:noVBand="0"/></w:tblPr><w:tblGrid><w:gridCol w:w="15138"/></w:tblGrid><w:tr w:rsidR="00CB1057" w:rsidRPr="00E41E25" w14:paraId="4EFD9674" w14:textId="77777777" w:rsidTr="005C6FA6"><w:trPr><w:trHeight w:val="546"/></w:trPr><w:tc><w:tcPr><w:tcW w:w="15138" w:type="dxa"/><w:tcBorders><w:bottom w:val="single" w:sz="4" w:space="0" w:color="auto"/></w:tcBorders><w:shd w:val="clear" w:color="auto" w:fill="E6E6E6"/></w:tcPr><w:p w14:paraId="1EB2DE0F" w14:textId="77777777" w:rsidR="00CB1057" w:rsidRPr="00E41E25" w:rsidRDefault="00CB1057" w:rsidP="009D7146"><w:pPr><w:pageBreakBefore/><w:pStyle w:val="1"/><w:tabs><w:tab w:val="num" w:pos="360"/></w:tabs><w:jc w:val="center"/><w:rPr><w:rFonts w:asciiTheme="minorHAnsi" w:eastAsia="微軟正黑體" w:hAnsiTheme="minorHAnsi" w:cstheme="minorHAnsi"/><w:szCs w:val="32"/></w:rPr></w:pPr><w:r w:rsidRPr="00E41E25"><w:rPr><w:rFonts w:asciiTheme="minorHAnsi" w:eastAsia="微軟正黑體" w:hAnsiTheme="minorHAnsi" w:cstheme="minorHAnsi"/><w:b/><w:szCs w:val="32"/></w:rPr><w:t>二十五、包裝作業</w:t></w:r></w:p></w:tc></w:tr><w:tr w:rsidR="00CB1057" w:rsidRPr="00E41E25" w14:paraId="3B1B098A" w14:textId="77777777" w:rsidTr="005C6FA6"><w:trPr><w:trHeight w:val="7572"/></w:trPr><w:tc><w:tcPr><w:tcW w:w="15138" w:type="dxa"/><w:tcBorders><w:top w:val="single" w:sz="4" w:space="0" w:color="auto"/><w:bottom w:val="single" w:sz="4" w:space="0" w:color="auto"/></w:tcBorders></w:tcPr><w:p w14:paraId="7181B209" w14:textId="77777777" w:rsidR="00CB1057" w:rsidRPr="00E41E25" w:rsidRDefault="00CB1057" w:rsidP="00CB1057"><w:pPr><w:pStyle w:val="af2"/><w:numPr><w:ilvl w:val="0"/><w:numId w:val="29"/></w:numPr><w:ind w:leftChars="0"/><w:rPr><w:rFonts w:asciiTheme="minorHAnsi" w:eastAsia="微軟正黑體" w:hAnsiTheme="minorHAnsi" w:cstheme="minorHAnsi"/></w:rPr></w:pPr><w:r w:rsidRPr="00E41E25"><w:rPr><w:rFonts w:asciiTheme="minorHAnsi" w:eastAsia="微軟正黑體" w:hAnsiTheme="minorHAnsi" w:cstheme="minorHAnsi"/></w:rPr><w:t>將產品放入靜電袋中折好貼上膠帶</w:t></w:r></w:p><w:tbl><w:tblPr><w:tblStyle w:val="a8"/><w:tblW w:w="0" w:type="auto"/><w:tblLook w:val="04A0" w:firstRow="1" w:lastRow="0" w:firstColumn="1" w:lastColumn="0" w:noHBand="0" w:noVBand="1"/></w:tblPr><w:tblGrid><w:gridCol w:w="2001"/><w:gridCol w:w="5000"/></w:tblGrid><w:tr w:rsidR="00A426B6" w14:paraId="6190145F" w14:textId="77777777" w:rsidTr="00A426B6"><w:tc><w:tcPr><w:tcW w:w="2001" w:type="dxa"/></w:tcPr><w:p w14:paraId="4A98419F" w14:textId="77777777" w:rsidR="00A426B6" w:rsidRPr="00A903B3" w:rsidRDefault="00A426B6" w:rsidP="00A426B6"><w:pPr><w:rPr><w:rFonts w:asciiTheme="minorHAnsi" w:eastAsia="微軟正黑體" w:hAnsiTheme="minorHAnsi" w:cstheme="minorHAnsi"/></w:rPr></w:pPr><w:r><w:rPr><w:rFonts w:asciiTheme="minorHAnsi" w:eastAsia="微軟正黑體" w:hAnsiTheme="minorHAnsi" w:cstheme="minorHAnsi" w:hint="eastAsia"/></w:rPr><w:t>靜電袋</w:t></w:r><w:r w:rsidRPr="00A903B3"><w:rPr><w:rFonts w:asciiTheme="minorHAnsi" w:eastAsia="微軟正黑體" w:hAnsiTheme="minorHAnsi" w:cstheme="minorHAnsi"/></w:rPr><w:t>料號</w:t></w:r></w:p></w:tc><w:tc><w:tcPr><w:tcW w:w="5000" w:type="dxa"/></w:tcPr><w:p w14:paraId="4E1A49DA" w14:textId="77777777" w:rsidR="00A426B6" w:rsidRPr="00A903B3" w:rsidRDefault="00A426B6" w:rsidP="00A426B6"><w:pPr><w:rPr><w:rFonts w:asciiTheme="minorHAnsi" w:eastAsia="微軟正黑體" w:hAnsiTheme="minorHAnsi" w:cstheme="minorHAnsi"/></w:rPr></w:pPr><w:r w:rsidRPr="00A903B3"><w:rPr><w:rFonts w:asciiTheme="minorHAnsi" w:eastAsia="微軟正黑體" w:hAnsiTheme="minorHAnsi" w:cstheme="minorHAnsi"/></w:rPr><w:t>品名</w:t></w:r></w:p></w:tc></w:tr><w:tr w:rsidR="00A426B6" w14:paraId="3E62B1D5" w14:textId="77777777" w:rsidTr="00A426B6"><w:tc><w:tcPr><w:tcW w:w="2001" w:type="dxa"/></w:tcPr><w:p w14:paraId="6F6A7B18" w14:textId="77777777" w:rsidR="00A426B6" w:rsidRPr="005327BE" w:rsidRDefault="00A426B6" w:rsidP="00A426B6"><w:pPr><w:rPr><w:rFonts w:asciiTheme="minorHAnsi" w:eastAsia="微軟正黑體" w:hAnsiTheme="minorHAnsi" w:cstheme="minorHAnsi"/></w:rPr></w:pPr><w:hyperlink r:id="rId136" w:history="1"><w:r w:rsidRPr="005327BE"><w:rPr><w:rFonts w:asciiTheme="minorHAnsi" w:hAnsiTheme="minorHAnsi" w:cstheme="minorHAnsi"/></w:rPr><w:t>18010</w:t></w:r></w:hyperlink><w:r w:rsidRPr="005327BE"><w:rPr><w:rFonts w:asciiTheme="minorHAnsi" w:eastAsia="微軟正黑體" w:hAnsiTheme="minorHAnsi" w:cstheme="minorHAnsi"/></w:rPr><w:t>XXXXXXXX</w:t></w:r></w:p></w:tc><w:tc><w:tcPr><w:tcW w:w="5000" w:type="dxa"/></w:tcPr><w:p w14:paraId="630127DA" w14:textId="77777777" w:rsidR="00A426B6" w:rsidRPr="00A903B3" w:rsidRDefault="00A426B6" w:rsidP="00A426B6"><w:pPr><w:widowControl/><w:rPr><w:rFonts w:asciiTheme="minorHAnsi" w:eastAsia="微軟正黑體" w:hAnsiTheme="minorHAnsi" w:cstheme="minorHAnsi"/></w:rPr></w:pPr><w:r w:rsidRPr="005327BE"><w:rPr><w:rFonts w:asciiTheme="minorHAnsi" w:eastAsia="微軟正黑體" w:hAnsiTheme="minorHAnsi" w:cstheme="minorHAnsi"/></w:rPr><w:t>Shielding Bag w/RCYC 190x280+40mmw/Adhes</w:t></w:r></w:p></w:tc></w:tr></w:tbl><w:p w14:paraId="1797F191" w14:textId="2BE7880B" w:rsidR="00B10DEE" w:rsidRPr="00B10DEE" w:rsidRDefault="00A426B6" w:rsidP="005743EC"><w:pPr><w:rPr><w:rFonts w:asciiTheme="minorHAnsi" w:eastAsia="微軟正黑體" w:hAnsiTheme="minorHAnsi" w:cstheme="minorHAnsi"/></w:rPr></w:pPr><w:r><w:rPr><w:rFonts w:ascii="Calibri" w:eastAsia="微軟正黑體" w:hAnsi="Calibri" w:cs="Calibri"/><w:bCs/><w:noProof/><w:sz w:val="28"/><w:szCs w:val="28"/></w:rPr><mc:AlternateContent><mc:Choice Requires="wps"><w:drawing><wp:anchor distT="0" distB="0" distL="114300" distR="114300" simplePos="0" relativeHeight="251671663" behindDoc="0" locked="0" layoutInCell="1" allowOverlap="1" wp14:anchorId="3FD11667" wp14:editId="1539A8CD"><wp:simplePos x="0" y="0"/><wp:positionH relativeFrom="column"><wp:posOffset>2494610</wp:posOffset></wp:positionH><wp:positionV relativeFrom="paragraph"><wp:posOffset>304927</wp:posOffset></wp:positionV><wp:extent cx="914400" cy="652780"/><wp:effectExtent l="0" t="0" r="26035" b="13970"/><wp:wrapNone/><wp:docPr id="858553133" name="文字方塊 318"/><wp:cNvGraphicFramePr/><a:graphic xmlns:a="http://schemas.openxmlformats.org/drawingml/2006/main"><a:graphicData uri="http://schemas.microsoft.com/office/word/2010/wordprocessingShape"><wps:wsp><wps:cNvSpPr txBox="1"/><wps:spPr><a:xfrm><a:off x="0" y="0"/><a:ext cx="914400" cy="652780"/></a:xfrm><a:prstGeom prst="rect"><a:avLst/></a:prstGeom><a:noFill/><a:ln w="12700"><a:solidFill><a:srgbClr val="0070C0"/></a:solidFill></a:ln></wps:spPr><wps:txbx><w:txbxContent><w:p w14:paraId="57FBC65B" w14:textId="77777777" w:rsidR="00A426B6" w:rsidRDefault="00A426B6" w:rsidP="00A426B6"><w:pPr><w:spacing w:line="420" w:lineRule="exact"/><w:rPr><w:rFonts w:ascii="Arial" w:eastAsia="微軟正黑體" w:hAnsi="Arial" w:cs="Arial"/><w:b/><w:bCs/><w:sz w:val="32"/><w:szCs w:val="32"/></w:rPr></w:pPr><w:r><w:rPr><w:rFonts w:ascii="Arial" w:eastAsia="微軟正黑體" w:hAnsi="Arial" w:cs="Arial" w:hint="eastAsia"/><w:b/><w:bCs/><w:sz w:val="32"/><w:szCs w:val="32"/></w:rPr><w:t>黏貼面放下面</w:t></w:r></w:p><w:p w14:paraId="70F582DF" w14:textId="77777777" w:rsidR="00A426B6" w:rsidRPr="001A5A23" w:rsidRDefault="00A426B6" w:rsidP="00A426B6"><w:pPr><w:spacing w:line="420" w:lineRule="exact"/><w:rPr><w:b/><w:bCs/></w:rPr></w:pPr><w:r><w:rPr><w:rFonts w:ascii="Arial" w:eastAsia="微軟正黑體" w:hAnsi="Arial" w:cs="Arial" w:hint="eastAsia"/><w:b/><w:bCs/><w:sz w:val="32"/><w:szCs w:val="32"/></w:rPr><w:t>產品正面朝上入袋</w:t></w:r></w:p></w:txbxContent></wps:txbx><wps:bodyPr rot="0" spcFirstLastPara="0" vertOverflow="overflow" horzOverflow="overflow" vert="horz" wrap="none" lIns="91440" tIns="45720" rIns="91440" bIns="45720" numCol="1" spcCol="0" rtlCol="0" fromWordArt="0" anchor="t" anchorCtr="0" forceAA="0" compatLnSpc="1"><a:prstTxWarp prst="textNoShape"><a:avLst/></a:prstTxWarp><a:noAutofit/></wps:bodyPr></wps:wsp></a:graphicData></a:graphic><wp14:sizeRelV relativeFrom="margin"><wp14:pctHeight>0</wp14:pctHeight></wp14:sizeRelV></wp:anchor></w:drawing></mc:Choice><mc:Fallback><w:pict><v:shape w14:anchorId="3FD11667" id="文字方塊 318" o:spid="_x0000_s1242" type="#_x0000_t202" style="position:absolute;margin-left:196.45pt;margin-top:24pt;width:1in;height:51.4pt;z-index:251671663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" filled="f" strokecolor="#0070c0" strokeweight="1pt"><v:textbox><w:txbxContent><w:p w14:paraId="57FBC65B" w14:textId="77777777" w:rsidR="00A426B6" w:rsidRDefault="00A426B6" w:rsidP="00A426B6"><w:pPr><w:spacing w:line="420" w:lineRule="exact"/><w:rPr><w:rFonts w:ascii="Arial" w:eastAsia="微軟正黑體" w:hAnsi="Arial" w:cs="Arial"/><w:b/><w:bCs/><w:sz w:val="32"/><w:szCs w:val="32"/></w:rPr></w:pPr><w:r><w:rPr><w:rFonts w:ascii="Arial" w:eastAsia="微軟正黑體" w:hAnsi="Arial" w:cs="Arial" w:hint="eastAsia"/><w:b/><w:bCs/><w:sz w:val="32"/><w:szCs w:val="32"/></w:rPr><w:t>黏貼面放下面</w:t></w:r></w:p><w:p w14:paraId="70F582DF" w14:textId="77777777" w:rsidR="00A426B6" w:rsidRPr="001A5A23" w:rsidRDefault="00A426B6" w:rsidP="00A426B6"><w:pPr><w:spacing w:line="420" w:lineRule="exact"/><w:rPr><w:b/><w:bCs/></w:rPr></w:pPr><w:r><w:rPr><w:rFonts w:ascii="Arial" w:eastAsia="微軟正黑體" w:hAnsi="Arial" w:cs="Arial" w:hint="eastAsia"/><w:b/><w:bCs/><w:sz w:val="32"/><w:szCs w:val="32"/></w:rPr><w:t>產品正面朝上入袋</w:t></w:r></w:p></w:txbxContent></v:textbox></v:shape></w:pict></mc:Fallback></mc:AlternateContent></w:r><w:r><w:rPr><w:rFonts w:ascii="Calibri" w:eastAsia="微軟正黑體" w:hAnsi="Calibri" w:cs="Calibri"/><w:bCs/><w:noProof/><w:sz w:val="28"/><w:szCs w:val="28"/></w:rPr><mc:AlternateContent><mc:Choice Requires="wps"><w:drawing><wp:anchor distT="0" distB="0" distL="114300" distR="114300" simplePos="0" relativeHeight="251672687" behindDoc="0" locked="0" layoutInCell="1" allowOverlap="1" wp14:anchorId="0773997C" wp14:editId="799FE58B"><wp:simplePos x="0" y="0"/><wp:positionH relativeFrom="column"><wp:posOffset>6396736</wp:posOffset></wp:positionH><wp:positionV relativeFrom="paragraph"><wp:posOffset>299262</wp:posOffset></wp:positionV><wp:extent cx="914400" cy="653143"/><wp:effectExtent l="0" t="0" r="26035" b="13970"/><wp:wrapNone/><wp:docPr id="2089617728" name="文字方塊 318"/><wp:cNvGraphicFramePr/><a:graphic xmlns:a="http://schemas.openxmlformats.org/drawingml/2006/main"><a:graphicData uri="http://schemas.microsoft.com/office/word/2010/wordprocessingShape"><wps:wsp><wps:cNvSpPr txBox="1"/><wps:spPr><a:xfrm><a:off x="0" y="0"/><a:ext cx="914400" cy="653143"/></a:xfrm><a:prstGeom prst="rect"><a:avLst/></a:prstGeom><a:noFill/><a:ln w="12700"><a:solidFill><a:srgbClr val="0070C0"/></a:solidFill></a:ln></wps:spPr><wps:txbx><w:txbxContent><w:p w14:paraId="15AAA1D8" w14:textId="77777777" w:rsidR="00A426B6" w:rsidRDefault="00A426B6" w:rsidP="00A426B6"><w:pPr><w:spacing w:line="420" w:lineRule="exact"/><w:rPr><w:rFonts w:ascii="Arial" w:eastAsia="微軟正黑體" w:hAnsi="Arial" w:cs="Arial"/><w:b/><w:bCs/><w:sz w:val="32"/><w:szCs w:val="32"/></w:rPr></w:pPr><w:r w:rsidRPr="00BB29A2"><w:rPr><w:rFonts w:ascii="Arial" w:eastAsia="微軟正黑體" w:hAnsi="Arial" w:cs="Arial" w:hint="eastAsia"/><w:b/><w:bCs/><w:sz w:val="32"/><w:szCs w:val="32"/></w:rPr><w:t>反折後撕下背膠膜黏貼，</w:t></w:r></w:p><w:p w14:paraId="4E0FA69F" w14:textId="77777777" w:rsidR="00A426B6" w:rsidRPr="001A5A23" w:rsidRDefault="00A426B6" w:rsidP="00A426B6"><w:pPr><w:spacing w:line="420" w:lineRule="exact"/><w:rPr><w:b/><w:bCs/></w:rPr></w:pPr><w:r w:rsidRPr="00BB29A2"><w:rPr><w:rFonts w:ascii="Arial" w:eastAsia="微軟正黑體" w:hAnsi="Arial" w:cs="Arial" w:hint="eastAsia"/><w:b/><w:bCs/><w:sz w:val="32"/><w:szCs w:val="32"/></w:rPr><w:t>黏貼面在背面</w:t></w:r><w:r w:rsidRPr="00BB29A2"><w:rPr><w:rFonts w:ascii="Arial" w:eastAsia="微軟正黑體" w:hAnsi="Arial" w:cs="Arial" w:hint="eastAsia"/><w:sz w:val="32"/><w:szCs w:val="32"/></w:rPr><w:t>。</w:t></w:r></w:p></w:txbxContent></wps:txbx><wps:bodyPr rot="0" spcFirstLastPara="0" vertOverflow="overflow" horzOverflow="overflow" vert="horz" wrap="none" lIns="91440" tIns="45720" rIns="91440" bIns="45720" numCol="1" spcCol="0" rtlCol="0" fromWordArt="0" anchor="t" anchorCtr="0" forceAA="0" compatLnSpc="1"><a:prstTxWarp prst="textNoShape"><a:avLst/></a:prstTxWarp><a:noAutofit/></wps:bodyPr></wps:wsp></a:graphicData></a:graphic><wp14:sizeRelV relativeFrom="margin"><wp14:pctHeight>0</wp14:pctHeight></wp14:sizeRelV></wp:anchor></w:drawing></mc:Choice><mc:Fallback><w:pict><v:shape w14:anchorId="0773997C" id="_x0000_s1243" type="#_x0000_t202" style="position:absolute;margin-left:503.7pt;margin-top:23.55pt;width:1in;height:51.45pt;z-index:251672687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" filled="f" strokecolor="#0070c0" strokeweight="1pt"><v:textbox><w:txbxContent><w:p w14:paraId="15AAA1D8" w14:textId="77777777" w:rsidR="00A426B6" w:rsidRDefault="00A426B6" w:rsidP="00A426B6"><w:pPr><w:spacing w:line="420" w:lineRule="exact"/><w:rPr><w:rFonts w:ascii="Arial" w:eastAsia="微軟正黑體" w:hAnsi="Arial" w:cs="Arial"/><w:b/><w:bCs/><w:sz w:val="32"/><w:szCs w:val="32"/></w:rPr></w:pPr><w:r w:rsidRPr="00BB29A2"><w:rPr><w:rFonts w:ascii="Arial" w:eastAsia="微軟正黑體" w:hAnsi="Arial" w:cs="Arial" w:hint="eastAsia"/><w:b/><w:bCs/><w:sz w:val="32"/><w:szCs w:val="32"/></w:rPr><w:t>反折後撕下背膠膜黏貼，</w:t></w:r></w:p><w:p w14:paraId="4E0FA69F" w14:textId="77777777" w:rsidR="00A426B6" w:rsidRPr="001A5A23" w:rsidRDefault="00A426B6" w:rsidP="00A426B6"><w:pPr><w:spacing w:line="420" w:lineRule="exact"/><w:rPr><w:b/><w:bCs/></w:rPr></w:pPr><w:r w:rsidRPr="00BB29A2"><w:rPr><w:rFonts w:ascii="Arial" w:eastAsia="微軟正黑體" w:hAnsi="Arial" w:cs="Arial" w:hint="eastAsia"/><w:b/><w:bCs/><w:sz w:val="32"/><w:szCs w:val="32"/></w:rPr><w:t>黏貼面在背面</w:t></w:r><w:r w:rsidRPr="00BB29A2"><w:rPr><w:rFonts w:ascii="Arial" w:eastAsia="微軟正黑體" w:hAnsi="Arial" w:cs="Arial" w:hint="eastAsia"/><w:sz w:val="32"/><w:szCs w:val="32"/></w:rPr><w:t>。</w:t></w:r></w:p></w:txbxContent></v:textbox></v:shape></w:pict></mc:Fallback></mc:AlternateContent></w:r><w:r><w:rPr><w:rFonts w:ascii="Calibri" w:eastAsia="微軟正黑體" w:hAnsi="Calibri" w:cs="Calibri"/><w:bCs/><w:noProof/><w:sz w:val="28"/><w:szCs w:val="28"/></w:rPr><mc:AlternateContent><mc:Choice Requires="wps"><w:drawing><wp:anchor distT="0" distB="0" distL="114300" distR="114300" simplePos="0" relativeHeight="251677807" behindDoc="0" locked="0" layoutInCell="1" allowOverlap="1" wp14:anchorId="4145C4BC" wp14:editId="7A2F869E"><wp:simplePos x="0" y="0"/><wp:positionH relativeFrom="column"><wp:posOffset>2904718</wp:posOffset></wp:positionH><wp:positionV relativeFrom="paragraph"><wp:posOffset>2169541</wp:posOffset></wp:positionV><wp:extent cx="331273" cy="261257"/><wp:effectExtent l="19050" t="19050" r="12065" b="43815"/><wp:wrapNone/><wp:docPr id="1500169274" name="箭號: 向右 365"/><wp:cNvGraphicFramePr/><a:graphic xmlns:a="http://schemas.openxmlformats.org/drawingml/2006/main"><a:graphicData uri="http://schemas.microsoft.com/office/word/2010/wordprocessingShape"><wps:wsp><wps:cNvSpPr/><wps:spPr><a:xfrm rot="10800000"><a:off x="0" y="0"/><a:ext cx="331273" cy="261257"/></a:xfrm><a:prstGeom prst="rightArrow"><a:avLst/></a:prstGeom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/wp:anchor></w:drawing></mc:Choice><mc:Fallback><w:pict><v:shapetype w14:anchorId="35E9E7E6" id="_x0000_t13" coordsize="21600,21600" o:spt="13" adj="16200,5400" path="m@0,l@0@1,0@1,0@2@0@2@0,21600,21600,10800xe"><v:stroke joinstyle="miter"/><v:formulas><v:f eqn="val #0"/><v:f eqn="val #1"/><v:f eqn="sum height 0 #1"/><v:f eqn="sum 10800 0 #1"/><v:f eqn="sum width 0 #0"/><v:f eqn="prod @4 @3 10800"/><v:f eqn="sum width 0 @5"/></v:formulas><v:path o:connecttype="custom" o:connectlocs="@0,0;0,10800;@0,21600;21600,10800" o:connectangles="270,180,90,0" textboxrect="0,@1,@6,@2"/><v:handles><v:h position="#0,#1" xrange="0,21600" yrange="0,10800"/></v:handles></v:shapetype><v:shape id="箭號: 向右 365" o:spid="_x0000_s1026" type="#_x0000_t13" style="position:absolute;margin-left:228.7pt;margin-top:170.85pt;width:26.1pt;height:20.55pt;rotation:180;z-index:2516778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" adj="13083" fillcolor="#5b9bd5 [3204]" strokecolor="#091723 [484]" strokeweight="1pt"/></w:pict></mc:Fallback></mc:AlternateContent></w:r><w:r><w:rPr><w:rFonts w:ascii="Calibri" w:eastAsia="微軟正黑體" w:hAnsi="Calibri" w:cs="Calibri"/><w:bCs/><w:noProof/><w:sz w:val="28"/><w:szCs w:val="28"/></w:rPr><mc:AlternateContent><mc:Choice Requires="wps"><w:drawing><wp:anchor distT="0" distB="0" distL="114300" distR="114300" simplePos="0" relativeHeight="251678831" behindDoc="0" locked="0" layoutInCell="1" allowOverlap="1" wp14:anchorId="0B2A7B7B" wp14:editId="36125DAD"><wp:simplePos x="0" y="0"/><wp:positionH relativeFrom="column"><wp:posOffset>5745480</wp:posOffset></wp:positionH><wp:positionV relativeFrom="paragraph"><wp:posOffset>1991995</wp:posOffset></wp:positionV><wp:extent cx="687070" cy="682625"/><wp:effectExtent l="0" t="19050" r="36830" b="41275"/><wp:wrapNone/><wp:docPr id="320827919" name="箭號: 向右 365"/><wp:cNvGraphicFramePr/><a:graphic xmlns:a="http://schemas.openxmlformats.org/drawingml/2006/main"><a:graphicData uri="http://schemas.microsoft.com/office/word/2010/wordprocessingShape"><wps:wsp><wps:cNvSpPr/><wps:spPr><a:xfrm><a:off x="0" y="0"/><a:ext cx="687070" cy="682625"/></a:xfrm><a:prstGeom prst="rightArrow"><a:avLst/></a:prstGeom><a:solidFill><a:schemeClr val="accent2"><a:lumMod val="60000"/><a:lumOff val="40000"/></a:schemeClr></a:solidFill><a:ln><a:solidFill><a:srgbClr val="FFC000"/></a:solidFill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05CDCD71" id="箭號: 向右 365" o:spid="_x0000_s1026" type="#_x0000_t13" style="position:absolute;margin-left:452.4pt;margin-top:156.85pt;width:54.1pt;height:53.75pt;z-index:2516788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" adj="10870" fillcolor="#f4b083 [1941]" strokecolor="#ffc000" strokeweight="1pt"/></w:pict></mc:Fallback></mc:AlternateContent></w:r><w:r w:rsidRPr="004B7F50"><w:rPr><w:rFonts w:asciiTheme="minorHAnsi" w:eastAsia="微軟正黑體" w:hAnsiTheme="minorHAnsi" w:cstheme="minorHAnsi"/><w:noProof/></w:rPr><w:r><w:t></w:t></w:r></w:r><w:r w:rsidRPr="005743EC"><w:rPr><w:noProof/></w:rPr><w:r><w:t></w:t></w:r></w:r><w:r><w:rPr><w:rFonts w:ascii="微軟正黑體" w:eastAsia="微軟正黑體" w:hAnsi="微軟正黑體"/><w:noProof/></w:rPr><mc:AlternateContent><mc:Choice Requires="wpg"><w:drawing><wp:anchor distT="0" distB="0" distL="114300" distR="114300" simplePos="0" relativeHeight="251658240" behindDoc="0" locked="0" layoutInCell="1" allowOverlap="1" wp14:anchorId="39D9A59B" wp14:editId="1F2C96BA"><wp:simplePos x="0" y="0"/><wp:positionH relativeFrom="column"><wp:posOffset>741020</wp:posOffset></wp:positionH><wp:positionV relativeFrom="paragraph"><wp:posOffset>1392454</wp:posOffset></wp:positionV><wp:extent cx="4091947" cy="1828800"/><wp:effectExtent l="0" t="0" r="3810" b="0"/><wp:wrapNone/><wp:docPr id="1976200703" name="群組 288"/><wp:cNvGraphicFramePr/><a:graphic xmlns:a="http://schemas.openxmlformats.org/drawingml/2006/main"><a:graphicData uri="http://schemas.microsoft.com/office/word/2010/wordprocessingGroup"><wpg:wgp><wpg:cNvGrpSpPr/><wpg:grpSpPr><a:xfrm><a:off x="0" y="0"/><a:ext cx="4091947" cy="1828800"/><a:chOff x="0" y="0"/><a:chExt cx="4091947" cy="1828800"/></a:xfrm></wpg:grpSpPr><pic:pic xmlns:pic="http://schemas.openxmlformats.org/drawingml/2006/picture"><pic:nvPicPr><pic:cNvPr id="1088819199" name="圖片 277"/><pic:cNvPicPr><a:picLocks noChangeAspect="1"/></pic:cNvPicPr></pic:nvPicPr><pic:blipFill><a:blip r:embed="rId112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3809365" cy="1828800"/></a:xfrm><a:prstGeom prst="rect"><a:avLst/></a:prstGeom><a:noFill/><a:ln><a:noFill/></a:ln></pic:spPr></pic:pic><wps:wsp><wps:cNvPr id="987013238" name="矩形 286"/><wps:cNvSpPr/><wps:spPr><a:xfrm><a:off x="3789274" y="0"/><a:ext cx="302673" cy="1828800"/></a:xfrm><a:prstGeom prst="rect"><a:avLst/></a:prstGeom><a:blipFill><a:blip r:embed="rId113"/><a:tile tx="0" ty="0" sx="100000" sy="100000" flip="none" algn="tl"/></a:blipFill><a:ln><a:noFill/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wpg:wgp></a:graphicData></a:graphic></wp:anchor></w:drawing></mc:Choice><mc:Fallback><w:pict><v:group w14:anchorId="539A6074" id="群組 288" o:spid="_x0000_s1026" style="position:absolute;margin-left:58.35pt;margin-top:109.65pt;width:322.2pt;height:2in;z-index:251658240" coordsize="40919,18288" o:gfxdata="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"><v:shape id="圖片 277" o:spid="_x0000_s1027" type="#_x0000_t75" style="position:absolute;width:38093;height:18288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"><v:imagedata r:id="rId114" o:title=""/></v:shape><v:rect id="矩形 286" o:spid="_x0000_s1028" style="position:absolute;left:37892;width:3027;height:18288;visibility:visible;mso-wrap-style:square;v-text-anchor:middl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" stroked="f" strokeweight="1pt"><v:fill r:id="rId115" o:title="" recolor="t" rotate="t" type="tile"/></v:rect></v:group></w:pict></mc:Fallback></mc:AlternateContent></w:r><w:r w:rsidR="005743EC"><w:rPr><w:rFonts w:ascii="微軟正黑體" w:eastAsia="微軟正黑體" w:hAnsi="微軟正黑體" w:cs="Arial"/><w:noProof/></w:rPr><mc:AlternateContent><mc:Choice Requires="wps"><w:drawing><wp:anchor distT="0" distB="0" distL="114300" distR="114300" simplePos="0" relativeHeight="251658351" behindDoc="0" locked="0" layoutInCell="1" allowOverlap="1" wp14:anchorId="6B43E4B8" wp14:editId="31C6B919"><wp:simplePos x="0" y="0"/><wp:positionH relativeFrom="column"><wp:posOffset>3110712</wp:posOffset></wp:positionH><wp:positionV relativeFrom="paragraph"><wp:posOffset>865098</wp:posOffset></wp:positionV><wp:extent cx="1762963" cy="1528877"/><wp:effectExtent l="0" t="0" r="0" b="0"/><wp:wrapNone/><wp:docPr id="497071719" name="文字方塊 287"/><wp:cNvGraphicFramePr/><a:graphic xmlns:a="http://schemas.openxmlformats.org/drawingml/2006/main"><a:graphicData uri="http://schemas.microsoft.com/office/word/2010/wordprocessingShape"><wps:wsp><wps:cNvSpPr txBox="1"/><wps:spPr><a:xfrm><a:off x="0" y="0"/><a:ext cx="1762963" cy="1528877"/></a:xfrm><a:prstGeom prst="rect"><a:avLst/></a:prstGeom><a:noFill/><a:ln w="6350"><a:noFill/></a:ln></wps:spPr><wps:txbx><w:txbxContent><w:p w14:paraId="5D9A9CA6" w14:textId="480E27FC" w:rsidR="005743EC" w:rsidRPr="005743EC" w:rsidRDefault="005743EC" w:rsidP="005743EC"><w:pPr><w:jc w:val="center"/></w:pPr></w:p></w:txbxContent></wps:txbx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 w14:anchorId="6B43E4B8" id="_x0000_s1244" type="#_x0000_t202" style="position:absolute;margin-left:244.95pt;margin-top:68.1pt;width:138.8pt;height:120.4pt;z-index:2516583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" filled="f" stroked="f" strokeweight=".5pt"><v:textbox><w:txbxContent><w:p w14:paraId="5D9A9CA6" w14:textId="480E27FC" w:rsidR="005743EC" w:rsidRPr="005743EC" w:rsidRDefault="005743EC" w:rsidP="005743EC"><w:pPr><w:jc w:val="center"/></w:pPr></w:p></w:txbxContent></v:textbox></v:shape></w:pict></mc:Fallback></mc:AlternateContent></w:r></w:p></w:tc></w:tr></w:tbl><w:sectPr w:rsidR="00227548" w:rsidRPr="00E41E25" w:rsidSect="00BD135E"><w:headerReference w:type="default" r:id="rId11"/><w:footerReference w:type="default" r:id="rId12"/><w:headerReference w:type="first" r:id="rId13"/><w:footerReference w:type="first" r:id="rId14"/><w:pgSz w:w="16840" w:h="11907" w:orient="landscape" w:code="9"/><w:pgMar w:top="1077" w:right="851" w:bottom="851" w:left="851" w:header="851" w:footer="454" w:gutter="0"/><w:cols w:space="425"/><w:titlePg/><w:docGrid w:type="lines" w:linePitch="34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37EF7" w14:textId="77777777" w:rsidR="005F6623" w:rsidRDefault="005F6623">
      <w:r>
        <w:separator/>
      </w:r>
    </w:p>
  </w:endnote>
  <w:endnote w:type="continuationSeparator" w:id="0">
    <w:p w14:paraId="28F46E50" w14:textId="77777777" w:rsidR="005F6623" w:rsidRDefault="005F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粗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華康細圓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85" w:type="dxa"/>
      <w:tblInd w:w="-84" w:type="dxa"/>
      <w:tblBorders>
        <w:top w:val="single" w:sz="18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6112"/>
      <w:gridCol w:w="4365"/>
      <w:gridCol w:w="555"/>
      <w:gridCol w:w="4453"/>
    </w:tblGrid>
    <w:tr w:rsidR="00D86B20" w14:paraId="63703996" w14:textId="77777777" w:rsidTr="000C2FAC">
      <w:trPr>
        <w:trHeight w:val="381"/>
      </w:trPr>
      <w:tc>
        <w:tcPr>
          <w:tcW w:w="6112" w:type="dxa"/>
        </w:tcPr>
        <w:p w14:paraId="7055B0B5" w14:textId="16770653" w:rsidR="00E41E25" w:rsidRPr="00E41E25" w:rsidRDefault="00D86B20" w:rsidP="00145F91">
          <w:pPr>
            <w:pStyle w:val="a5"/>
            <w:jc w:val="both"/>
            <w:rPr>
              <w:rFonts w:ascii="Calibri Light" w:eastAsia="標楷體" w:hAnsi="Calibri Light" w:cs="Arial"/>
            </w:rPr>
          </w:pPr>
          <w:r>
            <w:rPr>
              <w:rFonts w:hint="eastAsia"/>
              <w:sz w:val="22"/>
            </w:rPr>
            <w:t>文件編號</w:t>
          </w:r>
          <w:r w:rsidRPr="008E157E">
            <w:rPr>
              <w:rFonts w:ascii="Calibri Light" w:hAnsi="Calibri Light"/>
              <w:sz w:val="22"/>
            </w:rPr>
            <w:t>：</w:t>
          </w:r>
          <w:r w:rsidR="00E41E25">
            <w:rPr>
              <w:rFonts w:ascii="Calibri Light" w:eastAsia="標楷體" w:hAnsi="Calibri Light" w:cs="Arial" w:hint="eastAsia"/>
            </w:rPr>
            <w:t>TBD</w:t>
          </w:r>
        </w:p>
      </w:tc>
      <w:tc>
        <w:tcPr>
          <w:tcW w:w="4365" w:type="dxa"/>
        </w:tcPr>
        <w:p w14:paraId="226902C5" w14:textId="57EB5F05" w:rsidR="00D86B20" w:rsidRDefault="00D86B20" w:rsidP="004F4992">
          <w:pPr>
            <w:pStyle w:val="a5"/>
            <w:jc w:val="both"/>
          </w:pPr>
          <w:r>
            <w:rPr>
              <w:rFonts w:hint="eastAsia"/>
              <w:sz w:val="22"/>
            </w:rPr>
            <w:t>版本：</w:t>
          </w:r>
          <w:r>
            <w:rPr>
              <w:rFonts w:hint="eastAsia"/>
              <w:sz w:val="22"/>
            </w:rPr>
            <w:t>1.0</w:t>
          </w:r>
          <w:r w:rsidR="004C40E9">
            <w:rPr>
              <w:rFonts w:hint="eastAsia"/>
              <w:sz w:val="22"/>
            </w:rPr>
            <w:t/>
          </w:r>
        </w:p>
      </w:tc>
      <w:tc>
        <w:tcPr>
          <w:tcW w:w="555" w:type="dxa"/>
        </w:tcPr>
        <w:p w14:paraId="319C1283" w14:textId="77777777" w:rsidR="00D86B20" w:rsidRDefault="00D86B20">
          <w:pPr>
            <w:pStyle w:val="a5"/>
            <w:rPr>
              <w:b/>
              <w:sz w:val="22"/>
            </w:rPr>
          </w:pPr>
        </w:p>
      </w:tc>
      <w:tc>
        <w:tcPr>
          <w:tcW w:w="4453" w:type="dxa"/>
        </w:tcPr>
        <w:p w14:paraId="4B7F085A" w14:textId="77777777" w:rsidR="00D86B20" w:rsidRDefault="00D86B20">
          <w:pPr>
            <w:jc w:val="right"/>
            <w:pStyle w:val="a5"/>
            <w:rPr>
              <w:b/>
              <w:sz w:val="22"/>
            </w:rPr>
          </w:pPr>
          <w:r>
            <w:rPr>
              <w:rStyle w:val="a6"/>
              <w:rFonts w:hint="eastAsia"/>
              <w:sz w:val="22"/>
            </w:rPr>
            <w:t>頁次：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PAGE </w:instrText>
          </w:r>
          <w:r>
            <w:rPr>
              <w:rStyle w:val="a6"/>
              <w:sz w:val="22"/>
            </w:rPr>
            <w:fldChar w:fldCharType="separate"/>
          </w:r>
          <w:r>
            <w:rPr>
              <w:rStyle w:val="a6"/>
              <w:noProof/>
              <w:sz w:val="22"/>
            </w:rPr>
            <w:t/>
          </w:r>
          <w:r>
            <w:rPr>
              <w:rStyle w:val="a6"/>
              <w:sz w:val="22"/>
            </w:rPr>
            <w:fldChar w:fldCharType="end"/>
          </w:r>
          <w:r>
            <w:rPr>
              <w:rStyle w:val="a6"/>
              <w:sz w:val="22"/>
            </w:rPr>
            <w:t>/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NUMPAGES </w:instrText>
          </w:r>
          <w:r>
            <w:rPr>
              <w:rStyle w:val="a6"/>
              <w:sz w:val="22"/>
            </w:rPr>
            <w:fldChar w:fldCharType="separate"/>
          </w:r>
          <w:r>
            <w:rPr>
              <w:rStyle w:val="a6"/>
              <w:noProof/>
              <w:sz w:val="22"/>
            </w:rPr>
            <w:t/>
          </w:r>
          <w:r>
            <w:rPr>
              <w:rStyle w:val="a6"/>
              <w:sz w:val="22"/>
            </w:rPr>
            <w:fldChar w:fldCharType="end"/>
          </w:r>
        </w:p>
      </w:tc>
    </w:tr>
  </w:tbl>
  <w:p w14:paraId="635E27FA" w14:textId="77777777" w:rsidR="00D86B20" w:rsidRDefault="00D86B20">
    <w:pPr>
      <w:pStyle w:val="a5"/>
      <w:rPr>
        <w:sz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8856B" w14:textId="77777777" w:rsidR="00D86B20" w:rsidRDefault="00D86B20">
    <w:pPr>
      <w:pStyle w:val="a5"/>
    </w:pPr>
    <w:r>
      <w:rPr>
        <w:rFonts w:ascii="細明體" w:eastAsia="細明體" w:hAnsi="細明體" w:cs="細明體" w:hint="eastAsia"/>
        <w:w w:val="15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81E7A" w14:textId="77777777" w:rsidR="005F6623" w:rsidRDefault="005F6623">
      <w:r>
        <w:rPr>
          <w:rFonts w:hint="eastAsia"/>
        </w:rPr>
        <w:separator/>
      </w:r>
    </w:p>
  </w:footnote>
  <w:footnote w:type="continuationSeparator" w:id="0">
    <w:p w14:paraId="0C3CE5C1" w14:textId="77777777" w:rsidR="005F6623" w:rsidRDefault="005F66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D86B20" w:rsidRPr="005706DF" w14:paraId="7C2AD119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0D6F48E" w14:textId="77777777" w:rsidR="00D86B20" w:rsidRPr="00171A79" w:rsidRDefault="00D86B20">
          <w:pPr>
            <w:pStyle w:val="Moxa"/>
            <w:rPr>
              <w:rFonts w:ascii="微軟正黑體" w:eastAsia="微軟正黑體" w:hAnsi="微軟正黑體"/>
            </w:rPr>
          </w:pPr>
          <w:r w:rsidRPr="00171A79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33B8415B" wp14:editId="3EB011BB">
                <wp:extent cx="1598295" cy="238760"/>
                <wp:effectExtent l="0" t="0" r="0" b="0"/>
                <wp:docPr id="70" name="圖片 70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2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170B70A" w14:textId="1B8024F1" w:rsidR="00D86B20" w:rsidRPr="00E41E25" w:rsidRDefault="004B6987" w:rsidP="00E80E19">
          <w:pPr>
            <w:pStyle w:val="a4"/>
            <w:wordWrap w:val="0"/>
            <w:rPr>
              <w:rFonts w:asciiTheme="minorHAnsi" w:eastAsia="微軟正黑體" w:hAnsiTheme="minorHAnsi" w:cstheme="minorHAnsi"/>
              <w:bCs/>
              <w:sz w:val="32"/>
              <w:szCs w:val="32"/>
            </w:rPr>
          </w:pPr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>17</w:t>
          </w:r>
          <w:r>
            <w:rPr>
              <w:rFonts w:ascii="微軟正黑體" w:eastAsia="微軟正黑體" w:hAnsi="微軟正黑體" w:cs="Calibri" w:hint="eastAsia"/>
              <w:b/>
              <w:sz w:val="40"/>
              <w:szCs w:val="40"/>
            </w:rPr>
            <w:t xml:space="preserve"> </w:t>
          </w:r>
          <w:r w:rsidR="00D86B20" w:rsidRPr="00E41E25">
            <w:rPr>
              <w:rFonts w:asciiTheme="minorHAnsi" w:eastAsia="微軟正黑體" w:hAnsiTheme="minorHAnsi" w:cstheme="minorHAnsi"/>
              <w:sz w:val="40"/>
              <w:szCs w:val="40"/>
            </w:rPr>
            <w:t>測試作業指導書</w:t>
          </w:r>
        </w:p>
      </w:tc>
    </w:tr>
  </w:tbl>
  <w:p w14:paraId="11A49D74" w14:textId="77777777" w:rsidR="00D86B20" w:rsidRPr="00171A79" w:rsidRDefault="00D86B20">
    <w:pPr>
      <w:pStyle w:val="a4"/>
      <w:rPr>
        <w:rFonts w:ascii="微軟正黑體" w:eastAsia="微軟正黑體" w:hAnsi="微軟正黑體"/>
      </w:rPr>
    </w:pP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3A50C54" wp14:editId="6DD69A60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0" t="0" r="0" b="0"/>
              <wp:wrapNone/>
              <wp:docPr id="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40C9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ED46FD" wp14:editId="15C94A54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0" t="0" r="0" b="0"/>
              <wp:wrapNone/>
              <wp:docPr id="3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1B7DB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D86B20" w:rsidRPr="005706DF" w14:paraId="7C2AD119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0D6F48E" w14:textId="77777777" w:rsidR="00D86B20" w:rsidRPr="00171A79" w:rsidRDefault="00D86B20">
          <w:pPr>
            <w:pStyle w:val="Moxa"/>
            <w:rPr>
              <w:rFonts w:ascii="微軟正黑體" w:eastAsia="微軟正黑體" w:hAnsi="微軟正黑體"/>
            </w:rPr>
          </w:pPr>
          <w:r w:rsidRPr="00171A79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33B8415B" wp14:editId="3EB011BB">
                <wp:extent cx="1598295" cy="238760"/>
                <wp:effectExtent l="0" t="0" r="0" b="0"/>
                <wp:docPr id="70" name="圖片 70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2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170B70A" w14:textId="1B8024F1" w:rsidR="00D86B20" w:rsidRPr="00E41E25" w:rsidRDefault="004B6987" w:rsidP="00E80E19">
          <w:pPr>
            <w:pStyle w:val="a4"/>
            <w:wordWrap w:val="0"/>
            <w:rPr>
              <w:rFonts w:asciiTheme="minorHAnsi" w:eastAsia="微軟正黑體" w:hAnsiTheme="minorHAnsi" w:cstheme="minorHAnsi"/>
              <w:bCs/>
              <w:sz w:val="32"/>
              <w:szCs w:val="32"/>
            </w:rPr>
          </w:pPr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>17</w:t>
          </w:r>
          <w:r>
            <w:rPr>
              <w:rFonts w:ascii="微軟正黑體" w:eastAsia="微軟正黑體" w:hAnsi="微軟正黑體" w:cs="Calibri" w:hint="eastAsia"/>
              <w:b/>
              <w:sz w:val="40"/>
              <w:szCs w:val="40"/>
            </w:rPr>
            <w:t xml:space="preserve"> </w:t>
          </w:r>
          <w:r w:rsidR="00D86B20" w:rsidRPr="00E41E25">
            <w:rPr>
              <w:rFonts w:asciiTheme="minorHAnsi" w:eastAsia="微軟正黑體" w:hAnsiTheme="minorHAnsi" w:cstheme="minorHAnsi"/>
              <w:sz w:val="40"/>
              <w:szCs w:val="40"/>
            </w:rPr>
            <w:t>測試作業指導書</w:t>
          </w:r>
        </w:p>
      </w:tc>
    </w:tr>
  </w:tbl>
  <w:p w14:paraId="11A49D74" w14:textId="77777777" w:rsidR="00D86B20" w:rsidRPr="00171A79" w:rsidRDefault="00D86B20">
    <w:pPr>
      <w:pStyle w:val="a4"/>
      <w:rPr>
        <w:rFonts w:ascii="微軟正黑體" w:eastAsia="微軟正黑體" w:hAnsi="微軟正黑體"/>
      </w:rPr>
    </w:pP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3A50C54" wp14:editId="6DD69A60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0" t="0" r="0" b="0"/>
              <wp:wrapNone/>
              <wp:docPr id="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40C9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ED46FD" wp14:editId="15C94A54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0" t="0" r="0" b="0"/>
              <wp:wrapNone/>
              <wp:docPr id="3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1B7DB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6D63"/>
    <w:multiLevelType w:val="hybridMultilevel"/>
    <w:tmpl w:val="8EFE473C"/>
    <w:lvl w:ilvl="0" w:tplc="4C0CDA80">
      <w:start w:val="9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BA12F7"/>
    <w:multiLevelType w:val="hybridMultilevel"/>
    <w:tmpl w:val="A77491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4072CE"/>
    <w:multiLevelType w:val="hybridMultilevel"/>
    <w:tmpl w:val="766214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8695CDA"/>
    <w:multiLevelType w:val="hybridMultilevel"/>
    <w:tmpl w:val="BFEEA60E"/>
    <w:lvl w:ilvl="0" w:tplc="1818B36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B3B1396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4F191E"/>
    <w:multiLevelType w:val="hybridMultilevel"/>
    <w:tmpl w:val="31AE6FCA"/>
    <w:lvl w:ilvl="0" w:tplc="76644D96">
      <w:start w:val="1"/>
      <w:numFmt w:val="bullet"/>
      <w:lvlText w:val=""/>
      <w:lvlJc w:val="left"/>
      <w:pPr>
        <w:tabs>
          <w:tab w:val="num" w:pos="425"/>
        </w:tabs>
        <w:ind w:left="425" w:hanging="425"/>
      </w:pPr>
      <w:rPr>
        <w:rFonts w:ascii="Monotype Sorts" w:hAnsi="Monotype Sorts" w:hint="default"/>
        <w:color w:val="auto"/>
      </w:rPr>
    </w:lvl>
    <w:lvl w:ilvl="1" w:tplc="DB4443A0">
      <w:start w:val="1"/>
      <w:numFmt w:val="bullet"/>
      <w:lvlText w:val=""/>
      <w:lvlJc w:val="left"/>
      <w:pPr>
        <w:tabs>
          <w:tab w:val="num" w:pos="857"/>
        </w:tabs>
        <w:ind w:left="857" w:hanging="377"/>
      </w:pPr>
      <w:rPr>
        <w:rFonts w:ascii="Wingdings" w:hAnsi="Wingdings" w:hint="default"/>
        <w:sz w:val="20"/>
        <w:szCs w:val="20"/>
      </w:rPr>
    </w:lvl>
    <w:lvl w:ilvl="2" w:tplc="013A4882">
      <w:start w:val="1"/>
      <w:numFmt w:val="bullet"/>
      <w:lvlText w:val=""/>
      <w:lvlJc w:val="left"/>
      <w:pPr>
        <w:tabs>
          <w:tab w:val="num" w:pos="1337"/>
        </w:tabs>
        <w:ind w:left="1337" w:hanging="377"/>
      </w:pPr>
      <w:rPr>
        <w:rFonts w:ascii="Wingdings" w:hAnsi="Wingdings" w:hint="default"/>
        <w:color w:val="auto"/>
        <w:sz w:val="20"/>
        <w:szCs w:val="20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12A2FB2"/>
    <w:multiLevelType w:val="hybridMultilevel"/>
    <w:tmpl w:val="F4EEDEB2"/>
    <w:lvl w:ilvl="0" w:tplc="40322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2DC4351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4E6702D"/>
    <w:multiLevelType w:val="hybridMultilevel"/>
    <w:tmpl w:val="3FC4D7FE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046C8E"/>
    <w:multiLevelType w:val="hybridMultilevel"/>
    <w:tmpl w:val="53B82DD0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1FB6382"/>
    <w:multiLevelType w:val="hybridMultilevel"/>
    <w:tmpl w:val="4D7AB286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21F3630"/>
    <w:multiLevelType w:val="hybridMultilevel"/>
    <w:tmpl w:val="0FCC4162"/>
    <w:lvl w:ilvl="0" w:tplc="9BCA0E8C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bCs/>
        <w:color w:val="auto"/>
        <w:shd w:val="clear" w:color="auto" w:fil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31F0744"/>
    <w:multiLevelType w:val="hybridMultilevel"/>
    <w:tmpl w:val="355C79A8"/>
    <w:lvl w:ilvl="0" w:tplc="BF3031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2582798"/>
    <w:multiLevelType w:val="hybridMultilevel"/>
    <w:tmpl w:val="BA803ECA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091475E"/>
    <w:multiLevelType w:val="hybridMultilevel"/>
    <w:tmpl w:val="7548D366"/>
    <w:lvl w:ilvl="0" w:tplc="04090015">
      <w:start w:val="1"/>
      <w:numFmt w:val="taiwaneseCountingThousand"/>
      <w:lvlText w:val="%1、"/>
      <w:lvlJc w:val="left"/>
      <w:pPr>
        <w:tabs>
          <w:tab w:val="num" w:pos="5016"/>
        </w:tabs>
        <w:ind w:left="5016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7335"/>
        </w:tabs>
        <w:ind w:left="733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815"/>
        </w:tabs>
        <w:ind w:left="781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295"/>
        </w:tabs>
        <w:ind w:left="829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775"/>
        </w:tabs>
        <w:ind w:left="877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255"/>
        </w:tabs>
        <w:ind w:left="925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735"/>
        </w:tabs>
        <w:ind w:left="973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10215"/>
        </w:tabs>
        <w:ind w:left="1021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695"/>
        </w:tabs>
        <w:ind w:left="10695" w:hanging="480"/>
      </w:pPr>
    </w:lvl>
  </w:abstractNum>
  <w:abstractNum w:abstractNumId="15" w15:restartNumberingAfterBreak="0">
    <w:nsid w:val="41C25F1F"/>
    <w:multiLevelType w:val="hybridMultilevel"/>
    <w:tmpl w:val="D52C84F6"/>
    <w:lvl w:ilvl="0" w:tplc="4D5C5A5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5FA54C3"/>
    <w:multiLevelType w:val="hybridMultilevel"/>
    <w:tmpl w:val="3CB2D602"/>
    <w:lvl w:ilvl="0" w:tplc="86D88E6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7402053"/>
    <w:multiLevelType w:val="hybridMultilevel"/>
    <w:tmpl w:val="63DC622A"/>
    <w:lvl w:ilvl="0" w:tplc="52D6731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9603BD7"/>
    <w:multiLevelType w:val="hybridMultilevel"/>
    <w:tmpl w:val="C6AE8924"/>
    <w:lvl w:ilvl="0" w:tplc="F8800D96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-480"/>
        </w:tabs>
        <w:ind w:left="-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0"/>
        </w:tabs>
        <w:ind w:left="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</w:abstractNum>
  <w:abstractNum w:abstractNumId="19" w15:restartNumberingAfterBreak="0">
    <w:nsid w:val="590565E8"/>
    <w:multiLevelType w:val="hybridMultilevel"/>
    <w:tmpl w:val="23D270D0"/>
    <w:lvl w:ilvl="0" w:tplc="6EF671B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C04503C"/>
    <w:multiLevelType w:val="hybridMultilevel"/>
    <w:tmpl w:val="678AB71A"/>
    <w:lvl w:ilvl="0" w:tplc="013A4882">
      <w:start w:val="1"/>
      <w:numFmt w:val="bullet"/>
      <w:lvlText w:val=""/>
      <w:lvlJc w:val="left"/>
      <w:pPr>
        <w:tabs>
          <w:tab w:val="num" w:pos="377"/>
        </w:tabs>
        <w:ind w:left="377" w:hanging="377"/>
      </w:pPr>
      <w:rPr>
        <w:rFonts w:ascii="Wingdings" w:hAnsi="Wingdings" w:hint="default"/>
        <w:sz w:val="20"/>
        <w:szCs w:val="20"/>
      </w:rPr>
    </w:lvl>
    <w:lvl w:ilvl="1" w:tplc="5C908B16">
      <w:start w:val="13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20"/>
        <w:szCs w:val="20"/>
      </w:rPr>
    </w:lvl>
    <w:lvl w:ilvl="2" w:tplc="5B8A111C">
      <w:start w:val="76"/>
      <w:numFmt w:val="bullet"/>
      <w:lvlText w:val="◎"/>
      <w:lvlJc w:val="left"/>
      <w:pPr>
        <w:tabs>
          <w:tab w:val="num" w:pos="1320"/>
        </w:tabs>
        <w:ind w:left="1320" w:hanging="360"/>
      </w:pPr>
      <w:rPr>
        <w:rFonts w:ascii="標楷體" w:eastAsia="標楷體" w:hAnsi="標楷體" w:cs="Times New Roman" w:hint="eastAsia"/>
      </w:rPr>
    </w:lvl>
    <w:lvl w:ilvl="3" w:tplc="5A8638C2">
      <w:start w:val="1"/>
      <w:numFmt w:val="bullet"/>
      <w:lvlText w:val="☆"/>
      <w:lvlJc w:val="left"/>
      <w:pPr>
        <w:tabs>
          <w:tab w:val="num" w:pos="1800"/>
        </w:tabs>
        <w:ind w:left="1800" w:hanging="360"/>
      </w:pPr>
      <w:rPr>
        <w:rFonts w:ascii="標楷體" w:eastAsia="標楷體" w:hAnsi="標楷體" w:cs="Times New Roman" w:hint="eastAsia"/>
        <w:sz w:val="20"/>
        <w:szCs w:val="20"/>
        <w:lang w:val="en-US"/>
      </w:rPr>
    </w:lvl>
    <w:lvl w:ilvl="4" w:tplc="F8800D96">
      <w:start w:val="1"/>
      <w:numFmt w:val="bullet"/>
      <w:lvlText w:val="□"/>
      <w:lvlJc w:val="left"/>
      <w:pPr>
        <w:tabs>
          <w:tab w:val="num" w:pos="2280"/>
        </w:tabs>
        <w:ind w:left="2280" w:hanging="360"/>
      </w:pPr>
      <w:rPr>
        <w:rFonts w:ascii="標楷體" w:eastAsia="標楷體" w:hAnsi="標楷體" w:cs="Times New Roman" w:hint="eastAsia"/>
        <w:sz w:val="20"/>
        <w:szCs w:val="20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C7415D2"/>
    <w:multiLevelType w:val="hybridMultilevel"/>
    <w:tmpl w:val="8CA86F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06C5CA5"/>
    <w:multiLevelType w:val="hybridMultilevel"/>
    <w:tmpl w:val="2FD0AB60"/>
    <w:lvl w:ilvl="0" w:tplc="75DE21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D00AAA"/>
    <w:multiLevelType w:val="hybridMultilevel"/>
    <w:tmpl w:val="DB76F53E"/>
    <w:lvl w:ilvl="0" w:tplc="522246A0">
      <w:start w:val="1"/>
      <w:numFmt w:val="taiwaneseCountingThousand"/>
      <w:lvlText w:val="%1、"/>
      <w:lvlJc w:val="left"/>
      <w:pPr>
        <w:ind w:left="360" w:hanging="360"/>
      </w:pPr>
      <w:rPr>
        <w:rFonts w:ascii="標楷體" w:eastAsia="標楷體" w:hAnsi="標楷體" w:hint="eastAsia"/>
        <w:b/>
        <w:color w:val="auto"/>
        <w:shd w:val="clear" w:color="auto" w:fil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B1673F8"/>
    <w:multiLevelType w:val="hybridMultilevel"/>
    <w:tmpl w:val="408C9FCE"/>
    <w:lvl w:ilvl="0" w:tplc="1D1ABD2E">
      <w:start w:val="1"/>
      <w:numFmt w:val="taiwaneseCountingThousand"/>
      <w:lvlText w:val="%1、"/>
      <w:lvlJc w:val="left"/>
      <w:pPr>
        <w:tabs>
          <w:tab w:val="num" w:pos="6210"/>
        </w:tabs>
        <w:ind w:left="621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tabs>
          <w:tab w:val="num" w:pos="6690"/>
        </w:tabs>
        <w:ind w:left="669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170"/>
        </w:tabs>
        <w:ind w:left="717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650"/>
        </w:tabs>
        <w:ind w:left="765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130"/>
        </w:tabs>
        <w:ind w:left="813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610"/>
        </w:tabs>
        <w:ind w:left="861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90"/>
        </w:tabs>
        <w:ind w:left="909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9570"/>
        </w:tabs>
        <w:ind w:left="957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50"/>
        </w:tabs>
        <w:ind w:left="10050" w:hanging="480"/>
      </w:pPr>
    </w:lvl>
  </w:abstractNum>
  <w:abstractNum w:abstractNumId="25" w15:restartNumberingAfterBreak="0">
    <w:nsid w:val="6FD33B6F"/>
    <w:multiLevelType w:val="hybridMultilevel"/>
    <w:tmpl w:val="E7843A26"/>
    <w:lvl w:ilvl="0" w:tplc="9AC621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6B5548F"/>
    <w:multiLevelType w:val="hybridMultilevel"/>
    <w:tmpl w:val="682CE5AE"/>
    <w:lvl w:ilvl="0" w:tplc="071287CC">
      <w:start w:val="1"/>
      <w:numFmt w:val="bullet"/>
      <w:lvlText w:val="※"/>
      <w:lvlJc w:val="left"/>
      <w:pPr>
        <w:ind w:left="480" w:hanging="480"/>
      </w:pPr>
      <w:rPr>
        <w:rFonts w:ascii="Arial Unicode MS" w:eastAsia="Arial Unicode MS" w:hAnsi="Arial Unicode MS" w:hint="eastAsia"/>
        <w:color w:val="FF0000"/>
        <w:sz w:val="32"/>
        <w:szCs w:val="3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6CF399D"/>
    <w:multiLevelType w:val="hybridMultilevel"/>
    <w:tmpl w:val="EDC6547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8" w15:restartNumberingAfterBreak="0">
    <w:nsid w:val="7B776692"/>
    <w:multiLevelType w:val="hybridMultilevel"/>
    <w:tmpl w:val="40E055A2"/>
    <w:lvl w:ilvl="0" w:tplc="34FCF1E4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02657723">
    <w:abstractNumId w:val="16"/>
  </w:num>
  <w:num w:numId="2" w16cid:durableId="348725753">
    <w:abstractNumId w:val="18"/>
  </w:num>
  <w:num w:numId="3" w16cid:durableId="870456373">
    <w:abstractNumId w:val="17"/>
  </w:num>
  <w:num w:numId="4" w16cid:durableId="762722627">
    <w:abstractNumId w:val="24"/>
  </w:num>
  <w:num w:numId="5" w16cid:durableId="317611657">
    <w:abstractNumId w:val="6"/>
  </w:num>
  <w:num w:numId="6" w16cid:durableId="133103906">
    <w:abstractNumId w:val="26"/>
  </w:num>
  <w:num w:numId="7" w16cid:durableId="200857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457986">
    <w:abstractNumId w:val="5"/>
  </w:num>
  <w:num w:numId="9" w16cid:durableId="28461030">
    <w:abstractNumId w:val="20"/>
  </w:num>
  <w:num w:numId="10" w16cid:durableId="620306556">
    <w:abstractNumId w:val="28"/>
  </w:num>
  <w:num w:numId="11" w16cid:durableId="2094155579">
    <w:abstractNumId w:val="25"/>
  </w:num>
  <w:num w:numId="12" w16cid:durableId="416749971">
    <w:abstractNumId w:val="19"/>
  </w:num>
  <w:num w:numId="13" w16cid:durableId="500509413">
    <w:abstractNumId w:val="2"/>
  </w:num>
  <w:num w:numId="14" w16cid:durableId="808746071">
    <w:abstractNumId w:val="27"/>
  </w:num>
  <w:num w:numId="15" w16cid:durableId="1476408785">
    <w:abstractNumId w:val="21"/>
  </w:num>
  <w:num w:numId="16" w16cid:durableId="1256091931">
    <w:abstractNumId w:val="3"/>
  </w:num>
  <w:num w:numId="17" w16cid:durableId="1057700006">
    <w:abstractNumId w:val="13"/>
  </w:num>
  <w:num w:numId="18" w16cid:durableId="1583223770">
    <w:abstractNumId w:val="9"/>
  </w:num>
  <w:num w:numId="19" w16cid:durableId="2145000707">
    <w:abstractNumId w:val="22"/>
  </w:num>
  <w:num w:numId="20" w16cid:durableId="287471696">
    <w:abstractNumId w:val="23"/>
  </w:num>
  <w:num w:numId="21" w16cid:durableId="827865005">
    <w:abstractNumId w:val="8"/>
  </w:num>
  <w:num w:numId="22" w16cid:durableId="1727802761">
    <w:abstractNumId w:val="14"/>
  </w:num>
  <w:num w:numId="23" w16cid:durableId="604506021">
    <w:abstractNumId w:val="15"/>
  </w:num>
  <w:num w:numId="24" w16cid:durableId="261383361">
    <w:abstractNumId w:val="4"/>
  </w:num>
  <w:num w:numId="25" w16cid:durableId="71320349">
    <w:abstractNumId w:val="11"/>
  </w:num>
  <w:num w:numId="26" w16cid:durableId="1294945933">
    <w:abstractNumId w:val="7"/>
  </w:num>
  <w:num w:numId="27" w16cid:durableId="1085570686">
    <w:abstractNumId w:val="0"/>
  </w:num>
  <w:num w:numId="28" w16cid:durableId="1310793622">
    <w:abstractNumId w:val="1"/>
  </w:num>
  <w:num w:numId="29" w16cid:durableId="1535580251">
    <w:abstractNumId w:val="12"/>
  </w:num>
  <w:num w:numId="30" w16cid:durableId="79201617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mirrorMargin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70"/>
  <w:displayHorizontalDrawingGridEvery w:val="0"/>
  <w:displayVerticalDrawingGridEvery w:val="2"/>
  <w:characterSpacingControl w:val="compressPunctuation"/>
  <w:hdrShapeDefaults>
    <o:shapedefaults v:ext="edit" spidmax="2050">
      <o:colormru v:ext="edit" colors="#6f6,#3daa0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6D"/>
    <w:rsid w:val="00000D57"/>
    <w:rsid w:val="00001472"/>
    <w:rsid w:val="00003E89"/>
    <w:rsid w:val="000044C6"/>
    <w:rsid w:val="00006B94"/>
    <w:rsid w:val="00007017"/>
    <w:rsid w:val="000071D0"/>
    <w:rsid w:val="0001110A"/>
    <w:rsid w:val="00013C3B"/>
    <w:rsid w:val="000142B5"/>
    <w:rsid w:val="00014513"/>
    <w:rsid w:val="0001548F"/>
    <w:rsid w:val="0001710F"/>
    <w:rsid w:val="00017857"/>
    <w:rsid w:val="000202F2"/>
    <w:rsid w:val="0002157D"/>
    <w:rsid w:val="00022778"/>
    <w:rsid w:val="000228F4"/>
    <w:rsid w:val="00023549"/>
    <w:rsid w:val="00024C7C"/>
    <w:rsid w:val="00025864"/>
    <w:rsid w:val="00026CDD"/>
    <w:rsid w:val="00032F22"/>
    <w:rsid w:val="0003384F"/>
    <w:rsid w:val="00033ABA"/>
    <w:rsid w:val="0003476C"/>
    <w:rsid w:val="0003652C"/>
    <w:rsid w:val="000371EB"/>
    <w:rsid w:val="00040064"/>
    <w:rsid w:val="0004078F"/>
    <w:rsid w:val="00041437"/>
    <w:rsid w:val="000425F2"/>
    <w:rsid w:val="0004266E"/>
    <w:rsid w:val="000426AF"/>
    <w:rsid w:val="00043256"/>
    <w:rsid w:val="00043306"/>
    <w:rsid w:val="00043318"/>
    <w:rsid w:val="00043488"/>
    <w:rsid w:val="00044015"/>
    <w:rsid w:val="00044C25"/>
    <w:rsid w:val="000460C2"/>
    <w:rsid w:val="00046FAD"/>
    <w:rsid w:val="0004757A"/>
    <w:rsid w:val="000509E0"/>
    <w:rsid w:val="00050EE5"/>
    <w:rsid w:val="00052477"/>
    <w:rsid w:val="00052DE4"/>
    <w:rsid w:val="00053187"/>
    <w:rsid w:val="0005384B"/>
    <w:rsid w:val="00054695"/>
    <w:rsid w:val="00054B3B"/>
    <w:rsid w:val="000568AD"/>
    <w:rsid w:val="00056B4F"/>
    <w:rsid w:val="00061019"/>
    <w:rsid w:val="000637EB"/>
    <w:rsid w:val="000645B2"/>
    <w:rsid w:val="00064ABE"/>
    <w:rsid w:val="00065C10"/>
    <w:rsid w:val="000664A1"/>
    <w:rsid w:val="000716CB"/>
    <w:rsid w:val="00072000"/>
    <w:rsid w:val="00072681"/>
    <w:rsid w:val="00072C2F"/>
    <w:rsid w:val="00073694"/>
    <w:rsid w:val="00074E3A"/>
    <w:rsid w:val="00075F7B"/>
    <w:rsid w:val="000761DA"/>
    <w:rsid w:val="00076E37"/>
    <w:rsid w:val="00077C16"/>
    <w:rsid w:val="00077C3D"/>
    <w:rsid w:val="00077C59"/>
    <w:rsid w:val="00080FA7"/>
    <w:rsid w:val="00082454"/>
    <w:rsid w:val="00082838"/>
    <w:rsid w:val="000828E1"/>
    <w:rsid w:val="00087E3E"/>
    <w:rsid w:val="0009072C"/>
    <w:rsid w:val="000907DD"/>
    <w:rsid w:val="000920F1"/>
    <w:rsid w:val="00096D1F"/>
    <w:rsid w:val="000975BB"/>
    <w:rsid w:val="000A184A"/>
    <w:rsid w:val="000A5D69"/>
    <w:rsid w:val="000A62BF"/>
    <w:rsid w:val="000B0807"/>
    <w:rsid w:val="000B2C6D"/>
    <w:rsid w:val="000B4F73"/>
    <w:rsid w:val="000B6788"/>
    <w:rsid w:val="000C21A4"/>
    <w:rsid w:val="000C2FAC"/>
    <w:rsid w:val="000C3990"/>
    <w:rsid w:val="000C62C3"/>
    <w:rsid w:val="000C72E8"/>
    <w:rsid w:val="000D09CB"/>
    <w:rsid w:val="000D1487"/>
    <w:rsid w:val="000D2146"/>
    <w:rsid w:val="000D2226"/>
    <w:rsid w:val="000D3DF5"/>
    <w:rsid w:val="000D413C"/>
    <w:rsid w:val="000D54E3"/>
    <w:rsid w:val="000D6390"/>
    <w:rsid w:val="000D6BCE"/>
    <w:rsid w:val="000D7917"/>
    <w:rsid w:val="000E0D21"/>
    <w:rsid w:val="000E1FDB"/>
    <w:rsid w:val="000E2CC6"/>
    <w:rsid w:val="000E34E0"/>
    <w:rsid w:val="000E57CD"/>
    <w:rsid w:val="000E61EF"/>
    <w:rsid w:val="000E6819"/>
    <w:rsid w:val="000E741C"/>
    <w:rsid w:val="000F075E"/>
    <w:rsid w:val="000F0E47"/>
    <w:rsid w:val="000F10C6"/>
    <w:rsid w:val="000F10DC"/>
    <w:rsid w:val="000F26D1"/>
    <w:rsid w:val="000F3967"/>
    <w:rsid w:val="000F3FC4"/>
    <w:rsid w:val="000F4A11"/>
    <w:rsid w:val="000F69FD"/>
    <w:rsid w:val="000F6A3B"/>
    <w:rsid w:val="00100C8A"/>
    <w:rsid w:val="00103597"/>
    <w:rsid w:val="00103EE3"/>
    <w:rsid w:val="00104264"/>
    <w:rsid w:val="00104914"/>
    <w:rsid w:val="00104D9A"/>
    <w:rsid w:val="001050C0"/>
    <w:rsid w:val="00105461"/>
    <w:rsid w:val="00105872"/>
    <w:rsid w:val="0011144D"/>
    <w:rsid w:val="001120C7"/>
    <w:rsid w:val="0011223D"/>
    <w:rsid w:val="001122AF"/>
    <w:rsid w:val="00114351"/>
    <w:rsid w:val="00115426"/>
    <w:rsid w:val="001157EE"/>
    <w:rsid w:val="0011674B"/>
    <w:rsid w:val="00116ED4"/>
    <w:rsid w:val="001171B6"/>
    <w:rsid w:val="0011792F"/>
    <w:rsid w:val="001205B1"/>
    <w:rsid w:val="00121D8D"/>
    <w:rsid w:val="00121F0F"/>
    <w:rsid w:val="0012426F"/>
    <w:rsid w:val="00124FE1"/>
    <w:rsid w:val="001252B0"/>
    <w:rsid w:val="00125AC9"/>
    <w:rsid w:val="00126093"/>
    <w:rsid w:val="00126381"/>
    <w:rsid w:val="00127445"/>
    <w:rsid w:val="0013108F"/>
    <w:rsid w:val="00131A64"/>
    <w:rsid w:val="00131F86"/>
    <w:rsid w:val="00132364"/>
    <w:rsid w:val="00132866"/>
    <w:rsid w:val="001338FA"/>
    <w:rsid w:val="00133C39"/>
    <w:rsid w:val="00134939"/>
    <w:rsid w:val="0013582D"/>
    <w:rsid w:val="00136D80"/>
    <w:rsid w:val="00140022"/>
    <w:rsid w:val="00140952"/>
    <w:rsid w:val="00140EB4"/>
    <w:rsid w:val="0014251C"/>
    <w:rsid w:val="001429D1"/>
    <w:rsid w:val="001442A9"/>
    <w:rsid w:val="001451D6"/>
    <w:rsid w:val="00145F91"/>
    <w:rsid w:val="00145F9A"/>
    <w:rsid w:val="00146A43"/>
    <w:rsid w:val="00146BDE"/>
    <w:rsid w:val="00153C61"/>
    <w:rsid w:val="00153DD5"/>
    <w:rsid w:val="0016246E"/>
    <w:rsid w:val="00164FF3"/>
    <w:rsid w:val="00166A8C"/>
    <w:rsid w:val="00166E41"/>
    <w:rsid w:val="00167762"/>
    <w:rsid w:val="00170BC2"/>
    <w:rsid w:val="00171A79"/>
    <w:rsid w:val="00172F52"/>
    <w:rsid w:val="00174558"/>
    <w:rsid w:val="00175F8B"/>
    <w:rsid w:val="00176A13"/>
    <w:rsid w:val="00177218"/>
    <w:rsid w:val="00177992"/>
    <w:rsid w:val="001805A7"/>
    <w:rsid w:val="00182AC7"/>
    <w:rsid w:val="00183536"/>
    <w:rsid w:val="00184D72"/>
    <w:rsid w:val="00185F9B"/>
    <w:rsid w:val="00186105"/>
    <w:rsid w:val="00186607"/>
    <w:rsid w:val="00186FD0"/>
    <w:rsid w:val="00190917"/>
    <w:rsid w:val="00190AD3"/>
    <w:rsid w:val="00190AE2"/>
    <w:rsid w:val="001914E5"/>
    <w:rsid w:val="00191751"/>
    <w:rsid w:val="001940E9"/>
    <w:rsid w:val="00194749"/>
    <w:rsid w:val="00196676"/>
    <w:rsid w:val="00196E18"/>
    <w:rsid w:val="001976F0"/>
    <w:rsid w:val="00197CB2"/>
    <w:rsid w:val="001A3394"/>
    <w:rsid w:val="001A36D9"/>
    <w:rsid w:val="001A37A3"/>
    <w:rsid w:val="001A4973"/>
    <w:rsid w:val="001A516E"/>
    <w:rsid w:val="001A5740"/>
    <w:rsid w:val="001B0CE3"/>
    <w:rsid w:val="001B20A4"/>
    <w:rsid w:val="001B254E"/>
    <w:rsid w:val="001B2BDF"/>
    <w:rsid w:val="001B440B"/>
    <w:rsid w:val="001B74ED"/>
    <w:rsid w:val="001C0B4B"/>
    <w:rsid w:val="001C19AE"/>
    <w:rsid w:val="001C1B3B"/>
    <w:rsid w:val="001C1BEF"/>
    <w:rsid w:val="001C6682"/>
    <w:rsid w:val="001C66B8"/>
    <w:rsid w:val="001C6834"/>
    <w:rsid w:val="001C7DFD"/>
    <w:rsid w:val="001D1B72"/>
    <w:rsid w:val="001D20E7"/>
    <w:rsid w:val="001D235C"/>
    <w:rsid w:val="001D237B"/>
    <w:rsid w:val="001D5211"/>
    <w:rsid w:val="001D573D"/>
    <w:rsid w:val="001D5C16"/>
    <w:rsid w:val="001D6A1E"/>
    <w:rsid w:val="001D7114"/>
    <w:rsid w:val="001D763E"/>
    <w:rsid w:val="001E0765"/>
    <w:rsid w:val="001E0C19"/>
    <w:rsid w:val="001E4074"/>
    <w:rsid w:val="001E44DD"/>
    <w:rsid w:val="001F0210"/>
    <w:rsid w:val="001F10E2"/>
    <w:rsid w:val="001F18B9"/>
    <w:rsid w:val="001F280C"/>
    <w:rsid w:val="001F2D2E"/>
    <w:rsid w:val="001F35C3"/>
    <w:rsid w:val="001F3D6E"/>
    <w:rsid w:val="001F5D83"/>
    <w:rsid w:val="001F605E"/>
    <w:rsid w:val="00203117"/>
    <w:rsid w:val="0020437D"/>
    <w:rsid w:val="002046AF"/>
    <w:rsid w:val="00204DBB"/>
    <w:rsid w:val="0021273A"/>
    <w:rsid w:val="00212EC1"/>
    <w:rsid w:val="00213F0D"/>
    <w:rsid w:val="00215144"/>
    <w:rsid w:val="00215349"/>
    <w:rsid w:val="00220062"/>
    <w:rsid w:val="00223A32"/>
    <w:rsid w:val="00224880"/>
    <w:rsid w:val="00227548"/>
    <w:rsid w:val="00231BBF"/>
    <w:rsid w:val="00232812"/>
    <w:rsid w:val="00234E62"/>
    <w:rsid w:val="0023708E"/>
    <w:rsid w:val="002416BF"/>
    <w:rsid w:val="00241AD0"/>
    <w:rsid w:val="00245E86"/>
    <w:rsid w:val="00246176"/>
    <w:rsid w:val="0025098E"/>
    <w:rsid w:val="00250C68"/>
    <w:rsid w:val="00252E9B"/>
    <w:rsid w:val="0025303C"/>
    <w:rsid w:val="0025312C"/>
    <w:rsid w:val="00253E91"/>
    <w:rsid w:val="00255AD8"/>
    <w:rsid w:val="00257F7B"/>
    <w:rsid w:val="00260D7F"/>
    <w:rsid w:val="00262534"/>
    <w:rsid w:val="0026296D"/>
    <w:rsid w:val="00263094"/>
    <w:rsid w:val="00265A72"/>
    <w:rsid w:val="00270A56"/>
    <w:rsid w:val="00271D0E"/>
    <w:rsid w:val="002773DD"/>
    <w:rsid w:val="00277CD7"/>
    <w:rsid w:val="0028168A"/>
    <w:rsid w:val="00283224"/>
    <w:rsid w:val="00283736"/>
    <w:rsid w:val="0028491D"/>
    <w:rsid w:val="0028527E"/>
    <w:rsid w:val="00286E00"/>
    <w:rsid w:val="00287077"/>
    <w:rsid w:val="0028742D"/>
    <w:rsid w:val="00291A5F"/>
    <w:rsid w:val="002927ED"/>
    <w:rsid w:val="00294F5E"/>
    <w:rsid w:val="00295F84"/>
    <w:rsid w:val="002A08C1"/>
    <w:rsid w:val="002A0CC1"/>
    <w:rsid w:val="002A1529"/>
    <w:rsid w:val="002A2BDB"/>
    <w:rsid w:val="002A7EF0"/>
    <w:rsid w:val="002B1F1F"/>
    <w:rsid w:val="002B2CF1"/>
    <w:rsid w:val="002B43EC"/>
    <w:rsid w:val="002B47A5"/>
    <w:rsid w:val="002B5AF3"/>
    <w:rsid w:val="002B71A4"/>
    <w:rsid w:val="002B798F"/>
    <w:rsid w:val="002C0BEE"/>
    <w:rsid w:val="002C136D"/>
    <w:rsid w:val="002C1F56"/>
    <w:rsid w:val="002C26F6"/>
    <w:rsid w:val="002C2DF4"/>
    <w:rsid w:val="002C3482"/>
    <w:rsid w:val="002C6F38"/>
    <w:rsid w:val="002C754D"/>
    <w:rsid w:val="002D080C"/>
    <w:rsid w:val="002D151C"/>
    <w:rsid w:val="002D2496"/>
    <w:rsid w:val="002D3B39"/>
    <w:rsid w:val="002D5291"/>
    <w:rsid w:val="002D5D74"/>
    <w:rsid w:val="002D6564"/>
    <w:rsid w:val="002D7CE5"/>
    <w:rsid w:val="002E0518"/>
    <w:rsid w:val="002E109E"/>
    <w:rsid w:val="002E2272"/>
    <w:rsid w:val="002E23CC"/>
    <w:rsid w:val="002E307C"/>
    <w:rsid w:val="002E3D57"/>
    <w:rsid w:val="002E4575"/>
    <w:rsid w:val="002E4720"/>
    <w:rsid w:val="002E4A0A"/>
    <w:rsid w:val="002F070A"/>
    <w:rsid w:val="002F1868"/>
    <w:rsid w:val="002F2BA4"/>
    <w:rsid w:val="002F3591"/>
    <w:rsid w:val="002F4303"/>
    <w:rsid w:val="002F4388"/>
    <w:rsid w:val="002F4D01"/>
    <w:rsid w:val="002F6D6D"/>
    <w:rsid w:val="00300DC4"/>
    <w:rsid w:val="00300DD1"/>
    <w:rsid w:val="00301FC8"/>
    <w:rsid w:val="00302080"/>
    <w:rsid w:val="0030255E"/>
    <w:rsid w:val="003105BD"/>
    <w:rsid w:val="00311D5A"/>
    <w:rsid w:val="003121B3"/>
    <w:rsid w:val="003169CF"/>
    <w:rsid w:val="00317C8F"/>
    <w:rsid w:val="0032103C"/>
    <w:rsid w:val="0032132C"/>
    <w:rsid w:val="003216D0"/>
    <w:rsid w:val="00321FF3"/>
    <w:rsid w:val="00324255"/>
    <w:rsid w:val="00325D75"/>
    <w:rsid w:val="00325E22"/>
    <w:rsid w:val="0032619B"/>
    <w:rsid w:val="0032788C"/>
    <w:rsid w:val="00331718"/>
    <w:rsid w:val="00334EBD"/>
    <w:rsid w:val="00336CC3"/>
    <w:rsid w:val="0034106B"/>
    <w:rsid w:val="00341E96"/>
    <w:rsid w:val="00342631"/>
    <w:rsid w:val="00342DDC"/>
    <w:rsid w:val="003432EB"/>
    <w:rsid w:val="00343F24"/>
    <w:rsid w:val="00344843"/>
    <w:rsid w:val="0034484A"/>
    <w:rsid w:val="00344F15"/>
    <w:rsid w:val="00345A5B"/>
    <w:rsid w:val="003471A5"/>
    <w:rsid w:val="00347C0C"/>
    <w:rsid w:val="003500C1"/>
    <w:rsid w:val="00354199"/>
    <w:rsid w:val="00355A3B"/>
    <w:rsid w:val="00355C52"/>
    <w:rsid w:val="00356085"/>
    <w:rsid w:val="00356264"/>
    <w:rsid w:val="00357879"/>
    <w:rsid w:val="0035799F"/>
    <w:rsid w:val="003608B0"/>
    <w:rsid w:val="0036131B"/>
    <w:rsid w:val="00363EE7"/>
    <w:rsid w:val="003647BE"/>
    <w:rsid w:val="00365C4B"/>
    <w:rsid w:val="00367903"/>
    <w:rsid w:val="00372327"/>
    <w:rsid w:val="00372674"/>
    <w:rsid w:val="00373487"/>
    <w:rsid w:val="00374AF2"/>
    <w:rsid w:val="00374DBF"/>
    <w:rsid w:val="00375015"/>
    <w:rsid w:val="003750C3"/>
    <w:rsid w:val="0037549F"/>
    <w:rsid w:val="003757CC"/>
    <w:rsid w:val="00376F76"/>
    <w:rsid w:val="0038259D"/>
    <w:rsid w:val="00384F3D"/>
    <w:rsid w:val="00387CB5"/>
    <w:rsid w:val="00387E34"/>
    <w:rsid w:val="00392CDB"/>
    <w:rsid w:val="00393966"/>
    <w:rsid w:val="00394E84"/>
    <w:rsid w:val="00395013"/>
    <w:rsid w:val="003A19A6"/>
    <w:rsid w:val="003A29B8"/>
    <w:rsid w:val="003A2C64"/>
    <w:rsid w:val="003A41B3"/>
    <w:rsid w:val="003A41F0"/>
    <w:rsid w:val="003A5512"/>
    <w:rsid w:val="003A5C49"/>
    <w:rsid w:val="003A6FAE"/>
    <w:rsid w:val="003A6FB6"/>
    <w:rsid w:val="003B0078"/>
    <w:rsid w:val="003B2E84"/>
    <w:rsid w:val="003B347B"/>
    <w:rsid w:val="003B75CD"/>
    <w:rsid w:val="003C09F4"/>
    <w:rsid w:val="003C25DD"/>
    <w:rsid w:val="003C2E5B"/>
    <w:rsid w:val="003C3451"/>
    <w:rsid w:val="003C4520"/>
    <w:rsid w:val="003C4A7B"/>
    <w:rsid w:val="003C5696"/>
    <w:rsid w:val="003C7F6A"/>
    <w:rsid w:val="003D0329"/>
    <w:rsid w:val="003D230B"/>
    <w:rsid w:val="003D3110"/>
    <w:rsid w:val="003D4CEF"/>
    <w:rsid w:val="003D4E08"/>
    <w:rsid w:val="003D7379"/>
    <w:rsid w:val="003E3CE6"/>
    <w:rsid w:val="003E474D"/>
    <w:rsid w:val="003E5626"/>
    <w:rsid w:val="003E727F"/>
    <w:rsid w:val="003F0A14"/>
    <w:rsid w:val="003F14F4"/>
    <w:rsid w:val="003F1AC6"/>
    <w:rsid w:val="003F1E73"/>
    <w:rsid w:val="003F1F48"/>
    <w:rsid w:val="003F3A2F"/>
    <w:rsid w:val="003F60F6"/>
    <w:rsid w:val="003F6D0A"/>
    <w:rsid w:val="003F6F11"/>
    <w:rsid w:val="00402847"/>
    <w:rsid w:val="00402857"/>
    <w:rsid w:val="00403168"/>
    <w:rsid w:val="00403369"/>
    <w:rsid w:val="00403377"/>
    <w:rsid w:val="00403882"/>
    <w:rsid w:val="00403B56"/>
    <w:rsid w:val="0040420E"/>
    <w:rsid w:val="00404E2A"/>
    <w:rsid w:val="00406E50"/>
    <w:rsid w:val="00410B9A"/>
    <w:rsid w:val="00412448"/>
    <w:rsid w:val="00412952"/>
    <w:rsid w:val="0041301F"/>
    <w:rsid w:val="0041314F"/>
    <w:rsid w:val="00414F3C"/>
    <w:rsid w:val="00415A0C"/>
    <w:rsid w:val="00416194"/>
    <w:rsid w:val="004169C8"/>
    <w:rsid w:val="0041741D"/>
    <w:rsid w:val="00417B00"/>
    <w:rsid w:val="0042151E"/>
    <w:rsid w:val="004215A4"/>
    <w:rsid w:val="00421819"/>
    <w:rsid w:val="00421D41"/>
    <w:rsid w:val="00422C2B"/>
    <w:rsid w:val="004238E3"/>
    <w:rsid w:val="00423A94"/>
    <w:rsid w:val="00424F54"/>
    <w:rsid w:val="004303FC"/>
    <w:rsid w:val="0043041C"/>
    <w:rsid w:val="004314F9"/>
    <w:rsid w:val="00432AAF"/>
    <w:rsid w:val="0043360F"/>
    <w:rsid w:val="004337BD"/>
    <w:rsid w:val="0043587F"/>
    <w:rsid w:val="00436C21"/>
    <w:rsid w:val="0044025B"/>
    <w:rsid w:val="00441D68"/>
    <w:rsid w:val="004428D5"/>
    <w:rsid w:val="00444A59"/>
    <w:rsid w:val="004521C0"/>
    <w:rsid w:val="00453CF8"/>
    <w:rsid w:val="00453F41"/>
    <w:rsid w:val="004565F0"/>
    <w:rsid w:val="0045708F"/>
    <w:rsid w:val="00460ECE"/>
    <w:rsid w:val="00461351"/>
    <w:rsid w:val="004624ED"/>
    <w:rsid w:val="004627AC"/>
    <w:rsid w:val="00463461"/>
    <w:rsid w:val="00464CAB"/>
    <w:rsid w:val="00464F6A"/>
    <w:rsid w:val="004658FF"/>
    <w:rsid w:val="004662C4"/>
    <w:rsid w:val="0047223D"/>
    <w:rsid w:val="004725B5"/>
    <w:rsid w:val="004725FF"/>
    <w:rsid w:val="00472764"/>
    <w:rsid w:val="00472B4E"/>
    <w:rsid w:val="004735B3"/>
    <w:rsid w:val="00473733"/>
    <w:rsid w:val="004769D9"/>
    <w:rsid w:val="00476DE9"/>
    <w:rsid w:val="004806CB"/>
    <w:rsid w:val="00481F9C"/>
    <w:rsid w:val="0048342D"/>
    <w:rsid w:val="00483534"/>
    <w:rsid w:val="004839DA"/>
    <w:rsid w:val="0048413E"/>
    <w:rsid w:val="0048435C"/>
    <w:rsid w:val="004927E5"/>
    <w:rsid w:val="004936F2"/>
    <w:rsid w:val="00496305"/>
    <w:rsid w:val="004A0D40"/>
    <w:rsid w:val="004A4AFD"/>
    <w:rsid w:val="004A4CC6"/>
    <w:rsid w:val="004A4CDA"/>
    <w:rsid w:val="004A791F"/>
    <w:rsid w:val="004B2B59"/>
    <w:rsid w:val="004B3762"/>
    <w:rsid w:val="004B380F"/>
    <w:rsid w:val="004B6766"/>
    <w:rsid w:val="004B6987"/>
    <w:rsid w:val="004C013C"/>
    <w:rsid w:val="004C0311"/>
    <w:rsid w:val="004C0BB2"/>
    <w:rsid w:val="004C10D2"/>
    <w:rsid w:val="004C2254"/>
    <w:rsid w:val="004C369A"/>
    <w:rsid w:val="004C40E9"/>
    <w:rsid w:val="004C4E52"/>
    <w:rsid w:val="004C6BC9"/>
    <w:rsid w:val="004C74CD"/>
    <w:rsid w:val="004D3672"/>
    <w:rsid w:val="004D5078"/>
    <w:rsid w:val="004D6707"/>
    <w:rsid w:val="004D7D22"/>
    <w:rsid w:val="004E0647"/>
    <w:rsid w:val="004E2D0E"/>
    <w:rsid w:val="004E370C"/>
    <w:rsid w:val="004E4CA0"/>
    <w:rsid w:val="004E5434"/>
    <w:rsid w:val="004E58E1"/>
    <w:rsid w:val="004E5EFD"/>
    <w:rsid w:val="004E6247"/>
    <w:rsid w:val="004E6440"/>
    <w:rsid w:val="004E665D"/>
    <w:rsid w:val="004F1104"/>
    <w:rsid w:val="004F3F30"/>
    <w:rsid w:val="004F421A"/>
    <w:rsid w:val="004F4992"/>
    <w:rsid w:val="004F4EAD"/>
    <w:rsid w:val="004F5BD6"/>
    <w:rsid w:val="004F6229"/>
    <w:rsid w:val="004F660A"/>
    <w:rsid w:val="004F72B5"/>
    <w:rsid w:val="0050149B"/>
    <w:rsid w:val="00502086"/>
    <w:rsid w:val="005033FC"/>
    <w:rsid w:val="00503E9A"/>
    <w:rsid w:val="00505F01"/>
    <w:rsid w:val="00507F5C"/>
    <w:rsid w:val="00510FC4"/>
    <w:rsid w:val="005129DE"/>
    <w:rsid w:val="005151B7"/>
    <w:rsid w:val="00515724"/>
    <w:rsid w:val="00515D3E"/>
    <w:rsid w:val="00516C27"/>
    <w:rsid w:val="005179D7"/>
    <w:rsid w:val="0052124B"/>
    <w:rsid w:val="00522C0D"/>
    <w:rsid w:val="00523301"/>
    <w:rsid w:val="00523E86"/>
    <w:rsid w:val="005245DB"/>
    <w:rsid w:val="00524E6D"/>
    <w:rsid w:val="00526DC0"/>
    <w:rsid w:val="00527C5F"/>
    <w:rsid w:val="005338EB"/>
    <w:rsid w:val="00534B17"/>
    <w:rsid w:val="00535783"/>
    <w:rsid w:val="0053709C"/>
    <w:rsid w:val="00537FD4"/>
    <w:rsid w:val="00540544"/>
    <w:rsid w:val="00541E50"/>
    <w:rsid w:val="005420FC"/>
    <w:rsid w:val="0054329F"/>
    <w:rsid w:val="005448E8"/>
    <w:rsid w:val="00545853"/>
    <w:rsid w:val="00546122"/>
    <w:rsid w:val="00546218"/>
    <w:rsid w:val="005467FB"/>
    <w:rsid w:val="005471F3"/>
    <w:rsid w:val="0055051A"/>
    <w:rsid w:val="00550AD8"/>
    <w:rsid w:val="00551167"/>
    <w:rsid w:val="00551F30"/>
    <w:rsid w:val="005531D2"/>
    <w:rsid w:val="00555DA8"/>
    <w:rsid w:val="00556EFD"/>
    <w:rsid w:val="00557416"/>
    <w:rsid w:val="00557814"/>
    <w:rsid w:val="00561D00"/>
    <w:rsid w:val="005630F4"/>
    <w:rsid w:val="00563118"/>
    <w:rsid w:val="00563B5D"/>
    <w:rsid w:val="005641A0"/>
    <w:rsid w:val="00565106"/>
    <w:rsid w:val="00565E97"/>
    <w:rsid w:val="00567E0C"/>
    <w:rsid w:val="005706DF"/>
    <w:rsid w:val="00570F09"/>
    <w:rsid w:val="00571A0D"/>
    <w:rsid w:val="005743EC"/>
    <w:rsid w:val="0057460C"/>
    <w:rsid w:val="00574B83"/>
    <w:rsid w:val="0057516E"/>
    <w:rsid w:val="005754A9"/>
    <w:rsid w:val="0057552F"/>
    <w:rsid w:val="00577032"/>
    <w:rsid w:val="005770B4"/>
    <w:rsid w:val="00577908"/>
    <w:rsid w:val="005820B1"/>
    <w:rsid w:val="0058220A"/>
    <w:rsid w:val="0058277F"/>
    <w:rsid w:val="00582B04"/>
    <w:rsid w:val="0058479F"/>
    <w:rsid w:val="00585850"/>
    <w:rsid w:val="005859CB"/>
    <w:rsid w:val="0058763D"/>
    <w:rsid w:val="0059084E"/>
    <w:rsid w:val="00590C3A"/>
    <w:rsid w:val="00593069"/>
    <w:rsid w:val="00593083"/>
    <w:rsid w:val="00593736"/>
    <w:rsid w:val="00593D88"/>
    <w:rsid w:val="005952C1"/>
    <w:rsid w:val="005953AB"/>
    <w:rsid w:val="0059677C"/>
    <w:rsid w:val="00597F45"/>
    <w:rsid w:val="005A2329"/>
    <w:rsid w:val="005A2A8D"/>
    <w:rsid w:val="005A4AC5"/>
    <w:rsid w:val="005A4C04"/>
    <w:rsid w:val="005A4E8C"/>
    <w:rsid w:val="005A4EC8"/>
    <w:rsid w:val="005A72C1"/>
    <w:rsid w:val="005B0257"/>
    <w:rsid w:val="005B0C92"/>
    <w:rsid w:val="005B2240"/>
    <w:rsid w:val="005B3B26"/>
    <w:rsid w:val="005B442B"/>
    <w:rsid w:val="005B5D36"/>
    <w:rsid w:val="005B6186"/>
    <w:rsid w:val="005B6FA1"/>
    <w:rsid w:val="005B7F88"/>
    <w:rsid w:val="005C15A7"/>
    <w:rsid w:val="005C1B8E"/>
    <w:rsid w:val="005C1C87"/>
    <w:rsid w:val="005C2543"/>
    <w:rsid w:val="005C2D2A"/>
    <w:rsid w:val="005C3487"/>
    <w:rsid w:val="005C3E2B"/>
    <w:rsid w:val="005C6C72"/>
    <w:rsid w:val="005D0AB1"/>
    <w:rsid w:val="005D0F9D"/>
    <w:rsid w:val="005D4180"/>
    <w:rsid w:val="005D42EE"/>
    <w:rsid w:val="005D4302"/>
    <w:rsid w:val="005D58AB"/>
    <w:rsid w:val="005E0A65"/>
    <w:rsid w:val="005E1986"/>
    <w:rsid w:val="005E2A06"/>
    <w:rsid w:val="005E2DE5"/>
    <w:rsid w:val="005E3188"/>
    <w:rsid w:val="005E36F1"/>
    <w:rsid w:val="005E3835"/>
    <w:rsid w:val="005E463F"/>
    <w:rsid w:val="005E5966"/>
    <w:rsid w:val="005E6AAA"/>
    <w:rsid w:val="005E78F9"/>
    <w:rsid w:val="005E7ADA"/>
    <w:rsid w:val="005F1E13"/>
    <w:rsid w:val="005F2438"/>
    <w:rsid w:val="005F6623"/>
    <w:rsid w:val="005F68CB"/>
    <w:rsid w:val="00603E10"/>
    <w:rsid w:val="00603F48"/>
    <w:rsid w:val="006050CB"/>
    <w:rsid w:val="00605A1F"/>
    <w:rsid w:val="0060778D"/>
    <w:rsid w:val="006105FE"/>
    <w:rsid w:val="00610783"/>
    <w:rsid w:val="00611EE5"/>
    <w:rsid w:val="00611FBA"/>
    <w:rsid w:val="00612054"/>
    <w:rsid w:val="0061335F"/>
    <w:rsid w:val="006146D6"/>
    <w:rsid w:val="006167E9"/>
    <w:rsid w:val="00616A24"/>
    <w:rsid w:val="00617189"/>
    <w:rsid w:val="00617894"/>
    <w:rsid w:val="00620808"/>
    <w:rsid w:val="006208B6"/>
    <w:rsid w:val="00626BBD"/>
    <w:rsid w:val="006302D9"/>
    <w:rsid w:val="00631ECC"/>
    <w:rsid w:val="006322D5"/>
    <w:rsid w:val="0063246E"/>
    <w:rsid w:val="0063280C"/>
    <w:rsid w:val="00632C6A"/>
    <w:rsid w:val="006333E4"/>
    <w:rsid w:val="0063388F"/>
    <w:rsid w:val="00634497"/>
    <w:rsid w:val="00635446"/>
    <w:rsid w:val="0063575D"/>
    <w:rsid w:val="0063625C"/>
    <w:rsid w:val="00636932"/>
    <w:rsid w:val="006372E9"/>
    <w:rsid w:val="00640690"/>
    <w:rsid w:val="00640777"/>
    <w:rsid w:val="006411E3"/>
    <w:rsid w:val="006415C5"/>
    <w:rsid w:val="006441D8"/>
    <w:rsid w:val="00644A05"/>
    <w:rsid w:val="006452AF"/>
    <w:rsid w:val="00645BBA"/>
    <w:rsid w:val="00645EA7"/>
    <w:rsid w:val="00647F66"/>
    <w:rsid w:val="0065284E"/>
    <w:rsid w:val="00653320"/>
    <w:rsid w:val="00653D86"/>
    <w:rsid w:val="00656C54"/>
    <w:rsid w:val="00656EEA"/>
    <w:rsid w:val="00663191"/>
    <w:rsid w:val="00664259"/>
    <w:rsid w:val="00664C22"/>
    <w:rsid w:val="00664FE7"/>
    <w:rsid w:val="006662F5"/>
    <w:rsid w:val="00670627"/>
    <w:rsid w:val="00671E19"/>
    <w:rsid w:val="00672362"/>
    <w:rsid w:val="00672920"/>
    <w:rsid w:val="006749EC"/>
    <w:rsid w:val="00674D07"/>
    <w:rsid w:val="00676179"/>
    <w:rsid w:val="0068052C"/>
    <w:rsid w:val="00680E1D"/>
    <w:rsid w:val="006812EC"/>
    <w:rsid w:val="006822B3"/>
    <w:rsid w:val="006843AE"/>
    <w:rsid w:val="006848A4"/>
    <w:rsid w:val="00684DA8"/>
    <w:rsid w:val="00684FB1"/>
    <w:rsid w:val="006875D4"/>
    <w:rsid w:val="00690023"/>
    <w:rsid w:val="006907F2"/>
    <w:rsid w:val="0069097E"/>
    <w:rsid w:val="0069357B"/>
    <w:rsid w:val="00694486"/>
    <w:rsid w:val="006953D1"/>
    <w:rsid w:val="006955B7"/>
    <w:rsid w:val="0069799C"/>
    <w:rsid w:val="006A081F"/>
    <w:rsid w:val="006A1801"/>
    <w:rsid w:val="006A2498"/>
    <w:rsid w:val="006A32F8"/>
    <w:rsid w:val="006A34CA"/>
    <w:rsid w:val="006A3906"/>
    <w:rsid w:val="006A4020"/>
    <w:rsid w:val="006A5DA5"/>
    <w:rsid w:val="006A6989"/>
    <w:rsid w:val="006B0A57"/>
    <w:rsid w:val="006B24A9"/>
    <w:rsid w:val="006B4A1B"/>
    <w:rsid w:val="006B63C6"/>
    <w:rsid w:val="006B7020"/>
    <w:rsid w:val="006B7ADB"/>
    <w:rsid w:val="006B7D75"/>
    <w:rsid w:val="006C0616"/>
    <w:rsid w:val="006C1411"/>
    <w:rsid w:val="006C37CC"/>
    <w:rsid w:val="006C4CDF"/>
    <w:rsid w:val="006C7C2D"/>
    <w:rsid w:val="006D057E"/>
    <w:rsid w:val="006D2B01"/>
    <w:rsid w:val="006D2F70"/>
    <w:rsid w:val="006D37C1"/>
    <w:rsid w:val="006D4CE7"/>
    <w:rsid w:val="006D7B92"/>
    <w:rsid w:val="006D7CF5"/>
    <w:rsid w:val="006D7E48"/>
    <w:rsid w:val="006E0A9B"/>
    <w:rsid w:val="006E150B"/>
    <w:rsid w:val="006E494A"/>
    <w:rsid w:val="006E5141"/>
    <w:rsid w:val="006F18D8"/>
    <w:rsid w:val="006F1DE8"/>
    <w:rsid w:val="006F7874"/>
    <w:rsid w:val="007007E9"/>
    <w:rsid w:val="0070358E"/>
    <w:rsid w:val="00705533"/>
    <w:rsid w:val="00705E7D"/>
    <w:rsid w:val="00706D84"/>
    <w:rsid w:val="0071022A"/>
    <w:rsid w:val="00711F2F"/>
    <w:rsid w:val="00711F74"/>
    <w:rsid w:val="00713BBA"/>
    <w:rsid w:val="007149B4"/>
    <w:rsid w:val="00715E18"/>
    <w:rsid w:val="007226FA"/>
    <w:rsid w:val="00723C1C"/>
    <w:rsid w:val="00723C4B"/>
    <w:rsid w:val="0072413C"/>
    <w:rsid w:val="0072672F"/>
    <w:rsid w:val="007338DC"/>
    <w:rsid w:val="00734166"/>
    <w:rsid w:val="007357C4"/>
    <w:rsid w:val="0073583E"/>
    <w:rsid w:val="0073588A"/>
    <w:rsid w:val="007371E4"/>
    <w:rsid w:val="00741C18"/>
    <w:rsid w:val="0074205E"/>
    <w:rsid w:val="00742C59"/>
    <w:rsid w:val="00743281"/>
    <w:rsid w:val="007463EC"/>
    <w:rsid w:val="00747764"/>
    <w:rsid w:val="00747AE3"/>
    <w:rsid w:val="00750088"/>
    <w:rsid w:val="00750410"/>
    <w:rsid w:val="007522DA"/>
    <w:rsid w:val="00752472"/>
    <w:rsid w:val="007525F2"/>
    <w:rsid w:val="00753588"/>
    <w:rsid w:val="00755806"/>
    <w:rsid w:val="00755ABE"/>
    <w:rsid w:val="007566C8"/>
    <w:rsid w:val="0075708A"/>
    <w:rsid w:val="007601A5"/>
    <w:rsid w:val="0076276B"/>
    <w:rsid w:val="00762F7B"/>
    <w:rsid w:val="007633A7"/>
    <w:rsid w:val="00763CA9"/>
    <w:rsid w:val="007648B4"/>
    <w:rsid w:val="007649FF"/>
    <w:rsid w:val="00764B81"/>
    <w:rsid w:val="00766F01"/>
    <w:rsid w:val="00767229"/>
    <w:rsid w:val="00767414"/>
    <w:rsid w:val="00767BFF"/>
    <w:rsid w:val="00767ECB"/>
    <w:rsid w:val="0077250A"/>
    <w:rsid w:val="0077323A"/>
    <w:rsid w:val="0077392E"/>
    <w:rsid w:val="007747BB"/>
    <w:rsid w:val="00781060"/>
    <w:rsid w:val="0078161D"/>
    <w:rsid w:val="0078209C"/>
    <w:rsid w:val="007821FB"/>
    <w:rsid w:val="00784FDE"/>
    <w:rsid w:val="007858EF"/>
    <w:rsid w:val="007859A4"/>
    <w:rsid w:val="00785AF7"/>
    <w:rsid w:val="00785EB1"/>
    <w:rsid w:val="007918C5"/>
    <w:rsid w:val="0079444A"/>
    <w:rsid w:val="00794F91"/>
    <w:rsid w:val="00795932"/>
    <w:rsid w:val="007A446E"/>
    <w:rsid w:val="007A49B2"/>
    <w:rsid w:val="007A66E1"/>
    <w:rsid w:val="007A6B1A"/>
    <w:rsid w:val="007A7AC3"/>
    <w:rsid w:val="007B1257"/>
    <w:rsid w:val="007B1D2C"/>
    <w:rsid w:val="007B204A"/>
    <w:rsid w:val="007B268D"/>
    <w:rsid w:val="007B4D05"/>
    <w:rsid w:val="007B5DB2"/>
    <w:rsid w:val="007B689C"/>
    <w:rsid w:val="007B6CF3"/>
    <w:rsid w:val="007B7207"/>
    <w:rsid w:val="007B7CF7"/>
    <w:rsid w:val="007C0152"/>
    <w:rsid w:val="007C0C7B"/>
    <w:rsid w:val="007C112A"/>
    <w:rsid w:val="007C1CCA"/>
    <w:rsid w:val="007C6DCC"/>
    <w:rsid w:val="007C7370"/>
    <w:rsid w:val="007C7EE7"/>
    <w:rsid w:val="007D11C0"/>
    <w:rsid w:val="007D2A06"/>
    <w:rsid w:val="007D439E"/>
    <w:rsid w:val="007D48D6"/>
    <w:rsid w:val="007D5FF3"/>
    <w:rsid w:val="007D6DB1"/>
    <w:rsid w:val="007D7604"/>
    <w:rsid w:val="007E0317"/>
    <w:rsid w:val="007E19CF"/>
    <w:rsid w:val="007E1F01"/>
    <w:rsid w:val="007E1F5D"/>
    <w:rsid w:val="007E262A"/>
    <w:rsid w:val="007E44CA"/>
    <w:rsid w:val="007E4F53"/>
    <w:rsid w:val="007E5DDF"/>
    <w:rsid w:val="007F27E6"/>
    <w:rsid w:val="007F282B"/>
    <w:rsid w:val="007F3645"/>
    <w:rsid w:val="007F3A8F"/>
    <w:rsid w:val="007F422D"/>
    <w:rsid w:val="007F4295"/>
    <w:rsid w:val="007F4E85"/>
    <w:rsid w:val="0080039B"/>
    <w:rsid w:val="00800C61"/>
    <w:rsid w:val="008016BD"/>
    <w:rsid w:val="00801924"/>
    <w:rsid w:val="00804EC3"/>
    <w:rsid w:val="00805408"/>
    <w:rsid w:val="00805753"/>
    <w:rsid w:val="008057A4"/>
    <w:rsid w:val="00806DD1"/>
    <w:rsid w:val="00806FDA"/>
    <w:rsid w:val="00810268"/>
    <w:rsid w:val="0081219E"/>
    <w:rsid w:val="008129F9"/>
    <w:rsid w:val="0081608F"/>
    <w:rsid w:val="00816B2E"/>
    <w:rsid w:val="00824E28"/>
    <w:rsid w:val="0082549B"/>
    <w:rsid w:val="0082551A"/>
    <w:rsid w:val="00826216"/>
    <w:rsid w:val="00826865"/>
    <w:rsid w:val="00826E01"/>
    <w:rsid w:val="00827CCA"/>
    <w:rsid w:val="00827EE7"/>
    <w:rsid w:val="00830216"/>
    <w:rsid w:val="00831A27"/>
    <w:rsid w:val="00831DC2"/>
    <w:rsid w:val="00832105"/>
    <w:rsid w:val="00833EF9"/>
    <w:rsid w:val="00835FBA"/>
    <w:rsid w:val="0083622F"/>
    <w:rsid w:val="008370EE"/>
    <w:rsid w:val="0084134C"/>
    <w:rsid w:val="008420EB"/>
    <w:rsid w:val="00842BE4"/>
    <w:rsid w:val="008434BC"/>
    <w:rsid w:val="00844BFA"/>
    <w:rsid w:val="00845353"/>
    <w:rsid w:val="00846D38"/>
    <w:rsid w:val="0084730A"/>
    <w:rsid w:val="0084773B"/>
    <w:rsid w:val="00852929"/>
    <w:rsid w:val="008529C0"/>
    <w:rsid w:val="0085356C"/>
    <w:rsid w:val="00853944"/>
    <w:rsid w:val="00853CA1"/>
    <w:rsid w:val="00854036"/>
    <w:rsid w:val="00854599"/>
    <w:rsid w:val="008555E7"/>
    <w:rsid w:val="0086112B"/>
    <w:rsid w:val="00861135"/>
    <w:rsid w:val="008611EA"/>
    <w:rsid w:val="00861431"/>
    <w:rsid w:val="0086344E"/>
    <w:rsid w:val="00863EC1"/>
    <w:rsid w:val="008641E8"/>
    <w:rsid w:val="0087046A"/>
    <w:rsid w:val="00870BED"/>
    <w:rsid w:val="008713C0"/>
    <w:rsid w:val="008727B5"/>
    <w:rsid w:val="00872AC1"/>
    <w:rsid w:val="008734ED"/>
    <w:rsid w:val="00873A7D"/>
    <w:rsid w:val="0087599B"/>
    <w:rsid w:val="00882355"/>
    <w:rsid w:val="00884C16"/>
    <w:rsid w:val="0088671B"/>
    <w:rsid w:val="0089055C"/>
    <w:rsid w:val="00891225"/>
    <w:rsid w:val="00892C52"/>
    <w:rsid w:val="008A1891"/>
    <w:rsid w:val="008A2018"/>
    <w:rsid w:val="008A2958"/>
    <w:rsid w:val="008B02CB"/>
    <w:rsid w:val="008B418D"/>
    <w:rsid w:val="008B4716"/>
    <w:rsid w:val="008B6191"/>
    <w:rsid w:val="008C0A3D"/>
    <w:rsid w:val="008C1323"/>
    <w:rsid w:val="008C1871"/>
    <w:rsid w:val="008C1D61"/>
    <w:rsid w:val="008C44D9"/>
    <w:rsid w:val="008C6459"/>
    <w:rsid w:val="008C6914"/>
    <w:rsid w:val="008C7215"/>
    <w:rsid w:val="008D094F"/>
    <w:rsid w:val="008D175B"/>
    <w:rsid w:val="008D1C4E"/>
    <w:rsid w:val="008D2DAA"/>
    <w:rsid w:val="008D39F4"/>
    <w:rsid w:val="008D53E3"/>
    <w:rsid w:val="008D602A"/>
    <w:rsid w:val="008D7AC2"/>
    <w:rsid w:val="008E068C"/>
    <w:rsid w:val="008E0926"/>
    <w:rsid w:val="008E157E"/>
    <w:rsid w:val="008E19D5"/>
    <w:rsid w:val="008E3721"/>
    <w:rsid w:val="008E493F"/>
    <w:rsid w:val="008E7DB4"/>
    <w:rsid w:val="008F3461"/>
    <w:rsid w:val="008F395D"/>
    <w:rsid w:val="008F4504"/>
    <w:rsid w:val="008F4BEF"/>
    <w:rsid w:val="008F544D"/>
    <w:rsid w:val="008F5833"/>
    <w:rsid w:val="008F6A8E"/>
    <w:rsid w:val="00900A43"/>
    <w:rsid w:val="00900D5F"/>
    <w:rsid w:val="00900D94"/>
    <w:rsid w:val="009016D5"/>
    <w:rsid w:val="009027E2"/>
    <w:rsid w:val="00906B92"/>
    <w:rsid w:val="009123A8"/>
    <w:rsid w:val="00913F82"/>
    <w:rsid w:val="00913F86"/>
    <w:rsid w:val="009155AE"/>
    <w:rsid w:val="009155BC"/>
    <w:rsid w:val="00915674"/>
    <w:rsid w:val="00915A5A"/>
    <w:rsid w:val="00916A69"/>
    <w:rsid w:val="00916DB8"/>
    <w:rsid w:val="0092006D"/>
    <w:rsid w:val="009208CD"/>
    <w:rsid w:val="009208E7"/>
    <w:rsid w:val="00920AF3"/>
    <w:rsid w:val="00921165"/>
    <w:rsid w:val="00921588"/>
    <w:rsid w:val="00923D7E"/>
    <w:rsid w:val="00924BBE"/>
    <w:rsid w:val="00926B50"/>
    <w:rsid w:val="00926D15"/>
    <w:rsid w:val="00927C93"/>
    <w:rsid w:val="00930F2F"/>
    <w:rsid w:val="00931CEF"/>
    <w:rsid w:val="00932EED"/>
    <w:rsid w:val="009333F3"/>
    <w:rsid w:val="00936A34"/>
    <w:rsid w:val="00940896"/>
    <w:rsid w:val="00941635"/>
    <w:rsid w:val="0094188A"/>
    <w:rsid w:val="009431D5"/>
    <w:rsid w:val="009431EE"/>
    <w:rsid w:val="0094406B"/>
    <w:rsid w:val="00944355"/>
    <w:rsid w:val="00945375"/>
    <w:rsid w:val="0094636B"/>
    <w:rsid w:val="009466CA"/>
    <w:rsid w:val="0094737A"/>
    <w:rsid w:val="0094756D"/>
    <w:rsid w:val="00947A13"/>
    <w:rsid w:val="0095046D"/>
    <w:rsid w:val="009528AA"/>
    <w:rsid w:val="00954494"/>
    <w:rsid w:val="009548FD"/>
    <w:rsid w:val="00954B1D"/>
    <w:rsid w:val="00954FDC"/>
    <w:rsid w:val="0095718C"/>
    <w:rsid w:val="00957D40"/>
    <w:rsid w:val="00957F8C"/>
    <w:rsid w:val="00960A02"/>
    <w:rsid w:val="009623DD"/>
    <w:rsid w:val="009657B8"/>
    <w:rsid w:val="00967C4F"/>
    <w:rsid w:val="00971325"/>
    <w:rsid w:val="00971D24"/>
    <w:rsid w:val="009722FD"/>
    <w:rsid w:val="00973056"/>
    <w:rsid w:val="00973AA2"/>
    <w:rsid w:val="009744B1"/>
    <w:rsid w:val="009760C6"/>
    <w:rsid w:val="00980DE2"/>
    <w:rsid w:val="00980E1B"/>
    <w:rsid w:val="009823CB"/>
    <w:rsid w:val="00986D14"/>
    <w:rsid w:val="00987104"/>
    <w:rsid w:val="00990691"/>
    <w:rsid w:val="009914F2"/>
    <w:rsid w:val="00991E83"/>
    <w:rsid w:val="0099596D"/>
    <w:rsid w:val="0099687A"/>
    <w:rsid w:val="009976B9"/>
    <w:rsid w:val="00997704"/>
    <w:rsid w:val="009977C3"/>
    <w:rsid w:val="009A0824"/>
    <w:rsid w:val="009A1A0F"/>
    <w:rsid w:val="009A1C9C"/>
    <w:rsid w:val="009A1D2D"/>
    <w:rsid w:val="009A390D"/>
    <w:rsid w:val="009A3BAE"/>
    <w:rsid w:val="009A4553"/>
    <w:rsid w:val="009A5C2F"/>
    <w:rsid w:val="009B0C85"/>
    <w:rsid w:val="009B16AE"/>
    <w:rsid w:val="009B1AA8"/>
    <w:rsid w:val="009B1D2F"/>
    <w:rsid w:val="009B2189"/>
    <w:rsid w:val="009B2E32"/>
    <w:rsid w:val="009B334C"/>
    <w:rsid w:val="009B52FF"/>
    <w:rsid w:val="009B65DA"/>
    <w:rsid w:val="009C0B56"/>
    <w:rsid w:val="009C1878"/>
    <w:rsid w:val="009C1D1E"/>
    <w:rsid w:val="009C1E3C"/>
    <w:rsid w:val="009C30FF"/>
    <w:rsid w:val="009C3E56"/>
    <w:rsid w:val="009C48FB"/>
    <w:rsid w:val="009C5D15"/>
    <w:rsid w:val="009D0FC3"/>
    <w:rsid w:val="009D160A"/>
    <w:rsid w:val="009D20B5"/>
    <w:rsid w:val="009D36FE"/>
    <w:rsid w:val="009D44AA"/>
    <w:rsid w:val="009D64E7"/>
    <w:rsid w:val="009D7146"/>
    <w:rsid w:val="009D7224"/>
    <w:rsid w:val="009D7C6F"/>
    <w:rsid w:val="009E0A5D"/>
    <w:rsid w:val="009E122D"/>
    <w:rsid w:val="009E5BB6"/>
    <w:rsid w:val="009E639E"/>
    <w:rsid w:val="009E6989"/>
    <w:rsid w:val="009E753C"/>
    <w:rsid w:val="009E7A8B"/>
    <w:rsid w:val="009F0001"/>
    <w:rsid w:val="009F1322"/>
    <w:rsid w:val="009F1357"/>
    <w:rsid w:val="009F1EA0"/>
    <w:rsid w:val="009F37AC"/>
    <w:rsid w:val="009F48C4"/>
    <w:rsid w:val="009F4B75"/>
    <w:rsid w:val="009F7ECA"/>
    <w:rsid w:val="00A00EA3"/>
    <w:rsid w:val="00A0129A"/>
    <w:rsid w:val="00A013C1"/>
    <w:rsid w:val="00A01783"/>
    <w:rsid w:val="00A031E8"/>
    <w:rsid w:val="00A03B43"/>
    <w:rsid w:val="00A047EE"/>
    <w:rsid w:val="00A06173"/>
    <w:rsid w:val="00A0651C"/>
    <w:rsid w:val="00A07227"/>
    <w:rsid w:val="00A07B4F"/>
    <w:rsid w:val="00A100ED"/>
    <w:rsid w:val="00A10F63"/>
    <w:rsid w:val="00A11A50"/>
    <w:rsid w:val="00A11B28"/>
    <w:rsid w:val="00A11BE7"/>
    <w:rsid w:val="00A129A4"/>
    <w:rsid w:val="00A134A6"/>
    <w:rsid w:val="00A14565"/>
    <w:rsid w:val="00A14885"/>
    <w:rsid w:val="00A14E2E"/>
    <w:rsid w:val="00A164C9"/>
    <w:rsid w:val="00A20E82"/>
    <w:rsid w:val="00A23657"/>
    <w:rsid w:val="00A2393C"/>
    <w:rsid w:val="00A23C8A"/>
    <w:rsid w:val="00A24D92"/>
    <w:rsid w:val="00A26BF7"/>
    <w:rsid w:val="00A32272"/>
    <w:rsid w:val="00A32C48"/>
    <w:rsid w:val="00A3528F"/>
    <w:rsid w:val="00A35E1F"/>
    <w:rsid w:val="00A40677"/>
    <w:rsid w:val="00A42F08"/>
    <w:rsid w:val="00A44D51"/>
    <w:rsid w:val="00A46C6C"/>
    <w:rsid w:val="00A52A5D"/>
    <w:rsid w:val="00A53A51"/>
    <w:rsid w:val="00A53B88"/>
    <w:rsid w:val="00A6271A"/>
    <w:rsid w:val="00A62CB9"/>
    <w:rsid w:val="00A64D17"/>
    <w:rsid w:val="00A70E75"/>
    <w:rsid w:val="00A7146B"/>
    <w:rsid w:val="00A75294"/>
    <w:rsid w:val="00A7737E"/>
    <w:rsid w:val="00A804C5"/>
    <w:rsid w:val="00A8227B"/>
    <w:rsid w:val="00A829AB"/>
    <w:rsid w:val="00A8315E"/>
    <w:rsid w:val="00A84D1C"/>
    <w:rsid w:val="00A85874"/>
    <w:rsid w:val="00A85A21"/>
    <w:rsid w:val="00A906F2"/>
    <w:rsid w:val="00A92956"/>
    <w:rsid w:val="00A934B7"/>
    <w:rsid w:val="00A94F81"/>
    <w:rsid w:val="00A96308"/>
    <w:rsid w:val="00A965F7"/>
    <w:rsid w:val="00A9710B"/>
    <w:rsid w:val="00AA079B"/>
    <w:rsid w:val="00AA25CA"/>
    <w:rsid w:val="00AA30F0"/>
    <w:rsid w:val="00AA312E"/>
    <w:rsid w:val="00AA323C"/>
    <w:rsid w:val="00AA363F"/>
    <w:rsid w:val="00AA3853"/>
    <w:rsid w:val="00AA5B25"/>
    <w:rsid w:val="00AA63AD"/>
    <w:rsid w:val="00AA6D57"/>
    <w:rsid w:val="00AA7ADD"/>
    <w:rsid w:val="00AB1D9B"/>
    <w:rsid w:val="00AB4A18"/>
    <w:rsid w:val="00AB608C"/>
    <w:rsid w:val="00AB611F"/>
    <w:rsid w:val="00AB7E78"/>
    <w:rsid w:val="00AC155F"/>
    <w:rsid w:val="00AC25CA"/>
    <w:rsid w:val="00AC2A9B"/>
    <w:rsid w:val="00AC3563"/>
    <w:rsid w:val="00AC714C"/>
    <w:rsid w:val="00AC756B"/>
    <w:rsid w:val="00AD13EF"/>
    <w:rsid w:val="00AD1FB0"/>
    <w:rsid w:val="00AD2119"/>
    <w:rsid w:val="00AD242A"/>
    <w:rsid w:val="00AD29A5"/>
    <w:rsid w:val="00AD3430"/>
    <w:rsid w:val="00AD6041"/>
    <w:rsid w:val="00AD60DB"/>
    <w:rsid w:val="00AD7760"/>
    <w:rsid w:val="00AD791F"/>
    <w:rsid w:val="00AE08E9"/>
    <w:rsid w:val="00AE18E3"/>
    <w:rsid w:val="00AE4C87"/>
    <w:rsid w:val="00AF11E9"/>
    <w:rsid w:val="00AF1CAA"/>
    <w:rsid w:val="00AF445D"/>
    <w:rsid w:val="00AF57B9"/>
    <w:rsid w:val="00AF630F"/>
    <w:rsid w:val="00AF6E2F"/>
    <w:rsid w:val="00AF77EA"/>
    <w:rsid w:val="00AF7FF7"/>
    <w:rsid w:val="00B0261A"/>
    <w:rsid w:val="00B02986"/>
    <w:rsid w:val="00B02CA1"/>
    <w:rsid w:val="00B03E52"/>
    <w:rsid w:val="00B045CD"/>
    <w:rsid w:val="00B0531C"/>
    <w:rsid w:val="00B0646A"/>
    <w:rsid w:val="00B07DF5"/>
    <w:rsid w:val="00B10DEE"/>
    <w:rsid w:val="00B122B0"/>
    <w:rsid w:val="00B13260"/>
    <w:rsid w:val="00B171E1"/>
    <w:rsid w:val="00B17980"/>
    <w:rsid w:val="00B207F2"/>
    <w:rsid w:val="00B213A6"/>
    <w:rsid w:val="00B221E8"/>
    <w:rsid w:val="00B24140"/>
    <w:rsid w:val="00B25237"/>
    <w:rsid w:val="00B2668C"/>
    <w:rsid w:val="00B27B77"/>
    <w:rsid w:val="00B30850"/>
    <w:rsid w:val="00B3221A"/>
    <w:rsid w:val="00B32742"/>
    <w:rsid w:val="00B32973"/>
    <w:rsid w:val="00B3433D"/>
    <w:rsid w:val="00B35A5F"/>
    <w:rsid w:val="00B37EEC"/>
    <w:rsid w:val="00B37F6C"/>
    <w:rsid w:val="00B407BF"/>
    <w:rsid w:val="00B4149B"/>
    <w:rsid w:val="00B41F20"/>
    <w:rsid w:val="00B42A63"/>
    <w:rsid w:val="00B442AB"/>
    <w:rsid w:val="00B5103C"/>
    <w:rsid w:val="00B524F3"/>
    <w:rsid w:val="00B5281D"/>
    <w:rsid w:val="00B5460D"/>
    <w:rsid w:val="00B57503"/>
    <w:rsid w:val="00B578C2"/>
    <w:rsid w:val="00B57CD4"/>
    <w:rsid w:val="00B607C1"/>
    <w:rsid w:val="00B60FF8"/>
    <w:rsid w:val="00B62EC8"/>
    <w:rsid w:val="00B63015"/>
    <w:rsid w:val="00B63146"/>
    <w:rsid w:val="00B635D1"/>
    <w:rsid w:val="00B65B77"/>
    <w:rsid w:val="00B669C2"/>
    <w:rsid w:val="00B66D74"/>
    <w:rsid w:val="00B711F9"/>
    <w:rsid w:val="00B72C37"/>
    <w:rsid w:val="00B73E34"/>
    <w:rsid w:val="00B73E61"/>
    <w:rsid w:val="00B75B7C"/>
    <w:rsid w:val="00B80BA8"/>
    <w:rsid w:val="00B823AA"/>
    <w:rsid w:val="00B82404"/>
    <w:rsid w:val="00B84084"/>
    <w:rsid w:val="00B8503E"/>
    <w:rsid w:val="00B9014E"/>
    <w:rsid w:val="00B903F4"/>
    <w:rsid w:val="00B9064C"/>
    <w:rsid w:val="00B91255"/>
    <w:rsid w:val="00B91667"/>
    <w:rsid w:val="00B91D82"/>
    <w:rsid w:val="00B929B2"/>
    <w:rsid w:val="00B929D6"/>
    <w:rsid w:val="00B94AFE"/>
    <w:rsid w:val="00B97A66"/>
    <w:rsid w:val="00BA0F3C"/>
    <w:rsid w:val="00BA10CD"/>
    <w:rsid w:val="00BA16C0"/>
    <w:rsid w:val="00BA6E2E"/>
    <w:rsid w:val="00BA790E"/>
    <w:rsid w:val="00BA7B73"/>
    <w:rsid w:val="00BB1DA1"/>
    <w:rsid w:val="00BB1EB5"/>
    <w:rsid w:val="00BB29A2"/>
    <w:rsid w:val="00BB29B1"/>
    <w:rsid w:val="00BB3C56"/>
    <w:rsid w:val="00BB4591"/>
    <w:rsid w:val="00BB5E1C"/>
    <w:rsid w:val="00BB6722"/>
    <w:rsid w:val="00BB72E9"/>
    <w:rsid w:val="00BC56BC"/>
    <w:rsid w:val="00BC6224"/>
    <w:rsid w:val="00BC69C7"/>
    <w:rsid w:val="00BC7127"/>
    <w:rsid w:val="00BC7F52"/>
    <w:rsid w:val="00BD135E"/>
    <w:rsid w:val="00BD2784"/>
    <w:rsid w:val="00BD412B"/>
    <w:rsid w:val="00BD4E9A"/>
    <w:rsid w:val="00BD54D5"/>
    <w:rsid w:val="00BD65EE"/>
    <w:rsid w:val="00BD7D7E"/>
    <w:rsid w:val="00BE1DEA"/>
    <w:rsid w:val="00BE20F8"/>
    <w:rsid w:val="00BE2E99"/>
    <w:rsid w:val="00BE2ECE"/>
    <w:rsid w:val="00BE5407"/>
    <w:rsid w:val="00BE6A8B"/>
    <w:rsid w:val="00BF0C50"/>
    <w:rsid w:val="00BF1F15"/>
    <w:rsid w:val="00BF2070"/>
    <w:rsid w:val="00BF28B5"/>
    <w:rsid w:val="00BF380B"/>
    <w:rsid w:val="00BF4318"/>
    <w:rsid w:val="00BF55F7"/>
    <w:rsid w:val="00BF56D5"/>
    <w:rsid w:val="00BF5DC6"/>
    <w:rsid w:val="00BF7A00"/>
    <w:rsid w:val="00C00BAA"/>
    <w:rsid w:val="00C012CB"/>
    <w:rsid w:val="00C022B7"/>
    <w:rsid w:val="00C02317"/>
    <w:rsid w:val="00C038ED"/>
    <w:rsid w:val="00C03DB7"/>
    <w:rsid w:val="00C05384"/>
    <w:rsid w:val="00C0759E"/>
    <w:rsid w:val="00C117E3"/>
    <w:rsid w:val="00C12CFA"/>
    <w:rsid w:val="00C132E0"/>
    <w:rsid w:val="00C14F99"/>
    <w:rsid w:val="00C15884"/>
    <w:rsid w:val="00C17183"/>
    <w:rsid w:val="00C20606"/>
    <w:rsid w:val="00C20CF5"/>
    <w:rsid w:val="00C2119B"/>
    <w:rsid w:val="00C2130F"/>
    <w:rsid w:val="00C21317"/>
    <w:rsid w:val="00C21EC8"/>
    <w:rsid w:val="00C22A93"/>
    <w:rsid w:val="00C22D3B"/>
    <w:rsid w:val="00C24BD1"/>
    <w:rsid w:val="00C2602C"/>
    <w:rsid w:val="00C27C63"/>
    <w:rsid w:val="00C3011C"/>
    <w:rsid w:val="00C301E9"/>
    <w:rsid w:val="00C32437"/>
    <w:rsid w:val="00C32720"/>
    <w:rsid w:val="00C327DD"/>
    <w:rsid w:val="00C37DE9"/>
    <w:rsid w:val="00C40206"/>
    <w:rsid w:val="00C4251B"/>
    <w:rsid w:val="00C4271D"/>
    <w:rsid w:val="00C42928"/>
    <w:rsid w:val="00C44201"/>
    <w:rsid w:val="00C470EA"/>
    <w:rsid w:val="00C47D77"/>
    <w:rsid w:val="00C5079C"/>
    <w:rsid w:val="00C50A72"/>
    <w:rsid w:val="00C50C81"/>
    <w:rsid w:val="00C51D6D"/>
    <w:rsid w:val="00C536DD"/>
    <w:rsid w:val="00C55AFC"/>
    <w:rsid w:val="00C561E7"/>
    <w:rsid w:val="00C608D2"/>
    <w:rsid w:val="00C614AD"/>
    <w:rsid w:val="00C62106"/>
    <w:rsid w:val="00C6241A"/>
    <w:rsid w:val="00C632A4"/>
    <w:rsid w:val="00C65027"/>
    <w:rsid w:val="00C70715"/>
    <w:rsid w:val="00C70A6B"/>
    <w:rsid w:val="00C71919"/>
    <w:rsid w:val="00C719CE"/>
    <w:rsid w:val="00C72065"/>
    <w:rsid w:val="00C77B0F"/>
    <w:rsid w:val="00C8042A"/>
    <w:rsid w:val="00C80AF7"/>
    <w:rsid w:val="00C81E86"/>
    <w:rsid w:val="00C82530"/>
    <w:rsid w:val="00C82DC6"/>
    <w:rsid w:val="00C8360B"/>
    <w:rsid w:val="00C8378E"/>
    <w:rsid w:val="00C85100"/>
    <w:rsid w:val="00C86DA9"/>
    <w:rsid w:val="00C907A3"/>
    <w:rsid w:val="00C9081D"/>
    <w:rsid w:val="00C90A4E"/>
    <w:rsid w:val="00C90DEA"/>
    <w:rsid w:val="00C91BA4"/>
    <w:rsid w:val="00C92043"/>
    <w:rsid w:val="00C93D62"/>
    <w:rsid w:val="00C94E89"/>
    <w:rsid w:val="00C957B0"/>
    <w:rsid w:val="00C958BB"/>
    <w:rsid w:val="00C96FF6"/>
    <w:rsid w:val="00CA2474"/>
    <w:rsid w:val="00CA2E27"/>
    <w:rsid w:val="00CA2FBA"/>
    <w:rsid w:val="00CA45B3"/>
    <w:rsid w:val="00CA5040"/>
    <w:rsid w:val="00CA5AB7"/>
    <w:rsid w:val="00CA7111"/>
    <w:rsid w:val="00CB1057"/>
    <w:rsid w:val="00CB105B"/>
    <w:rsid w:val="00CB35EB"/>
    <w:rsid w:val="00CB46FA"/>
    <w:rsid w:val="00CB5A2D"/>
    <w:rsid w:val="00CB6DAC"/>
    <w:rsid w:val="00CB7DC3"/>
    <w:rsid w:val="00CC1A69"/>
    <w:rsid w:val="00CC465C"/>
    <w:rsid w:val="00CC658B"/>
    <w:rsid w:val="00CC7EA2"/>
    <w:rsid w:val="00CC7F74"/>
    <w:rsid w:val="00CD2C6E"/>
    <w:rsid w:val="00CD30D0"/>
    <w:rsid w:val="00CD3BC4"/>
    <w:rsid w:val="00CD54A7"/>
    <w:rsid w:val="00CD63D8"/>
    <w:rsid w:val="00CD6BA3"/>
    <w:rsid w:val="00CD7386"/>
    <w:rsid w:val="00CE0C6D"/>
    <w:rsid w:val="00CE156F"/>
    <w:rsid w:val="00CE1C7E"/>
    <w:rsid w:val="00CE1E92"/>
    <w:rsid w:val="00CE4402"/>
    <w:rsid w:val="00CE58BE"/>
    <w:rsid w:val="00CE60ED"/>
    <w:rsid w:val="00CE6DEB"/>
    <w:rsid w:val="00CE6FA7"/>
    <w:rsid w:val="00CE7004"/>
    <w:rsid w:val="00CF03BE"/>
    <w:rsid w:val="00CF2821"/>
    <w:rsid w:val="00CF308E"/>
    <w:rsid w:val="00CF55F2"/>
    <w:rsid w:val="00CF565E"/>
    <w:rsid w:val="00CF6719"/>
    <w:rsid w:val="00CF6F36"/>
    <w:rsid w:val="00CF75CB"/>
    <w:rsid w:val="00D00867"/>
    <w:rsid w:val="00D02003"/>
    <w:rsid w:val="00D04E32"/>
    <w:rsid w:val="00D04E62"/>
    <w:rsid w:val="00D06212"/>
    <w:rsid w:val="00D065E7"/>
    <w:rsid w:val="00D103E9"/>
    <w:rsid w:val="00D114CF"/>
    <w:rsid w:val="00D11705"/>
    <w:rsid w:val="00D13D04"/>
    <w:rsid w:val="00D14666"/>
    <w:rsid w:val="00D15890"/>
    <w:rsid w:val="00D17A7E"/>
    <w:rsid w:val="00D205BF"/>
    <w:rsid w:val="00D2101C"/>
    <w:rsid w:val="00D217A8"/>
    <w:rsid w:val="00D219EE"/>
    <w:rsid w:val="00D23E15"/>
    <w:rsid w:val="00D24125"/>
    <w:rsid w:val="00D250E7"/>
    <w:rsid w:val="00D275C2"/>
    <w:rsid w:val="00D30021"/>
    <w:rsid w:val="00D31668"/>
    <w:rsid w:val="00D32936"/>
    <w:rsid w:val="00D34A68"/>
    <w:rsid w:val="00D35DF7"/>
    <w:rsid w:val="00D3721A"/>
    <w:rsid w:val="00D41D3F"/>
    <w:rsid w:val="00D423F0"/>
    <w:rsid w:val="00D42723"/>
    <w:rsid w:val="00D431C8"/>
    <w:rsid w:val="00D43257"/>
    <w:rsid w:val="00D45752"/>
    <w:rsid w:val="00D46659"/>
    <w:rsid w:val="00D536C9"/>
    <w:rsid w:val="00D560C4"/>
    <w:rsid w:val="00D5769D"/>
    <w:rsid w:val="00D61C09"/>
    <w:rsid w:val="00D62AB9"/>
    <w:rsid w:val="00D637E1"/>
    <w:rsid w:val="00D64EBE"/>
    <w:rsid w:val="00D66277"/>
    <w:rsid w:val="00D667A3"/>
    <w:rsid w:val="00D703B2"/>
    <w:rsid w:val="00D72D54"/>
    <w:rsid w:val="00D77652"/>
    <w:rsid w:val="00D80221"/>
    <w:rsid w:val="00D80719"/>
    <w:rsid w:val="00D80EC0"/>
    <w:rsid w:val="00D8166E"/>
    <w:rsid w:val="00D819A8"/>
    <w:rsid w:val="00D8281F"/>
    <w:rsid w:val="00D82FF8"/>
    <w:rsid w:val="00D841CE"/>
    <w:rsid w:val="00D86B20"/>
    <w:rsid w:val="00D872EC"/>
    <w:rsid w:val="00D92A5D"/>
    <w:rsid w:val="00D932AB"/>
    <w:rsid w:val="00D95325"/>
    <w:rsid w:val="00D9595E"/>
    <w:rsid w:val="00DA10D8"/>
    <w:rsid w:val="00DA2532"/>
    <w:rsid w:val="00DA359F"/>
    <w:rsid w:val="00DA4FA7"/>
    <w:rsid w:val="00DA5B45"/>
    <w:rsid w:val="00DA60C5"/>
    <w:rsid w:val="00DA6B21"/>
    <w:rsid w:val="00DB1576"/>
    <w:rsid w:val="00DB2122"/>
    <w:rsid w:val="00DB2907"/>
    <w:rsid w:val="00DB3359"/>
    <w:rsid w:val="00DB3BCC"/>
    <w:rsid w:val="00DB3D98"/>
    <w:rsid w:val="00DB58A6"/>
    <w:rsid w:val="00DB5953"/>
    <w:rsid w:val="00DB5AE1"/>
    <w:rsid w:val="00DB6F69"/>
    <w:rsid w:val="00DC1161"/>
    <w:rsid w:val="00DC1B40"/>
    <w:rsid w:val="00DC376C"/>
    <w:rsid w:val="00DC4B03"/>
    <w:rsid w:val="00DC501C"/>
    <w:rsid w:val="00DC6652"/>
    <w:rsid w:val="00DC6DE3"/>
    <w:rsid w:val="00DC7CCB"/>
    <w:rsid w:val="00DD0234"/>
    <w:rsid w:val="00DD064B"/>
    <w:rsid w:val="00DD13AB"/>
    <w:rsid w:val="00DD152B"/>
    <w:rsid w:val="00DD186A"/>
    <w:rsid w:val="00DD1AF6"/>
    <w:rsid w:val="00DD1D1B"/>
    <w:rsid w:val="00DD2EED"/>
    <w:rsid w:val="00DD4B64"/>
    <w:rsid w:val="00DD5AC5"/>
    <w:rsid w:val="00DD62EC"/>
    <w:rsid w:val="00DD648A"/>
    <w:rsid w:val="00DE0C79"/>
    <w:rsid w:val="00DE12DF"/>
    <w:rsid w:val="00DE15F8"/>
    <w:rsid w:val="00DE1FA4"/>
    <w:rsid w:val="00DE25E6"/>
    <w:rsid w:val="00DE447E"/>
    <w:rsid w:val="00DE673D"/>
    <w:rsid w:val="00DE69B5"/>
    <w:rsid w:val="00DF0167"/>
    <w:rsid w:val="00DF0EB2"/>
    <w:rsid w:val="00DF22D7"/>
    <w:rsid w:val="00DF2534"/>
    <w:rsid w:val="00DF2E56"/>
    <w:rsid w:val="00DF4CDB"/>
    <w:rsid w:val="00DF4E67"/>
    <w:rsid w:val="00DF53D3"/>
    <w:rsid w:val="00DF6471"/>
    <w:rsid w:val="00DF6CC3"/>
    <w:rsid w:val="00DF7A87"/>
    <w:rsid w:val="00E002FF"/>
    <w:rsid w:val="00E003C8"/>
    <w:rsid w:val="00E00999"/>
    <w:rsid w:val="00E0203D"/>
    <w:rsid w:val="00E020BF"/>
    <w:rsid w:val="00E032E6"/>
    <w:rsid w:val="00E04767"/>
    <w:rsid w:val="00E060A0"/>
    <w:rsid w:val="00E06EC3"/>
    <w:rsid w:val="00E074F0"/>
    <w:rsid w:val="00E079D8"/>
    <w:rsid w:val="00E13F31"/>
    <w:rsid w:val="00E140ED"/>
    <w:rsid w:val="00E151F0"/>
    <w:rsid w:val="00E1568E"/>
    <w:rsid w:val="00E15950"/>
    <w:rsid w:val="00E1785D"/>
    <w:rsid w:val="00E17BFA"/>
    <w:rsid w:val="00E20751"/>
    <w:rsid w:val="00E21179"/>
    <w:rsid w:val="00E212F8"/>
    <w:rsid w:val="00E21A2A"/>
    <w:rsid w:val="00E235B0"/>
    <w:rsid w:val="00E23CF3"/>
    <w:rsid w:val="00E24F40"/>
    <w:rsid w:val="00E2688A"/>
    <w:rsid w:val="00E30678"/>
    <w:rsid w:val="00E308A7"/>
    <w:rsid w:val="00E30EE8"/>
    <w:rsid w:val="00E313A2"/>
    <w:rsid w:val="00E32156"/>
    <w:rsid w:val="00E32E07"/>
    <w:rsid w:val="00E34CF5"/>
    <w:rsid w:val="00E35784"/>
    <w:rsid w:val="00E37E07"/>
    <w:rsid w:val="00E41ACF"/>
    <w:rsid w:val="00E41E25"/>
    <w:rsid w:val="00E427E8"/>
    <w:rsid w:val="00E428C6"/>
    <w:rsid w:val="00E42940"/>
    <w:rsid w:val="00E44E41"/>
    <w:rsid w:val="00E47127"/>
    <w:rsid w:val="00E4783B"/>
    <w:rsid w:val="00E479BB"/>
    <w:rsid w:val="00E47BDC"/>
    <w:rsid w:val="00E51500"/>
    <w:rsid w:val="00E51E58"/>
    <w:rsid w:val="00E530FB"/>
    <w:rsid w:val="00E53C2E"/>
    <w:rsid w:val="00E55742"/>
    <w:rsid w:val="00E56E76"/>
    <w:rsid w:val="00E6153F"/>
    <w:rsid w:val="00E61D39"/>
    <w:rsid w:val="00E61F4C"/>
    <w:rsid w:val="00E6207E"/>
    <w:rsid w:val="00E63E38"/>
    <w:rsid w:val="00E65BBF"/>
    <w:rsid w:val="00E66A30"/>
    <w:rsid w:val="00E73446"/>
    <w:rsid w:val="00E73CBC"/>
    <w:rsid w:val="00E76895"/>
    <w:rsid w:val="00E802FA"/>
    <w:rsid w:val="00E80669"/>
    <w:rsid w:val="00E80E19"/>
    <w:rsid w:val="00E810DC"/>
    <w:rsid w:val="00E81C30"/>
    <w:rsid w:val="00E82972"/>
    <w:rsid w:val="00E82D13"/>
    <w:rsid w:val="00E83803"/>
    <w:rsid w:val="00E83D06"/>
    <w:rsid w:val="00E846AF"/>
    <w:rsid w:val="00E86000"/>
    <w:rsid w:val="00E86603"/>
    <w:rsid w:val="00E9219E"/>
    <w:rsid w:val="00E93CF3"/>
    <w:rsid w:val="00E946EC"/>
    <w:rsid w:val="00E94E3D"/>
    <w:rsid w:val="00E94FA0"/>
    <w:rsid w:val="00E95151"/>
    <w:rsid w:val="00E96685"/>
    <w:rsid w:val="00E9751C"/>
    <w:rsid w:val="00EA07F5"/>
    <w:rsid w:val="00EA2A88"/>
    <w:rsid w:val="00EA79E2"/>
    <w:rsid w:val="00EA7FED"/>
    <w:rsid w:val="00EB026C"/>
    <w:rsid w:val="00EB0419"/>
    <w:rsid w:val="00EB1DD6"/>
    <w:rsid w:val="00EB39B0"/>
    <w:rsid w:val="00EB5917"/>
    <w:rsid w:val="00EB7C88"/>
    <w:rsid w:val="00EC2C97"/>
    <w:rsid w:val="00EC560E"/>
    <w:rsid w:val="00EC6A3D"/>
    <w:rsid w:val="00EC6E51"/>
    <w:rsid w:val="00EC7323"/>
    <w:rsid w:val="00EC7C81"/>
    <w:rsid w:val="00ED04C4"/>
    <w:rsid w:val="00ED05D9"/>
    <w:rsid w:val="00ED2DB3"/>
    <w:rsid w:val="00ED3BAE"/>
    <w:rsid w:val="00ED5169"/>
    <w:rsid w:val="00ED5462"/>
    <w:rsid w:val="00ED59FE"/>
    <w:rsid w:val="00ED61FF"/>
    <w:rsid w:val="00ED6E78"/>
    <w:rsid w:val="00EE0551"/>
    <w:rsid w:val="00EE0B7D"/>
    <w:rsid w:val="00EE14AF"/>
    <w:rsid w:val="00EE4701"/>
    <w:rsid w:val="00EE4BDA"/>
    <w:rsid w:val="00EE4DAC"/>
    <w:rsid w:val="00EE6C10"/>
    <w:rsid w:val="00EF14FB"/>
    <w:rsid w:val="00EF302E"/>
    <w:rsid w:val="00EF3F5A"/>
    <w:rsid w:val="00EF4E75"/>
    <w:rsid w:val="00EF512D"/>
    <w:rsid w:val="00EF5382"/>
    <w:rsid w:val="00EF56BB"/>
    <w:rsid w:val="00EF7F19"/>
    <w:rsid w:val="00F00A50"/>
    <w:rsid w:val="00F02961"/>
    <w:rsid w:val="00F03D6B"/>
    <w:rsid w:val="00F05E5B"/>
    <w:rsid w:val="00F076FC"/>
    <w:rsid w:val="00F12C3C"/>
    <w:rsid w:val="00F12E58"/>
    <w:rsid w:val="00F12F13"/>
    <w:rsid w:val="00F131CF"/>
    <w:rsid w:val="00F1505D"/>
    <w:rsid w:val="00F15129"/>
    <w:rsid w:val="00F1747C"/>
    <w:rsid w:val="00F174A0"/>
    <w:rsid w:val="00F17CF5"/>
    <w:rsid w:val="00F21359"/>
    <w:rsid w:val="00F2249E"/>
    <w:rsid w:val="00F224FD"/>
    <w:rsid w:val="00F231B5"/>
    <w:rsid w:val="00F23FDD"/>
    <w:rsid w:val="00F24836"/>
    <w:rsid w:val="00F2495A"/>
    <w:rsid w:val="00F27097"/>
    <w:rsid w:val="00F30D6B"/>
    <w:rsid w:val="00F31520"/>
    <w:rsid w:val="00F32E82"/>
    <w:rsid w:val="00F35FF0"/>
    <w:rsid w:val="00F40687"/>
    <w:rsid w:val="00F40AF0"/>
    <w:rsid w:val="00F40BAA"/>
    <w:rsid w:val="00F42A30"/>
    <w:rsid w:val="00F44530"/>
    <w:rsid w:val="00F44DD7"/>
    <w:rsid w:val="00F46CBE"/>
    <w:rsid w:val="00F51550"/>
    <w:rsid w:val="00F52896"/>
    <w:rsid w:val="00F52BC4"/>
    <w:rsid w:val="00F52E34"/>
    <w:rsid w:val="00F52F72"/>
    <w:rsid w:val="00F5371A"/>
    <w:rsid w:val="00F54C8D"/>
    <w:rsid w:val="00F57EF0"/>
    <w:rsid w:val="00F61914"/>
    <w:rsid w:val="00F63EBE"/>
    <w:rsid w:val="00F63FF0"/>
    <w:rsid w:val="00F650B7"/>
    <w:rsid w:val="00F6632A"/>
    <w:rsid w:val="00F664B6"/>
    <w:rsid w:val="00F665E3"/>
    <w:rsid w:val="00F6667F"/>
    <w:rsid w:val="00F6790E"/>
    <w:rsid w:val="00F70DC8"/>
    <w:rsid w:val="00F71332"/>
    <w:rsid w:val="00F71638"/>
    <w:rsid w:val="00F71A7E"/>
    <w:rsid w:val="00F7222B"/>
    <w:rsid w:val="00F7236D"/>
    <w:rsid w:val="00F724BE"/>
    <w:rsid w:val="00F73CDA"/>
    <w:rsid w:val="00F77059"/>
    <w:rsid w:val="00F77954"/>
    <w:rsid w:val="00F77FC2"/>
    <w:rsid w:val="00F80581"/>
    <w:rsid w:val="00F80BD8"/>
    <w:rsid w:val="00F814D6"/>
    <w:rsid w:val="00F85D06"/>
    <w:rsid w:val="00F86197"/>
    <w:rsid w:val="00F868A2"/>
    <w:rsid w:val="00F87018"/>
    <w:rsid w:val="00F87692"/>
    <w:rsid w:val="00F90548"/>
    <w:rsid w:val="00F90738"/>
    <w:rsid w:val="00F90C75"/>
    <w:rsid w:val="00F91747"/>
    <w:rsid w:val="00F91D09"/>
    <w:rsid w:val="00F92032"/>
    <w:rsid w:val="00F95FE5"/>
    <w:rsid w:val="00FA25E5"/>
    <w:rsid w:val="00FA2D98"/>
    <w:rsid w:val="00FA3E6B"/>
    <w:rsid w:val="00FA465B"/>
    <w:rsid w:val="00FA5B31"/>
    <w:rsid w:val="00FA6050"/>
    <w:rsid w:val="00FA761C"/>
    <w:rsid w:val="00FA7813"/>
    <w:rsid w:val="00FA7B60"/>
    <w:rsid w:val="00FB2432"/>
    <w:rsid w:val="00FB29DD"/>
    <w:rsid w:val="00FB2D15"/>
    <w:rsid w:val="00FB3833"/>
    <w:rsid w:val="00FB431E"/>
    <w:rsid w:val="00FB6433"/>
    <w:rsid w:val="00FB7136"/>
    <w:rsid w:val="00FC07DE"/>
    <w:rsid w:val="00FC098F"/>
    <w:rsid w:val="00FC1DC6"/>
    <w:rsid w:val="00FC429F"/>
    <w:rsid w:val="00FC4A9F"/>
    <w:rsid w:val="00FC5557"/>
    <w:rsid w:val="00FC5E8C"/>
    <w:rsid w:val="00FC74B0"/>
    <w:rsid w:val="00FD0395"/>
    <w:rsid w:val="00FD187C"/>
    <w:rsid w:val="00FD2CF2"/>
    <w:rsid w:val="00FD2D57"/>
    <w:rsid w:val="00FD3370"/>
    <w:rsid w:val="00FD4220"/>
    <w:rsid w:val="00FD50D6"/>
    <w:rsid w:val="00FD69AC"/>
    <w:rsid w:val="00FE00A8"/>
    <w:rsid w:val="00FE1270"/>
    <w:rsid w:val="00FE151B"/>
    <w:rsid w:val="00FE1BB0"/>
    <w:rsid w:val="00FE1C8E"/>
    <w:rsid w:val="00FE4238"/>
    <w:rsid w:val="00FE4289"/>
    <w:rsid w:val="00FE5D11"/>
    <w:rsid w:val="00FE5D31"/>
    <w:rsid w:val="00FE6B20"/>
    <w:rsid w:val="00FF0A94"/>
    <w:rsid w:val="00FF2AED"/>
    <w:rsid w:val="00FF302A"/>
    <w:rsid w:val="00FF40B3"/>
    <w:rsid w:val="00FF4909"/>
    <w:rsid w:val="00FF6AE7"/>
    <w:rsid w:val="00FF7171"/>
    <w:rsid w:val="00FF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6f6,#3daa06"/>
    </o:shapedefaults>
    <o:shapelayout v:ext="edit">
      <o:idmap v:ext="edit" data="2"/>
    </o:shapelayout>
  </w:shapeDefaults>
  <w:decimalSymbol w:val="."/>
  <w:listSeparator w:val=","/>
  <w14:docId w14:val="65F79F40"/>
  <w15:chartTrackingRefBased/>
  <w15:docId w15:val="{E53C3419-145A-4109-AB2E-2F6A632C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601A5"/>
    <w:pPr>
      <w:widowControl w:val="0"/>
    </w:pPr>
    <w:rPr>
      <w:rFonts w:eastAsia="標楷體"/>
      <w:kern w:val="2"/>
      <w:sz w:val="24"/>
    </w:rPr>
  </w:style>
  <w:style w:type="paragraph" w:styleId="1">
    <w:name w:val="heading 1"/>
    <w:basedOn w:val="a"/>
    <w:next w:val="a"/>
    <w:link w:val="10"/>
    <w:qFormat/>
    <w:pPr>
      <w:keepNext/>
      <w:spacing w:line="240" w:lineRule="atLeast"/>
      <w:outlineLvl w:val="0"/>
    </w:pPr>
    <w:rPr>
      <w:rFonts w:ascii="Arial" w:eastAsia="華康粗黑體" w:hAnsi="Arial"/>
      <w:kern w:val="52"/>
      <w:sz w:val="32"/>
    </w:rPr>
  </w:style>
  <w:style w:type="paragraph" w:styleId="2">
    <w:name w:val="heading 2"/>
    <w:basedOn w:val="a"/>
    <w:next w:val="a0"/>
    <w:qFormat/>
    <w:pPr>
      <w:keepNext/>
      <w:spacing w:line="280" w:lineRule="atLeast"/>
      <w:outlineLvl w:val="1"/>
    </w:pPr>
    <w:rPr>
      <w:rFonts w:ascii="Arial" w:eastAsia="華康粗黑體" w:hAnsi="Arial"/>
      <w:sz w:val="28"/>
    </w:rPr>
  </w:style>
  <w:style w:type="paragraph" w:styleId="3">
    <w:name w:val="heading 3"/>
    <w:basedOn w:val="2"/>
    <w:next w:val="a"/>
    <w:link w:val="30"/>
    <w:qFormat/>
    <w:pPr>
      <w:spacing w:before="50" w:after="50" w:line="280" w:lineRule="exact"/>
      <w:outlineLvl w:val="2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  <w:jc w:val="right"/>
    </w:pPr>
    <w:rPr>
      <w:rFonts w:eastAsia="華康粗黑體"/>
      <w:sz w:val="2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spacing w:line="300" w:lineRule="atLeast"/>
      <w:jc w:val="right"/>
    </w:pPr>
    <w:rPr>
      <w:rFonts w:ascii="Arial" w:eastAsia="華康粗黑體" w:hAnsi="Arial"/>
      <w:sz w:val="26"/>
    </w:rPr>
  </w:style>
  <w:style w:type="character" w:styleId="a6">
    <w:name w:val="page number"/>
    <w:basedOn w:val="a1"/>
  </w:style>
  <w:style w:type="paragraph" w:customStyle="1" w:styleId="Moxa">
    <w:name w:val="Moxa"/>
    <w:basedOn w:val="a4"/>
    <w:pPr>
      <w:jc w:val="left"/>
    </w:pPr>
    <w:rPr>
      <w:rFonts w:ascii="Arial" w:hAnsi="Arial"/>
      <w:b/>
      <w:spacing w:val="-20"/>
      <w:w w:val="150"/>
      <w:sz w:val="16"/>
    </w:rPr>
  </w:style>
  <w:style w:type="paragraph" w:customStyle="1" w:styleId="a7">
    <w:name w:val="名稱"/>
    <w:basedOn w:val="a"/>
    <w:rPr>
      <w:rFonts w:ascii="Arial" w:eastAsia="華康粗黑體" w:hAnsi="Arial"/>
      <w:i/>
      <w:sz w:val="22"/>
    </w:rPr>
  </w:style>
  <w:style w:type="table" w:styleId="a8">
    <w:name w:val="Table Grid"/>
    <w:basedOn w:val="a2"/>
    <w:uiPriority w:val="39"/>
    <w:rsid w:val="00B97A6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link w:val="3"/>
    <w:rsid w:val="00FE5D31"/>
    <w:rPr>
      <w:rFonts w:ascii="Arial" w:eastAsia="華康粗黑體" w:hAnsi="Arial"/>
      <w:kern w:val="2"/>
      <w:sz w:val="24"/>
    </w:rPr>
  </w:style>
  <w:style w:type="character" w:styleId="a9">
    <w:name w:val="annotation reference"/>
    <w:rsid w:val="00E51E58"/>
    <w:rPr>
      <w:sz w:val="18"/>
      <w:szCs w:val="18"/>
    </w:rPr>
  </w:style>
  <w:style w:type="paragraph" w:styleId="aa">
    <w:name w:val="annotation text"/>
    <w:basedOn w:val="a"/>
    <w:link w:val="ab"/>
    <w:rsid w:val="00E51E58"/>
  </w:style>
  <w:style w:type="character" w:customStyle="1" w:styleId="ab">
    <w:name w:val="註解文字 字元"/>
    <w:link w:val="aa"/>
    <w:rsid w:val="00E51E58"/>
    <w:rPr>
      <w:rFonts w:eastAsia="標楷體"/>
      <w:kern w:val="2"/>
      <w:sz w:val="24"/>
    </w:rPr>
  </w:style>
  <w:style w:type="paragraph" w:styleId="ac">
    <w:name w:val="annotation subject"/>
    <w:basedOn w:val="aa"/>
    <w:next w:val="aa"/>
    <w:link w:val="ad"/>
    <w:rsid w:val="00E51E58"/>
    <w:rPr>
      <w:b/>
      <w:bCs/>
    </w:rPr>
  </w:style>
  <w:style w:type="character" w:customStyle="1" w:styleId="ad">
    <w:name w:val="註解主旨 字元"/>
    <w:link w:val="ac"/>
    <w:rsid w:val="00E51E58"/>
    <w:rPr>
      <w:rFonts w:eastAsia="標楷體"/>
      <w:b/>
      <w:bCs/>
      <w:kern w:val="2"/>
      <w:sz w:val="24"/>
    </w:rPr>
  </w:style>
  <w:style w:type="paragraph" w:styleId="ae">
    <w:name w:val="Balloon Text"/>
    <w:basedOn w:val="a"/>
    <w:link w:val="af"/>
    <w:rsid w:val="00E51E58"/>
    <w:rPr>
      <w:rFonts w:ascii="Calibri Light" w:eastAsia="新細明體" w:hAnsi="Calibri Light"/>
      <w:sz w:val="18"/>
      <w:szCs w:val="18"/>
    </w:rPr>
  </w:style>
  <w:style w:type="character" w:customStyle="1" w:styleId="af">
    <w:name w:val="註解方塊文字 字元"/>
    <w:link w:val="ae"/>
    <w:rsid w:val="00E51E58"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10">
    <w:name w:val="標題 1 字元"/>
    <w:link w:val="1"/>
    <w:rsid w:val="009B2189"/>
    <w:rPr>
      <w:rFonts w:ascii="Arial" w:eastAsia="華康粗黑體" w:hAnsi="Arial"/>
      <w:kern w:val="52"/>
      <w:sz w:val="32"/>
    </w:rPr>
  </w:style>
  <w:style w:type="paragraph" w:styleId="af0">
    <w:name w:val="TOC Heading"/>
    <w:basedOn w:val="1"/>
    <w:next w:val="a"/>
    <w:uiPriority w:val="39"/>
    <w:unhideWhenUsed/>
    <w:qFormat/>
    <w:rsid w:val="0009072C"/>
    <w:pPr>
      <w:keepLines/>
      <w:widowControl/>
      <w:spacing w:before="240" w:line="259" w:lineRule="auto"/>
      <w:outlineLvl w:val="9"/>
    </w:pPr>
    <w:rPr>
      <w:rFonts w:ascii="Calibri Light" w:eastAsia="新細明體" w:hAnsi="Calibri Light"/>
      <w:color w:val="2E74B5"/>
      <w:kern w:val="0"/>
      <w:szCs w:val="32"/>
    </w:rPr>
  </w:style>
  <w:style w:type="paragraph" w:styleId="11">
    <w:name w:val="toc 1"/>
    <w:basedOn w:val="a"/>
    <w:next w:val="a"/>
    <w:autoRedefine/>
    <w:uiPriority w:val="39"/>
    <w:rsid w:val="0009072C"/>
  </w:style>
  <w:style w:type="paragraph" w:styleId="20">
    <w:name w:val="toc 2"/>
    <w:basedOn w:val="a"/>
    <w:next w:val="a"/>
    <w:autoRedefine/>
    <w:uiPriority w:val="39"/>
    <w:rsid w:val="0009072C"/>
    <w:pPr>
      <w:ind w:leftChars="200" w:left="480"/>
    </w:pPr>
  </w:style>
  <w:style w:type="paragraph" w:styleId="31">
    <w:name w:val="toc 3"/>
    <w:basedOn w:val="a"/>
    <w:next w:val="a"/>
    <w:autoRedefine/>
    <w:uiPriority w:val="39"/>
    <w:rsid w:val="0009072C"/>
    <w:pPr>
      <w:ind w:leftChars="400" w:left="960"/>
    </w:pPr>
  </w:style>
  <w:style w:type="character" w:styleId="af1">
    <w:name w:val="Hyperlink"/>
    <w:uiPriority w:val="99"/>
    <w:unhideWhenUsed/>
    <w:rsid w:val="0009072C"/>
    <w:rPr>
      <w:color w:val="0563C1"/>
      <w:u w:val="single"/>
    </w:rPr>
  </w:style>
  <w:style w:type="paragraph" w:styleId="Web">
    <w:name w:val="Normal (Web)"/>
    <w:basedOn w:val="a"/>
    <w:uiPriority w:val="99"/>
    <w:unhideWhenUsed/>
    <w:rsid w:val="008016B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2">
    <w:name w:val="List Paragraph"/>
    <w:basedOn w:val="a"/>
    <w:uiPriority w:val="34"/>
    <w:qFormat/>
    <w:rsid w:val="00AA6D57"/>
    <w:pPr>
      <w:ind w:leftChars="200" w:left="480"/>
    </w:pPr>
  </w:style>
  <w:style w:type="character" w:styleId="af3">
    <w:name w:val="Unresolved Mention"/>
    <w:basedOn w:val="a1"/>
    <w:uiPriority w:val="99"/>
    <w:semiHidden/>
    <w:unhideWhenUsed/>
    <w:rsid w:val="00CD6BA3"/>
    <w:rPr>
      <w:color w:val="605E5C"/>
      <w:shd w:val="clear" w:color="auto" w:fill="E1DFDD"/>
    </w:rPr>
  </w:style>
  <w:style w:type="paragraph" w:customStyle="1" w:styleId="21">
    <w:name w:val="內標2"/>
    <w:basedOn w:val="a"/>
    <w:rsid w:val="0023708E"/>
    <w:pPr>
      <w:snapToGrid w:val="0"/>
      <w:spacing w:line="160" w:lineRule="atLeast"/>
      <w:ind w:leftChars="480" w:left="960"/>
    </w:pPr>
    <w:rPr>
      <w:rFonts w:ascii="Arial" w:eastAsia="華康細圓體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8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5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diagramColors" Target="diagrams/colors1.xml"/><Relationship Id="rId26" Type="http://schemas.openxmlformats.org/officeDocument/2006/relationships/image" Target="media/image5.emf"/><Relationship Id="rId39" Type="http://schemas.openxmlformats.org/officeDocument/2006/relationships/image" Target="media/image19.png"/><Relationship Id="rId109" Type="http://schemas.openxmlformats.org/officeDocument/2006/relationships/image" Target="media/image52.jpeg"/><Relationship Id="rId21" Type="http://schemas.openxmlformats.org/officeDocument/2006/relationships/image" Target="media/image3.jpeg"/><Relationship Id="rId34" Type="http://schemas.openxmlformats.org/officeDocument/2006/relationships/image" Target="media/image14.jpeg"/><Relationship Id="rId42" Type="http://schemas.openxmlformats.org/officeDocument/2006/relationships/image" Target="media/image22.png"/><Relationship Id="rId47" Type="http://schemas.openxmlformats.org/officeDocument/2006/relationships/image" Target="media/image27.jpeg"/><Relationship Id="rId55" Type="http://schemas.openxmlformats.org/officeDocument/2006/relationships/image" Target="media/image35.png"/><Relationship Id="rId63" Type="http://schemas.openxmlformats.org/officeDocument/2006/relationships/image" Target="media/image42.png"/><Relationship Id="rId84" Type="http://schemas.microsoft.com/office/2007/relationships/hdphoto" Target="media/hdphoto1.wdp"/><Relationship Id="rId89" Type="http://schemas.openxmlformats.org/officeDocument/2006/relationships/image" Target="media/image44.png"/><Relationship Id="rId97" Type="http://schemas.openxmlformats.org/officeDocument/2006/relationships/image" Target="media/image240.png"/><Relationship Id="rId104" Type="http://schemas.openxmlformats.org/officeDocument/2006/relationships/image" Target="media/image58.png"/><Relationship Id="rId7" Type="http://schemas.openxmlformats.org/officeDocument/2006/relationships/settings" Target="settings.xml"/><Relationship Id="rId92" Type="http://schemas.openxmlformats.org/officeDocument/2006/relationships/image" Target="media/image46.png"/><Relationship Id="rId2" Type="http://schemas.openxmlformats.org/officeDocument/2006/relationships/customXml" Target="../customXml/item2.xml"/><Relationship Id="rId16" Type="http://schemas.openxmlformats.org/officeDocument/2006/relationships/diagramLayout" Target="diagrams/layout1.xml"/><Relationship Id="rId29" Type="http://schemas.openxmlformats.org/officeDocument/2006/relationships/image" Target="media/image9.jpeg"/><Relationship Id="rId107" Type="http://schemas.openxmlformats.org/officeDocument/2006/relationships/image" Target="media/image57.jpeg"/><Relationship Id="rId11" Type="http://schemas.openxmlformats.org/officeDocument/2006/relationships/header" Target="header1.xml"/><Relationship Id="rId24" Type="http://schemas.openxmlformats.org/officeDocument/2006/relationships/image" Target="media/image6.jpeg"/><Relationship Id="rId32" Type="http://schemas.openxmlformats.org/officeDocument/2006/relationships/image" Target="media/image12.svg"/><Relationship Id="rId37" Type="http://schemas.openxmlformats.org/officeDocument/2006/relationships/image" Target="media/image17.jpeg"/><Relationship Id="rId40" Type="http://schemas.openxmlformats.org/officeDocument/2006/relationships/image" Target="media/image20.jpe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image" Target="media/image29.png"/><Relationship Id="rId79" Type="http://schemas.openxmlformats.org/officeDocument/2006/relationships/image" Target="media/image53.jpeg"/><Relationship Id="rId87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02" Type="http://schemas.openxmlformats.org/officeDocument/2006/relationships/image" Target="media/image380.jpeg"/><Relationship Id="rId110" Type="http://schemas.openxmlformats.org/officeDocument/2006/relationships/fontTable" Target="fontTable.xml"/><Relationship Id="rId5" Type="http://schemas.openxmlformats.org/officeDocument/2006/relationships/numbering" Target="numbering.xml"/><Relationship Id="rId61" Type="http://schemas.openxmlformats.org/officeDocument/2006/relationships/image" Target="media/image40.png"/><Relationship Id="rId82" Type="http://schemas.openxmlformats.org/officeDocument/2006/relationships/image" Target="media/image36.png"/><Relationship Id="rId90" Type="http://schemas.microsoft.com/office/2007/relationships/hdphoto" Target="media/hdphoto2.wdp"/><Relationship Id="rId95" Type="http://schemas.openxmlformats.org/officeDocument/2006/relationships/image" Target="media/image510.png"/><Relationship Id="rId19" Type="http://schemas.microsoft.com/office/2007/relationships/diagramDrawing" Target="diagrams/drawing1.xml"/><Relationship Id="rId14" Type="http://schemas.openxmlformats.org/officeDocument/2006/relationships/footer" Target="footer2.xml"/><Relationship Id="rId22" Type="http://schemas.openxmlformats.org/officeDocument/2006/relationships/image" Target="media/image4.jpeg"/><Relationship Id="rId27" Type="http://schemas.openxmlformats.org/officeDocument/2006/relationships/image" Target="media/image6.png"/><Relationship Id="rId30" Type="http://schemas.openxmlformats.org/officeDocument/2006/relationships/image" Target="media/image10.jpe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6.jpeg"/><Relationship Id="rId64" Type="http://schemas.openxmlformats.org/officeDocument/2006/relationships/image" Target="media/image43.png"/><Relationship Id="rId100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05" Type="http://schemas.openxmlformats.org/officeDocument/2006/relationships/image" Target="media/image50.jpeg"/><Relationship Id="rId8" Type="http://schemas.openxmlformats.org/officeDocument/2006/relationships/webSettings" Target="webSettings.xml"/><Relationship Id="rId80" Type="http://schemas.openxmlformats.org/officeDocument/2006/relationships/image" Target="media/image590.png"/><Relationship Id="rId85" Type="http://schemas.openxmlformats.org/officeDocument/2006/relationships/image" Target="media/image39.jpeg"/><Relationship Id="rId93" Type="http://schemas.openxmlformats.org/officeDocument/2006/relationships/image" Target="media/image490.png"/><Relationship Id="rId98" Type="http://schemas.openxmlformats.org/officeDocument/2006/relationships/image" Target="media/image48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diagramQuickStyle" Target="diagrams/quickStyle1.xml"/><Relationship Id="rId25" Type="http://schemas.openxmlformats.org/officeDocument/2006/relationships/image" Target="media/image7.jpeg"/><Relationship Id="rId33" Type="http://schemas.openxmlformats.org/officeDocument/2006/relationships/image" Target="media/image13.jpeg"/><Relationship Id="rId38" Type="http://schemas.openxmlformats.org/officeDocument/2006/relationships/image" Target="media/image18.emf"/><Relationship Id="rId46" Type="http://schemas.openxmlformats.org/officeDocument/2006/relationships/image" Target="media/image26.png"/><Relationship Id="rId59" Type="http://schemas.openxmlformats.org/officeDocument/2006/relationships/image" Target="media/image30.png"/><Relationship Id="rId103" Type="http://schemas.openxmlformats.org/officeDocument/2006/relationships/image" Target="media/image57.png"/><Relationship Id="rId108" Type="http://schemas.openxmlformats.org/officeDocument/2006/relationships/image" Target="media/image58.jpeg"/><Relationship Id="rId20" Type="http://schemas.openxmlformats.org/officeDocument/2006/relationships/image" Target="media/image2.jpeg"/><Relationship Id="rId41" Type="http://schemas.openxmlformats.org/officeDocument/2006/relationships/image" Target="media/image21.png"/><Relationship Id="rId54" Type="http://schemas.openxmlformats.org/officeDocument/2006/relationships/image" Target="media/image34.png"/><Relationship Id="rId62" Type="http://schemas.openxmlformats.org/officeDocument/2006/relationships/image" Target="media/image41.jpeg"/><Relationship Id="rId83" Type="http://schemas.openxmlformats.org/officeDocument/2006/relationships/image" Target="media/image38.png"/><Relationship Id="rId88" Type="http://schemas.openxmlformats.org/officeDocument/2006/relationships/image" Target="media/image42.emf"/><Relationship Id="rId91" Type="http://schemas.openxmlformats.org/officeDocument/2006/relationships/image" Target="media/image45.png"/><Relationship Id="rId96" Type="http://schemas.openxmlformats.org/officeDocument/2006/relationships/image" Target="media/image47.png"/><Relationship Id="rId11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diagramData" Target="diagrams/data1.xml"/><Relationship Id="rId23" Type="http://schemas.openxmlformats.org/officeDocument/2006/relationships/image" Target="media/image5.jpeg"/><Relationship Id="rId28" Type="http://schemas.openxmlformats.org/officeDocument/2006/relationships/image" Target="media/image8.jpeg"/><Relationship Id="rId36" Type="http://schemas.openxmlformats.org/officeDocument/2006/relationships/image" Target="media/image16.png"/><Relationship Id="rId57" Type="http://schemas.openxmlformats.org/officeDocument/2006/relationships/image" Target="media/image37.png"/><Relationship Id="rId106" Type="http://schemas.openxmlformats.org/officeDocument/2006/relationships/image" Target="media/image51.jpeg"/><Relationship Id="rId10" Type="http://schemas.openxmlformats.org/officeDocument/2006/relationships/endnotes" Target="endnotes.xml"/><Relationship Id="rId31" Type="http://schemas.openxmlformats.org/officeDocument/2006/relationships/image" Target="media/image11.png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image" Target="media/image31.png"/><Relationship Id="rId78" Type="http://schemas.openxmlformats.org/officeDocument/2006/relationships/image" Target="media/image580.png"/><Relationship Id="rId81" Type="http://schemas.openxmlformats.org/officeDocument/2006/relationships/image" Target="media/image60.png"/><Relationship Id="rId86" Type="http://schemas.openxmlformats.org/officeDocument/2006/relationships/image" Target="media/image41.png"/><Relationship Id="rId94" Type="http://schemas.openxmlformats.org/officeDocument/2006/relationships/image" Target="media/image500.png"/><Relationship Id="rId99" Type="http://schemas.openxmlformats.org/officeDocument/2006/relationships/image" Target="media/image49.png"/><Relationship Id="rId101" Type="http://schemas.openxmlformats.org/officeDocument/2006/relationships/image" Target="media/image5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12" Type="http://schemas.openxmlformats.org/officeDocument/2006/relationships/image" Target="media/close-image59.jpeg"/><Relationship Id="rId113" Type="http://schemas.openxmlformats.org/officeDocument/2006/relationships/image" Target="media/close-image60.jpeg"/><Relationship Id="rId114" Type="http://schemas.openxmlformats.org/officeDocument/2006/relationships/image" Target="media/close-image61.jpeg"/><Relationship Id="rId115" Type="http://schemas.openxmlformats.org/officeDocument/2006/relationships/image" Target="media/close-image6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S\&#21046;&#24230;&#25512;&#21205;\&#21046;&#24230;&#27969;&#31243;(NEW)\&#34920;&#21934;\&#36039;&#26009;&#20013;&#24515;\&#25991;&#20214;&#27161;&#28310;&#26684;&#24335;_&#31354;&#30333;.DOT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1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284591F-D5CB-4546-9FBA-3A99DB58A88D}" type="doc">
      <dgm:prSet loTypeId="urn:microsoft.com/office/officeart/2005/8/layout/process4" loCatId="list" qsTypeId="urn:microsoft.com/office/officeart/2005/8/quickstyle/simple1#1" qsCatId="simple" csTypeId="urn:microsoft.com/office/officeart/2005/8/colors/accent1_2#1" csCatId="accent1" phldr="1"/>
      <dgm:spPr/>
      <dgm:t>
        <a:bodyPr/>
        <a:lstStyle/>
        <a:p>
          <a:endParaRPr lang="zh-TW" altLang="en-US"/>
        </a:p>
      </dgm:t>
    </dgm:pt>
    <dgm:pt modelId="{FDD70785-50C7-40D6-8A83-B4E2404E6E8F}">
      <dgm:prSet phldrT="[文字]" custT="1"/>
      <dgm:spPr>
        <a:xfrm>
          <a:off x="4697729" y="2540"/>
          <a:ext cx="1543050" cy="925830"/>
        </a:xfr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ATE Chroma Testing</a:t>
          </a:r>
        </a:p>
      </dgm:t>
    </dgm:pt>
    <dgm:pt modelId="{6B7C6604-11AD-499F-976F-3C4CC85506BA}" type="parTrans" cxnId="{4E678F3A-FA91-4285-B526-3578BFFB603A}">
      <dgm:prSet/>
      <dgm:spPr/>
      <dgm:t>
        <a:bodyPr/>
        <a:lstStyle/>
        <a:p>
          <a:endParaRPr lang="zh-TW" altLang="en-US" sz="4400"/>
        </a:p>
      </dgm:t>
    </dgm:pt>
    <dgm:pt modelId="{05942897-4032-4A0E-A985-17DF593F46F8}" type="sibTrans" cxnId="{4E678F3A-FA91-4285-B526-3578BFFB603A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DE8F9D51-8F55-4CC9-ADDA-ED9DA5AE7D27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Hi-Pot Test</a:t>
          </a:r>
          <a:endParaRPr lang="zh-TW" altLang="en-US" sz="1400" b="1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gm:t>
    </dgm:pt>
    <dgm:pt modelId="{AD2D8DCE-C3A1-40B0-A0EC-79281818565F}" type="parTrans" cxnId="{F9CF098F-7F12-4094-837E-F45E832CD3F3}">
      <dgm:prSet/>
      <dgm:spPr/>
      <dgm:t>
        <a:bodyPr/>
        <a:lstStyle/>
        <a:p>
          <a:endParaRPr lang="zh-TW" altLang="en-US" sz="4400"/>
        </a:p>
      </dgm:t>
    </dgm:pt>
    <dgm:pt modelId="{51693E94-9E46-4019-9B9A-AEF4EC82FDE9}" type="sibTrans" cxnId="{F9CF098F-7F12-4094-837E-F45E832CD3F3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7B9B621A-5EDB-485F-8C16-66ACC1E0015B}">
      <dgm:prSet phldrT="[文字]" custT="1"/>
      <dgm:spPr>
        <a:xfrm>
          <a:off x="253745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ATE Chroma Testing</a:t>
          </a:r>
          <a:endParaRPr lang="en-US" altLang="zh-TW" sz="1400">
            <a:solidFill>
              <a:sysClr val="windowText" lastClr="000000"/>
            </a:solidFill>
            <a:latin typeface="Calibri Light" panose="020F0302020204030204"/>
            <a:ea typeface="新細明體" panose="02020500000000000000" pitchFamily="18" charset="-120"/>
            <a:cs typeface="+mn-cs"/>
          </a:endParaRPr>
        </a:p>
      </dgm:t>
    </dgm:pt>
    <dgm:pt modelId="{315358A5-367F-4715-B5BE-F2D95667BB45}" type="parTrans" cxnId="{5B7CF46B-567E-4244-B693-868660B13515}">
      <dgm:prSet/>
      <dgm:spPr/>
      <dgm:t>
        <a:bodyPr/>
        <a:lstStyle/>
        <a:p>
          <a:endParaRPr lang="zh-TW" altLang="en-US" sz="4400"/>
        </a:p>
      </dgm:t>
    </dgm:pt>
    <dgm:pt modelId="{EB5058F3-B778-4A28-8C1B-3107ACB711FB}" type="sibTrans" cxnId="{5B7CF46B-567E-4244-B693-868660B13515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87282925-0FE3-4A1E-AA36-41D692406D16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200" b="1" baseline="0">
              <a:solidFill>
                <a:schemeClr val="bg1"/>
              </a:solidFill>
              <a:latin typeface="微軟正黑體" panose="020B0604030504040204" pitchFamily="34" charset="-120"/>
              <a:ea typeface="微軟正黑體" panose="020B0604030504040204" pitchFamily="34" charset="-120"/>
              <a:cs typeface="+mn-cs"/>
            </a:rPr>
            <a:t>T2 Burn in</a:t>
          </a:r>
          <a:endParaRPr lang="zh-TW" altLang="en-US" sz="1200" b="1" baseline="0">
            <a:solidFill>
              <a:schemeClr val="bg1"/>
            </a:solidFill>
            <a:latin typeface="微軟正黑體" panose="020B0604030504040204" pitchFamily="34" charset="-120"/>
            <a:ea typeface="微軟正黑體" panose="020B0604030504040204" pitchFamily="34" charset="-120"/>
            <a:cs typeface="+mn-cs"/>
          </a:endParaRPr>
        </a:p>
      </dgm:t>
    </dgm:pt>
    <dgm:pt modelId="{3A4189CB-62F5-4ECA-A42A-65F37B4FEE5D}" type="parTrans" cxnId="{1A9ACB04-F9DD-45F4-8EF2-862A7869A13E}">
      <dgm:prSet/>
      <dgm:spPr/>
      <dgm:t>
        <a:bodyPr/>
        <a:lstStyle/>
        <a:p>
          <a:endParaRPr lang="zh-TW" altLang="en-US"/>
        </a:p>
      </dgm:t>
    </dgm:pt>
    <dgm:pt modelId="{5703FD69-38BC-4BA4-8767-3B57DE40BF83}" type="sibTrans" cxnId="{1A9ACB04-F9DD-45F4-8EF2-862A7869A13E}">
      <dgm:prSet/>
      <dgm:spPr/>
      <dgm:t>
        <a:bodyPr/>
        <a:lstStyle/>
        <a:p>
          <a:endParaRPr lang="zh-TW" altLang="en-US"/>
        </a:p>
      </dgm:t>
    </dgm:pt>
    <dgm:pt modelId="{B951EC27-5099-4543-96F1-3770F1656093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Hi-Pot Test</a:t>
          </a:r>
          <a:endParaRPr lang="zh-TW" altLang="en-US" sz="1400" b="1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gm:t>
    </dgm:pt>
    <dgm:pt modelId="{A084EEF1-9C2F-4AED-9651-2F1171E7FC55}" type="parTrans" cxnId="{14C5818A-6E69-4F65-B735-1CA61CC6272C}">
      <dgm:prSet/>
      <dgm:spPr/>
      <dgm:t>
        <a:bodyPr/>
        <a:lstStyle/>
        <a:p>
          <a:endParaRPr lang="zh-TW" altLang="en-US"/>
        </a:p>
      </dgm:t>
    </dgm:pt>
    <dgm:pt modelId="{D5430C9D-9C5F-407A-9BA2-74916924A71A}" type="sibTrans" cxnId="{14C5818A-6E69-4F65-B735-1CA61CC6272C}">
      <dgm:prSet/>
      <dgm:spPr/>
      <dgm:t>
        <a:bodyPr/>
        <a:lstStyle/>
        <a:p>
          <a:endParaRPr lang="zh-TW" altLang="en-US"/>
        </a:p>
      </dgm:t>
    </dgm:pt>
    <dgm:pt modelId="{5EED8250-E5F8-4521-9360-FC7C9EFE030C}" type="pres">
      <dgm:prSet presAssocID="{C284591F-D5CB-4546-9FBA-3A99DB58A88D}" presName="Name0" presStyleCnt="0">
        <dgm:presLayoutVars>
          <dgm:dir/>
          <dgm:animLvl val="lvl"/>
          <dgm:resizeHandles val="exact"/>
        </dgm:presLayoutVars>
      </dgm:prSet>
      <dgm:spPr/>
    </dgm:pt>
    <dgm:pt modelId="{F3151AA7-8C4F-4A9D-B1B5-6B0179446201}" type="pres">
      <dgm:prSet presAssocID="{7B9B621A-5EDB-485F-8C16-66ACC1E0015B}" presName="boxAndChildren" presStyleCnt="0"/>
      <dgm:spPr/>
    </dgm:pt>
    <dgm:pt modelId="{F3102AEC-6101-475D-A751-4826B2740BBA}" type="pres">
      <dgm:prSet presAssocID="{7B9B621A-5EDB-485F-8C16-66ACC1E0015B}" presName="parentTextBox" presStyleLbl="node1" presStyleIdx="0" presStyleCnt="5"/>
      <dgm:spPr/>
    </dgm:pt>
    <dgm:pt modelId="{81A34D65-B2EC-4CD9-A44C-2B8698F3185B}" type="pres">
      <dgm:prSet presAssocID="{D5430C9D-9C5F-407A-9BA2-74916924A71A}" presName="sp" presStyleCnt="0"/>
      <dgm:spPr/>
    </dgm:pt>
    <dgm:pt modelId="{08A19D10-6FFC-4711-B2FF-C0C59600BE34}" type="pres">
      <dgm:prSet presAssocID="{B951EC27-5099-4543-96F1-3770F1656093}" presName="arrowAndChildren" presStyleCnt="0"/>
      <dgm:spPr/>
    </dgm:pt>
    <dgm:pt modelId="{F57B6EC8-4CE4-4525-B4D0-111465B201FA}" type="pres">
      <dgm:prSet presAssocID="{B951EC27-5099-4543-96F1-3770F1656093}" presName="parentTextArrow" presStyleLbl="node1" presStyleIdx="1" presStyleCnt="5"/>
      <dgm:spPr/>
    </dgm:pt>
    <dgm:pt modelId="{2F1BF72A-20CC-4A53-A9BE-AF4EF7321A86}" type="pres">
      <dgm:prSet presAssocID="{5703FD69-38BC-4BA4-8767-3B57DE40BF83}" presName="sp" presStyleCnt="0"/>
      <dgm:spPr/>
    </dgm:pt>
    <dgm:pt modelId="{96F9CC25-5495-4DE8-9EF5-A942A1A4AD07}" type="pres">
      <dgm:prSet presAssocID="{87282925-0FE3-4A1E-AA36-41D692406D16}" presName="arrowAndChildren" presStyleCnt="0"/>
      <dgm:spPr/>
    </dgm:pt>
    <dgm:pt modelId="{E98AE74C-7E4A-45C4-87B9-C601A2D6088F}" type="pres">
      <dgm:prSet presAssocID="{87282925-0FE3-4A1E-AA36-41D692406D16}" presName="parentTextArrow" presStyleLbl="node1" presStyleIdx="2" presStyleCnt="5"/>
      <dgm:spPr/>
    </dgm:pt>
    <dgm:pt modelId="{9727599D-F7BA-4327-8813-A7EA07C1EAD1}" type="pres">
      <dgm:prSet presAssocID="{51693E94-9E46-4019-9B9A-AEF4EC82FDE9}" presName="sp" presStyleCnt="0"/>
      <dgm:spPr/>
    </dgm:pt>
    <dgm:pt modelId="{99F522DA-7352-4658-B2D4-F896E6574BB4}" type="pres">
      <dgm:prSet presAssocID="{DE8F9D51-8F55-4CC9-ADDA-ED9DA5AE7D27}" presName="arrowAndChildren" presStyleCnt="0"/>
      <dgm:spPr/>
    </dgm:pt>
    <dgm:pt modelId="{637C1606-173A-4409-A26A-E84D6131C634}" type="pres">
      <dgm:prSet presAssocID="{DE8F9D51-8F55-4CC9-ADDA-ED9DA5AE7D27}" presName="parentTextArrow" presStyleLbl="node1" presStyleIdx="3" presStyleCnt="5"/>
      <dgm:spPr/>
    </dgm:pt>
    <dgm:pt modelId="{C3628963-22FE-4F67-94EC-62314B2C460F}" type="pres">
      <dgm:prSet presAssocID="{05942897-4032-4A0E-A985-17DF593F46F8}" presName="sp" presStyleCnt="0"/>
      <dgm:spPr/>
    </dgm:pt>
    <dgm:pt modelId="{D3BFB146-8C74-485A-A987-08A2AA0C2653}" type="pres">
      <dgm:prSet presAssocID="{FDD70785-50C7-40D6-8A83-B4E2404E6E8F}" presName="arrowAndChildren" presStyleCnt="0"/>
      <dgm:spPr/>
    </dgm:pt>
    <dgm:pt modelId="{B985DDE4-3CEB-4B7A-8F27-920CB57AD0E5}" type="pres">
      <dgm:prSet presAssocID="{FDD70785-50C7-40D6-8A83-B4E2404E6E8F}" presName="parentTextArrow" presStyleLbl="node1" presStyleIdx="4" presStyleCnt="5"/>
      <dgm:spPr/>
    </dgm:pt>
  </dgm:ptLst>
  <dgm:cxnLst>
    <dgm:cxn modelId="{1A9ACB04-F9DD-45F4-8EF2-862A7869A13E}" srcId="{C284591F-D5CB-4546-9FBA-3A99DB58A88D}" destId="{87282925-0FE3-4A1E-AA36-41D692406D16}" srcOrd="2" destOrd="0" parTransId="{3A4189CB-62F5-4ECA-A42A-65F37B4FEE5D}" sibTransId="{5703FD69-38BC-4BA4-8767-3B57DE40BF83}"/>
    <dgm:cxn modelId="{FFA2581A-A8D7-4954-A604-ABDF2276A5D7}" type="presOf" srcId="{FDD70785-50C7-40D6-8A83-B4E2404E6E8F}" destId="{B985DDE4-3CEB-4B7A-8F27-920CB57AD0E5}" srcOrd="0" destOrd="0" presId="urn:microsoft.com/office/officeart/2005/8/layout/process4"/>
    <dgm:cxn modelId="{80B8CA1B-25FB-49EA-97ED-B3092CBBFC83}" type="presOf" srcId="{7B9B621A-5EDB-485F-8C16-66ACC1E0015B}" destId="{F3102AEC-6101-475D-A751-4826B2740BBA}" srcOrd="0" destOrd="0" presId="urn:microsoft.com/office/officeart/2005/8/layout/process4"/>
    <dgm:cxn modelId="{4E678F3A-FA91-4285-B526-3578BFFB603A}" srcId="{C284591F-D5CB-4546-9FBA-3A99DB58A88D}" destId="{FDD70785-50C7-40D6-8A83-B4E2404E6E8F}" srcOrd="0" destOrd="0" parTransId="{6B7C6604-11AD-499F-976F-3C4CC85506BA}" sibTransId="{05942897-4032-4A0E-A985-17DF593F46F8}"/>
    <dgm:cxn modelId="{2616C93D-5481-4231-9F4C-AB0246A5F4F6}" type="presOf" srcId="{87282925-0FE3-4A1E-AA36-41D692406D16}" destId="{E98AE74C-7E4A-45C4-87B9-C601A2D6088F}" srcOrd="0" destOrd="0" presId="urn:microsoft.com/office/officeart/2005/8/layout/process4"/>
    <dgm:cxn modelId="{5B7CF46B-567E-4244-B693-868660B13515}" srcId="{C284591F-D5CB-4546-9FBA-3A99DB58A88D}" destId="{7B9B621A-5EDB-485F-8C16-66ACC1E0015B}" srcOrd="4" destOrd="0" parTransId="{315358A5-367F-4715-B5BE-F2D95667BB45}" sibTransId="{EB5058F3-B778-4A28-8C1B-3107ACB711FB}"/>
    <dgm:cxn modelId="{23132059-9607-46F0-963E-7B5728D2999E}" type="presOf" srcId="{DE8F9D51-8F55-4CC9-ADDA-ED9DA5AE7D27}" destId="{637C1606-173A-4409-A26A-E84D6131C634}" srcOrd="0" destOrd="0" presId="urn:microsoft.com/office/officeart/2005/8/layout/process4"/>
    <dgm:cxn modelId="{14C5818A-6E69-4F65-B735-1CA61CC6272C}" srcId="{C284591F-D5CB-4546-9FBA-3A99DB58A88D}" destId="{B951EC27-5099-4543-96F1-3770F1656093}" srcOrd="3" destOrd="0" parTransId="{A084EEF1-9C2F-4AED-9651-2F1171E7FC55}" sibTransId="{D5430C9D-9C5F-407A-9BA2-74916924A71A}"/>
    <dgm:cxn modelId="{F9CF098F-7F12-4094-837E-F45E832CD3F3}" srcId="{C284591F-D5CB-4546-9FBA-3A99DB58A88D}" destId="{DE8F9D51-8F55-4CC9-ADDA-ED9DA5AE7D27}" srcOrd="1" destOrd="0" parTransId="{AD2D8DCE-C3A1-40B0-A0EC-79281818565F}" sibTransId="{51693E94-9E46-4019-9B9A-AEF4EC82FDE9}"/>
    <dgm:cxn modelId="{211FCBA0-F3FC-482C-9A95-CB29D29F6CFF}" type="presOf" srcId="{C284591F-D5CB-4546-9FBA-3A99DB58A88D}" destId="{5EED8250-E5F8-4521-9360-FC7C9EFE030C}" srcOrd="0" destOrd="0" presId="urn:microsoft.com/office/officeart/2005/8/layout/process4"/>
    <dgm:cxn modelId="{270DF5A2-1400-4BAE-8C7D-993E4D4D5AEE}" type="presOf" srcId="{B951EC27-5099-4543-96F1-3770F1656093}" destId="{F57B6EC8-4CE4-4525-B4D0-111465B201FA}" srcOrd="0" destOrd="0" presId="urn:microsoft.com/office/officeart/2005/8/layout/process4"/>
    <dgm:cxn modelId="{5EFF6E34-F3EB-46F9-81F4-17D99DF0A4FD}" type="presParOf" srcId="{5EED8250-E5F8-4521-9360-FC7C9EFE030C}" destId="{F3151AA7-8C4F-4A9D-B1B5-6B0179446201}" srcOrd="0" destOrd="0" presId="urn:microsoft.com/office/officeart/2005/8/layout/process4"/>
    <dgm:cxn modelId="{EB9EA494-9057-4AF5-9FB4-364D4072CF1F}" type="presParOf" srcId="{F3151AA7-8C4F-4A9D-B1B5-6B0179446201}" destId="{F3102AEC-6101-475D-A751-4826B2740BBA}" srcOrd="0" destOrd="0" presId="urn:microsoft.com/office/officeart/2005/8/layout/process4"/>
    <dgm:cxn modelId="{20B69FC3-8BB2-4927-9A34-D6D711044ABA}" type="presParOf" srcId="{5EED8250-E5F8-4521-9360-FC7C9EFE030C}" destId="{81A34D65-B2EC-4CD9-A44C-2B8698F3185B}" srcOrd="1" destOrd="0" presId="urn:microsoft.com/office/officeart/2005/8/layout/process4"/>
    <dgm:cxn modelId="{DD71D4B4-1256-4458-857C-140A21950FA1}" type="presParOf" srcId="{5EED8250-E5F8-4521-9360-FC7C9EFE030C}" destId="{08A19D10-6FFC-4711-B2FF-C0C59600BE34}" srcOrd="2" destOrd="0" presId="urn:microsoft.com/office/officeart/2005/8/layout/process4"/>
    <dgm:cxn modelId="{F5959B04-173C-4853-B237-13A28917C9D5}" type="presParOf" srcId="{08A19D10-6FFC-4711-B2FF-C0C59600BE34}" destId="{F57B6EC8-4CE4-4525-B4D0-111465B201FA}" srcOrd="0" destOrd="0" presId="urn:microsoft.com/office/officeart/2005/8/layout/process4"/>
    <dgm:cxn modelId="{775D03F2-4899-4D08-B372-463AF8FA6D27}" type="presParOf" srcId="{5EED8250-E5F8-4521-9360-FC7C9EFE030C}" destId="{2F1BF72A-20CC-4A53-A9BE-AF4EF7321A86}" srcOrd="3" destOrd="0" presId="urn:microsoft.com/office/officeart/2005/8/layout/process4"/>
    <dgm:cxn modelId="{88D25AEC-51AC-4D0A-BD0D-E441071042DA}" type="presParOf" srcId="{5EED8250-E5F8-4521-9360-FC7C9EFE030C}" destId="{96F9CC25-5495-4DE8-9EF5-A942A1A4AD07}" srcOrd="4" destOrd="0" presId="urn:microsoft.com/office/officeart/2005/8/layout/process4"/>
    <dgm:cxn modelId="{FD488688-AA71-488A-8A73-3C6BD3621E9A}" type="presParOf" srcId="{96F9CC25-5495-4DE8-9EF5-A942A1A4AD07}" destId="{E98AE74C-7E4A-45C4-87B9-C601A2D6088F}" srcOrd="0" destOrd="0" presId="urn:microsoft.com/office/officeart/2005/8/layout/process4"/>
    <dgm:cxn modelId="{B2BE68FB-F8CC-4E9D-A44E-0A114E54BFF2}" type="presParOf" srcId="{5EED8250-E5F8-4521-9360-FC7C9EFE030C}" destId="{9727599D-F7BA-4327-8813-A7EA07C1EAD1}" srcOrd="5" destOrd="0" presId="urn:microsoft.com/office/officeart/2005/8/layout/process4"/>
    <dgm:cxn modelId="{21D1B2DE-41AD-4326-964C-F215583BF95B}" type="presParOf" srcId="{5EED8250-E5F8-4521-9360-FC7C9EFE030C}" destId="{99F522DA-7352-4658-B2D4-F896E6574BB4}" srcOrd="6" destOrd="0" presId="urn:microsoft.com/office/officeart/2005/8/layout/process4"/>
    <dgm:cxn modelId="{AB17E42C-4D07-4D4E-AA88-A7D4C9FB874A}" type="presParOf" srcId="{99F522DA-7352-4658-B2D4-F896E6574BB4}" destId="{637C1606-173A-4409-A26A-E84D6131C634}" srcOrd="0" destOrd="0" presId="urn:microsoft.com/office/officeart/2005/8/layout/process4"/>
    <dgm:cxn modelId="{21C2F371-FBBC-4FF4-8989-60191F8FCC5E}" type="presParOf" srcId="{5EED8250-E5F8-4521-9360-FC7C9EFE030C}" destId="{C3628963-22FE-4F67-94EC-62314B2C460F}" srcOrd="7" destOrd="0" presId="urn:microsoft.com/office/officeart/2005/8/layout/process4"/>
    <dgm:cxn modelId="{090F2837-2F4C-4D59-B4F4-7C637DE7762D}" type="presParOf" srcId="{5EED8250-E5F8-4521-9360-FC7C9EFE030C}" destId="{D3BFB146-8C74-485A-A987-08A2AA0C2653}" srcOrd="8" destOrd="0" presId="urn:microsoft.com/office/officeart/2005/8/layout/process4"/>
    <dgm:cxn modelId="{24473DA8-8B01-4F5C-94B0-850E00669EED}" type="presParOf" srcId="{D3BFB146-8C74-485A-A987-08A2AA0C2653}" destId="{B985DDE4-3CEB-4B7A-8F27-920CB57AD0E5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3102AEC-6101-475D-A751-4826B2740BBA}">
      <dsp:nvSpPr>
        <dsp:cNvPr id="0" name=""/>
        <dsp:cNvSpPr/>
      </dsp:nvSpPr>
      <dsp:spPr>
        <a:xfrm>
          <a:off x="0" y="3991190"/>
          <a:ext cx="3609975" cy="654787"/>
        </a:xfrm>
        <a:prstGeom prst="rec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ATE Chroma Testing</a:t>
          </a:r>
          <a:endParaRPr lang="en-US" altLang="zh-TW" sz="1400" kern="1200">
            <a:solidFill>
              <a:sysClr val="windowText" lastClr="000000"/>
            </a:solidFill>
            <a:latin typeface="Calibri Light" panose="020F0302020204030204"/>
            <a:ea typeface="新細明體" panose="02020500000000000000" pitchFamily="18" charset="-120"/>
            <a:cs typeface="+mn-cs"/>
          </a:endParaRPr>
        </a:p>
      </dsp:txBody>
      <dsp:txXfrm>
        <a:off x="0" y="3991190"/>
        <a:ext cx="3609975" cy="654787"/>
      </dsp:txXfrm>
    </dsp:sp>
    <dsp:sp modelId="{F57B6EC8-4CE4-4525-B4D0-111465B201FA}">
      <dsp:nvSpPr>
        <dsp:cNvPr id="0" name=""/>
        <dsp:cNvSpPr/>
      </dsp:nvSpPr>
      <dsp:spPr>
        <a:xfrm rot="10800000">
          <a:off x="0" y="2993948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Hi-Pot Test</a:t>
          </a:r>
          <a:endParaRPr lang="zh-TW" altLang="en-US" sz="1400" b="1" kern="1200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sp:txBody>
      <dsp:txXfrm rot="10800000">
        <a:off x="0" y="2993948"/>
        <a:ext cx="3609975" cy="654359"/>
      </dsp:txXfrm>
    </dsp:sp>
    <dsp:sp modelId="{E98AE74C-7E4A-45C4-87B9-C601A2D6088F}">
      <dsp:nvSpPr>
        <dsp:cNvPr id="0" name=""/>
        <dsp:cNvSpPr/>
      </dsp:nvSpPr>
      <dsp:spPr>
        <a:xfrm rot="10800000">
          <a:off x="0" y="1996706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b="1" kern="1200" baseline="0">
              <a:solidFill>
                <a:schemeClr val="bg1"/>
              </a:solidFill>
              <a:latin typeface="微軟正黑體" panose="020B0604030504040204" pitchFamily="34" charset="-120"/>
              <a:ea typeface="微軟正黑體" panose="020B0604030504040204" pitchFamily="34" charset="-120"/>
              <a:cs typeface="+mn-cs"/>
            </a:rPr>
            <a:t>T2 Burn in</a:t>
          </a:r>
          <a:endParaRPr lang="zh-TW" altLang="en-US" sz="1200" b="1" kern="1200" baseline="0">
            <a:solidFill>
              <a:schemeClr val="bg1"/>
            </a:solidFill>
            <a:latin typeface="微軟正黑體" panose="020B0604030504040204" pitchFamily="34" charset="-120"/>
            <a:ea typeface="微軟正黑體" panose="020B0604030504040204" pitchFamily="34" charset="-120"/>
            <a:cs typeface="+mn-cs"/>
          </a:endParaRPr>
        </a:p>
      </dsp:txBody>
      <dsp:txXfrm rot="10800000">
        <a:off x="0" y="1996706"/>
        <a:ext cx="3609975" cy="654359"/>
      </dsp:txXfrm>
    </dsp:sp>
    <dsp:sp modelId="{637C1606-173A-4409-A26A-E84D6131C634}">
      <dsp:nvSpPr>
        <dsp:cNvPr id="0" name=""/>
        <dsp:cNvSpPr/>
      </dsp:nvSpPr>
      <dsp:spPr>
        <a:xfrm rot="10800000">
          <a:off x="0" y="999463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Hi-Pot Test</a:t>
          </a:r>
          <a:endParaRPr lang="zh-TW" altLang="en-US" sz="1400" b="1" kern="1200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sp:txBody>
      <dsp:txXfrm rot="10800000">
        <a:off x="0" y="999463"/>
        <a:ext cx="3609975" cy="654359"/>
      </dsp:txXfrm>
    </dsp:sp>
    <dsp:sp modelId="{B985DDE4-3CEB-4B7A-8F27-920CB57AD0E5}">
      <dsp:nvSpPr>
        <dsp:cNvPr id="0" name=""/>
        <dsp:cNvSpPr/>
      </dsp:nvSpPr>
      <dsp:spPr>
        <a:xfrm rot="10800000">
          <a:off x="0" y="2221"/>
          <a:ext cx="3609975" cy="1007063"/>
        </a:xfrm>
        <a:prstGeom prst="upArrowCallou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ATE Chroma Testing</a:t>
          </a:r>
        </a:p>
      </dsp:txBody>
      <dsp:txXfrm rot="10800000">
        <a:off x="0" y="2221"/>
        <a:ext cx="3609975" cy="65435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rgbClr val="FF0000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1306E100378214F8A6E460BC7665E43" ma:contentTypeVersion="10" ma:contentTypeDescription="建立新的文件。" ma:contentTypeScope="" ma:versionID="28b7aeb7b572dacd8ac84442f13b5d42">
  <xsd:schema xmlns:xsd="http://www.w3.org/2001/XMLSchema" xmlns:xs="http://www.w3.org/2001/XMLSchema" xmlns:p="http://schemas.microsoft.com/office/2006/metadata/properties" xmlns:ns2="4fade6e9-9758-4243-a656-957f8a3a7223" xmlns:ns3="3acf14b4-ab83-4f94-bee4-e945b0c8cfc9" targetNamespace="http://schemas.microsoft.com/office/2006/metadata/properties" ma:root="true" ma:fieldsID="39163c51d8028755327ff175c3cfbf4b" ns2:_="" ns3:_="">
    <xsd:import namespace="4fade6e9-9758-4243-a656-957f8a3a7223"/>
    <xsd:import namespace="3acf14b4-ab83-4f94-bee4-e945b0c8cf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de6e9-9758-4243-a656-957f8a3a72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f14b4-ab83-4f94-bee4-e945b0c8cf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DCBBDE-F4D4-4777-AC13-EB71330928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F0BBAA-9414-49D3-9516-1D5DB5A079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6B5878-1FFE-4D62-ADB4-0ABB25A9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ade6e9-9758-4243-a656-957f8a3a7223"/>
    <ds:schemaRef ds:uri="3acf14b4-ab83-4f94-bee4-e945b0c8c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12B0BF6-EFDD-4BE4-9504-528E6861C6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文件標準格式_空白.DOT</Template>
  <TotalTime>216</TotalTime>
  <Pages>32</Pages>
  <Words>776</Words>
  <Characters>4429</Characters>
  <Application>Microsoft Office Word</Application>
  <DocSecurity>0</DocSecurity>
  <Lines>36</Lines>
  <Paragraphs>10</Paragraphs>
  <ScaleCrop>false</ScaleCrop>
  <Company>Moxa</Company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Li</dc:creator>
  <cp:keywords/>
  <dc:description/>
  <cp:lastModifiedBy>Randy ML Wu (吳孟倫)</cp:lastModifiedBy>
  <cp:revision>134</cp:revision>
  <cp:lastPrinted>2024-09-06T09:40:00Z</cp:lastPrinted>
  <dcterms:created xsi:type="dcterms:W3CDTF">2025-09-09T09:45:00Z</dcterms:created>
  <dcterms:modified xsi:type="dcterms:W3CDTF">2026-09-09T03:39:00Z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0x010100B1306E100378214F8A6E460BC7665E43</vt:lpwstr>
  </property>
</Properties>
</file>