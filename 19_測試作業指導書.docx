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511E" w14:textId="77777777" w:rsidR="00CE0C6D" w:rsidRPr="00E41E25" w:rsidRDefault="008016BD" w:rsidP="0009072C">
      <w:pPr>
        <w:pStyle w:val="a4"/>
        <w:tabs>
          <w:tab w:val="clear" w:pos="4153"/>
          <w:tab w:val="clear" w:pos="8306"/>
        </w:tabs>
        <w:snapToGrid/>
        <w:jc w:val="center"/>
        <w:outlineLvl w:val="0"/>
        <w:rPr>
          <w:rFonts w:asciiTheme="minorHAnsi" w:eastAsia="微軟正黑體" w:hAnsiTheme="minorHAnsi" w:cstheme="minorHAnsi"/>
        </w:rPr>
      </w:pPr>
      <w:bookmarkStart w:id="0" w:name="_Hlk146201431"/>
      <w:bookmarkStart w:id="1" w:name="_Toc116982700"/>
      <w:bookmarkEnd w:id="0"/>
      <w:r w:rsidRPr="00E41E25">
        <w:rPr>
          <w:rFonts w:asciiTheme="minorHAnsi" w:eastAsia="微軟正黑體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B0514D" wp14:editId="0E813A37">
                <wp:simplePos x="0" y="0"/>
                <wp:positionH relativeFrom="margin">
                  <wp:align>right</wp:align>
                </wp:positionH>
                <wp:positionV relativeFrom="page">
                  <wp:posOffset>1699895</wp:posOffset>
                </wp:positionV>
                <wp:extent cx="9612630" cy="1760220"/>
                <wp:effectExtent l="0" t="0" r="0" b="0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1263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6D0AE" w14:textId="6C2B6B46" w:rsidR="00D86B20" w:rsidRPr="0009072C" w:rsidRDefault="00476DE9" w:rsidP="0040420E">
                            <w:pPr>
                              <w:jc w:val="right"/>
                              <w:rPr>
                                <w:rFonts w:ascii="Calibri Light" w:hAnsi="Calibri Light" w:cs="Calibri"/>
                                <w:b/>
                                <w:sz w:val="40"/>
                                <w:szCs w:val="40"/>
                              </w:rPr>
                            </w:pPr>
                            <w:bookmarkStart w:id="2" w:name="_Toc50389614"/>
                            <w:bookmarkStart w:id="3" w:name="_Toc50389663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="004B6987">
                              <w:rPr>
                                <w:rFonts w:ascii="微軟正黑體" w:eastAsia="微軟正黑體" w:hAnsi="微軟正黑體" w:cstheme="majorHAnsi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D86B20" w:rsidRPr="004B6987">
                              <w:rPr>
                                <w:rFonts w:ascii="微軟正黑體" w:eastAsia="微軟正黑體" w:hAnsi="微軟正黑體" w:cs="Calibr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bookmarkEnd w:id="2"/>
                            <w:bookmarkEnd w:id="3"/>
                          </w:p>
                          <w:p w14:paraId="02E04FA6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725C3BC3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D86B20" w:rsidRPr="008E157E" w14:paraId="7EBF47FE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576DAB57" w14:textId="041B075D" w:rsidR="00D86B20" w:rsidRPr="008E157E" w:rsidRDefault="00D86B20" w:rsidP="00B524F3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文件編號：</w:t>
                                  </w:r>
                                  <w:r w:rsidR="00A23657" w:rsidRPr="00A23657">
                                    <w:rPr>
                                      <w:rFonts w:ascii="Calibri Light" w:eastAsia="標楷體" w:hAnsi="Calibri Light" w:cs="Arial" w:hint="eastAsia"/>
                                      <w:b/>
                                      <w:bCs/>
                                      <w:color w:val="EE0000"/>
                                    </w:rPr>
                                    <w:t>TBD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255310FC" w14:textId="6A0DA744" w:rsidR="00D86B20" w:rsidRPr="008E157E" w:rsidRDefault="00D86B20" w:rsidP="004F4992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版本：</w:t>
                                  </w: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1.</w:t>
                                  </w:r>
                                  <w:r w:rsidR="004C40E9">
                                    <w:rPr>
                                      <w:rFonts w:ascii="Calibri Light" w:eastAsia="標楷體" w:hAnsi="Calibri Light" w:cs="Arial"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B39E12D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051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k74QEAAKIDAAAOAAAAZHJzL2Uyb0RvYy54bWysU9tu2zAMfR+wfxD0vjj2snQ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" filled="f" stroked="f">
                <v:textbox>
                  <w:txbxContent>
                    <w:p w14:paraId="05E6D0AE" w14:textId="6C2B6B46" w:rsidR="00D86B20" w:rsidRPr="0009072C" w:rsidRDefault="00476DE9" w:rsidP="0040420E">
                      <w:pPr>
                        <w:jc w:val="right"/>
                        <w:rPr>
                          <w:rFonts w:ascii="Calibri Light" w:hAnsi="Calibri Light" w:cs="Calibri"/>
                          <w:b/>
                          <w:sz w:val="40"/>
                          <w:szCs w:val="40"/>
                        </w:rPr>
                      </w:pPr>
                      <w:bookmarkStart w:id="4" w:name="_Toc50389614"/>
                      <w:bookmarkStart w:id="5" w:name="_Toc50389663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/>
                      </w:r>
                      <w:r w:rsidR="004B6987">
                        <w:rPr>
                          <w:rFonts w:ascii="微軟正黑體" w:eastAsia="微軟正黑體" w:hAnsi="微軟正黑體" w:cstheme="majorHAnsi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D86B20" w:rsidRPr="004B6987">
                        <w:rPr>
                          <w:rFonts w:ascii="微軟正黑體" w:eastAsia="微軟正黑體" w:hAnsi="微軟正黑體" w:cs="Calibri"/>
                          <w:b/>
                          <w:sz w:val="40"/>
                          <w:szCs w:val="40"/>
                        </w:rPr>
                        <w:t/>
                      </w:r>
                      <w:bookmarkEnd w:id="4"/>
                      <w:bookmarkEnd w:id="5"/>
                    </w:p>
                    <w:p w14:paraId="02E04FA6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725C3BC3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0B39E12D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bookmarkEnd w:id="1"/>
    </w:p>
    <w:p w14:paraId="1377E416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975E0F4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3A43DCFD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00464130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AD69176" w14:textId="77777777" w:rsidR="00916A69" w:rsidRPr="00E41E25" w:rsidRDefault="00916A69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p>
      <w:pPr>
        <w:spacing w:before="0" w:after="0" w:line="276" w:lineRule="auto"/>
      </w:pPr>
      <w:r>
        <w:t xml:space="preserve"> </w:t>
      </w:r>
    </w:p>
    <w:tbl>
      <w:tblPr>
        <w:tblW w:w="8718" w:type="dxa"/>
        <w:jc w:val="center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9E0A5D" w:rsidRPr="00E41E25" w14:paraId="0BCE6AF2" w14:textId="77777777" w:rsidTr="00E946EC">
        <w:trPr>
          <w:trHeight w:val="1053"/>
          <w:jc w:val="center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49761B1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E8B86AA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/>
            <w:vAlign w:val="center"/>
          </w:tcPr>
          <w:p w14:paraId="19B9E68D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撰寫</w:t>
            </w:r>
          </w:p>
        </w:tc>
      </w:tr>
      <w:tr w:rsidR="00F05E5B" w:rsidRPr="00E41E25" w14:paraId="1E857294" w14:textId="77777777" w:rsidTr="00E946EC">
        <w:trPr>
          <w:cantSplit/>
          <w:trHeight w:val="2285"/>
          <w:jc w:val="center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8E9707A" w14:textId="4A20F81C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E8CB263" w14:textId="0A0A23E3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aa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6A47766" w14:textId="666D5638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aacc</w:t>
            </w:r>
          </w:p>
        </w:tc>
      </w:tr>
    </w:tbl>
    <w:p>
      <w:pPr>
        <w:spacing w:before="0" w:after="0" w:line="40" w:lineRule="exact"/>
      </w:pPr>
    </w:p>
    <w:p w14:paraId="2DA5605F" w14:textId="77777777" w:rsidR="00CE0C6D" w:rsidRPr="00E41E25" w:rsidRDefault="00CE0C6D" w:rsidP="00227548">
      <w:pPr>
        <w:pageBreakBefore/>
        <w:pStyle w:val="2"/>
        <w:ind w:firstLineChars="42" w:firstLine="118"/>
        <w:rPr>
          <w:rFonts w:asciiTheme="minorHAnsi" w:eastAsia="微軟正黑體" w:hAnsiTheme="minorHAnsi" w:cstheme="minorHAnsi"/>
        </w:rPr>
      </w:pPr>
      <w:bookmarkStart w:id="6" w:name="_Toc50389615"/>
      <w:bookmarkStart w:id="7" w:name="_Toc50389664"/>
      <w:r w:rsidRPr="00E41E25">
        <w:rPr>
          <w:rFonts w:asciiTheme="minorHAnsi" w:eastAsia="微軟正黑體" w:hAnsiTheme="minorHAnsi" w:cstheme="minorHAnsi"/>
        </w:rPr>
        <w:t>文件變更履歷：</w:t>
      </w:r>
      <w:bookmarkEnd w:id="6"/>
      <w:bookmarkEnd w:id="7"/>
    </w:p>
    <w:tbl>
      <w:tblPr>
        <w:tblW w:w="1513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4"/>
        <w:gridCol w:w="5543"/>
        <w:gridCol w:w="5543"/>
        <w:gridCol w:w="1609"/>
        <w:gridCol w:w="1609"/>
      </w:tblGrid>
      <w:tr w:rsidR="00CE0C6D" w:rsidRPr="00E41E25" w14:paraId="4DC3719B" w14:textId="77777777" w:rsidTr="00227548">
        <w:trPr>
          <w:trHeight w:val="384"/>
        </w:trPr>
        <w:tc>
          <w:tcPr>
            <w:tcW w:w="834" w:type="dxa"/>
            <w:vAlign w:val="center"/>
          </w:tcPr>
          <w:p w14:paraId="3C6EDAE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版本</w:t>
            </w:r>
          </w:p>
        </w:tc>
        <w:tc>
          <w:tcPr>
            <w:tcW w:w="5543" w:type="dxa"/>
            <w:vAlign w:val="center"/>
          </w:tcPr>
          <w:p w14:paraId="03D1A735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修訂內容</w:t>
            </w:r>
          </w:p>
        </w:tc>
        <w:tc>
          <w:tcPr>
            <w:tcW w:w="5543" w:type="dxa"/>
            <w:vAlign w:val="center"/>
          </w:tcPr>
          <w:p w14:paraId="1D0843AB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修訂原因</w:t>
            </w:r>
          </w:p>
        </w:tc>
        <w:tc>
          <w:tcPr>
            <w:tcW w:w="1609" w:type="dxa"/>
            <w:vAlign w:val="center"/>
          </w:tcPr>
          <w:p w14:paraId="6118BF6D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日期</w:t>
            </w:r>
          </w:p>
        </w:tc>
        <w:tc>
          <w:tcPr>
            <w:tcW w:w="1609" w:type="dxa"/>
            <w:vAlign w:val="center"/>
          </w:tcPr>
          <w:p w14:paraId="0D749D4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修訂者</w:t>
            </w:r>
          </w:p>
        </w:tc>
      </w:tr>
      <w:tr w:rsidR="00453CF8" w:rsidRPr="00E41E25" w14:paraId="1991B272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5DEA30F5" w14:textId="792C248C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1.0</w:t>
            </w:r>
          </w:p>
        </w:tc>
        <w:tc>
          <w:tcPr>
            <w:tcW w:w="5543" w:type="dxa"/>
            <w:vAlign w:val="center"/>
          </w:tcPr>
          <w:p w14:paraId="7C65052F" w14:textId="19417AD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5543" w:type="dxa"/>
            <w:vAlign w:val="center"/>
          </w:tcPr>
          <w:p w14:paraId="4A84E8A4" w14:textId="56C2EF7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1609" w:type="dxa"/>
            <w:vAlign w:val="center"/>
          </w:tcPr>
          <w:p w14:paraId="67DDAC20" w14:textId="43F6542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1609" w:type="dxa"/>
            <w:vAlign w:val="center"/>
          </w:tcPr>
          <w:p w14:paraId="3E212B94" w14:textId="78D544D1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aacc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5"/>
        <w:gridCol w:w="13493"/>
      </w:tblGrid>
      <w:tr w:rsidR="005D4302" w:rsidRPr="00E41E25" w14:paraId="3610DA08" w14:textId="77777777" w:rsidTr="00845353">
        <w:tc>
          <w:tcPr>
            <w:tcW w:w="15138" w:type="dxa"/>
            <w:gridSpan w:val="2"/>
            <w:shd w:val="clear" w:color="auto" w:fill="F3F3F3"/>
          </w:tcPr>
          <w:p w14:paraId="7391A917" w14:textId="5DED0C86" w:rsidR="005D4302" w:rsidRPr="00E41E25" w:rsidRDefault="00B07DF5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color w:val="888888"/>
                <w:kern w:val="0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</w:rPr>
            </w:r>
            <w:r w:rsidR="005D4302" w:rsidRPr="00E41E25">
              <w:rPr>
                <w:rFonts w:asciiTheme="minorHAnsi" w:eastAsia="微軟正黑體" w:hAnsiTheme="minorHAnsi" w:cstheme="minorHAnsi"/>
                <w:sz w:val="28"/>
                <w:szCs w:val="28"/>
              </w:rPr>
            </w:r>
            <w:r w:rsidR="005D430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一、前置作業</w:t>
            </w:r>
          </w:p>
        </w:tc>
      </w:tr>
      <w:tr w:rsidR="005D4302" w:rsidRPr="00E41E25" w14:paraId="7B58EB9A" w14:textId="77777777" w:rsidTr="00845353">
        <w:trPr>
          <w:trHeight w:val="6160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p w14:paraId="3F89365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</w:rPr>
            </w:pPr>
          </w:p>
          <w:p w14:paraId="0DF7058C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前置作業內容</w:t>
            </w:r>
          </w:p>
          <w:p w14:paraId="589C801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6EA96A0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備妥電腦</w:t>
            </w:r>
          </w:p>
          <w:p w14:paraId="70A1284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進入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MES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作業畫面</w:t>
            </w:r>
          </w:p>
          <w:p w14:paraId="71940A4E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閱讀作業指導書</w:t>
            </w:r>
          </w:p>
          <w:p w14:paraId="575C47BF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確認設備及治工具品質</w:t>
            </w:r>
          </w:p>
          <w:p w14:paraId="0A395C82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確認測試程式</w:t>
            </w:r>
          </w:p>
          <w:p w14:paraId="559E8CD7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確認電腦主機網路設定值</w:t>
            </w:r>
          </w:p>
          <w:p w14:paraId="3E8DF4F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依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確認軟體資料</w:t>
            </w:r>
          </w:p>
          <w:p w14:paraId="66FC626D" w14:textId="77777777" w:rsidR="005D4302" w:rsidRPr="00E41E25" w:rsidRDefault="005D4302" w:rsidP="00845353">
            <w:pPr>
              <w:ind w:left="-36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  <w:tr w:rsidR="005D4302" w:rsidRPr="00E41E25" w14:paraId="195C7F70" w14:textId="77777777" w:rsidTr="00845353">
        <w:trPr>
          <w:trHeight w:val="1494"/>
        </w:trPr>
        <w:tc>
          <w:tcPr>
            <w:tcW w:w="1645" w:type="dxa"/>
          </w:tcPr>
          <w:p w14:paraId="1D536464" w14:textId="77777777" w:rsidR="005D4302" w:rsidRPr="00E41E25" w:rsidRDefault="005D4302" w:rsidP="00845353">
            <w:pPr>
              <w:pStyle w:val="3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注意事項</w:t>
            </w:r>
          </w:p>
          <w:p w14:paraId="233F041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  <w:tc>
          <w:tcPr>
            <w:tcW w:w="13493" w:type="dxa"/>
          </w:tcPr>
          <w:p w14:paraId="438D46FE" w14:textId="77777777" w:rsidR="005D4302" w:rsidRPr="00E41E25" w:rsidRDefault="005D4302">
            <w:pPr>
              <w:numPr>
                <w:ilvl w:val="0"/>
                <w:numId w:val="5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料件核對：請依「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」核對料件。</w:t>
            </w:r>
          </w:p>
          <w:p w14:paraId="1DE9472E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2.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 w:rsidR="00B97A66" w:rsidRPr="00E41E25" w14:paraId="10DF6259" w14:textId="77777777" w:rsidTr="00A23657">
        <w:tblPrEx>
          <w:shd w:val="clear" w:color="auto" w:fill="auto"/>
        </w:tblPrEx>
        <w:trPr>
          <w:gridAfter w:val="3"/>
          <w:wAfter w:w="268" w:type="dxa"/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01540F66" w14:textId="77777777" w:rsidR="00B97A66" w:rsidRPr="00E41E25" w:rsidRDefault="00B97A6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二、PCBA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外觀檢查</w:t>
            </w:r>
          </w:p>
        </w:tc>
      </w:tr>
      <w:tr>
        <w:trPr>
          <w:trHeight w:val="2900" w:hRule="atLeast"/>
        </w:trPr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85925"/>
                  <wp:effectExtent l="0" t="0" r="0" b="0"/>
                  <wp:docPr id="2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66875"/>
                  <wp:effectExtent l="0" t="0" r="0" b="0"/>
                  <wp:docPr id="3" name="IMG_prod1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bot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0" w:hRule="atLeast"/>
        </w:trPr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aacccc (TOP)</w:t>
            </w:r>
          </w:p>
        </w:tc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aacccc (BOT)</w:t>
            </w:r>
          </w:p>
        </w:tc>
      </w:tr>
      <w:tr>
        <w:trPr>
          <w:trHeight w:val="2900" w:hRule="atLeast"/>
        </w:trPr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2343150" cy="1638300"/>
                  <wp:effectExtent l="0" t="0" r="0" b="0"/>
                  <wp:docPr id="4" name="IMG_prod2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top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9"/>
            <w:tcW w:w="7569" w:type="dxa"/>
          </w:tcPr>
          <w:p>
            <w:pPr>
              <w:jc w:val="center"/>
            </w:pPr>
            <w:r>
              <w:drawing>
                <wp:inline distT="0" distB="0" distL="0" distR="0">
                  <wp:extent cx="1657350" cy="1295400"/>
                  <wp:effectExtent l="0" t="0" r="0" b="0"/>
                  <wp:docPr id="5" name="IMG_prod2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bot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0" w:hRule="atLeast"/>
        </w:trPr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aacdd (TOP)</w:t>
            </w:r>
          </w:p>
        </w:tc>
        <w:tc>
          <w:tcPr>
            <w:gridSpan w:val="9"/>
            <w:tcW w:w="7569" w:type="dxa"/>
            <w:vAlign w:val="center"/>
          </w:tcPr>
          <w:p>
            <w:pPr>
              <w:jc w:val="center"/>
            </w:pPr>
            <w:r>
              <w:rPr>
                <w:rFonts w:ascii="微軟正黑體" w:eastAsia="微軟正黑體"/>
                <w:sz w:val="28"/>
              </w:rPr>
              <w:t>aacdd (BOT)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09"/>
        <w:gridCol w:w="1527"/>
        <w:gridCol w:w="705"/>
        <w:gridCol w:w="717"/>
        <w:gridCol w:w="815"/>
        <w:gridCol w:w="1295"/>
        <w:gridCol w:w="825"/>
        <w:gridCol w:w="780"/>
        <w:gridCol w:w="53"/>
        <w:gridCol w:w="819"/>
        <w:gridCol w:w="1293"/>
        <w:gridCol w:w="825"/>
        <w:gridCol w:w="831"/>
        <w:gridCol w:w="935"/>
        <w:gridCol w:w="1178"/>
        <w:gridCol w:w="825"/>
        <w:gridCol w:w="634"/>
        <w:gridCol w:w="11"/>
        <w:gridCol w:w="80"/>
        <w:gridCol w:w="73"/>
        <w:gridCol w:w="108"/>
      </w:tblGrid>
      <w:tr w:rsidR="00F664B6" w:rsidRPr="00E41E25" w14:paraId="4D847336" w14:textId="77777777" w:rsidTr="00A23657">
        <w:tblPrEx>
          <w:shd w:val="clear" w:color="auto" w:fill="auto"/>
        </w:tblPrEx>
        <w:trPr>
          <w:trHeight w:val="546"/>
        </w:trPr>
        <w:tc>
          <w:tcPr>
            <w:tcW w:w="1513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79D6DA7" w14:textId="7133B43C" w:rsidR="00F664B6" w:rsidRPr="00E41E25" w:rsidRDefault="00F664B6" w:rsidP="00C029B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</w:rPr>
              <w:t>三、ATE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設備確認</w:t>
            </w:r>
          </w:p>
        </w:tc>
      </w:tr>
      <w:tr w:rsidR="00F664B6" w:rsidRPr="00E41E25" w14:paraId="3983E02C" w14:textId="77777777" w:rsidTr="00A23657">
        <w:tblPrEx>
          <w:shd w:val="clear" w:color="auto" w:fill="auto"/>
        </w:tblPrEx>
        <w:trPr>
          <w:trHeight w:val="546"/>
        </w:trPr>
        <w:tc>
          <w:tcPr>
            <w:tcW w:w="1513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CCC2" w14:textId="77777777" w:rsidR="00F664B6" w:rsidRPr="00E41E25" w:rsidRDefault="00F664B6" w:rsidP="00C029B0">
            <w:pPr>
              <w:pStyle w:val="af2"/>
              <w:numPr>
                <w:ilvl w:val="0"/>
                <w:numId w:val="15"/>
              </w:numPr>
              <w:ind w:leftChars="0"/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設備</w:t>
            </w:r>
          </w:p>
          <w:p w14:paraId="03702F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先開啟機櫃後方的總電源，再由上到下依序開啟設備及電腦電源。</w:t>
            </w:r>
          </w:p>
          <w:p w14:paraId="01CCDA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關閉時，先關閉電腦及測試程式，再由下至上關閉設備。</w:t>
            </w:r>
          </w:p>
          <w:p w14:paraId="2ADB04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487A0F23" wp14:editId="0CFCC2BE">
                      <wp:extent cx="6210300" cy="3886200"/>
                      <wp:effectExtent l="0" t="0" r="19050" b="19050"/>
                      <wp:docPr id="6" name="群組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0" cy="3886200"/>
                                <a:chOff x="377270" y="620688"/>
                                <a:chExt cx="8875250" cy="5994874"/>
                              </a:xfrm>
                            </wpg:grpSpPr>
                            <wpg:grpSp>
                              <wpg:cNvPr id="43" name="群組 43"/>
                              <wpg:cNvGrpSpPr/>
                              <wpg:grpSpPr>
                                <a:xfrm>
                                  <a:off x="377270" y="620688"/>
                                  <a:ext cx="8875250" cy="5994874"/>
                                  <a:chOff x="377270" y="620688"/>
                                  <a:chExt cx="8875250" cy="5994874"/>
                                </a:xfrm>
                              </wpg:grpSpPr>
                              <wpg:grpSp>
                                <wpg:cNvPr id="50" name="群組 50"/>
                                <wpg:cNvGrpSpPr/>
                                <wpg:grpSpPr>
                                  <a:xfrm>
                                    <a:off x="395536" y="620688"/>
                                    <a:ext cx="8856984" cy="5994874"/>
                                    <a:chOff x="395536" y="620688"/>
                                    <a:chExt cx="8856984" cy="5994874"/>
                                  </a:xfrm>
                                </wpg:grpSpPr>
                                <wpg:grpSp>
                                  <wpg:cNvPr id="53" name="群組 53"/>
                                  <wpg:cNvGrpSpPr/>
                                  <wpg:grpSpPr>
                                    <a:xfrm>
                                      <a:off x="395536" y="620688"/>
                                      <a:ext cx="8856984" cy="5994874"/>
                                      <a:chOff x="395536" y="620688"/>
                                      <a:chExt cx="8856984" cy="599487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915816" y="620688"/>
                                        <a:ext cx="3771900" cy="5562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55" name="直線接點 55"/>
                                    <wps:cNvCnPr/>
                                    <wps:spPr>
                                      <a:xfrm flipH="1">
                                        <a:off x="2843809" y="1268760"/>
                                        <a:ext cx="936104" cy="1865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文字方塊 5"/>
                                    <wps:cNvSpPr txBox="1"/>
                                    <wps:spPr>
                                      <a:xfrm>
                                        <a:off x="1331641" y="1102752"/>
                                        <a:ext cx="1512568" cy="5069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4702DC52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Chroma 8000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58" name="直線接點 58"/>
                                    <wps:cNvCnPr/>
                                    <wps:spPr>
                                      <a:xfrm flipV="1">
                                        <a:off x="5752373" y="2492896"/>
                                        <a:ext cx="57833" cy="41360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文字方塊 12"/>
                                    <wps:cNvSpPr txBox="1"/>
                                    <wps:spPr>
                                      <a:xfrm>
                                        <a:off x="5234217" y="1858084"/>
                                        <a:ext cx="1350283" cy="6348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53CB0F54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開啟電腦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0" name="橢圓 60"/>
                                    <wps:cNvSpPr/>
                                    <wps:spPr>
                                      <a:xfrm>
                                        <a:off x="4716016" y="1988840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1" name="矩形 61"/>
                                    <wps:cNvSpPr/>
                                    <wps:spPr>
                                      <a:xfrm>
                                        <a:off x="3347864" y="3905672"/>
                                        <a:ext cx="1656184" cy="1755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 flipV="1">
                                        <a:off x="5004048" y="4622289"/>
                                        <a:ext cx="1872208" cy="161172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矩形 63"/>
                                    <wps:cNvSpPr/>
                                    <wps:spPr>
                                      <a:xfrm>
                                        <a:off x="6876256" y="2935257"/>
                                        <a:ext cx="2376264" cy="33740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3017E5AE" w14:textId="77777777" w:rsidR="00F664B6" w:rsidRPr="00082838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082838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64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7027291" y="3498304"/>
                                        <a:ext cx="2081213" cy="2667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68" name="橢圓 68"/>
                                    <wps:cNvSpPr/>
                                    <wps:spPr>
                                      <a:xfrm>
                                        <a:off x="7366360" y="3788478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2" name="橢圓 72"/>
                                    <wps:cNvSpPr/>
                                    <wps:spPr>
                                      <a:xfrm>
                                        <a:off x="7366360" y="4446075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3" name="橢圓 73"/>
                                    <wps:cNvSpPr/>
                                    <wps:spPr>
                                      <a:xfrm>
                                        <a:off x="8638121" y="5094147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4" name="橢圓 74"/>
                                    <wps:cNvSpPr/>
                                    <wps:spPr>
                                      <a:xfrm>
                                        <a:off x="7466943" y="5651161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5" name="直線接點 75"/>
                                    <wps:cNvCnPr/>
                                    <wps:spPr>
                                      <a:xfrm flipV="1">
                                        <a:off x="4860032" y="1491338"/>
                                        <a:ext cx="374035" cy="569510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7" name="矩形 77"/>
                                    <wps:cNvSpPr/>
                                    <wps:spPr>
                                      <a:xfrm>
                                        <a:off x="5234068" y="1183137"/>
                                        <a:ext cx="1323207" cy="6163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1FD307B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wps:wsp>
                                    <wps:cNvPr id="80" name="直線接點 80"/>
                                    <wps:cNvCnPr/>
                                    <wps:spPr>
                                      <a:xfrm flipV="1">
                                        <a:off x="2627784" y="4509120"/>
                                        <a:ext cx="504056" cy="16632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1" name="矩形 81"/>
                                    <wps:cNvSpPr/>
                                    <wps:spPr>
                                      <a:xfrm>
                                        <a:off x="395536" y="3237156"/>
                                        <a:ext cx="2376264" cy="33601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DDC10EE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36"/>
                                            </w:rPr>
                                            <w:t>開啟背面總電源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8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39552" y="3789040"/>
                                        <a:ext cx="2016224" cy="26448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90" name="橢圓 90"/>
                                    <wps:cNvSpPr/>
                                    <wps:spPr>
                                      <a:xfrm flipV="1">
                                        <a:off x="827584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3" name="橢圓 93"/>
                                    <wps:cNvSpPr/>
                                    <wps:spPr>
                                      <a:xfrm flipV="1">
                                        <a:off x="2051720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6" name="橢圓 96"/>
                                    <wps:cNvSpPr/>
                                    <wps:spPr>
                                      <a:xfrm flipV="1">
                                        <a:off x="827584" y="6093296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7" name="直線接點 97"/>
                                    <wps:cNvCnPr/>
                                    <wps:spPr>
                                      <a:xfrm>
                                        <a:off x="1115616" y="6093296"/>
                                        <a:ext cx="288031" cy="29713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" name="矩形 98"/>
                                    <wps:cNvSpPr/>
                                    <wps:spPr>
                                      <a:xfrm>
                                        <a:off x="1403647" y="6165304"/>
                                        <a:ext cx="1152127" cy="450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E827AA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b/>
                                              <w:bCs/>
                                              <w:color w:val="FF0000"/>
                                              <w:kern w:val="24"/>
                                              <w:szCs w:val="36"/>
                                            </w:rPr>
                                            <w:t>220VAC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</wpg:grpSp>
                                <wps:wsp>
                                  <wps:cNvPr id="99" name="橢圓 99"/>
                                  <wps:cNvSpPr/>
                                  <wps:spPr>
                                    <a:xfrm flipV="1">
                                      <a:off x="1403648" y="5589240"/>
                                      <a:ext cx="216024" cy="216024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00" name="橢圓 100"/>
                                <wps:cNvSpPr/>
                                <wps:spPr>
                                  <a:xfrm>
                                    <a:off x="6254189" y="1961103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EA89D81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</w:pPr>
                                      <w:r w:rsidRPr="002D3B39"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1" name="橢圓 101"/>
                                <wps:cNvSpPr/>
                                <wps:spPr>
                                  <a:xfrm>
                                    <a:off x="7027292" y="2349262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5AF3E4C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2" name="橢圓 102"/>
                                <wps:cNvSpPr/>
                                <wps:spPr>
                                  <a:xfrm>
                                    <a:off x="4225872" y="2147994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EF5BAC2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Calibri" w:eastAsia="標楷體" w:hAnsi="Calibri" w:cs="Calibri"/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3" name="橢圓 103"/>
                                <wps:cNvSpPr/>
                                <wps:spPr>
                                  <a:xfrm>
                                    <a:off x="377270" y="2622408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40A7373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Theme="minorHAnsi" w:eastAsia="標楷體" w:hAnsiTheme="minorHAnsi" w:cstheme="minorHAnsi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Theme="minorHAnsi" w:eastAsia="標楷體" w:hAnsiTheme="minorHAnsi" w:cstheme="minorHAnsi"/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s:wsp>
                              <wps:cNvPr id="104" name="橢圓 104"/>
                              <wps:cNvSpPr/>
                              <wps:spPr>
                                <a:xfrm>
                                  <a:off x="7884368" y="5085184"/>
                                  <a:ext cx="144016" cy="14401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">
                      <v:group id="_x0000_s1028" style="position:absolute;left:3772;top:6206;width:88753;height:59949" coordorigin="3772,6206" coordsize="88752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group id="群組 50" o:spid="_x0000_s1029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群組 53" o:spid="_x0000_s1030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31" type="#_x0000_t75" style="position:absolute;left:29158;top:6206;width:37719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">
                              <v:imagedata r:id="rId23" o:title=""/>
                            </v:shape>
                            <v:line id="直線接點 55" o:spid="_x0000_s1032" style="position:absolute;flip:x;visibility:visible;mso-wrap-style:square" from="28438,12687" to="37799,1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" strokecolor="#00b0f0" strokeweight="3pt">
                              <v:stroke dashstyle="1 1" joinstyle="miter"/>
                            </v:line>
                            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" filled="f" strokecolor="#00b0f0" strokeweight="2.25pt">
                              <v:textbox>
                                <w:txbxContent>
                                  <w:p w14:paraId="4702DC52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Chroma 8000</w:t>
                                    </w:r>
                                  </w:p>
                                </w:txbxContent>
                              </v:textbox>
                            </v:shape>
                            <v:line id="直線接點 58" o:spid="_x0000_s1034" style="position:absolute;flip:y;visibility:visible;mso-wrap-style:square" from="57523,24928" to="58102,2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" strokecolor="#00b0f0" strokeweight="3pt">
                              <v:stroke dashstyle="1 1" joinstyle="miter"/>
                            </v:line>
                            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" fillcolor="white [3212]" strokecolor="#00b0f0" strokeweight="2.25pt">
                              <v:textbox>
                                <w:txbxContent>
                                  <w:p w14:paraId="53CB0F54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開啟電腦</w:t>
                                    </w:r>
                                  </w:p>
                                </w:txbxContent>
                              </v:textbox>
                            </v:shape>
                            <v:oval id="橢圓 60" o:spid="_x0000_s1036" style="position:absolute;left:47160;top:1988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Cj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vD5/&#10;yT9Ar/8BAAD//wMAUEsBAi0AFAAGAAgAAAAhANvh9svuAAAAhQEAABMAAAAAAAAAAAAAAAAAAAAA&#10;AFtDb250ZW50X1R5cGVzXS54bWxQSwECLQAUAAYACAAAACEAWvQsW78AAAAVAQAACwAAAAAAAAAA&#10;AAAAAAAfAQAAX3JlbHMvLnJlbHNQSwECLQAUAAYACAAAACEAgUzgo70AAADbAAAADwAAAAAAAAAA&#10;AAAAAAAHAgAAZHJzL2Rvd25yZXYueG1sUEsFBgAAAAADAAMAtwAAAPECAAAAAA==&#10;" filled="f" strokecolor="red" strokeweight="1pt">
                              <v:stroke joinstyle="miter"/>
                            </v:oval>
                            <v:rect id="矩形 61" o:spid="_x0000_s1037" style="position:absolute;left:33478;top:39056;width:16562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              <v:line id="直線接點 62" o:spid="_x0000_s1038" style="position:absolute;flip:y;visibility:visible;mso-wrap-style:square" from="50040,46222" to="68762,4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" strokecolor="red" strokeweight="3pt">
                              <v:stroke dashstyle="1 1" joinstyle="miter"/>
                            </v:line>
                            <v:rect id="矩形 63" o:spid="_x0000_s1039" style="position:absolute;left:68762;top:29352;width:23763;height:3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3017E5AE" w14:textId="77777777" w:rsidR="00F664B6" w:rsidRPr="00082838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082838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shape id="Picture 3" o:spid="_x0000_s1040" type="#_x0000_t75" style="position:absolute;left:70272;top:34983;width:2081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">
                              <v:imagedata r:id="rId24" o:title=""/>
                            </v:shape>
                            <v:oval id="橢圓 68" o:spid="_x0000_s1041" style="position:absolute;left:73663;top:3788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yl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PDZ/&#10;yT9Ar/8BAAD//wMAUEsBAi0AFAAGAAgAAAAhANvh9svuAAAAhQEAABMAAAAAAAAAAAAAAAAAAAAA&#10;AFtDb250ZW50X1R5cGVzXS54bWxQSwECLQAUAAYACAAAACEAWvQsW78AAAAVAQAACwAAAAAAAAAA&#10;AAAAAAAfAQAAX3JlbHMvLnJlbHNQSwECLQAUAAYACAAAACEAfzrspb0AAADbAAAADwAAAAAAAAAA&#10;AAAAAAAHAgAAZHJzL2Rvd25yZXYueG1sUEsFBgAAAAADAAMAtwAAAPECAAAAAA==&#10;" filled="f" strokecolor="red" strokeweight="1pt">
                              <v:stroke joinstyle="miter"/>
                            </v:oval>
                            <v:oval id="橢圓 72" o:spid="_x0000_s1042" style="position:absolute;left:73663;top:444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2S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OoH/L+kH6NUfAAAA//8DAFBLAQItABQABgAIAAAAIQDb4fbL7gAAAIUBAAATAAAAAAAAAAAAAAAA&#10;AAAAAABbQ29udGVudF9UeXBlc10ueG1sUEsBAi0AFAAGAAgAAAAhAFr0LFu/AAAAFQEAAAsAAAAA&#10;AAAAAAAAAAAAHwEAAF9yZWxzLy5yZWxzUEsBAi0AFAAGAAgAAAAhAJsLTZL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3" o:spid="_x0000_s1043" style="position:absolute;left:86381;top:5094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gJwQAAANsAAAAPAAAAZHJzL2Rvd25yZXYueG1sRI9fa8JA&#10;EMTfC36HYwVfSr3YQ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PRH6An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4" o:spid="_x0000_s1044" style="position:absolute;left:74669;top:5651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B9wQAAANsAAAAPAAAAZHJzL2Rvd25yZXYueG1sRI9fa8JA&#10;EMTfC36HYwVfSr1YS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HuucH3BAAAA2wAAAA8AAAAA&#10;AAAAAAAAAAAABwIAAGRycy9kb3ducmV2LnhtbFBLBQYAAAAAAwADALcAAAD1AgAAAAA=&#10;" filled="f" strokecolor="red" strokeweight="1pt">
                              <v:stroke joinstyle="miter"/>
                            </v:oval>
                            <v:line id="直線接點 75" o:spid="_x0000_s1045" style="position:absolute;flip:y;visibility:visible;mso-wrap-style:square" from="48600,14913" to="52340,2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" strokecolor="red" strokeweight="3pt">
                              <v:stroke dashstyle="1 1" joinstyle="miter"/>
                            </v:line>
                            <v:rect id="矩形 77" o:spid="_x0000_s1046" style="position:absolute;left:52340;top:11831;width:13232;height: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1FD307B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line id="直線接點 80" o:spid="_x0000_s1047" style="position:absolute;flip:y;visibility:visible;mso-wrap-style:square" from="26277,45091" to="31318,46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" strokecolor="red" strokeweight="3pt">
                              <v:stroke dashstyle="1 1" joinstyle="miter"/>
                            </v:line>
                            <v:rect id="矩形 81" o:spid="_x0000_s1048" style="position:absolute;left:3955;top:32371;width:23763;height:3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" fillcolor="white [3212]" strokecolor="red" strokeweight="1pt">
                              <v:textbox>
                                <w:txbxContent>
                                  <w:p w14:paraId="7DDC10EE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0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w:t>開啟背面總電源</w:t>
                                    </w:r>
                                  </w:p>
                                </w:txbxContent>
                              </v:textbox>
                            </v:rect>
                            <v:shape id="Picture 2" o:spid="_x0000_s1049" type="#_x0000_t75" style="position:absolute;left:5395;top:37890;width:20162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">
                              <v:imagedata r:id="rId25" o:title=""/>
                            </v:shape>
                            <v:oval id="橢圓 90" o:spid="_x0000_s1050" style="position:absolute;left:8275;top:49411;width:2161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" filled="f" strokecolor="red" strokeweight="1pt">
                              <v:stroke joinstyle="miter"/>
                            </v:oval>
                            <v:oval id="橢圓 93" o:spid="_x0000_s1051" style="position:absolute;left:20517;top:49411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" filled="f" strokecolor="red" strokeweight="1pt">
                              <v:stroke joinstyle="miter"/>
                            </v:oval>
                            <v:oval id="橢圓 96" o:spid="_x0000_s1052" style="position:absolute;left:8275;top:60932;width:2161;height:216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" filled="f" strokecolor="red" strokeweight="1pt">
                              <v:stroke joinstyle="miter"/>
                            </v:oval>
                            <v:line id="直線接點 97" o:spid="_x0000_s1053" style="position:absolute;visibility:visible;mso-wrap-style:square" from="11156,60932" to="14036,6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" strokecolor="red" strokeweight="3pt">
                              <v:stroke joinstyle="miter"/>
                            </v:line>
                            <v:rect id="矩形 98" o:spid="_x0000_s1054" style="position:absolute;left:14036;top:61653;width:11521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" fillcolor="white [3212]" strokecolor="red" strokeweight="1pt">
                              <v:textbox>
                                <w:txbxContent>
                                  <w:p w14:paraId="7E827AA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b/>
                                        <w:bCs/>
                                        <w:color w:val="FF0000"/>
                                        <w:kern w:val="24"/>
                                        <w:szCs w:val="36"/>
                                      </w:rPr>
                                      <w:t>220VAC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oval id="橢圓 99" o:spid="_x0000_s1055" style="position:absolute;left:14036;top:55892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" filled="f" strokecolor="red" strokeweight="1pt">
                            <v:stroke joinstyle="miter"/>
                          </v:oval>
                        </v:group>
                        <v:oval id="橢圓 100" o:spid="_x0000_s1056" style="position:absolute;left:62541;top:19611;width:5363;height:5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" fillcolor="#5b9bd5 [3204]" stroked="f" strokeweight="1pt">
                          <v:stroke joinstyle="miter"/>
                          <v:textbox>
                            <w:txbxContent>
                              <w:p w14:paraId="6EA89D81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 w:rsidRPr="002D3B39">
                                  <w:rPr>
                                    <w:rFonts w:ascii="標楷體" w:eastAsia="標楷體" w:hAnsi="標楷體" w:hint="eastAsia"/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oval>
                        <v:oval id="橢圓 101" o:spid="_x0000_s1057" style="position:absolute;left:70272;top:23492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55AF3E4C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oval>
                        <v:oval id="橢圓 102" o:spid="_x0000_s1058" style="position:absolute;left:42258;top:21479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" fillcolor="#5b9bd5 [3204]" stroked="f" strokeweight="1pt">
                          <v:stroke joinstyle="miter"/>
                          <v:textbox>
                            <w:txbxContent>
                              <w:p w14:paraId="3EF5BAC2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橢圓 103" o:spid="_x0000_s1059" style="position:absolute;left:3772;top:26224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740A7373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oval id="橢圓 104" o:spid="_x0000_s1060" style="position:absolute;left:78843;top:50851;width:144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" filled="f" strokecolor="red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2F50601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4"/>
        <w:gridCol w:w="1555"/>
        <w:gridCol w:w="718"/>
        <w:gridCol w:w="730"/>
        <w:gridCol w:w="830"/>
        <w:gridCol w:w="1319"/>
        <w:gridCol w:w="840"/>
        <w:gridCol w:w="795"/>
        <w:gridCol w:w="54"/>
        <w:gridCol w:w="834"/>
        <w:gridCol w:w="1317"/>
        <w:gridCol w:w="840"/>
        <w:gridCol w:w="847"/>
        <w:gridCol w:w="953"/>
        <w:gridCol w:w="1200"/>
        <w:gridCol w:w="840"/>
        <w:gridCol w:w="642"/>
      </w:tblGrid>
      <w:tr w:rsidR="00F664B6" w:rsidRPr="00E41E25" w14:paraId="2782AFA0" w14:textId="77777777" w:rsidTr="00A23657">
        <w:tblPrEx>
          <w:shd w:val="clear" w:color="auto" w:fill="auto"/>
        </w:tblPrEx>
        <w:trPr>
          <w:gridAfter w:val="4"/>
          <w:wAfter w:w="279" w:type="dxa"/>
          <w:trHeight w:val="546"/>
        </w:trPr>
        <w:tc>
          <w:tcPr>
            <w:tcW w:w="1513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96EB780" w14:textId="31E2D785" w:rsidR="00F664B6" w:rsidRPr="00E41E25" w:rsidRDefault="00F664B6" w:rsidP="00C029B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四、ATE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程式參數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&amp;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環境設定</w:t>
            </w:r>
          </w:p>
        </w:tc>
      </w:tr>
      <w:tr w:rsidR="00F664B6" w:rsidRPr="00E41E25" w14:paraId="39568D5E" w14:textId="77777777" w:rsidTr="00A23657">
        <w:tblPrEx>
          <w:shd w:val="clear" w:color="auto" w:fill="auto"/>
        </w:tblPrEx>
        <w:trPr>
          <w:gridAfter w:val="4"/>
          <w:wAfter w:w="279" w:type="dxa"/>
          <w:trHeight w:val="7923"/>
        </w:trPr>
        <w:tc>
          <w:tcPr>
            <w:tcW w:w="76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45FF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7BC21C4D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DFD03D" wp14:editId="63449A96">
                  <wp:extent cx="627321" cy="743784"/>
                  <wp:effectExtent l="0" t="0" r="1905" b="0"/>
                  <wp:docPr id="7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0817" r="71126" b="3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00" cy="75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</w:t>
            </w:r>
          </w:p>
          <w:p w14:paraId="60C4BFEA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77035D47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9EB51F2" wp14:editId="7B7177D0">
                  <wp:extent cx="3482975" cy="1192530"/>
                  <wp:effectExtent l="0" t="0" r="0" b="0"/>
                  <wp:docPr id="8" name="圖片 17" descr="一張含有 文字, 螢幕擷取畫面, 多媒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圖片 17" descr="一張含有 文字, 螢幕擷取畫面, 多媒體, 軟體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9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E74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467616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988A3AB" wp14:editId="5690AC9B">
                  <wp:extent cx="2790825" cy="2289031"/>
                  <wp:effectExtent l="0" t="0" r="0" b="0"/>
                  <wp:docPr id="9" name="圖片 209" descr="S__421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S__421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913" cy="229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 </w: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337534A" wp14:editId="1C830032">
                  <wp:extent cx="1679945" cy="1781147"/>
                  <wp:effectExtent l="0" t="0" r="0" b="0"/>
                  <wp:docPr id="10" name="圖片 210" descr="S__42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S__4210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9945" cy="1781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52D2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8AB4E7C" wp14:editId="0EEEE076">
                  <wp:extent cx="4826635" cy="2632075"/>
                  <wp:effectExtent l="0" t="0" r="0" b="0"/>
                  <wp:docPr id="11" name="圖片 200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E39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62D59241" w14:textId="4EBE0E26" w:rsidR="00F664B6" w:rsidRPr="00E41E25" w:rsidRDefault="00E41E25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inline distT="0" distB="0" distL="0" distR="0">
                  <wp:extent cx="437321" cy="437321"/>
                  <wp:effectExtent l="0" t="0" r="0" b="0"/>
                  <wp:docPr id="12" name="圖形 282" descr="核取方塊 (打勾) 外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21000" name="圖形 887021000" descr="核取方塊 (打勾) 外框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4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D25DA8B" wp14:editId="64628B38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13" name="圓角矩形圖說文字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FBEDD9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25DA8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wh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" adj="8341,-8363" fillcolor="#5b9bd5 [3204]" strokecolor="#1f4d78 [1604]" strokeweight="1pt">
                      <v:textbox>
                        <w:txbxContent>
                          <w:p w14:paraId="4FFBEDD9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374B6BA" wp14:editId="38B7206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14" name="圓角矩形圖說文字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E08D67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>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s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" adj="8341,-8363" fillcolor="#5b9bd5 [3204]" strokecolor="#1f4d78 [1604]" strokeweight="1pt">
                      <v:textbox>
                        <w:txbxContent>
                          <w:p w14:paraId="0EE08D67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F8F869D" wp14:editId="4B0E5FCC">
                  <wp:extent cx="2266315" cy="2266315"/>
                  <wp:effectExtent l="0" t="0" r="0" b="0"/>
                  <wp:docPr id="15" name="圖片 201" descr="一張含有 文字, 纜線, 千斤頂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圖片 201" descr="一張含有 文字, 纜線, 千斤頂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t xml:space="preserve">  </w: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F1CC3F" wp14:editId="421FF555">
                  <wp:extent cx="1654175" cy="1558290"/>
                  <wp:effectExtent l="0" t="0" r="0" b="0"/>
                  <wp:docPr id="16" name="圖片 202" descr="一張含有 文字, 電源插頭與插座, 纜線, 插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圖片 202" descr="一張含有 文字, 電源插頭與插座, 纜線, 插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AD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7E5B992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測試程式設定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:</w:t>
            </w:r>
          </w:p>
          <w:p w14:paraId="330CD31C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C33C28D" wp14:editId="5F13880E">
                  <wp:extent cx="3355340" cy="2210435"/>
                  <wp:effectExtent l="0" t="0" r="0" b="0"/>
                  <wp:docPr id="17" name="圖片 20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圖片 203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BA514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6FC8A3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CCE3E3B" wp14:editId="0B577A8C">
                  <wp:extent cx="4325620" cy="1184910"/>
                  <wp:effectExtent l="0" t="0" r="0" b="0"/>
                  <wp:docPr id="18" name="圖片 204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圖片 204" descr="一張含有 文字, 螢幕擷取畫面, 字型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1619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0A48CD0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F017DF1" wp14:editId="7749828E">
                  <wp:extent cx="3180715" cy="2655570"/>
                  <wp:effectExtent l="0" t="0" r="0" b="0"/>
                  <wp:docPr id="19" name="圖片 205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71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D8FF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57810E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22731A" wp14:editId="76A68D79">
                  <wp:extent cx="3164840" cy="2393315"/>
                  <wp:effectExtent l="0" t="0" r="0" b="0"/>
                  <wp:docPr id="20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D4D8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E8E63C6" wp14:editId="36051132">
                  <wp:extent cx="3442970" cy="2687320"/>
                  <wp:effectExtent l="0" t="0" r="0" b="0"/>
                  <wp:docPr id="21" name="圖片 1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圖片 1" descr="一張含有 文字, 螢幕擷取畫面, 軟體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405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3F95200" w14:textId="1D820F2B" w:rsidR="00F664B6" w:rsidRPr="00E41E25" w:rsidRDefault="00F664B6" w:rsidP="00E41E25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725B650" wp14:editId="6D422493">
                  <wp:extent cx="4581525" cy="2209055"/>
                  <wp:effectExtent l="0" t="0" r="0" b="1270"/>
                  <wp:docPr id="22" name="圖片 208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218" cy="220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B97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開啟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2897FB6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699476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7F82F16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D73B3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AC80F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27F4A4E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輸入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User ID: root, Password: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空白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.</w:t>
            </w:r>
          </w:p>
          <w:p w14:paraId="6F662DD1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按下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Login</w:t>
            </w:r>
          </w:p>
          <w:p w14:paraId="3DF8A2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4E0DC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B4494D" w14:textId="77777777" w:rsidR="009431D5" w:rsidRPr="00E41E25" w:rsidRDefault="009431D5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174131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0E2E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42384B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A6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15C044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解開紅框線材固定扣。</w:t>
            </w:r>
          </w:p>
          <w:p w14:paraId="621C6A3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使用可活動式束線帶，固定測試端子台至</w:t>
            </w:r>
          </w:p>
          <w:p w14:paraId="77246F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生產平台</w:t>
            </w:r>
          </w:p>
          <w:p w14:paraId="4BCB6EA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660658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B234DE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712FD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448A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7D146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將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輸入插頭接線到黃色接頭</w:t>
            </w:r>
          </w:p>
          <w:p w14:paraId="4683E47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需依照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DC or 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更換接頭</w:t>
            </w:r>
          </w:p>
          <w:p w14:paraId="4CDFB205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黃色接頭為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線外測試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)</w:t>
            </w:r>
          </w:p>
          <w:p w14:paraId="183C68B6" w14:textId="49297C8B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29608E1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8371C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53D3FC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9C469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F0B1E4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8956F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E51AF6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80614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接線為</w:t>
            </w:r>
          </w:p>
          <w:p w14:paraId="0B4825B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69DA8E0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 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008697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HV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AC</w:t>
            </w:r>
          </w:p>
          <w:p w14:paraId="4673B81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WV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LV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則為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DC.</w:t>
            </w:r>
          </w:p>
          <w:p w14:paraId="14D00A73" w14:textId="76B1C434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606ABB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ACC9EE" w14:textId="0A894238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4CBA3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34773B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2F053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E862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14E010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Management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4AE4B8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437F50C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64B480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116E49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64B9F7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E3062D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14C42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9B0AC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7FA68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69788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410EA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NetExtension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Setting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2FDB3CE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BC8B3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4367FC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D095E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12FFD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ED444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60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EE2D5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C4DA35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9811B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011DC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ADF6B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2EC6E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3413D3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None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」選擇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</w:p>
          <w:p w14:paraId="05E94ED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右上點選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X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跳出</w:t>
            </w:r>
          </w:p>
          <w:p w14:paraId="6283132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82B91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702FC0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88C32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57FDF6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AB194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FF4EF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2A0DB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1373A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48E02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CC162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79C14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8F8EA6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4660CB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GO/NO 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」後開啟程式</w:t>
            </w:r>
          </w:p>
          <w:p w14:paraId="16FC15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FD678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E1B2F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0A9A6C5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13B2690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66C501D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7123200F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5FE9E42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720772A" w14:textId="77777777" w:rsidR="00E41E25" w:rsidRP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5433DC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FA6B2F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點選程式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3969"/>
            </w:tblGrid>
            <w:tr w:rsidR="00F664B6" w:rsidRPr="00E41E25" w14:paraId="7BA17D86" w14:textId="77777777" w:rsidTr="00C029B0">
              <w:trPr>
                <w:trHeight w:val="333"/>
              </w:trPr>
              <w:tc>
                <w:tcPr>
                  <w:tcW w:w="2434" w:type="dxa"/>
                  <w:shd w:val="clear" w:color="000000" w:fill="FFC000"/>
                  <w:noWrap/>
                  <w:vAlign w:val="center"/>
                  <w:hideMark/>
                </w:tcPr>
                <w:p w14:paraId="692DAC16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3969" w:type="dxa"/>
                  <w:shd w:val="clear" w:color="000000" w:fill="FFC000"/>
                  <w:noWrap/>
                  <w:vAlign w:val="center"/>
                  <w:hideMark/>
                </w:tcPr>
                <w:p w14:paraId="182FC4E7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程式</w:t>
                  </w:r>
                </w:p>
              </w:tc>
            </w:tr>
            <w:tr w:rsidR="00DB5953" w:rsidRPr="00E41E25" w14:paraId="4480B93A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7D5972F0" w14:textId="293ABED5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0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aacccc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6B9B6BBA" w14:textId="1B8C5C98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aacccc</w:t>
                  </w:r>
                </w:p>
              </w:tc>
            </w:tr>
            <w:tr w:rsidR="00DB5953" w:rsidRPr="00E41E25" w14:paraId="2DB815F6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08FDCAD2" w14:textId="1F7815A6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Cs w:val="24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aacdd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0B5A994F" w14:textId="1799FE39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aacdd</w:t>
                  </w:r>
                </w:p>
              </w:tc>
            </w:tr>
          </w:tbl>
          <w:p w14:paraId="7EB68670" w14:textId="77777777" w:rsidR="00E41E25" w:rsidRPr="00095324" w:rsidRDefault="00E41E25" w:rsidP="00E41E25">
            <w:pPr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732DC"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>Note:</w:t>
            </w:r>
            <w:r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 w:rsidRPr="00095324"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  <w:t>以最新版本程式執行測試</w:t>
            </w:r>
          </w:p>
          <w:p w14:paraId="44304E39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9EB06B5" w14:textId="77777777" w:rsidR="00DB5953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2787951C" w14:textId="77777777" w:rsidR="00DB5953" w:rsidRPr="00E41E25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C35BC7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48D1B2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」，跳出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Barcode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視窗。</w:t>
            </w:r>
          </w:p>
          <w:p w14:paraId="345821F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注意，生產時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 ATE &amp;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資料收集器都需要各別刷槍一次</w:t>
            </w:r>
          </w:p>
          <w:p w14:paraId="341B65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1A15CE9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="新細明體" w:eastAsia="新細明體" w:hAnsi="新細明體" w:cs="新細明體" w:hint="eastAsia"/>
                <w:color w:val="FF0000"/>
                <w:sz w:val="32"/>
                <w:szCs w:val="32"/>
              </w:rPr>
              <w:t>※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開啟程式如出現紅字訊息，請先確認設備是否全部開啟。</w:t>
            </w:r>
          </w:p>
          <w:p w14:paraId="7F7B83EE" w14:textId="77777777" w:rsidR="00F664B6" w:rsidRPr="00E41E25" w:rsidRDefault="00F664B6" w:rsidP="00C029B0">
            <w:pPr>
              <w:ind w:left="377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40813EE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8"/>
      </w:tblGrid>
      <w:tr w:rsidR="00997704" w:rsidRPr="00E41E25" w14:paraId="28E23FE7" w14:textId="77777777" w:rsidTr="00FC098F">
        <w:tblPrEx>
          <w:shd w:val="clear" w:color="auto" w:fill="auto"/>
        </w:tblPrEx>
        <w:trPr>
          <w:gridAfter w:val="1"/>
          <w:wAfter w:w="113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6835F0C" w14:textId="5193949E" w:rsidR="00997704" w:rsidRPr="00E41E25" w:rsidRDefault="00997704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37348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五、T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1_ATE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Chroma_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 good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CE4402" w:rsidRPr="00E41E25" w14:paraId="7EF26C9B" w14:textId="77777777" w:rsidTr="00FC098F">
        <w:tblPrEx>
          <w:shd w:val="clear" w:color="auto" w:fill="auto"/>
          <w:tblCellMar>
            <w:left w:w="28" w:type="dxa"/>
            <w:right w:w="28" w:type="dxa"/>
          </w:tblCellMar>
        </w:tblPrEx>
        <w:trPr>
          <w:gridAfter w:val="1"/>
          <w:wAfter w:w="113" w:type="dxa"/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0ABA542B" w14:textId="2E8B19CF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419100"/>
                  <wp:effectExtent l="0" t="0" r="0" b="0"/>
                  <wp:docPr id="23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293BA188" w14:textId="2969E84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04B83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6FB0A2D0" w14:textId="3ECE331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6662FF8B" w14:textId="64E2A162" w:rsidR="00CE4402" w:rsidRPr="00E41E25" w:rsidRDefault="00CE4402" w:rsidP="00CE4402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317C8F" w:rsidRPr="00E41E25" w14:paraId="59084FB0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353D72D7" w14:textId="13AEF0C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6" w:type="dxa"/>
          </w:tcPr>
          <w:p w14:paraId="116B77C0" w14:textId="0E39F47C" w:rsidR="00317C8F" w:rsidRPr="00E41E25" w:rsidRDefault="00317C8F" w:rsidP="00317C8F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936A8">
              <w:rPr>
                <w:rFonts w:ascii="微軟正黑體" w:eastAsia="微軟正黑體" w:hAnsi="微軟正黑體"/>
              </w:rPr>
              <w:t>aa</w:t>
            </w:r>
          </w:p>
        </w:tc>
        <w:tc>
          <w:tcPr>
            <w:tcW w:w="946" w:type="dxa"/>
            <w:shd w:val="clear" w:color="auto" w:fill="E0E0E0"/>
          </w:tcPr>
          <w:p w14:paraId="62DDCBD4" w14:textId="18C779E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6" w:type="dxa"/>
          </w:tcPr>
          <w:p w14:paraId="71E15E00" w14:textId="731F8550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946" w:type="dxa"/>
            <w:shd w:val="clear" w:color="auto" w:fill="E0E0E0"/>
          </w:tcPr>
          <w:p w14:paraId="6DE02BF8" w14:textId="08DDC42A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46" w:type="dxa"/>
          </w:tcPr>
          <w:p w14:paraId="4C03C09B" w14:textId="31566849" w:rsidR="00317C8F" w:rsidRPr="00E41E25" w:rsidRDefault="00317C8F" w:rsidP="00317C8F">
            <w:pPr>
              <w:rPr>
                <w:rFonts w:asciiTheme="minorHAnsi" w:eastAsia="微軟正黑體" w:hAnsiTheme="minorHAnsi" w:cstheme="minorHAnsi"/>
              </w:rPr>
            </w:pPr>
            <w:r w:rsidRPr="006936A8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4700C95C" w14:textId="1874DAF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46" w:type="dxa"/>
            <w:gridSpan w:val="1"/>
          </w:tcPr>
          <w:p w14:paraId="04399A1A" w14:textId="6B92052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30D99C75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2753F325" w14:textId="1C9482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5AA3A696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533AA1A8" w14:textId="49FD66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6" w:type="dxa"/>
            <w:shd w:val="clear" w:color="auto" w:fill="E0E0E0"/>
          </w:tcPr>
          <w:p w14:paraId="0B5889B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5EA80998" w14:textId="18F666B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F84FD6F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8" w:type="dxa"/>
            <w:gridSpan w:val="1"/>
          </w:tcPr>
          <w:p w14:paraId="5BFB76C5" w14:textId="19647E82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7226FA" w:rsidRPr="00E41E25" w14:paraId="00D75E5A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2EE5F0E6" w14:textId="27B2E8B1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465778DA" w14:textId="28DC04B3" w:rsidR="007226FA" w:rsidRPr="00E41E25" w:rsidRDefault="007226FA" w:rsidP="007226FA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4E3DEE">
              <w:rPr>
                <w:rFonts w:ascii="微軟正黑體" w:hAnsi="微軟正黑體"/>
                <w:bCs/>
                <w:szCs w:val="24"/>
              </w:rPr>
              <w:t>aaa1</w:t>
            </w:r>
          </w:p>
        </w:tc>
        <w:tc>
          <w:tcPr>
            <w:tcW w:w="946" w:type="dxa"/>
            <w:shd w:val="clear" w:color="auto" w:fill="E0E0E0"/>
          </w:tcPr>
          <w:p w14:paraId="24C4201C" w14:textId="5B6B3AFA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13108EA4" w14:textId="2A7B08A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33A55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7D3CF374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654AD17" w14:textId="1584437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19812040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0" w:type="dxa"/>
            <w:gridSpan w:val="3"/>
          </w:tcPr>
          <w:p w14:paraId="09BF0960" w14:textId="53FFF82C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156A9156" w14:textId="77777777" w:rsidTr="00FC098F">
        <w:tblPrEx>
          <w:shd w:val="clear" w:color="auto" w:fill="auto"/>
        </w:tblPrEx>
        <w:trPr>
          <w:gridAfter w:val="1"/>
          <w:wAfter w:w="113" w:type="dxa"/>
          <w:trHeight w:val="2843"/>
        </w:trPr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614B5831" w14:textId="677B1ED6" w:rsidR="00997704" w:rsidRPr="00E41E25" w:rsidRDefault="00997704" w:rsidP="0041741D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9008C27" w14:textId="532F1603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85F2E5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6A27D6DB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71C78186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34565AC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6FE613AE" w14:textId="1CDD39FF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88DF6A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293CCCB9" w14:textId="45220B13" w:rsidR="00997704" w:rsidRPr="00E41E25" w:rsidRDefault="002D080C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6" w:type="dxa"/>
            <w:shd w:val="clear" w:color="auto" w:fill="E0E0E0"/>
          </w:tcPr>
          <w:p w14:paraId="1C869D7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7352AF6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620A4FD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  <w:gridSpan w:val="1"/>
          </w:tcPr>
          <w:p w14:paraId="6D666755" w14:textId="5125C2C1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6" w:type="dxa"/>
            <w:shd w:val="clear" w:color="auto" w:fill="E0E0E0"/>
          </w:tcPr>
          <w:p w14:paraId="0C97178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1B6E3C09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6F01DC4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6" w:type="dxa"/>
          </w:tcPr>
          <w:p w14:paraId="356C02FB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6" w:type="dxa"/>
            <w:shd w:val="clear" w:color="auto" w:fill="E0E0E0"/>
          </w:tcPr>
          <w:p w14:paraId="0BBB2EC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46" w:type="dxa"/>
          </w:tcPr>
          <w:p w14:paraId="26FE48B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4390FD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948" w:type="dxa"/>
            <w:gridSpan w:val="1"/>
          </w:tcPr>
          <w:p w14:paraId="1C227AA3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997704" w:rsidRPr="00E41E25" w14:paraId="3FF5934F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946" w:type="dxa"/>
            <w:shd w:val="clear" w:color="auto" w:fill="E0E0E0"/>
          </w:tcPr>
          <w:p w14:paraId="0DC0E85F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3C9F2D33" w14:textId="33A2E859" w:rsidR="00997704" w:rsidRPr="00E41E25" w:rsidRDefault="00997704" w:rsidP="0041741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4195C93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A54BB44" w14:textId="6CFE1046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0FA0DE59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297EAA1D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6" w:type="dxa"/>
            <w:shd w:val="clear" w:color="auto" w:fill="E0E0E0"/>
          </w:tcPr>
          <w:p w14:paraId="7B50F3B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0" w:type="dxa"/>
            <w:gridSpan w:val="3"/>
          </w:tcPr>
          <w:p w14:paraId="6BA1F9B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8"/>
      </w:tblGrid>
      <w:tr w:rsidR="00AF77EA" w:rsidRPr="00E41E25" w14:paraId="3CE6B324" w14:textId="77777777" w:rsidTr="00FC098F">
        <w:tblPrEx>
          <w:shd w:val="clear" w:color="auto" w:fill="auto"/>
        </w:tblPrEx>
        <w:trPr>
          <w:gridAfter w:val="1"/>
          <w:wAfter w:w="113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8AB40ED" w14:textId="5A8D7680" w:rsidR="00AF77EA" w:rsidRPr="00E41E25" w:rsidRDefault="00AF77EA" w:rsidP="00080FA7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六、T1_ATE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 good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080FA7" w:rsidRPr="00E41E25" w14:paraId="2B818031" w14:textId="77777777" w:rsidTr="00A23657">
        <w:tblPrEx>
          <w:shd w:val="clear" w:color="auto" w:fill="auto"/>
        </w:tblPrEx>
        <w:trPr>
          <w:gridAfter w:val="2"/>
          <w:wAfter w:w="187" w:type="dxa"/>
          <w:trHeight w:val="5877"/>
        </w:trPr>
        <w:tc>
          <w:tcPr>
            <w:tcW w:w="7568" w:type="dxa"/>
            <w:gridSpan w:val="8"/>
          </w:tcPr>
          <w:p w14:paraId="6B676047" w14:textId="0A5B2359" w:rsidR="00080FA7" w:rsidRDefault="00E13F31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565377B9" wp14:editId="6567D2CA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2461895</wp:posOffset>
                      </wp:positionV>
                      <wp:extent cx="762000" cy="335280"/>
                      <wp:effectExtent l="0" t="457200" r="76200" b="26670"/>
                      <wp:wrapNone/>
                      <wp:docPr id="24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53023"/>
                                  <a:gd name="adj2" fmla="val -172045"/>
                                  <a:gd name="adj3" fmla="val 16667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359995" w14:textId="77777777" w:rsidR="00D80719" w:rsidRPr="0099013D" w:rsidRDefault="00D80719" w:rsidP="00D8071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 w:cs="Arial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  <w:p w14:paraId="29DF2DF0" w14:textId="19A42BEB" w:rsidR="00DC7CCB" w:rsidRPr="009C30FF" w:rsidRDefault="00DC7CCB" w:rsidP="00DC7C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5377B9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" adj="22253,-26362" fillcolor="#ffc000" strokecolor="#091723 [484]" strokeweight="1pt">
                      <v:textbox>
                        <w:txbxContent>
                          <w:p w14:paraId="4A359995" w14:textId="77777777" w:rsidR="00D80719" w:rsidRPr="0099013D" w:rsidRDefault="00D80719" w:rsidP="00D807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2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 w:cs="Arial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29DF2DF0" w14:textId="19A42BEB" w:rsidR="00DC7CCB" w:rsidRPr="009C30FF" w:rsidRDefault="00DC7CCB" w:rsidP="00DC7C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A14FDFB" wp14:editId="64C04EE9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1503680</wp:posOffset>
                      </wp:positionV>
                      <wp:extent cx="289560" cy="510540"/>
                      <wp:effectExtent l="19050" t="19050" r="15240" b="22860"/>
                      <wp:wrapNone/>
                      <wp:docPr id="25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" filled="f" strokecolor="#ffc000" strokeweight="3pt"/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46400803" wp14:editId="6D154632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687070</wp:posOffset>
                      </wp:positionV>
                      <wp:extent cx="632460" cy="1404620"/>
                      <wp:effectExtent l="0" t="0" r="15240" b="2667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D6F124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7IFA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">
                      <v:textbox style="mso-fit-shape-to-text:t">
                        <w:txbxContent>
                          <w:p w14:paraId="53D6F124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1CCA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9938576" wp14:editId="4FC45F86">
                      <wp:simplePos x="0" y="0"/>
                      <wp:positionH relativeFrom="column">
                        <wp:posOffset>3319145</wp:posOffset>
                      </wp:positionH>
                      <wp:positionV relativeFrom="paragraph">
                        <wp:posOffset>1680845</wp:posOffset>
                      </wp:positionV>
                      <wp:extent cx="762000" cy="335280"/>
                      <wp:effectExtent l="0" t="514350" r="19050" b="26670"/>
                      <wp:wrapNone/>
                      <wp:docPr id="27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4023"/>
                                  <a:gd name="adj2" fmla="val -190227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EB7CFC" w14:textId="77777777" w:rsidR="00AD60DB" w:rsidRPr="0099013D" w:rsidRDefault="00AD60DB" w:rsidP="00AD60D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:szCs w:val="14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4"/>
                                    </w:rPr>
                                    <w:t>aa</w:t>
                                  </w:r>
                                </w:p>
                                <w:p w14:paraId="71F20981" w14:textId="044F869A" w:rsidR="00DC7CCB" w:rsidRPr="003A6FB6" w:rsidRDefault="00DC7CCB" w:rsidP="00DC7CC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" adj="11669,-30289" fillcolor="red" strokecolor="#091723 [484]" strokeweight="1pt">
                      <v:textbox>
                        <w:txbxContent>
                          <w:p w14:paraId="79EB7CFC" w14:textId="77777777" w:rsidR="00AD60DB" w:rsidRPr="0099013D" w:rsidRDefault="00AD60DB" w:rsidP="00AD60D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/>
                                <w:sz w:val="18"/>
                                <w:szCs w:val="14"/>
                              </w:rPr>
                              <w:t>aa</w:t>
                            </w:r>
                          </w:p>
                          <w:p w14:paraId="71F20981" w14:textId="044F869A" w:rsidR="00DC7CCB" w:rsidRPr="003A6FB6" w:rsidRDefault="00DC7CCB" w:rsidP="00DC7CC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D521BEC" wp14:editId="78EF2B40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930275</wp:posOffset>
                      </wp:positionV>
                      <wp:extent cx="289560" cy="510540"/>
                      <wp:effectExtent l="19050" t="19050" r="15240" b="22860"/>
                      <wp:wrapNone/>
                      <wp:docPr id="2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9870C3" id="矩形 1" o:spid="_x0000_s1026" style="position:absolute;margin-left:246.55pt;margin-top:73.25pt;width:22.8pt;height:40.2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6ghQ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" filled="f" strokecolor="red" strokeweight="3pt"/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w:drawing>
                <wp:inline distT="0" distB="0" distL="0" distR="0">
                  <wp:extent cx="601980" cy="312420"/>
                  <wp:effectExtent l="0" t="0" r="7620" b="0"/>
                  <wp:docPr id="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20258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BEC9F0A" wp14:editId="2B969AA9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1166495</wp:posOffset>
                      </wp:positionV>
                      <wp:extent cx="586740" cy="0"/>
                      <wp:effectExtent l="19050" t="19050" r="3810" b="19050"/>
                      <wp:wrapNone/>
                      <wp:docPr id="30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1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CC42D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11ACBBB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0D9EDAA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7EC587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4DAF6537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0EA385DA" w14:textId="5CCAD54B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85925"/>
                  <wp:effectExtent l="0" t="0" r="0" b="0"/>
                  <wp:docPr id="3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0" w:type="dxa"/>
            <w:gridSpan w:val="8"/>
          </w:tcPr>
          <w:p w14:paraId="64940DBE" w14:textId="039CEFFB" w:rsidR="00080FA7" w:rsidRDefault="001D237B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30DA1C14" wp14:editId="36AF168C">
                      <wp:simplePos x="0" y="0"/>
                      <wp:positionH relativeFrom="column">
                        <wp:posOffset>4029710</wp:posOffset>
                      </wp:positionH>
                      <wp:positionV relativeFrom="paragraph">
                        <wp:posOffset>740410</wp:posOffset>
                      </wp:positionV>
                      <wp:extent cx="632460" cy="1404620"/>
                      <wp:effectExtent l="0" t="0" r="15240" b="26670"/>
                      <wp:wrapNone/>
                      <wp:docPr id="3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A6CBA1" w14:textId="6819CC85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DA1C14" id="_x0000_s1066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/FQ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">
                      <v:textbox style="mso-fit-shape-to-text:t">
                        <w:txbxContent>
                          <w:p w14:paraId="15A6CBA1" w14:textId="6819CC85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2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1D4B82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0A30F2B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1AA230C" w14:textId="1A049C60" w:rsidR="00C93D62" w:rsidRDefault="004936F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2CB917C2" wp14:editId="31F448E3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114300</wp:posOffset>
                      </wp:positionV>
                      <wp:extent cx="4601845" cy="1854200"/>
                      <wp:effectExtent l="0" t="19050" r="8255" b="12700"/>
                      <wp:wrapNone/>
                      <wp:docPr id="33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1845" cy="1854200"/>
                                <a:chOff x="-14630" y="262890"/>
                                <a:chExt cx="4601870" cy="1854556"/>
                              </a:xfrm>
                            </wpg:grpSpPr>
                            <wps:wsp>
                              <wps:cNvPr id="1545207481" name="矩形 1"/>
                              <wps:cNvSpPr/>
                              <wps:spPr>
                                <a:xfrm>
                                  <a:off x="582930" y="844143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49689" name="語音泡泡: 圓角矩形 2"/>
                              <wps:cNvSpPr/>
                              <wps:spPr>
                                <a:xfrm>
                                  <a:off x="-14630" y="1782166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53023"/>
                                    <a:gd name="adj2" fmla="val -172045"/>
                                    <a:gd name="adj3" fmla="val 16667"/>
                                  </a:avLst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B7D838" w14:textId="77777777" w:rsidR="00D80719" w:rsidRPr="0099013D" w:rsidRDefault="00D80719" w:rsidP="00D807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 w:cs="Arial"/>
                                        <w:sz w:val="16"/>
                                        <w:szCs w:val="16"/>
                                      </w:rPr>
                                      <w:t/>
                                    </w:r>
                                  </w:p>
                                  <w:p w14:paraId="1F9F328B" w14:textId="09F34C03" w:rsidR="009C30FF" w:rsidRPr="009C30FF" w:rsidRDefault="009C30FF" w:rsidP="009C30F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19894" name="矩形 1"/>
                              <wps:cNvSpPr/>
                              <wps:spPr>
                                <a:xfrm>
                                  <a:off x="3074670" y="262890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063788" name="語音泡泡: 圓角矩形 2"/>
                              <wps:cNvSpPr/>
                              <wps:spPr>
                                <a:xfrm>
                                  <a:off x="3108960" y="971550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4023"/>
                                    <a:gd name="adj2" fmla="val -190227"/>
                                    <a:gd name="adj3" fmla="val 16667"/>
                                  </a:avLst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05C282" w14:textId="77777777" w:rsidR="00AD60DB" w:rsidRPr="0099013D" w:rsidRDefault="00AD60DB" w:rsidP="00AD60D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18"/>
                                        <w:szCs w:val="14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/>
                                        <w:sz w:val="18"/>
                                        <w:szCs w:val="14"/>
                                      </w:rPr>
                                      <w:t>aa</w:t>
                                    </w:r>
                                  </w:p>
                                  <w:p w14:paraId="1B58DF7F" w14:textId="16DBF2FE" w:rsidR="001171B6" w:rsidRPr="003A6FB6" w:rsidRDefault="001171B6" w:rsidP="009C30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5102025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5260" y="335280"/>
                                  <a:ext cx="601980" cy="312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275545" name="直線接點 3"/>
                              <wps:cNvCnPr/>
                              <wps:spPr>
                                <a:xfrm flipH="1">
                                  <a:off x="3379470" y="499110"/>
                                  <a:ext cx="58674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917C2" id="群組 4" o:spid="_x0000_s1067" style="position:absolute;left:0;text-align:left;margin-left:6.75pt;margin-top:9pt;width:362.35pt;height:146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">
                      <v:rect id="矩形 1" o:spid="_x0000_s1068" style="position:absolute;left:5829;top:8441;width:2895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" filled="f" strokecolor="#ffc000" strokeweight="3pt"/>
                      <v:shape id="_x0000_s1069" type="#_x0000_t62" style="position:absolute;left:-146;top:17821;width:761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" adj="22253,-26362" fillcolor="#ffc000" strokecolor="#091723 [484]" strokeweight="1pt">
                        <v:textbox>
                          <w:txbxContent>
                            <w:p w14:paraId="55B7D838" w14:textId="77777777" w:rsidR="00D80719" w:rsidRPr="0099013D" w:rsidRDefault="00D80719" w:rsidP="00D80719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 w:cs="Arial"/>
                                  <w:sz w:val="16"/>
                                  <w:szCs w:val="16"/>
                                </w:rPr>
                                <w:t/>
                              </w:r>
                            </w:p>
                            <w:p w14:paraId="1F9F328B" w14:textId="09F34C03" w:rsidR="009C30FF" w:rsidRPr="009C30FF" w:rsidRDefault="009C30FF" w:rsidP="009C30F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矩形 1" o:spid="_x0000_s1070" style="position:absolute;left:30746;top:2628;width:2896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" filled="f" strokecolor="red" strokeweight="3pt"/>
                      <v:shape id="_x0000_s1071" type="#_x0000_t62" style="position:absolute;left:31089;top:9715;width:7620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" adj="11669,-30289" fillcolor="red" strokecolor="#091723 [484]" strokeweight="1pt">
                        <v:textbox>
                          <w:txbxContent>
                            <w:p w14:paraId="0F05C282" w14:textId="77777777" w:rsidR="00AD60DB" w:rsidRPr="0099013D" w:rsidRDefault="00AD60DB" w:rsidP="00AD60DB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4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/>
                                  <w:sz w:val="18"/>
                                  <w:szCs w:val="14"/>
                                </w:rPr>
                                <w:t>aa</w:t>
                              </w:r>
                            </w:p>
                            <w:p w14:paraId="1B58DF7F" w14:textId="16DBF2FE" w:rsidR="001171B6" w:rsidRPr="003A6FB6" w:rsidRDefault="001171B6" w:rsidP="009C30F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72" type="#_x0000_t75" style="position:absolute;left:39852;top:3352;width:6020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">
                        <v:imagedata r:id="rId42" o:title=""/>
                      </v:shape>
                      <v:line id="直線接點 3" o:spid="_x0000_s1073" style="position:absolute;flip:x;visibility:visible;mso-wrap-style:square" from="33794,4991" to="3966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53F89961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76B4C47B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3252BF4B" w14:textId="0FE2A98F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85925"/>
                  <wp:effectExtent l="0" t="0" r="0" b="0"/>
                  <wp:docPr id="34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FA7" w:rsidRPr="00E41E25" w14:paraId="4C03568E" w14:textId="77777777" w:rsidTr="00271D0E">
        <w:tblPrEx>
          <w:shd w:val="clear" w:color="auto" w:fill="auto"/>
        </w:tblPrEx>
        <w:trPr>
          <w:gridAfter w:val="2"/>
          <w:wAfter w:w="187" w:type="dxa"/>
          <w:trHeight w:val="1810"/>
        </w:trPr>
        <w:tc>
          <w:tcPr>
            <w:tcW w:w="15138" w:type="dxa"/>
            <w:gridSpan w:val="16"/>
            <w:tcBorders>
              <w:bottom w:val="single" w:sz="4" w:space="0" w:color="auto"/>
            </w:tcBorders>
          </w:tcPr>
          <w:p w14:paraId="221FB520" w14:textId="6F001120" w:rsidR="00080FA7" w:rsidRPr="00D80719" w:rsidRDefault="00D80719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D80719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aacccc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的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請接在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Good1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及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Good2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位置</w:t>
            </w:r>
          </w:p>
          <w:p w14:paraId="35745C3D" w14:textId="132956E4" w:rsidR="00080FA7" w:rsidRPr="00F42A30" w:rsidRDefault="00080FA7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測完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，再測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，確認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燈</w:t>
            </w:r>
            <w:r w:rsidRPr="00F42A30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分別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亮黃燈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3"/>
        <w:gridCol w:w="1535"/>
        <w:gridCol w:w="708"/>
        <w:gridCol w:w="720"/>
        <w:gridCol w:w="819"/>
        <w:gridCol w:w="1301"/>
        <w:gridCol w:w="829"/>
        <w:gridCol w:w="837"/>
        <w:gridCol w:w="823"/>
        <w:gridCol w:w="1299"/>
        <w:gridCol w:w="829"/>
        <w:gridCol w:w="835"/>
        <w:gridCol w:w="940"/>
        <w:gridCol w:w="1184"/>
        <w:gridCol w:w="829"/>
        <w:gridCol w:w="837"/>
      </w:tblGrid>
      <w:tr w:rsidR="00B97A66" w:rsidRPr="00E41E25" w14:paraId="357B2D0C" w14:textId="77777777" w:rsidTr="00A23657">
        <w:trPr>
          <w:gridAfter w:val="1"/>
          <w:wAfter w:w="74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91854D3" w14:textId="538F40B8" w:rsidR="00B97A66" w:rsidRPr="00E41E25" w:rsidRDefault="00B97A66" w:rsidP="00080FA7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七、T1_ATE Chroma_</w:t>
            </w:r>
            <w:r w:rsidR="004428D5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C8042A" w:rsidRPr="00E41E25" w14:paraId="0C203A00" w14:textId="77777777" w:rsidTr="00FE151B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658FB4C4" w14:textId="1FC1D43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419100"/>
                  <wp:effectExtent l="0" t="0" r="0" b="0"/>
                  <wp:docPr id="35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5516C26E" w14:textId="69F7C455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652DE022" w14:textId="6133D61B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90" w:type="dxa"/>
            <w:gridSpan w:val="4"/>
            <w:tcBorders>
              <w:top w:val="single" w:sz="12" w:space="0" w:color="auto"/>
            </w:tcBorders>
            <w:vAlign w:val="center"/>
          </w:tcPr>
          <w:p w14:paraId="2BFC60F4" w14:textId="1CA9B2D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6E494A" w:rsidRPr="00E41E25" w14:paraId="1418CE94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4B5DBECF" w14:textId="58CABB9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5" w:type="dxa"/>
          </w:tcPr>
          <w:p w14:paraId="666DD680" w14:textId="0AB19FBA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aaa</w:t>
            </w:r>
          </w:p>
        </w:tc>
        <w:tc>
          <w:tcPr>
            <w:tcW w:w="708" w:type="dxa"/>
            <w:shd w:val="clear" w:color="auto" w:fill="E0E0E0"/>
          </w:tcPr>
          <w:p w14:paraId="1ECADB65" w14:textId="28AD4E1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0" w:type="dxa"/>
          </w:tcPr>
          <w:p w14:paraId="674F84EF" w14:textId="49EB1FB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19" w:type="dxa"/>
            <w:shd w:val="clear" w:color="auto" w:fill="E0E0E0"/>
          </w:tcPr>
          <w:p w14:paraId="70ABBD75" w14:textId="4EBDA80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1" w:type="dxa"/>
          </w:tcPr>
          <w:p w14:paraId="07901C48" w14:textId="151EE41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 w:cs="Arial"/>
                <w:color w:val="000000" w:themeColor="text1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3E99A37D" w14:textId="5442BBE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</w:tcPr>
          <w:p w14:paraId="2721C821" w14:textId="56E7B559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3" w:type="dxa"/>
            <w:shd w:val="clear" w:color="auto" w:fill="E0E0E0"/>
          </w:tcPr>
          <w:p w14:paraId="56076C09" w14:textId="31C5CE4F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99" w:type="dxa"/>
          </w:tcPr>
          <w:p w14:paraId="75C86B22" w14:textId="699610B8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24C2FDB3" w14:textId="1F35158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5" w:type="dxa"/>
          </w:tcPr>
          <w:p w14:paraId="678B89BA" w14:textId="5A7F4A06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0" w:type="dxa"/>
            <w:shd w:val="clear" w:color="auto" w:fill="E0E0E0"/>
          </w:tcPr>
          <w:p w14:paraId="6F2F8C45" w14:textId="371F6B7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84" w:type="dxa"/>
          </w:tcPr>
          <w:p w14:paraId="0E251BE5" w14:textId="74464DB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40ABD82A" w14:textId="7F0E9FB4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  <w:gridSpan w:val="1"/>
          </w:tcPr>
          <w:p w14:paraId="1B909109" w14:textId="18966CD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</w:tr>
      <w:tr w:rsidR="00571A0D" w:rsidRPr="00E41E25" w14:paraId="6DB54AAC" w14:textId="77777777" w:rsidTr="00A23657">
        <w:trPr>
          <w:trHeight w:val="227"/>
        </w:trPr>
        <w:tc>
          <w:tcPr>
            <w:tcW w:w="813" w:type="dxa"/>
            <w:shd w:val="clear" w:color="auto" w:fill="E0E0E0"/>
          </w:tcPr>
          <w:p w14:paraId="16B9C21C" w14:textId="55278CDB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6F586471" w14:textId="44DD0175" w:rsidR="00571A0D" w:rsidRPr="00E41E25" w:rsidRDefault="00571A0D" w:rsidP="00571A0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aaa</w:t>
            </w:r>
          </w:p>
        </w:tc>
        <w:tc>
          <w:tcPr>
            <w:tcW w:w="819" w:type="dxa"/>
            <w:shd w:val="clear" w:color="auto" w:fill="E0E0E0"/>
          </w:tcPr>
          <w:p w14:paraId="2D122CB3" w14:textId="747EE74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7" w:type="dxa"/>
            <w:gridSpan w:val="3"/>
          </w:tcPr>
          <w:p w14:paraId="2D49AD5D" w14:textId="79A4B64A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23" w:type="dxa"/>
            <w:shd w:val="clear" w:color="auto" w:fill="E0E0E0"/>
          </w:tcPr>
          <w:p w14:paraId="7E8C968F" w14:textId="6C2AC754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7278DA9E" w14:textId="368A779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940" w:type="dxa"/>
            <w:shd w:val="clear" w:color="auto" w:fill="E0E0E0"/>
          </w:tcPr>
          <w:p w14:paraId="2167C42E" w14:textId="1750936D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50" w:type="dxa"/>
            <w:gridSpan w:val="3"/>
          </w:tcPr>
          <w:p w14:paraId="24DDD807" w14:textId="3B5A9EF9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E93CF3" w:rsidRPr="00E41E25" w14:paraId="4AAF2F3D" w14:textId="77777777" w:rsidTr="00A23657">
        <w:tblPrEx>
          <w:tblCellMar>
            <w:left w:w="28" w:type="dxa"/>
            <w:right w:w="28" w:type="dxa"/>
          </w:tblCellMar>
        </w:tblPrEx>
        <w:trPr>
          <w:gridAfter w:val="1"/>
          <w:wAfter w:w="74" w:type="dxa"/>
          <w:trHeight w:val="2199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26912CB5" w14:textId="7C5608A5" w:rsidR="00E93CF3" w:rsidRPr="00E41E25" w:rsidRDefault="00CF2821" w:rsidP="00E93CF3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2A6CEC9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2FBDA96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0" w:type="dxa"/>
            <w:gridSpan w:val="4"/>
            <w:tcBorders>
              <w:top w:val="single" w:sz="12" w:space="0" w:color="auto"/>
            </w:tcBorders>
          </w:tcPr>
          <w:p w14:paraId="1A18F657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7236D" w:rsidRPr="00E41E25" w14:paraId="305C5CB2" w14:textId="77777777" w:rsidTr="00A23657">
        <w:trPr>
          <w:gridAfter w:val="1"/>
          <w:wAfter w:w="74" w:type="dxa"/>
          <w:trHeight w:val="227"/>
        </w:trPr>
        <w:tc>
          <w:tcPr>
            <w:tcW w:w="813" w:type="dxa"/>
            <w:shd w:val="clear" w:color="auto" w:fill="E0E0E0"/>
          </w:tcPr>
          <w:p w14:paraId="3DB4038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5" w:type="dxa"/>
          </w:tcPr>
          <w:p w14:paraId="3DF795F3" w14:textId="2905C1A9" w:rsidR="00F7236D" w:rsidRPr="00E41E25" w:rsidRDefault="007649FF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08" w:type="dxa"/>
            <w:shd w:val="clear" w:color="auto" w:fill="E0E0E0"/>
          </w:tcPr>
          <w:p w14:paraId="5E40718E" w14:textId="17E7D95B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69512C1A" w14:textId="348A2A30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19" w:type="dxa"/>
            <w:shd w:val="clear" w:color="auto" w:fill="E0E0E0"/>
          </w:tcPr>
          <w:p w14:paraId="6A15C147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5FA4A6D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4AA19571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33EEFC4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23" w:type="dxa"/>
            <w:shd w:val="clear" w:color="auto" w:fill="E0E0E0"/>
          </w:tcPr>
          <w:p w14:paraId="724FE1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9" w:type="dxa"/>
          </w:tcPr>
          <w:p w14:paraId="7D96DC19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1F86AEE2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CEFDB1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0" w:type="dxa"/>
            <w:shd w:val="clear" w:color="auto" w:fill="E0E0E0"/>
          </w:tcPr>
          <w:p w14:paraId="68B3A8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4" w:type="dxa"/>
          </w:tcPr>
          <w:p w14:paraId="4F600FA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3345363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013D867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6E150B" w:rsidRPr="00E41E25" w14:paraId="4974FEF2" w14:textId="77777777" w:rsidTr="00A23657">
        <w:trPr>
          <w:gridAfter w:val="1"/>
          <w:wAfter w:w="74" w:type="dxa"/>
          <w:trHeight w:val="227"/>
        </w:trPr>
        <w:tc>
          <w:tcPr>
            <w:tcW w:w="813" w:type="dxa"/>
            <w:shd w:val="clear" w:color="auto" w:fill="E0E0E0"/>
          </w:tcPr>
          <w:p w14:paraId="625CEDD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221DE40F" w14:textId="68792764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19" w:type="dxa"/>
            <w:shd w:val="clear" w:color="auto" w:fill="E0E0E0"/>
          </w:tcPr>
          <w:p w14:paraId="6FC2C80C" w14:textId="7FB86E68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67" w:type="dxa"/>
            <w:gridSpan w:val="3"/>
          </w:tcPr>
          <w:p w14:paraId="1E8161D5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6492EA64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7336D923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A35199D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0" w:type="dxa"/>
            <w:gridSpan w:val="3"/>
          </w:tcPr>
          <w:p w14:paraId="0224664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6F219F57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43625E" w14:textId="5AB73135" w:rsidR="00E93CF3" w:rsidRPr="00E41E25" w:rsidRDefault="00E93CF3" w:rsidP="00E93CF3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八、T1_ATE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E93CF3" w:rsidRPr="009732DC" w14:paraId="16AD55EA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71C9" w14:textId="55D2E983" w:rsidR="00E93CF3" w:rsidRPr="009732DC" w:rsidRDefault="00E93CF3" w:rsidP="00E93CF3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42B444E6" wp14:editId="5F83AA1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36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695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30862298" wp14:editId="4F50B5D5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37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1" behindDoc="0" locked="0" layoutInCell="1" allowOverlap="1" wp14:anchorId="242A0EA8" wp14:editId="2F0AFDF5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38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5484861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1697733421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47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648" name="圖片 164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49" name="圖片 164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637" name="矩形 1637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617" name="群組 161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618" name="群組 1618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19" name="圖片 16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20" name="圖片 1620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7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621" name="矩形 1621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22" name="直線接點 1622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3" name="直線接點 1623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4" name="直線接點 1624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2" name="直線接點 1632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3" name="直線接點 163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4" name="直線接點 1634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5" name="直線接點 1635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6" name="直線接點 1636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04" name="語音泡泡: 圓角矩形 1604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A14CF3E" w14:textId="77777777" w:rsidR="00A44D51" w:rsidRPr="00383E51" w:rsidRDefault="00A44D51" w:rsidP="00A44D51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</w:t>
                                        </w:r>
                                      </w:p>
                                      <w:p w14:paraId="133E56B9" w14:textId="6EAC10FE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1250376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454189935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44886087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596404642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47882715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692041889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549075590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552228102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8046982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345220207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6012179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9025977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110532556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933161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76777451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18795632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192993883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8891443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11555106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1737951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692403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82187358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0EA8" id="群組 79" o:spid="_x0000_s1075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5" o:spid="_x0000_s1076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">
                        <v:imagedata r:id="rId52" o:title=""/>
                      </v:shape>
                      <v:group id="群組 78" o:spid="_x0000_s1077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">
                        <v:group id="群組 77" o:spid="_x0000_s1078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yrM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">
                          <v:group id="群組 53" o:spid="_x0000_s1079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圖片 1648" o:spid="_x0000_s1080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">
                              <v:imagedata r:id="rId53" o:title=""/>
                            </v:shape>
                            <v:shape id="圖片 1649" o:spid="_x0000_s1081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">
                              <v:imagedata r:id="rId54" o:title=""/>
                            </v:shape>
                          </v:group>
                          <v:rect id="矩形 1637" o:spid="_x0000_s1082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" filled="f" strokecolor="#00b050" strokeweight="1pt"/>
                          <v:group id="群組 1617" o:spid="_x0000_s1083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          <v:group id="群組 1618" o:spid="_x0000_s1084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<v:shape id="圖片 1619" o:spid="_x0000_s1085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">
                                <v:imagedata r:id="rId55" o:title=""/>
                              </v:shape>
                              <v:shape id="圖片 1620" o:spid="_x0000_s1086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">
                                <v:imagedata r:id="rId56" o:title="10" croptop="10376f" cropbottom="46082f" cropleft="18028f" cropright="32710f"/>
                              </v:shape>
                              <v:rect id="矩形 1621" o:spid="_x0000_s1087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" filled="f" strokecolor="red" strokeweight="1pt"/>
                            </v:group>
                            <v:line id="直線接點 1622" o:spid="_x0000_s1088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3" o:spid="_x0000_s1089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8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JJ7A3zfhBLl8AAAA//8DAFBLAQItABQABgAIAAAAIQDb4fbL7gAAAIUBAAATAAAAAAAAAAAA&#10;AAAAAAAAAABbQ29udGVudF9UeXBlc10ueG1sUEsBAi0AFAAGAAgAAAAhAFr0LFu/AAAAFQEAAAsA&#10;AAAAAAAAAAAAAAAAHwEAAF9yZWxzLy5yZWxzUEsBAi0AFAAGAAgAAAAhAF0XFPz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4" o:spid="_x0000_s1090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2" o:spid="_x0000_s1091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e6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ZBLD3zfhBLl8AAAA//8DAFBLAQItABQABgAIAAAAIQDb4fbL7gAAAIUBAAATAAAAAAAAAAAA&#10;AAAAAAAAAABbQ29udGVudF9UeXBlc10ueG1sUEsBAi0AFAAGAAgAAAAhAFr0LFu/AAAAFQEAAAsA&#10;AAAAAAAAAAAAAAAAHwEAAF9yZWxzLy5yZWxzUEsBAi0AFAAGAAgAAAAhALeCJ7r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3" o:spid="_x0000_s1092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4" o:spid="_x0000_s1093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5" o:spid="_x0000_s1094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6" o:spid="_x0000_s1095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" strokecolor="red" strokeweight="1.5pt">
                              <v:stroke joinstyle="miter"/>
                            </v:line>
                          </v:group>
      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      <v:stroke joinstyle="miter"/>
                            <v:formulas>
                              <v:f eqn="sum 10800 0 #0"/>
                              <v:f eqn="sum 10800 0 #1"/>
                              <v:f eqn="sum #0 0 #1"/>
                              <v:f eqn="sum @0 @1 0"/>
                              <v:f eqn="sum 21600 0 #0"/>
                              <v:f eqn="sum 21600 0 #1"/>
                              <v:f eqn="if @0 3600 12600"/>
                              <v:f eqn="if @0 9000 18000"/>
                              <v:f eqn="if @1 3600 12600"/>
                              <v:f eqn="if @1 9000 18000"/>
                              <v:f eqn="if @2 0 #0"/>
                              <v:f eqn="if @3 @10 0"/>
                              <v:f eqn="if #0 0 @11"/>
                              <v:f eqn="if @2 @6 #0"/>
                              <v:f eqn="if @3 @6 @13"/>
                              <v:f eqn="if @5 @6 @14"/>
                              <v:f eqn="if @2 #0 21600"/>
                              <v:f eqn="if @3 21600 @16"/>
                              <v:f eqn="if @4 21600 @17"/>
                              <v:f eqn="if @2 #0 @6"/>
                              <v:f eqn="if @3 @19 @6"/>
                              <v:f eqn="if #1 @6 @20"/>
                              <v:f eqn="if @2 @8 #1"/>
                              <v:f eqn="if @3 @22 @8"/>
                              <v:f eqn="if #0 @8 @23"/>
                              <v:f eqn="if @2 21600 #1"/>
                              <v:f eqn="if @3 21600 @25"/>
                              <v:f eqn="if @5 21600 @26"/>
                              <v:f eqn="if @2 #1 @8"/>
                              <v:f eqn="if @3 @8 @28"/>
                              <v:f eqn="if @4 @8 @29"/>
                              <v:f eqn="if @2 #1 0"/>
                              <v:f eqn="if @3 @31 0"/>
                              <v:f eqn="if #1 0 @32"/>
                              <v:f eqn="val #0"/>
                              <v:f eqn="val #1"/>
                            </v:formulas>
                            <v:path o:connecttype="custom" o:connectlocs="10800,0;0,10800;10800,21600;21600,10800;@34,@35" textboxrect="791,791,20809,20809"/>
                            <v:handles>
                              <v:h position="#0,#1"/>
                            </v:handles>
                          </v:shapetype>
                          <v:shape id="語音泡泡: 圓角矩形 1604" o:spid="_x0000_s1096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" adj="33040,11690" fillcolor="#5b9bd5 [3204]" strokecolor="#1f4d78 [1604]" strokeweight="1pt">
                            <v:textbox>
                              <w:txbxContent>
                                <w:p w14:paraId="5A14CF3E" w14:textId="77777777" w:rsidR="00A44D51" w:rsidRPr="00383E51" w:rsidRDefault="00A44D51" w:rsidP="00A44D5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</w:t>
                                  </w:r>
                                </w:p>
                                <w:p w14:paraId="133E56B9" w14:textId="6EAC10FE" w:rsidR="00E93CF3" w:rsidRDefault="00E93CF3" w:rsidP="000D2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097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wO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">
                            <v:line id="直線接點 72" o:spid="_x0000_s1098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" strokecolor="red" strokeweight="2.25pt">
                              <v:stroke joinstyle="miter"/>
                            </v:line>
                            <v:group id="群組 75" o:spid="_x0000_s1099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">
                              <v:line id="直線接點 67" o:spid="_x0000_s1100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01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0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aO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">
                                <v:group id="群組 11" o:spid="_x0000_s1103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">
                                  <v:line id="直線接點 3" o:spid="_x0000_s1104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" strokecolor="red" strokeweight="3pt">
                                    <v:stroke joinstyle="miter"/>
                                  </v:line>
                                  <v:group id="群組 9" o:spid="_x0000_s1105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">
                                    <v:line id="直線接點 1" o:spid="_x0000_s1106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2" o:spid="_x0000_s1107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" strokecolor="red" strokeweight="3pt">
                                      <v:stroke joinstyle="miter"/>
                                    </v:line>
                                    <v:line id="直線接點 4" o:spid="_x0000_s1108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" strokecolor="red" strokeweight="3pt">
                                      <v:stroke joinstyle="miter"/>
                                    </v:line>
                                    <v:line id="直線接點 5" o:spid="_x0000_s1109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10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11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112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13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14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15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116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17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18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0" behindDoc="0" locked="0" layoutInCell="1" allowOverlap="1" wp14:anchorId="451B2B5E" wp14:editId="1D24FD02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39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607" name="群組 1607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1608" name="群組 1608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9" name="圖片 1609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7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10" name="圖片 16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611" name="群組 1611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612" name="直線接點 1612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3" name="直線接點 1613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4" name="直線接點 161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5" name="直線接點 1615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616" name="矩形 1616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7888393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">
                        <v:imagedata r:id="rId61" o:title=""/>
                      </v:shape>
                      <v:group id="群組 1607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<v:group id="群組 1608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<v:shape id="圖片 1609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">
                            <v:imagedata r:id="rId62" o:title="10" croptop="38779f" cropbottom="4591f" cropleft="18028f" cropright="32710f"/>
                          </v:shape>
                          <v:shape id="圖片 161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">
                            <v:imagedata r:id="rId63" o:title=""/>
                          </v:shape>
                        </v:group>
                        <v:group id="群組 161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        <v:line id="直線接點 1612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3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" strokecolor="red" strokeweight="1.5pt">
                            <v:stroke joinstyle="miter"/>
                          </v:line>
                          <v:line id="直線接點 1615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" strokecolor="red" strokeweight="1.5pt">
                            <v:stroke joinstyle="miter"/>
                          </v:line>
                        </v:group>
                      </v:group>
                      <v:rect id="矩形 1616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64C59104" w14:textId="77777777" w:rsidR="00E93CF3" w:rsidRDefault="00A44D51" w:rsidP="00E93CF3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8" behindDoc="0" locked="0" layoutInCell="1" allowOverlap="1" wp14:anchorId="57616A69" wp14:editId="7A0E5AC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4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537FCE" w14:textId="0D85BFEC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 12V 輸出接Load-2</w:t>
                                  </w:r>
                                </w:p>
                                <w:p w14:paraId="445AD934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616A69" id="_x0000_s1120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w+Gg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KOEksR163UD0SswiDcmnS6NAA/uCsI9WW3H/fC1ScmfeWurOYTKdR5smYzq5yMvDS&#10;s730CCsJquSBs+G4DsNo7B3qXUORTnq4pY5udCL7Oatj/qTM1IPjFEXpX9rp1fOsr54A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IU7vD4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5E537FCE" w14:textId="0D85BFEC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445AD934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11298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54751F3" w14:textId="23610C76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8BAA7F9" w14:textId="772CC781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FB052EC" w14:textId="6D602DA5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4B2AEB5B" w14:textId="32BB4CFA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CD7C7AC" w14:textId="5EA8CD7B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196511E" w14:textId="32DBEBA2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1774EDA" w14:textId="39EB7D72" w:rsidR="0082549B" w:rsidRPr="0082549B" w:rsidRDefault="00E81C30" w:rsidP="0082549B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67" behindDoc="0" locked="0" layoutInCell="1" allowOverlap="1" wp14:anchorId="39745103" wp14:editId="6201C1D1">
                      <wp:simplePos x="0" y="0"/>
                      <wp:positionH relativeFrom="column">
                        <wp:posOffset>8167469</wp:posOffset>
                      </wp:positionH>
                      <wp:positionV relativeFrom="paragraph">
                        <wp:posOffset>184787</wp:posOffset>
                      </wp:positionV>
                      <wp:extent cx="699844" cy="415636"/>
                      <wp:effectExtent l="0" t="0" r="5080" b="3810"/>
                      <wp:wrapNone/>
                      <wp:docPr id="41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24E538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257A8763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" fillcolor="#bfbfbf" stroked="f">
                      <v:textbox>
                        <w:txbxContent>
                          <w:p w14:paraId="5F24E538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257A8763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647EC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74120DB" w14:textId="23B76FD9" w:rsidR="0082549B" w:rsidRPr="0082549B" w:rsidRDefault="00C958BB" w:rsidP="0082549B">
            <w:p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inline distT="0" distB="0" distL="0" distR="0">
                  <wp:extent cx="2343150" cy="1685925"/>
                  <wp:effectExtent l="0" t="0" r="0" b="0"/>
                  <wp:docPr id="42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43150" cy="1685925"/>
                  <wp:effectExtent l="0" t="0" r="0" b="0"/>
                  <wp:docPr id="43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B2C3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FF30488" w14:textId="3095AFCC" w:rsidR="0082549B" w:rsidRDefault="0082549B" w:rsidP="0082549B">
            <w:r>
              <w:rPr>
                <w:rFonts w:ascii="微軟正黑體" w:eastAsia="微軟正黑體" w:hAnsi="微軟正黑體" w:cs="Arial" w:hint="eastAsia"/>
              </w:rPr>
              <w:t xml:space="preserve">                                                               </w:t>
            </w:r>
          </w:p>
          <w:p w14:paraId="2204ABF8" w14:textId="5901BD2E" w:rsidR="0082549B" w:rsidRPr="0082549B" w:rsidRDefault="0082549B" w:rsidP="0082549B">
            <w:pPr>
              <w:tabs>
                <w:tab w:val="left" w:pos="885"/>
              </w:tabs>
              <w:rPr>
                <w:rFonts w:ascii="微軟正黑體" w:eastAsia="微軟正黑體" w:hAnsi="微軟正黑體" w:cs="Arial"/>
              </w:rPr>
            </w:pPr>
          </w:p>
          <w:p w14:paraId="21CEA981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E169B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A60DCE7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5494372" w14:textId="384E9A53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4EBF7968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A34C9F" w14:textId="66D5F66F" w:rsidR="00E93CF3" w:rsidRPr="00E41E25" w:rsidRDefault="00E93CF3" w:rsidP="00E93CF3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九、T1_ATE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-ATE Test</w:t>
            </w:r>
          </w:p>
        </w:tc>
      </w:tr>
      <w:tr w:rsidR="00E93CF3" w:rsidRPr="00E41E25" w14:paraId="5D6577E1" w14:textId="77777777" w:rsidTr="008A2018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51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138"/>
            </w:tblGrid>
            <w:tr w:rsidR="00E93CF3" w:rsidRPr="009732DC" w14:paraId="370D8573" w14:textId="77777777" w:rsidTr="00022374">
              <w:trPr>
                <w:trHeight w:val="315"/>
              </w:trPr>
              <w:tc>
                <w:tcPr>
                  <w:tcW w:w="151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588520" w14:textId="02600714" w:rsidR="00E93CF3" w:rsidRDefault="00196676" w:rsidP="00E93CF3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 w:rsidRPr="009732DC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94" behindDoc="0" locked="0" layoutInCell="1" allowOverlap="1" wp14:anchorId="3D8C92E5" wp14:editId="38FC4563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44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2F07E46" w14:textId="06A1338F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Vout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6F2923B6" w14:textId="77777777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8C92E5" id="_x0000_s1122" type="#_x0000_t202" style="position:absolute;margin-left:-4.45pt;margin-top:314.35pt;width:184.95pt;height:67.95pt;z-index:25165829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5vGA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">
                            <v:textbox style="mso-fit-shape-to-text:t">
                              <w:txbxContent>
                                <w:p w14:paraId="52F07E46" w14:textId="06A1338F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6F2923B6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8" behindDoc="0" locked="0" layoutInCell="1" allowOverlap="1" wp14:anchorId="5B3E7DD3" wp14:editId="6C327C40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45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8A09DDC" id="直線接點 81" o:spid="_x0000_s1026" style="position:absolute;z-index:25300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1" behindDoc="0" locked="0" layoutInCell="1" allowOverlap="1" wp14:anchorId="1F1CBD2E" wp14:editId="2C924084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46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65E434A" id="直線接點 84" o:spid="_x0000_s1026" style="position:absolute;z-index:25300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2" behindDoc="0" locked="0" layoutInCell="1" allowOverlap="1" wp14:anchorId="01C1C147" wp14:editId="0120728D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47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5BD2C4" id="直線單箭頭接點 273" o:spid="_x0000_s1026" type="#_x0000_t32" style="position:absolute;margin-left:312.2pt;margin-top:246.2pt;width:18.05pt;height:13.6pt;flip:x y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5" behindDoc="0" locked="0" layoutInCell="1" allowOverlap="1" wp14:anchorId="54D72FB7" wp14:editId="5E4E5B8F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48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815719D" id="矩形 272" o:spid="_x0000_s1026" style="position:absolute;margin-left:329.4pt;margin-top:242pt;width:27pt;height:45.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7" behindDoc="0" locked="0" layoutInCell="1" allowOverlap="1" wp14:anchorId="7F1B731C" wp14:editId="629C3187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49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08198509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336419747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97329276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627929716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12466017" name="圖片 1012466017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327268821" name="圖片 32726882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756179049" name="矩形 756179049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713466447" name="群組 1713466447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827411872" name="群組 1827411872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39937152" name="圖片 3993715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2085152422" name="圖片 2085152422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47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1380232693" name="矩形 1380232693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2452465" name="直線接點 1022452465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52053547" name="直線接點 352053547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99528482" name="直線接點 1099528482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05186028" name="直線接點 1205186028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25073373" name="直線接點 1725073373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9442749" name="直線接點 319442749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6025089" name="直線接點 916025089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864772" name="直線接點 830864772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355723509" name="語音泡泡: 圓角矩形 1355723509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C1FB515" w14:textId="77777777" w:rsidR="00196676" w:rsidRPr="00383E51" w:rsidRDefault="00196676" w:rsidP="0019667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aa</w:t>
                                              </w:r>
                                            </w:p>
                                            <w:p w14:paraId="28D34D85" w14:textId="031C9F80" w:rsidR="00E93CF3" w:rsidRDefault="00E93CF3" w:rsidP="000D2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877209125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1947067743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756499362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54987706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456533473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544596463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497689024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1877999880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225109840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1585689498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72984571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55265348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880239305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080179297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99392250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06483291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366847348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975497358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259121071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5495380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734602920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549086519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1B731C" id="_x0000_s1123" style="position:absolute;margin-left:100.45pt;margin-top:22.95pt;width:341.25pt;height:260.95pt;z-index:251658297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">
                            <v:shape id="圖片 55" o:spid="_x0000_s1124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">
                              <v:imagedata r:id="rId52" o:title=""/>
                            </v:shape>
                            <v:group id="群組 78" o:spid="_x0000_s1125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">
                              <v:group id="群組 77" o:spid="_x0000_s1126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">
                                <v:group id="群組 53" o:spid="_x0000_s1127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">
                                  <v:shape id="圖片 1012466017" o:spid="_x0000_s1128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">
                                    <v:imagedata r:id="rId53" o:title=""/>
                                  </v:shape>
                                  <v:shape id="圖片 327268821" o:spid="_x0000_s1129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">
                                    <v:imagedata r:id="rId54" o:title=""/>
                                  </v:shape>
                                </v:group>
                                <v:rect id="矩形 756179049" o:spid="_x0000_s1130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" filled="f" strokecolor="#00b050" strokeweight="1pt"/>
                                <v:group id="群組 1713466447" o:spid="_x0000_s1131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">
                                  <v:group id="群組 1827411872" o:spid="_x0000_s1132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">
                                    <v:shape id="圖片 39937152" o:spid="_x0000_s1133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">
                                      <v:imagedata r:id="rId55" o:title=""/>
                                    </v:shape>
                                    <v:shape id="圖片 2085152422" o:spid="_x0000_s1134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">
                                      <v:imagedata r:id="rId56" o:title="10" croptop="10376f" cropbottom="46082f" cropleft="18028f" cropright="32710f"/>
                                    </v:shape>
                                    <v:rect id="矩形 1380232693" o:spid="_x0000_s1135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" filled="f" strokecolor="red" strokeweight="1pt"/>
                                  </v:group>
                                  <v:line id="直線接點 1022452465" o:spid="_x0000_s1136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352053547" o:spid="_x0000_s1137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099528482" o:spid="_x0000_s1138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1205186028" o:spid="_x0000_s1139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725073373" o:spid="_x0000_s1140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319442749" o:spid="_x0000_s1141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916025089" o:spid="_x0000_s1142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" strokecolor="red" strokeweight="1.5pt">
                                    <v:stroke joinstyle="miter"/>
                                  </v:line>
                                  <v:line id="直線接點 830864772" o:spid="_x0000_s1143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355723509" o:spid="_x0000_s1144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7C1FB515" w14:textId="77777777" w:rsidR="00196676" w:rsidRPr="00383E51" w:rsidRDefault="00196676" w:rsidP="0019667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</w:t>
                                        </w:r>
                                      </w:p>
                                      <w:p w14:paraId="28D34D85" w14:textId="031C9F80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145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">
                                  <v:line id="直線接點 72" o:spid="_x0000_s1146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" strokecolor="red" strokeweight="2.25pt">
                                    <v:stroke joinstyle="miter"/>
                                  </v:line>
                                  <v:group id="群組 75" o:spid="_x0000_s1147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">
                                    <v:line id="直線接點 67" o:spid="_x0000_s1148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149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Ik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bP5Yp6ms2UKvz9FAOT2BwAA//8DAFBLAQItABQABgAIAAAAIQDb4fbL7gAAAIUBAAATAAAAAAAA&#10;AAAAAAAAAAAAAABbQ29udGVudF9UeXBlc10ueG1sUEsBAi0AFAAGAAgAAAAhAFr0LFu/AAAAFQEA&#10;AAsAAAAAAAAAAAAAAAAAHwEAAF9yZWxzLy5yZWxzUEsBAi0AFAAGAAgAAAAhAKedoiT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  <v:group id="群組 74" o:spid="_x0000_s1150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">
                                      <v:group id="群組 11" o:spid="_x0000_s1151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">
                                        <v:line id="直線接點 3" o:spid="_x0000_s1152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153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">
                                          <v:line id="直線接點 1" o:spid="_x0000_s1154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2" o:spid="_x0000_s1155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" strokecolor="red" strokeweight="3pt">
                                            <v:stroke joinstyle="miter"/>
                                          </v:line>
                                          <v:line id="直線接點 4" o:spid="_x0000_s1156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5" o:spid="_x0000_s1157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6" o:spid="_x0000_s1158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" strokecolor="black [3213]" strokeweight="3pt">
                                            <v:stroke joinstyle="miter"/>
                                          </v:line>
                                          <v:line id="直線接點 7" o:spid="_x0000_s1159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8" o:spid="_x0000_s1160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161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" strokecolor="red" strokeweight="2.25pt">
                                        <v:stroke joinstyle="miter"/>
                                      </v:line>
                                      <v:line id="直線接點 65" o:spid="_x0000_s1162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" strokecolor="red" strokeweight="2.25pt">
                                        <v:stroke joinstyle="miter"/>
                                      </v:line>
                                      <v:line id="直線接點 69" o:spid="_x0000_s1163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" strokecolor="black [3213]" strokeweight="2.25pt">
                                        <v:stroke joinstyle="miter"/>
                                      </v:line>
                                      <v:line id="直線接點 71" o:spid="_x0000_s1164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165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166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5" behindDoc="0" locked="0" layoutInCell="1" allowOverlap="1" wp14:anchorId="580D2E25" wp14:editId="0CB02A32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50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F9EBB3F" w14:textId="77777777" w:rsidR="00B63146" w:rsidRPr="00383E51" w:rsidRDefault="00B63146" w:rsidP="00B63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aaa</w:t>
                                        </w:r>
                                      </w:p>
                                      <w:p w14:paraId="4D51B744" w14:textId="7C77EBD1" w:rsidR="00E93CF3" w:rsidRPr="00EC6B32" w:rsidRDefault="00E93CF3" w:rsidP="000D2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80D2E25" id="語音泡泡: 圓角矩形 1142901043" o:spid="_x0000_s1167" type="#_x0000_t62" style="position:absolute;margin-left:657.05pt;margin-top:293.75pt;width:82.85pt;height:43.0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p6qg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" adj="2050,-16256" fillcolor="#5b9bd5 [3204]" strokecolor="#1f4d78 [1604]" strokeweight="1pt">
                            <v:textbox>
                              <w:txbxContent>
                                <w:p w14:paraId="1F9EBB3F" w14:textId="77777777" w:rsidR="00B63146" w:rsidRPr="00383E51" w:rsidRDefault="00B63146" w:rsidP="00B63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aaa</w:t>
                                  </w:r>
                                </w:p>
                                <w:p w14:paraId="4D51B744" w14:textId="7C77EBD1" w:rsidR="00E93CF3" w:rsidRPr="00EC6B32" w:rsidRDefault="00E93CF3" w:rsidP="000D2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6" behindDoc="0" locked="0" layoutInCell="1" allowOverlap="1" wp14:anchorId="5D4F7117" wp14:editId="6B92322F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51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59558723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212182130" name="群組 1212182130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678880241" name="群組 678880241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434580553" name="圖片 434580553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47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38229130" name="圖片 382291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483823863" name="群組 483823863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491491754" name="直線接點 1491491754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377846327" name="直線接點 1377846327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5258524" name="直線接點 895258524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72696801" name="直線接點 1272696801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859259749" name="矩形 859259749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761411268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E06A36A" id="群組 80" o:spid="_x0000_s1026" style="position:absolute;margin-left:601.35pt;margin-top:7.3pt;width:122pt;height:189.85pt;z-index:25300480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">
                              <v:imagedata r:id="rId78" o:title=""/>
                            </v:shape>
                            <v:group id="群組 1212182130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">
                              <v:group id="群組 67888024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">
                                <v:shape id="圖片 434580553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">
                                  <v:imagedata r:id="rId79" o:title="10" croptop="38779f" cropbottom="4591f" cropleft="18028f" cropright="32710f"/>
                                </v:shape>
                                <v:shape id="圖片 3822913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">
                                  <v:imagedata r:id="rId80" o:title=""/>
                                </v:shape>
                              </v:group>
                              <v:group id="群組 483823863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">
                                <v:line id="直線接點 1491491754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377846327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89525852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" strokecolor="red" strokeweight="1.5pt">
                                  <v:stroke joinstyle="miter"/>
                                </v:line>
                                <v:line id="直線接點 1272696801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859259749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">
                              <v:imagedata r:id="rId81" o:title=""/>
                            </v:shape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9" behindDoc="0" locked="0" layoutInCell="1" allowOverlap="1" wp14:anchorId="17985C5C" wp14:editId="4B1BF6E9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52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6BD4517" id="直線接點 82" o:spid="_x0000_s1026" style="position:absolute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0" behindDoc="0" locked="0" layoutInCell="1" allowOverlap="1" wp14:anchorId="0ADC190C" wp14:editId="38B99104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53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A011E0F" id="直線接點 83" o:spid="_x0000_s1026" style="position:absolute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3" behindDoc="0" locked="0" layoutInCell="1" allowOverlap="1" wp14:anchorId="41FD0E03" wp14:editId="240F4E7A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54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F712D" id="直線接點 277" o:spid="_x0000_s1026" style="position:absolute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4" behindDoc="0" locked="0" layoutInCell="1" allowOverlap="1" wp14:anchorId="7A42596F" wp14:editId="18B2F5EB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55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A7774A3" id="直線接點 278" o:spid="_x0000_s1026" style="position:absolute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260C67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BCCBF06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63D54E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1F7BF3D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155F59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5150377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930C699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7A48001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E5889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3D84C92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6A58F6E" w14:textId="7391937D" w:rsidR="00A75294" w:rsidRPr="00A75294" w:rsidRDefault="00C958BB" w:rsidP="00A75294">
                  <w:pPr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w:drawing>
                      <wp:inline distT="0" distB="0" distL="0" distR="0">
                        <wp:extent cx="2343150" cy="1685925"/>
                        <wp:effectExtent l="0" t="0" r="0" b="0"/>
                        <wp:docPr id="56" name="IMG_prodToTes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prodToTest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3150" cy="1685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  <w:drawing>
                      <wp:inline distT="0" distB="0" distL="0" distR="0">
                        <wp:extent cx="2343150" cy="1685925"/>
                        <wp:effectExtent l="0" t="0" r="0" b="0"/>
                        <wp:docPr id="57" name="IMG_prodToTes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prodToTest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3150" cy="1685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D2607FE" w14:textId="1EE6D99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14:paraId="00808470" w14:textId="77777777" w:rsidR="00E93CF3" w:rsidRPr="000E5E67" w:rsidRDefault="00E93CF3" w:rsidP="00E93CF3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9"/>
        <w:gridCol w:w="15029"/>
      </w:tblGrid>
      <w:tr w:rsidR="00E93CF3" w:rsidRPr="00E41E25" w14:paraId="4ED798A5" w14:textId="77777777" w:rsidTr="008A2018">
        <w:trPr>
          <w:trHeight w:val="546"/>
        </w:trPr>
        <w:tc>
          <w:tcPr>
            <w:tcW w:w="1513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7840598" w14:textId="56F0AE53" w:rsidR="00E93CF3" w:rsidRPr="00E41E25" w:rsidRDefault="00E93CF3" w:rsidP="00E93CF3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3C12EB42" w14:textId="77777777" w:rsidTr="008A2018">
        <w:trPr>
          <w:trHeight w:val="7572"/>
        </w:trPr>
        <w:tc>
          <w:tcPr>
            <w:tcW w:w="151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07D885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1C439920" wp14:editId="2D10F2C2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5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4ACD24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60ACC76D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5F6B8945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3B7E12C1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6EA24529" w14:textId="5A4A1EAF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Barcode scanner</w:t>
                                  </w:r>
                                </w:p>
                                <w:p w14:paraId="624427EF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3B966FB3" w14:textId="1E212E09" w:rsidR="00E93CF3" w:rsidRPr="006F7874" w:rsidRDefault="00E93CF3" w:rsidP="0060778D">
                                  <w:pPr>
                                    <w:rPr>
                                      <w:rFonts w:ascii="Calibri" w:eastAsia="微軟正黑體" w:hAnsi="Calibri" w:cs="Calibri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h65QEAAKoDAAAOAAAAZHJzL2Uyb0RvYy54bWysU8GO0zAQvSPxD5bvNG2UU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" filled="f" stroked="f">
                      <v:textbox>
                        <w:txbxContent>
                          <w:p w14:paraId="504ACD24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60ACC76D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5F6B8945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出視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3B7E12C1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出現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6EA24529" w14:textId="5A4A1EAF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Barcode scanner</w:t>
                            </w:r>
                          </w:p>
                          <w:p w14:paraId="624427EF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1~3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3B966FB3" w14:textId="1E212E09" w:rsidR="00E93CF3" w:rsidRPr="006F7874" w:rsidRDefault="00E93CF3" w:rsidP="0060778D">
                            <w:pPr>
                              <w:rPr>
                                <w:rFonts w:ascii="Calibri" w:eastAsia="微軟正黑體" w:hAnsi="Calibri" w:cs="Calibri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5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、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Log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E24E361" wp14:editId="489BEB97">
                  <wp:extent cx="3975735" cy="1916430"/>
                  <wp:effectExtent l="0" t="0" r="0" b="0"/>
                  <wp:docPr id="59" name="圖片 215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080A335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A608652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340DB8F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D7E29B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678F77F" wp14:editId="20A9DC52">
                  <wp:extent cx="4047490" cy="1804670"/>
                  <wp:effectExtent l="0" t="0" r="0" b="0"/>
                  <wp:docPr id="60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539"/>
        <w:gridCol w:w="711"/>
        <w:gridCol w:w="721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31"/>
      </w:tblGrid>
      <w:tr w:rsidR="00636932" w:rsidRPr="00E41E25" w14:paraId="1AD3CCCA" w14:textId="77777777" w:rsidTr="003432EB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3ECB475" w14:textId="77777777" w:rsidR="00636932" w:rsidRPr="00E41E25" w:rsidRDefault="00636932" w:rsidP="00523301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十一、T1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636932" w:rsidRPr="00E41E25" w14:paraId="6961526A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4A642485" w14:textId="7CBE1473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133475"/>
                  <wp:effectExtent l="0" t="0" r="0" b="0"/>
                  <wp:docPr id="61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7ED9D290" w14:textId="678167C8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56FCC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2D0EFE6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3436E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CE647E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636932" w:rsidRPr="00E41E25" w14:paraId="2553945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55A3A31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01B5A459" w14:textId="53FF6BC5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711" w:type="dxa"/>
            <w:shd w:val="clear" w:color="auto" w:fill="E0E0E0"/>
          </w:tcPr>
          <w:p w14:paraId="306E93C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1D27B13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18" w:type="dxa"/>
            <w:shd w:val="clear" w:color="auto" w:fill="E0E0E0"/>
          </w:tcPr>
          <w:p w14:paraId="16C5F10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42BD85C5" w14:textId="3D315D37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7BC1AEA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50573A6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3D69531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0CA698D8" w14:textId="6E6DDF80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E423C0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7E04F2A3" w14:textId="6BFEA151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0" w:type="dxa"/>
            <w:shd w:val="clear" w:color="auto" w:fill="E0E0E0"/>
          </w:tcPr>
          <w:p w14:paraId="1EDD56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2C4177B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699708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277DEF5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636932" w:rsidRPr="00E41E25" w14:paraId="6F0FAE07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126F1FE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C28C221" w14:textId="2F6F876B" w:rsidR="00636932" w:rsidRPr="00E41E25" w:rsidRDefault="005448E8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aaa</w:t>
            </w:r>
          </w:p>
        </w:tc>
        <w:tc>
          <w:tcPr>
            <w:tcW w:w="818" w:type="dxa"/>
            <w:shd w:val="clear" w:color="auto" w:fill="E0E0E0"/>
          </w:tcPr>
          <w:p w14:paraId="52AC4F9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77556E0" w14:textId="459D43F9" w:rsidR="00636932" w:rsidRPr="00E41E25" w:rsidRDefault="005448E8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2B92AA1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3494F31A" w14:textId="082419CE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513EFAB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7826441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40BA0F4C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479423E0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931206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CB56CC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71A17A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0B59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1812DB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3C4C0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1E0D0BE9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58EBE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03925D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B6E863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A1F101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4BA42F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18A7BF1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659D7F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FC0564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3CDDD64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3CE9B10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6C39FC6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1" w:type="dxa"/>
            <w:shd w:val="clear" w:color="auto" w:fill="E0E0E0"/>
          </w:tcPr>
          <w:p w14:paraId="07954D4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05C3078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18" w:type="dxa"/>
            <w:shd w:val="clear" w:color="auto" w:fill="E0E0E0"/>
          </w:tcPr>
          <w:p w14:paraId="26053C6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31EB449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9B404E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7A2D629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38" w:type="dxa"/>
            <w:shd w:val="clear" w:color="auto" w:fill="E0E0E0"/>
          </w:tcPr>
          <w:p w14:paraId="3A2C360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D21E8C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8EC47F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B921D5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0" w:type="dxa"/>
            <w:shd w:val="clear" w:color="auto" w:fill="E0E0E0"/>
          </w:tcPr>
          <w:p w14:paraId="7F7B31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341C232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67DB27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0F3344A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636932" w:rsidRPr="00E41E25" w14:paraId="2E0B28EF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2572DF5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2EF4CF2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7167C42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4DD80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0A3614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06D8106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29FAF67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1BCD4CE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72413C" w:rsidRPr="00E41E25" w14:paraId="2593D34F" w14:textId="77777777" w:rsidTr="002B43EC">
        <w:trPr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407A0EBA" w14:textId="274CFB7F" w:rsidR="0072413C" w:rsidRPr="00E41E25" w:rsidRDefault="0072413C" w:rsidP="00523301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十二、T1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4C013C" w:rsidRPr="00E41E25" w14:paraId="153A2DDC" w14:textId="77777777" w:rsidTr="002B43EC">
        <w:trPr>
          <w:trHeight w:val="7572"/>
        </w:trPr>
        <w:tc>
          <w:tcPr>
            <w:tcW w:w="15138" w:type="dxa"/>
            <w:gridSpan w:val="18"/>
            <w:tcBorders>
              <w:bottom w:val="single" w:sz="4" w:space="0" w:color="auto"/>
            </w:tcBorders>
          </w:tcPr>
          <w:p w14:paraId="67956A16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6A13B145" w14:textId="1A0AF1D1" w:rsidR="004C013C" w:rsidRPr="009732DC" w:rsidRDefault="00D24125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aa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108497C2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inline distT="0" distB="0" distL="0" distR="0">
                  <wp:extent cx="850265" cy="297815"/>
                  <wp:effectExtent l="0" t="0" r="0" b="0"/>
                  <wp:docPr id="62" name="圖片 1493975791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178EC931" wp14:editId="59D0E79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63" name="橢圓 1967667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49BEB256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4252595" cy="1228090"/>
                  <wp:effectExtent l="0" t="0" r="0" b="0"/>
                  <wp:docPr id="64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CC644F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12E2168C" wp14:editId="3E51FCAD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6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E6931B" w14:textId="77777777" w:rsidR="004C013C" w:rsidRPr="00F779D3" w:rsidRDefault="004C013C" w:rsidP="004C013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vwMw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" adj="-10658,32329" fillcolor="#92d050" stroked="f" strokecolor="red" strokeweight="2.5pt">
                      <v:textbox>
                        <w:txbxContent>
                          <w:p w14:paraId="55E6931B" w14:textId="77777777" w:rsidR="004C013C" w:rsidRPr="00F779D3" w:rsidRDefault="004C013C" w:rsidP="004C013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4694E8" w14:textId="53915A0C" w:rsidR="004C013C" w:rsidRDefault="004C013C" w:rsidP="004C013C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2140EA82" wp14:editId="0A385DD2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66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BE1D580" wp14:editId="449890A7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67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029D47D7" wp14:editId="7FB298B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68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76F8F9F" wp14:editId="034A7347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69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0C6ECFB5" wp14:editId="6A574ABE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70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B15452" w14:textId="77777777" w:rsidR="004E665D" w:rsidRPr="004E665D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09A65E1C" w14:textId="2639E0A6" w:rsidR="004C013C" w:rsidRPr="00523301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50dii1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53B15452" w14:textId="77777777" w:rsidR="004E665D" w:rsidRPr="004E665D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/>
                            </w:r>
                          </w:p>
                          <w:p w14:paraId="09A65E1C" w14:textId="2639E0A6" w:rsidR="004C013C" w:rsidRPr="00523301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66CF3ECA" wp14:editId="1AD886A8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71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606658DF" wp14:editId="78E596D6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72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777875" cy="309245"/>
                  <wp:effectExtent l="0" t="0" r="3175" b="0"/>
                  <wp:docPr id="73" name="圖片 712467026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55BEE2CA" wp14:editId="5A350DDC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74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115A2287" wp14:editId="5BB03E42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7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750FD8" w14:textId="77777777" w:rsidR="004C013C" w:rsidRPr="008C6459" w:rsidRDefault="004C013C" w:rsidP="004C013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roMQ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" adj="26777,6866" fillcolor="red" stroked="f">
                      <v:textbox>
                        <w:txbxContent>
                          <w:p w14:paraId="4E750FD8" w14:textId="77777777" w:rsidR="004C013C" w:rsidRPr="008C6459" w:rsidRDefault="004C013C" w:rsidP="004C01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63D0D666" wp14:editId="21B5EF76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76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A9729C6" wp14:editId="7920C2FF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77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1B294F69" wp14:editId="40618B10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78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7577C899" wp14:editId="31DB4952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79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B6D300" w14:textId="35872EE4" w:rsidR="004E665D" w:rsidRPr="00E41E25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aa</w:t>
                                  </w:r>
                                </w:p>
                                <w:p w14:paraId="7BEDA9BB" w14:textId="2BD731EB" w:rsidR="004C013C" w:rsidRPr="00C473DC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" adj="-2166,26865" fillcolor="#00b0f0" strokeweight=".25pt">
                      <v:textbox>
                        <w:txbxContent>
                          <w:p w14:paraId="76B6D300" w14:textId="35872EE4" w:rsidR="004E665D" w:rsidRPr="00E41E25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aa</w:t>
                            </w:r>
                          </w:p>
                          <w:p w14:paraId="7BEDA9BB" w14:textId="2BD731EB" w:rsidR="004C013C" w:rsidRPr="00C473DC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A959CF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3FC7EEBA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33BF5C4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0E6FCE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CC5E1D" w14:textId="083B9F17" w:rsidR="00A75294" w:rsidRPr="00A75294" w:rsidRDefault="00C958BB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inline distT="0" distB="0" distL="0" distR="0">
                  <wp:extent cx="2343150" cy="1685925"/>
                  <wp:effectExtent l="0" t="0" r="0" b="0"/>
                  <wp:docPr id="80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43150" cy="1685925"/>
                  <wp:effectExtent l="0" t="0" r="0" b="0"/>
                  <wp:docPr id="81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CE997" w14:textId="166A5495" w:rsidR="00A75294" w:rsidRPr="00A75294" w:rsidRDefault="00A75294" w:rsidP="00A75294">
            <w:pPr>
              <w:tabs>
                <w:tab w:val="left" w:pos="1005"/>
              </w:tabs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BB72E9" w:rsidRPr="00E41E25" w14:paraId="0C607AF3" w14:textId="77777777" w:rsidTr="002B43EC">
        <w:trPr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50C0B805" w14:textId="77777777" w:rsidR="00BB72E9" w:rsidRPr="00E41E25" w:rsidRDefault="00BB72E9" w:rsidP="00523301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十三、T1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BB72E9" w:rsidRPr="00E41E25" w14:paraId="3F563EFE" w14:textId="77777777" w:rsidTr="002B43EC">
        <w:trPr>
          <w:trHeight w:val="7572"/>
        </w:trPr>
        <w:tc>
          <w:tcPr>
            <w:tcW w:w="15138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6C597BAA" w14:textId="77777777" w:rsidR="0001548F" w:rsidRPr="00E41E25" w:rsidRDefault="0001548F" w:rsidP="0001548F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87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FEA1C39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13498D1A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07B6E27C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0E1B5FD4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4B380502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3F24F20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6590EC" w14:textId="77777777" w:rsidR="0001548F" w:rsidRPr="00E41E25" w:rsidRDefault="0001548F" w:rsidP="0001548F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S 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  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second.</w:t>
            </w:r>
          </w:p>
          <w:p w14:paraId="5E755ED0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7C32A6D" w14:textId="77777777" w:rsidR="0001548F" w:rsidRPr="00E41E25" w:rsidRDefault="0001548F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1C3358B8" wp14:editId="55772025">
                  <wp:extent cx="1852930" cy="970280"/>
                  <wp:effectExtent l="0" t="0" r="0" b="1270"/>
                  <wp:docPr id="82" name="圖片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753F81C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20624B2B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75EA79F9" w14:textId="77777777" w:rsidR="00BB72E9" w:rsidRPr="00E41E25" w:rsidRDefault="0001548F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1550"/>
        <w:gridCol w:w="715"/>
        <w:gridCol w:w="725"/>
        <w:gridCol w:w="825"/>
        <w:gridCol w:w="1312"/>
        <w:gridCol w:w="835"/>
        <w:gridCol w:w="844"/>
        <w:gridCol w:w="945"/>
        <w:gridCol w:w="1192"/>
        <w:gridCol w:w="835"/>
        <w:gridCol w:w="842"/>
        <w:gridCol w:w="947"/>
        <w:gridCol w:w="1192"/>
        <w:gridCol w:w="835"/>
        <w:gridCol w:w="834"/>
      </w:tblGrid>
      <w:tr w:rsidR="002B43EC" w:rsidRPr="00E41E25" w14:paraId="308700A2" w14:textId="77777777" w:rsidTr="002B43EC">
        <w:trPr>
          <w:gridAfter w:val="2"/>
          <w:wAfter w:w="119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B42E639" w14:textId="77777777" w:rsidR="002B43EC" w:rsidRPr="00E41E25" w:rsidRDefault="002B43EC" w:rsidP="002B43EC">
            <w:pPr>
              <w:pageBreakBefore/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十四、T2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治具</w:t>
            </w:r>
          </w:p>
        </w:tc>
      </w:tr>
      <w:tr w:rsidR="002B43EC" w:rsidRPr="00E41E25" w14:paraId="76AA7306" w14:textId="77777777" w:rsidTr="006B7ADB">
        <w:trPr>
          <w:gridAfter w:val="1"/>
          <w:wAfter w:w="113" w:type="dxa"/>
          <w:trHeight w:val="2843"/>
        </w:trPr>
        <w:tc>
          <w:tcPr>
            <w:tcW w:w="3700" w:type="dxa"/>
            <w:gridSpan w:val="4"/>
            <w:tcBorders>
              <w:top w:val="single" w:sz="12" w:space="0" w:color="auto"/>
            </w:tcBorders>
            <w:vAlign w:val="center"/>
          </w:tcPr>
          <w:p w14:paraId="46301E38" w14:textId="3A56D834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504825"/>
                  <wp:effectExtent l="0" t="0" r="0" b="0"/>
                  <wp:docPr id="83" name="IMG_fix9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9Pic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gridSpan w:val="4"/>
            <w:tcBorders>
              <w:top w:val="single" w:sz="12" w:space="0" w:color="auto"/>
            </w:tcBorders>
            <w:vAlign w:val="center"/>
          </w:tcPr>
          <w:p w14:paraId="3F041C3E" w14:textId="012C8A1C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524000"/>
                  <wp:effectExtent l="0" t="0" r="0" b="0"/>
                  <wp:docPr id="84" name="IMG_fix10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0Pic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4" w:type="dxa"/>
            <w:gridSpan w:val="4"/>
            <w:tcBorders>
              <w:top w:val="single" w:sz="12" w:space="0" w:color="auto"/>
            </w:tcBorders>
            <w:vAlign w:val="center"/>
          </w:tcPr>
          <w:p w14:paraId="1BBC3E75" w14:textId="654DE7B2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808" w:type="dxa"/>
            <w:gridSpan w:val="4"/>
            <w:tcBorders>
              <w:top w:val="single" w:sz="12" w:space="0" w:color="auto"/>
            </w:tcBorders>
            <w:vAlign w:val="center"/>
          </w:tcPr>
          <w:p w14:paraId="1FB4D05E" w14:textId="72494B23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</w:tr>
      <w:tr w:rsidR="002B43EC" w:rsidRPr="00E41E25" w14:paraId="073B02D4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040B94F6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0" w:type="dxa"/>
          </w:tcPr>
          <w:p w14:paraId="4B5E4482" w14:textId="4050C1B6" w:rsidR="002B43EC" w:rsidRPr="00E41E25" w:rsidRDefault="002D6564" w:rsidP="00C17183">
            <w:pPr>
              <w:rPr>
                <w:rFonts w:asciiTheme="minorHAnsi" w:eastAsia="微軟正黑體" w:hAnsiTheme="minorHAnsi" w:cstheme="minorHAnsi"/>
              </w:rPr>
            </w:pPr>
            <w:r w:rsidRPr="002D6564">
              <w:rPr>
                <w:rFonts w:asciiTheme="minorHAnsi" w:eastAsia="微軟正黑體" w:hAnsiTheme="minorHAnsi" w:cstheme="minorHAnsi"/>
              </w:rPr>
              <w:t>aa</w:t>
            </w:r>
          </w:p>
        </w:tc>
        <w:tc>
          <w:tcPr>
            <w:tcW w:w="715" w:type="dxa"/>
            <w:shd w:val="clear" w:color="auto" w:fill="E0E0E0"/>
          </w:tcPr>
          <w:p w14:paraId="7A77105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5" w:type="dxa"/>
          </w:tcPr>
          <w:p w14:paraId="44BA764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25" w:type="dxa"/>
            <w:shd w:val="clear" w:color="auto" w:fill="E0E0E0"/>
          </w:tcPr>
          <w:p w14:paraId="405957B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2" w:type="dxa"/>
          </w:tcPr>
          <w:p w14:paraId="3E85F479" w14:textId="4E9DD842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>L-00999</w:t>
            </w:r>
          </w:p>
        </w:tc>
        <w:tc>
          <w:tcPr>
            <w:tcW w:w="835" w:type="dxa"/>
            <w:shd w:val="clear" w:color="auto" w:fill="E0E0E0"/>
          </w:tcPr>
          <w:p w14:paraId="3400914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4" w:type="dxa"/>
          </w:tcPr>
          <w:p w14:paraId="14D17FE0" w14:textId="27BB0348" w:rsidR="002B43EC" w:rsidRPr="00017857" w:rsidRDefault="00534B17" w:rsidP="00831848">
            <w:pPr>
              <w:jc w:val="both"/>
              <w:rPr>
                <w:rFonts w:asciiTheme="minorHAnsi" w:eastAsia="微軟正黑體" w:hAnsiTheme="minorHAnsi" w:cstheme="minorHAnsi"/>
                <w:b/>
                <w:bCs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b/>
                <w:bCs/>
                <w:color w:val="EE0000"/>
                <w:szCs w:val="24"/>
                <w:highlight w:val="yellow"/>
              </w:rPr>
              <w:t>1</w:t>
            </w:r>
          </w:p>
        </w:tc>
        <w:tc>
          <w:tcPr>
            <w:tcW w:w="945" w:type="dxa"/>
            <w:shd w:val="clear" w:color="auto" w:fill="E0E0E0"/>
          </w:tcPr>
          <w:p w14:paraId="4423614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1C56F340" w14:textId="41201C17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5" w:type="dxa"/>
            <w:shd w:val="clear" w:color="auto" w:fill="E0E0E0"/>
          </w:tcPr>
          <w:p w14:paraId="4EBEA2A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2" w:type="dxa"/>
          </w:tcPr>
          <w:p w14:paraId="02730105" w14:textId="03E5A205" w:rsidR="002B43EC" w:rsidRPr="00E41E25" w:rsidRDefault="00534B17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7" w:type="dxa"/>
            <w:shd w:val="clear" w:color="auto" w:fill="E0E0E0"/>
          </w:tcPr>
          <w:p w14:paraId="10FAC53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7F6C320F" w14:textId="63132E9F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5" w:type="dxa"/>
            <w:shd w:val="clear" w:color="auto" w:fill="E0E0E0"/>
          </w:tcPr>
          <w:p w14:paraId="74C955F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4" w:type="dxa"/>
            <w:gridSpan w:val="1"/>
          </w:tcPr>
          <w:p w14:paraId="6AF2FF5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</w:tr>
      <w:tr w:rsidR="002B43EC" w:rsidRPr="00E41E25" w14:paraId="07B3F5A2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7DE83E7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0" w:type="dxa"/>
            <w:gridSpan w:val="3"/>
          </w:tcPr>
          <w:p w14:paraId="51B1C8C1" w14:textId="5239E503" w:rsidR="002B43EC" w:rsidRPr="00E41E25" w:rsidRDefault="00017857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825" w:type="dxa"/>
            <w:shd w:val="clear" w:color="auto" w:fill="E0E0E0"/>
          </w:tcPr>
          <w:p w14:paraId="2C6F667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1" w:type="dxa"/>
            <w:gridSpan w:val="3"/>
          </w:tcPr>
          <w:p w14:paraId="48BA883F" w14:textId="7357FB18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  <w:lang w:val="pl-PL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5" w:type="dxa"/>
            <w:shd w:val="clear" w:color="auto" w:fill="E0E0E0"/>
          </w:tcPr>
          <w:p w14:paraId="3709A86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9" w:type="dxa"/>
            <w:gridSpan w:val="3"/>
          </w:tcPr>
          <w:p w14:paraId="088DAD18" w14:textId="21E54595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7" w:type="dxa"/>
            <w:shd w:val="clear" w:color="auto" w:fill="E0E0E0"/>
          </w:tcPr>
          <w:p w14:paraId="3E361E0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1" w:type="dxa"/>
            <w:gridSpan w:val="3"/>
          </w:tcPr>
          <w:p w14:paraId="3D29CD40" w14:textId="6BDA17EF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</w:tr>
      <w:tr w:rsidR="002B43EC" w:rsidRPr="00E41E25" w14:paraId="62DD8073" w14:textId="77777777" w:rsidTr="002B43EC">
        <w:trPr>
          <w:gridAfter w:val="1"/>
          <w:wAfter w:w="113" w:type="dxa"/>
          <w:trHeight w:val="2843"/>
        </w:trPr>
        <w:tc>
          <w:tcPr>
            <w:tcW w:w="3700" w:type="dxa"/>
            <w:gridSpan w:val="4"/>
            <w:tcBorders>
              <w:top w:val="single" w:sz="12" w:space="0" w:color="auto"/>
            </w:tcBorders>
          </w:tcPr>
          <w:p w14:paraId="1DE2F21D" w14:textId="7FE27FD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16" w:type="dxa"/>
            <w:gridSpan w:val="4"/>
            <w:tcBorders>
              <w:top w:val="single" w:sz="12" w:space="0" w:color="auto"/>
            </w:tcBorders>
          </w:tcPr>
          <w:p w14:paraId="266F0719" w14:textId="299CF2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14" w:type="dxa"/>
            <w:gridSpan w:val="4"/>
            <w:tcBorders>
              <w:top w:val="single" w:sz="12" w:space="0" w:color="auto"/>
            </w:tcBorders>
            <w:vAlign w:val="center"/>
          </w:tcPr>
          <w:p w14:paraId="0C700547" w14:textId="050E7C4D" w:rsidR="002B43EC" w:rsidRPr="00E41E25" w:rsidRDefault="002B43EC" w:rsidP="0083184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8" w:type="dxa"/>
            <w:gridSpan w:val="4"/>
            <w:tcBorders>
              <w:top w:val="single" w:sz="12" w:space="0" w:color="auto"/>
            </w:tcBorders>
          </w:tcPr>
          <w:p w14:paraId="40873B4D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EFACFE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7062C48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6AE40C0B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6695A1C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0" w:type="dxa"/>
          </w:tcPr>
          <w:p w14:paraId="156B4B1F" w14:textId="2F4F5025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5" w:type="dxa"/>
            <w:shd w:val="clear" w:color="auto" w:fill="E0E0E0"/>
          </w:tcPr>
          <w:p w14:paraId="502DAE3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5" w:type="dxa"/>
          </w:tcPr>
          <w:p w14:paraId="0381588A" w14:textId="453126AE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25" w:type="dxa"/>
            <w:shd w:val="clear" w:color="auto" w:fill="E0E0E0"/>
          </w:tcPr>
          <w:p w14:paraId="142E507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2" w:type="dxa"/>
          </w:tcPr>
          <w:p w14:paraId="4FD1D71F" w14:textId="1686D1C3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40369DB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4" w:type="dxa"/>
          </w:tcPr>
          <w:p w14:paraId="0A4CA2EA" w14:textId="4D29E6CD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5" w:type="dxa"/>
            <w:shd w:val="clear" w:color="auto" w:fill="E0E0E0"/>
          </w:tcPr>
          <w:p w14:paraId="3912980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195F97D8" w14:textId="79503E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0350F5A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2" w:type="dxa"/>
          </w:tcPr>
          <w:p w14:paraId="53EC4295" w14:textId="5B8832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7" w:type="dxa"/>
            <w:shd w:val="clear" w:color="auto" w:fill="E0E0E0"/>
          </w:tcPr>
          <w:p w14:paraId="29C33C3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92" w:type="dxa"/>
          </w:tcPr>
          <w:p w14:paraId="41E95AD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5" w:type="dxa"/>
            <w:shd w:val="clear" w:color="auto" w:fill="E0E0E0"/>
          </w:tcPr>
          <w:p w14:paraId="304F2D5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4" w:type="dxa"/>
            <w:gridSpan w:val="1"/>
          </w:tcPr>
          <w:p w14:paraId="688C569F" w14:textId="13126ECB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2B43EC" w:rsidRPr="00E41E25" w14:paraId="4C2B7D38" w14:textId="77777777" w:rsidTr="002B43EC">
        <w:trPr>
          <w:gridAfter w:val="1"/>
          <w:wAfter w:w="113" w:type="dxa"/>
          <w:trHeight w:val="227"/>
        </w:trPr>
        <w:tc>
          <w:tcPr>
            <w:tcW w:w="710" w:type="dxa"/>
            <w:gridSpan w:val="1"/>
            <w:shd w:val="clear" w:color="auto" w:fill="E0E0E0"/>
          </w:tcPr>
          <w:p w14:paraId="49AEEC9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0" w:type="dxa"/>
            <w:gridSpan w:val="3"/>
          </w:tcPr>
          <w:p w14:paraId="56B85585" w14:textId="0D87AEF0" w:rsidR="002B43EC" w:rsidRPr="00E41E25" w:rsidRDefault="002B43EC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78B5AD4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91" w:type="dxa"/>
            <w:gridSpan w:val="3"/>
          </w:tcPr>
          <w:p w14:paraId="6CC54E16" w14:textId="294EE1B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5" w:type="dxa"/>
            <w:shd w:val="clear" w:color="auto" w:fill="E0E0E0"/>
          </w:tcPr>
          <w:p w14:paraId="6851A55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69" w:type="dxa"/>
            <w:gridSpan w:val="3"/>
          </w:tcPr>
          <w:p w14:paraId="1F40E47B" w14:textId="5235E99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7" w:type="dxa"/>
            <w:shd w:val="clear" w:color="auto" w:fill="E0E0E0"/>
          </w:tcPr>
          <w:p w14:paraId="178A0F6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61" w:type="dxa"/>
            <w:gridSpan w:val="3"/>
          </w:tcPr>
          <w:p w14:paraId="267E08FC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2"/>
        <w:gridCol w:w="6"/>
      </w:tblGrid>
      <w:tr w:rsidR="002B43EC" w:rsidRPr="00E41E25" w14:paraId="25EB564E" w14:textId="77777777" w:rsidTr="004C013C">
        <w:trPr>
          <w:gridAfter w:val="1"/>
          <w:wAfter w:w="6" w:type="dxa"/>
          <w:trHeight w:val="547"/>
        </w:trPr>
        <w:tc>
          <w:tcPr>
            <w:gridSpan w:val="2"/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00570870" w14:textId="20B19961" w:rsidR="002B43EC" w:rsidRPr="00E41E25" w:rsidRDefault="002B43EC" w:rsidP="002B43EC">
            <w:pPr>
              <w:pageBreakBefore/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十五、T2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接線圖</w:t>
            </w:r>
          </w:p>
        </w:tc>
      </w:tr>
      <w:tr w:rsidR="002B43EC" w:rsidRPr="00E41E25" w14:paraId="410CBC77" w14:textId="77777777" w:rsidTr="004C013C">
        <w:trPr>
          <w:trHeight w:val="7598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25744290" w14:textId="232B302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6DCC92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F1DDF3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380A33F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A77D6C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2787B65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322B486" w14:textId="6A5028D2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E2FA5F" w14:textId="7F7B3609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49F3F07A" w14:textId="0E22BA61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82A4588" w14:textId="21BBC64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aacccc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8BA6D98" w14:textId="1EAE7238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0B0501" w14:textId="33C411B3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CBFEB0" w14:textId="03E7DCC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4F65B37" w14:textId="4CD41016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160613" w14:textId="0AC785C2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554E198" w14:textId="2D6B69AF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</w:tr>
          </w:tbl>
          <w:p>
            <w:pPr>
              <w:spacing w:before="80" w:after="80"/>
            </w:pPr>
          </w:p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25744290" w14:textId="232B302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6DCC92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F1DDF3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380A33F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A77D6C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2787B65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322B486" w14:textId="6A5028D2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E2FA5F" w14:textId="7F7B3609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49F3F07A" w14:textId="0E22BA61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82A4588" w14:textId="21BBC64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aacdd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8BA6D98" w14:textId="1EAE7238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aaa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0B0501" w14:textId="33C411B3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CBFEB0" w14:textId="03E7DCC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4F65B37" w14:textId="4CD41016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160613" w14:textId="0AC785C2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554E198" w14:textId="2D6B69AF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</w:t>
                  </w:r>
                </w:p>
              </w:tc>
            </w:tr>
          </w:tbl>
          <w:p w14:paraId="7CD93336" w14:textId="6FC32298" w:rsidR="00E9751C" w:rsidRPr="00E41E25" w:rsidRDefault="0055051A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AE924E1" wp14:editId="3E0A56C3">
                      <wp:simplePos x="0" y="0"/>
                      <wp:positionH relativeFrom="column">
                        <wp:posOffset>7163918</wp:posOffset>
                      </wp:positionH>
                      <wp:positionV relativeFrom="paragraph">
                        <wp:posOffset>3286404</wp:posOffset>
                      </wp:positionV>
                      <wp:extent cx="1288338" cy="9968"/>
                      <wp:effectExtent l="19050" t="19050" r="7620" b="28575"/>
                      <wp:wrapNone/>
                      <wp:docPr id="85" name="直線接點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8338" cy="996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87985FD" wp14:editId="4959DB62">
                      <wp:simplePos x="0" y="0"/>
                      <wp:positionH relativeFrom="column">
                        <wp:posOffset>1165454</wp:posOffset>
                      </wp:positionH>
                      <wp:positionV relativeFrom="paragraph">
                        <wp:posOffset>48666</wp:posOffset>
                      </wp:positionV>
                      <wp:extent cx="4255770" cy="3942080"/>
                      <wp:effectExtent l="0" t="0" r="0" b="20320"/>
                      <wp:wrapNone/>
                      <wp:docPr id="86" name="群組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5770" cy="3942080"/>
                                <a:chOff x="-686296" y="0"/>
                                <a:chExt cx="4256266" cy="3942643"/>
                              </a:xfrm>
                            </wpg:grpSpPr>
                            <wpg:grpSp>
                              <wpg:cNvPr id="28046313" name="群組 28"/>
                              <wpg:cNvGrpSpPr/>
                              <wpg:grpSpPr>
                                <a:xfrm>
                                  <a:off x="-686296" y="0"/>
                                  <a:ext cx="4256266" cy="2778672"/>
                                  <a:chOff x="-686296" y="0"/>
                                  <a:chExt cx="4256266" cy="2778672"/>
                                </a:xfrm>
                              </wpg:grpSpPr>
                              <wpg:grpSp>
                                <wpg:cNvPr id="1442273557" name="群組 26"/>
                                <wpg:cNvGrpSpPr/>
                                <wpg:grpSpPr>
                                  <a:xfrm>
                                    <a:off x="1" y="0"/>
                                    <a:ext cx="3569969" cy="2430780"/>
                                    <a:chOff x="1" y="0"/>
                                    <a:chExt cx="3569969" cy="2430780"/>
                                  </a:xfrm>
                                </wpg:grpSpPr>
                                <wpg:grpSp>
                                  <wpg:cNvPr id="662741247" name="群組 22"/>
                                  <wpg:cNvGrpSpPr/>
                                  <wpg:grpSpPr>
                                    <a:xfrm>
                                      <a:off x="1" y="0"/>
                                      <a:ext cx="3569969" cy="2430780"/>
                                      <a:chOff x="1" y="0"/>
                                      <a:chExt cx="3570574" cy="2431275"/>
                                    </a:xfrm>
                                  </wpg:grpSpPr>
                                  <wpg:grpSp>
                                    <wpg:cNvPr id="715756320" name="群組 21"/>
                                    <wpg:cNvGrpSpPr/>
                                    <wpg:grpSpPr>
                                      <a:xfrm>
                                        <a:off x="1" y="0"/>
                                        <a:ext cx="3438323" cy="2158365"/>
                                        <a:chOff x="1" y="0"/>
                                        <a:chExt cx="3438638" cy="215836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454994510" name="圖片 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9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90">
                                                  <a14:imgEffect>
                                                    <a14:backgroundRemoval t="5556" b="97556" l="2500" r="90000">
                                                      <a14:foregroundMark x1="26366" y1="6554" x2="35167" y2="444"/>
                                                      <a14:foregroundMark x1="35167" y1="444" x2="63000" y2="667"/>
                                                      <a14:foregroundMark x1="76269" y1="10988" x2="77000" y2="11556"/>
                                                      <a14:foregroundMark x1="63000" y1="667" x2="67352" y2="4052"/>
                                                      <a14:foregroundMark x1="77000" y1="11556" x2="80333" y2="21111"/>
                                                      <a14:foregroundMark x1="80333" y1="21111" x2="77167" y2="60000"/>
                                                      <a14:foregroundMark x1="77167" y1="60000" x2="84000" y2="63333"/>
                                                      <a14:foregroundMark x1="84000" y1="63333" x2="90333" y2="94444"/>
                                                      <a14:foregroundMark x1="90333" y1="94444" x2="66333" y2="94889"/>
                                                      <a14:foregroundMark x1="66333" y1="94889" x2="49333" y2="99778"/>
                                                      <a14:foregroundMark x1="49333" y1="99778" x2="2500" y2="97556"/>
                                                      <a14:foregroundMark x1="2500" y1="97556" x2="10000" y2="66000"/>
                                                      <a14:foregroundMark x1="10000" y1="66000" x2="15833" y2="61556"/>
                                                      <a14:foregroundMark x1="15833" y1="61556" x2="22833" y2="62000"/>
                                                      <a14:foregroundMark x1="22833" y1="62000" x2="16667" y2="56444"/>
                                                      <a14:foregroundMark x1="16667" y1="56444" x2="15069" y2="15551"/>
                                                      <a14:foregroundMark x1="14833" y1="15111" x2="26167" y2="6222"/>
                                                      <a14:foregroundMark x1="26167" y1="6222" x2="55167" y2="5111"/>
                                                      <a14:foregroundMark x1="55167" y1="5111" x2="68333" y2="5556"/>
                                                      <a14:foregroundMark x1="68333" y1="5556" x2="75000" y2="10667"/>
                                                      <a14:foregroundMark x1="75000" y1="10667" x2="77000" y2="19778"/>
                                                      <a14:foregroundMark x1="77000" y1="19778" x2="63833" y2="31556"/>
                                                      <a14:foregroundMark x1="63833" y1="31556" x2="20000" y2="30000"/>
                                                      <a14:foregroundMark x1="20000" y1="30000" x2="15000" y2="15333"/>
                                                      <a14:backgroundMark x1="14788" y1="14567" x2="14500" y2="14889"/>
                                                      <a14:backgroundMark x1="15187" y1="14121" x2="14918" y2="14422"/>
                                                      <a14:backgroundMark x1="14281" y1="12553" x2="13667" y2="6000"/>
                                                      <a14:backgroundMark x1="14500" y1="14889" x2="14306" y2="12824"/>
                                                      <a14:backgroundMark x1="13667" y1="6000" x2="21833" y2="4667"/>
                                                      <a14:backgroundMark x1="21833" y1="4667" x2="18807" y2="9536"/>
                                                      <a14:backgroundMark x1="16541" y1="11314" x2="14833" y2="7111"/>
                                                      <a14:backgroundMark x1="75400" y1="10107" x2="75768" y2="10376"/>
                                                      <a14:backgroundMark x1="75902" y1="10324" x2="75561" y2="9882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" y="0"/>
                                          <a:ext cx="2876551" cy="21583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21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415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20C3664" w14:textId="64C1E39D" w:rsidR="001A4973" w:rsidRPr="003757CC" w:rsidRDefault="00013C3B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  <w:r w:rsidR="003757CC"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2988670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39972" y="1424763"/>
                                          <a:ext cx="611505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DBBB728" w14:textId="01CC6B27" w:rsidR="003757CC" w:rsidRPr="003757CC" w:rsidRDefault="003757CC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十十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1547455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3526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A038E47" w14:textId="07A1889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12V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890774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71870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63441EC" w14:textId="0E99EE59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54</w:t>
                                            </w: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778811341" name="橢圓 20"/>
                                      <wps:cNvSpPr/>
                                      <wps:spPr>
                                        <a:xfrm>
                                          <a:off x="754912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1481222" name="橢圓 20"/>
                                      <wps:cNvSpPr/>
                                      <wps:spPr>
                                        <a:xfrm>
                                          <a:off x="81870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3941320" name="橢圓 20"/>
                                      <wps:cNvSpPr/>
                                      <wps:spPr>
                                        <a:xfrm>
                                          <a:off x="1020726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0256665" name="橢圓 20"/>
                                      <wps:cNvSpPr/>
                                      <wps:spPr>
                                        <a:xfrm>
                                          <a:off x="1084521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6732251" name="橢圓 20"/>
                                      <wps:cNvSpPr/>
                                      <wps:spPr>
                                        <a:xfrm>
                                          <a:off x="956931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70695063" name="橢圓 20"/>
                                      <wps:cNvSpPr/>
                                      <wps:spPr>
                                        <a:xfrm>
                                          <a:off x="114831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0019985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6210" y="1584251"/>
                                          <a:ext cx="64451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4BC5484" w14:textId="6CCA83B9" w:rsidR="000E1FDB" w:rsidRPr="00AD7760" w:rsidRDefault="000E1FDB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0E1FD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Power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9816932" name="橢圓 20"/>
                                      <wps:cNvSpPr/>
                                      <wps:spPr>
                                        <a:xfrm>
                                          <a:off x="1656996" y="192830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2887264" name="橢圓 20"/>
                                      <wps:cNvSpPr/>
                                      <wps:spPr>
                                        <a:xfrm>
                                          <a:off x="1597897" y="192830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19195229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3902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201CB6D" w14:textId="69C061B8" w:rsidR="005129DE" w:rsidRPr="003757CC" w:rsidRDefault="005129DE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15426189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25342" y="1780805"/>
                                          <a:ext cx="613297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39686E3" w14:textId="66DFC3FE" w:rsidR="00C55AFC" w:rsidRPr="00AD7760" w:rsidRDefault="00C55AFC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D064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24Vdc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542" name="圖片 1" descr="C:\Users\HankCY_Wu\AppData\Local\Microsoft\Windows\INetCache\Content.Word\power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 flipV="1">
                                        <a:off x="2551400" y="2035035"/>
                                        <a:ext cx="1019175" cy="396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560870625" name="直線接點 23"/>
                                  <wps:cNvCnPr/>
                                  <wps:spPr>
                                    <a:xfrm flipH="1">
                                      <a:off x="1690622" y="2166442"/>
                                      <a:ext cx="955963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7066014" name="直線接點 23"/>
                                  <wps:cNvCnPr/>
                                  <wps:spPr>
                                    <a:xfrm flipH="1">
                                      <a:off x="1620284" y="2207818"/>
                                      <a:ext cx="1015339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5547485" name="直線接點 24"/>
                                  <wps:cNvCnPr/>
                                  <wps:spPr>
                                    <a:xfrm flipV="1">
                                      <a:off x="1686485" y="1988527"/>
                                      <a:ext cx="0" cy="18726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2076281" name="直線接點 25"/>
                                  <wps:cNvCnPr/>
                                  <wps:spPr>
                                    <a:xfrm flipV="1">
                                      <a:off x="1620284" y="1971977"/>
                                      <a:ext cx="0" cy="23420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15778590" name="語音泡泡: 圓角矩形 27"/>
                                <wps:cNvSpPr/>
                                <wps:spPr>
                                  <a:xfrm>
                                    <a:off x="2469671" y="1268083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-65925"/>
                                      <a:gd name="adj2" fmla="val 141745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8CCD85A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aa</w:t>
                                      </w:r>
                                    </w:p>
                                    <w:p w14:paraId="6D097809" w14:textId="6A080AC2" w:rsidR="00104264" w:rsidRDefault="00104264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8062684" name="語音泡泡: 圓角矩形 27"/>
                                <wps:cNvSpPr/>
                                <wps:spPr>
                                  <a:xfrm>
                                    <a:off x="-375941" y="2321472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70341"/>
                                      <a:gd name="adj2" fmla="val 15327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4665639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L-00999</w:t>
                                      </w:r>
                                    </w:p>
                                    <w:p w14:paraId="43091928" w14:textId="6904BB82" w:rsidR="00AE4C87" w:rsidRDefault="00AE4C87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858844" name="語音泡泡: 圓角矩形 27"/>
                                <wps:cNvSpPr/>
                                <wps:spPr>
                                  <a:xfrm>
                                    <a:off x="-686296" y="247685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101851"/>
                                      <a:gd name="adj2" fmla="val 37564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219C925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69963BE5" w14:textId="35803B27" w:rsidR="00567E0C" w:rsidRDefault="00567E0C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2631747" name="群組 42"/>
                              <wpg:cNvGrpSpPr/>
                              <wpg:grpSpPr>
                                <a:xfrm>
                                  <a:off x="776376" y="2019533"/>
                                  <a:ext cx="1754101" cy="1923110"/>
                                  <a:chOff x="0" y="0"/>
                                  <a:chExt cx="1754101" cy="19231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47141647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75590" y="695618"/>
                                    <a:ext cx="351155" cy="10102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9381874" name="矩形 31"/>
                                <wps:cNvSpPr/>
                                <wps:spPr>
                                  <a:xfrm>
                                    <a:off x="1495308" y="1388272"/>
                                    <a:ext cx="258793" cy="5348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3699050" name="直線單箭頭接點 32"/>
                                <wps:cNvCnPr/>
                                <wps:spPr>
                                  <a:xfrm flipH="1">
                                    <a:off x="925895" y="1572509"/>
                                    <a:ext cx="552485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0790251" name="群組 41"/>
                                <wpg:cNvGrpSpPr/>
                                <wpg:grpSpPr>
                                  <a:xfrm>
                                    <a:off x="0" y="0"/>
                                    <a:ext cx="591982" cy="1309308"/>
                                    <a:chOff x="0" y="0"/>
                                    <a:chExt cx="591982" cy="1309308"/>
                                  </a:xfrm>
                                </wpg:grpSpPr>
                                <wps:wsp>
                                  <wps:cNvPr id="1844948058" name="直線接點 33"/>
                                  <wps:cNvCnPr/>
                                  <wps:spPr>
                                    <a:xfrm flipH="1">
                                      <a:off x="271492" y="955890"/>
                                      <a:ext cx="319177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16235962" name="直線接點 34"/>
                                  <wps:cNvCnPr/>
                                  <wps:spPr>
                                    <a:xfrm>
                                      <a:off x="271492" y="16830"/>
                                      <a:ext cx="0" cy="94080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616401" name="直線接點 35"/>
                                  <wps:cNvCnPr/>
                                  <wps:spPr>
                                    <a:xfrm>
                                      <a:off x="2221" y="0"/>
                                      <a:ext cx="0" cy="130708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4618546" name="直線接點 36"/>
                                  <wps:cNvCnPr/>
                                  <wps:spPr>
                                    <a:xfrm>
                                      <a:off x="0" y="1309308"/>
                                      <a:ext cx="588041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445256" name="直線接點 37"/>
                                  <wps:cNvCnPr/>
                                  <wps:spPr>
                                    <a:xfrm>
                                      <a:off x="63929" y="0"/>
                                      <a:ext cx="0" cy="112757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5474493" name="直線接點 38"/>
                                  <wps:cNvCnPr/>
                                  <wps:spPr>
                                    <a:xfrm>
                                      <a:off x="67318" y="1124184"/>
                                      <a:ext cx="524664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8048742" name="直線接點 39"/>
                                  <wps:cNvCnPr/>
                                  <wps:spPr>
                                    <a:xfrm>
                                      <a:off x="327590" y="16830"/>
                                      <a:ext cx="0" cy="77589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8244671" name="直線接點 40"/>
                                  <wps:cNvCnPr/>
                                  <wps:spPr>
                                    <a:xfrm>
                                      <a:off x="325369" y="793205"/>
                                      <a:ext cx="26042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">
                      <v:group id="群組 28" o:spid="_x0000_s1176" style="position:absolute;left:-6862;width:42561;height:27786" coordorigin="-6862" coordsize="42562,2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ZJyQAAAOE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">
                        <v:group id="群組 26" o:spid="_x0000_s1177" style="position:absolute;width:35699;height:24307" coordorigin="" coordsize="35699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">
                          <v:group id="群組 22" o:spid="_x0000_s1178" style="position:absolute;width:35699;height:24307" coordorigin="" coordsize="35705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dM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">
                            <v:group id="群組 21" o:spid="_x0000_s1179" style="position:absolute;width:34383;height:21583" coordorigin="" coordsize="34386,2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v+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">
                              <v:shape id="圖片 19" o:spid="_x0000_s1180" type="#_x0000_t75" style="position:absolute;width:28765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">
                                <v:imagedata r:id="rId93" o:title=""/>
                              </v:shape>
                              <v:shape id="_x0000_s1181" type="#_x0000_t202" style="position:absolute;left:5741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  <v:textbox>
                                  <w:txbxContent>
                                    <w:p w14:paraId="220C3664" w14:textId="64C1E39D" w:rsidR="001A4973" w:rsidRPr="003757CC" w:rsidRDefault="00013C3B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  <w:r w:rsidR="003757CC"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2" type="#_x0000_t202" style="position:absolute;left:8399;top:14247;width:61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" filled="f" stroked="f">
                                <v:textbox>
                                  <w:txbxContent>
                                    <w:p w14:paraId="4DBBB728" w14:textId="01CC6B27" w:rsidR="003757CC" w:rsidRPr="003757CC" w:rsidRDefault="003757CC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十十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3" type="#_x0000_t202" style="position:absolute;left:5635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" filled="f" stroked="f">
                                <v:textbox>
                                  <w:txbxContent>
                                    <w:p w14:paraId="1A038E47" w14:textId="07A1889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12V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4" type="#_x0000_t202" style="position:absolute;left:8718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" filled="f" stroked="f">
                                <v:textbox>
                                  <w:txbxContent>
                                    <w:p w14:paraId="463441EC" w14:textId="0E99EE59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54</w:t>
                                      </w: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85" style="position:absolute;left:754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" fillcolor="red" strokecolor="red" strokeweight="1pt">
                                <v:stroke joinstyle="miter"/>
                              </v:oval>
                              <v:oval id="橢圓 20" o:spid="_x0000_s1186" style="position:absolute;left:8187;top:19244;width:450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" fillcolor="black [3200]" strokecolor="black [480]" strokeweight="1pt">
                                <v:stroke joinstyle="miter"/>
                              </v:oval>
                              <v:oval id="橢圓 20" o:spid="_x0000_s1187" style="position:absolute;left:10207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" fillcolor="red" strokecolor="red" strokeweight="1pt">
                                <v:stroke joinstyle="miter"/>
                              </v:oval>
                              <v:oval id="橢圓 20" o:spid="_x0000_s1188" style="position:absolute;left:10845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" fillcolor="black [3200]" strokecolor="black [480]" strokeweight="1pt">
                                <v:stroke joinstyle="miter"/>
                              </v:oval>
                              <v:oval id="橢圓 20" o:spid="_x0000_s1189" style="position:absolute;left:956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" fillcolor="red" strokecolor="red" strokeweight="1pt">
                                <v:stroke joinstyle="miter"/>
                              </v:oval>
                              <v:oval id="橢圓 20" o:spid="_x0000_s1190" style="position:absolute;left:11483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" fillcolor="black [3200]" strokecolor="black [480]" strokeweight="1pt">
                                <v:stroke joinstyle="miter"/>
                              </v:oval>
                              <v:shape id="_x0000_s1191" type="#_x0000_t202" style="position:absolute;left:13062;top:15842;width:64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" filled="f" stroked="f">
                                <v:textbox>
                                  <w:txbxContent>
                                    <w:p w14:paraId="44BC5484" w14:textId="6CCA83B9" w:rsidR="000E1FDB" w:rsidRPr="00AD7760" w:rsidRDefault="000E1FDB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1FD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Power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92" style="position:absolute;left:16569;top:19283;width:458;height: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" fillcolor="red" strokecolor="red" strokeweight="1pt">
                                <v:stroke joinstyle="miter"/>
                              </v:oval>
                              <v:oval id="橢圓 20" o:spid="_x0000_s1193" style="position:absolute;left:15978;top:19283;width:451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" fillcolor="black [3200]" strokecolor="black [480]" strokeweight="1pt">
                                <v:stroke joinstyle="miter"/>
                              </v:oval>
                              <v:shape id="_x0000_s1194" type="#_x0000_t202" style="position:absolute;left:14390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" filled="f" stroked="f">
                                <v:textbox>
                                  <w:txbxContent>
                                    <w:p w14:paraId="3201CB6D" w14:textId="69C061B8" w:rsidR="005129DE" w:rsidRPr="003757CC" w:rsidRDefault="005129DE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95" type="#_x0000_t202" style="position:absolute;left:28253;top:17808;width:6133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Xm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J7PpZJ4slgn8/RQBkOs7AAAA//8DAFBLAQItABQABgAIAAAAIQDb4fbL7gAAAIUBAAATAAAAAAAA&#10;AAAAAAAAAAAAAABbQ29udGVudF9UeXBlc10ueG1sUEsBAi0AFAAGAAgAAAAhAFr0LFu/AAAAFQEA&#10;AAsAAAAAAAAAAAAAAAAAHwEAAF9yZWxzLy5yZWxzUEsBAi0AFAAGAAgAAAAhANLhNebHAAAA4wAA&#10;AA8AAAAAAAAAAAAAAAAABwIAAGRycy9kb3ducmV2LnhtbFBLBQYAAAAAAwADALcAAAD7AgAAAAA=&#10;" filled="f" stroked="f">
                                <v:textbox>
                                  <w:txbxContent>
                                    <w:p w14:paraId="739686E3" w14:textId="66DFC3FE" w:rsidR="00C55AFC" w:rsidRPr="00AD7760" w:rsidRDefault="00C55AFC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D064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24Vdc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">
                              <v:imagedata r:id="rId94" o:title="power"/>
                            </v:shape>
                          </v:group>
                          <v:line id="直線接點 23" o:spid="_x0000_s1197" style="position:absolute;flip:x;visibility:visible;mso-wrap-style:square" from="16906,21664" to="26465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23" o:spid="_x0000_s1198" style="position:absolute;flip:x;visibility:visible;mso-wrap-style:square" from="16202,22078" to="26356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24" o:spid="_x0000_s1199" style="position:absolute;flip:y;visibility:visible;mso-wrap-style:square" from="16864,19885" to="16864,2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" strokecolor="red" strokeweight="2.25pt">
                            <v:stroke joinstyle="miter"/>
                          </v:line>
                          <v:line id="直線接點 25" o:spid="_x0000_s1200" style="position:absolute;flip:y;visibility:visible;mso-wrap-style:square" from="16202,19719" to="16202,2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" strokecolor="black [3213]" strokeweight="2.25pt">
                            <v:stroke joinstyle="miter"/>
                          </v:line>
                        </v:group>
                        <v:shape id="_x0000_s1201" type="#_x0000_t62" style="position:absolute;left:24696;top:12680;width:1052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" adj="-3440,41417" fillcolor="#5b9bd5 [3204]" strokecolor="#091723 [484]" strokeweight="1pt">
                          <v:textbox>
                            <w:txbxContent>
                              <w:p w14:paraId="18CCD85A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aa</w:t>
                                </w:r>
                              </w:p>
                              <w:p w14:paraId="6D097809" w14:textId="6A080AC2" w:rsidR="00104264" w:rsidRDefault="00104264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2" type="#_x0000_t62" style="position:absolute;left:-3759;top:23214;width:105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" adj="25994,14111" fillcolor="#5b9bd5 [3204]" strokecolor="#091723 [484]" strokeweight="1pt">
                          <v:textbox>
                            <w:txbxContent>
                              <w:p w14:paraId="54665639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L-00999</w:t>
                                </w:r>
                              </w:p>
                              <w:p w14:paraId="43091928" w14:textId="6904BB82" w:rsidR="00AE4C87" w:rsidRDefault="00AE4C87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3" type="#_x0000_t62" style="position:absolute;left:-6862;top:2476;width:105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" adj="32800,18914" fillcolor="#a5a5a5 [3206]" strokecolor="#181818 [486]" strokeweight="1pt">
                          <v:textbox>
                            <w:txbxContent>
                              <w:p w14:paraId="2219C925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9963BE5" w14:textId="35803B27" w:rsidR="00567E0C" w:rsidRDefault="00567E0C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群組 42" o:spid="_x0000_s1204" style="position:absolute;left:7763;top:20195;width:17541;height:19231" coordsize="17541,1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">
                        <v:shape id="圖片 1" o:spid="_x0000_s1205" type="#_x0000_t75" style="position:absolute;left:5755;top:6956;width:3512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">
                          <v:imagedata r:id="rId95" o:title=""/>
                        </v:shape>
                        <v:rect id="矩形 31" o:spid="_x0000_s1206" style="position:absolute;left:14953;top:13882;width:2588;height:5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" filled="f" strokecolor="red" strokeweight="3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" strokecolor="red" strokeweight="2.25pt">
                          <v:stroke endarrow="block" joinstyle="miter"/>
                        </v:shape>
                        <v:group id="群組 41" o:spid="_x0000_s1208" style="position:absolute;width:5919;height:13093" coordsize="5919,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">
                          <v:line id="直線接點 33" o:spid="_x0000_s1209" style="position:absolute;flip:x;visibility:visible;mso-wrap-style:square" from="2714,9558" to="5906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" strokecolor="red" strokeweight="2.25pt">
                            <v:stroke joinstyle="miter"/>
                          </v:line>
                          <v:line id="直線接點 34" o:spid="_x0000_s1210" style="position:absolute;visibility:visible;mso-wrap-style:square" from="2714,168" to="2714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5" o:spid="_x0000_s1211" style="position:absolute;visibility:visible;mso-wrap-style:square" from="22,0" to="22,1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36" o:spid="_x0000_s1212" style="position:absolute;visibility:visible;mso-wrap-style:square" from="0,13093" to="5880,1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7" o:spid="_x0000_s1213" style="position:absolute;visibility:visible;mso-wrap-style:square" from="639,0" to="639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38" o:spid="_x0000_s1214" style="position:absolute;visibility:visible;mso-wrap-style:square" from="673,11241" to="5919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" strokecolor="black [3213]" strokeweight="2.25pt">
                            <v:stroke joinstyle="miter"/>
                          </v:line>
                          <v:line id="直線接點 39" o:spid="_x0000_s1215" style="position:absolute;visibility:visible;mso-wrap-style:square" from="3275,168" to="3275,7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" strokecolor="black [3213]" strokeweight="2.25pt">
                            <v:stroke joinstyle="miter"/>
                          </v:line>
                          <v:line id="直線接點 40" o:spid="_x0000_s1216" style="position:absolute;visibility:visible;mso-wrap-style:square" from="3253,7932" to="5857,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" strokecolor="black [3213]" strokeweight="2.25pt">
                            <v:stroke joinstyle="miter"/>
                          </v:line>
                        </v:group>
                      </v:group>
                    </v:group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551445EC" wp14:editId="60231C87">
                      <wp:simplePos x="0" y="0"/>
                      <wp:positionH relativeFrom="column">
                        <wp:posOffset>6319774</wp:posOffset>
                      </wp:positionH>
                      <wp:positionV relativeFrom="paragraph">
                        <wp:posOffset>2916169</wp:posOffset>
                      </wp:positionV>
                      <wp:extent cx="853897" cy="555402"/>
                      <wp:effectExtent l="19050" t="0" r="3810" b="0"/>
                      <wp:wrapNone/>
                      <wp:docPr id="87" name="群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897" cy="555402"/>
                                <a:chOff x="-351129" y="-153681"/>
                                <a:chExt cx="854142" cy="555625"/>
                              </a:xfrm>
                            </wpg:grpSpPr>
                            <wps:wsp>
                              <wps:cNvPr id="1782357511" name="矩形 44"/>
                              <wps:cNvSpPr/>
                              <wps:spPr>
                                <a:xfrm>
                                  <a:off x="-351129" y="-141885"/>
                                  <a:ext cx="314554" cy="504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194607" name="直線單箭頭接點 45"/>
                              <wps:cNvCnPr/>
                              <wps:spPr>
                                <a:xfrm>
                                  <a:off x="-4624" y="122200"/>
                                  <a:ext cx="13933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43728925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488" y="-153681"/>
                                  <a:ext cx="390525" cy="555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">
                      <v:rect id="矩形 44" o:spid="_x0000_s1027" style="position:absolute;left:-3511;top:-1418;width:3146;height:5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" filled="f" strokecolor="red" strokeweight="3pt"/>
                      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" strokecolor="red" strokeweight="2.25pt">
                        <v:stroke endarrow="block" joinstyle="miter"/>
                      </v:shape>
                      <v:shape id="圖片 1" o:spid="_x0000_s1029" type="#_x0000_t75" style="position:absolute;left:1124;top:-1536;width:3906;height:5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">
                        <v:imagedata r:id="rId97" o:title=""/>
                      </v:shape>
                    </v:group>
                  </w:pict>
                </mc:Fallback>
              </mc:AlternateContent>
            </w:r>
            <w:r w:rsidR="003F3A2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2AFCFF69" wp14:editId="3EEC68E7">
                      <wp:simplePos x="0" y="0"/>
                      <wp:positionH relativeFrom="column">
                        <wp:posOffset>2346352</wp:posOffset>
                      </wp:positionH>
                      <wp:positionV relativeFrom="paragraph">
                        <wp:posOffset>290858</wp:posOffset>
                      </wp:positionV>
                      <wp:extent cx="612308" cy="1802622"/>
                      <wp:effectExtent l="0" t="0" r="16510" b="26670"/>
                      <wp:wrapNone/>
                      <wp:docPr id="88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308" cy="1802622"/>
                                <a:chOff x="0" y="0"/>
                                <a:chExt cx="612308" cy="1802622"/>
                              </a:xfrm>
                            </wpg:grpSpPr>
                            <wps:wsp>
                              <wps:cNvPr id="186252101" name="流程圖: 程序 29"/>
                              <wps:cNvSpPr/>
                              <wps:spPr>
                                <a:xfrm>
                                  <a:off x="0" y="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729D94" w14:textId="69FF2A18" w:rsidR="00BB6722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6152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1F55BC" w14:textId="77777777" w:rsidR="00387CB5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7154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AF51F6" w14:textId="0A78EFD6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54Vdc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11697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958941" w14:textId="2458B282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12Vdc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25180" name="流程圖: 程序 29"/>
                              <wps:cNvSpPr/>
                              <wps:spPr>
                                <a:xfrm>
                                  <a:off x="0" y="1207699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FAFEBD" w14:textId="2E541B48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665565" name="流程圖: 程序 29"/>
                              <wps:cNvSpPr/>
                              <wps:spPr>
                                <a:xfrm>
                                  <a:off x="0" y="1500997"/>
                                  <a:ext cx="612140" cy="30162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C6810C" w14:textId="74B4F72E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29" o:spid="_x0000_s1218" type="#_x0000_t109" style="position:absolute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" filled="f" strokecolor="#091723 [484]" strokeweight="1pt">
                        <v:textbox>
                          <w:txbxContent>
                            <w:p w14:paraId="55729D94" w14:textId="69FF2A18" w:rsidR="00BB6722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" filled="f" strokecolor="#091723 [484]" strokeweight="1pt">
                        <v:textbox>
                          <w:txbxContent>
                            <w:p w14:paraId="681F55BC" w14:textId="77777777" w:rsidR="00387CB5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7AF51F6" w14:textId="0A78EFD6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54Vdc</w:t>
                              </w:r>
                            </w:p>
                          </w:txbxContent>
                        </v:textbox>
                      </v:shape>
                      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" filled="f" strokecolor="#091723 [484]" strokeweight="1pt">
                        <v:textbox>
                          <w:txbxContent>
                            <w:p w14:paraId="66958941" w14:textId="2458B282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12Vdc</w:t>
                              </w:r>
                            </w:p>
                          </w:txbxContent>
                        </v:textbox>
                      </v:shape>
                      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" filled="f" strokecolor="#091723 [484]" strokeweight="1pt">
                        <v:textbox>
                          <w:txbxContent>
                            <w:p w14:paraId="61FAFEBD" w14:textId="2E541B48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6C6810C" w14:textId="74B4F72E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799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2680002" wp14:editId="2DAF4A03">
                      <wp:simplePos x="0" y="0"/>
                      <wp:positionH relativeFrom="column">
                        <wp:posOffset>7431989</wp:posOffset>
                      </wp:positionH>
                      <wp:positionV relativeFrom="paragraph">
                        <wp:posOffset>2503018</wp:posOffset>
                      </wp:positionV>
                      <wp:extent cx="1051560" cy="456565"/>
                      <wp:effectExtent l="0" t="0" r="15240" b="362585"/>
                      <wp:wrapNone/>
                      <wp:docPr id="89" name="語音泡泡: 圓角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56565"/>
                              </a:xfrm>
                              <a:prstGeom prst="wedgeRoundRectCallout">
                                <a:avLst>
                                  <a:gd name="adj1" fmla="val 13379"/>
                                  <a:gd name="adj2" fmla="val 1177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3C7CCE" w14:textId="77777777" w:rsidR="006B7ADB" w:rsidRPr="00E41E25" w:rsidRDefault="006B7ADB" w:rsidP="006B7ADB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/>
                                  </w:r>
                                </w:p>
                                <w:p w14:paraId="48ACCBB6" w14:textId="62BD6FD1" w:rsidR="0035799F" w:rsidRDefault="0035799F" w:rsidP="003579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" adj="13690,36226" fillcolor="red" strokecolor="#091723 [484]" strokeweight="1pt">
                      <v:textbox>
                        <w:txbxContent>
                          <w:p w14:paraId="743C7CCE" w14:textId="77777777" w:rsidR="006B7ADB" w:rsidRPr="00E41E25" w:rsidRDefault="006B7ADB" w:rsidP="006B7ADB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/>
                            </w:r>
                          </w:p>
                          <w:p w14:paraId="48ACCBB6" w14:textId="62BD6FD1" w:rsidR="0035799F" w:rsidRDefault="0035799F" w:rsidP="0035799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562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6A64BE0D" wp14:editId="6C16BA0D">
                      <wp:simplePos x="0" y="0"/>
                      <wp:positionH relativeFrom="column">
                        <wp:posOffset>2986456</wp:posOffset>
                      </wp:positionH>
                      <wp:positionV relativeFrom="paragraph">
                        <wp:posOffset>658724</wp:posOffset>
                      </wp:positionV>
                      <wp:extent cx="612140" cy="896789"/>
                      <wp:effectExtent l="0" t="0" r="16510" b="17780"/>
                      <wp:wrapNone/>
                      <wp:docPr id="90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40" cy="896789"/>
                                <a:chOff x="0" y="310551"/>
                                <a:chExt cx="612308" cy="897063"/>
                              </a:xfrm>
                            </wpg:grpSpPr>
                            <wps:wsp>
                              <wps:cNvPr id="7549941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564D12" w14:textId="7DB15393" w:rsidR="007B7CF7" w:rsidRPr="00387CB5" w:rsidRDefault="00422C2B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866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7321F8" w14:textId="176345ED" w:rsidR="007B7CF7" w:rsidRPr="00AF445D" w:rsidRDefault="007B7CF7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1</w:t>
                                    </w:r>
                                    <w:r w:rsidR="00422C2B">
                                      <w:rPr>
                                        <w:rFonts w:hint="eastAsia"/>
                                        <w:color w:val="FF000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45338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EEA9BD" w14:textId="5A6B2755" w:rsidR="007B7CF7" w:rsidRPr="00AF445D" w:rsidRDefault="00422C2B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">
                      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2564D12" w14:textId="7DB15393" w:rsidR="007B7CF7" w:rsidRPr="00387CB5" w:rsidRDefault="00422C2B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97321F8" w14:textId="176345ED" w:rsidR="007B7CF7" w:rsidRPr="00AF445D" w:rsidRDefault="007B7CF7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  <w:r w:rsidR="00422C2B">
                                <w:rPr>
                                  <w:rFonts w:hint="eastAsia"/>
                                  <w:color w:val="FF000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" filled="f" strokecolor="#091723 [484]" strokeweight="1pt">
                        <v:textbox>
                          <w:txbxContent>
                            <w:p w14:paraId="41EEA9BD" w14:textId="5A6B2755" w:rsidR="007B7CF7" w:rsidRPr="00AF445D" w:rsidRDefault="00422C2B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2C2B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B9EA74C" wp14:editId="174228C7">
                      <wp:simplePos x="0" y="0"/>
                      <wp:positionH relativeFrom="column">
                        <wp:posOffset>8457921</wp:posOffset>
                      </wp:positionH>
                      <wp:positionV relativeFrom="paragraph">
                        <wp:posOffset>2836167</wp:posOffset>
                      </wp:positionV>
                      <wp:extent cx="1018540" cy="658952"/>
                      <wp:effectExtent l="19050" t="0" r="10160" b="27305"/>
                      <wp:wrapNone/>
                      <wp:docPr id="91" name="群組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540" cy="658952"/>
                                <a:chOff x="0" y="0"/>
                                <a:chExt cx="1018540" cy="6589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728016" name="圖片 1" descr="C:\Users\HankCY_Wu\AppData\Local\Microsoft\Windows\INetCache\Content.Word\power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263347"/>
                                  <a:ext cx="1018540" cy="395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7447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401" y="0"/>
                                  <a:ext cx="613134" cy="290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F832C4" w14:textId="74E7FEC6" w:rsidR="00DD064B" w:rsidRPr="00AD7760" w:rsidRDefault="00DD064B" w:rsidP="00DD064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DD064B">
                                      <w:rPr>
                                        <w:rFonts w:hint="eastAsia"/>
                                        <w:b/>
                                        <w:bCs/>
                                        <w:color w:val="FF0000"/>
                                        <w:highlight w:val="lightGray"/>
                                      </w:rPr>
                                      <w:t>48Vdc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">
                      <v:shape id="圖片 1" o:spid="_x0000_s1230" type="#_x0000_t75" style="position:absolute;top:2633;width:10185;height:3956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" stroked="t" strokecolor="black [3213]">
                        <v:imagedata r:id="rId94" o:title="power"/>
                        <v:path arrowok="t"/>
                      </v:shape>
                      <v:shape id="_x0000_s1231" type="#_x0000_t202" style="position:absolute;left:2414;width:613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" filled="f" stroked="f">
                        <v:textbox>
                          <w:txbxContent>
                            <w:p w14:paraId="03F832C4" w14:textId="74E7FEC6" w:rsidR="00DD064B" w:rsidRPr="00AD7760" w:rsidRDefault="00DD064B" w:rsidP="00DD06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D064B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highlight w:val="lightGray"/>
                                </w:rPr>
                                <w:t>48Vdc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10DD79B8" w14:textId="1BB25D8A" w:rsidR="002B43EC" w:rsidRDefault="002B43EC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505AA8DB" w14:textId="1CCB31FE" w:rsidR="00A75294" w:rsidRPr="00A75294" w:rsidRDefault="00C958BB" w:rsidP="00C958BB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inline distT="0" distB="0" distL="0" distR="0">
                  <wp:extent cx="2343150" cy="1685925"/>
                  <wp:effectExtent l="0" t="0" r="0" b="0"/>
                  <wp:docPr id="92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43150" cy="1685925"/>
                  <wp:effectExtent l="0" t="0" r="0" b="0"/>
                  <wp:docPr id="93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1546"/>
        <w:gridCol w:w="714"/>
        <w:gridCol w:w="724"/>
        <w:gridCol w:w="822"/>
        <w:gridCol w:w="1307"/>
        <w:gridCol w:w="831"/>
        <w:gridCol w:w="840"/>
        <w:gridCol w:w="942"/>
        <w:gridCol w:w="1189"/>
        <w:gridCol w:w="831"/>
        <w:gridCol w:w="838"/>
        <w:gridCol w:w="944"/>
        <w:gridCol w:w="1189"/>
        <w:gridCol w:w="831"/>
        <w:gridCol w:w="769"/>
      </w:tblGrid>
      <w:tr w:rsidR="002B43EC" w:rsidRPr="00E41E25" w14:paraId="3BB85521" w14:textId="77777777" w:rsidTr="00D423F0">
        <w:trPr>
          <w:gridAfter w:val="1"/>
          <w:wAfter w:w="69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FA1C2BB" w14:textId="77777777" w:rsidR="002B43EC" w:rsidRPr="00E41E25" w:rsidRDefault="002B43EC" w:rsidP="002B43EC">
            <w:pPr>
              <w:pageBreakBefore/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十六、T2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測試作業</w:t>
            </w:r>
          </w:p>
        </w:tc>
      </w:tr>
      <w:tr w:rsidR="002B43EC" w:rsidRPr="00E41E25" w14:paraId="4A89D155" w14:textId="77777777" w:rsidTr="00D423F0">
        <w:trPr>
          <w:gridAfter w:val="1"/>
          <w:wAfter w:w="69" w:type="dxa"/>
          <w:trHeight w:val="7572"/>
        </w:trPr>
        <w:tc>
          <w:tcPr>
            <w:tcW w:w="15138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pPr w:leftFromText="180" w:rightFromText="180" w:vertAnchor="text" w:tblpX="7476" w:tblpY="1"/>
              <w:tblOverlap w:val="never"/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37AB8E39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89DCA0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85B55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DA83E09" w14:textId="60DD473A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2F04C4A" w14:textId="7A3E935D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6931741C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4B7BE44B" w14:textId="1A1D7960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aacccc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AF1E4F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3F4398DB" w14:textId="2733752B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CE8C744" w14:textId="466812A9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111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/>
                  </w:r>
                </w:p>
              </w:tc>
            </w:tr>
          </w:tbl>
          <w:p>
            <w:pPr>
              <w:spacing w:before="80" w:after="80"/>
            </w:pPr>
          </w:p>
          <w:tbl>
            <w:tblPr>
              <w:tblpPr w:leftFromText="180" w:rightFromText="180" w:vertAnchor="text" w:tblpX="7476" w:tblpY="1"/>
              <w:tblOverlap w:val="never"/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37AB8E39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89DCA0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85B55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DA83E09" w14:textId="60DD473A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2F04C4A" w14:textId="7A3E935D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6931741C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4B7BE44B" w14:textId="1A1D7960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aacdd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AF1E4F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111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3F4398DB" w14:textId="2733752B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1111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CE8C744" w14:textId="466812A9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11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/>
                  </w:r>
                </w:p>
              </w:tc>
            </w:tr>
          </w:tbl>
          <w:p w14:paraId="29A69A9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【測試前作業】</w:t>
            </w:r>
          </w:p>
          <w:p w14:paraId="7786921C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待測物測試電源輸入限定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48Vdc</w:t>
            </w:r>
          </w:p>
          <w:p w14:paraId="00A03FE6" w14:textId="76C79909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需將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治具安培數以累加方式調整至正確位置，如下圖</w:t>
            </w:r>
            <w:r w:rsidR="0086112B">
              <w:rPr>
                <w:rFonts w:asciiTheme="minorHAnsi" w:eastAsia="微軟正黑體" w:hAnsiTheme="minorHAnsi" w:cstheme="minorHAnsi" w:hint="eastAsia"/>
              </w:rPr>
              <w:t>。</w:t>
            </w:r>
          </w:p>
          <w:p w14:paraId="1616BBA4" w14:textId="6EBC6A42" w:rsidR="00957F8C" w:rsidRPr="00E41E25" w:rsidRDefault="00957F8C" w:rsidP="00957F8C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471" behindDoc="0" locked="0" layoutInCell="1" allowOverlap="1" wp14:anchorId="4898B6F4" wp14:editId="03B21859">
                      <wp:simplePos x="0" y="0"/>
                      <wp:positionH relativeFrom="column">
                        <wp:posOffset>5593715</wp:posOffset>
                      </wp:positionH>
                      <wp:positionV relativeFrom="paragraph">
                        <wp:posOffset>968679</wp:posOffset>
                      </wp:positionV>
                      <wp:extent cx="381000" cy="215900"/>
                      <wp:effectExtent l="0" t="19050" r="38100" b="31750"/>
                      <wp:wrapNone/>
                      <wp:docPr id="94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C2D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Q9Dl0OAAAAALAQAADwAAAGRycy9k&#10;b3ducmV2LnhtbEyPzU7DMBCE70i8g7VI3KhDRYob4lQRPxIXJFJ6gJsTmzhqvI5iJw1vz/YEx535&#10;NDuT7xbXs9mMofMo4XaVADPYeN1hK+Hw8XIjgIWoUKveo5HwYwLsisuLXGXan7Ay8z62jEIwZEqC&#10;jXHIOA+NNU6FlR8MkvftR6cinWPL9ahOFO56vk6SDXeqQ/pg1WAerWmO+8lJePr6nLvp/RgOoq7e&#10;XuO9LZ/LSsrrq6V8ABbNEv9gONen6lBQp9pPqAPrJQiRbAklI12nwIjY3p2VmhSxSYEXOf+/ofgF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Q9Dl0OAAAAAL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519" behindDoc="0" locked="0" layoutInCell="1" allowOverlap="1" wp14:anchorId="40593340" wp14:editId="40B1AD17">
                      <wp:simplePos x="0" y="0"/>
                      <wp:positionH relativeFrom="column">
                        <wp:posOffset>5592776</wp:posOffset>
                      </wp:positionH>
                      <wp:positionV relativeFrom="paragraph">
                        <wp:posOffset>437515</wp:posOffset>
                      </wp:positionV>
                      <wp:extent cx="381000" cy="215900"/>
                      <wp:effectExtent l="0" t="19050" r="38100" b="31750"/>
                      <wp:wrapNone/>
                      <wp:docPr id="95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pfbmZeAAAAAKAQAADwAAAGRycy9k&#10;b3ducmV2LnhtbEyPy07DMBBF90j8gzVI7KhNhUqSxqkiHhIbJFK6oDsnNnHUeBzFThr+nukKljNz&#10;dOfcfLe4ns1mDJ1HCfcrAcxg43WHrYTD5+tdAixEhVr1Ho2EHxNgV1xf5SrT/oyVmfexZRSCIVMS&#10;bIxDxnlorHEqrPxgkG7ffnQq0ji2XI/qTOGu52shNtypDumDVYN5sqY57Scn4fn4NXfTxykckrp6&#10;f4uPtnwpKylvb5ZyCyyaJf7BcNEndSjIqfYT6sB6CUkiSD1K2CQpMALSh8uiJlKsU+BFzv9XKH4B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pfbmZeAAAAAK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447" behindDoc="0" locked="0" layoutInCell="1" allowOverlap="1" wp14:anchorId="62D21CC9" wp14:editId="4E9E20D6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960755</wp:posOffset>
                      </wp:positionV>
                      <wp:extent cx="612140" cy="203835"/>
                      <wp:effectExtent l="0" t="0" r="16510" b="24765"/>
                      <wp:wrapNone/>
                      <wp:docPr id="96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95" behindDoc="0" locked="0" layoutInCell="1" allowOverlap="1" wp14:anchorId="31B22E54" wp14:editId="235E9446">
                      <wp:simplePos x="0" y="0"/>
                      <wp:positionH relativeFrom="column">
                        <wp:posOffset>4856176</wp:posOffset>
                      </wp:positionH>
                      <wp:positionV relativeFrom="paragraph">
                        <wp:posOffset>447040</wp:posOffset>
                      </wp:positionV>
                      <wp:extent cx="611505" cy="205105"/>
                      <wp:effectExtent l="0" t="0" r="17145" b="23495"/>
                      <wp:wrapNone/>
                      <wp:docPr id="97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423" behindDoc="0" locked="0" layoutInCell="1" allowOverlap="1" wp14:anchorId="5A026921" wp14:editId="7E6B15CC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1002996</wp:posOffset>
                      </wp:positionV>
                      <wp:extent cx="381000" cy="215900"/>
                      <wp:effectExtent l="0" t="19050" r="38100" b="31750"/>
                      <wp:wrapNone/>
                      <wp:docPr id="98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99" behindDoc="0" locked="0" layoutInCell="1" allowOverlap="1" wp14:anchorId="197BA946" wp14:editId="6D30212D">
                      <wp:simplePos x="0" y="0"/>
                      <wp:positionH relativeFrom="column">
                        <wp:posOffset>1174309</wp:posOffset>
                      </wp:positionH>
                      <wp:positionV relativeFrom="paragraph">
                        <wp:posOffset>1018816</wp:posOffset>
                      </wp:positionV>
                      <wp:extent cx="611505" cy="205105"/>
                      <wp:effectExtent l="0" t="0" r="17145" b="23495"/>
                      <wp:wrapNone/>
                      <wp:docPr id="99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" filled="f" strokecolor="red" strokeweight="2pt"/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 </w:t>
            </w:r>
            <w:r>
              <w:rPr>
                <w:rFonts w:asciiTheme="minorHAnsi" w:eastAsia="微軟正黑體" w:hAnsiTheme="minorHAnsi" w:cstheme="minorHAnsi" w:hint="eastAsia"/>
              </w:rPr>
              <w:t xml:space="preserve">     </w:t>
            </w:r>
            <w:r>
              <w:rPr>
                <w:noProof/>
              </w:rPr>
              <w:t xml:space="preserve"> </w:t>
            </w:r>
            <w:r w:rsidRPr="00BA6C99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54C116F" wp14:editId="0245CB56">
                  <wp:extent cx="1294165" cy="2055462"/>
                  <wp:effectExtent l="0" t="0" r="1270" b="2540"/>
                  <wp:docPr id="1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1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795" cy="207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                         </w:t>
            </w:r>
            <w:r w:rsidRPr="00352432">
              <w:rPr>
                <w:noProof/>
              </w:rPr>
              <w:drawing>
                <wp:inline distT="0" distB="0" distL="0" distR="0" wp14:anchorId="4A964708" wp14:editId="022FDEDF">
                  <wp:extent cx="1170656" cy="2055600"/>
                  <wp:effectExtent l="0" t="0" r="0" b="1905"/>
                  <wp:docPr id="1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7933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56" cy="20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A04DA" w14:textId="3B5CDECB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>將左邊</w:t>
            </w:r>
            <w:r w:rsidRPr="00E41E25">
              <w:rPr>
                <w:rFonts w:asciiTheme="minorHAnsi" w:eastAsia="微軟正黑體" w:hAnsiTheme="minorHAnsi" w:cstheme="minorHAnsi"/>
              </w:rPr>
              <w:t>“</w:t>
            </w:r>
            <w:r w:rsidR="008370EE" w:rsidRPr="00E41E25">
              <w:rPr>
                <w:rFonts w:asciiTheme="minorHAnsi" w:eastAsia="微軟正黑體" w:hAnsiTheme="minorHAnsi" w:cstheme="minorHAnsi"/>
              </w:rPr>
              <w:t>2</w:t>
            </w:r>
            <w:r w:rsidR="009027E2" w:rsidRPr="00E41E25">
              <w:rPr>
                <w:rFonts w:asciiTheme="minorHAnsi" w:eastAsia="微軟正黑體" w:hAnsiTheme="minorHAnsi" w:cstheme="minorHAnsi"/>
              </w:rPr>
              <w:t>A</w:t>
            </w:r>
            <w:r w:rsidRPr="00E41E25">
              <w:rPr>
                <w:rFonts w:asciiTheme="minorHAnsi" w:eastAsia="微軟正黑體" w:hAnsiTheme="minorHAnsi" w:cstheme="minorHAnsi"/>
              </w:rPr>
              <w:t>”</w:t>
            </w:r>
            <w:r w:rsidRPr="00E41E25">
              <w:rPr>
                <w:rFonts w:asciiTheme="minorHAnsi" w:eastAsia="微軟正黑體" w:hAnsiTheme="minorHAnsi" w:cstheme="minorHAnsi"/>
              </w:rPr>
              <w:t>鈕，切至右方，其餘不動</w:t>
            </w:r>
            <w:r w:rsidR="004B6766" w:rsidRPr="00E41E25">
              <w:rPr>
                <w:rFonts w:asciiTheme="minorHAnsi" w:eastAsia="微軟正黑體" w:hAnsiTheme="minorHAnsi" w:cstheme="minorHAnsi"/>
              </w:rPr>
              <w:t>,</w:t>
            </w:r>
            <w:r w:rsidR="008370EE" w:rsidRPr="00E41E25">
              <w:rPr>
                <w:rFonts w:asciiTheme="minorHAnsi" w:eastAsia="微軟正黑體" w:hAnsiTheme="minorHAnsi" w:cstheme="minorHAnsi"/>
              </w:rPr>
              <w:t xml:space="preserve">        </w:t>
            </w:r>
            <w:r w:rsidRPr="00E41E25">
              <w:rPr>
                <w:rFonts w:asciiTheme="minorHAnsi" w:eastAsia="微軟正黑體" w:hAnsiTheme="minorHAnsi" w:cstheme="minorHAnsi"/>
              </w:rPr>
              <w:t>將右邊</w:t>
            </w:r>
            <w:r w:rsidRPr="00E41E25">
              <w:rPr>
                <w:rFonts w:asciiTheme="minorHAnsi" w:eastAsia="微軟正黑體" w:hAnsiTheme="minorHAnsi" w:cstheme="minorHAnsi"/>
              </w:rPr>
              <w:t>“1A</w:t>
            </w:r>
            <w:r w:rsidR="00167762" w:rsidRPr="00E41E25">
              <w:rPr>
                <w:rFonts w:asciiTheme="minorHAnsi" w:eastAsia="微軟正黑體" w:hAnsiTheme="minorHAnsi" w:cstheme="minorHAnsi"/>
              </w:rPr>
              <w:t>+</w:t>
            </w:r>
            <w:r w:rsidRPr="00E41E25">
              <w:rPr>
                <w:rFonts w:asciiTheme="minorHAnsi" w:eastAsia="微軟正黑體" w:hAnsiTheme="minorHAnsi" w:cstheme="minorHAnsi"/>
              </w:rPr>
              <w:t>Fan”</w:t>
            </w:r>
            <w:r w:rsidRPr="00E41E25">
              <w:rPr>
                <w:rFonts w:asciiTheme="minorHAnsi" w:eastAsia="微軟正黑體" w:hAnsiTheme="minorHAnsi" w:cstheme="minorHAnsi"/>
              </w:rPr>
              <w:t>鈕，切至右邊其餘不動</w:t>
            </w:r>
          </w:p>
          <w:p w14:paraId="4329024A" w14:textId="443134B3" w:rsidR="002B43EC" w:rsidRPr="00E41E25" w:rsidRDefault="002B43EC" w:rsidP="005E3835">
            <w:pPr>
              <w:pStyle w:val="af2"/>
              <w:numPr>
                <w:ilvl w:val="0"/>
                <w:numId w:val="3"/>
              </w:numPr>
              <w:ind w:leftChars="0"/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確認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治具各切換鈕皆無誤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一定要切換正確，否則通電時會燒毀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Loading)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，且需確認左、右兩邊未使用的切換鈕需全部切至左邊</w:t>
            </w:r>
          </w:p>
          <w:p w14:paraId="7E8C3F5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【測試作業】</w:t>
            </w:r>
          </w:p>
          <w:p w14:paraId="656806C3" w14:textId="6C70F6F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、先將待測物上電，再將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治具接上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24V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電源，順序一定要依此執行，否則會無法抽載，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Loading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無法啟動</w:t>
            </w:r>
          </w:p>
          <w:p w14:paraId="62D84C5E" w14:textId="392AEB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</w:rPr>
              <w:t>、開始測試後，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治具風扇會開始</w:t>
            </w:r>
            <w:r w:rsidR="00BC56BC">
              <w:rPr>
                <w:rFonts w:asciiTheme="minorHAnsi" w:eastAsia="微軟正黑體" w:hAnsiTheme="minorHAnsi" w:cstheme="minorHAnsi" w:hint="eastAsia"/>
              </w:rPr>
              <w:t>運</w:t>
            </w:r>
            <w:r w:rsidRPr="00E41E25">
              <w:rPr>
                <w:rFonts w:asciiTheme="minorHAnsi" w:eastAsia="微軟正黑體" w:hAnsiTheme="minorHAnsi" w:cstheme="minorHAnsi"/>
              </w:rPr>
              <w:t>轉，且切換鈕切至左邊之</w:t>
            </w:r>
            <w:r w:rsidRPr="00E41E25">
              <w:rPr>
                <w:rFonts w:asciiTheme="minorHAnsi" w:eastAsia="微軟正黑體" w:hAnsiTheme="minorHAnsi" w:cstheme="minorHAnsi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</w:rPr>
              <w:t>也會亮起</w:t>
            </w:r>
          </w:p>
          <w:p w14:paraId="1EF690B6" w14:textId="7DB85DD2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</w:rPr>
              <w:t>、燒機結束時，確認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</w:rPr>
              <w:t>治具是否仍正常運作</w:t>
            </w:r>
            <w:r w:rsidRPr="00E41E25">
              <w:rPr>
                <w:rFonts w:asciiTheme="minorHAnsi" w:eastAsia="微軟正黑體" w:hAnsiTheme="minorHAnsi" w:cstheme="minorHAnsi"/>
              </w:rPr>
              <w:t>(LED</w:t>
            </w:r>
            <w:r w:rsidRPr="00E41E25">
              <w:rPr>
                <w:rFonts w:asciiTheme="minorHAnsi" w:eastAsia="微軟正黑體" w:hAnsiTheme="minorHAnsi" w:cstheme="minorHAnsi"/>
              </w:rPr>
              <w:t>點亮</w:t>
            </w:r>
            <w:r w:rsidRPr="00E41E25">
              <w:rPr>
                <w:rFonts w:asciiTheme="minorHAnsi" w:eastAsia="微軟正黑體" w:hAnsiTheme="minorHAnsi" w:cstheme="minorHAnsi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</w:rPr>
              <w:t>，正常則代表</w:t>
            </w:r>
            <w:r w:rsidRPr="00E41E25">
              <w:rPr>
                <w:rFonts w:asciiTheme="minorHAnsi" w:eastAsia="微軟正黑體" w:hAnsiTheme="minorHAnsi" w:cstheme="minorHAnsi"/>
              </w:rPr>
              <w:t>Pass</w:t>
            </w:r>
          </w:p>
          <w:p w14:paraId="30D94EA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【測試後作業】</w:t>
            </w:r>
          </w:p>
          <w:p w14:paraId="71A4637E" w14:textId="4B363CDD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測試完成後，先將電源斷電後，再將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>aa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治具左邊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/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右邊所有的切換鈕全部切至左邊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1546"/>
        <w:gridCol w:w="714"/>
        <w:gridCol w:w="724"/>
        <w:gridCol w:w="822"/>
        <w:gridCol w:w="1307"/>
        <w:gridCol w:w="831"/>
        <w:gridCol w:w="840"/>
        <w:gridCol w:w="942"/>
        <w:gridCol w:w="1189"/>
        <w:gridCol w:w="831"/>
        <w:gridCol w:w="838"/>
        <w:gridCol w:w="944"/>
        <w:gridCol w:w="1189"/>
        <w:gridCol w:w="831"/>
        <w:gridCol w:w="769"/>
      </w:tblGrid>
      <w:tr w:rsidR="00D423F0" w:rsidRPr="00E41E25" w14:paraId="0B1CD90B" w14:textId="77777777" w:rsidTr="00D423F0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5AABC7CD" w14:textId="7D0407A3" w:rsidR="00D423F0" w:rsidRPr="00E41E25" w:rsidRDefault="00D423F0" w:rsidP="0008205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十七、T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D423F0" w:rsidRPr="00E41E25" w14:paraId="7068D4A0" w14:textId="77777777" w:rsidTr="00D42723">
        <w:trPr>
          <w:trHeight w:val="2843"/>
        </w:trPr>
        <w:tc>
          <w:tcPr>
            <w:tcW w:w="3805" w:type="dxa"/>
            <w:gridSpan w:val="4"/>
            <w:tcBorders>
              <w:top w:val="single" w:sz="12" w:space="0" w:color="auto"/>
            </w:tcBorders>
            <w:vAlign w:val="center"/>
          </w:tcPr>
          <w:p w14:paraId="6CBF3F1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133475"/>
                  <wp:effectExtent l="0" t="0" r="0" b="0"/>
                  <wp:docPr id="102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7FE4CCE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0796329C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</w:tcBorders>
            <w:vAlign w:val="center"/>
          </w:tcPr>
          <w:p w14:paraId="2820390E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7399245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6AD4624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D423F0" w:rsidRPr="00E41E25" w14:paraId="009EAA2E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00B2009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46" w:type="dxa"/>
          </w:tcPr>
          <w:p w14:paraId="47CCEA6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aaa</w:t>
            </w:r>
          </w:p>
        </w:tc>
        <w:tc>
          <w:tcPr>
            <w:tcW w:w="714" w:type="dxa"/>
            <w:shd w:val="clear" w:color="auto" w:fill="E0E0E0"/>
          </w:tcPr>
          <w:p w14:paraId="1B48896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4" w:type="dxa"/>
          </w:tcPr>
          <w:p w14:paraId="48CCAEA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11</w:t>
            </w:r>
          </w:p>
        </w:tc>
        <w:tc>
          <w:tcPr>
            <w:tcW w:w="822" w:type="dxa"/>
            <w:shd w:val="clear" w:color="auto" w:fill="E0E0E0"/>
          </w:tcPr>
          <w:p w14:paraId="6F5616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7" w:type="dxa"/>
          </w:tcPr>
          <w:p w14:paraId="54B4109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AEDD52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3117715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2" w:type="dxa"/>
            <w:shd w:val="clear" w:color="auto" w:fill="E0E0E0"/>
          </w:tcPr>
          <w:p w14:paraId="6B640293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76C3B7C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D6E99E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2713CEF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4" w:type="dxa"/>
            <w:shd w:val="clear" w:color="auto" w:fill="E0E0E0"/>
          </w:tcPr>
          <w:p w14:paraId="3DF7F0F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6BE2EFC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7C1618F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69" w:type="dxa"/>
            <w:gridSpan w:val="1"/>
          </w:tcPr>
          <w:p w14:paraId="76C8638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D423F0" w:rsidRPr="00E41E25" w14:paraId="29358386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61F3577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84" w:type="dxa"/>
            <w:gridSpan w:val="3"/>
          </w:tcPr>
          <w:p w14:paraId="4F7039C4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aa</w:t>
            </w:r>
          </w:p>
        </w:tc>
        <w:tc>
          <w:tcPr>
            <w:tcW w:w="822" w:type="dxa"/>
            <w:shd w:val="clear" w:color="auto" w:fill="E0E0E0"/>
          </w:tcPr>
          <w:p w14:paraId="1F64F3F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8" w:type="dxa"/>
            <w:gridSpan w:val="3"/>
          </w:tcPr>
          <w:p w14:paraId="7EF0037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2" w:type="dxa"/>
            <w:shd w:val="clear" w:color="auto" w:fill="E0E0E0"/>
          </w:tcPr>
          <w:p w14:paraId="58C13FD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8" w:type="dxa"/>
            <w:gridSpan w:val="3"/>
          </w:tcPr>
          <w:p w14:paraId="08BC39D6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380388D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789" w:type="dxa"/>
            <w:gridSpan w:val="3"/>
          </w:tcPr>
          <w:p w14:paraId="7AA50E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7A789EF3" w14:textId="77777777" w:rsidTr="00D423F0">
        <w:trPr>
          <w:trHeight w:val="2843"/>
        </w:trPr>
        <w:tc>
          <w:tcPr>
            <w:tcW w:w="3805" w:type="dxa"/>
            <w:gridSpan w:val="4"/>
            <w:tcBorders>
              <w:top w:val="single" w:sz="12" w:space="0" w:color="auto"/>
            </w:tcBorders>
          </w:tcPr>
          <w:p w14:paraId="0503763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0DBAB5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64A319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75DD5E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5E413E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9DB561C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E8352E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</w:tcPr>
          <w:p w14:paraId="1F11376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286193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D824DC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</w:tcPr>
          <w:p w14:paraId="2AEF0D2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D7A7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F426EC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</w:tcBorders>
          </w:tcPr>
          <w:p w14:paraId="32A1DEB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6E981A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71E8F9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4F5C913A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0076C87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46" w:type="dxa"/>
          </w:tcPr>
          <w:p w14:paraId="67F53E3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4" w:type="dxa"/>
            <w:shd w:val="clear" w:color="auto" w:fill="E0E0E0"/>
          </w:tcPr>
          <w:p w14:paraId="465FCA2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4" w:type="dxa"/>
          </w:tcPr>
          <w:p w14:paraId="63DAEBC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22" w:type="dxa"/>
            <w:shd w:val="clear" w:color="auto" w:fill="E0E0E0"/>
          </w:tcPr>
          <w:p w14:paraId="6093C7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7" w:type="dxa"/>
          </w:tcPr>
          <w:p w14:paraId="20669D2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1BA7F2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1518AD2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2" w:type="dxa"/>
            <w:shd w:val="clear" w:color="auto" w:fill="E0E0E0"/>
          </w:tcPr>
          <w:p w14:paraId="6EB89A1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3AFC898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0533B3D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2B88004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4" w:type="dxa"/>
            <w:shd w:val="clear" w:color="auto" w:fill="E0E0E0"/>
          </w:tcPr>
          <w:p w14:paraId="1B7E5E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9" w:type="dxa"/>
          </w:tcPr>
          <w:p w14:paraId="59F6B1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67FEEA4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69" w:type="dxa"/>
            <w:gridSpan w:val="1"/>
          </w:tcPr>
          <w:p w14:paraId="396E16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D423F0" w:rsidRPr="00E41E25" w14:paraId="3E8FDC5B" w14:textId="77777777" w:rsidTr="00D423F0">
        <w:trPr>
          <w:trHeight w:val="227"/>
        </w:trPr>
        <w:tc>
          <w:tcPr>
            <w:tcW w:w="821" w:type="dxa"/>
            <w:shd w:val="clear" w:color="auto" w:fill="E0E0E0"/>
          </w:tcPr>
          <w:p w14:paraId="2D3C34B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84" w:type="dxa"/>
            <w:gridSpan w:val="3"/>
          </w:tcPr>
          <w:p w14:paraId="79BE1CE0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2" w:type="dxa"/>
            <w:shd w:val="clear" w:color="auto" w:fill="E0E0E0"/>
          </w:tcPr>
          <w:p w14:paraId="0D66AE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8" w:type="dxa"/>
            <w:gridSpan w:val="3"/>
          </w:tcPr>
          <w:p w14:paraId="3741E29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2" w:type="dxa"/>
            <w:shd w:val="clear" w:color="auto" w:fill="E0E0E0"/>
          </w:tcPr>
          <w:p w14:paraId="759E45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8" w:type="dxa"/>
            <w:gridSpan w:val="3"/>
          </w:tcPr>
          <w:p w14:paraId="53E86A8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4" w:type="dxa"/>
            <w:shd w:val="clear" w:color="auto" w:fill="E0E0E0"/>
          </w:tcPr>
          <w:p w14:paraId="164B27D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789" w:type="dxa"/>
            <w:gridSpan w:val="3"/>
          </w:tcPr>
          <w:p w14:paraId="5C442D6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08"/>
        <w:gridCol w:w="1523"/>
        <w:gridCol w:w="703"/>
        <w:gridCol w:w="715"/>
        <w:gridCol w:w="813"/>
        <w:gridCol w:w="1291"/>
        <w:gridCol w:w="822"/>
        <w:gridCol w:w="831"/>
        <w:gridCol w:w="812"/>
        <w:gridCol w:w="1294"/>
        <w:gridCol w:w="822"/>
        <w:gridCol w:w="829"/>
        <w:gridCol w:w="933"/>
        <w:gridCol w:w="1175"/>
        <w:gridCol w:w="822"/>
        <w:gridCol w:w="790"/>
        <w:gridCol w:w="38"/>
        <w:gridCol w:w="7"/>
      </w:tblGrid>
      <w:tr w:rsidR="00D423F0" w:rsidRPr="00E41E25" w14:paraId="3915FF69" w14:textId="77777777" w:rsidTr="008555E7">
        <w:trPr>
          <w:trHeight w:val="546"/>
        </w:trPr>
        <w:tc>
          <w:tcPr>
            <w:tcW w:w="15138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53C148E3" w14:textId="5EA584B9" w:rsidR="00D423F0" w:rsidRPr="00E41E25" w:rsidRDefault="00D423F0" w:rsidP="0008205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十八、T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D423F0" w:rsidRPr="00E41E25" w14:paraId="00145EB3" w14:textId="77777777" w:rsidTr="008555E7">
        <w:trPr>
          <w:trHeight w:val="7572"/>
        </w:trPr>
        <w:tc>
          <w:tcPr>
            <w:tcW w:w="15138" w:type="dxa"/>
            <w:gridSpan w:val="19"/>
            <w:tcBorders>
              <w:bottom w:val="single" w:sz="4" w:space="0" w:color="auto"/>
            </w:tcBorders>
          </w:tcPr>
          <w:p w14:paraId="1BF43BE9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03AB082E" w14:textId="67B6511A" w:rsidR="00D423F0" w:rsidRPr="009732DC" w:rsidRDefault="00A129A4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aaa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53657878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inline distT="0" distB="0" distL="0" distR="0">
                  <wp:extent cx="850265" cy="297815"/>
                  <wp:effectExtent l="0" t="0" r="0" b="0"/>
                  <wp:docPr id="103" name="圖片 637086007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3875D4B" wp14:editId="3B12F1B2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04" name="橢圓 12270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76CB706D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4252595" cy="1228090"/>
                  <wp:effectExtent l="0" t="0" r="0" b="0"/>
                  <wp:docPr id="105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A507D2" w14:textId="4F7251F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DCC6BAD" wp14:editId="1B6574A4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106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05E6C8" w14:textId="77777777" w:rsidR="00D423F0" w:rsidRPr="00F779D3" w:rsidRDefault="00D423F0" w:rsidP="00D423F0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NcNQ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" adj="-10658,32329" fillcolor="#92d050" stroked="f" strokecolor="red" strokeweight="2.5pt">
                      <v:textbox>
                        <w:txbxContent>
                          <w:p w14:paraId="0705E6C8" w14:textId="77777777" w:rsidR="00D423F0" w:rsidRPr="00F779D3" w:rsidRDefault="00D423F0" w:rsidP="00D423F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148E30" w14:textId="3115CF2D" w:rsidR="00D423F0" w:rsidRDefault="00D423F0" w:rsidP="00082050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32D68126" wp14:editId="2CB9C558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07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363B09FD" wp14:editId="11FAF858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108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415FBBE" wp14:editId="3A67959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10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32E1CAF2" wp14:editId="1B3375A4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110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2034D23F" wp14:editId="2572812C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111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781E05" w14:textId="77777777" w:rsidR="00D423F0" w:rsidRPr="004E665D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4A24AEC9" w14:textId="77777777" w:rsidR="00D423F0" w:rsidRPr="00523301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8WNhJV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7B781E05" w14:textId="77777777" w:rsidR="00D423F0" w:rsidRPr="004E665D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/>
                            </w:r>
                          </w:p>
                          <w:p w14:paraId="4A24AEC9" w14:textId="77777777" w:rsidR="00D423F0" w:rsidRPr="00523301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4D236FF" wp14:editId="7F94AF72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12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061BAE51" wp14:editId="6EFAFD50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13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777875" cy="309245"/>
                  <wp:effectExtent l="0" t="0" r="3175" b="0"/>
                  <wp:docPr id="114" name="圖片 1724065170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6B9289AD" wp14:editId="6FB89F51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115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8C4CECE" wp14:editId="513E695C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116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15FD01" w14:textId="77777777" w:rsidR="00D423F0" w:rsidRPr="008C6459" w:rsidRDefault="00D423F0" w:rsidP="00D423F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2aMg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" adj="26777,6866" fillcolor="red" stroked="f">
                      <v:textbox>
                        <w:txbxContent>
                          <w:p w14:paraId="7815FD01" w14:textId="77777777" w:rsidR="00D423F0" w:rsidRPr="008C6459" w:rsidRDefault="00D423F0" w:rsidP="00D423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625CD4EC" wp14:editId="1E614E28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117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16002801" wp14:editId="1F0B6F2E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118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14B4EFC3" wp14:editId="7C5EBA38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19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591AE0E4" wp14:editId="7732700E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120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B409C5" w14:textId="77777777" w:rsidR="00D423F0" w:rsidRPr="00E41E25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aaa</w:t>
                                  </w:r>
                                </w:p>
                                <w:p w14:paraId="7AE79B69" w14:textId="77777777" w:rsidR="00D423F0" w:rsidRPr="00C473DC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" adj="-2166,26865" fillcolor="#00b0f0" strokeweight=".25pt">
                      <v:textbox>
                        <w:txbxContent>
                          <w:p w14:paraId="29B409C5" w14:textId="77777777" w:rsidR="00D423F0" w:rsidRPr="00E41E25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aaa</w:t>
                            </w:r>
                          </w:p>
                          <w:p w14:paraId="7AE79B69" w14:textId="77777777" w:rsidR="00D423F0" w:rsidRPr="00C473DC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60107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9ACEAB0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60C265D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0CE520E3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729F7CD" w14:textId="28BA757D" w:rsidR="00B10DEE" w:rsidRPr="00B10DEE" w:rsidRDefault="00C958BB" w:rsidP="00B10DEE">
            <w:pPr>
              <w:ind w:firstLineChars="200" w:firstLine="480"/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inline distT="0" distB="0" distL="0" distR="0">
                  <wp:extent cx="2343150" cy="1685925"/>
                  <wp:effectExtent l="0" t="0" r="0" b="0"/>
                  <wp:docPr id="121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43150" cy="1685925"/>
                  <wp:effectExtent l="0" t="0" r="0" b="0"/>
                  <wp:docPr id="122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08"/>
        <w:gridCol w:w="1523"/>
        <w:gridCol w:w="703"/>
        <w:gridCol w:w="715"/>
        <w:gridCol w:w="813"/>
        <w:gridCol w:w="1291"/>
        <w:gridCol w:w="822"/>
        <w:gridCol w:w="831"/>
        <w:gridCol w:w="812"/>
        <w:gridCol w:w="1294"/>
        <w:gridCol w:w="822"/>
        <w:gridCol w:w="829"/>
        <w:gridCol w:w="933"/>
        <w:gridCol w:w="1175"/>
        <w:gridCol w:w="822"/>
        <w:gridCol w:w="790"/>
        <w:gridCol w:w="38"/>
        <w:gridCol w:w="7"/>
      </w:tblGrid>
      <w:tr w:rsidR="00D423F0" w:rsidRPr="00E41E25" w14:paraId="11594753" w14:textId="77777777" w:rsidTr="008555E7">
        <w:trPr>
          <w:trHeight w:val="546"/>
        </w:trPr>
        <w:tc>
          <w:tcPr>
            <w:tcW w:w="15138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2881A9BC" w14:textId="11DFC489" w:rsidR="00D423F0" w:rsidRPr="00E41E25" w:rsidRDefault="00D423F0" w:rsidP="00082050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十九、T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D423F0" w:rsidRPr="00E41E25" w14:paraId="5161D4D4" w14:textId="77777777" w:rsidTr="008555E7">
        <w:trPr>
          <w:trHeight w:val="7572"/>
        </w:trPr>
        <w:tc>
          <w:tcPr>
            <w:tcW w:w="15138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911FA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100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1D0F31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380A3276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7A3EBDCB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54040849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39BEB5F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64573EE2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2145DDD" w14:textId="77777777" w:rsidR="00D423F0" w:rsidRPr="00E41E25" w:rsidRDefault="00D423F0" w:rsidP="00082050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S 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  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second.</w:t>
            </w:r>
          </w:p>
          <w:p w14:paraId="6261A12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66F5185" w14:textId="77777777" w:rsidR="00D423F0" w:rsidRPr="00E41E25" w:rsidRDefault="00D423F0" w:rsidP="00082050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6501B222" wp14:editId="0D1BB5AB">
                  <wp:extent cx="1852930" cy="970280"/>
                  <wp:effectExtent l="0" t="0" r="0" b="1270"/>
                  <wp:docPr id="123" name="圖片 112360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9746B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517FB2F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2B009BB2" w14:textId="77777777" w:rsidR="00D423F0" w:rsidRPr="00E41E25" w:rsidRDefault="00D423F0" w:rsidP="00082050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1539"/>
        <w:gridCol w:w="710"/>
        <w:gridCol w:w="722"/>
        <w:gridCol w:w="821"/>
        <w:gridCol w:w="1305"/>
        <w:gridCol w:w="831"/>
        <w:gridCol w:w="840"/>
        <w:gridCol w:w="820"/>
        <w:gridCol w:w="1308"/>
        <w:gridCol w:w="831"/>
        <w:gridCol w:w="838"/>
        <w:gridCol w:w="943"/>
        <w:gridCol w:w="1187"/>
        <w:gridCol w:w="831"/>
        <w:gridCol w:w="796"/>
      </w:tblGrid>
      <w:tr w:rsidR="00523301" w:rsidRPr="00E41E25" w14:paraId="28505083" w14:textId="77777777" w:rsidTr="008555E7">
        <w:trPr>
          <w:gridAfter w:val="1"/>
          <w:wAfter w:w="6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659BE295" w14:textId="7C86E3D6" w:rsidR="00523301" w:rsidRPr="00E41E25" w:rsidRDefault="00523301" w:rsidP="00027CFB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測試治具</w:t>
            </w:r>
          </w:p>
        </w:tc>
      </w:tr>
      <w:tr w:rsidR="00FE151B" w:rsidRPr="00E41E25" w14:paraId="45732A13" w14:textId="77777777" w:rsidTr="008555E7">
        <w:tblPrEx>
          <w:tblCellMar>
            <w:left w:w="28" w:type="dxa"/>
            <w:right w:w="28" w:type="dxa"/>
          </w:tblCellMar>
        </w:tblPrEx>
        <w:trPr>
          <w:gridAfter w:val="2"/>
          <w:wAfter w:w="45" w:type="dxa"/>
          <w:trHeight w:val="2428"/>
        </w:trPr>
        <w:tc>
          <w:tcPr>
            <w:tcW w:w="3787" w:type="dxa"/>
            <w:gridSpan w:val="4"/>
            <w:tcBorders>
              <w:top w:val="single" w:sz="12" w:space="0" w:color="auto"/>
            </w:tcBorders>
            <w:vAlign w:val="center"/>
          </w:tcPr>
          <w:p w14:paraId="309F1644" w14:textId="1977BBD9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676275"/>
                  <wp:effectExtent l="0" t="0" r="0" b="0"/>
                  <wp:docPr id="124" name="IMG_fix13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3Pic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  <w:vAlign w:val="center"/>
          </w:tcPr>
          <w:p w14:paraId="62260CE3" w14:textId="1CCAC89B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  <w:vAlign w:val="center"/>
          </w:tcPr>
          <w:p w14:paraId="68C946AA" w14:textId="2A7E9F8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57" w:type="dxa"/>
            <w:gridSpan w:val="4"/>
            <w:tcBorders>
              <w:top w:val="single" w:sz="12" w:space="0" w:color="auto"/>
            </w:tcBorders>
            <w:vAlign w:val="center"/>
          </w:tcPr>
          <w:p w14:paraId="0CA8DEAC" w14:textId="56BAC0E1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FE151B" w:rsidRPr="00E41E25" w14:paraId="08F20F77" w14:textId="77777777" w:rsidTr="008555E7">
        <w:trPr>
          <w:gridAfter w:val="2"/>
          <w:wAfter w:w="45" w:type="dxa"/>
          <w:trHeight w:val="227"/>
        </w:trPr>
        <w:tc>
          <w:tcPr>
            <w:tcW w:w="816" w:type="dxa"/>
            <w:shd w:val="clear" w:color="auto" w:fill="E0E0E0"/>
          </w:tcPr>
          <w:p w14:paraId="6E220094" w14:textId="1D16EAE3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9" w:type="dxa"/>
          </w:tcPr>
          <w:p w14:paraId="297D1A43" w14:textId="216E391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aaa</w:t>
            </w:r>
          </w:p>
        </w:tc>
        <w:tc>
          <w:tcPr>
            <w:tcW w:w="710" w:type="dxa"/>
            <w:shd w:val="clear" w:color="auto" w:fill="E0E0E0"/>
          </w:tcPr>
          <w:p w14:paraId="3F6556C7" w14:textId="1A014DE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2" w:type="dxa"/>
          </w:tcPr>
          <w:p w14:paraId="2DBEF35A" w14:textId="53DDA59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21" w:type="dxa"/>
            <w:shd w:val="clear" w:color="auto" w:fill="E0E0E0"/>
          </w:tcPr>
          <w:p w14:paraId="118A7C1F" w14:textId="512F266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5" w:type="dxa"/>
          </w:tcPr>
          <w:p w14:paraId="08C85C20" w14:textId="1790A4C4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0982E735" w14:textId="06E3FFF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0" w:type="dxa"/>
          </w:tcPr>
          <w:p w14:paraId="7DEC9CD7" w14:textId="7978312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0" w:type="dxa"/>
            <w:shd w:val="clear" w:color="auto" w:fill="E0E0E0"/>
          </w:tcPr>
          <w:p w14:paraId="7949D3F8" w14:textId="29AB6F8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8" w:type="dxa"/>
          </w:tcPr>
          <w:p w14:paraId="2055D8A4" w14:textId="61B4055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864D5AF" w14:textId="7664274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8" w:type="dxa"/>
          </w:tcPr>
          <w:p w14:paraId="6F6666B3" w14:textId="1571767A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943" w:type="dxa"/>
            <w:shd w:val="clear" w:color="auto" w:fill="E0E0E0"/>
          </w:tcPr>
          <w:p w14:paraId="467ECFD9" w14:textId="05C8A69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87" w:type="dxa"/>
          </w:tcPr>
          <w:p w14:paraId="09F88430" w14:textId="5C470B2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31" w:type="dxa"/>
            <w:shd w:val="clear" w:color="auto" w:fill="E0E0E0"/>
          </w:tcPr>
          <w:p w14:paraId="1DF3DC70" w14:textId="1346EE8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96" w:type="dxa"/>
          </w:tcPr>
          <w:p w14:paraId="2F5C749A" w14:textId="652C608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</w:tr>
      <w:tr w:rsidR="00FE151B" w:rsidRPr="00E41E25" w14:paraId="4DF1E949" w14:textId="77777777" w:rsidTr="008555E7">
        <w:trPr>
          <w:gridAfter w:val="2"/>
          <w:wAfter w:w="45" w:type="dxa"/>
          <w:trHeight w:val="227"/>
        </w:trPr>
        <w:tc>
          <w:tcPr>
            <w:tcW w:w="816" w:type="dxa"/>
            <w:shd w:val="clear" w:color="auto" w:fill="E0E0E0"/>
          </w:tcPr>
          <w:p w14:paraId="494801B3" w14:textId="03CD9FA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6A761614" w14:textId="1C9014B9" w:rsidR="00FE151B" w:rsidRPr="00E41E25" w:rsidRDefault="00FE151B" w:rsidP="00FE151B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aa</w:t>
            </w:r>
          </w:p>
        </w:tc>
        <w:tc>
          <w:tcPr>
            <w:tcW w:w="821" w:type="dxa"/>
            <w:shd w:val="clear" w:color="auto" w:fill="E0E0E0"/>
          </w:tcPr>
          <w:p w14:paraId="4F39E63D" w14:textId="3498752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6" w:type="dxa"/>
            <w:gridSpan w:val="3"/>
          </w:tcPr>
          <w:p w14:paraId="7B429E5A" w14:textId="7B30E223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20" w:type="dxa"/>
            <w:shd w:val="clear" w:color="auto" w:fill="E0E0E0"/>
          </w:tcPr>
          <w:p w14:paraId="45C1EDFD" w14:textId="5EC7246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77" w:type="dxa"/>
            <w:gridSpan w:val="3"/>
          </w:tcPr>
          <w:p w14:paraId="3BD3D029" w14:textId="4201B45F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/>
            </w:r>
          </w:p>
        </w:tc>
        <w:tc>
          <w:tcPr>
            <w:tcW w:w="943" w:type="dxa"/>
            <w:shd w:val="clear" w:color="auto" w:fill="E0E0E0"/>
          </w:tcPr>
          <w:p w14:paraId="47E59926" w14:textId="4C13487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14" w:type="dxa"/>
            <w:gridSpan w:val="3"/>
          </w:tcPr>
          <w:p w14:paraId="4E3121FE" w14:textId="5B0C509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FE151B" w:rsidRPr="00E41E25" w14:paraId="5253CB23" w14:textId="77777777" w:rsidTr="008555E7">
        <w:tblPrEx>
          <w:tblCellMar>
            <w:left w:w="28" w:type="dxa"/>
            <w:right w:w="28" w:type="dxa"/>
          </w:tblCellMar>
        </w:tblPrEx>
        <w:trPr>
          <w:gridAfter w:val="1"/>
          <w:wAfter w:w="6" w:type="dxa"/>
          <w:trHeight w:val="2525"/>
        </w:trPr>
        <w:tc>
          <w:tcPr>
            <w:tcW w:w="3787" w:type="dxa"/>
            <w:gridSpan w:val="4"/>
            <w:tcBorders>
              <w:top w:val="single" w:sz="12" w:space="0" w:color="auto"/>
            </w:tcBorders>
            <w:vAlign w:val="center"/>
          </w:tcPr>
          <w:p w14:paraId="548F7175" w14:textId="1D605519" w:rsidR="00FE151B" w:rsidRPr="00E41E25" w:rsidRDefault="00FE151B" w:rsidP="00FE151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</w:tcPr>
          <w:p w14:paraId="1E006A7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7" w:type="dxa"/>
            <w:gridSpan w:val="4"/>
            <w:tcBorders>
              <w:top w:val="single" w:sz="12" w:space="0" w:color="auto"/>
            </w:tcBorders>
          </w:tcPr>
          <w:p w14:paraId="11017D0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57" w:type="dxa"/>
            <w:gridSpan w:val="4"/>
            <w:tcBorders>
              <w:top w:val="single" w:sz="12" w:space="0" w:color="auto"/>
            </w:tcBorders>
          </w:tcPr>
          <w:p w14:paraId="01270E14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75FB5233" w14:textId="77777777" w:rsidTr="008555E7">
        <w:trPr>
          <w:gridAfter w:val="1"/>
          <w:wAfter w:w="6" w:type="dxa"/>
          <w:trHeight w:val="227"/>
        </w:trPr>
        <w:tc>
          <w:tcPr>
            <w:tcW w:w="816" w:type="dxa"/>
            <w:shd w:val="clear" w:color="auto" w:fill="E0E0E0"/>
          </w:tcPr>
          <w:p w14:paraId="73A4EE8E" w14:textId="7E6DC3F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1960B805" w14:textId="28988BD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10" w:type="dxa"/>
            <w:shd w:val="clear" w:color="auto" w:fill="E0E0E0"/>
          </w:tcPr>
          <w:p w14:paraId="2E806A2A" w14:textId="31B5C93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2" w:type="dxa"/>
          </w:tcPr>
          <w:p w14:paraId="0F7598A4" w14:textId="3D7DE7C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/>
            </w:r>
          </w:p>
        </w:tc>
        <w:tc>
          <w:tcPr>
            <w:tcW w:w="821" w:type="dxa"/>
            <w:shd w:val="clear" w:color="auto" w:fill="E0E0E0"/>
          </w:tcPr>
          <w:p w14:paraId="2D6D74B7" w14:textId="60E0C61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5" w:type="dxa"/>
          </w:tcPr>
          <w:p w14:paraId="5B235F9A" w14:textId="441FB70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77178FF4" w14:textId="6D3582E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0" w:type="dxa"/>
          </w:tcPr>
          <w:p w14:paraId="5DFA6AE4" w14:textId="0FBCAD7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820" w:type="dxa"/>
            <w:shd w:val="clear" w:color="auto" w:fill="E0E0E0"/>
          </w:tcPr>
          <w:p w14:paraId="6AE3925B" w14:textId="317DC8D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8" w:type="dxa"/>
          </w:tcPr>
          <w:p w14:paraId="37728B9E" w14:textId="545814C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0630F3B" w14:textId="6638E07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8" w:type="dxa"/>
          </w:tcPr>
          <w:p w14:paraId="334C1450" w14:textId="05FE7BA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  <w:tc>
          <w:tcPr>
            <w:tcW w:w="943" w:type="dxa"/>
            <w:shd w:val="clear" w:color="auto" w:fill="E0E0E0"/>
          </w:tcPr>
          <w:p w14:paraId="08B41EA7" w14:textId="51F9A22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7" w:type="dxa"/>
          </w:tcPr>
          <w:p w14:paraId="01089B21" w14:textId="0EDB50C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1" w:type="dxa"/>
            <w:shd w:val="clear" w:color="auto" w:fill="E0E0E0"/>
          </w:tcPr>
          <w:p w14:paraId="4233E5C7" w14:textId="53368DF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96" w:type="dxa"/>
            <w:gridSpan w:val="1"/>
          </w:tcPr>
          <w:p w14:paraId="5C02E440" w14:textId="0EB5925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>
              <w:t/>
            </w:r>
          </w:p>
        </w:tc>
      </w:tr>
      <w:tr w:rsidR="00FE151B" w:rsidRPr="00E41E25" w14:paraId="1FA896EB" w14:textId="77777777" w:rsidTr="008555E7">
        <w:trPr>
          <w:gridAfter w:val="1"/>
          <w:wAfter w:w="6" w:type="dxa"/>
          <w:trHeight w:val="227"/>
        </w:trPr>
        <w:tc>
          <w:tcPr>
            <w:tcW w:w="816" w:type="dxa"/>
            <w:shd w:val="clear" w:color="auto" w:fill="E0E0E0"/>
          </w:tcPr>
          <w:p w14:paraId="458D5E65" w14:textId="553D294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5B6B29DF" w14:textId="0BA7DDC1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21" w:type="dxa"/>
            <w:shd w:val="clear" w:color="auto" w:fill="E0E0E0"/>
          </w:tcPr>
          <w:p w14:paraId="39324068" w14:textId="41F2F0D5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76" w:type="dxa"/>
            <w:gridSpan w:val="3"/>
          </w:tcPr>
          <w:p w14:paraId="57DD9AF0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0" w:type="dxa"/>
            <w:shd w:val="clear" w:color="auto" w:fill="E0E0E0"/>
          </w:tcPr>
          <w:p w14:paraId="6B8DDC20" w14:textId="4B7818D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7" w:type="dxa"/>
            <w:gridSpan w:val="3"/>
          </w:tcPr>
          <w:p w14:paraId="3C42A9E4" w14:textId="5222395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3" w:type="dxa"/>
            <w:shd w:val="clear" w:color="auto" w:fill="E0E0E0"/>
          </w:tcPr>
          <w:p w14:paraId="647C69D1" w14:textId="780320A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14" w:type="dxa"/>
            <w:gridSpan w:val="3"/>
          </w:tcPr>
          <w:p w14:paraId="13F4568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27CA9444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4575F1" w14:textId="1BCA4C16" w:rsidR="009D7146" w:rsidRPr="00E41E25" w:rsidRDefault="009D7146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二十一、T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9D7146" w:rsidRPr="000D2146" w14:paraId="6EC6AADF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B5F8" w14:textId="70B992B8" w:rsidR="009D7146" w:rsidRPr="009732DC" w:rsidRDefault="009D7146" w:rsidP="00082050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29" behindDoc="0" locked="0" layoutInCell="1" allowOverlap="1" wp14:anchorId="03C5EEF7" wp14:editId="5B6D359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125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07AE0D72" wp14:editId="3B46803E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26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8" behindDoc="0" locked="0" layoutInCell="1" allowOverlap="1" wp14:anchorId="1AB29C59" wp14:editId="48C5E941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27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456285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00809585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625457222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2113437413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2240893" name="圖片 14922408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96333816" name="圖片 16963338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011883023" name="矩形 1011883023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93246845" name="群組 1593246845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372480163" name="群組 1372480163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93528200" name="圖片 18935282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14064267" name="圖片 914064267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7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6464805" name="矩形 1386464805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2930598" name="直線接點 192930598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4878095" name="直線接點 1754878095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8383219" name="直線接點 278383219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5119254" name="直線接點 395119254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581567" name="直線接點 2065581567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788490" name="直線接點 1989788490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1103911" name="直線接點 611103911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5092818" name="直線接點 1605092818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18675053" name="語音泡泡: 圓角矩形 1318675053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0B7393F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aaa</w:t>
                                        </w:r>
                                      </w:p>
                                      <w:p w14:paraId="401C23B1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469493660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5969192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94257193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1180997864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3638097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98514487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175844111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746626417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775045408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999087971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7921144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99114951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80689944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810523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716302056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24413445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12244670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3554309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872326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937710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47335534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134473356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29C59" id="_x0000_s1238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">
                      <v:shape id="圖片 55" o:spid="_x0000_s1239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">
                        <v:imagedata r:id="rId52" o:title=""/>
                      </v:shape>
                      <v:group id="群組 78" o:spid="_x0000_s124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">
                        <v:group id="群組 77" o:spid="_x0000_s1241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">
                          <v:group id="群組 53" o:spid="_x0000_s1242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">
                            <v:shape id="圖片 1492240893" o:spid="_x0000_s1243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">
                              <v:imagedata r:id="rId53" o:title=""/>
                            </v:shape>
                            <v:shape id="圖片 1696333816" o:spid="_x0000_s1244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">
                              <v:imagedata r:id="rId54" o:title=""/>
                            </v:shape>
                          </v:group>
                          <v:rect id="矩形 1011883023" o:spid="_x0000_s1245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" filled="f" strokecolor="#00b050" strokeweight="1pt"/>
                          <v:group id="群組 1593246845" o:spid="_x0000_s1246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">
                            <v:group id="群組 1372480163" o:spid="_x0000_s1247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on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">
                              <v:shape id="圖片 1893528200" o:spid="_x0000_s1248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">
                                <v:imagedata r:id="rId55" o:title=""/>
                              </v:shape>
                              <v:shape id="圖片 914064267" o:spid="_x0000_s1249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">
                                <v:imagedata r:id="rId56" o:title="10" croptop="10376f" cropbottom="46082f" cropleft="18028f" cropright="32710f"/>
                              </v:shape>
                              <v:rect id="矩形 1386464805" o:spid="_x0000_s1250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" filled="f" strokecolor="red" strokeweight="1pt"/>
                            </v:group>
                            <v:line id="直線接點 192930598" o:spid="_x0000_s1251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" strokecolor="black [3213]" strokeweight="1.5pt">
                              <v:stroke joinstyle="miter"/>
                            </v:line>
                            <v:line id="直線接點 1754878095" o:spid="_x0000_s1252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" strokecolor="black [3213]" strokeweight="1.5pt">
                              <v:stroke joinstyle="miter"/>
                            </v:line>
                            <v:line id="直線接點 278383219" o:spid="_x0000_s1253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395119254" o:spid="_x0000_s1254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2065581567" o:spid="_x0000_s1255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1989788490" o:spid="_x0000_s1256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611103911" o:spid="_x0000_s1257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1605092818" o:spid="_x0000_s1258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shape id="語音泡泡: 圓角矩形 1318675053" o:spid="_x0000_s1259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70B7393F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aaa</w:t>
                                  </w:r>
                                </w:p>
                                <w:p w14:paraId="401C23B1" w14:textId="77777777" w:rsidR="009D7146" w:rsidRDefault="009D7146" w:rsidP="009D7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260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">
                            <v:line id="直線接點 72" o:spid="_x0000_s1261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" strokecolor="red" strokeweight="2.25pt">
                              <v:stroke joinstyle="miter"/>
                            </v:line>
                            <v:group id="群組 75" o:spid="_x0000_s126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">
                              <v:line id="直線接點 67" o:spid="_x0000_s1263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" strokecolor="red" strokeweight="2.25pt">
                                <v:stroke joinstyle="miter"/>
                              </v:line>
                              <v:line id="直線接點 68" o:spid="_x0000_s1264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" strokecolor="black [3213]" strokeweight="2.25pt">
                                <v:stroke joinstyle="miter"/>
                              </v:line>
                              <v:group id="群組 74" o:spid="_x0000_s1265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">
                                <v:group id="群組 11" o:spid="_x0000_s1266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">
                                  <v:line id="直線接點 3" o:spid="_x0000_s1267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" strokecolor="red" strokeweight="3pt">
                                    <v:stroke joinstyle="miter"/>
                                  </v:line>
                                  <v:group id="群組 9" o:spid="_x0000_s1268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">
                                    <v:line id="直線接點 1" o:spid="_x0000_s1269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270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4" o:spid="_x0000_s1271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272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273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274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275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276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5" o:spid="_x0000_s1277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9" o:spid="_x0000_s1278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279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280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sf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cvZMk3n83QGvz9FAOT2BwAA//8DAFBLAQItABQABgAIAAAAIQDb4fbL7gAAAIUBAAATAAAAAAAA&#10;AAAAAAAAAAAAAABbQ29udGVudF9UeXBlc10ueG1sUEsBAi0AFAAGAAgAAAAhAFr0LFu/AAAAFQEA&#10;AAsAAAAAAAAAAAAAAAAAHwEAAF9yZWxzLy5yZWxzUEsBAi0AFAAGAAgAAAAhAEHnWx/HAAAA4wAA&#10;AA8AAAAAAAAAAAAAAAAABwIAAGRycy9kb3ducmV2LnhtbFBLBQYAAAAAAwADALcAAAD7AgAA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281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7933E523" wp14:editId="15FDE84F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28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4066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34648926" name="群組 2134648926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7729271" name="群組 772927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4699024" name="圖片 84699024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7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60290784" name="圖片 86029078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923424747" name="群組 1923424747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720096137" name="直線接點 1720096137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471334" name="直線接點 424471334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6116109" name="直線接點 2086116109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3370699" name="直線接點 1083370699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865378870" name="矩形 1865378870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909506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">
                        <v:imagedata r:id="rId61" o:title=""/>
                      </v:shape>
                      <v:group id="群組 2134648926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">
                        <v:group id="群組 772927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">
                          <v:shape id="圖片 84699024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">
                            <v:imagedata r:id="rId62" o:title="10" croptop="38779f" cropbottom="4591f" cropleft="18028f" cropright="32710f"/>
                          </v:shape>
                          <v:shape id="圖片 860290784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">
                            <v:imagedata r:id="rId63" o:title=""/>
                          </v:shape>
                        </v:group>
                        <v:group id="群組 1923424747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">
                          <v:line id="直線接點 1720096137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直線接點 42447133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2086116109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" strokecolor="red" strokeweight="1.5pt">
                            <v:stroke joinstyle="miter"/>
                          </v:line>
                          <v:line id="直線接點 108337069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</v:group>
                      <v:rect id="矩形 1865378870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0E134218" w14:textId="5F1E3FFB" w:rsidR="009D7146" w:rsidRDefault="009D7146" w:rsidP="00082050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7B7554DF" wp14:editId="26896C1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2D5574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 12V 輸出接Load-2</w:t>
                                  </w:r>
                                </w:p>
                                <w:p w14:paraId="70340CDE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7554DF" id="_x0000_s1283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k+Gw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">
                      <v:textbox style="mso-fit-shape-to-text:t">
                        <w:txbxContent>
                          <w:p w14:paraId="122D5574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70340CDE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9FA697" w14:textId="5F625FED" w:rsidR="00B10DEE" w:rsidRPr="00B10DEE" w:rsidRDefault="00E81C30" w:rsidP="00B10DEE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615" behindDoc="0" locked="0" layoutInCell="1" allowOverlap="1" wp14:anchorId="5C06F6AA" wp14:editId="64702E6E">
                      <wp:simplePos x="0" y="0"/>
                      <wp:positionH relativeFrom="column">
                        <wp:posOffset>8116768</wp:posOffset>
                      </wp:positionH>
                      <wp:positionV relativeFrom="paragraph">
                        <wp:posOffset>2039041</wp:posOffset>
                      </wp:positionV>
                      <wp:extent cx="699844" cy="415636"/>
                      <wp:effectExtent l="0" t="0" r="5080" b="3810"/>
                      <wp:wrapNone/>
                      <wp:docPr id="130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7A3AC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044ED587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" fillcolor="#bfbfbf" stroked="f">
                      <v:textbox>
                        <w:txbxContent>
                          <w:p w14:paraId="31F7A3AC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044ED587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8BB">
              <w:rPr>
                <w:rFonts w:ascii="微軟正黑體" w:eastAsia="微軟正黑體" w:hAnsi="微軟正黑體" w:cs="Arial"/>
                <w:noProof/>
              </w:rPr>
              <w:drawing>
                <wp:inline distT="0" distB="0" distL="0" distR="0">
                  <wp:extent cx="2343150" cy="1685925"/>
                  <wp:effectExtent l="0" t="0" r="0" b="0"/>
                  <wp:docPr id="131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43150" cy="1685925"/>
                  <wp:effectExtent l="0" t="0" r="0" b="0"/>
                  <wp:docPr id="132" name="IMG_prodTo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ToTest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5768EA26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9619CE" w14:textId="16C34152" w:rsidR="009D7146" w:rsidRPr="00E41E25" w:rsidRDefault="009D7146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二十二、T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9D7146" w:rsidRPr="000E5E67" w14:paraId="78D0F7F8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5138" w:type="dxa"/>
              <w:tblLayout w:type="fixed"/>
              <w:tblLook w:val="01E0" w:firstRow="1" w:lastRow="1" w:firstColumn="1" w:lastColumn="1" w:noHBand="0" w:noVBand="0"/>
            </w:tblPr>
            <w:tblGrid>
              <w:gridCol w:w="15138"/>
            </w:tblGrid>
            <w:tr w:rsidR="009D7146" w:rsidRPr="009732DC" w14:paraId="76DAA90C" w14:textId="77777777" w:rsidTr="009D7146">
              <w:trPr>
                <w:trHeight w:val="315"/>
              </w:trPr>
              <w:tc>
                <w:tcPr>
                  <w:tcW w:w="15138" w:type="dxa"/>
                  <w:shd w:val="clear" w:color="auto" w:fill="FFFFFF" w:themeFill="background1"/>
                </w:tcPr>
                <w:p w14:paraId="68F0BEF5" w14:textId="66B74C33" w:rsidR="00B10DEE" w:rsidRPr="00C958BB" w:rsidRDefault="00C958BB" w:rsidP="00B10DEE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w:drawing>
                      <wp:inline distT="0" distB="0" distL="0" distR="0">
                        <wp:extent cx="2343150" cy="1685925"/>
                        <wp:effectExtent l="0" t="0" r="0" b="0"/>
                        <wp:docPr id="133" name="IMG_prodToTes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prodToTest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3150" cy="1685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  <w:drawing>
                      <wp:inline distT="0" distB="0" distL="0" distR="0">
                        <wp:extent cx="2343150" cy="1685925"/>
                        <wp:effectExtent l="0" t="0" r="0" b="0"/>
                        <wp:docPr id="134" name="IMG_prodToTes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prodToTest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3150" cy="1685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331" behindDoc="0" locked="0" layoutInCell="1" allowOverlap="1" wp14:anchorId="74DC7379" wp14:editId="23027076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135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46AE8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Vout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1FA268C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DC7379" id="_x0000_s1286" type="#_x0000_t202" style="position:absolute;margin-left:-4.45pt;margin-top:314.35pt;width:184.95pt;height:67.95pt;z-index:25165833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mGFw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">
                            <v:textbox style="mso-fit-shape-to-text:t">
                              <w:txbxContent>
                                <w:p w14:paraId="5146AE8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1FA268C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5" behindDoc="0" locked="0" layoutInCell="1" allowOverlap="1" wp14:anchorId="49FEA327" wp14:editId="5550A7CA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36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8857961" id="直線接點 81" o:spid="_x0000_s1026" style="position:absolute;z-index:25308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8" behindDoc="0" locked="0" layoutInCell="1" allowOverlap="1" wp14:anchorId="6A7A8F8E" wp14:editId="7AE217B8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137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F77F3A4" id="直線接點 84" o:spid="_x0000_s1026" style="position:absolute;z-index:25309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9" behindDoc="0" locked="0" layoutInCell="1" allowOverlap="1" wp14:anchorId="4EB4E594" wp14:editId="0CD842CC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138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891CC1" id="直線單箭頭接點 273" o:spid="_x0000_s1026" type="#_x0000_t32" style="position:absolute;margin-left:312.2pt;margin-top:246.2pt;width:18.05pt;height:13.6pt;flip:x y;z-index:2530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2" behindDoc="0" locked="0" layoutInCell="1" allowOverlap="1" wp14:anchorId="5F875264" wp14:editId="3E7FF44E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139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CA5D71D" id="矩形 272" o:spid="_x0000_s1026" style="position:absolute;margin-left:329.4pt;margin-top:242pt;width:27pt;height:45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4" behindDoc="0" locked="0" layoutInCell="1" allowOverlap="1" wp14:anchorId="2EEB0A35" wp14:editId="55180829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40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36859574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107070494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1042200215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869881712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649848994" name="圖片 164984899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843658543" name="圖片 184365854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1403751124" name="矩形 1403751124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1663401" name="群組 2031663401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370165997" name="群組 137016599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931861923" name="圖片 93186192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1530301415" name="圖片 1530301415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47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743853508" name="矩形 743853508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512281" name="直線接點 102512281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8028294" name="直線接點 108028294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05849990" name="直線接點 405849990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32276640" name="直線接點 232276640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775242" name="直線接點 830775242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640737367" name="直線接點 640737367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73181412" name="直線接點 1673181412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001812697" name="直線接點 2001812697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695390175" name="語音泡泡: 圓角矩形 1695390175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5E73CB2" w14:textId="77777777" w:rsidR="009D7146" w:rsidRPr="00383E51" w:rsidRDefault="009D7146" w:rsidP="009D714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aaa</w:t>
                                              </w:r>
                                            </w:p>
                                            <w:p w14:paraId="331042EB" w14:textId="77777777" w:rsidR="009D7146" w:rsidRDefault="009D7146" w:rsidP="009D7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59836530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502680165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389193694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03774003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6046805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657735249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72544215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872167384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118266852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681423333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85313157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459645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3272907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08471504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99934405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87417859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695412867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21305062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88171582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50604921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268715966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670749870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EEB0A35" id="_x0000_s1287" style="position:absolute;margin-left:100.45pt;margin-top:22.95pt;width:341.25pt;height:260.95pt;z-index:251658334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">
                            <v:shape id="圖片 55" o:spid="_x0000_s1288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">
                              <v:imagedata r:id="rId52" o:title=""/>
                            </v:shape>
                            <v:group id="群組 78" o:spid="_x0000_s1289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">
                              <v:group id="群組 77" o:spid="_x0000_s129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">
                                <v:group id="群組 53" o:spid="_x0000_s1291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">
                                  <v:shape id="圖片 1649848994" o:spid="_x0000_s1292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">
                                    <v:imagedata r:id="rId53" o:title=""/>
                                  </v:shape>
                                  <v:shape id="圖片 1843658543" o:spid="_x0000_s1293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">
                                    <v:imagedata r:id="rId54" o:title=""/>
                                  </v:shape>
                                </v:group>
                                <v:rect id="矩形 1403751124" o:spid="_x0000_s1294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" filled="f" strokecolor="#00b050" strokeweight="1pt"/>
                                <v:group id="群組 2031663401" o:spid="_x0000_s1295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">
                                  <v:group id="群組 1370165997" o:spid="_x0000_s1296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">
                                    <v:shape id="圖片 931861923" o:spid="_x0000_s1297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">
                                      <v:imagedata r:id="rId55" o:title=""/>
                                    </v:shape>
                                    <v:shape id="圖片 1530301415" o:spid="_x0000_s1298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">
                                      <v:imagedata r:id="rId56" o:title="10" croptop="10376f" cropbottom="46082f" cropleft="18028f" cropright="32710f"/>
                                    </v:shape>
                                    <v:rect id="矩形 743853508" o:spid="_x0000_s1299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" filled="f" strokecolor="red" strokeweight="1pt"/>
                                  </v:group>
                                  <v:line id="直線接點 102512281" o:spid="_x0000_s1300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108028294" o:spid="_x0000_s1301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405849990" o:spid="_x0000_s1302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232276640" o:spid="_x0000_s1303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830775242" o:spid="_x0000_s1304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640737367" o:spid="_x0000_s1305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1673181412" o:spid="_x0000_s1306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2001812697" o:spid="_x0000_s1307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695390175" o:spid="_x0000_s1308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25E73CB2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aaa</w:t>
                                        </w:r>
                                      </w:p>
                                      <w:p w14:paraId="331042EB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309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">
                                  <v:line id="直線接點 72" o:spid="_x0000_s1310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" strokecolor="red" strokeweight="2.25pt">
                                    <v:stroke joinstyle="miter"/>
                                  </v:line>
                                  <v:group id="群組 75" o:spid="_x0000_s131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zk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">
                                    <v:line id="直線接點 67" o:spid="_x0000_s1312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313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  <v:group id="群組 74" o:spid="_x0000_s1314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">
                                      <v:group id="群組 11" o:spid="_x0000_s1315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">
                                        <v:line id="直線接點 3" o:spid="_x0000_s1316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317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">
                                          <v:line id="直線接點 1" o:spid="_x0000_s1318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" strokecolor="red" strokeweight="3pt">
                                            <v:stroke joinstyle="miter"/>
                                          </v:line>
                                          <v:line id="直線接點 2" o:spid="_x0000_s1319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" strokecolor="red" strokeweight="3pt">
                                            <v:stroke joinstyle="miter"/>
                                          </v:line>
                                          <v:line id="直線接點 4" o:spid="_x0000_s1320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" strokecolor="red" strokeweight="3pt">
                                            <v:stroke joinstyle="miter"/>
                                          </v:line>
                                          <v:line id="直線接點 5" o:spid="_x0000_s1321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6" o:spid="_x0000_s1322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" strokecolor="black [3213]" strokeweight="3pt">
                                            <v:stroke joinstyle="miter"/>
                                          </v:line>
                                          <v:line id="直線接點 7" o:spid="_x0000_s1323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8" o:spid="_x0000_s1324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325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5" o:spid="_x0000_s1326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9" o:spid="_x0000_s1327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  <v:line id="直線接點 71" o:spid="_x0000_s1328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329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330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2" behindDoc="0" locked="0" layoutInCell="1" allowOverlap="1" wp14:anchorId="55C7BBC7" wp14:editId="6A7B9463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141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1E40B70" w14:textId="5AB1A9BC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/>
                                        </w:r>
                                      </w:p>
                                      <w:p w14:paraId="749787E6" w14:textId="77777777" w:rsidR="009D7146" w:rsidRPr="00EC6B32" w:rsidRDefault="009D7146" w:rsidP="009D7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C7BBC7" id="_x0000_s1331" type="#_x0000_t62" style="position:absolute;margin-left:657.05pt;margin-top:293.75pt;width:82.85pt;height:43.0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zdqQ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" adj="2050,-16256" fillcolor="#5b9bd5 [3204]" strokecolor="#1f4d78 [1604]" strokeweight="1pt">
                            <v:textbox>
                              <w:txbxContent>
                                <w:p w14:paraId="11E40B70" w14:textId="5AB1A9BC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/>
                                  </w:r>
                                </w:p>
                                <w:p w14:paraId="749787E6" w14:textId="77777777" w:rsidR="009D7146" w:rsidRPr="00EC6B32" w:rsidRDefault="009D7146" w:rsidP="009D7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3" behindDoc="0" locked="0" layoutInCell="1" allowOverlap="1" wp14:anchorId="21F884AA" wp14:editId="5B0E77D5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142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11716149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63767971" name="群組 163767971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33850360" name="群組 33850360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123528060" name="圖片 1123528060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47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806471693" name="圖片 8064716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1633179681" name="群組 1633179681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848218525" name="直線接點 1848218525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9350774" name="直線接點 39350774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68396776" name="直線接點 1668396776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32523949" name="直線接點 73252394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779376125" name="矩形 779376125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27595873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3128CD1" id="群組 80" o:spid="_x0000_s1026" style="position:absolute;margin-left:601.35pt;margin-top:7.3pt;width:122pt;height:189.85pt;z-index:25308672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">
                              <v:imagedata r:id="rId101" o:title=""/>
                            </v:shape>
                            <v:group id="群組 163767971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">
                              <v:group id="群組 33850360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">
                                <v:shape id="圖片 1123528060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">
                                  <v:imagedata r:id="rId102" o:title="10" croptop="38779f" cropbottom="4591f" cropleft="18028f" cropright="32710f"/>
                                </v:shape>
                                <v:shape id="圖片 806471693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">
                                  <v:imagedata r:id="rId103" o:title=""/>
                                </v:shape>
                              </v:group>
                              <v:group id="群組 163317968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">
                                <v:line id="直線接點 1848218525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3935077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668396776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" strokecolor="red" strokeweight="1.5pt">
                                  <v:stroke joinstyle="miter"/>
                                </v:line>
                                <v:line id="直線接點 73252394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779376125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">
                              <v:imagedata r:id="rId104" o:title=""/>
                            </v:shape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6" behindDoc="0" locked="0" layoutInCell="1" allowOverlap="1" wp14:anchorId="47FBA104" wp14:editId="1B5CEC40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143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A7F6D4" id="直線接點 82" o:spid="_x0000_s1026" style="position:absolute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7" behindDoc="0" locked="0" layoutInCell="1" allowOverlap="1" wp14:anchorId="56E005E7" wp14:editId="6B4F40AA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144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C56863" id="直線接點 83" o:spid="_x0000_s1026" style="position:absolute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0" behindDoc="0" locked="0" layoutInCell="1" allowOverlap="1" wp14:anchorId="5A709A1D" wp14:editId="2CD53B27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45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1A840B" id="直線接點 277" o:spid="_x0000_s1026" style="position:absolute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1" behindDoc="0" locked="0" layoutInCell="1" allowOverlap="1" wp14:anchorId="0B4B213C" wp14:editId="3520B135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146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A5C51B9" id="直線接點 278" o:spid="_x0000_s1026" style="position:absolute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3D942EB7" w14:textId="77777777" w:rsidR="009D7146" w:rsidRPr="000E5E67" w:rsidRDefault="009D7146" w:rsidP="00082050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5D6FFFF5" w14:textId="77777777" w:rsidTr="009D714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47172194" w14:textId="142A4D18" w:rsidR="00E93CF3" w:rsidRPr="00E41E25" w:rsidRDefault="00E93CF3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二十三、T3_ATE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6904C1AD" w14:textId="77777777" w:rsidTr="009D714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2CBB4800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6B33C4F0" wp14:editId="3730AAE6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147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162A9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3A82DF70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49C290B2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4835E1AB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561F3144" w14:textId="3AD71B03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Barcode scanne</w:t>
                                  </w:r>
                                  <w:r w:rsidR="00B91D82">
                                    <w:rPr>
                                      <w:rFonts w:asciiTheme="minorHAnsi" w:eastAsia="微軟正黑體" w:hAnsiTheme="minorHAnsi" w:cstheme="minorHAnsi" w:hint="eastAsia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  <w:p w14:paraId="05B1D6DF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128CE256" w14:textId="77777777" w:rsidR="00E93CF3" w:rsidRPr="00064ABE" w:rsidRDefault="00E93CF3" w:rsidP="00523301">
                                  <w:pPr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" filled="f" stroked="f">
                      <v:textbox>
                        <w:txbxContent>
                          <w:p w14:paraId="4E9162A9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3A82DF70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49C290B2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出視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4835E1AB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出現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561F3144" w14:textId="3AD71B03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Barcode scanne</w:t>
                            </w:r>
                            <w:r w:rsidR="00B91D82">
                              <w:rPr>
                                <w:rFonts w:asciiTheme="minorHAnsi" w:eastAsia="微軟正黑體" w:hAnsiTheme="minorHAnsi" w:cstheme="minorHAnsi" w:hint="eastAsia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05B1D6DF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1~3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128CE256" w14:textId="77777777" w:rsidR="00E93CF3" w:rsidRPr="00064ABE" w:rsidRDefault="00E93CF3" w:rsidP="00523301">
                            <w:pPr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、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Log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AD52787" wp14:editId="3E5A5BAE">
                  <wp:extent cx="3975735" cy="1916430"/>
                  <wp:effectExtent l="0" t="0" r="0" b="0"/>
                  <wp:docPr id="148" name="圖片 1092241207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27C5F45B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703BFE0E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488E455D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1507D861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B7C02CC" wp14:editId="4F8404C1">
                  <wp:extent cx="4047490" cy="1804670"/>
                  <wp:effectExtent l="0" t="0" r="0" b="0"/>
                  <wp:docPr id="149" name="圖片 654782262" descr="一張含有 螢幕擷取畫面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2262" name="圖片 654782262" descr="一張含有 螢幕擷取畫面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645BBA" w:rsidRPr="00E41E25" w14:paraId="6DA94696" w14:textId="77777777" w:rsidTr="004C013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320D573" w14:textId="77777777" w:rsidR="00645BBA" w:rsidRPr="00E41E25" w:rsidRDefault="00645BBA" w:rsidP="009D7146">
            <w:pPr>
              <w:pageBreakBefore/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二十四、貼紙黏貼作業</w:t>
            </w:r>
          </w:p>
        </w:tc>
      </w:tr>
      <w:tr w:rsidR="00645BBA" w:rsidRPr="00E41E25" w14:paraId="04083118" w14:textId="77777777" w:rsidTr="004C013C">
        <w:trPr>
          <w:trHeight w:val="7699"/>
        </w:trPr>
        <w:tc>
          <w:tcPr>
            <w:tcW w:w="15138" w:type="dxa"/>
          </w:tcPr>
          <w:p w14:paraId="15764C2E" w14:textId="77777777" w:rsidR="00A426B6" w:rsidRPr="00B10DEE" w:rsidRDefault="005743EC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inline distT="0" distB="0" distL="0" distR="0">
                  <wp:extent cx="2038350" cy="1676400"/>
                  <wp:effectExtent l="0" t="0" r="0" b="0"/>
                  <wp:docPr id="150" name="IMG_clos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close1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8671B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5" behindDoc="0" locked="0" layoutInCell="1" allowOverlap="1" wp14:anchorId="15D3DA78" wp14:editId="3212F8AF">
                      <wp:simplePos x="0" y="0"/>
                      <wp:positionH relativeFrom="column">
                        <wp:posOffset>4900744</wp:posOffset>
                      </wp:positionH>
                      <wp:positionV relativeFrom="paragraph">
                        <wp:posOffset>401718</wp:posOffset>
                      </wp:positionV>
                      <wp:extent cx="2396202" cy="2095844"/>
                      <wp:effectExtent l="19050" t="19050" r="23495" b="19050"/>
                      <wp:wrapNone/>
                      <wp:docPr id="151" name="群組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02" cy="2095844"/>
                                <a:chOff x="-4030844" y="4291047"/>
                                <a:chExt cx="2769563" cy="2480428"/>
                              </a:xfrm>
                            </wpg:grpSpPr>
                            <wps:wsp>
                              <wps:cNvPr id="1748257599" name="AutoShape 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2952123" y="6032610"/>
                                  <a:ext cx="1690842" cy="738865"/>
                                </a:xfrm>
                                <a:prstGeom prst="wedgeRectCallout">
                                  <a:avLst>
                                    <a:gd name="adj1" fmla="val -100531"/>
                                    <a:gd name="adj2" fmla="val -2442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003587" w14:textId="77777777" w:rsidR="004C013C" w:rsidRPr="0048796A" w:rsidRDefault="004C013C" w:rsidP="004C013C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QC貼紙黏貼位置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16295" name="Oval 1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4030844" y="4291047"/>
                                  <a:ext cx="324599" cy="325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CC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" adj="-10915,-41959" strokecolor="#0070c0" strokeweight="1pt">
                        <v:textbox>
                          <w:txbxContent>
                            <w:p w14:paraId="60395F7E" w14:textId="77777777" w:rsidR="004C013C" w:rsidRPr="0048796A" w:rsidRDefault="004C013C" w:rsidP="004C013C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48796A">
                                <w:rPr>
                                  <w:rFonts w:ascii="微軟正黑體" w:eastAsia="微軟正黑體" w:hAnsi="微軟正黑體" w:hint="eastAsia"/>
                                </w:rPr>
                                <w:t>QC貼紙黏貼位置</w:t>
                              </w:r>
                            </w:p>
                          </w:txbxContent>
                        </v:textbox>
                      </v:shape>
                      <v:oval id="Oval 1074" o:spid="_x0000_s1336" style="position:absolute;left:-40308;top:42910;width:3246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" filled="f" strokecolor="#0cf" strokeweight="3pt"/>
                    </v:group>
                  </w:pict>
                </mc:Fallback>
              </mc:AlternateConten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701"/>
              <w:gridCol w:w="4055"/>
            </w:tblGrid>
            <w:tr w:rsidR="00A426B6" w14:paraId="3F91DAB4" w14:textId="77777777" w:rsidTr="00A426B6">
              <w:tc>
                <w:tcPr>
                  <w:tcW w:w="1701" w:type="dxa"/>
                </w:tcPr>
                <w:p w14:paraId="4316E9C7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>
                    <w:rPr>
                      <w:rFonts w:asciiTheme="minorHAnsi" w:eastAsia="微軟正黑體" w:hAnsiTheme="minorHAnsi" w:cstheme="minorHAnsi" w:hint="eastAsia"/>
                    </w:rPr>
                    <w:t>Label</w:t>
                  </w:r>
                  <w:r w:rsidRPr="00A903B3">
                    <w:rPr>
                      <w:rFonts w:asciiTheme="minorHAnsi" w:eastAsia="微軟正黑體" w:hAnsiTheme="minorHAnsi" w:cstheme="minorHAnsi"/>
                    </w:rPr>
                    <w:t>料號</w:t>
                  </w:r>
                </w:p>
              </w:tc>
              <w:tc>
                <w:tcPr>
                  <w:tcW w:w="4055" w:type="dxa"/>
                </w:tcPr>
                <w:p w14:paraId="6113618A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品名</w:t>
                  </w:r>
                </w:p>
              </w:tc>
            </w:tr>
            <w:tr w:rsidR="00A426B6" w14:paraId="37967744" w14:textId="77777777" w:rsidTr="00A426B6">
              <w:tc>
                <w:tcPr>
                  <w:tcW w:w="1701" w:type="dxa"/>
                </w:tcPr>
                <w:p w14:paraId="597FF0A0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3093xxxxxxxx</w:t>
                  </w:r>
                </w:p>
              </w:tc>
              <w:tc>
                <w:tcPr>
                  <w:tcW w:w="4055" w:type="dxa"/>
                </w:tcPr>
                <w:p w14:paraId="1C3EFDAC" w14:textId="77777777" w:rsidR="00A426B6" w:rsidRPr="00A903B3" w:rsidRDefault="00A426B6" w:rsidP="00A426B6">
                  <w:pPr>
                    <w:widowControl/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MODL BOM 3M7818/30X8 P</w:t>
                  </w:r>
                  <w:r>
                    <w:rPr>
                      <w:rFonts w:asciiTheme="minorHAnsi" w:eastAsia="微軟正黑體" w:hAnsiTheme="minorHAnsi" w:cstheme="minorHAnsi" w:hint="eastAsia"/>
                    </w:rPr>
                    <w:t>N V1.0</w:t>
                  </w:r>
                </w:p>
              </w:tc>
            </w:tr>
          </w:tbl>
          <w:p w14:paraId="1205CFF9" w14:textId="59DD2F8E" w:rsidR="00B10DEE" w:rsidRPr="00A426B6" w:rsidRDefault="00B10DEE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</w:tbl>
    <w:p>
      <w:pPr>
        <w:spacing w:before="0" w:after="0" w:line="40" w:lineRule="exact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CB1057" w:rsidRPr="00E41E25" w14:paraId="4EFD9674" w14:textId="77777777" w:rsidTr="005C6FA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EB2DE0F" w14:textId="77777777" w:rsidR="00CB1057" w:rsidRPr="00E41E25" w:rsidRDefault="00CB1057" w:rsidP="009D7146">
            <w:pPr>
              <w:pageBreakBefore/>
              <w:pStyle w:val="1"/>
              <w:tabs>
                <w:tab w:val="num" w:pos="360"/>
              </w:tabs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二十五、包裝作業</w:t>
            </w:r>
          </w:p>
        </w:tc>
      </w:tr>
      <w:tr w:rsidR="00CB1057" w:rsidRPr="00E41E25" w14:paraId="3B1B098A" w14:textId="77777777" w:rsidTr="005C6FA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7181B209" w14:textId="77777777" w:rsidR="00CB1057" w:rsidRPr="00E41E25" w:rsidRDefault="00CB1057" w:rsidP="00CB1057">
            <w:pPr>
              <w:pStyle w:val="af2"/>
              <w:numPr>
                <w:ilvl w:val="0"/>
                <w:numId w:val="29"/>
              </w:numPr>
              <w:ind w:leftChars="0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將產品放入靜電袋中折好貼上膠帶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001"/>
              <w:gridCol w:w="5000"/>
            </w:tblGrid>
            <w:tr w:rsidR="00A426B6" w14:paraId="6190145F" w14:textId="77777777" w:rsidTr="00A426B6">
              <w:tc>
                <w:tcPr>
                  <w:tcW w:w="2001" w:type="dxa"/>
                </w:tcPr>
                <w:p w14:paraId="4A98419F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>
                    <w:rPr>
                      <w:rFonts w:asciiTheme="minorHAnsi" w:eastAsia="微軟正黑體" w:hAnsiTheme="minorHAnsi" w:cstheme="minorHAnsi" w:hint="eastAsia"/>
                    </w:rPr>
                    <w:t>靜電袋</w:t>
                  </w:r>
                  <w:r w:rsidRPr="00A903B3">
                    <w:rPr>
                      <w:rFonts w:asciiTheme="minorHAnsi" w:eastAsia="微軟正黑體" w:hAnsiTheme="minorHAnsi" w:cstheme="minorHAnsi"/>
                    </w:rPr>
                    <w:t>料號</w:t>
                  </w:r>
                </w:p>
              </w:tc>
              <w:tc>
                <w:tcPr>
                  <w:tcW w:w="5000" w:type="dxa"/>
                </w:tcPr>
                <w:p w14:paraId="4E1A49DA" w14:textId="77777777" w:rsidR="00A426B6" w:rsidRPr="00A903B3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A903B3">
                    <w:rPr>
                      <w:rFonts w:asciiTheme="minorHAnsi" w:eastAsia="微軟正黑體" w:hAnsiTheme="minorHAnsi" w:cstheme="minorHAnsi"/>
                    </w:rPr>
                    <w:t>品名</w:t>
                  </w:r>
                </w:p>
              </w:tc>
            </w:tr>
            <w:tr w:rsidR="00A426B6" w14:paraId="3E62B1D5" w14:textId="77777777" w:rsidTr="00A426B6">
              <w:tc>
                <w:tcPr>
                  <w:tcW w:w="2001" w:type="dxa"/>
                </w:tcPr>
                <w:p w14:paraId="6F6A7B18" w14:textId="77777777" w:rsidR="00A426B6" w:rsidRPr="005327BE" w:rsidRDefault="00A426B6" w:rsidP="00A426B6">
                  <w:pPr>
                    <w:rPr>
                      <w:rFonts w:asciiTheme="minorHAnsi" w:eastAsia="微軟正黑體" w:hAnsiTheme="minorHAnsi" w:cstheme="minorHAnsi"/>
                    </w:rPr>
                  </w:pPr>
                  <w:r w:rsidRPr="005327BE">
                    <w:rPr>
                      <w:rFonts w:asciiTheme="minorHAnsi" w:hAnsiTheme="minorHAnsi" w:cstheme="minorHAnsi"/>
                    </w:rPr>
                    <w:t>18010</w:t>
                  </w:r>
                  <w:r w:rsidRPr="005327BE">
                    <w:rPr>
                      <w:rFonts w:asciiTheme="minorHAnsi" w:eastAsia="微軟正黑體" w:hAnsiTheme="minorHAnsi" w:cstheme="minorHAnsi"/>
                    </w:rPr>
                    <w:t>XXXXXXXX</w:t>
                  </w:r>
                </w:p>
              </w:tc>
              <w:tc>
                <w:tcPr>
                  <w:tcW w:w="5000" w:type="dxa"/>
                </w:tcPr>
                <w:p w14:paraId="630127DA" w14:textId="77777777" w:rsidR="00A426B6" w:rsidRPr="00A903B3" w:rsidRDefault="00A426B6" w:rsidP="00A426B6">
                  <w:pPr>
                    <w:widowControl/>
                    <w:rPr>
                      <w:rFonts w:asciiTheme="minorHAnsi" w:eastAsia="微軟正黑體" w:hAnsiTheme="minorHAnsi" w:cstheme="minorHAnsi"/>
                    </w:rPr>
                  </w:pPr>
                  <w:r w:rsidRPr="005327BE">
                    <w:rPr>
                      <w:rFonts w:asciiTheme="minorHAnsi" w:eastAsia="微軟正黑體" w:hAnsiTheme="minorHAnsi" w:cstheme="minorHAnsi"/>
                    </w:rPr>
                    <w:t>Shielding Bag w/RCYC 190x280+40mmw/Adhes</w:t>
                  </w:r>
                </w:p>
              </w:tc>
            </w:tr>
          </w:tbl>
          <w:p w14:paraId="1797F191" w14:textId="2BE7880B" w:rsidR="00B10DEE" w:rsidRPr="00B10DEE" w:rsidRDefault="00A426B6" w:rsidP="005743EC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663" behindDoc="0" locked="0" layoutInCell="1" allowOverlap="1" wp14:anchorId="3FD11667" wp14:editId="1539A8CD">
                      <wp:simplePos x="0" y="0"/>
                      <wp:positionH relativeFrom="column">
                        <wp:posOffset>2494610</wp:posOffset>
                      </wp:positionH>
                      <wp:positionV relativeFrom="paragraph">
                        <wp:posOffset>304927</wp:posOffset>
                      </wp:positionV>
                      <wp:extent cx="914400" cy="652780"/>
                      <wp:effectExtent l="0" t="0" r="26035" b="13970"/>
                      <wp:wrapNone/>
                      <wp:docPr id="152" name="文字方塊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5278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70C0"/>
                                </a:solidFill>
                              </a:ln>
                            </wps:spPr>
                            <wps:txbx>
                              <w:txbxContent>
                                <w:p w14:paraId="57FBC65B" w14:textId="77777777" w:rsidR="00A426B6" w:rsidRDefault="00A426B6" w:rsidP="00A426B6">
                                  <w:pPr>
                                    <w:spacing w:line="420" w:lineRule="exact"/>
                                    <w:rPr>
                                      <w:rFonts w:ascii="Arial" w:eastAsia="微軟正黑體" w:hAnsi="Arial" w:cs="Ar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黏貼面放下面</w:t>
                                  </w:r>
                                </w:p>
                                <w:p w14:paraId="70F582DF" w14:textId="77777777" w:rsidR="00A426B6" w:rsidRPr="001A5A23" w:rsidRDefault="00A426B6" w:rsidP="00A426B6">
                                  <w:pPr>
                                    <w:spacing w:line="420" w:lineRule="exac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產品正面朝上入袋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11667" id="文字方塊 318" o:spid="_x0000_s1242" type="#_x0000_t202" style="position:absolute;margin-left:196.45pt;margin-top:24pt;width:1in;height:51.4pt;z-index:251671663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" filled="f" strokecolor="#0070c0" strokeweight="1pt">
                      <v:textbox>
                        <w:txbxContent>
                          <w:p w14:paraId="57FBC65B" w14:textId="77777777" w:rsidR="00A426B6" w:rsidRDefault="00A426B6" w:rsidP="00A426B6">
                            <w:pPr>
                              <w:spacing w:line="420" w:lineRule="exact"/>
                              <w:rPr>
                                <w:rFonts w:ascii="Arial" w:eastAsia="微軟正黑體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黏貼面放下面</w:t>
                            </w:r>
                          </w:p>
                          <w:p w14:paraId="70F582DF" w14:textId="77777777" w:rsidR="00A426B6" w:rsidRPr="001A5A23" w:rsidRDefault="00A426B6" w:rsidP="00A426B6">
                            <w:pPr>
                              <w:spacing w:line="420" w:lineRule="exac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產品正面朝上入袋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687" behindDoc="0" locked="0" layoutInCell="1" allowOverlap="1" wp14:anchorId="0773997C" wp14:editId="799FE58B">
                      <wp:simplePos x="0" y="0"/>
                      <wp:positionH relativeFrom="column">
                        <wp:posOffset>6396736</wp:posOffset>
                      </wp:positionH>
                      <wp:positionV relativeFrom="paragraph">
                        <wp:posOffset>299262</wp:posOffset>
                      </wp:positionV>
                      <wp:extent cx="914400" cy="653143"/>
                      <wp:effectExtent l="0" t="0" r="26035" b="13970"/>
                      <wp:wrapNone/>
                      <wp:docPr id="153" name="文字方塊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53143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70C0"/>
                                </a:solidFill>
                              </a:ln>
                            </wps:spPr>
                            <wps:txbx>
                              <w:txbxContent>
                                <w:p w14:paraId="15AAA1D8" w14:textId="77777777" w:rsidR="00A426B6" w:rsidRDefault="00A426B6" w:rsidP="00A426B6">
                                  <w:pPr>
                                    <w:spacing w:line="420" w:lineRule="exact"/>
                                    <w:rPr>
                                      <w:rFonts w:ascii="Arial" w:eastAsia="微軟正黑體" w:hAnsi="Arial" w:cs="Ar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BB29A2"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反折後撕下背膠膜黏貼，</w:t>
                                  </w:r>
                                </w:p>
                                <w:p w14:paraId="4E0FA69F" w14:textId="77777777" w:rsidR="00A426B6" w:rsidRPr="001A5A23" w:rsidRDefault="00A426B6" w:rsidP="00A426B6">
                                  <w:pPr>
                                    <w:spacing w:line="420" w:lineRule="exact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BB29A2">
                                    <w:rPr>
                                      <w:rFonts w:ascii="Arial" w:eastAsia="微軟正黑體" w:hAnsi="Arial" w:cs="Arial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黏貼面在背面</w:t>
                                  </w:r>
                                  <w:r w:rsidRPr="00BB29A2">
                                    <w:rPr>
                                      <w:rFonts w:ascii="Arial" w:eastAsia="微軟正黑體" w:hAnsi="Arial" w:cs="Arial" w:hint="eastAsia"/>
                                      <w:sz w:val="32"/>
                                      <w:szCs w:val="32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73997C" id="_x0000_s1243" type="#_x0000_t202" style="position:absolute;margin-left:503.7pt;margin-top:23.55pt;width:1in;height:51.45pt;z-index:251672687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" filled="f" strokecolor="#0070c0" strokeweight="1pt">
                      <v:textbox>
                        <w:txbxContent>
                          <w:p w14:paraId="15AAA1D8" w14:textId="77777777" w:rsidR="00A426B6" w:rsidRDefault="00A426B6" w:rsidP="00A426B6">
                            <w:pPr>
                              <w:spacing w:line="420" w:lineRule="exact"/>
                              <w:rPr>
                                <w:rFonts w:ascii="Arial" w:eastAsia="微軟正黑體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B29A2"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反折後撕下背膠膜黏貼，</w:t>
                            </w:r>
                          </w:p>
                          <w:p w14:paraId="4E0FA69F" w14:textId="77777777" w:rsidR="00A426B6" w:rsidRPr="001A5A23" w:rsidRDefault="00A426B6" w:rsidP="00A426B6">
                            <w:pPr>
                              <w:spacing w:line="420" w:lineRule="exact"/>
                              <w:rPr>
                                <w:b/>
                                <w:bCs/>
                              </w:rPr>
                            </w:pPr>
                            <w:r w:rsidRPr="00BB29A2">
                              <w:rPr>
                                <w:rFonts w:ascii="Arial" w:eastAsia="微軟正黑體" w:hAnsi="Arial" w:cs="Arial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黏貼面在背面</w:t>
                            </w:r>
                            <w:r w:rsidRPr="00BB29A2">
                              <w:rPr>
                                <w:rFonts w:ascii="Arial" w:eastAsia="微軟正黑體" w:hAnsi="Arial" w:cs="Arial" w:hint="eastAsia"/>
                                <w:sz w:val="32"/>
                                <w:szCs w:val="32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807" behindDoc="0" locked="0" layoutInCell="1" allowOverlap="1" wp14:anchorId="4145C4BC" wp14:editId="7A2F869E">
                      <wp:simplePos x="0" y="0"/>
                      <wp:positionH relativeFrom="column">
                        <wp:posOffset>2904718</wp:posOffset>
                      </wp:positionH>
                      <wp:positionV relativeFrom="paragraph">
                        <wp:posOffset>2169541</wp:posOffset>
                      </wp:positionV>
                      <wp:extent cx="331273" cy="261257"/>
                      <wp:effectExtent l="19050" t="19050" r="12065" b="43815"/>
                      <wp:wrapNone/>
                      <wp:docPr id="154" name="箭號: 向右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31273" cy="261257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5E9E7E6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365" o:spid="_x0000_s1026" type="#_x0000_t13" style="position:absolute;margin-left:228.7pt;margin-top:170.85pt;width:26.1pt;height:20.55pt;rotation:180;z-index:2516778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" adj="13083" fillcolor="#5b9bd5 [3204]" strokecolor="#091723 [484]" strokeweight="1pt"/>
                  </w:pict>
                </mc:Fallback>
              </mc:AlternateContent>
            </w:r>
            <w:r>
              <w:rPr>
                <w:rFonts w:ascii="Calibri" w:eastAsia="微軟正黑體" w:hAnsi="Calibri" w:cs="Calibri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831" behindDoc="0" locked="0" layoutInCell="1" allowOverlap="1" wp14:anchorId="0B2A7B7B" wp14:editId="36125DAD">
                      <wp:simplePos x="0" y="0"/>
                      <wp:positionH relativeFrom="column">
                        <wp:posOffset>5745480</wp:posOffset>
                      </wp:positionH>
                      <wp:positionV relativeFrom="paragraph">
                        <wp:posOffset>1991995</wp:posOffset>
                      </wp:positionV>
                      <wp:extent cx="687070" cy="682625"/>
                      <wp:effectExtent l="0" t="19050" r="36830" b="41275"/>
                      <wp:wrapNone/>
                      <wp:docPr id="155" name="箭號: 向右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7070" cy="68262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DCD71" id="箭號: 向右 365" o:spid="_x0000_s1026" type="#_x0000_t13" style="position:absolute;margin-left:452.4pt;margin-top:156.85pt;width:54.1pt;height:53.75pt;z-index:2516788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" adj="10870" fillcolor="#f4b083 [1941]" strokecolor="#ffc000" strokeweight="1pt"/>
                  </w:pict>
                </mc:Fallback>
              </mc:AlternateContent>
            </w:r>
            <w:r w:rsidRPr="004B7F50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>
                  <wp:extent cx="2038350" cy="1676400"/>
                  <wp:effectExtent l="0" t="0" r="0" b="0"/>
                  <wp:docPr id="156" name="IMG_clos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close1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743EC">
              <w:rPr>
                <w:noProof/>
              </w:rPr>
              <w:t/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9D9A59B" wp14:editId="1F2C96BA">
                      <wp:simplePos x="0" y="0"/>
                      <wp:positionH relativeFrom="column">
                        <wp:posOffset>741020</wp:posOffset>
                      </wp:positionH>
                      <wp:positionV relativeFrom="paragraph">
                        <wp:posOffset>1392454</wp:posOffset>
                      </wp:positionV>
                      <wp:extent cx="4091947" cy="1828800"/>
                      <wp:effectExtent l="0" t="0" r="3810" b="0"/>
                      <wp:wrapNone/>
                      <wp:docPr id="157" name="群組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947" cy="1828800"/>
                                <a:chOff x="0" y="0"/>
                                <a:chExt cx="409194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819199" name="圖片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36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87013238" name="矩形 286"/>
                              <wps:cNvSpPr/>
                              <wps:spPr>
                                <a:xfrm>
                                  <a:off x="3789274" y="0"/>
                                  <a:ext cx="302673" cy="18288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113"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9A6074" id="群組 288" o:spid="_x0000_s1026" style="position:absolute;margin-left:58.35pt;margin-top:109.65pt;width:322.2pt;height:2in;z-index:251658240" coordsize="40919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">
                      <v:shape id="圖片 277" o:spid="_x0000_s1027" type="#_x0000_t75" style="position:absolute;width:3809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">
                        <v:imagedata r:id="rId114" o:title=""/>
                      </v:shape>
                      <v:rect id="矩形 286" o:spid="_x0000_s1028" style="position:absolute;left:37892;width:302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" stroked="f" strokeweight="1pt">
                        <v:fill r:id="rId115" o:title="" recolor="t" rotate="t" type="tile"/>
                      </v:rect>
                    </v:group>
                  </w:pict>
                </mc:Fallback>
              </mc:AlternateContent>
            </w:r>
            <w:r w:rsidR="005743EC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1" behindDoc="0" locked="0" layoutInCell="1" allowOverlap="1" wp14:anchorId="6B43E4B8" wp14:editId="31C6B919">
                      <wp:simplePos x="0" y="0"/>
                      <wp:positionH relativeFrom="column">
                        <wp:posOffset>3110712</wp:posOffset>
                      </wp:positionH>
                      <wp:positionV relativeFrom="paragraph">
                        <wp:posOffset>865098</wp:posOffset>
                      </wp:positionV>
                      <wp:extent cx="1762963" cy="1528877"/>
                      <wp:effectExtent l="0" t="0" r="0" b="0"/>
                      <wp:wrapNone/>
                      <wp:docPr id="158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963" cy="15288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9A9CA6" w14:textId="480E27FC" w:rsidR="005743EC" w:rsidRPr="005743EC" w:rsidRDefault="005743EC" w:rsidP="005743E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3E4B8" id="_x0000_s1244" type="#_x0000_t202" style="position:absolute;margin-left:244.95pt;margin-top:68.1pt;width:138.8pt;height:120.4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" filled="f" stroked="f" strokeweight=".5pt">
                      <v:textbox>
                        <w:txbxContent>
                          <w:p w14:paraId="5D9A9CA6" w14:textId="480E27FC" w:rsidR="005743EC" w:rsidRPr="005743EC" w:rsidRDefault="005743EC" w:rsidP="005743E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sectPr w:rsidR="00227548" w:rsidRPr="00E41E25" w:rsidSect="00BD135E">
      <w:headerReference w:type="default" r:id="rId11"/>
      <w:footerReference w:type="default" r:id="rId12"/>
      <w:headerReference w:type="first" r:id="rId13"/>
      <w:footerReference w:type="first" r:id="rId14"/>
      <w:pgSz w:w="16840" w:h="11907" w:orient="landscape" w:code="9"/>
      <w:pgMar w:top="1077" w:right="851" w:bottom="851" w:left="851" w:header="851" w:footer="454" w:gutter="0"/>
      <w:cols w:space="425"/>
      <w:titlePg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7EF7" w14:textId="77777777" w:rsidR="005F6623" w:rsidRDefault="005F6623">
      <w:r>
        <w:separator/>
      </w:r>
    </w:p>
  </w:endnote>
  <w:endnote w:type="continuationSeparator" w:id="0">
    <w:p w14:paraId="28F46E50" w14:textId="77777777" w:rsidR="005F6623" w:rsidRDefault="005F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63703996" w14:textId="77777777" w:rsidTr="000C2FAC">
      <w:trPr>
        <w:trHeight w:val="381"/>
      </w:trPr>
      <w:tc>
        <w:tcPr>
          <w:tcW w:w="6112" w:type="dxa"/>
        </w:tcPr>
        <w:p w14:paraId="7055B0B5" w14:textId="16770653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TBD</w:t>
          </w:r>
        </w:p>
      </w:tc>
      <w:tc>
        <w:tcPr>
          <w:tcW w:w="4365" w:type="dxa"/>
        </w:tcPr>
        <w:p w14:paraId="226902C5" w14:textId="57EB5F05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1.0</w:t>
          </w:r>
          <w:r w:rsidR="004C40E9">
            <w:rPr>
              <w:rFonts w:hint="eastAsia"/>
              <w:sz w:val="22"/>
            </w:rPr>
            <w:t/>
          </w:r>
        </w:p>
      </w:tc>
      <w:tc>
        <w:tcPr>
          <w:tcW w:w="555" w:type="dxa"/>
        </w:tcPr>
        <w:p w14:paraId="319C1283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4B7F085A" w14:textId="77777777" w:rsidR="00D86B20" w:rsidRDefault="00D86B20">
          <w:pPr>
            <w:jc w:val="right"/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</w:p>
      </w:tc>
    </w:tr>
  </w:tbl>
  <w:p w14:paraId="635E27FA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856B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81E7A" w14:textId="77777777" w:rsidR="005F6623" w:rsidRDefault="005F6623">
      <w:r>
        <w:rPr>
          <w:rFonts w:hint="eastAsia"/>
        </w:rPr>
        <w:separator/>
      </w:r>
    </w:p>
  </w:footnote>
  <w:footnote w:type="continuationSeparator" w:id="0">
    <w:p w14:paraId="0C3CE5C1" w14:textId="77777777" w:rsidR="005F6623" w:rsidRDefault="005F6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19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19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mirrorMargin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36F2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623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6CF3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3BC4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71A"/>
    <w:rsid w:val="00F54C8D"/>
    <w:rsid w:val="00F57EF0"/>
    <w:rsid w:val="00F61914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098F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65F79F40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diagramColors" Target="diagrams/colors1.xml"/><Relationship Id="rId26" Type="http://schemas.openxmlformats.org/officeDocument/2006/relationships/image" Target="media/image5.emf"/><Relationship Id="rId39" Type="http://schemas.openxmlformats.org/officeDocument/2006/relationships/image" Target="media/image19.png"/><Relationship Id="rId109" Type="http://schemas.openxmlformats.org/officeDocument/2006/relationships/image" Target="media/image52.jpeg"/><Relationship Id="rId21" Type="http://schemas.openxmlformats.org/officeDocument/2006/relationships/image" Target="media/image3.jpeg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image" Target="media/image27.jpeg"/><Relationship Id="rId55" Type="http://schemas.openxmlformats.org/officeDocument/2006/relationships/image" Target="media/image35.png"/><Relationship Id="rId63" Type="http://schemas.openxmlformats.org/officeDocument/2006/relationships/image" Target="media/image42.png"/><Relationship Id="rId84" Type="http://schemas.microsoft.com/office/2007/relationships/hdphoto" Target="media/hdphoto1.wdp"/><Relationship Id="rId89" Type="http://schemas.openxmlformats.org/officeDocument/2006/relationships/image" Target="media/image44.png"/><Relationship Id="rId97" Type="http://schemas.openxmlformats.org/officeDocument/2006/relationships/image" Target="media/image240.png"/><Relationship Id="rId104" Type="http://schemas.openxmlformats.org/officeDocument/2006/relationships/image" Target="media/image58.png"/><Relationship Id="rId7" Type="http://schemas.openxmlformats.org/officeDocument/2006/relationships/settings" Target="settings.xml"/><Relationship Id="rId92" Type="http://schemas.openxmlformats.org/officeDocument/2006/relationships/image" Target="media/image46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9" Type="http://schemas.openxmlformats.org/officeDocument/2006/relationships/image" Target="media/image9.jpeg"/><Relationship Id="rId107" Type="http://schemas.openxmlformats.org/officeDocument/2006/relationships/image" Target="media/image57.jpeg"/><Relationship Id="rId11" Type="http://schemas.openxmlformats.org/officeDocument/2006/relationships/header" Target="header1.xml"/><Relationship Id="rId24" Type="http://schemas.openxmlformats.org/officeDocument/2006/relationships/image" Target="media/image6.jpeg"/><Relationship Id="rId32" Type="http://schemas.openxmlformats.org/officeDocument/2006/relationships/image" Target="media/image12.sv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29.png"/><Relationship Id="rId79" Type="http://schemas.openxmlformats.org/officeDocument/2006/relationships/image" Target="media/image53.jpeg"/><Relationship Id="rId87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2" Type="http://schemas.openxmlformats.org/officeDocument/2006/relationships/image" Target="media/image380.jpeg"/><Relationship Id="rId110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82" Type="http://schemas.openxmlformats.org/officeDocument/2006/relationships/image" Target="media/image36.png"/><Relationship Id="rId90" Type="http://schemas.microsoft.com/office/2007/relationships/hdphoto" Target="media/hdphoto2.wdp"/><Relationship Id="rId95" Type="http://schemas.openxmlformats.org/officeDocument/2006/relationships/image" Target="media/image510.png"/><Relationship Id="rId19" Type="http://schemas.microsoft.com/office/2007/relationships/diagramDrawing" Target="diagrams/drawing1.xml"/><Relationship Id="rId14" Type="http://schemas.openxmlformats.org/officeDocument/2006/relationships/footer" Target="footer2.xml"/><Relationship Id="rId22" Type="http://schemas.openxmlformats.org/officeDocument/2006/relationships/image" Target="media/image4.jpeg"/><Relationship Id="rId27" Type="http://schemas.openxmlformats.org/officeDocument/2006/relationships/image" Target="media/image6.png"/><Relationship Id="rId30" Type="http://schemas.openxmlformats.org/officeDocument/2006/relationships/image" Target="media/image10.jpe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jpeg"/><Relationship Id="rId64" Type="http://schemas.openxmlformats.org/officeDocument/2006/relationships/image" Target="media/image43.png"/><Relationship Id="rId100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5" Type="http://schemas.openxmlformats.org/officeDocument/2006/relationships/image" Target="media/image50.jpeg"/><Relationship Id="rId8" Type="http://schemas.openxmlformats.org/officeDocument/2006/relationships/webSettings" Target="webSettings.xml"/><Relationship Id="rId80" Type="http://schemas.openxmlformats.org/officeDocument/2006/relationships/image" Target="media/image590.png"/><Relationship Id="rId85" Type="http://schemas.openxmlformats.org/officeDocument/2006/relationships/image" Target="media/image39.jpeg"/><Relationship Id="rId93" Type="http://schemas.openxmlformats.org/officeDocument/2006/relationships/image" Target="media/image490.png"/><Relationship Id="rId98" Type="http://schemas.openxmlformats.org/officeDocument/2006/relationships/image" Target="media/image48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7.jpeg"/><Relationship Id="rId33" Type="http://schemas.openxmlformats.org/officeDocument/2006/relationships/image" Target="media/image13.jpeg"/><Relationship Id="rId38" Type="http://schemas.openxmlformats.org/officeDocument/2006/relationships/image" Target="media/image18.emf"/><Relationship Id="rId46" Type="http://schemas.openxmlformats.org/officeDocument/2006/relationships/image" Target="media/image26.png"/><Relationship Id="rId59" Type="http://schemas.openxmlformats.org/officeDocument/2006/relationships/image" Target="media/image30.png"/><Relationship Id="rId103" Type="http://schemas.openxmlformats.org/officeDocument/2006/relationships/image" Target="media/image57.png"/><Relationship Id="rId108" Type="http://schemas.openxmlformats.org/officeDocument/2006/relationships/image" Target="media/image58.jpeg"/><Relationship Id="rId20" Type="http://schemas.openxmlformats.org/officeDocument/2006/relationships/image" Target="media/image2.jpe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1.jpeg"/><Relationship Id="rId83" Type="http://schemas.openxmlformats.org/officeDocument/2006/relationships/image" Target="media/image38.png"/><Relationship Id="rId88" Type="http://schemas.openxmlformats.org/officeDocument/2006/relationships/image" Target="media/image42.emf"/><Relationship Id="rId91" Type="http://schemas.openxmlformats.org/officeDocument/2006/relationships/image" Target="media/image45.png"/><Relationship Id="rId96" Type="http://schemas.openxmlformats.org/officeDocument/2006/relationships/image" Target="media/image47.png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diagramData" Target="diagrams/data1.xm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36" Type="http://schemas.openxmlformats.org/officeDocument/2006/relationships/image" Target="media/image16.png"/><Relationship Id="rId57" Type="http://schemas.openxmlformats.org/officeDocument/2006/relationships/image" Target="media/image37.png"/><Relationship Id="rId106" Type="http://schemas.openxmlformats.org/officeDocument/2006/relationships/image" Target="media/image51.jpeg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31.png"/><Relationship Id="rId78" Type="http://schemas.openxmlformats.org/officeDocument/2006/relationships/image" Target="media/image580.png"/><Relationship Id="rId81" Type="http://schemas.openxmlformats.org/officeDocument/2006/relationships/image" Target="media/image60.png"/><Relationship Id="rId86" Type="http://schemas.openxmlformats.org/officeDocument/2006/relationships/image" Target="media/image41.png"/><Relationship Id="rId94" Type="http://schemas.openxmlformats.org/officeDocument/2006/relationships/image" Target="media/image500.png"/><Relationship Id="rId99" Type="http://schemas.openxmlformats.org/officeDocument/2006/relationships/image" Target="media/image49.png"/><Relationship Id="rId101" Type="http://schemas.openxmlformats.org/officeDocument/2006/relationships/image" Target="media/image5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12" Type="http://schemas.openxmlformats.org/officeDocument/2006/relationships/image" Target="media/close-image59.jpeg"/><Relationship Id="rId113" Type="http://schemas.openxmlformats.org/officeDocument/2006/relationships/image" Target="media/close-image60.jpeg"/><Relationship Id="rId114" Type="http://schemas.openxmlformats.org/officeDocument/2006/relationships/image" Target="media/close-image61.jpeg"/><Relationship Id="rId115" Type="http://schemas.openxmlformats.org/officeDocument/2006/relationships/image" Target="media/close-image62.jpeg"/><Relationship Id="rId116" Type="http://schemas.openxmlformats.org/officeDocument/2006/relationships/image" Target="media/upload-116.jpeg"/><Relationship Id="rId117" Type="http://schemas.openxmlformats.org/officeDocument/2006/relationships/image" Target="media/upload-117.jpeg"/><Relationship Id="rId118" Type="http://schemas.openxmlformats.org/officeDocument/2006/relationships/image" Target="media/upload-118.jpeg"/><Relationship Id="rId119" Type="http://schemas.openxmlformats.org/officeDocument/2006/relationships/image" Target="media/upload-119.jpeg"/><Relationship Id="rId120" Type="http://schemas.openxmlformats.org/officeDocument/2006/relationships/image" Target="media/upload-120.jpeg"/><Relationship Id="rId121" Type="http://schemas.openxmlformats.org/officeDocument/2006/relationships/image" Target="media/upload-121.jpeg"/><Relationship Id="rId122" Type="http://schemas.openxmlformats.org/officeDocument/2006/relationships/image" Target="media/upload-122.jpeg"/><Relationship Id="rId123" Type="http://schemas.openxmlformats.org/officeDocument/2006/relationships/image" Target="media/upload-123.jpeg"/><Relationship Id="rId124" Type="http://schemas.openxmlformats.org/officeDocument/2006/relationships/image" Target="media/upload-124.jpeg"/><Relationship Id="rId125" Type="http://schemas.openxmlformats.org/officeDocument/2006/relationships/image" Target="media/upload-125.jpeg"/><Relationship Id="rId126" Type="http://schemas.openxmlformats.org/officeDocument/2006/relationships/image" Target="media/upload-12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84591F-D5CB-4546-9FBA-3A99DB58A88D}" type="doc">
      <dgm:prSet loTypeId="urn:microsoft.com/office/officeart/2005/8/layout/process4" loCatId="list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zh-TW" altLang="en-US"/>
        </a:p>
      </dgm:t>
    </dgm:pt>
    <dgm:pt modelId="{FDD70785-50C7-40D6-8A83-B4E2404E6E8F}">
      <dgm:prSet phldrT="[文字]" custT="1"/>
      <dgm:spPr>
        <a:xfrm>
          <a:off x="4697729" y="2540"/>
          <a:ext cx="1543050" cy="925830"/>
        </a:xfr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gm:t>
    </dgm:pt>
    <dgm:pt modelId="{6B7C6604-11AD-499F-976F-3C4CC85506BA}" type="parTrans" cxnId="{4E678F3A-FA91-4285-B526-3578BFFB603A}">
      <dgm:prSet/>
      <dgm:spPr/>
      <dgm:t>
        <a:bodyPr/>
        <a:lstStyle/>
        <a:p>
          <a:endParaRPr lang="zh-TW" altLang="en-US" sz="4400"/>
        </a:p>
      </dgm:t>
    </dgm:pt>
    <dgm:pt modelId="{05942897-4032-4A0E-A985-17DF593F46F8}" type="sibTrans" cxnId="{4E678F3A-FA91-4285-B526-3578BFFB603A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DE8F9D51-8F55-4CC9-ADDA-ED9DA5AE7D27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D2D8DCE-C3A1-40B0-A0EC-79281818565F}" type="parTrans" cxnId="{F9CF098F-7F12-4094-837E-F45E832CD3F3}">
      <dgm:prSet/>
      <dgm:spPr/>
      <dgm:t>
        <a:bodyPr/>
        <a:lstStyle/>
        <a:p>
          <a:endParaRPr lang="zh-TW" altLang="en-US" sz="4400"/>
        </a:p>
      </dgm:t>
    </dgm:pt>
    <dgm:pt modelId="{51693E94-9E46-4019-9B9A-AEF4EC82FDE9}" type="sibTrans" cxnId="{F9CF098F-7F12-4094-837E-F45E832CD3F3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7B9B621A-5EDB-485F-8C16-66ACC1E0015B}">
      <dgm:prSet phldrT="[文字]" custT="1"/>
      <dgm:spPr>
        <a:xfrm>
          <a:off x="253745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gm:t>
    </dgm:pt>
    <dgm:pt modelId="{315358A5-367F-4715-B5BE-F2D95667BB45}" type="parTrans" cxnId="{5B7CF46B-567E-4244-B693-868660B13515}">
      <dgm:prSet/>
      <dgm:spPr/>
      <dgm:t>
        <a:bodyPr/>
        <a:lstStyle/>
        <a:p>
          <a:endParaRPr lang="zh-TW" altLang="en-US" sz="4400"/>
        </a:p>
      </dgm:t>
    </dgm:pt>
    <dgm:pt modelId="{EB5058F3-B778-4A28-8C1B-3107ACB711FB}" type="sibTrans" cxnId="{5B7CF46B-567E-4244-B693-868660B13515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87282925-0FE3-4A1E-AA36-41D692406D16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200" b="1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gm:t>
    </dgm:pt>
    <dgm:pt modelId="{3A4189CB-62F5-4ECA-A42A-65F37B4FEE5D}" type="par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5703FD69-38BC-4BA4-8767-3B57DE40BF83}" type="sib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B951EC27-5099-4543-96F1-3770F1656093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084EEF1-9C2F-4AED-9651-2F1171E7FC55}" type="par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D5430C9D-9C5F-407A-9BA2-74916924A71A}" type="sib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5EED8250-E5F8-4521-9360-FC7C9EFE030C}" type="pres">
      <dgm:prSet presAssocID="{C284591F-D5CB-4546-9FBA-3A99DB58A88D}" presName="Name0" presStyleCnt="0">
        <dgm:presLayoutVars>
          <dgm:dir/>
          <dgm:animLvl val="lvl"/>
          <dgm:resizeHandles val="exact"/>
        </dgm:presLayoutVars>
      </dgm:prSet>
      <dgm:spPr/>
    </dgm:pt>
    <dgm:pt modelId="{F3151AA7-8C4F-4A9D-B1B5-6B0179446201}" type="pres">
      <dgm:prSet presAssocID="{7B9B621A-5EDB-485F-8C16-66ACC1E0015B}" presName="boxAndChildren" presStyleCnt="0"/>
      <dgm:spPr/>
    </dgm:pt>
    <dgm:pt modelId="{F3102AEC-6101-475D-A751-4826B2740BBA}" type="pres">
      <dgm:prSet presAssocID="{7B9B621A-5EDB-485F-8C16-66ACC1E0015B}" presName="parentTextBox" presStyleLbl="node1" presStyleIdx="0" presStyleCnt="5"/>
      <dgm:spPr/>
    </dgm:pt>
    <dgm:pt modelId="{81A34D65-B2EC-4CD9-A44C-2B8698F3185B}" type="pres">
      <dgm:prSet presAssocID="{D5430C9D-9C5F-407A-9BA2-74916924A71A}" presName="sp" presStyleCnt="0"/>
      <dgm:spPr/>
    </dgm:pt>
    <dgm:pt modelId="{08A19D10-6FFC-4711-B2FF-C0C59600BE34}" type="pres">
      <dgm:prSet presAssocID="{B951EC27-5099-4543-96F1-3770F1656093}" presName="arrowAndChildren" presStyleCnt="0"/>
      <dgm:spPr/>
    </dgm:pt>
    <dgm:pt modelId="{F57B6EC8-4CE4-4525-B4D0-111465B201FA}" type="pres">
      <dgm:prSet presAssocID="{B951EC27-5099-4543-96F1-3770F1656093}" presName="parentTextArrow" presStyleLbl="node1" presStyleIdx="1" presStyleCnt="5"/>
      <dgm:spPr/>
    </dgm:pt>
    <dgm:pt modelId="{2F1BF72A-20CC-4A53-A9BE-AF4EF7321A86}" type="pres">
      <dgm:prSet presAssocID="{5703FD69-38BC-4BA4-8767-3B57DE40BF83}" presName="sp" presStyleCnt="0"/>
      <dgm:spPr/>
    </dgm:pt>
    <dgm:pt modelId="{96F9CC25-5495-4DE8-9EF5-A942A1A4AD07}" type="pres">
      <dgm:prSet presAssocID="{87282925-0FE3-4A1E-AA36-41D692406D16}" presName="arrowAndChildren" presStyleCnt="0"/>
      <dgm:spPr/>
    </dgm:pt>
    <dgm:pt modelId="{E98AE74C-7E4A-45C4-87B9-C601A2D6088F}" type="pres">
      <dgm:prSet presAssocID="{87282925-0FE3-4A1E-AA36-41D692406D16}" presName="parentTextArrow" presStyleLbl="node1" presStyleIdx="2" presStyleCnt="5"/>
      <dgm:spPr/>
    </dgm:pt>
    <dgm:pt modelId="{9727599D-F7BA-4327-8813-A7EA07C1EAD1}" type="pres">
      <dgm:prSet presAssocID="{51693E94-9E46-4019-9B9A-AEF4EC82FDE9}" presName="sp" presStyleCnt="0"/>
      <dgm:spPr/>
    </dgm:pt>
    <dgm:pt modelId="{99F522DA-7352-4658-B2D4-F896E6574BB4}" type="pres">
      <dgm:prSet presAssocID="{DE8F9D51-8F55-4CC9-ADDA-ED9DA5AE7D27}" presName="arrowAndChildren" presStyleCnt="0"/>
      <dgm:spPr/>
    </dgm:pt>
    <dgm:pt modelId="{637C1606-173A-4409-A26A-E84D6131C634}" type="pres">
      <dgm:prSet presAssocID="{DE8F9D51-8F55-4CC9-ADDA-ED9DA5AE7D27}" presName="parentTextArrow" presStyleLbl="node1" presStyleIdx="3" presStyleCnt="5"/>
      <dgm:spPr/>
    </dgm:pt>
    <dgm:pt modelId="{C3628963-22FE-4F67-94EC-62314B2C460F}" type="pres">
      <dgm:prSet presAssocID="{05942897-4032-4A0E-A985-17DF593F46F8}" presName="sp" presStyleCnt="0"/>
      <dgm:spPr/>
    </dgm:pt>
    <dgm:pt modelId="{D3BFB146-8C74-485A-A987-08A2AA0C2653}" type="pres">
      <dgm:prSet presAssocID="{FDD70785-50C7-40D6-8A83-B4E2404E6E8F}" presName="arrowAndChildren" presStyleCnt="0"/>
      <dgm:spPr/>
    </dgm:pt>
    <dgm:pt modelId="{B985DDE4-3CEB-4B7A-8F27-920CB57AD0E5}" type="pres">
      <dgm:prSet presAssocID="{FDD70785-50C7-40D6-8A83-B4E2404E6E8F}" presName="parentTextArrow" presStyleLbl="node1" presStyleIdx="4" presStyleCnt="5"/>
      <dgm:spPr/>
    </dgm:pt>
  </dgm:ptLst>
  <dgm:cxnLst>
    <dgm:cxn modelId="{1A9ACB04-F9DD-45F4-8EF2-862A7869A13E}" srcId="{C284591F-D5CB-4546-9FBA-3A99DB58A88D}" destId="{87282925-0FE3-4A1E-AA36-41D692406D16}" srcOrd="2" destOrd="0" parTransId="{3A4189CB-62F5-4ECA-A42A-65F37B4FEE5D}" sibTransId="{5703FD69-38BC-4BA4-8767-3B57DE40BF83}"/>
    <dgm:cxn modelId="{FFA2581A-A8D7-4954-A604-ABDF2276A5D7}" type="presOf" srcId="{FDD70785-50C7-40D6-8A83-B4E2404E6E8F}" destId="{B985DDE4-3CEB-4B7A-8F27-920CB57AD0E5}" srcOrd="0" destOrd="0" presId="urn:microsoft.com/office/officeart/2005/8/layout/process4"/>
    <dgm:cxn modelId="{80B8CA1B-25FB-49EA-97ED-B3092CBBFC83}" type="presOf" srcId="{7B9B621A-5EDB-485F-8C16-66ACC1E0015B}" destId="{F3102AEC-6101-475D-A751-4826B2740BBA}" srcOrd="0" destOrd="0" presId="urn:microsoft.com/office/officeart/2005/8/layout/process4"/>
    <dgm:cxn modelId="{4E678F3A-FA91-4285-B526-3578BFFB603A}" srcId="{C284591F-D5CB-4546-9FBA-3A99DB58A88D}" destId="{FDD70785-50C7-40D6-8A83-B4E2404E6E8F}" srcOrd="0" destOrd="0" parTransId="{6B7C6604-11AD-499F-976F-3C4CC85506BA}" sibTransId="{05942897-4032-4A0E-A985-17DF593F46F8}"/>
    <dgm:cxn modelId="{2616C93D-5481-4231-9F4C-AB0246A5F4F6}" type="presOf" srcId="{87282925-0FE3-4A1E-AA36-41D692406D16}" destId="{E98AE74C-7E4A-45C4-87B9-C601A2D6088F}" srcOrd="0" destOrd="0" presId="urn:microsoft.com/office/officeart/2005/8/layout/process4"/>
    <dgm:cxn modelId="{5B7CF46B-567E-4244-B693-868660B13515}" srcId="{C284591F-D5CB-4546-9FBA-3A99DB58A88D}" destId="{7B9B621A-5EDB-485F-8C16-66ACC1E0015B}" srcOrd="4" destOrd="0" parTransId="{315358A5-367F-4715-B5BE-F2D95667BB45}" sibTransId="{EB5058F3-B778-4A28-8C1B-3107ACB711FB}"/>
    <dgm:cxn modelId="{23132059-9607-46F0-963E-7B5728D2999E}" type="presOf" srcId="{DE8F9D51-8F55-4CC9-ADDA-ED9DA5AE7D27}" destId="{637C1606-173A-4409-A26A-E84D6131C634}" srcOrd="0" destOrd="0" presId="urn:microsoft.com/office/officeart/2005/8/layout/process4"/>
    <dgm:cxn modelId="{14C5818A-6E69-4F65-B735-1CA61CC6272C}" srcId="{C284591F-D5CB-4546-9FBA-3A99DB58A88D}" destId="{B951EC27-5099-4543-96F1-3770F1656093}" srcOrd="3" destOrd="0" parTransId="{A084EEF1-9C2F-4AED-9651-2F1171E7FC55}" sibTransId="{D5430C9D-9C5F-407A-9BA2-74916924A71A}"/>
    <dgm:cxn modelId="{F9CF098F-7F12-4094-837E-F45E832CD3F3}" srcId="{C284591F-D5CB-4546-9FBA-3A99DB58A88D}" destId="{DE8F9D51-8F55-4CC9-ADDA-ED9DA5AE7D27}" srcOrd="1" destOrd="0" parTransId="{AD2D8DCE-C3A1-40B0-A0EC-79281818565F}" sibTransId="{51693E94-9E46-4019-9B9A-AEF4EC82FDE9}"/>
    <dgm:cxn modelId="{211FCBA0-F3FC-482C-9A95-CB29D29F6CFF}" type="presOf" srcId="{C284591F-D5CB-4546-9FBA-3A99DB58A88D}" destId="{5EED8250-E5F8-4521-9360-FC7C9EFE030C}" srcOrd="0" destOrd="0" presId="urn:microsoft.com/office/officeart/2005/8/layout/process4"/>
    <dgm:cxn modelId="{270DF5A2-1400-4BAE-8C7D-993E4D4D5AEE}" type="presOf" srcId="{B951EC27-5099-4543-96F1-3770F1656093}" destId="{F57B6EC8-4CE4-4525-B4D0-111465B201FA}" srcOrd="0" destOrd="0" presId="urn:microsoft.com/office/officeart/2005/8/layout/process4"/>
    <dgm:cxn modelId="{5EFF6E34-F3EB-46F9-81F4-17D99DF0A4FD}" type="presParOf" srcId="{5EED8250-E5F8-4521-9360-FC7C9EFE030C}" destId="{F3151AA7-8C4F-4A9D-B1B5-6B0179446201}" srcOrd="0" destOrd="0" presId="urn:microsoft.com/office/officeart/2005/8/layout/process4"/>
    <dgm:cxn modelId="{EB9EA494-9057-4AF5-9FB4-364D4072CF1F}" type="presParOf" srcId="{F3151AA7-8C4F-4A9D-B1B5-6B0179446201}" destId="{F3102AEC-6101-475D-A751-4826B2740BBA}" srcOrd="0" destOrd="0" presId="urn:microsoft.com/office/officeart/2005/8/layout/process4"/>
    <dgm:cxn modelId="{20B69FC3-8BB2-4927-9A34-D6D711044ABA}" type="presParOf" srcId="{5EED8250-E5F8-4521-9360-FC7C9EFE030C}" destId="{81A34D65-B2EC-4CD9-A44C-2B8698F3185B}" srcOrd="1" destOrd="0" presId="urn:microsoft.com/office/officeart/2005/8/layout/process4"/>
    <dgm:cxn modelId="{DD71D4B4-1256-4458-857C-140A21950FA1}" type="presParOf" srcId="{5EED8250-E5F8-4521-9360-FC7C9EFE030C}" destId="{08A19D10-6FFC-4711-B2FF-C0C59600BE34}" srcOrd="2" destOrd="0" presId="urn:microsoft.com/office/officeart/2005/8/layout/process4"/>
    <dgm:cxn modelId="{F5959B04-173C-4853-B237-13A28917C9D5}" type="presParOf" srcId="{08A19D10-6FFC-4711-B2FF-C0C59600BE34}" destId="{F57B6EC8-4CE4-4525-B4D0-111465B201FA}" srcOrd="0" destOrd="0" presId="urn:microsoft.com/office/officeart/2005/8/layout/process4"/>
    <dgm:cxn modelId="{775D03F2-4899-4D08-B372-463AF8FA6D27}" type="presParOf" srcId="{5EED8250-E5F8-4521-9360-FC7C9EFE030C}" destId="{2F1BF72A-20CC-4A53-A9BE-AF4EF7321A86}" srcOrd="3" destOrd="0" presId="urn:microsoft.com/office/officeart/2005/8/layout/process4"/>
    <dgm:cxn modelId="{88D25AEC-51AC-4D0A-BD0D-E441071042DA}" type="presParOf" srcId="{5EED8250-E5F8-4521-9360-FC7C9EFE030C}" destId="{96F9CC25-5495-4DE8-9EF5-A942A1A4AD07}" srcOrd="4" destOrd="0" presId="urn:microsoft.com/office/officeart/2005/8/layout/process4"/>
    <dgm:cxn modelId="{FD488688-AA71-488A-8A73-3C6BD3621E9A}" type="presParOf" srcId="{96F9CC25-5495-4DE8-9EF5-A942A1A4AD07}" destId="{E98AE74C-7E4A-45C4-87B9-C601A2D6088F}" srcOrd="0" destOrd="0" presId="urn:microsoft.com/office/officeart/2005/8/layout/process4"/>
    <dgm:cxn modelId="{B2BE68FB-F8CC-4E9D-A44E-0A114E54BFF2}" type="presParOf" srcId="{5EED8250-E5F8-4521-9360-FC7C9EFE030C}" destId="{9727599D-F7BA-4327-8813-A7EA07C1EAD1}" srcOrd="5" destOrd="0" presId="urn:microsoft.com/office/officeart/2005/8/layout/process4"/>
    <dgm:cxn modelId="{21D1B2DE-41AD-4326-964C-F215583BF95B}" type="presParOf" srcId="{5EED8250-E5F8-4521-9360-FC7C9EFE030C}" destId="{99F522DA-7352-4658-B2D4-F896E6574BB4}" srcOrd="6" destOrd="0" presId="urn:microsoft.com/office/officeart/2005/8/layout/process4"/>
    <dgm:cxn modelId="{AB17E42C-4D07-4D4E-AA88-A7D4C9FB874A}" type="presParOf" srcId="{99F522DA-7352-4658-B2D4-F896E6574BB4}" destId="{637C1606-173A-4409-A26A-E84D6131C634}" srcOrd="0" destOrd="0" presId="urn:microsoft.com/office/officeart/2005/8/layout/process4"/>
    <dgm:cxn modelId="{21C2F371-FBBC-4FF4-8989-60191F8FCC5E}" type="presParOf" srcId="{5EED8250-E5F8-4521-9360-FC7C9EFE030C}" destId="{C3628963-22FE-4F67-94EC-62314B2C460F}" srcOrd="7" destOrd="0" presId="urn:microsoft.com/office/officeart/2005/8/layout/process4"/>
    <dgm:cxn modelId="{090F2837-2F4C-4D59-B4F4-7C637DE7762D}" type="presParOf" srcId="{5EED8250-E5F8-4521-9360-FC7C9EFE030C}" destId="{D3BFB146-8C74-485A-A987-08A2AA0C2653}" srcOrd="8" destOrd="0" presId="urn:microsoft.com/office/officeart/2005/8/layout/process4"/>
    <dgm:cxn modelId="{24473DA8-8B01-4F5C-94B0-850E00669EED}" type="presParOf" srcId="{D3BFB146-8C74-485A-A987-08A2AA0C2653}" destId="{B985DDE4-3CEB-4B7A-8F27-920CB57AD0E5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102AEC-6101-475D-A751-4826B2740BBA}">
      <dsp:nvSpPr>
        <dsp:cNvPr id="0" name=""/>
        <dsp:cNvSpPr/>
      </dsp:nvSpPr>
      <dsp:spPr>
        <a:xfrm>
          <a:off x="0" y="3991190"/>
          <a:ext cx="3609975" cy="654787"/>
        </a:xfrm>
        <a:prstGeom prst="rec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 kern="12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sp:txBody>
      <dsp:txXfrm>
        <a:off x="0" y="3991190"/>
        <a:ext cx="3609975" cy="654787"/>
      </dsp:txXfrm>
    </dsp:sp>
    <dsp:sp modelId="{F57B6EC8-4CE4-4525-B4D0-111465B201FA}">
      <dsp:nvSpPr>
        <dsp:cNvPr id="0" name=""/>
        <dsp:cNvSpPr/>
      </dsp:nvSpPr>
      <dsp:spPr>
        <a:xfrm rot="10800000">
          <a:off x="0" y="2993948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2993948"/>
        <a:ext cx="3609975" cy="654359"/>
      </dsp:txXfrm>
    </dsp:sp>
    <dsp:sp modelId="{E98AE74C-7E4A-45C4-87B9-C601A2D6088F}">
      <dsp:nvSpPr>
        <dsp:cNvPr id="0" name=""/>
        <dsp:cNvSpPr/>
      </dsp:nvSpPr>
      <dsp:spPr>
        <a:xfrm rot="10800000">
          <a:off x="0" y="1996706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b="1" kern="1200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kern="1200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sp:txBody>
      <dsp:txXfrm rot="10800000">
        <a:off x="0" y="1996706"/>
        <a:ext cx="3609975" cy="654359"/>
      </dsp:txXfrm>
    </dsp:sp>
    <dsp:sp modelId="{637C1606-173A-4409-A26A-E84D6131C634}">
      <dsp:nvSpPr>
        <dsp:cNvPr id="0" name=""/>
        <dsp:cNvSpPr/>
      </dsp:nvSpPr>
      <dsp:spPr>
        <a:xfrm rot="10800000">
          <a:off x="0" y="999463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999463"/>
        <a:ext cx="3609975" cy="654359"/>
      </dsp:txXfrm>
    </dsp:sp>
    <dsp:sp modelId="{B985DDE4-3CEB-4B7A-8F27-920CB57AD0E5}">
      <dsp:nvSpPr>
        <dsp:cNvPr id="0" name=""/>
        <dsp:cNvSpPr/>
      </dsp:nvSpPr>
      <dsp:spPr>
        <a:xfrm rot="10800000">
          <a:off x="0" y="2221"/>
          <a:ext cx="3609975" cy="1007063"/>
        </a:xfrm>
        <a:prstGeom prst="upArrowCallou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sp:txBody>
      <dsp:txXfrm rot="10800000">
        <a:off x="0" y="2221"/>
        <a:ext cx="3609975" cy="6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216</TotalTime>
  <Pages>32</Pages>
  <Words>776</Words>
  <Characters>4429</Characters>
  <Application>Microsoft Office Word</Application>
  <DocSecurity>0</DocSecurity>
  <Lines>36</Lines>
  <Paragraphs>10</Paragraphs>
  <ScaleCrop>false</ScaleCrop>
  <Company>Moxa</Company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134</cp:revision>
  <cp:lastPrinted>2024-09-06T09:40:00Z</cp:lastPrinted>
  <dcterms:created xsi:type="dcterms:W3CDTF">2025-09-09T09:45:00Z</dcterms:created>
  <dcterms:modified xsi:type="dcterms:W3CDTF">2026-09-09T03:39:00Z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