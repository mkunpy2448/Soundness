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aacc</w:t>
            </w:r>
          </w:p>
        </w:tc>
      </w:tr>
    </w:tbl>
    <w:p>
      <w:pPr>
        <w:spacing w:before="0" w:after="0" w:line="40" w:lineRule="exact"/>
      </w:pPr>
    </w:p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aacc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3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>
        <w:trPr>
          <w:trHeight w:val="29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85925"/>
                  <wp:effectExtent l="0" t="0" r="0" b="0"/>
                  <wp:docPr id="2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66875"/>
                  <wp:effectExtent l="0" t="0" r="0" b="0"/>
                  <wp:docPr id="3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aacccc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aacccc (BOT)</w:t>
            </w:r>
          </w:p>
        </w:tc>
      </w:tr>
      <w:tr>
        <w:trPr>
          <w:trHeight w:val="29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4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1657350" cy="1295400"/>
                  <wp:effectExtent l="0" t="0" r="0" b="0"/>
                  <wp:docPr id="5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aacdd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aacdd (BOT)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73"/>
        <w:gridCol w:w="108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6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4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4"/>
          <w:wAfter w:w="279" w:type="dxa"/>
          <w:trHeight w:val="7923"/>
        </w:trPr>
        <w:tc>
          <w:tcPr>
            <w:tcW w:w="7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7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8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679945" cy="1781147"/>
                  <wp:effectExtent l="0" t="0" r="0" b="0"/>
                  <wp:docPr id="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945" cy="1781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11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12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13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14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15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16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17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18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19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1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2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aacccc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aacccc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aacdd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aacdd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28E23FE7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FC098F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419100"/>
                  <wp:effectExtent l="0" t="0" r="0" b="0"/>
                  <wp:docPr id="23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46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7226FA" w:rsidRPr="00E41E25" w14:paraId="00D75E5A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aaa1</w:t>
            </w:r>
          </w:p>
        </w:tc>
        <w:tc>
          <w:tcPr>
            <w:tcW w:w="946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FC098F">
        <w:tblPrEx>
          <w:shd w:val="clear" w:color="auto" w:fill="auto"/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997704" w:rsidRPr="00E41E25" w14:paraId="3FF5934F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AF77EA" w:rsidRPr="00E41E25" w14:paraId="3CE6B324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六、T1_ATE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2"/>
          <w:wAfter w:w="187" w:type="dxa"/>
          <w:trHeight w:val="5877"/>
        </w:trPr>
        <w:tc>
          <w:tcPr>
            <w:tcW w:w="7568" w:type="dxa"/>
            <w:gridSpan w:val="8"/>
          </w:tcPr>
          <w:p w14:paraId="6B676047" w14:textId="0A5B2359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24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2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27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aa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aa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2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30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3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  <w:gridSpan w:val="8"/>
          </w:tcPr>
          <w:p w14:paraId="64940DBE" w14:textId="039CEFFB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1A049C60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33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aa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aa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2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34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2"/>
          <w:wAfter w:w="187" w:type="dxa"/>
          <w:trHeight w:val="1810"/>
        </w:trPr>
        <w:tc>
          <w:tcPr>
            <w:tcW w:w="15138" w:type="dxa"/>
            <w:gridSpan w:val="16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aacccc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419100"/>
                  <wp:effectExtent l="0" t="0" r="0" b="0"/>
                  <wp:docPr id="35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aaa</w:t>
            </w:r>
          </w:p>
        </w:tc>
        <w:tc>
          <w:tcPr>
            <w:tcW w:w="70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1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aaa</w:t>
            </w:r>
          </w:p>
        </w:tc>
        <w:tc>
          <w:tcPr>
            <w:tcW w:w="819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3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36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3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F0AFDF5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38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D24FD02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3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41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1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43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tblpX="107" w:tblpY="1"/>
              <w:tblOverlap w:val="never"/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45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46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4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48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629C3187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49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50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aaa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6B92322F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5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52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3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5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55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1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56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85925"/>
                                              <wp:effectExtent l="0" t="0" r="0" b="0"/>
                                              <wp:docPr id="57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20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859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59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60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133475"/>
                  <wp:effectExtent l="0" t="0" r="0" b="0"/>
                  <wp:docPr id="61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2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63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64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6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67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68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6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70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7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72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3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7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7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77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78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79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</w:t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1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80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81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82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504825"/>
                  <wp:effectExtent l="0" t="0" r="0" b="0"/>
                  <wp:docPr id="83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84" name="IMG_fix10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0Pic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aa</w:t>
            </w:r>
          </w:p>
        </w:tc>
        <w:tc>
          <w:tcPr>
            <w:tcW w:w="715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5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L-00999</w:t>
            </w:r>
          </w:p>
        </w:tc>
        <w:tc>
          <w:tcPr>
            <w:tcW w:w="835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1</w:t>
            </w:r>
          </w:p>
        </w:tc>
        <w:tc>
          <w:tcPr>
            <w:tcW w:w="945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5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5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5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7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gridSpan w:val="2"/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aacccc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</w:tr>
          </w:tbl>
          <w:p>
            <w:pPr>
              <w:spacing w:before="80" w:after="80"/>
            </w:pPr>
          </w:p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aacdd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aaa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85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8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aa</w:t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L-00999</w:t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aa</w:t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L-00999</w:t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87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8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8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/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/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90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91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1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93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aacccc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111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>
            <w:pPr>
              <w:spacing w:before="80" w:after="80"/>
            </w:pPr>
          </w:p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aacdd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111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9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95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9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9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8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99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1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133475"/>
                  <wp:effectExtent l="0" t="0" r="0" b="0"/>
                  <wp:docPr id="102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71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11</w:t>
            </w:r>
          </w:p>
        </w:tc>
        <w:tc>
          <w:tcPr>
            <w:tcW w:w="822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4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2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2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2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4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aaa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03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04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5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06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07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0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1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111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1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13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14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115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116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1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11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19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20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aaa</w:t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aaa</w:t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1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21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122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00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23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28505083" w14:textId="77777777" w:rsidTr="008555E7">
        <w:trPr>
          <w:gridAfter w:val="1"/>
          <w:wAfter w:w="6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After w:val="2"/>
          <w:wAfter w:w="45" w:type="dxa"/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676275"/>
                  <wp:effectExtent l="0" t="0" r="0" b="0"/>
                  <wp:docPr id="124" name="IMG_fix1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3Pi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aaa</w:t>
            </w:r>
          </w:p>
        </w:tc>
        <w:tc>
          <w:tcPr>
            <w:tcW w:w="710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1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FE151B" w:rsidRPr="00E41E25" w14:paraId="4DF1E949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</w:t>
            </w:r>
          </w:p>
        </w:tc>
        <w:tc>
          <w:tcPr>
            <w:tcW w:w="821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After w:val="1"/>
          <w:wAfter w:w="6" w:type="dxa"/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0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  <w:gridSpan w:val="1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FE151B" w:rsidRPr="00E41E25" w14:paraId="1FA896EB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25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26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48C5E941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2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aaa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15FDE84F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28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30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1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131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85925"/>
                                        <wp:effectExtent l="0" t="0" r="0" b="0"/>
                                        <wp:docPr id="132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1"/>
              <w:tblOverlap w:val="never"/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1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133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85925"/>
                                              <wp:effectExtent l="0" t="0" r="0" b="0"/>
                                              <wp:docPr id="134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20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859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135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36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37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38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9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5180829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40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aaa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141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5B0E77D5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143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44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5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46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47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48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149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6DA94696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320D573" w14:textId="77777777" w:rsidR="00645BBA" w:rsidRPr="00E41E25" w:rsidRDefault="00645BBA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04083118" w14:textId="77777777" w:rsidTr="004C013C">
        <w:trPr>
          <w:trHeight w:val="7699"/>
        </w:trPr>
        <w:tc>
          <w:tcPr>
            <w:tcW w:w="15138" w:type="dxa"/>
          </w:tcPr>
          <w:p w14:paraId="15764C2E" w14:textId="77777777" w:rsidR="00A426B6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038350" cy="1676400"/>
                  <wp:effectExtent l="0" t="0" r="0" b="0"/>
                  <wp:wrapNone/>
                  <wp:docPr id="150" name="IMG_clos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1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151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003587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4055"/>
            </w:tblGrid>
            <w:tr w:rsidR="00A426B6" w14:paraId="3F91DAB4" w14:textId="77777777" w:rsidTr="00A426B6">
              <w:tc>
                <w:tcPr>
                  <w:tcW w:w="1701" w:type="dxa"/>
                </w:tcPr>
                <w:p w14:paraId="4316E9C7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Label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4055" w:type="dxa"/>
                </w:tcPr>
                <w:p w14:paraId="6113618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7967744" w14:textId="77777777" w:rsidTr="00A426B6">
              <w:tc>
                <w:tcPr>
                  <w:tcW w:w="1701" w:type="dxa"/>
                </w:tcPr>
                <w:p w14:paraId="597FF0A0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3093xxxxxxxx</w:t>
                  </w:r>
                </w:p>
              </w:tc>
              <w:tc>
                <w:tcPr>
                  <w:tcW w:w="4055" w:type="dxa"/>
                </w:tcPr>
                <w:p w14:paraId="1C3EFDAC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MODL BOM 3M7818/30X8 P</w:t>
                  </w:r>
                  <w:r>
                    <w:rPr>
                      <w:rFonts w:asciiTheme="minorHAnsi" w:eastAsia="微軟正黑體" w:hAnsiTheme="minorHAnsi" w:cstheme="minorHAnsi" w:hint="eastAsia"/>
                    </w:rPr>
                    <w:t>N V1.0</w:t>
                  </w:r>
                </w:p>
              </w:tc>
            </w:tr>
          </w:tbl>
          <w:p w14:paraId="1205CFF9" w14:textId="59DD2F8E" w:rsidR="00B10DEE" w:rsidRPr="00A426B6" w:rsidRDefault="00B10DEE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4EFD9674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EB2DE0F" w14:textId="77777777" w:rsidR="00CB1057" w:rsidRPr="00E41E25" w:rsidRDefault="00CB1057" w:rsidP="009D7146">
            <w:pPr>
              <w:pageBreakBefore/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B1B098A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7181B209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01"/>
              <w:gridCol w:w="5000"/>
            </w:tblGrid>
            <w:tr w:rsidR="00A426B6" w14:paraId="6190145F" w14:textId="77777777" w:rsidTr="00A426B6">
              <w:tc>
                <w:tcPr>
                  <w:tcW w:w="2001" w:type="dxa"/>
                </w:tcPr>
                <w:p w14:paraId="4A98419F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靜電袋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5000" w:type="dxa"/>
                </w:tcPr>
                <w:p w14:paraId="4E1A49D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E62B1D5" w14:textId="77777777" w:rsidTr="00A426B6">
              <w:tc>
                <w:tcPr>
                  <w:tcW w:w="2001" w:type="dxa"/>
                </w:tcPr>
                <w:p w14:paraId="6F6A7B18" w14:textId="77777777" w:rsidR="00A426B6" w:rsidRPr="005327BE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hAnsiTheme="minorHAnsi" w:cstheme="minorHAnsi"/>
                    </w:rPr>
                    <w:t>18010</w:t>
                  </w:r>
                  <w:r w:rsidRPr="005327BE">
                    <w:rPr>
                      <w:rFonts w:asciiTheme="minorHAnsi" w:eastAsia="微軟正黑體" w:hAnsiTheme="minorHAnsi" w:cstheme="minorHAnsi"/>
                    </w:rPr>
                    <w:t>XXXXXXXX</w:t>
                  </w:r>
                </w:p>
              </w:tc>
              <w:tc>
                <w:tcPr>
                  <w:tcW w:w="5000" w:type="dxa"/>
                </w:tcPr>
                <w:p w14:paraId="630127DA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eastAsia="微軟正黑體" w:hAnsiTheme="minorHAnsi" w:cstheme="minorHAnsi"/>
                    </w:rPr>
                    <w:t>Shielding Bag w/RCYC 190x280+40mmw/Adhes</w:t>
                  </w:r>
                </w:p>
              </w:tc>
            </w:tr>
          </w:tbl>
          <w:p w14:paraId="1797F191" w14:textId="2BE7880B" w:rsidR="00B10DEE" w:rsidRPr="00B10DEE" w:rsidRDefault="00A426B6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663" behindDoc="0" locked="0" layoutInCell="1" allowOverlap="1" wp14:anchorId="3FD11667" wp14:editId="1539A8CD">
                      <wp:simplePos x="0" y="0"/>
                      <wp:positionH relativeFrom="column">
                        <wp:posOffset>2494610</wp:posOffset>
                      </wp:positionH>
                      <wp:positionV relativeFrom="paragraph">
                        <wp:posOffset>304927</wp:posOffset>
                      </wp:positionV>
                      <wp:extent cx="914400" cy="652780"/>
                      <wp:effectExtent l="0" t="0" r="26035" b="13970"/>
                      <wp:wrapNone/>
                      <wp:docPr id="152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27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57FBC65B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黏貼面放下面</w:t>
                                  </w:r>
                                </w:p>
                                <w:p w14:paraId="70F582D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產品正面朝上入袋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1667" id="文字方塊 318" o:spid="_x0000_s1242" type="#_x0000_t202" style="position:absolute;margin-left:196.45pt;margin-top:24pt;width:1in;height:51.4pt;z-index:25167166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" filled="f" strokecolor="#0070c0" strokeweight="1pt">
                      <v:textbox>
                        <w:txbxContent>
                          <w:p w14:paraId="57FBC65B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黏貼面放下面</w:t>
                            </w:r>
                          </w:p>
                          <w:p w14:paraId="70F582D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產品正面朝上入袋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687" behindDoc="0" locked="0" layoutInCell="1" allowOverlap="1" wp14:anchorId="0773997C" wp14:editId="799FE58B">
                      <wp:simplePos x="0" y="0"/>
                      <wp:positionH relativeFrom="column">
                        <wp:posOffset>6396736</wp:posOffset>
                      </wp:positionH>
                      <wp:positionV relativeFrom="paragraph">
                        <wp:posOffset>299262</wp:posOffset>
                      </wp:positionV>
                      <wp:extent cx="914400" cy="653143"/>
                      <wp:effectExtent l="0" t="0" r="26035" b="13970"/>
                      <wp:wrapNone/>
                      <wp:docPr id="153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314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15AAA1D8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反折後撕下背膠膜黏貼，</w:t>
                                  </w:r>
                                </w:p>
                                <w:p w14:paraId="4E0FA69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黏貼面在背面</w:t>
                                  </w: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sz w:val="32"/>
                                      <w:szCs w:val="32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3997C" id="_x0000_s1243" type="#_x0000_t202" style="position:absolute;margin-left:503.7pt;margin-top:23.55pt;width:1in;height:51.45pt;z-index:25167268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" filled="f" strokecolor="#0070c0" strokeweight="1pt">
                      <v:textbox>
                        <w:txbxContent>
                          <w:p w14:paraId="15AAA1D8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反折後撕下背膠膜黏貼，</w:t>
                            </w:r>
                          </w:p>
                          <w:p w14:paraId="4E0FA69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黏貼面在背面</w:t>
                            </w:r>
                            <w:r w:rsidRPr="00BB29A2">
                              <w:rPr>
                                <w:rFonts w:ascii="Arial" w:eastAsia="微軟正黑體" w:hAnsi="Arial" w:cs="Arial" w:hint="eastAsia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807" behindDoc="0" locked="0" layoutInCell="1" allowOverlap="1" wp14:anchorId="4145C4BC" wp14:editId="7A2F869E">
                      <wp:simplePos x="0" y="0"/>
                      <wp:positionH relativeFrom="column">
                        <wp:posOffset>2904718</wp:posOffset>
                      </wp:positionH>
                      <wp:positionV relativeFrom="paragraph">
                        <wp:posOffset>2169541</wp:posOffset>
                      </wp:positionV>
                      <wp:extent cx="331273" cy="261257"/>
                      <wp:effectExtent l="19050" t="19050" r="12065" b="43815"/>
                      <wp:wrapNone/>
                      <wp:docPr id="154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31273" cy="26125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E9E7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365" o:spid="_x0000_s1026" type="#_x0000_t13" style="position:absolute;margin-left:228.7pt;margin-top:170.85pt;width:26.1pt;height:20.55pt;rotation:180;z-index:251677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" adj="13083" fillcolor="#5b9bd5 [3204]" strokecolor="#091723 [484]" strokeweight="1pt"/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831" behindDoc="0" locked="0" layoutInCell="1" allowOverlap="1" wp14:anchorId="0B2A7B7B" wp14:editId="36125DAD">
                      <wp:simplePos x="0" y="0"/>
                      <wp:positionH relativeFrom="column">
                        <wp:posOffset>5745480</wp:posOffset>
                      </wp:positionH>
                      <wp:positionV relativeFrom="paragraph">
                        <wp:posOffset>1991995</wp:posOffset>
                      </wp:positionV>
                      <wp:extent cx="687070" cy="682625"/>
                      <wp:effectExtent l="0" t="19050" r="36830" b="41275"/>
                      <wp:wrapNone/>
                      <wp:docPr id="155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070" cy="68262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DCD71" id="箭號: 向右 365" o:spid="_x0000_s1026" type="#_x0000_t13" style="position:absolute;margin-left:452.4pt;margin-top:156.85pt;width:54.1pt;height:53.75pt;z-index:251678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" adj="10870" fillcolor="#f4b083 [1941]" strokecolor="#ffc000" strokeweight="1pt"/>
                  </w:pict>
                </mc:Fallback>
              </mc:AlternateContent>
            </w:r>
            <w:r w:rsidRPr="004B7F50">
              <w:rPr>
                <w:rFonts w:asciiTheme="minorHAnsi" w:eastAsia="微軟正黑體" w:hAnsiTheme="minorHAnsi" w:cstheme="minorHAnsi"/>
                <w:noProof/>
              </w:rP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038350" cy="1676400"/>
                  <wp:effectExtent l="0" t="0" r="0" b="0"/>
                  <wp:wrapNone/>
                  <wp:docPr id="156" name="IMG_clos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2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743EC">
              <w:rPr>
                <w:noProof/>
              </w:rPr>
              <w:t/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1F2C96BA">
                      <wp:simplePos x="0" y="0"/>
                      <wp:positionH relativeFrom="column">
                        <wp:posOffset>741020</wp:posOffset>
                      </wp:positionH>
                      <wp:positionV relativeFrom="paragraph">
                        <wp:posOffset>1392454</wp:posOffset>
                      </wp:positionV>
                      <wp:extent cx="4091947" cy="1828800"/>
                      <wp:effectExtent l="0" t="0" r="3810" b="0"/>
                      <wp:wrapNone/>
                      <wp:docPr id="157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13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A6074" id="群組 288" o:spid="_x0000_s1026" style="position:absolute;margin-left:58.35pt;margin-top:109.65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BUsZek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14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15" o:title="" recolor="t" rotate="t" type="tile"/>
                      </v:rect>
                    </v:group>
                  </w:pict>
                </mc:Fallback>
              </mc:AlternateContent>
            </w:r>
            <w:r w:rsidR="005743EC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31C6B919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15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9A9CA6" w14:textId="480E27FC" w:rsidR="005743EC" w:rsidRPr="005743EC" w:rsidRDefault="005743EC" w:rsidP="005743E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244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" filled="f" stroked="f" strokeweight=".5pt">
                      <v:textbox>
                        <w:txbxContent>
                          <w:p w14:paraId="5D9A9CA6" w14:textId="480E27FC" w:rsidR="005743EC" w:rsidRPr="005743EC" w:rsidRDefault="005743EC" w:rsidP="005743E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7EF7" w14:textId="77777777" w:rsidR="005F6623" w:rsidRDefault="005F6623">
      <w:r>
        <w:separator/>
      </w:r>
    </w:p>
  </w:endnote>
  <w:endnote w:type="continuationSeparator" w:id="0">
    <w:p w14:paraId="28F46E50" w14:textId="77777777" w:rsidR="005F6623" w:rsidRDefault="005F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1E7A" w14:textId="77777777" w:rsidR="005F6623" w:rsidRDefault="005F6623">
      <w:r>
        <w:rPr>
          <w:rFonts w:hint="eastAsia"/>
        </w:rPr>
        <w:separator/>
      </w:r>
    </w:p>
  </w:footnote>
  <w:footnote w:type="continuationSeparator" w:id="0">
    <w:p w14:paraId="0C3CE5C1" w14:textId="77777777" w:rsidR="005F6623" w:rsidRDefault="005F6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20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20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26" Type="http://schemas.openxmlformats.org/officeDocument/2006/relationships/image" Target="media/image5.emf"/><Relationship Id="rId39" Type="http://schemas.openxmlformats.org/officeDocument/2006/relationships/image" Target="media/image19.png"/><Relationship Id="rId109" Type="http://schemas.openxmlformats.org/officeDocument/2006/relationships/image" Target="media/image52.jpeg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4.png"/><Relationship Id="rId97" Type="http://schemas.openxmlformats.org/officeDocument/2006/relationships/image" Target="media/image240.png"/><Relationship Id="rId104" Type="http://schemas.openxmlformats.org/officeDocument/2006/relationships/image" Target="media/image58.png"/><Relationship Id="rId7" Type="http://schemas.openxmlformats.org/officeDocument/2006/relationships/settings" Target="settings.xml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29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380.jpeg"/><Relationship Id="rId110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36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50.jpeg"/><Relationship Id="rId8" Type="http://schemas.openxmlformats.org/officeDocument/2006/relationships/webSettings" Target="webSettings.xml"/><Relationship Id="rId80" Type="http://schemas.openxmlformats.org/officeDocument/2006/relationships/image" Target="media/image590.png"/><Relationship Id="rId85" Type="http://schemas.openxmlformats.org/officeDocument/2006/relationships/image" Target="media/image39.jpeg"/><Relationship Id="rId93" Type="http://schemas.openxmlformats.org/officeDocument/2006/relationships/image" Target="media/image490.png"/><Relationship Id="rId98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0.png"/><Relationship Id="rId103" Type="http://schemas.openxmlformats.org/officeDocument/2006/relationships/image" Target="media/image57.png"/><Relationship Id="rId108" Type="http://schemas.openxmlformats.org/officeDocument/2006/relationships/image" Target="media/image58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38.png"/><Relationship Id="rId88" Type="http://schemas.openxmlformats.org/officeDocument/2006/relationships/image" Target="media/image42.emf"/><Relationship Id="rId91" Type="http://schemas.openxmlformats.org/officeDocument/2006/relationships/image" Target="media/image45.png"/><Relationship Id="rId96" Type="http://schemas.openxmlformats.org/officeDocument/2006/relationships/image" Target="media/image47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57" Type="http://schemas.openxmlformats.org/officeDocument/2006/relationships/image" Target="media/image37.png"/><Relationship Id="rId106" Type="http://schemas.openxmlformats.org/officeDocument/2006/relationships/image" Target="media/image51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1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1.png"/><Relationship Id="rId94" Type="http://schemas.openxmlformats.org/officeDocument/2006/relationships/image" Target="media/image500.png"/><Relationship Id="rId99" Type="http://schemas.openxmlformats.org/officeDocument/2006/relationships/image" Target="media/image49.png"/><Relationship Id="rId101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12" Type="http://schemas.openxmlformats.org/officeDocument/2006/relationships/image" Target="media/close-image59.jpeg"/><Relationship Id="rId113" Type="http://schemas.openxmlformats.org/officeDocument/2006/relationships/image" Target="media/close-image60.jpeg"/><Relationship Id="rId114" Type="http://schemas.openxmlformats.org/officeDocument/2006/relationships/image" Target="media/close-image61.jpeg"/><Relationship Id="rId115" Type="http://schemas.openxmlformats.org/officeDocument/2006/relationships/image" Target="media/close-image62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Relationship Id="rId118" Type="http://schemas.openxmlformats.org/officeDocument/2006/relationships/image" Target="media/upload-118.jpeg"/><Relationship Id="rId119" Type="http://schemas.openxmlformats.org/officeDocument/2006/relationships/image" Target="media/upload-119.jpeg"/><Relationship Id="rId120" Type="http://schemas.openxmlformats.org/officeDocument/2006/relationships/image" Target="media/upload-120.jpeg"/><Relationship Id="rId121" Type="http://schemas.openxmlformats.org/officeDocument/2006/relationships/image" Target="media/upload-121.jpeg"/><Relationship Id="rId122" Type="http://schemas.openxmlformats.org/officeDocument/2006/relationships/image" Target="media/upload-122.jpeg"/><Relationship Id="rId123" Type="http://schemas.openxmlformats.org/officeDocument/2006/relationships/image" Target="media/upload-123.jpeg"/><Relationship Id="rId124" Type="http://schemas.openxmlformats.org/officeDocument/2006/relationships/image" Target="media/upload-124.jpeg"/><Relationship Id="rId125" Type="http://schemas.openxmlformats.org/officeDocument/2006/relationships/image" Target="media/upload-125.jpeg"/><Relationship Id="rId126" Type="http://schemas.openxmlformats.org/officeDocument/2006/relationships/image" Target="media/upload-126.jpeg"/><Relationship Id="rId127" Type="http://schemas.openxmlformats.org/officeDocument/2006/relationships/image" Target="media/upload-12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216</TotalTime>
  <Pages>32</Pages>
  <Words>776</Words>
  <Characters>4429</Characters>
  <Application>Microsoft Office Word</Application>
  <DocSecurity>0</DocSecurity>
  <Lines>36</Lines>
  <Paragraphs>10</Paragraphs>
  <ScaleCrop>false</ScaleCrop>
  <Company>Moxa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2026-09-09T03:39:00Z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