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F511E" w14:textId="77777777" w:rsidR="00CE0C6D" w:rsidRPr="00E41E25" w:rsidRDefault="008016BD" w:rsidP="0009072C">
      <w:pPr>
        <w:pStyle w:val="a4"/>
        <w:tabs>
          <w:tab w:val="clear" w:pos="4153"/>
          <w:tab w:val="clear" w:pos="8306"/>
        </w:tabs>
        <w:snapToGrid/>
        <w:jc w:val="center"/>
        <w:outlineLvl w:val="0"/>
        <w:rPr>
          <w:rFonts w:asciiTheme="minorHAnsi" w:eastAsia="微軟正黑體" w:hAnsiTheme="minorHAnsi" w:cstheme="minorHAnsi"/>
        </w:rPr>
      </w:pPr>
      <w:bookmarkStart w:id="0" w:name="_Hlk146201431"/>
      <w:bookmarkStart w:id="1" w:name="_Toc116982700"/>
      <w:bookmarkEnd w:id="0"/>
      <w:r w:rsidRPr="00E41E25">
        <w:rPr>
          <w:rFonts w:asciiTheme="minorHAnsi" w:eastAsia="微軟正黑體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8243" behindDoc="0" locked="1" layoutInCell="1" allowOverlap="1" wp14:anchorId="67B0514D" wp14:editId="0E813A37">
                <wp:simplePos x="0" y="0"/>
                <wp:positionH relativeFrom="margin">
                  <wp:align>right</wp:align>
                </wp:positionH>
                <wp:positionV relativeFrom="page">
                  <wp:posOffset>1699895</wp:posOffset>
                </wp:positionV>
                <wp:extent cx="9612630" cy="1760220"/>
                <wp:effectExtent l="0" t="0" r="0" b="0"/>
                <wp:wrapNone/>
                <wp:docPr id="1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12630" cy="1760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E6D0AE" w14:textId="6C2B6B46" w:rsidR="00D86B20" w:rsidRPr="0009072C" w:rsidRDefault="00476DE9" w:rsidP="0040420E">
                            <w:pPr>
                              <w:jc w:val="right"/>
                              <w:rPr>
                                <w:rFonts w:ascii="Calibri Light" w:hAnsi="Calibri Light" w:cs="Calibri"/>
                                <w:b/>
                                <w:sz w:val="40"/>
                                <w:szCs w:val="40"/>
                              </w:rPr>
                            </w:pPr>
                            <w:bookmarkStart w:id="2" w:name="_Toc50389614"/>
                            <w:bookmarkStart w:id="3" w:name="_Toc50389663"/>
                            <w:r w:rsidRPr="006473FB">
                              <w:rPr>
                                <w:rFonts w:ascii="微軟正黑體" w:eastAsia="微軟正黑體" w:hAnsi="微軟正黑體" w:cstheme="majorHAnsi"/>
                                <w:b/>
                                <w:sz w:val="40"/>
                                <w:szCs w:val="40"/>
                              </w:rPr>
                              <w:t/>
                            </w:r>
                            <w:r w:rsidR="004B6987">
                              <w:rPr>
                                <w:rFonts w:ascii="微軟正黑體" w:eastAsia="微軟正黑體" w:hAnsi="微軟正黑體" w:cstheme="majorHAnsi" w:hint="eastAsia"/>
                                <w:b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D86B20" w:rsidRPr="004B6987">
                              <w:rPr>
                                <w:rFonts w:ascii="微軟正黑體" w:eastAsia="微軟正黑體" w:hAnsi="微軟正黑體" w:cs="Calibri"/>
                                <w:b/>
                                <w:sz w:val="40"/>
                                <w:szCs w:val="40"/>
                              </w:rPr>
                              <w:t/>
                            </w:r>
                            <w:bookmarkEnd w:id="2"/>
                            <w:bookmarkEnd w:id="3"/>
                          </w:p>
                          <w:p w14:paraId="02E04FA6" w14:textId="77777777" w:rsidR="00D86B20" w:rsidRPr="008E157E" w:rsidRDefault="00D86B20">
                            <w:pPr>
                              <w:rPr>
                                <w:rFonts w:ascii="Calibri Light" w:hAnsi="Calibri Light" w:cs="Arial"/>
                              </w:rPr>
                            </w:pPr>
                          </w:p>
                          <w:p w14:paraId="725C3BC3" w14:textId="77777777" w:rsidR="00D86B20" w:rsidRPr="008E157E" w:rsidRDefault="00D86B20">
                            <w:pPr>
                              <w:rPr>
                                <w:rFonts w:ascii="Calibri Light" w:hAnsi="Calibri Light" w:cs="Arial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jc w:val="right"/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820"/>
                              <w:gridCol w:w="3066"/>
                            </w:tblGrid>
                            <w:tr w:rsidR="00D86B20" w:rsidRPr="008E157E" w14:paraId="7EBF47FE" w14:textId="77777777">
                              <w:trPr>
                                <w:trHeight w:val="434"/>
                                <w:jc w:val="right"/>
                              </w:trPr>
                              <w:tc>
                                <w:tcPr>
                                  <w:tcW w:w="3820" w:type="dxa"/>
                                  <w:vAlign w:val="center"/>
                                </w:tcPr>
                                <w:p w14:paraId="576DAB57" w14:textId="041B075D" w:rsidR="00D86B20" w:rsidRPr="008E157E" w:rsidRDefault="00D86B20" w:rsidP="00B524F3">
                                  <w:pPr>
                                    <w:pStyle w:val="a7"/>
                                    <w:rPr>
                                      <w:rFonts w:ascii="Calibri Light" w:eastAsia="標楷體" w:hAnsi="Calibri Light" w:cs="Arial"/>
                                    </w:rPr>
                                  </w:pPr>
                                  <w:r w:rsidRPr="008E157E">
                                    <w:rPr>
                                      <w:rFonts w:ascii="Calibri Light" w:eastAsia="標楷體" w:hAnsi="Calibri Light" w:cs="Arial"/>
                                    </w:rPr>
                                    <w:t>文件編號：</w:t>
                                  </w:r>
                                  <w:r w:rsidR="00A23657" w:rsidRPr="00A23657">
                                    <w:rPr>
                                      <w:rFonts w:ascii="Calibri Light" w:eastAsia="標楷體" w:hAnsi="Calibri Light" w:cs="Arial" w:hint="eastAsia"/>
                                      <w:b/>
                                      <w:bCs/>
                                      <w:color w:val="EE0000"/>
                                    </w:rPr>
                                    <w:t>TBD</w:t>
                                  </w:r>
                                </w:p>
                              </w:tc>
                              <w:tc>
                                <w:tcPr>
                                  <w:tcW w:w="3066" w:type="dxa"/>
                                  <w:vAlign w:val="center"/>
                                </w:tcPr>
                                <w:p w14:paraId="255310FC" w14:textId="6A0DA744" w:rsidR="00D86B20" w:rsidRPr="008E157E" w:rsidRDefault="00D86B20" w:rsidP="004F4992">
                                  <w:pPr>
                                    <w:pStyle w:val="a7"/>
                                    <w:rPr>
                                      <w:rFonts w:ascii="Calibri Light" w:eastAsia="標楷體" w:hAnsi="Calibri Light" w:cs="Arial"/>
                                    </w:rPr>
                                  </w:pPr>
                                  <w:r w:rsidRPr="008E157E">
                                    <w:rPr>
                                      <w:rFonts w:ascii="Calibri Light" w:eastAsia="標楷體" w:hAnsi="Calibri Light" w:cs="Arial"/>
                                    </w:rPr>
                                    <w:t>版本：</w:t>
                                  </w:r>
                                  <w:r w:rsidRPr="008E157E">
                                    <w:rPr>
                                      <w:rFonts w:ascii="Calibri Light" w:eastAsia="標楷體" w:hAnsi="Calibri Light" w:cs="Arial"/>
                                    </w:rPr>
                                    <w:t>1.</w:t>
                                  </w:r>
                                  <w:r w:rsidR="004C40E9">
                                    <w:rPr>
                                      <w:rFonts w:ascii="Calibri Light" w:eastAsia="標楷體" w:hAnsi="Calibri Light" w:cs="Arial" w:hint="eastAsia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 w14:paraId="0B39E12D" w14:textId="77777777" w:rsidR="00D86B20" w:rsidRPr="008E157E" w:rsidRDefault="00D86B20">
                            <w:pPr>
                              <w:rPr>
                                <w:rFonts w:ascii="Calibri Light" w:hAnsi="Calibri Light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7B0514D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705.7pt;margin-top:133.85pt;width:756.9pt;height:138.6pt;z-index:251658243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" filled="f" stroked="f">
                <v:textbox>
                  <w:txbxContent>
                    <w:p w14:paraId="05E6D0AE" w14:textId="6C2B6B46" w:rsidR="00D86B20" w:rsidRPr="0009072C" w:rsidRDefault="00476DE9" w:rsidP="0040420E">
                      <w:pPr>
                        <w:jc w:val="right"/>
                        <w:rPr>
                          <w:rFonts w:ascii="Calibri Light" w:hAnsi="Calibri Light" w:cs="Calibri"/>
                          <w:b/>
                          <w:sz w:val="40"/>
                          <w:szCs w:val="40"/>
                        </w:rPr>
                      </w:pPr>
                      <w:bookmarkStart w:id="4" w:name="_Toc50389614"/>
                      <w:bookmarkStart w:id="5" w:name="_Toc50389663"/>
                      <w:r w:rsidRPr="006473FB">
                        <w:rPr>
                          <w:rFonts w:ascii="微軟正黑體" w:eastAsia="微軟正黑體" w:hAnsi="微軟正黑體" w:cstheme="majorHAnsi"/>
                          <w:b/>
                          <w:sz w:val="40"/>
                          <w:szCs w:val="40"/>
                        </w:rPr>
                        <w:t/>
                      </w:r>
                      <w:r w:rsidR="004B6987">
                        <w:rPr>
                          <w:rFonts w:ascii="微軟正黑體" w:eastAsia="微軟正黑體" w:hAnsi="微軟正黑體" w:cstheme="majorHAnsi" w:hint="eastAsia"/>
                          <w:b/>
                          <w:sz w:val="40"/>
                          <w:szCs w:val="40"/>
                        </w:rPr>
                        <w:t xml:space="preserve"> </w:t>
                      </w:r>
                      <w:r w:rsidR="00D86B20" w:rsidRPr="004B6987">
                        <w:rPr>
                          <w:rFonts w:ascii="微軟正黑體" w:eastAsia="微軟正黑體" w:hAnsi="微軟正黑體" w:cs="Calibri"/>
                          <w:b/>
                          <w:sz w:val="40"/>
                          <w:szCs w:val="40"/>
                        </w:rPr>
                        <w:t/>
                      </w:r>
                      <w:bookmarkEnd w:id="4"/>
                      <w:bookmarkEnd w:id="5"/>
                    </w:p>
                    <w:p w14:paraId="02E04FA6" w14:textId="77777777" w:rsidR="00D86B20" w:rsidRPr="008E157E" w:rsidRDefault="00D86B20">
                      <w:pPr>
                        <w:rPr>
                          <w:rFonts w:ascii="Calibri Light" w:hAnsi="Calibri Light" w:cs="Arial"/>
                        </w:rPr>
                      </w:pPr>
                    </w:p>
                    <w:p w14:paraId="725C3BC3" w14:textId="77777777" w:rsidR="00D86B20" w:rsidRPr="008E157E" w:rsidRDefault="00D86B20">
                      <w:pPr>
                        <w:rPr>
                          <w:rFonts w:ascii="Calibri Light" w:hAnsi="Calibri Light" w:cs="Arial"/>
                        </w:rPr>
                      </w:pPr>
                    </w:p>
                    <w:p w14:paraId="0B39E12D" w14:textId="77777777" w:rsidR="00D86B20" w:rsidRPr="008E157E" w:rsidRDefault="00D86B20">
                      <w:pPr>
                        <w:rPr>
                          <w:rFonts w:ascii="Calibri Light" w:hAnsi="Calibri Light" w:cs="Arial"/>
                        </w:rPr>
                      </w:pP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bookmarkEnd w:id="1"/>
    </w:p>
    <w:p w14:paraId="1377E416" w14:textId="77777777" w:rsidR="00CE0C6D" w:rsidRPr="00E41E25" w:rsidRDefault="00CE0C6D" w:rsidP="0009072C">
      <w:pPr>
        <w:jc w:val="center"/>
        <w:outlineLvl w:val="0"/>
        <w:rPr>
          <w:rFonts w:asciiTheme="minorHAnsi" w:eastAsia="微軟正黑體" w:hAnsiTheme="minorHAnsi" w:cstheme="minorHAnsi"/>
        </w:rPr>
      </w:pPr>
    </w:p>
    <w:p w14:paraId="7975E0F4" w14:textId="77777777" w:rsidR="00CE0C6D" w:rsidRPr="00E41E25" w:rsidRDefault="00CE0C6D" w:rsidP="0009072C">
      <w:pPr>
        <w:jc w:val="center"/>
        <w:outlineLvl w:val="0"/>
        <w:rPr>
          <w:rFonts w:asciiTheme="minorHAnsi" w:eastAsia="微軟正黑體" w:hAnsiTheme="minorHAnsi" w:cstheme="minorHAnsi"/>
        </w:rPr>
      </w:pPr>
    </w:p>
    <w:p w14:paraId="3A43DCFD" w14:textId="77777777" w:rsidR="00CE0C6D" w:rsidRPr="00E41E25" w:rsidRDefault="00CE0C6D" w:rsidP="0009072C">
      <w:pPr>
        <w:jc w:val="center"/>
        <w:outlineLvl w:val="0"/>
        <w:rPr>
          <w:rFonts w:asciiTheme="minorHAnsi" w:eastAsia="微軟正黑體" w:hAnsiTheme="minorHAnsi" w:cstheme="minorHAnsi"/>
        </w:rPr>
      </w:pPr>
    </w:p>
    <w:p w14:paraId="00464130" w14:textId="77777777" w:rsidR="00CE0C6D" w:rsidRPr="00E41E25" w:rsidRDefault="00CE0C6D" w:rsidP="0009072C">
      <w:pPr>
        <w:jc w:val="center"/>
        <w:outlineLvl w:val="0"/>
        <w:rPr>
          <w:rFonts w:asciiTheme="minorHAnsi" w:eastAsia="微軟正黑體" w:hAnsiTheme="minorHAnsi" w:cstheme="minorHAnsi"/>
        </w:rPr>
      </w:pPr>
    </w:p>
    <w:p w14:paraId="7AD69176" w14:textId="77777777" w:rsidR="00916A69" w:rsidRPr="00E41E25" w:rsidRDefault="00916A69" w:rsidP="0009072C">
      <w:pPr>
        <w:jc w:val="center"/>
        <w:outlineLvl w:val="0"/>
        <w:rPr>
          <w:rFonts w:asciiTheme="minorHAnsi" w:eastAsia="微軟正黑體" w:hAnsiTheme="minorHAnsi" w:cstheme="minorHAnsi"/>
        </w:rPr>
      </w:pPr>
    </w:p>
    <w:p>
      <w:pPr>
        <w:spacing w:before="0" w:after="0" w:line="276" w:lineRule="auto"/>
      </w:pPr>
      <w:r>
        <w:t xml:space="preserve"> </w:t>
      </w:r>
    </w:p>
    <w:p>
      <w:pPr>
        <w:spacing w:before="0" w:after="0" w:line="276" w:lineRule="auto"/>
      </w:pPr>
      <w:r>
        <w:t xml:space="preserve"> </w:t>
      </w:r>
    </w:p>
    <w:p>
      <w:pPr>
        <w:spacing w:before="0" w:after="0" w:line="276" w:lineRule="auto"/>
      </w:pPr>
      <w:r>
        <w:t xml:space="preserve"> </w:t>
      </w:r>
    </w:p>
    <w:p>
      <w:pPr>
        <w:spacing w:before="0" w:after="0" w:line="276" w:lineRule="auto"/>
      </w:pPr>
      <w:r>
        <w:t xml:space="preserve"> </w:t>
      </w:r>
    </w:p>
    <w:tbl>
      <w:tblPr>
        <w:tblW w:w="8718" w:type="dxa"/>
        <w:jc w:val="center"/>
        <w:tblBorders>
          <w:top w:val="threeDEngrave" w:sz="18" w:space="0" w:color="auto"/>
          <w:left w:val="threeDEngrave" w:sz="18" w:space="0" w:color="auto"/>
          <w:bottom w:val="threeDEngrave" w:sz="18" w:space="0" w:color="auto"/>
          <w:right w:val="threeDEngrave" w:sz="1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906"/>
        <w:gridCol w:w="2906"/>
        <w:gridCol w:w="2906"/>
      </w:tblGrid>
      <w:tr w:rsidR="009E0A5D" w:rsidRPr="00E41E25" w14:paraId="0BCE6AF2" w14:textId="77777777" w:rsidTr="00E946EC">
        <w:trPr>
          <w:trHeight w:val="1053"/>
          <w:jc w:val="center"/>
        </w:trPr>
        <w:tc>
          <w:tcPr>
            <w:tcW w:w="2906" w:type="dxa"/>
            <w:tcBorders>
              <w:top w:val="threeDEngrave" w:sz="18" w:space="0" w:color="auto"/>
              <w:bottom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149761B1" w14:textId="77777777" w:rsidR="009E0A5D" w:rsidRPr="00E41E25" w:rsidRDefault="009E0A5D" w:rsidP="006322D5">
            <w:pPr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核准</w:t>
            </w:r>
          </w:p>
        </w:tc>
        <w:tc>
          <w:tcPr>
            <w:tcW w:w="2906" w:type="dxa"/>
            <w:tcBorders>
              <w:top w:val="threeDEngrave" w:sz="18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0E8B86AA" w14:textId="77777777" w:rsidR="009E0A5D" w:rsidRPr="00E41E25" w:rsidRDefault="009E0A5D" w:rsidP="006322D5">
            <w:pPr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審核</w:t>
            </w:r>
          </w:p>
        </w:tc>
        <w:tc>
          <w:tcPr>
            <w:tcW w:w="2906" w:type="dxa"/>
            <w:tcBorders>
              <w:top w:val="threeDEngrave" w:sz="18" w:space="0" w:color="auto"/>
              <w:left w:val="single" w:sz="4" w:space="0" w:color="auto"/>
              <w:bottom w:val="double" w:sz="4" w:space="0" w:color="auto"/>
            </w:tcBorders>
            <w:shd w:val="clear" w:color="auto" w:fill="EEECE1"/>
            <w:vAlign w:val="center"/>
          </w:tcPr>
          <w:p w14:paraId="19B9E68D" w14:textId="77777777" w:rsidR="009E0A5D" w:rsidRPr="00E41E25" w:rsidRDefault="009E0A5D" w:rsidP="006322D5">
            <w:pPr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撰寫</w:t>
            </w:r>
          </w:p>
        </w:tc>
      </w:tr>
      <w:tr w:rsidR="00F05E5B" w:rsidRPr="00E41E25" w14:paraId="1E857294" w14:textId="77777777" w:rsidTr="00E946EC">
        <w:trPr>
          <w:cantSplit/>
          <w:trHeight w:val="2285"/>
          <w:jc w:val="center"/>
        </w:trPr>
        <w:tc>
          <w:tcPr>
            <w:tcW w:w="2906" w:type="dxa"/>
            <w:tcBorders>
              <w:top w:val="double" w:sz="4" w:space="0" w:color="auto"/>
            </w:tcBorders>
            <w:vAlign w:val="center"/>
          </w:tcPr>
          <w:p w14:paraId="08E9707A" w14:textId="4A20F81C" w:rsidR="00F05E5B" w:rsidRPr="00E41E25" w:rsidRDefault="00F05E5B" w:rsidP="00F05E5B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A63251">
              <w:rPr>
                <w:rFonts w:ascii="微軟正黑體" w:eastAsia="微軟正黑體" w:hAnsi="微軟正黑體"/>
                <w:szCs w:val="24"/>
              </w:rPr>
              <w:t>aa</w:t>
            </w:r>
          </w:p>
        </w:tc>
        <w:tc>
          <w:tcPr>
            <w:tcW w:w="2906" w:type="dxa"/>
            <w:tcBorders>
              <w:top w:val="double" w:sz="4" w:space="0" w:color="auto"/>
            </w:tcBorders>
            <w:vAlign w:val="center"/>
          </w:tcPr>
          <w:p w14:paraId="7E8CB263" w14:textId="0A0A23E3" w:rsidR="00F05E5B" w:rsidRPr="00E41E25" w:rsidRDefault="00F05E5B" w:rsidP="00F05E5B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A63251">
              <w:rPr>
                <w:rFonts w:ascii="微軟正黑體" w:eastAsia="微軟正黑體" w:hAnsi="微軟正黑體"/>
                <w:szCs w:val="24"/>
              </w:rPr>
              <w:t>aa</w:t>
            </w:r>
          </w:p>
        </w:tc>
        <w:tc>
          <w:tcPr>
            <w:tcW w:w="2906" w:type="dxa"/>
            <w:tcBorders>
              <w:top w:val="double" w:sz="4" w:space="0" w:color="auto"/>
            </w:tcBorders>
            <w:vAlign w:val="center"/>
          </w:tcPr>
          <w:p w14:paraId="76A47766" w14:textId="666D5638" w:rsidR="00F05E5B" w:rsidRPr="00E41E25" w:rsidRDefault="00F05E5B" w:rsidP="00F05E5B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5735E">
              <w:rPr>
                <w:rFonts w:ascii="微軟正黑體" w:eastAsia="微軟正黑體" w:hAnsi="微軟正黑體"/>
                <w:szCs w:val="24"/>
              </w:rPr>
              <w:t>aacc</w:t>
            </w:r>
          </w:p>
        </w:tc>
      </w:tr>
    </w:tbl>
    <w:p>
      <w:pPr>
        <w:spacing w:before="0" w:after="0" w:line="40" w:lineRule="exact"/>
      </w:pPr>
    </w:p>
    <w:p w14:paraId="2DA5605F" w14:textId="77777777" w:rsidR="00CE0C6D" w:rsidRPr="00E41E25" w:rsidRDefault="00CE0C6D" w:rsidP="00227548">
      <w:pPr>
        <w:pageBreakBefore/>
        <w:pStyle w:val="2"/>
        <w:ind w:firstLineChars="42" w:firstLine="118"/>
        <w:rPr>
          <w:rFonts w:asciiTheme="minorHAnsi" w:eastAsia="微軟正黑體" w:hAnsiTheme="minorHAnsi" w:cstheme="minorHAnsi"/>
        </w:rPr>
      </w:pPr>
      <w:bookmarkStart w:id="6" w:name="_Toc50389615"/>
      <w:bookmarkStart w:id="7" w:name="_Toc50389664"/>
      <w:r w:rsidRPr="00E41E25">
        <w:rPr>
          <w:rFonts w:asciiTheme="minorHAnsi" w:eastAsia="微軟正黑體" w:hAnsiTheme="minorHAnsi" w:cstheme="minorHAnsi"/>
        </w:rPr>
        <w:t>文件變更履歷：</w:t>
      </w:r>
      <w:bookmarkEnd w:id="6"/>
      <w:bookmarkEnd w:id="7"/>
    </w:p>
    <w:tbl>
      <w:tblPr>
        <w:tblW w:w="15138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34"/>
        <w:gridCol w:w="5543"/>
        <w:gridCol w:w="5543"/>
        <w:gridCol w:w="1609"/>
        <w:gridCol w:w="1609"/>
      </w:tblGrid>
      <w:tr w:rsidR="00CE0C6D" w:rsidRPr="00E41E25" w14:paraId="4DC3719B" w14:textId="77777777" w:rsidTr="00227548">
        <w:trPr>
          <w:trHeight w:val="384"/>
        </w:trPr>
        <w:tc>
          <w:tcPr>
            <w:tcW w:w="834" w:type="dxa"/>
            <w:vAlign w:val="center"/>
          </w:tcPr>
          <w:p w14:paraId="3C6EDAEE" w14:textId="77777777" w:rsidR="00CE0C6D" w:rsidRPr="00E41E25" w:rsidRDefault="00CE0C6D" w:rsidP="00227548">
            <w:pPr>
              <w:pStyle w:val="3"/>
              <w:jc w:val="center"/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版本</w:t>
            </w:r>
          </w:p>
        </w:tc>
        <w:tc>
          <w:tcPr>
            <w:tcW w:w="5543" w:type="dxa"/>
            <w:vAlign w:val="center"/>
          </w:tcPr>
          <w:p w14:paraId="03D1A735" w14:textId="77777777" w:rsidR="00CE0C6D" w:rsidRPr="00E41E25" w:rsidRDefault="00CE0C6D" w:rsidP="00227548">
            <w:pPr>
              <w:pStyle w:val="3"/>
              <w:jc w:val="center"/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修訂內容</w:t>
            </w:r>
          </w:p>
        </w:tc>
        <w:tc>
          <w:tcPr>
            <w:tcW w:w="5543" w:type="dxa"/>
            <w:vAlign w:val="center"/>
          </w:tcPr>
          <w:p w14:paraId="1D0843AB" w14:textId="77777777" w:rsidR="00CE0C6D" w:rsidRPr="00E41E25" w:rsidRDefault="00CE0C6D" w:rsidP="00227548">
            <w:pPr>
              <w:pStyle w:val="3"/>
              <w:jc w:val="center"/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修訂原因</w:t>
            </w:r>
          </w:p>
        </w:tc>
        <w:tc>
          <w:tcPr>
            <w:tcW w:w="1609" w:type="dxa"/>
            <w:vAlign w:val="center"/>
          </w:tcPr>
          <w:p w14:paraId="6118BF6D" w14:textId="77777777" w:rsidR="00CE0C6D" w:rsidRPr="00E41E25" w:rsidRDefault="00CE0C6D" w:rsidP="00227548">
            <w:pPr>
              <w:pStyle w:val="3"/>
              <w:jc w:val="center"/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日期</w:t>
            </w:r>
          </w:p>
        </w:tc>
        <w:tc>
          <w:tcPr>
            <w:tcW w:w="1609" w:type="dxa"/>
            <w:vAlign w:val="center"/>
          </w:tcPr>
          <w:p w14:paraId="0D749D4E" w14:textId="77777777" w:rsidR="00CE0C6D" w:rsidRPr="00E41E25" w:rsidRDefault="00CE0C6D" w:rsidP="00227548">
            <w:pPr>
              <w:pStyle w:val="3"/>
              <w:jc w:val="center"/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修訂者</w:t>
            </w:r>
          </w:p>
        </w:tc>
      </w:tr>
      <w:tr w:rsidR="00453CF8" w:rsidRPr="00E41E25" w14:paraId="1991B272" w14:textId="77777777" w:rsidTr="00227548">
        <w:trPr>
          <w:trHeight w:val="1170"/>
        </w:trPr>
        <w:tc>
          <w:tcPr>
            <w:tcW w:w="834" w:type="dxa"/>
            <w:vAlign w:val="center"/>
          </w:tcPr>
          <w:p w14:paraId="5DEA30F5" w14:textId="792C248C" w:rsidR="00453CF8" w:rsidRPr="00E41E25" w:rsidRDefault="00453CF8" w:rsidP="00453CF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1.0</w:t>
            </w:r>
          </w:p>
        </w:tc>
        <w:tc>
          <w:tcPr>
            <w:tcW w:w="5543" w:type="dxa"/>
            <w:vAlign w:val="center"/>
          </w:tcPr>
          <w:p w14:paraId="7C65052F" w14:textId="19417AD7" w:rsidR="00453CF8" w:rsidRPr="00E41E25" w:rsidRDefault="00453CF8" w:rsidP="00453CF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新增</w:t>
            </w:r>
          </w:p>
        </w:tc>
        <w:tc>
          <w:tcPr>
            <w:tcW w:w="5543" w:type="dxa"/>
            <w:vAlign w:val="center"/>
          </w:tcPr>
          <w:p w14:paraId="4A84E8A4" w14:textId="56C2EF72" w:rsidR="00453CF8" w:rsidRPr="00E41E25" w:rsidRDefault="00453CF8" w:rsidP="00453CF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新增</w:t>
            </w:r>
          </w:p>
        </w:tc>
        <w:tc>
          <w:tcPr>
            <w:tcW w:w="1609" w:type="dxa"/>
            <w:vAlign w:val="center"/>
          </w:tcPr>
          <w:p w14:paraId="67DDAC20" w14:textId="43F65422" w:rsidR="00453CF8" w:rsidRPr="00E41E25" w:rsidRDefault="00453CF8" w:rsidP="00453CF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1609" w:type="dxa"/>
            <w:vAlign w:val="center"/>
          </w:tcPr>
          <w:p w14:paraId="3E212B94" w14:textId="78D544D1" w:rsidR="00453CF8" w:rsidRPr="00E41E25" w:rsidRDefault="00453CF8" w:rsidP="00453CF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5735E">
              <w:rPr>
                <w:rFonts w:ascii="微軟正黑體" w:eastAsia="微軟正黑體" w:hAnsi="微軟正黑體"/>
                <w:szCs w:val="24"/>
              </w:rPr>
              <w:t>aacc</w:t>
            </w: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45"/>
        <w:gridCol w:w="13493"/>
      </w:tblGrid>
      <w:tr w:rsidR="005D4302" w:rsidRPr="00E41E25" w14:paraId="3610DA08" w14:textId="77777777" w:rsidTr="00845353">
        <w:tc>
          <w:tcPr>
            <w:tcW w:w="15138" w:type="dxa"/>
            <w:gridSpan w:val="2"/>
            <w:shd w:val="clear" w:color="auto" w:fill="F3F3F3"/>
          </w:tcPr>
          <w:p w14:paraId="7391A917" w14:textId="5DED0C86" w:rsidR="005D4302" w:rsidRPr="00E41E25" w:rsidRDefault="00B07DF5">
            <w:pPr>
              <w:pageBreakBefore/>
              <w:pStyle w:val="1"/>
              <w:jc w:val="center"/>
              <w:rPr>
                <w:rFonts w:asciiTheme="minorHAnsi" w:eastAsia="微軟正黑體" w:hAnsiTheme="minorHAnsi" w:cstheme="minorHAnsi"/>
                <w:b/>
                <w:color w:val="888888"/>
                <w:kern w:val="0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</w:rPr>
            </w:r>
            <w:r w:rsidR="005D4302" w:rsidRPr="00E41E25">
              <w:rPr>
                <w:rFonts w:asciiTheme="minorHAnsi" w:eastAsia="微軟正黑體" w:hAnsiTheme="minorHAnsi" w:cstheme="minorHAnsi"/>
                <w:sz w:val="28"/>
                <w:szCs w:val="28"/>
              </w:rPr>
            </w:r>
            <w:r w:rsidR="005D4302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一、前置作業</w:t>
            </w:r>
          </w:p>
        </w:tc>
      </w:tr>
      <w:tr w:rsidR="005D4302" w:rsidRPr="00E41E25" w14:paraId="7B58EB9A" w14:textId="77777777" w:rsidTr="00845353">
        <w:trPr>
          <w:trHeight w:val="6160"/>
        </w:trPr>
        <w:tc>
          <w:tcPr>
            <w:tcW w:w="15138" w:type="dxa"/>
            <w:gridSpan w:val="2"/>
            <w:tcBorders>
              <w:bottom w:val="single" w:sz="4" w:space="0" w:color="auto"/>
            </w:tcBorders>
          </w:tcPr>
          <w:p w14:paraId="3F89365B" w14:textId="77777777" w:rsidR="005D4302" w:rsidRPr="00E41E25" w:rsidRDefault="005D4302" w:rsidP="00845353">
            <w:pPr>
              <w:rPr>
                <w:rFonts w:asciiTheme="minorHAnsi" w:eastAsia="微軟正黑體" w:hAnsiTheme="minorHAnsi" w:cstheme="minorHAnsi"/>
              </w:rPr>
            </w:pPr>
          </w:p>
          <w:p w14:paraId="0DF7058C" w14:textId="77777777" w:rsidR="005D4302" w:rsidRPr="00E41E25" w:rsidRDefault="005D4302" w:rsidP="00845353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前置作業內容</w:t>
            </w:r>
          </w:p>
          <w:p w14:paraId="589C8015" w14:textId="77777777" w:rsidR="005D4302" w:rsidRPr="00E41E25" w:rsidRDefault="005D4302" w:rsidP="00845353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06EA96A0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備妥電腦</w:t>
            </w:r>
          </w:p>
          <w:p w14:paraId="70A1284D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進入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MES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作業畫面</w:t>
            </w:r>
          </w:p>
          <w:p w14:paraId="71940A4E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閱讀作業指導書</w:t>
            </w:r>
          </w:p>
          <w:p w14:paraId="575C47BF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確認設備及治工具品質</w:t>
            </w:r>
          </w:p>
          <w:p w14:paraId="0A395C82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確認測試程式</w:t>
            </w:r>
          </w:p>
          <w:p w14:paraId="559E8CD7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確認電腦主機網路設定值</w:t>
            </w:r>
          </w:p>
          <w:p w14:paraId="3E8DF4FD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依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BOM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確認軟體資料</w:t>
            </w:r>
          </w:p>
          <w:p w14:paraId="66FC626D" w14:textId="77777777" w:rsidR="005D4302" w:rsidRPr="00E41E25" w:rsidRDefault="005D4302" w:rsidP="00845353">
            <w:pPr>
              <w:ind w:left="-360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</w:tc>
      </w:tr>
      <w:tr w:rsidR="005D4302" w:rsidRPr="00E41E25" w14:paraId="195C7F70" w14:textId="77777777" w:rsidTr="00845353">
        <w:trPr>
          <w:trHeight w:val="1494"/>
        </w:trPr>
        <w:tc>
          <w:tcPr>
            <w:tcW w:w="1645" w:type="dxa"/>
          </w:tcPr>
          <w:p w14:paraId="1D536464" w14:textId="77777777" w:rsidR="005D4302" w:rsidRPr="00E41E25" w:rsidRDefault="005D4302" w:rsidP="00845353">
            <w:pPr>
              <w:pStyle w:val="3"/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注意事項</w:t>
            </w:r>
          </w:p>
          <w:p w14:paraId="233F041B" w14:textId="77777777" w:rsidR="005D4302" w:rsidRPr="00E41E25" w:rsidRDefault="005D4302" w:rsidP="00845353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</w:tc>
        <w:tc>
          <w:tcPr>
            <w:tcW w:w="13493" w:type="dxa"/>
          </w:tcPr>
          <w:p w14:paraId="438D46FE" w14:textId="77777777" w:rsidR="005D4302" w:rsidRPr="00E41E25" w:rsidRDefault="005D4302">
            <w:pPr>
              <w:numPr>
                <w:ilvl w:val="0"/>
                <w:numId w:val="5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料件核對：請依「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BOM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」核對料件。</w:t>
            </w:r>
          </w:p>
          <w:p w14:paraId="1DE9472E" w14:textId="77777777" w:rsidR="005D4302" w:rsidRPr="00E41E25" w:rsidRDefault="005D4302" w:rsidP="00845353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 xml:space="preserve">2.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料件外觀檢驗：請依「檢驗缺點判定規範」檢驗料件外觀。</w:t>
            </w: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FFFF"/>
        <w:tblLayout w:type="fixed"/>
        <w:tblLook w:val="01E0" w:firstRow="1" w:lastRow="1" w:firstColumn="1" w:lastColumn="1" w:noHBand="0" w:noVBand="0"/>
      </w:tblPr>
      <w:tblGrid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</w:tblGrid>
      <w:tr w:rsidR="00B97A66" w:rsidRPr="00E41E25" w14:paraId="10DF6259" w14:textId="77777777" w:rsidTr="00A23657">
        <w:tblPrEx>
          <w:shd w:val="clear" w:color="auto" w:fill="auto"/>
        </w:tblPrEx>
        <w:trPr>
          <w:gridAfter w:val="3"/>
          <w:wAfter w:w="268" w:type="dxa"/>
          <w:trHeight w:val="546"/>
        </w:trPr>
        <w:tc>
          <w:tcPr>
            <w:tcW w:w="15138" w:type="dxa"/>
            <w:gridSpan w:val="18"/>
            <w:tcBorders>
              <w:bottom w:val="single" w:sz="4" w:space="0" w:color="auto"/>
            </w:tcBorders>
            <w:shd w:val="clear" w:color="auto" w:fill="E6E6E6"/>
          </w:tcPr>
          <w:p w14:paraId="01540F66" w14:textId="77777777" w:rsidR="00B97A66" w:rsidRPr="00E41E25" w:rsidRDefault="00B97A66">
            <w:pPr>
              <w:pageBreakBefore/>
              <w:pStyle w:val="1"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二、PCBA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外觀檢查</w:t>
            </w:r>
          </w:p>
        </w:tc>
      </w:tr>
      <w:tr>
        <w:trPr>
          <w:trHeight w:val="2900" w:hRule="atLeast"/>
        </w:trPr>
        <w:tc>
          <w:tcPr>
            <w:gridSpan w:val="9"/>
            <w:tcW w:w="7569" w:type="dxa"/>
          </w:tcPr>
          <w:p>
            <w:pPr>
              <w:jc w:val="center"/>
            </w:pPr>
            <w:r>
              <w:drawing>
                <wp:inline distT="0" distB="0" distL="0" distR="0">
                  <wp:extent cx="2343150" cy="1685925"/>
                  <wp:effectExtent l="0" t="0" r="0" b="0"/>
                  <wp:docPr id="2" name="IMG_prod1to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prod1top"/>
                          <pic:cNvPicPr>
                            <a:picLocks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gridSpan w:val="9"/>
            <w:tcW w:w="7569" w:type="dxa"/>
          </w:tcPr>
          <w:p>
            <w:pPr>
              <w:jc w:val="center"/>
            </w:pPr>
            <w:r>
              <w:drawing>
                <wp:inline distT="0" distB="0" distL="0" distR="0">
                  <wp:extent cx="2343150" cy="1666875"/>
                  <wp:effectExtent l="0" t="0" r="0" b="0"/>
                  <wp:docPr id="3" name="IMG_prod1b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prod1bot"/>
                          <pic:cNvPicPr>
                            <a:picLocks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60" w:hRule="atLeast"/>
        </w:trPr>
        <w:tc>
          <w:tcPr>
            <w:gridSpan w:val="9"/>
            <w:tcW w:w="7569" w:type="dxa"/>
            <w:vAlign w:val="center"/>
          </w:tcPr>
          <w:p>
            <w:pPr>
              <w:jc w:val="center"/>
            </w:pPr>
            <w:r>
              <w:rPr>
                <w:rFonts w:ascii="微軟正黑體" w:eastAsia="微軟正黑體"/>
                <w:sz w:val="28"/>
              </w:rPr>
              <w:t>aacccc (TOP)</w:t>
            </w:r>
          </w:p>
        </w:tc>
        <w:tc>
          <w:tcPr>
            <w:gridSpan w:val="9"/>
            <w:tcW w:w="7569" w:type="dxa"/>
            <w:vAlign w:val="center"/>
          </w:tcPr>
          <w:p>
            <w:pPr>
              <w:jc w:val="center"/>
            </w:pPr>
            <w:r>
              <w:rPr>
                <w:rFonts w:ascii="微軟正黑體" w:eastAsia="微軟正黑體"/>
                <w:sz w:val="28"/>
              </w:rPr>
              <w:t>aacccc (BOT)</w:t>
            </w:r>
          </w:p>
        </w:tc>
      </w:tr>
      <w:tr>
        <w:trPr>
          <w:trHeight w:val="2900" w:hRule="atLeast"/>
        </w:trPr>
        <w:tc>
          <w:tcPr>
            <w:gridSpan w:val="9"/>
            <w:tcW w:w="7569" w:type="dxa"/>
          </w:tcPr>
          <w:p>
            <w:pPr>
              <w:jc w:val="center"/>
            </w:pPr>
            <w:r>
              <w:drawing>
                <wp:inline distT="0" distB="0" distL="0" distR="0">
                  <wp:extent cx="2343150" cy="1638300"/>
                  <wp:effectExtent l="0" t="0" r="0" b="0"/>
                  <wp:docPr id="4" name="IMG_prod2to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prod2top"/>
                          <pic:cNvPicPr>
                            <a:picLocks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gridSpan w:val="9"/>
            <w:tcW w:w="7569" w:type="dxa"/>
          </w:tcPr>
          <w:p>
            <w:pPr>
              <w:jc w:val="center"/>
            </w:pPr>
            <w:r>
              <w:drawing>
                <wp:inline distT="0" distB="0" distL="0" distR="0">
                  <wp:extent cx="1657350" cy="1295400"/>
                  <wp:effectExtent l="0" t="0" r="0" b="0"/>
                  <wp:docPr id="5" name="IMG_prod2b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prod2bot"/>
                          <pic:cNvPicPr>
                            <a:picLocks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60" w:hRule="atLeast"/>
        </w:trPr>
        <w:tc>
          <w:tcPr>
            <w:gridSpan w:val="9"/>
            <w:tcW w:w="7569" w:type="dxa"/>
            <w:vAlign w:val="center"/>
          </w:tcPr>
          <w:p>
            <w:pPr>
              <w:jc w:val="center"/>
            </w:pPr>
            <w:r>
              <w:rPr>
                <w:rFonts w:ascii="微軟正黑體" w:eastAsia="微軟正黑體"/>
                <w:sz w:val="28"/>
              </w:rPr>
              <w:t>aacdd (TOP)</w:t>
            </w:r>
          </w:p>
        </w:tc>
        <w:tc>
          <w:tcPr>
            <w:gridSpan w:val="9"/>
            <w:tcW w:w="7569" w:type="dxa"/>
            <w:vAlign w:val="center"/>
          </w:tcPr>
          <w:p>
            <w:pPr>
              <w:jc w:val="center"/>
            </w:pPr>
            <w:r>
              <w:rPr>
                <w:rFonts w:ascii="微軟正黑體" w:eastAsia="微軟正黑體"/>
                <w:sz w:val="28"/>
              </w:rPr>
              <w:t>aacdd (BOT)</w:t>
            </w: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FFFF"/>
        <w:tblLayout w:type="fixed"/>
        <w:tblLook w:val="01E0" w:firstRow="1" w:lastRow="1" w:firstColumn="1" w:lastColumn="1" w:noHBand="0" w:noVBand="0"/>
      </w:tblPr>
      <w:tblGrid>
        <w:gridCol w:w="809"/>
        <w:gridCol w:w="1527"/>
        <w:gridCol w:w="705"/>
        <w:gridCol w:w="717"/>
        <w:gridCol w:w="815"/>
        <w:gridCol w:w="1295"/>
        <w:gridCol w:w="825"/>
        <w:gridCol w:w="780"/>
        <w:gridCol w:w="53"/>
        <w:gridCol w:w="819"/>
        <w:gridCol w:w="1293"/>
        <w:gridCol w:w="825"/>
        <w:gridCol w:w="831"/>
        <w:gridCol w:w="935"/>
        <w:gridCol w:w="1178"/>
        <w:gridCol w:w="825"/>
        <w:gridCol w:w="634"/>
        <w:gridCol w:w="11"/>
        <w:gridCol w:w="80"/>
        <w:gridCol w:w="73"/>
        <w:gridCol w:w="108"/>
      </w:tblGrid>
      <w:tr w:rsidR="00F664B6" w:rsidRPr="00E41E25" w14:paraId="4D847336" w14:textId="77777777" w:rsidTr="00A23657">
        <w:tblPrEx>
          <w:shd w:val="clear" w:color="auto" w:fill="auto"/>
        </w:tblPrEx>
        <w:trPr>
          <w:trHeight w:val="546"/>
        </w:trPr>
        <w:tc>
          <w:tcPr>
            <w:tcW w:w="15138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14:paraId="579D6DA7" w14:textId="7133B43C" w:rsidR="00F664B6" w:rsidRPr="00E41E25" w:rsidRDefault="00F664B6" w:rsidP="00C029B0">
            <w:pPr>
              <w:pageBreakBefore/>
              <w:pStyle w:val="1"/>
              <w:jc w:val="center"/>
              <w:rPr>
                <w:rFonts w:asciiTheme="minorHAnsi" w:eastAsia="微軟正黑體" w:hAnsiTheme="minorHAnsi" w:cstheme="minorHAnsi"/>
                <w:b/>
              </w:rPr>
            </w:pPr>
            <w:r w:rsidRPr="00E41E25">
              <w:rPr>
                <w:rFonts w:asciiTheme="minorHAnsi" w:eastAsia="微軟正黑體" w:hAnsiTheme="minorHAnsi" w:cstheme="minorHAnsi"/>
                <w:b/>
              </w:rPr>
            </w:r>
            <w:r w:rsidRPr="00E41E25">
              <w:rPr>
                <w:rFonts w:asciiTheme="minorHAnsi" w:eastAsia="微軟正黑體" w:hAnsiTheme="minorHAnsi" w:cstheme="minorHAnsi"/>
                <w:b/>
              </w:rPr>
              <w:t>三、ATE</w:t>
            </w:r>
            <w:r w:rsidRPr="00E41E25">
              <w:rPr>
                <w:rFonts w:asciiTheme="minorHAnsi" w:eastAsia="微軟正黑體" w:hAnsiTheme="minorHAnsi" w:cstheme="minorHAnsi"/>
                <w:b/>
              </w:rPr>
              <w:t>設備確認</w:t>
            </w:r>
          </w:p>
        </w:tc>
      </w:tr>
      <w:tr w:rsidR="00F664B6" w:rsidRPr="00E41E25" w14:paraId="3983E02C" w14:textId="77777777" w:rsidTr="00A23657">
        <w:tblPrEx>
          <w:shd w:val="clear" w:color="auto" w:fill="auto"/>
        </w:tblPrEx>
        <w:trPr>
          <w:trHeight w:val="546"/>
        </w:trPr>
        <w:tc>
          <w:tcPr>
            <w:tcW w:w="15138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4CCC2" w14:textId="77777777" w:rsidR="00F664B6" w:rsidRPr="00E41E25" w:rsidRDefault="00F664B6" w:rsidP="00C029B0">
            <w:pPr>
              <w:pStyle w:val="af2"/>
              <w:numPr>
                <w:ilvl w:val="0"/>
                <w:numId w:val="15"/>
              </w:numPr>
              <w:ind w:leftChars="0"/>
              <w:rPr>
                <w:rFonts w:asciiTheme="minorHAnsi" w:eastAsia="微軟正黑體" w:hAnsiTheme="minorHAnsi" w:cstheme="minorHAnsi"/>
                <w:b/>
                <w:bCs/>
                <w:sz w:val="32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bCs/>
                <w:sz w:val="32"/>
                <w:szCs w:val="24"/>
              </w:rPr>
              <w:t>Chroma</w:t>
            </w:r>
            <w:r w:rsidRPr="00E41E25">
              <w:rPr>
                <w:rFonts w:asciiTheme="minorHAnsi" w:eastAsia="微軟正黑體" w:hAnsiTheme="minorHAnsi" w:cstheme="minorHAnsi"/>
                <w:b/>
                <w:bCs/>
                <w:sz w:val="32"/>
                <w:szCs w:val="24"/>
              </w:rPr>
              <w:t>設備</w:t>
            </w:r>
          </w:p>
          <w:p w14:paraId="03702F2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bCs/>
                <w:kern w:val="52"/>
                <w:sz w:val="28"/>
                <w:szCs w:val="18"/>
              </w:rPr>
            </w:pPr>
            <w:r w:rsidRPr="00E41E25">
              <w:rPr>
                <w:rFonts w:asciiTheme="minorHAnsi" w:eastAsia="微軟正黑體" w:hAnsiTheme="minorHAnsi" w:cstheme="minorHAnsi"/>
                <w:bCs/>
                <w:kern w:val="52"/>
                <w:sz w:val="28"/>
                <w:szCs w:val="18"/>
              </w:rPr>
              <w:t>先開啟機櫃後方的總電源，再由上到下依序開啟設備及電腦電源。</w:t>
            </w:r>
          </w:p>
          <w:p w14:paraId="01CCDA3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bCs/>
                <w:kern w:val="52"/>
                <w:sz w:val="28"/>
                <w:szCs w:val="18"/>
              </w:rPr>
            </w:pPr>
            <w:r w:rsidRPr="00E41E25">
              <w:rPr>
                <w:rFonts w:asciiTheme="minorHAnsi" w:eastAsia="微軟正黑體" w:hAnsiTheme="minorHAnsi" w:cstheme="minorHAnsi"/>
                <w:bCs/>
                <w:kern w:val="52"/>
                <w:sz w:val="28"/>
                <w:szCs w:val="18"/>
              </w:rPr>
              <w:t>關閉時，先關閉電腦及測試程式，再由下至上關閉設備。</w:t>
            </w:r>
          </w:p>
          <w:p w14:paraId="2ADB04B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b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noProof/>
              </w:rPr>
              <mc:AlternateContent>
                <mc:Choice Requires="wpg">
                  <w:drawing>
                    <wp:inline distT="0" distB="0" distL="0" distR="0" wp14:anchorId="487A0F23" wp14:editId="0CFCC2BE">
                      <wp:extent cx="6210300" cy="3886200"/>
                      <wp:effectExtent l="0" t="0" r="19050" b="19050"/>
                      <wp:docPr id="6" name="群組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10300" cy="3886200"/>
                                <a:chOff x="377270" y="620688"/>
                                <a:chExt cx="8875250" cy="5994874"/>
                              </a:xfrm>
                            </wpg:grpSpPr>
                            <wpg:grpSp>
                              <wpg:cNvPr id="43" name="群組 43"/>
                              <wpg:cNvGrpSpPr/>
                              <wpg:grpSpPr>
                                <a:xfrm>
                                  <a:off x="377270" y="620688"/>
                                  <a:ext cx="8875250" cy="5994874"/>
                                  <a:chOff x="377270" y="620688"/>
                                  <a:chExt cx="8875250" cy="5994874"/>
                                </a:xfrm>
                              </wpg:grpSpPr>
                              <wpg:grpSp>
                                <wpg:cNvPr id="50" name="群組 50"/>
                                <wpg:cNvGrpSpPr/>
                                <wpg:grpSpPr>
                                  <a:xfrm>
                                    <a:off x="395536" y="620688"/>
                                    <a:ext cx="8856984" cy="5994874"/>
                                    <a:chOff x="395536" y="620688"/>
                                    <a:chExt cx="8856984" cy="5994874"/>
                                  </a:xfrm>
                                </wpg:grpSpPr>
                                <wpg:grpSp>
                                  <wpg:cNvPr id="53" name="群組 53"/>
                                  <wpg:cNvGrpSpPr/>
                                  <wpg:grpSpPr>
                                    <a:xfrm>
                                      <a:off x="395536" y="620688"/>
                                      <a:ext cx="8856984" cy="5994874"/>
                                      <a:chOff x="395536" y="620688"/>
                                      <a:chExt cx="8856984" cy="5994874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54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0" cstate="email">
                                        <a:extLst>
                                          <a:ext uri="{28A0092B-C50C-407E-A947-70E740481C1C}">
                                            <a14:useLocalDpi xmlns:a14="http://schemas.microsoft.com/office/drawing/2010/main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2915816" y="620688"/>
                                        <a:ext cx="3771900" cy="55626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  <wps:wsp>
                                    <wps:cNvPr id="55" name="直線接點 55"/>
                                    <wps:cNvCnPr/>
                                    <wps:spPr>
                                      <a:xfrm flipH="1">
                                        <a:off x="2843809" y="1268760"/>
                                        <a:ext cx="936104" cy="18658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00B0F0"/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7" name="文字方塊 5"/>
                                    <wps:cNvSpPr txBox="1"/>
                                    <wps:spPr>
                                      <a:xfrm>
                                        <a:off x="1331641" y="1102752"/>
                                        <a:ext cx="1512568" cy="50699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rgbClr val="00B0F0"/>
                                        </a:solidFill>
                                      </a:ln>
                                    </wps:spPr>
                                    <wps:txbx>
                                      <w:txbxContent>
                                        <w:p w14:paraId="4702DC52" w14:textId="77777777" w:rsidR="00F664B6" w:rsidRPr="002D3B39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18"/>
                                            </w:rPr>
                                          </w:pPr>
                                          <w:r w:rsidRPr="002D3B39">
                                            <w:rPr>
                                              <w:rFonts w:asciiTheme="minorHAnsi" w:eastAsia="微軟正黑體" w:hAnsi="Calibri" w:cstheme="minorBidi"/>
                                              <w:color w:val="000000" w:themeColor="text1"/>
                                              <w:kern w:val="24"/>
                                              <w:szCs w:val="36"/>
                                            </w:rPr>
                                            <w:t>Chroma 8000</w:t>
                                          </w:r>
                                        </w:p>
                                      </w:txbxContent>
                                    </wps:txbx>
                                    <wps:bodyPr wrap="square" rtlCol="0">
                                      <a:noAutofit/>
                                    </wps:bodyPr>
                                  </wps:wsp>
                                  <wps:wsp>
                                    <wps:cNvPr id="58" name="直線接點 58"/>
                                    <wps:cNvCnPr/>
                                    <wps:spPr>
                                      <a:xfrm flipV="1">
                                        <a:off x="5752373" y="2492896"/>
                                        <a:ext cx="57833" cy="413607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00B0F0"/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9" name="文字方塊 12"/>
                                    <wps:cNvSpPr txBox="1"/>
                                    <wps:spPr>
                                      <a:xfrm>
                                        <a:off x="5234217" y="1858084"/>
                                        <a:ext cx="1350283" cy="634812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 w="28575">
                                        <a:solidFill>
                                          <a:srgbClr val="00B0F0"/>
                                        </a:solidFill>
                                      </a:ln>
                                    </wps:spPr>
                                    <wps:txbx>
                                      <w:txbxContent>
                                        <w:p w14:paraId="53CB0F54" w14:textId="77777777" w:rsidR="00F664B6" w:rsidRPr="002D3B39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18"/>
                                            </w:rPr>
                                          </w:pPr>
                                          <w:r w:rsidRPr="002D3B39">
                                            <w:rPr>
                                              <w:rFonts w:asciiTheme="minorHAnsi" w:eastAsia="微軟正黑體" w:hAnsi="微軟正黑體" w:cstheme="minorBidi" w:hint="eastAsia"/>
                                              <w:color w:val="000000" w:themeColor="text1"/>
                                              <w:kern w:val="24"/>
                                              <w:szCs w:val="36"/>
                                            </w:rPr>
                                            <w:t>開啟電腦</w:t>
                                          </w:r>
                                        </w:p>
                                      </w:txbxContent>
                                    </wps:txbx>
                                    <wps:bodyPr wrap="square" rtlCol="0">
                                      <a:noAutofit/>
                                    </wps:bodyPr>
                                  </wps:wsp>
                                  <wps:wsp>
                                    <wps:cNvPr id="60" name="橢圓 60"/>
                                    <wps:cNvSpPr/>
                                    <wps:spPr>
                                      <a:xfrm>
                                        <a:off x="4716016" y="1988840"/>
                                        <a:ext cx="144016" cy="144016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61" name="矩形 61"/>
                                    <wps:cNvSpPr/>
                                    <wps:spPr>
                                      <a:xfrm>
                                        <a:off x="3347864" y="3905672"/>
                                        <a:ext cx="1656184" cy="175557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62" name="直線接點 62"/>
                                    <wps:cNvCnPr/>
                                    <wps:spPr>
                                      <a:xfrm flipV="1">
                                        <a:off x="5004048" y="4622289"/>
                                        <a:ext cx="1872208" cy="161172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FF0000"/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63" name="矩形 63"/>
                                    <wps:cNvSpPr/>
                                    <wps:spPr>
                                      <a:xfrm>
                                        <a:off x="6876256" y="2935257"/>
                                        <a:ext cx="2376264" cy="3374064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14:paraId="3017E5AE" w14:textId="77777777" w:rsidR="00F664B6" w:rsidRPr="00082838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18"/>
                                            </w:rPr>
                                          </w:pPr>
                                          <w:r w:rsidRPr="00082838">
                                            <w:rPr>
                                              <w:rFonts w:asciiTheme="minorHAnsi" w:eastAsia="微軟正黑體" w:hAnsi="微軟正黑體" w:cstheme="minorBidi" w:hint="eastAsia"/>
                                              <w:color w:val="000000" w:themeColor="text1"/>
                                              <w:kern w:val="24"/>
                                              <w:szCs w:val="36"/>
                                            </w:rPr>
                                            <w:t>開啟電源</w:t>
                                          </w:r>
                                        </w:p>
                                      </w:txbxContent>
                                    </wps:txbx>
                                    <wps:bodyPr rtlCol="0" anchor="t"/>
                                  </wps:wsp>
                                  <pic:pic xmlns:pic="http://schemas.openxmlformats.org/drawingml/2006/picture">
                                    <pic:nvPicPr>
                                      <pic:cNvPr id="64" name="Picture 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1" cstate="email">
                                        <a:extLst>
                                          <a:ext uri="{28A0092B-C50C-407E-A947-70E740481C1C}">
                                            <a14:useLocalDpi xmlns:a14="http://schemas.microsoft.com/office/drawing/2010/main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7027291" y="3498304"/>
                                        <a:ext cx="2081213" cy="2667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  <wps:wsp>
                                    <wps:cNvPr id="68" name="橢圓 68"/>
                                    <wps:cNvSpPr/>
                                    <wps:spPr>
                                      <a:xfrm>
                                        <a:off x="7366360" y="3788478"/>
                                        <a:ext cx="144016" cy="144016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72" name="橢圓 72"/>
                                    <wps:cNvSpPr/>
                                    <wps:spPr>
                                      <a:xfrm>
                                        <a:off x="7366360" y="4446075"/>
                                        <a:ext cx="144016" cy="144016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73" name="橢圓 73"/>
                                    <wps:cNvSpPr/>
                                    <wps:spPr>
                                      <a:xfrm>
                                        <a:off x="8638121" y="5094147"/>
                                        <a:ext cx="144016" cy="144016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74" name="橢圓 74"/>
                                    <wps:cNvSpPr/>
                                    <wps:spPr>
                                      <a:xfrm>
                                        <a:off x="7466943" y="5651161"/>
                                        <a:ext cx="144016" cy="144016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75" name="直線接點 75"/>
                                    <wps:cNvCnPr/>
                                    <wps:spPr>
                                      <a:xfrm flipV="1">
                                        <a:off x="4860032" y="1491338"/>
                                        <a:ext cx="374035" cy="569510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FF0000"/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77" name="矩形 77"/>
                                    <wps:cNvSpPr/>
                                    <wps:spPr>
                                      <a:xfrm>
                                        <a:off x="5234068" y="1183137"/>
                                        <a:ext cx="1323207" cy="616397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14:paraId="1FD307B9" w14:textId="77777777" w:rsidR="00F664B6" w:rsidRPr="002D3B39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18"/>
                                            </w:rPr>
                                          </w:pPr>
                                          <w:r w:rsidRPr="002D3B39">
                                            <w:rPr>
                                              <w:rFonts w:asciiTheme="minorHAnsi" w:eastAsia="微軟正黑體" w:hAnsi="微軟正黑體" w:cstheme="minorBidi" w:hint="eastAsia"/>
                                              <w:color w:val="000000" w:themeColor="text1"/>
                                              <w:kern w:val="24"/>
                                              <w:szCs w:val="36"/>
                                            </w:rPr>
                                            <w:t>開啟電源</w:t>
                                          </w:r>
                                        </w:p>
                                      </w:txbxContent>
                                    </wps:txbx>
                                    <wps:bodyPr rtlCol="0" anchor="t"/>
                                  </wps:wsp>
                                  <wps:wsp>
                                    <wps:cNvPr id="80" name="直線接點 80"/>
                                    <wps:cNvCnPr/>
                                    <wps:spPr>
                                      <a:xfrm flipV="1">
                                        <a:off x="2627784" y="4509120"/>
                                        <a:ext cx="504056" cy="166328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FF0000"/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81" name="矩形 81"/>
                                    <wps:cNvSpPr/>
                                    <wps:spPr>
                                      <a:xfrm>
                                        <a:off x="395536" y="3237156"/>
                                        <a:ext cx="2376264" cy="3360196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14:paraId="7DDC10EE" w14:textId="77777777" w:rsidR="00F664B6" w:rsidRPr="002D3B39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20"/>
                                            </w:rPr>
                                          </w:pPr>
                                          <w:r w:rsidRPr="002D3B39">
                                            <w:rPr>
                                              <w:rFonts w:asciiTheme="minorHAnsi" w:eastAsia="微軟正黑體" w:hAnsi="微軟正黑體" w:cstheme="minorBidi" w:hint="eastAsia"/>
                                              <w:color w:val="000000" w:themeColor="text1"/>
                                              <w:kern w:val="24"/>
                                              <w:sz w:val="28"/>
                                              <w:szCs w:val="36"/>
                                            </w:rPr>
                                            <w:t>開啟背面總電源</w:t>
                                          </w:r>
                                        </w:p>
                                      </w:txbxContent>
                                    </wps:txbx>
                                    <wps:bodyPr rtlCol="0" anchor="t"/>
                                  </wps:wsp>
                                  <pic:pic xmlns:pic="http://schemas.openxmlformats.org/drawingml/2006/picture">
                                    <pic:nvPicPr>
                                      <pic:cNvPr id="82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2" cstate="email">
                                        <a:extLst>
                                          <a:ext uri="{28A0092B-C50C-407E-A947-70E740481C1C}">
                                            <a14:useLocalDpi xmlns:a14="http://schemas.microsoft.com/office/drawing/2010/main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539552" y="3789040"/>
                                        <a:ext cx="2016224" cy="264483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  <wps:wsp>
                                    <wps:cNvPr id="90" name="橢圓 90"/>
                                    <wps:cNvSpPr/>
                                    <wps:spPr>
                                      <a:xfrm flipV="1">
                                        <a:off x="827584" y="4941168"/>
                                        <a:ext cx="216024" cy="216024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93" name="橢圓 93"/>
                                    <wps:cNvSpPr/>
                                    <wps:spPr>
                                      <a:xfrm flipV="1">
                                        <a:off x="2051720" y="4941168"/>
                                        <a:ext cx="216024" cy="216024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96" name="橢圓 96"/>
                                    <wps:cNvSpPr/>
                                    <wps:spPr>
                                      <a:xfrm flipV="1">
                                        <a:off x="827584" y="6093296"/>
                                        <a:ext cx="216024" cy="216024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97" name="直線接點 97"/>
                                    <wps:cNvCnPr/>
                                    <wps:spPr>
                                      <a:xfrm>
                                        <a:off x="1115616" y="6093296"/>
                                        <a:ext cx="288031" cy="297137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FF0000"/>
                                        </a:solidFill>
                                        <a:prstDash val="solid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98" name="矩形 98"/>
                                    <wps:cNvSpPr/>
                                    <wps:spPr>
                                      <a:xfrm>
                                        <a:off x="1403647" y="6165304"/>
                                        <a:ext cx="1152127" cy="450258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14:paraId="7E827AA9" w14:textId="77777777" w:rsidR="00F664B6" w:rsidRPr="002D3B39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18"/>
                                            </w:rPr>
                                          </w:pPr>
                                          <w:r w:rsidRPr="002D3B39">
                                            <w:rPr>
                                              <w:rFonts w:asciiTheme="minorHAnsi" w:eastAsia="微軟正黑體" w:hAnsi="Calibri" w:cstheme="minorBidi"/>
                                              <w:b/>
                                              <w:bCs/>
                                              <w:color w:val="FF0000"/>
                                              <w:kern w:val="24"/>
                                              <w:szCs w:val="36"/>
                                            </w:rPr>
                                            <w:t>220VAC</w:t>
                                          </w:r>
                                        </w:p>
                                      </w:txbxContent>
                                    </wps:txbx>
                                    <wps:bodyPr rtlCol="0" anchor="t"/>
                                  </wps:wsp>
                                </wpg:grpSp>
                                <wps:wsp>
                                  <wps:cNvPr id="99" name="橢圓 99"/>
                                  <wps:cNvSpPr/>
                                  <wps:spPr>
                                    <a:xfrm flipV="1">
                                      <a:off x="1403648" y="5589240"/>
                                      <a:ext cx="216024" cy="216024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tlCol="0" anchor="ctr"/>
                                </wps:wsp>
                              </wpg:grpSp>
                              <wps:wsp>
                                <wps:cNvPr id="100" name="橢圓 100"/>
                                <wps:cNvSpPr/>
                                <wps:spPr>
                                  <a:xfrm>
                                    <a:off x="6254189" y="1961103"/>
                                    <a:ext cx="536254" cy="585995"/>
                                  </a:xfrm>
                                  <a:prstGeom prst="ellipse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6EA89D81" w14:textId="77777777" w:rsidR="00F664B6" w:rsidRPr="002D3B39" w:rsidRDefault="00F664B6" w:rsidP="00F664B6">
                                      <w:pPr>
                                        <w:pStyle w:val="Web"/>
                                        <w:spacing w:before="0" w:beforeAutospacing="0" w:after="0" w:afterAutospacing="0"/>
                                        <w:jc w:val="center"/>
                                        <w:rPr>
                                          <w:rFonts w:ascii="Calibri" w:eastAsia="標楷體" w:hAnsi="Calibri" w:cs="Calibri"/>
                                          <w:b/>
                                        </w:rPr>
                                      </w:pPr>
                                      <w:r w:rsidRPr="002D3B39">
                                        <w:rPr>
                                          <w:rFonts w:ascii="Calibri" w:eastAsia="標楷體" w:hAnsi="Calibri" w:cs="Calibri"/>
                                          <w:b/>
                                        </w:rPr>
                                        <w:t>4</w:t>
                                      </w:r>
                                    </w:p>
                                  </w:txbxContent>
                                </wps:txbx>
                                <wps:bodyPr rtlCol="0" anchor="ctr"/>
                              </wps:wsp>
                              <wps:wsp>
                                <wps:cNvPr id="101" name="橢圓 101"/>
                                <wps:cNvSpPr/>
                                <wps:spPr>
                                  <a:xfrm>
                                    <a:off x="7027292" y="2349262"/>
                                    <a:ext cx="536254" cy="585995"/>
                                  </a:xfrm>
                                  <a:prstGeom prst="ellipse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55AF3E4C" w14:textId="77777777" w:rsidR="00F664B6" w:rsidRPr="002D3B39" w:rsidRDefault="00F664B6" w:rsidP="00F664B6">
                                      <w:pPr>
                                        <w:pStyle w:val="Web"/>
                                        <w:spacing w:before="0" w:beforeAutospacing="0" w:after="0" w:afterAutospacing="0"/>
                                        <w:jc w:val="center"/>
                                        <w:rPr>
                                          <w:rFonts w:ascii="Calibri" w:eastAsia="標楷體" w:hAnsi="Calibri" w:cs="Calibri"/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rFonts w:ascii="Calibri" w:eastAsia="標楷體" w:hAnsi="Calibri" w:cs="Calibri"/>
                                          <w:b/>
                                        </w:rPr>
                                        <w:t>3</w:t>
                                      </w:r>
                                    </w:p>
                                  </w:txbxContent>
                                </wps:txbx>
                                <wps:bodyPr rtlCol="0" anchor="ctr"/>
                              </wps:wsp>
                              <wps:wsp>
                                <wps:cNvPr id="102" name="橢圓 102"/>
                                <wps:cNvSpPr/>
                                <wps:spPr>
                                  <a:xfrm>
                                    <a:off x="4225872" y="2147994"/>
                                    <a:ext cx="536254" cy="585995"/>
                                  </a:xfrm>
                                  <a:prstGeom prst="ellipse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3EF5BAC2" w14:textId="77777777" w:rsidR="00F664B6" w:rsidRPr="002D3B39" w:rsidRDefault="00F664B6" w:rsidP="00F664B6">
                                      <w:pPr>
                                        <w:pStyle w:val="Web"/>
                                        <w:spacing w:before="0" w:beforeAutospacing="0" w:after="0" w:afterAutospacing="0"/>
                                        <w:jc w:val="center"/>
                                        <w:rPr>
                                          <w:rFonts w:ascii="Calibri" w:eastAsia="標楷體" w:hAnsi="Calibri" w:cs="Calibri"/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rFonts w:ascii="Calibri" w:eastAsia="標楷體" w:hAnsi="Calibri" w:cs="Calibri"/>
                                          <w:b/>
                                        </w:rPr>
                                        <w:t>2</w:t>
                                      </w:r>
                                    </w:p>
                                  </w:txbxContent>
                                </wps:txbx>
                                <wps:bodyPr rtlCol="0" anchor="ctr"/>
                              </wps:wsp>
                              <wps:wsp>
                                <wps:cNvPr id="103" name="橢圓 103"/>
                                <wps:cNvSpPr/>
                                <wps:spPr>
                                  <a:xfrm>
                                    <a:off x="377270" y="2622408"/>
                                    <a:ext cx="536254" cy="585995"/>
                                  </a:xfrm>
                                  <a:prstGeom prst="ellipse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740A7373" w14:textId="77777777" w:rsidR="00F664B6" w:rsidRPr="002D3B39" w:rsidRDefault="00F664B6" w:rsidP="00F664B6">
                                      <w:pPr>
                                        <w:pStyle w:val="Web"/>
                                        <w:spacing w:before="0" w:beforeAutospacing="0" w:after="0" w:afterAutospacing="0"/>
                                        <w:jc w:val="center"/>
                                        <w:rPr>
                                          <w:rFonts w:asciiTheme="minorHAnsi" w:eastAsia="標楷體" w:hAnsiTheme="minorHAnsi" w:cstheme="minorHAnsi"/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rFonts w:asciiTheme="minorHAnsi" w:eastAsia="標楷體" w:hAnsiTheme="minorHAnsi" w:cstheme="minorHAnsi"/>
                                          <w:b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tlCol="0" anchor="ctr"/>
                              </wps:wsp>
                            </wpg:grpSp>
                            <wps:wsp>
                              <wps:cNvPr id="104" name="橢圓 104"/>
                              <wps:cNvSpPr/>
                              <wps:spPr>
                                <a:xfrm>
                                  <a:off x="7884368" y="5085184"/>
                                  <a:ext cx="144016" cy="144016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87A0F23" id="群組 52" o:spid="_x0000_s1027" style="width:489pt;height:306pt;mso-position-horizontal-relative:char;mso-position-vertical-relative:line" coordorigin="3772,6206" coordsize="88752,5994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">
                      <v:group id="_x0000_s1028" style="position:absolute;left:3772;top:6206;width:88753;height:59949" coordorigin="3772,6206" coordsize="88752,599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  <v:group id="群組 50" o:spid="_x0000_s1029" style="position:absolute;left:3955;top:6206;width:88570;height:59949" coordorigin="3955,6206" coordsize="88569,599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      <v:group id="群組 53" o:spid="_x0000_s1030" style="position:absolute;left:3955;top:6206;width:88570;height:59949" coordorigin="3955,6206" coordsize="88569,599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Picture 2" o:spid="_x0000_s1031" type="#_x0000_t75" style="position:absolute;left:29158;top:6206;width:37719;height:5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">
                              <v:imagedata r:id="rId23" o:title=""/>
                            </v:shape>
                            <v:line id="直線接點 55" o:spid="_x0000_s1032" style="position:absolute;flip:x;visibility:visible;mso-wrap-style:square" from="28438,12687" to="37799,12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" strokecolor="#00b0f0" strokeweight="3pt">
                              <v:stroke dashstyle="1 1" joinstyle="miter"/>
                            </v:line>
                            <v:shape id="文字方塊 5" o:spid="_x0000_s1033" type="#_x0000_t202" style="position:absolute;left:13316;top:11027;width:15126;height:5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" filled="f" strokecolor="#00b0f0" strokeweight="2.25pt">
                              <v:textbox>
                                <w:txbxContent>
                                  <w:p w14:paraId="4702DC52" w14:textId="77777777" w:rsidR="00F664B6" w:rsidRPr="002D3B39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18"/>
                                      </w:rPr>
                                    </w:pPr>
                                    <w:r w:rsidRPr="002D3B39">
                                      <w:rPr>
                                        <w:rFonts w:asciiTheme="minorHAnsi" w:eastAsia="微軟正黑體" w:hAnsi="Calibri" w:cstheme="minorBidi"/>
                                        <w:color w:val="000000" w:themeColor="text1"/>
                                        <w:kern w:val="24"/>
                                        <w:szCs w:val="36"/>
                                      </w:rPr>
                                      <w:t>Chroma 8000</w:t>
                                    </w:r>
                                  </w:p>
                                </w:txbxContent>
                              </v:textbox>
                            </v:shape>
                            <v:line id="直線接點 58" o:spid="_x0000_s1034" style="position:absolute;flip:y;visibility:visible;mso-wrap-style:square" from="57523,24928" to="58102,290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" strokecolor="#00b0f0" strokeweight="3pt">
                              <v:stroke dashstyle="1 1" joinstyle="miter"/>
                            </v:line>
                            <v:shape id="文字方塊 12" o:spid="_x0000_s1035" type="#_x0000_t202" style="position:absolute;left:52342;top:18580;width:13503;height:6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" fillcolor="white [3212]" strokecolor="#00b0f0" strokeweight="2.25pt">
                              <v:textbox>
                                <w:txbxContent>
                                  <w:p w14:paraId="53CB0F54" w14:textId="77777777" w:rsidR="00F664B6" w:rsidRPr="002D3B39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18"/>
                                      </w:rPr>
                                    </w:pPr>
                                    <w:r w:rsidRPr="002D3B39">
                                      <w:rPr>
                                        <w:rFonts w:asciiTheme="minorHAnsi" w:eastAsia="微軟正黑體" w:hAnsi="微軟正黑體" w:cstheme="minorBidi" w:hint="eastAsia"/>
                                        <w:color w:val="000000" w:themeColor="text1"/>
                                        <w:kern w:val="24"/>
                                        <w:szCs w:val="36"/>
                                      </w:rPr>
                                      <w:t>開啟電腦</w:t>
                                    </w:r>
                                  </w:p>
                                </w:txbxContent>
                              </v:textbox>
                            </v:shape>
                            <v:oval id="橢圓 60" o:spid="_x0000_s1036" style="position:absolute;left:47160;top:19888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" filled="f" strokecolor="red" strokeweight="1pt">
                              <v:stroke joinstyle="miter"/>
                            </v:oval>
                            <v:rect id="矩形 61" o:spid="_x0000_s1037" style="position:absolute;left:33478;top:39056;width:16562;height:1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" filled="f" strokecolor="red" strokeweight="1pt"/>
                            <v:line id="直線接點 62" o:spid="_x0000_s1038" style="position:absolute;flip:y;visibility:visible;mso-wrap-style:square" from="50040,46222" to="68762,478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" strokecolor="red" strokeweight="3pt">
                              <v:stroke dashstyle="1 1" joinstyle="miter"/>
                            </v:line>
                            <v:rect id="矩形 63" o:spid="_x0000_s1039" style="position:absolute;left:68762;top:29352;width:23763;height:337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" fillcolor="white [3212]" strokecolor="red" strokeweight="1pt">
                              <v:textbox>
                                <w:txbxContent>
                                  <w:p w14:paraId="3017E5AE" w14:textId="77777777" w:rsidR="00F664B6" w:rsidRPr="00082838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18"/>
                                      </w:rPr>
                                    </w:pPr>
                                    <w:r w:rsidRPr="00082838">
                                      <w:rPr>
                                        <w:rFonts w:asciiTheme="minorHAnsi" w:eastAsia="微軟正黑體" w:hAnsi="微軟正黑體" w:cstheme="minorBidi" w:hint="eastAsia"/>
                                        <w:color w:val="000000" w:themeColor="text1"/>
                                        <w:kern w:val="24"/>
                                        <w:szCs w:val="36"/>
                                      </w:rPr>
                                      <w:t>開啟電源</w:t>
                                    </w:r>
                                  </w:p>
                                </w:txbxContent>
                              </v:textbox>
                            </v:rect>
                            <v:shape id="Picture 3" o:spid="_x0000_s1040" type="#_x0000_t75" style="position:absolute;left:70272;top:34983;width:20813;height:26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">
                              <v:imagedata r:id="rId24" o:title=""/>
                            </v:shape>
                            <v:oval id="橢圓 68" o:spid="_x0000_s1041" style="position:absolute;left:73663;top:37884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" filled="f" strokecolor="red" strokeweight="1pt">
                              <v:stroke joinstyle="miter"/>
                            </v:oval>
                            <v:oval id="橢圓 72" o:spid="_x0000_s1042" style="position:absolute;left:73663;top:44460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" filled="f" strokecolor="red" strokeweight="1pt">
                              <v:stroke joinstyle="miter"/>
                            </v:oval>
                            <v:oval id="橢圓 73" o:spid="_x0000_s1043" style="position:absolute;left:86381;top:50941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" filled="f" strokecolor="red" strokeweight="1pt">
                              <v:stroke joinstyle="miter"/>
                            </v:oval>
                            <v:oval id="橢圓 74" o:spid="_x0000_s1044" style="position:absolute;left:74669;top:56511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" filled="f" strokecolor="red" strokeweight="1pt">
                              <v:stroke joinstyle="miter"/>
                            </v:oval>
                            <v:line id="直線接點 75" o:spid="_x0000_s1045" style="position:absolute;flip:y;visibility:visible;mso-wrap-style:square" from="48600,14913" to="52340,206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" strokecolor="red" strokeweight="3pt">
                              <v:stroke dashstyle="1 1" joinstyle="miter"/>
                            </v:line>
                            <v:rect id="矩形 77" o:spid="_x0000_s1046" style="position:absolute;left:52340;top:11831;width:13232;height:61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" fillcolor="white [3212]" strokecolor="red" strokeweight="1pt">
                              <v:textbox>
                                <w:txbxContent>
                                  <w:p w14:paraId="1FD307B9" w14:textId="77777777" w:rsidR="00F664B6" w:rsidRPr="002D3B39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18"/>
                                      </w:rPr>
                                    </w:pPr>
                                    <w:r w:rsidRPr="002D3B39">
                                      <w:rPr>
                                        <w:rFonts w:asciiTheme="minorHAnsi" w:eastAsia="微軟正黑體" w:hAnsi="微軟正黑體" w:cstheme="minorBidi" w:hint="eastAsia"/>
                                        <w:color w:val="000000" w:themeColor="text1"/>
                                        <w:kern w:val="24"/>
                                        <w:szCs w:val="36"/>
                                      </w:rPr>
                                      <w:t>開啟電源</w:t>
                                    </w:r>
                                  </w:p>
                                </w:txbxContent>
                              </v:textbox>
                            </v:rect>
                            <v:line id="直線接點 80" o:spid="_x0000_s1047" style="position:absolute;flip:y;visibility:visible;mso-wrap-style:square" from="26277,45091" to="31318,467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" strokecolor="red" strokeweight="3pt">
                              <v:stroke dashstyle="1 1" joinstyle="miter"/>
                            </v:line>
                            <v:rect id="矩形 81" o:spid="_x0000_s1048" style="position:absolute;left:3955;top:32371;width:23763;height:33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" fillcolor="white [3212]" strokecolor="red" strokeweight="1pt">
                              <v:textbox>
                                <w:txbxContent>
                                  <w:p w14:paraId="7DDC10EE" w14:textId="77777777" w:rsidR="00F664B6" w:rsidRPr="002D3B39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20"/>
                                      </w:rPr>
                                    </w:pPr>
                                    <w:r w:rsidRPr="002D3B39">
                                      <w:rPr>
                                        <w:rFonts w:asciiTheme="minorHAnsi" w:eastAsia="微軟正黑體" w:hAnsi="微軟正黑體" w:cstheme="minorBidi" w:hint="eastAsia"/>
                                        <w:color w:val="000000" w:themeColor="text1"/>
                                        <w:kern w:val="24"/>
                                        <w:sz w:val="28"/>
                                        <w:szCs w:val="36"/>
                                      </w:rPr>
                                      <w:t>開啟背面總電源</w:t>
                                    </w:r>
                                  </w:p>
                                </w:txbxContent>
                              </v:textbox>
                            </v:rect>
                            <v:shape id="Picture 2" o:spid="_x0000_s1049" type="#_x0000_t75" style="position:absolute;left:5395;top:37890;width:20162;height:26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">
                              <v:imagedata r:id="rId25" o:title=""/>
                            </v:shape>
                            <v:oval id="橢圓 90" o:spid="_x0000_s1050" style="position:absolute;left:8275;top:49411;width:2161;height:216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" filled="f" strokecolor="red" strokeweight="1pt">
                              <v:stroke joinstyle="miter"/>
                            </v:oval>
                            <v:oval id="橢圓 93" o:spid="_x0000_s1051" style="position:absolute;left:20517;top:49411;width:2160;height:216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" filled="f" strokecolor="red" strokeweight="1pt">
                              <v:stroke joinstyle="miter"/>
                            </v:oval>
                            <v:oval id="橢圓 96" o:spid="_x0000_s1052" style="position:absolute;left:8275;top:60932;width:2161;height:2161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" filled="f" strokecolor="red" strokeweight="1pt">
                              <v:stroke joinstyle="miter"/>
                            </v:oval>
                            <v:line id="直線接點 97" o:spid="_x0000_s1053" style="position:absolute;visibility:visible;mso-wrap-style:square" from="11156,60932" to="14036,639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" strokecolor="red" strokeweight="3pt">
                              <v:stroke joinstyle="miter"/>
                            </v:line>
                            <v:rect id="矩形 98" o:spid="_x0000_s1054" style="position:absolute;left:14036;top:61653;width:11521;height:4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" fillcolor="white [3212]" strokecolor="red" strokeweight="1pt">
                              <v:textbox>
                                <w:txbxContent>
                                  <w:p w14:paraId="7E827AA9" w14:textId="77777777" w:rsidR="00F664B6" w:rsidRPr="002D3B39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18"/>
                                      </w:rPr>
                                    </w:pPr>
                                    <w:r w:rsidRPr="002D3B39">
                                      <w:rPr>
                                        <w:rFonts w:asciiTheme="minorHAnsi" w:eastAsia="微軟正黑體" w:hAnsi="Calibri" w:cstheme="minorBidi"/>
                                        <w:b/>
                                        <w:bCs/>
                                        <w:color w:val="FF0000"/>
                                        <w:kern w:val="24"/>
                                        <w:szCs w:val="36"/>
                                      </w:rPr>
                                      <w:t>220VAC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  <v:oval id="橢圓 99" o:spid="_x0000_s1055" style="position:absolute;left:14036;top:55892;width:2160;height:216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" filled="f" strokecolor="red" strokeweight="1pt">
                            <v:stroke joinstyle="miter"/>
                          </v:oval>
                        </v:group>
                        <v:oval id="橢圓 100" o:spid="_x0000_s1056" style="position:absolute;left:62541;top:19611;width:5363;height:58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" fillcolor="#5b9bd5 [3204]" stroked="f" strokeweight="1pt">
                          <v:stroke joinstyle="miter"/>
                          <v:textbox>
                            <w:txbxContent>
                              <w:p w14:paraId="6EA89D81" w14:textId="77777777" w:rsidR="00F664B6" w:rsidRPr="002D3B39" w:rsidRDefault="00F664B6" w:rsidP="00F664B6">
                                <w:pPr>
                                  <w:pStyle w:val="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標楷體" w:eastAsia="標楷體" w:hAnsi="標楷體"/>
                                    <w:b/>
                                  </w:rPr>
                                </w:pPr>
                                <w:r w:rsidRPr="002D3B39">
                                  <w:rPr>
                                    <w:rFonts w:ascii="標楷體" w:eastAsia="標楷體" w:hAnsi="標楷體" w:hint="eastAsia"/>
                                    <w:b/>
                                  </w:rPr>
                                  <w:t>4</w:t>
                                </w:r>
                              </w:p>
                            </w:txbxContent>
                          </v:textbox>
                        </v:oval>
                        <v:oval id="橢圓 101" o:spid="_x0000_s1057" style="position:absolute;left:70272;top:23492;width:5363;height:5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" fillcolor="#5b9bd5 [3204]" stroked="f" strokeweight="1pt">
                          <v:stroke joinstyle="miter"/>
                          <v:textbox>
                            <w:txbxContent>
                              <w:p w14:paraId="55AF3E4C" w14:textId="77777777" w:rsidR="00F664B6" w:rsidRPr="002D3B39" w:rsidRDefault="00F664B6" w:rsidP="00F664B6">
                                <w:pPr>
                                  <w:pStyle w:val="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標楷體" w:eastAsia="標楷體" w:hAnsi="標楷體"/>
                                    <w:b/>
                                  </w:rPr>
                                </w:pPr>
                                <w:r>
                                  <w:rPr>
                                    <w:rFonts w:ascii="標楷體" w:eastAsia="標楷體" w:hAnsi="標楷體"/>
                                    <w:b/>
                                  </w:rPr>
                                  <w:t>3</w:t>
                                </w:r>
                              </w:p>
                            </w:txbxContent>
                          </v:textbox>
                        </v:oval>
                        <v:oval id="橢圓 102" o:spid="_x0000_s1058" style="position:absolute;left:42258;top:21479;width:5363;height:5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" fillcolor="#5b9bd5 [3204]" stroked="f" strokeweight="1pt">
                          <v:stroke joinstyle="miter"/>
                          <v:textbox>
                            <w:txbxContent>
                              <w:p w14:paraId="3EF5BAC2" w14:textId="77777777" w:rsidR="00F664B6" w:rsidRPr="002D3B39" w:rsidRDefault="00F664B6" w:rsidP="00F664B6">
                                <w:pPr>
                                  <w:pStyle w:val="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標楷體" w:eastAsia="標楷體" w:hAnsi="標楷體"/>
                                    <w:b/>
                                  </w:rPr>
                                </w:pPr>
                                <w:r>
                                  <w:rPr>
                                    <w:rFonts w:ascii="標楷體" w:eastAsia="標楷體" w:hAnsi="標楷體"/>
                                    <w:b/>
                                  </w:rPr>
                                  <w:t>2</w:t>
                                </w:r>
                              </w:p>
                            </w:txbxContent>
                          </v:textbox>
                        </v:oval>
                        <v:oval id="橢圓 103" o:spid="_x0000_s1059" style="position:absolute;left:3772;top:26224;width:5363;height:5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" fillcolor="#5b9bd5 [3204]" stroked="f" strokeweight="1pt">
                          <v:stroke joinstyle="miter"/>
                          <v:textbox>
                            <w:txbxContent>
                              <w:p w14:paraId="740A7373" w14:textId="77777777" w:rsidR="00F664B6" w:rsidRPr="002D3B39" w:rsidRDefault="00F664B6" w:rsidP="00F664B6">
                                <w:pPr>
                                  <w:pStyle w:val="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標楷體" w:eastAsia="標楷體" w:hAnsi="標楷體"/>
                                    <w:b/>
                                  </w:rPr>
                                </w:pPr>
                                <w:r>
                                  <w:rPr>
                                    <w:rFonts w:ascii="標楷體" w:eastAsia="標楷體" w:hAnsi="標楷體"/>
                                    <w:b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oval>
                      </v:group>
                      <v:oval id="橢圓 104" o:spid="_x0000_s1060" style="position:absolute;left:78843;top:50851;width:1440;height:1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" filled="f" strokecolor="red" strokeweight="1pt">
                        <v:stroke joinstyle="miter"/>
                      </v:oval>
                      <w10:anchorlock/>
                    </v:group>
                  </w:pict>
                </mc:Fallback>
              </mc:AlternateContent>
            </w:r>
          </w:p>
          <w:p w14:paraId="2F50601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b/>
              </w:rPr>
            </w:pP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FFFF"/>
        <w:tblLayout w:type="fixed"/>
        <w:tblLook w:val="01E0" w:firstRow="1" w:lastRow="1" w:firstColumn="1" w:lastColumn="1" w:noHBand="0" w:noVBand="0"/>
      </w:tblPr>
      <w:tblGrid>
        <w:gridCol w:w="824"/>
        <w:gridCol w:w="1555"/>
        <w:gridCol w:w="718"/>
        <w:gridCol w:w="730"/>
        <w:gridCol w:w="830"/>
        <w:gridCol w:w="1319"/>
        <w:gridCol w:w="840"/>
        <w:gridCol w:w="795"/>
        <w:gridCol w:w="54"/>
        <w:gridCol w:w="834"/>
        <w:gridCol w:w="1317"/>
        <w:gridCol w:w="840"/>
        <w:gridCol w:w="847"/>
        <w:gridCol w:w="953"/>
        <w:gridCol w:w="1200"/>
        <w:gridCol w:w="840"/>
        <w:gridCol w:w="642"/>
      </w:tblGrid>
      <w:tr w:rsidR="00F664B6" w:rsidRPr="00E41E25" w14:paraId="2782AFA0" w14:textId="77777777" w:rsidTr="00A23657">
        <w:tblPrEx>
          <w:shd w:val="clear" w:color="auto" w:fill="auto"/>
        </w:tblPrEx>
        <w:trPr>
          <w:gridAfter w:val="4"/>
          <w:wAfter w:w="279" w:type="dxa"/>
          <w:trHeight w:val="546"/>
        </w:trPr>
        <w:tc>
          <w:tcPr>
            <w:tcW w:w="15138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14:paraId="796EB780" w14:textId="31E2D785" w:rsidR="00F664B6" w:rsidRPr="00E41E25" w:rsidRDefault="00F664B6" w:rsidP="00C029B0">
            <w:pPr>
              <w:pageBreakBefore/>
              <w:pStyle w:val="1"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四、ATE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程式參數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&amp;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環境設定</w:t>
            </w:r>
          </w:p>
        </w:tc>
      </w:tr>
      <w:tr w:rsidR="00F664B6" w:rsidRPr="00E41E25" w14:paraId="39568D5E" w14:textId="77777777" w:rsidTr="00A23657">
        <w:tblPrEx>
          <w:shd w:val="clear" w:color="auto" w:fill="auto"/>
        </w:tblPrEx>
        <w:trPr>
          <w:gridAfter w:val="4"/>
          <w:wAfter w:w="279" w:type="dxa"/>
          <w:trHeight w:val="7923"/>
        </w:trPr>
        <w:tc>
          <w:tcPr>
            <w:tcW w:w="761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845FF" w14:textId="77777777" w:rsidR="00F664B6" w:rsidRPr="00E41E25" w:rsidRDefault="00F664B6" w:rsidP="00C029B0">
            <w:pPr>
              <w:numPr>
                <w:ilvl w:val="1"/>
                <w:numId w:val="8"/>
              </w:numPr>
              <w:ind w:left="453" w:hanging="440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Chroma 8020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程式</w:t>
            </w:r>
          </w:p>
          <w:p w14:paraId="7BC21C4D" w14:textId="77777777" w:rsidR="00F664B6" w:rsidRPr="00E41E25" w:rsidRDefault="00F664B6" w:rsidP="00C029B0">
            <w:pPr>
              <w:ind w:left="453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56DFD03D" wp14:editId="63449A96">
                  <wp:extent cx="627321" cy="743784"/>
                  <wp:effectExtent l="0" t="0" r="1905" b="0"/>
                  <wp:docPr id="7" name="圖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t="30817" r="71126" b="374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800" cy="750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 xml:space="preserve"> </w:t>
            </w:r>
          </w:p>
          <w:p w14:paraId="60C4BFEA" w14:textId="77777777" w:rsidR="00F664B6" w:rsidRPr="00E41E25" w:rsidRDefault="00F664B6" w:rsidP="00C029B0">
            <w:pPr>
              <w:ind w:left="453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77035D47" w14:textId="77777777" w:rsidR="00F664B6" w:rsidRPr="00E41E25" w:rsidRDefault="00F664B6" w:rsidP="00C029B0">
            <w:pPr>
              <w:ind w:left="453"/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59EB51F2" wp14:editId="7B7177D0">
                  <wp:extent cx="3482975" cy="1192530"/>
                  <wp:effectExtent l="0" t="0" r="0" b="0"/>
                  <wp:docPr id="8" name="圖片 17" descr="一張含有 文字, 螢幕擷取畫面, 多媒體, 軟體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" name="圖片 17" descr="一張含有 文字, 螢幕擷取畫面, 多媒體, 軟體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2975" cy="1192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1E74D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</w:rPr>
            </w:pPr>
          </w:p>
          <w:p w14:paraId="467616BB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0988A3AB" wp14:editId="5690AC9B">
                  <wp:extent cx="2790825" cy="2289031"/>
                  <wp:effectExtent l="0" t="0" r="0" b="0"/>
                  <wp:docPr id="9" name="圖片 209" descr="S__42107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9" descr="S__42107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6913" cy="2294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 xml:space="preserve">  </w:t>
            </w: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2337534A" wp14:editId="1C830032">
                  <wp:extent cx="1679945" cy="1781147"/>
                  <wp:effectExtent l="0" t="0" r="0" b="0"/>
                  <wp:docPr id="10" name="圖片 210" descr="S__42107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0" descr="S__42107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9945" cy="17811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52D29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68AB4E7C" wp14:editId="0EEEE076">
                  <wp:extent cx="4826635" cy="2632075"/>
                  <wp:effectExtent l="0" t="0" r="0" b="0"/>
                  <wp:docPr id="11" name="圖片 200" descr="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0" descr="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6635" cy="2632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5E39A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</w:rPr>
            </w:pPr>
          </w:p>
          <w:p w14:paraId="62D59241" w14:textId="4EBE0E26" w:rsidR="00F664B6" w:rsidRPr="00E41E25" w:rsidRDefault="00E41E25" w:rsidP="00C029B0">
            <w:pPr>
              <w:rPr>
                <w:rFonts w:asciiTheme="minorHAnsi" w:eastAsia="微軟正黑體" w:hAnsiTheme="minorHAnsi" w:cstheme="minorHAnsi"/>
                <w:noProof/>
              </w:rPr>
            </w:pPr>
            <w:r>
              <w:rPr>
                <w:rFonts w:ascii="微軟正黑體" w:eastAsia="微軟正黑體" w:hAnsi="微軟正黑體" w:cs="Arial"/>
                <w:noProof/>
              </w:rPr>
              <w:drawing>
                <wp:anchor distT="0" distB="0" distL="114300" distR="114300" simplePos="0" relativeHeight="251658266" behindDoc="0" locked="0" layoutInCell="1" allowOverlap="1" wp14:anchorId="613CF507" wp14:editId="7306CEDD">
                  <wp:simplePos x="0" y="0"/>
                  <wp:positionH relativeFrom="column">
                    <wp:posOffset>2282825</wp:posOffset>
                  </wp:positionH>
                  <wp:positionV relativeFrom="paragraph">
                    <wp:posOffset>2169160</wp:posOffset>
                  </wp:positionV>
                  <wp:extent cx="437321" cy="437321"/>
                  <wp:effectExtent l="0" t="0" r="0" b="0"/>
                  <wp:wrapNone/>
                  <wp:docPr id="12" name="圖形 282" descr="核取方塊 (打勾) 外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7021000" name="圖形 887021000" descr="核取方塊 (打勾) 外框"/>
                          <pic:cNvPicPr/>
                        </pic:nvPicPr>
                        <pic:blipFill>
                          <a:blip r:embed="rId31">
                            <a:extLst>
                              <a:ext uri="{96DAC541-7B7A-43D3-8B79-37D633B846F1}">
                                <asvg:svgBlip xmlns:asvg="http://schemas.microsoft.com/office/drawing/2016/SVG/main" r:embed="rId3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321" cy="437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664B6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2" behindDoc="0" locked="0" layoutInCell="1" allowOverlap="1" wp14:anchorId="7D25DA8B" wp14:editId="64628B38">
                      <wp:simplePos x="0" y="0"/>
                      <wp:positionH relativeFrom="column">
                        <wp:posOffset>2673985</wp:posOffset>
                      </wp:positionH>
                      <wp:positionV relativeFrom="paragraph">
                        <wp:posOffset>2099945</wp:posOffset>
                      </wp:positionV>
                      <wp:extent cx="1209675" cy="390525"/>
                      <wp:effectExtent l="0" t="171450" r="28575" b="28575"/>
                      <wp:wrapNone/>
                      <wp:docPr id="13" name="圓角矩形圖說文字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9675" cy="390525"/>
                              </a:xfrm>
                              <a:prstGeom prst="wedgeRoundRectCallout">
                                <a:avLst>
                                  <a:gd name="adj1" fmla="val -11384"/>
                                  <a:gd name="adj2" fmla="val -88719"/>
                                  <a:gd name="adj3" fmla="val 16667"/>
                                </a:avLst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FFBEDD9" w14:textId="77777777" w:rsidR="00F664B6" w:rsidRDefault="00F664B6" w:rsidP="00F664B6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>DC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D25DA8B" id="_x0000_t62" coordsize="21600,21600" o:spt="62" adj="1350,25920" path="m3600,qx,3600l0@8@12@24,0@9,,18000qy3600,21600l@6,21600@15@27@7,21600,18000,21600qx21600,18000l21600@9@18@30,21600@8,21600,3600qy18000,l@7,0@21@33@6,xe">
                      <v:stroke joinstyle="miter"/>
                      <v:formulas>
                        <v:f eqn="sum 10800 0 #0"/>
                        <v:f eqn="sum 10800 0 #1"/>
                        <v:f eqn="sum #0 0 #1"/>
                        <v:f eqn="sum @0 @1 0"/>
                        <v:f eqn="sum 21600 0 #0"/>
                        <v:f eqn="sum 21600 0 #1"/>
                        <v:f eqn="if @0 3600 12600"/>
                        <v:f eqn="if @0 9000 18000"/>
                        <v:f eqn="if @1 3600 12600"/>
                        <v:f eqn="if @1 9000 18000"/>
                        <v:f eqn="if @2 0 #0"/>
                        <v:f eqn="if @3 @10 0"/>
                        <v:f eqn="if #0 0 @11"/>
                        <v:f eqn="if @2 @6 #0"/>
                        <v:f eqn="if @3 @6 @13"/>
                        <v:f eqn="if @5 @6 @14"/>
                        <v:f eqn="if @2 #0 21600"/>
                        <v:f eqn="if @3 21600 @16"/>
                        <v:f eqn="if @4 21600 @17"/>
                        <v:f eqn="if @2 #0 @6"/>
                        <v:f eqn="if @3 @19 @6"/>
                        <v:f eqn="if #1 @6 @20"/>
                        <v:f eqn="if @2 @8 #1"/>
                        <v:f eqn="if @3 @22 @8"/>
                        <v:f eqn="if #0 @8 @23"/>
                        <v:f eqn="if @2 21600 #1"/>
                        <v:f eqn="if @3 21600 @25"/>
                        <v:f eqn="if @5 21600 @26"/>
                        <v:f eqn="if @2 #1 @8"/>
                        <v:f eqn="if @3 @8 @28"/>
                        <v:f eqn="if @4 @8 @29"/>
                        <v:f eqn="if @2 #1 0"/>
                        <v:f eqn="if @3 @31 0"/>
                        <v:f eqn="if #1 0 @32"/>
                        <v:f eqn="val #0"/>
                        <v:f eqn="val #1"/>
                      </v:formulas>
                      <v:path o:connecttype="custom" o:connectlocs="10800,0;0,10800;10800,21600;21600,10800;@34,@35" textboxrect="791,791,20809,20809"/>
                      <v:handles>
                        <v:h position="#0,#1"/>
                      </v:handles>
                    </v:shapetype>
                    <v:shape id="圓角矩形圖說文字 49" o:spid="_x0000_s1061" type="#_x0000_t62" style="position:absolute;margin-left:210.55pt;margin-top:165.35pt;width:95.25pt;height:30.75pt;z-index:2516582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" adj="8341,-8363" fillcolor="#5b9bd5 [3204]" strokecolor="#1f4d78 [1604]" strokeweight="1pt">
                      <v:textbox>
                        <w:txbxContent>
                          <w:p w14:paraId="4FFBEDD9" w14:textId="77777777" w:rsidR="00F664B6" w:rsidRDefault="00F664B6" w:rsidP="00F664B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DC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664B6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1" behindDoc="0" locked="0" layoutInCell="1" allowOverlap="1" wp14:anchorId="5374B6BA" wp14:editId="38B72065">
                      <wp:simplePos x="0" y="0"/>
                      <wp:positionH relativeFrom="column">
                        <wp:posOffset>740410</wp:posOffset>
                      </wp:positionH>
                      <wp:positionV relativeFrom="paragraph">
                        <wp:posOffset>2099945</wp:posOffset>
                      </wp:positionV>
                      <wp:extent cx="1209675" cy="390525"/>
                      <wp:effectExtent l="0" t="171450" r="28575" b="28575"/>
                      <wp:wrapNone/>
                      <wp:docPr id="14" name="圓角矩形圖說文字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9675" cy="390525"/>
                              </a:xfrm>
                              <a:prstGeom prst="wedgeRoundRectCallout">
                                <a:avLst>
                                  <a:gd name="adj1" fmla="val -11384"/>
                                  <a:gd name="adj2" fmla="val -88719"/>
                                  <a:gd name="adj3" fmla="val 16667"/>
                                </a:avLst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EE08D67" w14:textId="77777777" w:rsidR="00F664B6" w:rsidRDefault="00F664B6" w:rsidP="00F664B6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>AC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374B6BA" id="圓角矩形圖說文字 48" o:spid="_x0000_s1062" type="#_x0000_t62" style="position:absolute;margin-left:58.3pt;margin-top:165.35pt;width:95.25pt;height:30.75pt;z-index:2516582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" adj="8341,-8363" fillcolor="#5b9bd5 [3204]" strokecolor="#1f4d78 [1604]" strokeweight="1pt">
                      <v:textbox>
                        <w:txbxContent>
                          <w:p w14:paraId="0EE08D67" w14:textId="77777777" w:rsidR="00F664B6" w:rsidRDefault="00F664B6" w:rsidP="00F664B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AC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664B6"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7F8F869D" wp14:editId="4B0E5FCC">
                  <wp:extent cx="2266315" cy="2266315"/>
                  <wp:effectExtent l="0" t="0" r="0" b="0"/>
                  <wp:docPr id="15" name="圖片 201" descr="一張含有 文字, 纜線, 千斤頂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" name="圖片 201" descr="一張含有 文字, 纜線, 千斤頂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315" cy="2266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664B6" w:rsidRPr="00E41E25">
              <w:rPr>
                <w:rFonts w:asciiTheme="minorHAnsi" w:eastAsia="微軟正黑體" w:hAnsiTheme="minorHAnsi" w:cstheme="minorHAnsi"/>
                <w:noProof/>
              </w:rPr>
              <w:t xml:space="preserve">  </w:t>
            </w:r>
            <w:r w:rsidR="00F664B6"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7BF1CC3F" wp14:editId="421FF555">
                  <wp:extent cx="1654175" cy="1558290"/>
                  <wp:effectExtent l="0" t="0" r="0" b="0"/>
                  <wp:docPr id="16" name="圖片 202" descr="一張含有 文字, 電源插頭與插座, 纜線, 插頭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圖片 202" descr="一張含有 文字, 電源插頭與插座, 纜線, 插頭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4175" cy="1558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58AD5E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</w:rPr>
            </w:pPr>
          </w:p>
          <w:p w14:paraId="27E5B992" w14:textId="77777777" w:rsidR="00F664B6" w:rsidRPr="00E41E25" w:rsidRDefault="00F664B6" w:rsidP="00C029B0">
            <w:pPr>
              <w:numPr>
                <w:ilvl w:val="1"/>
                <w:numId w:val="8"/>
              </w:numPr>
              <w:ind w:left="453" w:hanging="440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測試程式設定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:</w:t>
            </w:r>
          </w:p>
          <w:p w14:paraId="330CD31C" w14:textId="77777777" w:rsidR="00F664B6" w:rsidRPr="00E41E25" w:rsidRDefault="00F664B6" w:rsidP="00C029B0">
            <w:pPr>
              <w:ind w:left="453"/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4C33C28D" wp14:editId="5F13880E">
                  <wp:extent cx="3355340" cy="2210435"/>
                  <wp:effectExtent l="0" t="0" r="0" b="0"/>
                  <wp:docPr id="17" name="圖片 203" descr="一張含有 文字, 螢幕擷取畫面, 字型, 數字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" name="圖片 203" descr="一張含有 文字, 螢幕擷取畫面, 字型, 數字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5340" cy="2210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0BA514" w14:textId="77777777" w:rsidR="00F664B6" w:rsidRPr="00E41E25" w:rsidRDefault="00F664B6" w:rsidP="00C029B0">
            <w:pPr>
              <w:ind w:left="453"/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</w:p>
          <w:p w14:paraId="6FC8A3D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4CCE3E3B" wp14:editId="0B577A8C">
                  <wp:extent cx="4325620" cy="1184910"/>
                  <wp:effectExtent l="0" t="0" r="0" b="0"/>
                  <wp:docPr id="18" name="圖片 204" descr="一張含有 文字, 螢幕擷取畫面, 字型, 行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" name="圖片 204" descr="一張含有 文字, 螢幕擷取畫面, 字型, 行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5620" cy="1184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41619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</w:p>
          <w:p w14:paraId="0A48CD06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7F017DF1" wp14:editId="7749828E">
                  <wp:extent cx="3180715" cy="2655570"/>
                  <wp:effectExtent l="0" t="0" r="0" b="0"/>
                  <wp:docPr id="19" name="圖片 205" descr="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5" descr="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0715" cy="2655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AD8FF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</w:p>
          <w:p w14:paraId="757810E6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5A22731A" wp14:editId="76A68D79">
                  <wp:extent cx="3164840" cy="2393315"/>
                  <wp:effectExtent l="0" t="0" r="0" b="0"/>
                  <wp:docPr id="20" name="圖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4840" cy="2393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2D4D8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6E8E63C6" wp14:editId="36051132">
                  <wp:extent cx="3442970" cy="2687320"/>
                  <wp:effectExtent l="0" t="0" r="0" b="0"/>
                  <wp:docPr id="21" name="圖片 1" descr="一張含有 文字, 螢幕擷取畫面, 軟體, 數字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" name="圖片 1" descr="一張含有 文字, 螢幕擷取畫面, 軟體, 數字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2970" cy="2687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04053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</w:p>
          <w:p w14:paraId="73F95200" w14:textId="1D820F2B" w:rsidR="00F664B6" w:rsidRPr="00E41E25" w:rsidRDefault="00F664B6" w:rsidP="00E41E25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1725B650" wp14:editId="6D422493">
                  <wp:extent cx="4581525" cy="2209055"/>
                  <wp:effectExtent l="0" t="0" r="0" b="1270"/>
                  <wp:docPr id="22" name="圖片 208" descr="ATE_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8" descr="ATE_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3218" cy="22098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2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BB97E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b/>
                <w:bCs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開啟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Chroma 8020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程式</w:t>
            </w:r>
          </w:p>
          <w:p w14:paraId="2897FB6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6994761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7F82F16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5D73B3D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3AC80F0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27F4A4E2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輸入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 xml:space="preserve">User ID: root, Password: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空白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.</w:t>
            </w:r>
          </w:p>
          <w:p w14:paraId="6F662DD1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按下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Login</w:t>
            </w:r>
          </w:p>
          <w:p w14:paraId="3DF8A236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44E0DC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BB4494D" w14:textId="77777777" w:rsidR="009431D5" w:rsidRPr="00E41E25" w:rsidRDefault="009431D5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6174131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D0E2EBB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642384B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1A63C1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15C0444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解開紅框線材固定扣。</w:t>
            </w:r>
          </w:p>
          <w:p w14:paraId="621C6A3C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使用可活動式束線帶，固定測試端子台至</w:t>
            </w:r>
          </w:p>
          <w:p w14:paraId="77246F36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生產平台</w:t>
            </w:r>
          </w:p>
          <w:p w14:paraId="4BCB6EA4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6606584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B234DE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4712FD3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5448A5F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17D1462" w14:textId="77777777" w:rsidR="00F664B6" w:rsidRPr="00E41E25" w:rsidRDefault="00F664B6" w:rsidP="00C029B0">
            <w:pPr>
              <w:numPr>
                <w:ilvl w:val="0"/>
                <w:numId w:val="9"/>
              </w:numPr>
              <w:spacing w:line="440" w:lineRule="exact"/>
              <w:ind w:left="374" w:hanging="374"/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將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ATE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輸入插頭接線到黃色接頭</w:t>
            </w:r>
          </w:p>
          <w:p w14:paraId="4683E472" w14:textId="77777777" w:rsidR="00F664B6" w:rsidRPr="00E41E25" w:rsidRDefault="00F664B6" w:rsidP="00C029B0">
            <w:pPr>
              <w:numPr>
                <w:ilvl w:val="0"/>
                <w:numId w:val="9"/>
              </w:numPr>
              <w:spacing w:line="440" w:lineRule="exact"/>
              <w:ind w:left="374" w:hanging="374"/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需依照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DC or AC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更換接頭</w:t>
            </w:r>
          </w:p>
          <w:p w14:paraId="4CDFB205" w14:textId="77777777" w:rsidR="00F664B6" w:rsidRPr="00E41E25" w:rsidRDefault="00F664B6" w:rsidP="00C029B0">
            <w:pPr>
              <w:spacing w:line="440" w:lineRule="exact"/>
              <w:ind w:left="374"/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黃色接頭為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Chroma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線外測試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)</w:t>
            </w:r>
          </w:p>
          <w:p w14:paraId="183C68B6" w14:textId="49297C8B" w:rsidR="00E41E25" w:rsidRPr="00D91E99" w:rsidRDefault="00E41E25" w:rsidP="00684FB1">
            <w:pPr>
              <w:spacing w:line="440" w:lineRule="exact"/>
              <w:rPr>
                <w:rFonts w:ascii="微軟正黑體" w:eastAsia="微軟正黑體" w:hAnsi="微軟正黑體" w:cs="Arial"/>
                <w:b/>
                <w:bCs/>
                <w:color w:val="FF0000"/>
                <w:sz w:val="32"/>
                <w:szCs w:val="32"/>
                <w:u w:val="single"/>
              </w:rPr>
            </w:pPr>
          </w:p>
          <w:p w14:paraId="29608E1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8371C1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53D3FC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9C4695E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0F0B1E48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8956F8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7E51AF6" w14:textId="77777777" w:rsidR="00F664B6" w:rsidRPr="00E41E25" w:rsidRDefault="00F664B6" w:rsidP="00C029B0">
            <w:pPr>
              <w:numPr>
                <w:ilvl w:val="0"/>
                <w:numId w:val="9"/>
              </w:numPr>
              <w:spacing w:line="440" w:lineRule="exact"/>
              <w:ind w:left="374" w:hanging="374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Chroma 80614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接線為</w:t>
            </w:r>
          </w:p>
          <w:p w14:paraId="0B4825B0" w14:textId="77777777" w:rsidR="00F664B6" w:rsidRPr="00E41E25" w:rsidRDefault="00F664B6" w:rsidP="00C029B0">
            <w:pPr>
              <w:spacing w:line="440" w:lineRule="exact"/>
              <w:ind w:left="374"/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DC(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依工單產品使用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DC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更換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)</w:t>
            </w:r>
          </w:p>
          <w:p w14:paraId="69DA8E00" w14:textId="77777777" w:rsidR="00F664B6" w:rsidRPr="00E41E25" w:rsidRDefault="00F664B6" w:rsidP="00C029B0">
            <w:pPr>
              <w:spacing w:line="440" w:lineRule="exact"/>
              <w:ind w:left="374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AC (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依工單產品使用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AC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更換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)</w:t>
            </w:r>
          </w:p>
          <w:p w14:paraId="008697A1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</w:pPr>
            <w:r w:rsidRPr="00E41E25">
              <w:rPr>
                <w:rFonts w:asciiTheme="minorHAnsi" w:eastAsia="微軟正黑體" w:hAnsiTheme="minorHAnsi" w:cstheme="minorHAnsi"/>
                <w:highlight w:val="lightGray"/>
              </w:rPr>
              <w:t>＊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品名含有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HV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為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AC</w:t>
            </w:r>
          </w:p>
          <w:p w14:paraId="4673B81B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highlight w:val="lightGray"/>
              </w:rPr>
              <w:t>＊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品名含有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WV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及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LV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則為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DC.</w:t>
            </w:r>
          </w:p>
          <w:p w14:paraId="14D00A73" w14:textId="76B1C434" w:rsidR="00E41E25" w:rsidRPr="00D91E99" w:rsidRDefault="00E41E25" w:rsidP="00684FB1">
            <w:pPr>
              <w:spacing w:line="440" w:lineRule="exact"/>
              <w:rPr>
                <w:rFonts w:ascii="微軟正黑體" w:eastAsia="微軟正黑體" w:hAnsi="微軟正黑體" w:cs="Arial"/>
                <w:b/>
                <w:bCs/>
                <w:color w:val="FF0000"/>
                <w:sz w:val="32"/>
                <w:szCs w:val="32"/>
                <w:u w:val="single"/>
              </w:rPr>
            </w:pPr>
          </w:p>
          <w:p w14:paraId="606ABBA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9ACC9EE" w14:textId="0A894238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4CBA35F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34773B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72F053B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1E8626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B14E010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b/>
                <w:bCs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選擇「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Management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</w:t>
            </w:r>
          </w:p>
          <w:p w14:paraId="4AE4B84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437F50CB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064B480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116E493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64B9F7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0E3062D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14C425E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59B0ACF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7FA680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0697883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9410EA2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b/>
                <w:bCs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選擇「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NetExtension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sym w:font="Wingdings" w:char="F0E0"/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Setting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</w:t>
            </w:r>
          </w:p>
          <w:p w14:paraId="2FDB3CE9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08BC8B3E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4367FC6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9D095E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212FFD4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DED4441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2603C1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0EE2D53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C4DA35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9811B4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9011DC1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ADF6B94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082EC6EA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13413D3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選擇「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None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sym w:font="Wingdings" w:char="F0E0"/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OK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」選擇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OK</w:t>
            </w:r>
          </w:p>
          <w:p w14:paraId="05E94EDC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右上點選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X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跳出</w:t>
            </w:r>
          </w:p>
          <w:p w14:paraId="6283132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982B913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0702FC0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88C32A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57FDF6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5AB1943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FF4EFD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62A0DB8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01373A8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548E028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7CC1621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B79C149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68F8EA6E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04660CB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選擇「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GO/NO GO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」後開啟程式</w:t>
            </w:r>
          </w:p>
          <w:p w14:paraId="16FC15A1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FD678B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1E1B2F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0A9A6C58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613B2690" w14:textId="77777777" w:rsidR="00F664B6" w:rsidRDefault="00F664B6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466C501D" w14:textId="77777777" w:rsidR="00E41E25" w:rsidRDefault="00E41E25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7123200F" w14:textId="77777777" w:rsidR="00E41E25" w:rsidRDefault="00E41E25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55FE9E42" w14:textId="77777777" w:rsidR="00E41E25" w:rsidRDefault="00E41E25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3720772A" w14:textId="77777777" w:rsidR="00E41E25" w:rsidRPr="00E41E25" w:rsidRDefault="00E41E25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35433DC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6FA6B2FE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點選程式</w:t>
            </w:r>
          </w:p>
          <w:tbl>
            <w:tblPr>
              <w:tblW w:w="640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2434"/>
              <w:gridCol w:w="3969"/>
            </w:tblGrid>
            <w:tr w:rsidR="00F664B6" w:rsidRPr="00E41E25" w14:paraId="7BA17D86" w14:textId="77777777" w:rsidTr="00C029B0">
              <w:trPr>
                <w:trHeight w:val="333"/>
              </w:trPr>
              <w:tc>
                <w:tcPr>
                  <w:tcW w:w="2434" w:type="dxa"/>
                  <w:shd w:val="clear" w:color="000000" w:fill="FFC000"/>
                  <w:noWrap/>
                  <w:vAlign w:val="center"/>
                  <w:hideMark/>
                </w:tcPr>
                <w:p w14:paraId="692DAC16" w14:textId="77777777" w:rsidR="00F664B6" w:rsidRPr="00E41E25" w:rsidRDefault="00F664B6" w:rsidP="00C029B0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Cs w:val="24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Cs w:val="24"/>
                    </w:rPr>
                    <w:t>SRAW</w:t>
                  </w:r>
                  <w:r w:rsidRPr="00E41E25"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Cs w:val="24"/>
                    </w:rPr>
                    <w:t>型號</w:t>
                  </w:r>
                </w:p>
              </w:tc>
              <w:tc>
                <w:tcPr>
                  <w:tcW w:w="3969" w:type="dxa"/>
                  <w:shd w:val="clear" w:color="000000" w:fill="FFC000"/>
                  <w:noWrap/>
                  <w:vAlign w:val="center"/>
                  <w:hideMark/>
                </w:tcPr>
                <w:p w14:paraId="182FC4E7" w14:textId="77777777" w:rsidR="00F664B6" w:rsidRPr="00E41E25" w:rsidRDefault="00F664B6" w:rsidP="00C029B0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Cs w:val="24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Cs w:val="24"/>
                    </w:rPr>
                    <w:t>程式</w:t>
                  </w:r>
                </w:p>
              </w:tc>
            </w:tr>
            <w:tr w:rsidR="00DB5953" w:rsidRPr="00E41E25" w14:paraId="4480B93A" w14:textId="77777777" w:rsidTr="00C029B0">
              <w:trPr>
                <w:trHeight w:val="676"/>
              </w:trPr>
              <w:tc>
                <w:tcPr>
                  <w:tcW w:w="2434" w:type="dxa"/>
                  <w:shd w:val="clear" w:color="000000" w:fill="E2EFDA"/>
                  <w:noWrap/>
                  <w:vAlign w:val="center"/>
                </w:tcPr>
                <w:p w14:paraId="7D5972F0" w14:textId="293ABED5" w:rsidR="00DB5953" w:rsidRPr="00E41E25" w:rsidRDefault="00DB5953" w:rsidP="00DB5953">
                  <w:pPr>
                    <w:widowControl/>
                    <w:jc w:val="both"/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 w:val="20"/>
                    </w:rPr>
                  </w:pPr>
                  <w:r w:rsidRPr="007A634D">
                    <w:rPr>
                      <w:rFonts w:ascii="微軟正黑體" w:eastAsia="微軟正黑體" w:hAnsi="微軟正黑體" w:cs="Arial"/>
                      <w:color w:val="000000"/>
                      <w:kern w:val="0"/>
                      <w:sz w:val="22"/>
                      <w:szCs w:val="22"/>
                    </w:rPr>
                    <w:t>aacccc</w:t>
                  </w:r>
                </w:p>
              </w:tc>
              <w:tc>
                <w:tcPr>
                  <w:tcW w:w="3969" w:type="dxa"/>
                  <w:shd w:val="clear" w:color="000000" w:fill="FFFF00"/>
                  <w:noWrap/>
                  <w:vAlign w:val="center"/>
                </w:tcPr>
                <w:p w14:paraId="6B9B6BBA" w14:textId="1B8C5C98" w:rsidR="00DB5953" w:rsidRPr="00E41E25" w:rsidRDefault="00DB5953" w:rsidP="00DB5953">
                  <w:pPr>
                    <w:widowControl/>
                    <w:jc w:val="both"/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 w:val="22"/>
                      <w:szCs w:val="22"/>
                    </w:rPr>
                  </w:pPr>
                  <w:r w:rsidRPr="007A634D">
                    <w:rPr>
                      <w:rFonts w:ascii="微軟正黑體" w:eastAsia="微軟正黑體" w:hAnsi="微軟正黑體" w:cs="Arial"/>
                      <w:color w:val="000000"/>
                      <w:kern w:val="0"/>
                      <w:sz w:val="22"/>
                      <w:szCs w:val="22"/>
                    </w:rPr>
                    <w:t>aacccc</w:t>
                  </w:r>
                </w:p>
              </w:tc>
            </w:tr>
            <w:tr w:rsidR="00DB5953" w:rsidRPr="00E41E25" w14:paraId="2DB815F6" w14:textId="77777777" w:rsidTr="00C029B0">
              <w:trPr>
                <w:trHeight w:val="676"/>
              </w:trPr>
              <w:tc>
                <w:tcPr>
                  <w:tcW w:w="2434" w:type="dxa"/>
                  <w:shd w:val="clear" w:color="000000" w:fill="E2EFDA"/>
                  <w:noWrap/>
                  <w:vAlign w:val="center"/>
                </w:tcPr>
                <w:p w14:paraId="08FDCAD2" w14:textId="1F7815A6" w:rsidR="00DB5953" w:rsidRPr="007E3CBF" w:rsidRDefault="00DB5953" w:rsidP="00DB5953">
                  <w:pPr>
                    <w:widowControl/>
                    <w:jc w:val="both"/>
                    <w:rPr>
                      <w:rFonts w:ascii="微軟正黑體" w:eastAsia="微軟正黑體" w:hAnsi="微軟正黑體" w:cs="Arial"/>
                      <w:color w:val="000000"/>
                      <w:kern w:val="0"/>
                      <w:szCs w:val="24"/>
                    </w:rPr>
                  </w:pPr>
                  <w:r w:rsidRPr="007A634D">
                    <w:rPr>
                      <w:rFonts w:ascii="微軟正黑體" w:eastAsia="微軟正黑體" w:hAnsi="微軟正黑體" w:cs="Arial"/>
                      <w:color w:val="000000"/>
                      <w:kern w:val="0"/>
                      <w:sz w:val="22"/>
                      <w:szCs w:val="22"/>
                    </w:rPr>
                    <w:t>aacdd</w:t>
                  </w:r>
                </w:p>
              </w:tc>
              <w:tc>
                <w:tcPr>
                  <w:tcW w:w="3969" w:type="dxa"/>
                  <w:shd w:val="clear" w:color="000000" w:fill="FFFF00"/>
                  <w:noWrap/>
                  <w:vAlign w:val="center"/>
                </w:tcPr>
                <w:p w14:paraId="0B5A994F" w14:textId="1799FE39" w:rsidR="00DB5953" w:rsidRPr="007E3CBF" w:rsidRDefault="00DB5953" w:rsidP="00DB5953">
                  <w:pPr>
                    <w:widowControl/>
                    <w:jc w:val="both"/>
                    <w:rPr>
                      <w:rFonts w:ascii="微軟正黑體" w:eastAsia="微軟正黑體" w:hAnsi="微軟正黑體" w:cs="Arial"/>
                      <w:color w:val="000000"/>
                      <w:kern w:val="0"/>
                      <w:sz w:val="22"/>
                      <w:szCs w:val="22"/>
                    </w:rPr>
                  </w:pPr>
                  <w:r w:rsidRPr="007A634D">
                    <w:rPr>
                      <w:rFonts w:ascii="微軟正黑體" w:eastAsia="微軟正黑體" w:hAnsi="微軟正黑體" w:cs="Arial"/>
                      <w:color w:val="000000"/>
                      <w:kern w:val="0"/>
                      <w:sz w:val="22"/>
                      <w:szCs w:val="22"/>
                    </w:rPr>
                    <w:t>aacdd</w:t>
                  </w:r>
                </w:p>
              </w:tc>
            </w:tr>
          </w:tbl>
          <w:p w14:paraId="7EB68670" w14:textId="77777777" w:rsidR="00E41E25" w:rsidRPr="00095324" w:rsidRDefault="00E41E25" w:rsidP="00E41E25">
            <w:pPr>
              <w:rPr>
                <w:rFonts w:ascii="微軟正黑體" w:eastAsia="微軟正黑體" w:hAnsi="微軟正黑體" w:cs="Arial"/>
                <w:b/>
                <w:bCs/>
                <w:color w:val="FF0000"/>
                <w:sz w:val="32"/>
                <w:szCs w:val="32"/>
                <w:u w:val="single"/>
              </w:rPr>
            </w:pPr>
            <w:r w:rsidRPr="009732DC">
              <w:rPr>
                <w:rFonts w:ascii="微軟正黑體" w:eastAsia="微軟正黑體" w:hAnsi="微軟正黑體" w:cs="Arial" w:hint="eastAsia"/>
                <w:b/>
                <w:bCs/>
                <w:color w:val="FF0000"/>
                <w:sz w:val="32"/>
                <w:szCs w:val="32"/>
                <w:u w:val="single"/>
              </w:rPr>
              <w:t>Note:</w:t>
            </w:r>
            <w:r>
              <w:rPr>
                <w:rFonts w:ascii="微軟正黑體" w:eastAsia="微軟正黑體" w:hAnsi="微軟正黑體" w:cs="Arial" w:hint="eastAsia"/>
                <w:b/>
                <w:bCs/>
                <w:color w:val="FF0000"/>
                <w:sz w:val="32"/>
                <w:szCs w:val="32"/>
                <w:u w:val="single"/>
              </w:rPr>
              <w:t xml:space="preserve"> </w:t>
            </w:r>
            <w:r w:rsidRPr="00095324">
              <w:rPr>
                <w:rFonts w:ascii="微軟正黑體" w:eastAsia="微軟正黑體" w:hAnsi="微軟正黑體" w:cs="Arial"/>
                <w:b/>
                <w:bCs/>
                <w:color w:val="FF0000"/>
                <w:sz w:val="32"/>
                <w:szCs w:val="32"/>
                <w:u w:val="single"/>
              </w:rPr>
              <w:t>以最新版本程式執行測試</w:t>
            </w:r>
          </w:p>
          <w:p w14:paraId="44304E39" w14:textId="77777777" w:rsidR="00F664B6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09EB06B5" w14:textId="77777777" w:rsidR="00DB5953" w:rsidRDefault="00DB5953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2787951C" w14:textId="77777777" w:rsidR="00DB5953" w:rsidRPr="00E41E25" w:rsidRDefault="00DB5953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0C35BC7F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048D1B2C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按「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GO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」，跳出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Barcode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視窗。</w:t>
            </w:r>
          </w:p>
          <w:p w14:paraId="345821F4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注意，生產時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Chroma ATE &amp;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資料收集器都需要各別刷槍一次</w:t>
            </w:r>
          </w:p>
          <w:p w14:paraId="341B659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1A15CE9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="新細明體" w:eastAsia="新細明體" w:hAnsi="新細明體" w:cs="新細明體" w:hint="eastAsia"/>
                <w:color w:val="FF0000"/>
                <w:sz w:val="32"/>
                <w:szCs w:val="32"/>
              </w:rPr>
              <w:t>※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開啟程式如出現紅字訊息，請先確認設備是否全部開啟。</w:t>
            </w:r>
          </w:p>
          <w:p w14:paraId="7F7B83EE" w14:textId="77777777" w:rsidR="00F664B6" w:rsidRPr="00E41E25" w:rsidRDefault="00F664B6" w:rsidP="00C029B0">
            <w:pPr>
              <w:ind w:left="377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40813EE4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FFFF"/>
        <w:tblLayout w:type="fixed"/>
        <w:tblLook w:val="01E0" w:firstRow="1" w:lastRow="1" w:firstColumn="1" w:lastColumn="1" w:noHBand="0" w:noVBand="0"/>
      </w:tblPr>
      <w:tblGrid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8"/>
      </w:tblGrid>
      <w:tr w:rsidR="00997704" w:rsidRPr="00E41E25" w14:paraId="28E23FE7" w14:textId="77777777" w:rsidTr="00FC098F">
        <w:tblPrEx>
          <w:shd w:val="clear" w:color="auto" w:fill="auto"/>
        </w:tblPrEx>
        <w:trPr>
          <w:gridAfter w:val="1"/>
          <w:wAfter w:w="113" w:type="dxa"/>
          <w:trHeight w:val="546"/>
        </w:trPr>
        <w:tc>
          <w:tcPr>
            <w:tcW w:w="15138" w:type="dxa"/>
            <w:gridSpan w:val="16"/>
            <w:tcBorders>
              <w:bottom w:val="single" w:sz="4" w:space="0" w:color="auto"/>
            </w:tcBorders>
            <w:shd w:val="clear" w:color="auto" w:fill="E6E6E6"/>
          </w:tcPr>
          <w:p w14:paraId="76835F0C" w14:textId="5193949E" w:rsidR="00997704" w:rsidRPr="00E41E25" w:rsidRDefault="00997704">
            <w:pPr>
              <w:pageBreakBefore/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</w:r>
            <w:r w:rsidR="00373487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五、T</w:t>
            </w:r>
            <w:r w:rsidR="00795932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1_ATE</w:t>
            </w:r>
            <w:r w:rsidR="00114351"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 Chroma_</w:t>
            </w:r>
            <w:r w:rsidR="00593069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Power good</w:t>
            </w:r>
            <w:r w:rsidR="00795932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</w:t>
            </w:r>
          </w:p>
        </w:tc>
      </w:tr>
      <w:tr w:rsidR="00CE4402" w:rsidRPr="00E41E25" w14:paraId="7EF26C9B" w14:textId="77777777" w:rsidTr="00FC098F">
        <w:tblPrEx>
          <w:shd w:val="clear" w:color="auto" w:fill="auto"/>
          <w:tblCellMar>
            <w:left w:w="28" w:type="dxa"/>
            <w:right w:w="28" w:type="dxa"/>
          </w:tblCellMar>
        </w:tblPrEx>
        <w:trPr>
          <w:gridAfter w:val="1"/>
          <w:wAfter w:w="113" w:type="dxa"/>
          <w:trHeight w:val="2843"/>
        </w:trPr>
        <w:tc>
          <w:tcPr>
            <w:tcW w:w="3784" w:type="dxa"/>
            <w:gridSpan w:val="4"/>
            <w:tcBorders>
              <w:top w:val="single" w:sz="12" w:space="0" w:color="auto"/>
            </w:tcBorders>
            <w:vAlign w:val="center"/>
          </w:tcPr>
          <w:p w14:paraId="0ABA542B" w14:textId="2E8B19CF" w:rsidR="00CE4402" w:rsidRPr="00E41E25" w:rsidRDefault="00CE4402" w:rsidP="00CE4402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204D29">
              <w:rPr>
                <w:rFonts w:ascii="微軟正黑體" w:eastAsia="微軟正黑體" w:hAnsi="微軟正黑體"/>
              </w:rPr>
              <w:drawing>
                <wp:inline distT="0" distB="0" distL="0" distR="0">
                  <wp:extent cx="2286000" cy="419100"/>
                  <wp:effectExtent l="0" t="0" r="0" b="0"/>
                  <wp:docPr id="23" name="IMG_fix1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fix1Pic"/>
                          <pic:cNvPicPr>
                            <a:picLocks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  <w:vAlign w:val="center"/>
          </w:tcPr>
          <w:p w14:paraId="293BA188" w14:textId="2969E847" w:rsidR="00CE4402" w:rsidRPr="00E41E25" w:rsidRDefault="00CE4402" w:rsidP="00CE4402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D04B83">
              <w:rPr>
                <w:rFonts w:ascii="微軟正黑體" w:eastAsia="微軟正黑體" w:hAnsi="微軟正黑體"/>
              </w:rPr>
              <w:t/>
            </w: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  <w:vAlign w:val="center"/>
          </w:tcPr>
          <w:p w14:paraId="6FB0A2D0" w14:textId="3ECE3317" w:rsidR="00CE4402" w:rsidRPr="00E41E25" w:rsidRDefault="00CE4402" w:rsidP="00CE4402">
            <w:pPr>
              <w:jc w:val="center"/>
              <w:rPr>
                <w:rFonts w:asciiTheme="minorHAnsi" w:eastAsia="微軟正黑體" w:hAnsiTheme="minorHAnsi" w:cstheme="minorHAnsi"/>
                <w:noProof/>
              </w:rPr>
            </w:pPr>
          </w:p>
        </w:tc>
        <w:tc>
          <w:tcPr>
            <w:tcW w:w="3786" w:type="dxa"/>
            <w:gridSpan w:val="4"/>
            <w:tcBorders>
              <w:top w:val="single" w:sz="12" w:space="0" w:color="auto"/>
            </w:tcBorders>
            <w:vAlign w:val="center"/>
          </w:tcPr>
          <w:p w14:paraId="6662FF8B" w14:textId="64E2A162" w:rsidR="00CE4402" w:rsidRPr="00E41E25" w:rsidRDefault="00CE4402" w:rsidP="00CE4402">
            <w:pPr>
              <w:rPr>
                <w:rFonts w:asciiTheme="minorHAnsi" w:eastAsia="微軟正黑體" w:hAnsiTheme="minorHAnsi" w:cstheme="minorHAnsi"/>
              </w:rPr>
            </w:pPr>
          </w:p>
        </w:tc>
      </w:tr>
      <w:tr w:rsidR="00317C8F" w:rsidRPr="00E41E25" w14:paraId="59084FB0" w14:textId="77777777" w:rsidTr="00FC098F">
        <w:tblPrEx>
          <w:shd w:val="clear" w:color="auto" w:fill="auto"/>
        </w:tblPrEx>
        <w:trPr>
          <w:gridAfter w:val="1"/>
          <w:wAfter w:w="113" w:type="dxa"/>
          <w:trHeight w:val="227"/>
        </w:trPr>
        <w:tc>
          <w:tcPr>
            <w:tcW w:w="946" w:type="dxa"/>
            <w:shd w:val="clear" w:color="auto" w:fill="E0E0E0"/>
          </w:tcPr>
          <w:p w14:paraId="353D72D7" w14:textId="13AEF0CB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946" w:type="dxa"/>
          </w:tcPr>
          <w:p w14:paraId="116B77C0" w14:textId="0E39F47C" w:rsidR="00317C8F" w:rsidRPr="00E41E25" w:rsidRDefault="00317C8F" w:rsidP="00317C8F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6936A8">
              <w:rPr>
                <w:rFonts w:ascii="微軟正黑體" w:eastAsia="微軟正黑體" w:hAnsi="微軟正黑體"/>
              </w:rPr>
              <w:t>aa</w:t>
            </w:r>
          </w:p>
        </w:tc>
        <w:tc>
          <w:tcPr>
            <w:tcW w:w="946" w:type="dxa"/>
            <w:shd w:val="clear" w:color="auto" w:fill="E0E0E0"/>
          </w:tcPr>
          <w:p w14:paraId="62DDCBD4" w14:textId="18C779E4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946" w:type="dxa"/>
          </w:tcPr>
          <w:p w14:paraId="71E15E00" w14:textId="731F8550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1</w:t>
            </w:r>
          </w:p>
        </w:tc>
        <w:tc>
          <w:tcPr>
            <w:tcW w:w="946" w:type="dxa"/>
            <w:shd w:val="clear" w:color="auto" w:fill="E0E0E0"/>
          </w:tcPr>
          <w:p w14:paraId="6DE02BF8" w14:textId="08DDC42A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946" w:type="dxa"/>
          </w:tcPr>
          <w:p w14:paraId="4C03C09B" w14:textId="31566849" w:rsidR="00317C8F" w:rsidRPr="00E41E25" w:rsidRDefault="00317C8F" w:rsidP="00317C8F">
            <w:pPr>
              <w:rPr>
                <w:rFonts w:asciiTheme="minorHAnsi" w:eastAsia="微軟正黑體" w:hAnsiTheme="minorHAnsi" w:cstheme="minorHAnsi"/>
              </w:rPr>
            </w:pPr>
            <w:r w:rsidRPr="006936A8">
              <w:rPr>
                <w:rFonts w:ascii="微軟正黑體" w:eastAsia="微軟正黑體" w:hAnsi="微軟正黑體" w:cs="Arial"/>
                <w:szCs w:val="24"/>
              </w:rPr>
              <w:t/>
            </w:r>
          </w:p>
        </w:tc>
        <w:tc>
          <w:tcPr>
            <w:tcW w:w="946" w:type="dxa"/>
            <w:shd w:val="clear" w:color="auto" w:fill="E0E0E0"/>
          </w:tcPr>
          <w:p w14:paraId="4700C95C" w14:textId="1874DAF4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946" w:type="dxa"/>
            <w:gridSpan w:val="1"/>
          </w:tcPr>
          <w:p w14:paraId="04399A1A" w14:textId="6B920521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/>
            </w:r>
          </w:p>
        </w:tc>
        <w:tc>
          <w:tcPr>
            <w:tcW w:w="946" w:type="dxa"/>
            <w:shd w:val="clear" w:color="auto" w:fill="E0E0E0"/>
          </w:tcPr>
          <w:p w14:paraId="30D99C75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946" w:type="dxa"/>
          </w:tcPr>
          <w:p w14:paraId="2753F325" w14:textId="1C9482FB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5AA3A696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946" w:type="dxa"/>
          </w:tcPr>
          <w:p w14:paraId="533AA1A8" w14:textId="49FD66FB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>
              <w:t/>
            </w:r>
          </w:p>
        </w:tc>
        <w:tc>
          <w:tcPr>
            <w:tcW w:w="946" w:type="dxa"/>
            <w:shd w:val="clear" w:color="auto" w:fill="E0E0E0"/>
          </w:tcPr>
          <w:p w14:paraId="0B5889B8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946" w:type="dxa"/>
          </w:tcPr>
          <w:p w14:paraId="5EA80998" w14:textId="18F666B1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6F84FD6F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948" w:type="dxa"/>
            <w:gridSpan w:val="1"/>
          </w:tcPr>
          <w:p w14:paraId="5BFB76C5" w14:textId="19647E82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>
              <w:t/>
            </w:r>
          </w:p>
        </w:tc>
      </w:tr>
      <w:tr w:rsidR="007226FA" w:rsidRPr="00E41E25" w14:paraId="00D75E5A" w14:textId="77777777" w:rsidTr="00FC098F">
        <w:tblPrEx>
          <w:shd w:val="clear" w:color="auto" w:fill="auto"/>
        </w:tblPrEx>
        <w:trPr>
          <w:gridAfter w:val="1"/>
          <w:wAfter w:w="113" w:type="dxa"/>
          <w:trHeight w:val="227"/>
        </w:trPr>
        <w:tc>
          <w:tcPr>
            <w:tcW w:w="946" w:type="dxa"/>
            <w:shd w:val="clear" w:color="auto" w:fill="E0E0E0"/>
          </w:tcPr>
          <w:p w14:paraId="2EE5F0E6" w14:textId="27B2E8B1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838" w:type="dxa"/>
            <w:gridSpan w:val="3"/>
          </w:tcPr>
          <w:p w14:paraId="465778DA" w14:textId="28DC04B3" w:rsidR="007226FA" w:rsidRPr="00E41E25" w:rsidRDefault="007226FA" w:rsidP="007226FA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  <w:r w:rsidRPr="004E3DEE">
              <w:rPr>
                <w:rFonts w:ascii="微軟正黑體" w:hAnsi="微軟正黑體"/>
                <w:bCs/>
                <w:szCs w:val="24"/>
              </w:rPr>
              <w:t>aaa1</w:t>
            </w:r>
          </w:p>
        </w:tc>
        <w:tc>
          <w:tcPr>
            <w:tcW w:w="946" w:type="dxa"/>
            <w:shd w:val="clear" w:color="auto" w:fill="E0E0E0"/>
          </w:tcPr>
          <w:p w14:paraId="24C4201C" w14:textId="5B6B3AFA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838" w:type="dxa"/>
            <w:gridSpan w:val="3"/>
          </w:tcPr>
          <w:p w14:paraId="13108EA4" w14:textId="2A7B08A3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033A55">
              <w:rPr>
                <w:rFonts w:ascii="微軟正黑體" w:eastAsia="微軟正黑體" w:hAnsi="微軟正黑體" w:cs="Arial"/>
                <w:szCs w:val="24"/>
              </w:rPr>
              <w:t/>
            </w:r>
          </w:p>
        </w:tc>
        <w:tc>
          <w:tcPr>
            <w:tcW w:w="946" w:type="dxa"/>
            <w:shd w:val="clear" w:color="auto" w:fill="E0E0E0"/>
          </w:tcPr>
          <w:p w14:paraId="7D3CF374" w14:textId="77777777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38" w:type="dxa"/>
            <w:gridSpan w:val="3"/>
          </w:tcPr>
          <w:p w14:paraId="2654AD17" w14:textId="15844373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19812040" w14:textId="77777777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40" w:type="dxa"/>
            <w:gridSpan w:val="3"/>
          </w:tcPr>
          <w:p w14:paraId="09BF0960" w14:textId="53FFF82C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997704" w:rsidRPr="00E41E25" w14:paraId="156A9156" w14:textId="77777777" w:rsidTr="00FC098F">
        <w:tblPrEx>
          <w:shd w:val="clear" w:color="auto" w:fill="auto"/>
        </w:tblPrEx>
        <w:trPr>
          <w:gridAfter w:val="1"/>
          <w:wAfter w:w="113" w:type="dxa"/>
          <w:trHeight w:val="2843"/>
        </w:trPr>
        <w:tc>
          <w:tcPr>
            <w:tcW w:w="3784" w:type="dxa"/>
            <w:gridSpan w:val="4"/>
            <w:tcBorders>
              <w:top w:val="single" w:sz="12" w:space="0" w:color="auto"/>
            </w:tcBorders>
            <w:vAlign w:val="center"/>
          </w:tcPr>
          <w:p w14:paraId="614B5831" w14:textId="677B1ED6" w:rsidR="00997704" w:rsidRPr="00E41E25" w:rsidRDefault="00997704" w:rsidP="0041741D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</w:tcPr>
          <w:p w14:paraId="09008C27" w14:textId="532F1603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</w:tcPr>
          <w:p w14:paraId="285F2E52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86" w:type="dxa"/>
            <w:gridSpan w:val="4"/>
            <w:tcBorders>
              <w:top w:val="single" w:sz="12" w:space="0" w:color="auto"/>
            </w:tcBorders>
          </w:tcPr>
          <w:p w14:paraId="6A27D6DB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997704" w:rsidRPr="00E41E25" w14:paraId="71C78186" w14:textId="77777777" w:rsidTr="00FC098F">
        <w:tblPrEx>
          <w:shd w:val="clear" w:color="auto" w:fill="auto"/>
        </w:tblPrEx>
        <w:trPr>
          <w:gridAfter w:val="1"/>
          <w:wAfter w:w="113" w:type="dxa"/>
          <w:trHeight w:val="227"/>
        </w:trPr>
        <w:tc>
          <w:tcPr>
            <w:tcW w:w="946" w:type="dxa"/>
            <w:shd w:val="clear" w:color="auto" w:fill="E0E0E0"/>
          </w:tcPr>
          <w:p w14:paraId="34565ACC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946" w:type="dxa"/>
          </w:tcPr>
          <w:p w14:paraId="6FE613AE" w14:textId="1CDD39FF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688DF6AA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946" w:type="dxa"/>
          </w:tcPr>
          <w:p w14:paraId="293CCCB9" w14:textId="45220B13" w:rsidR="00997704" w:rsidRPr="00E41E25" w:rsidRDefault="002D080C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946" w:type="dxa"/>
            <w:shd w:val="clear" w:color="auto" w:fill="E0E0E0"/>
          </w:tcPr>
          <w:p w14:paraId="1C869D71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946" w:type="dxa"/>
          </w:tcPr>
          <w:p w14:paraId="7352AF6C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4620A4FD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946" w:type="dxa"/>
            <w:gridSpan w:val="1"/>
          </w:tcPr>
          <w:p w14:paraId="6D666755" w14:textId="5125C2C1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>
              <w:t/>
            </w:r>
          </w:p>
        </w:tc>
        <w:tc>
          <w:tcPr>
            <w:tcW w:w="946" w:type="dxa"/>
            <w:shd w:val="clear" w:color="auto" w:fill="E0E0E0"/>
          </w:tcPr>
          <w:p w14:paraId="0C971787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946" w:type="dxa"/>
          </w:tcPr>
          <w:p w14:paraId="1B6E3C09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6F01DC44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946" w:type="dxa"/>
          </w:tcPr>
          <w:p w14:paraId="356C02FB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>
              <w:t/>
            </w:r>
          </w:p>
        </w:tc>
        <w:tc>
          <w:tcPr>
            <w:tcW w:w="946" w:type="dxa"/>
            <w:shd w:val="clear" w:color="auto" w:fill="E0E0E0"/>
          </w:tcPr>
          <w:p w14:paraId="0BBB2EC7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946" w:type="dxa"/>
          </w:tcPr>
          <w:p w14:paraId="26FE48BC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04390FDE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948" w:type="dxa"/>
            <w:gridSpan w:val="1"/>
          </w:tcPr>
          <w:p w14:paraId="1C227AA3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>
              <w:t/>
            </w:r>
          </w:p>
        </w:tc>
      </w:tr>
      <w:tr w:rsidR="00997704" w:rsidRPr="00E41E25" w14:paraId="3FF5934F" w14:textId="77777777" w:rsidTr="00FC098F">
        <w:tblPrEx>
          <w:shd w:val="clear" w:color="auto" w:fill="auto"/>
        </w:tblPrEx>
        <w:trPr>
          <w:gridAfter w:val="1"/>
          <w:wAfter w:w="113" w:type="dxa"/>
          <w:trHeight w:val="227"/>
        </w:trPr>
        <w:tc>
          <w:tcPr>
            <w:tcW w:w="946" w:type="dxa"/>
            <w:shd w:val="clear" w:color="auto" w:fill="E0E0E0"/>
          </w:tcPr>
          <w:p w14:paraId="0DC0E85F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38" w:type="dxa"/>
            <w:gridSpan w:val="3"/>
          </w:tcPr>
          <w:p w14:paraId="3C9F2D33" w14:textId="33A2E859" w:rsidR="00997704" w:rsidRPr="00E41E25" w:rsidRDefault="00997704" w:rsidP="0041741D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4195C935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38" w:type="dxa"/>
            <w:gridSpan w:val="3"/>
          </w:tcPr>
          <w:p w14:paraId="2A54BB44" w14:textId="6CFE1046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0FA0DE59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38" w:type="dxa"/>
            <w:gridSpan w:val="3"/>
          </w:tcPr>
          <w:p w14:paraId="297EAA1D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7B50F3B2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40" w:type="dxa"/>
            <w:gridSpan w:val="3"/>
          </w:tcPr>
          <w:p w14:paraId="6BA1F9B5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FFFF"/>
        <w:tblLayout w:type="fixed"/>
        <w:tblLook w:val="01E0" w:firstRow="1" w:lastRow="1" w:firstColumn="1" w:lastColumn="1" w:noHBand="0" w:noVBand="0"/>
      </w:tblPr>
      <w:tblGrid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8"/>
      </w:tblGrid>
      <w:tr w:rsidR="00AF77EA" w:rsidRPr="00E41E25" w14:paraId="3CE6B324" w14:textId="77777777" w:rsidTr="00FC098F">
        <w:tblPrEx>
          <w:shd w:val="clear" w:color="auto" w:fill="auto"/>
        </w:tblPrEx>
        <w:trPr>
          <w:gridAfter w:val="1"/>
          <w:wAfter w:w="113" w:type="dxa"/>
          <w:trHeight w:val="546"/>
        </w:trPr>
        <w:tc>
          <w:tcPr>
            <w:tcW w:w="15138" w:type="dxa"/>
            <w:gridSpan w:val="16"/>
            <w:tcBorders>
              <w:bottom w:val="single" w:sz="4" w:space="0" w:color="auto"/>
            </w:tcBorders>
            <w:shd w:val="clear" w:color="auto" w:fill="E6E6E6"/>
          </w:tcPr>
          <w:p w14:paraId="58AB40ED" w14:textId="5A8D7680" w:rsidR="00AF77EA" w:rsidRPr="00E41E25" w:rsidRDefault="00AF77EA" w:rsidP="00080FA7">
            <w:pPr>
              <w:pageBreakBefore/>
              <w:pStyle w:val="1"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</w:rPr>
            </w:r>
            <w:r w:rsidR="00114351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六、T1_ATE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Power good</w:t>
            </w:r>
            <w:r w:rsidR="00080FA7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</w:t>
            </w:r>
          </w:p>
        </w:tc>
      </w:tr>
      <w:tr w:rsidR="00080FA7" w:rsidRPr="00E41E25" w14:paraId="2B818031" w14:textId="77777777" w:rsidTr="00A23657">
        <w:tblPrEx>
          <w:shd w:val="clear" w:color="auto" w:fill="auto"/>
        </w:tblPrEx>
        <w:trPr>
          <w:gridAfter w:val="2"/>
          <w:wAfter w:w="187" w:type="dxa"/>
          <w:trHeight w:val="5877"/>
        </w:trPr>
        <w:tc>
          <w:tcPr>
            <w:tcW w:w="7568" w:type="dxa"/>
            <w:gridSpan w:val="8"/>
          </w:tcPr>
          <w:p w14:paraId="6B676047" w14:textId="0A5B2359" w:rsidR="00080FA7" w:rsidRDefault="00E13F31" w:rsidP="00176D7C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55" behindDoc="0" locked="0" layoutInCell="1" allowOverlap="1" wp14:anchorId="565377B9" wp14:editId="6567D2CA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2461895</wp:posOffset>
                      </wp:positionV>
                      <wp:extent cx="762000" cy="335280"/>
                      <wp:effectExtent l="0" t="457200" r="76200" b="26670"/>
                      <wp:wrapNone/>
                      <wp:docPr id="24" name="語音泡泡: 圓角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0" cy="335280"/>
                              </a:xfrm>
                              <a:prstGeom prst="wedgeRoundRectCallout">
                                <a:avLst>
                                  <a:gd name="adj1" fmla="val 53023"/>
                                  <a:gd name="adj2" fmla="val -172045"/>
                                  <a:gd name="adj3" fmla="val 16667"/>
                                </a:avLst>
                              </a:prstGeom>
                              <a:solidFill>
                                <a:srgbClr val="FFC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A359995" w14:textId="77777777" w:rsidR="00D80719" w:rsidRPr="0099013D" w:rsidRDefault="00D80719" w:rsidP="00D80719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2"/>
                                    </w:rPr>
                                  </w:pPr>
                                  <w:r w:rsidRPr="0099013D">
                                    <w:rPr>
                                      <w:rFonts w:ascii="微軟正黑體" w:eastAsia="微軟正黑體" w:hAnsi="微軟正黑體" w:cs="Arial"/>
                                      <w:sz w:val="16"/>
                                      <w:szCs w:val="16"/>
                                    </w:rPr>
                                    <w:t/>
                                  </w:r>
                                </w:p>
                                <w:p w14:paraId="29DF2DF0" w14:textId="19A42BEB" w:rsidR="00DC7CCB" w:rsidRPr="009C30FF" w:rsidRDefault="00DC7CCB" w:rsidP="00DC7CCB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65377B9" id="_x0000_t62" coordsize="21600,21600" o:spt="62" adj="1350,25920" path="m3600,qx,3600l0@8@12@24,0@9,,18000qy3600,21600l@6,21600@15@27@7,21600,18000,21600qx21600,18000l21600@9@18@30,21600@8,21600,3600qy18000,l@7,0@21@33@6,xe">
                      <v:stroke joinstyle="miter"/>
                      <v:formulas>
                        <v:f eqn="sum 10800 0 #0"/>
                        <v:f eqn="sum 10800 0 #1"/>
                        <v:f eqn="sum #0 0 #1"/>
                        <v:f eqn="sum @0 @1 0"/>
                        <v:f eqn="sum 21600 0 #0"/>
                        <v:f eqn="sum 21600 0 #1"/>
                        <v:f eqn="if @0 3600 12600"/>
                        <v:f eqn="if @0 9000 18000"/>
                        <v:f eqn="if @1 3600 12600"/>
                        <v:f eqn="if @1 9000 18000"/>
                        <v:f eqn="if @2 0 #0"/>
                        <v:f eqn="if @3 @10 0"/>
                        <v:f eqn="if #0 0 @11"/>
                        <v:f eqn="if @2 @6 #0"/>
                        <v:f eqn="if @3 @6 @13"/>
                        <v:f eqn="if @5 @6 @14"/>
                        <v:f eqn="if @2 #0 21600"/>
                        <v:f eqn="if @3 21600 @16"/>
                        <v:f eqn="if @4 21600 @17"/>
                        <v:f eqn="if @2 #0 @6"/>
                        <v:f eqn="if @3 @19 @6"/>
                        <v:f eqn="if #1 @6 @20"/>
                        <v:f eqn="if @2 @8 #1"/>
                        <v:f eqn="if @3 @22 @8"/>
                        <v:f eqn="if #0 @8 @23"/>
                        <v:f eqn="if @2 21600 #1"/>
                        <v:f eqn="if @3 21600 @25"/>
                        <v:f eqn="if @5 21600 @26"/>
                        <v:f eqn="if @2 #1 @8"/>
                        <v:f eqn="if @3 @8 @28"/>
                        <v:f eqn="if @4 @8 @29"/>
                        <v:f eqn="if @2 #1 0"/>
                        <v:f eqn="if @3 @31 0"/>
                        <v:f eqn="if #1 0 @32"/>
                        <v:f eqn="val #0"/>
                        <v:f eqn="val #1"/>
                      </v:formulas>
                      <v:path o:connecttype="custom" o:connectlocs="10800,0;0,10800;10800,21600;21600,10800;@34,@35" textboxrect="791,791,20809,20809"/>
                      <v:handles>
                        <v:h position="#0,#1"/>
                      </v:handles>
                    </v:shapetype>
                    <v:shape id="語音泡泡: 圓角矩形 2" o:spid="_x0000_s1063" type="#_x0000_t62" style="position:absolute;left:0;text-align:left;margin-left:.05pt;margin-top:193.85pt;width:60pt;height:26.4pt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" adj="22253,-26362" fillcolor="#ffc000" strokecolor="#091723 [484]" strokeweight="1pt">
                      <v:textbox>
                        <w:txbxContent>
                          <w:p w14:paraId="4A359995" w14:textId="77777777" w:rsidR="00D80719" w:rsidRPr="0099013D" w:rsidRDefault="00D80719" w:rsidP="00D80719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2"/>
                              </w:rPr>
                            </w:pPr>
                            <w:r w:rsidRPr="0099013D">
                              <w:rPr>
                                <w:rFonts w:ascii="微軟正黑體" w:eastAsia="微軟正黑體" w:hAnsi="微軟正黑體" w:cs="Arial"/>
                                <w:sz w:val="16"/>
                                <w:szCs w:val="16"/>
                              </w:rPr>
                              <w:t/>
                            </w:r>
                          </w:p>
                          <w:p w14:paraId="29DF2DF0" w14:textId="19A42BEB" w:rsidR="00DC7CCB" w:rsidRPr="009C30FF" w:rsidRDefault="00DC7CCB" w:rsidP="00DC7CC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54" behindDoc="0" locked="0" layoutInCell="1" allowOverlap="1" wp14:anchorId="3A14FDFB" wp14:editId="64C04EE9">
                      <wp:simplePos x="0" y="0"/>
                      <wp:positionH relativeFrom="column">
                        <wp:posOffset>644525</wp:posOffset>
                      </wp:positionH>
                      <wp:positionV relativeFrom="paragraph">
                        <wp:posOffset>1503680</wp:posOffset>
                      </wp:positionV>
                      <wp:extent cx="289560" cy="510540"/>
                      <wp:effectExtent l="19050" t="19050" r="15240" b="22860"/>
                      <wp:wrapNone/>
                      <wp:docPr id="25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560" cy="51054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BA61E49" id="矩形 1" o:spid="_x0000_s1026" style="position:absolute;margin-left:50.75pt;margin-top:118.4pt;width:22.8pt;height:40.2pt;z-index:25261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" filled="f" strokecolor="#ffc000" strokeweight="3pt"/>
                  </w:pict>
                </mc:Fallback>
              </mc:AlternateContent>
            </w:r>
            <w:r w:rsidR="001D237B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58262" behindDoc="0" locked="0" layoutInCell="1" allowOverlap="1" wp14:anchorId="46400803" wp14:editId="6D154632">
                      <wp:simplePos x="0" y="0"/>
                      <wp:positionH relativeFrom="column">
                        <wp:posOffset>3997325</wp:posOffset>
                      </wp:positionH>
                      <wp:positionV relativeFrom="paragraph">
                        <wp:posOffset>687070</wp:posOffset>
                      </wp:positionV>
                      <wp:extent cx="632460" cy="1404620"/>
                      <wp:effectExtent l="0" t="0" r="15240" b="26670"/>
                      <wp:wrapNone/>
                      <wp:docPr id="26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246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3D6F124" w14:textId="77777777" w:rsidR="001D237B" w:rsidRDefault="001D237B">
                                  <w:r>
                                    <w:rPr>
                                      <w:rFonts w:hint="eastAsia"/>
                                    </w:rPr>
                                    <w:t>24Vdc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46400803" id="文字方塊 2" o:spid="_x0000_s1064" type="#_x0000_t202" style="position:absolute;left:0;text-align:left;margin-left:314.75pt;margin-top:54.1pt;width:49.8pt;height:110.6pt;z-index:25165826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">
                      <v:textbox style="mso-fit-shape-to-text:t">
                        <w:txbxContent>
                          <w:p w14:paraId="53D6F124" w14:textId="77777777" w:rsidR="001D237B" w:rsidRDefault="001D237B">
                            <w:r>
                              <w:rPr>
                                <w:rFonts w:hint="eastAsia"/>
                              </w:rPr>
                              <w:t>24Vdc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C1CCA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57" behindDoc="0" locked="0" layoutInCell="1" allowOverlap="1" wp14:anchorId="79938576" wp14:editId="4FC45F86">
                      <wp:simplePos x="0" y="0"/>
                      <wp:positionH relativeFrom="column">
                        <wp:posOffset>3319145</wp:posOffset>
                      </wp:positionH>
                      <wp:positionV relativeFrom="paragraph">
                        <wp:posOffset>1680845</wp:posOffset>
                      </wp:positionV>
                      <wp:extent cx="762000" cy="335280"/>
                      <wp:effectExtent l="0" t="514350" r="19050" b="26670"/>
                      <wp:wrapNone/>
                      <wp:docPr id="27" name="語音泡泡: 圓角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0" cy="335280"/>
                              </a:xfrm>
                              <a:prstGeom prst="wedgeRoundRectCallout">
                                <a:avLst>
                                  <a:gd name="adj1" fmla="val 4023"/>
                                  <a:gd name="adj2" fmla="val -190227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9EB7CFC" w14:textId="77777777" w:rsidR="00AD60DB" w:rsidRPr="0099013D" w:rsidRDefault="00AD60DB" w:rsidP="00AD60DB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18"/>
                                      <w:szCs w:val="14"/>
                                    </w:rPr>
                                  </w:pPr>
                                  <w:r w:rsidRPr="0099013D">
                                    <w:rPr>
                                      <w:rFonts w:ascii="微軟正黑體" w:eastAsia="微軟正黑體" w:hAnsi="微軟正黑體"/>
                                      <w:sz w:val="18"/>
                                      <w:szCs w:val="14"/>
                                    </w:rPr>
                                    <w:t>aa</w:t>
                                  </w:r>
                                </w:p>
                                <w:p w14:paraId="71F20981" w14:textId="044F869A" w:rsidR="00DC7CCB" w:rsidRPr="003A6FB6" w:rsidRDefault="00DC7CCB" w:rsidP="00DC7CC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938576" id="_x0000_s1065" type="#_x0000_t62" style="position:absolute;left:0;text-align:left;margin-left:261.35pt;margin-top:132.35pt;width:60pt;height:26.4pt;z-index:2516582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" adj="11669,-30289" fillcolor="red" strokecolor="#091723 [484]" strokeweight="1pt">
                      <v:textbox>
                        <w:txbxContent>
                          <w:p w14:paraId="79EB7CFC" w14:textId="77777777" w:rsidR="00AD60DB" w:rsidRPr="0099013D" w:rsidRDefault="00AD60DB" w:rsidP="00AD60DB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4"/>
                              </w:rPr>
                            </w:pPr>
                            <w:r w:rsidRPr="0099013D">
                              <w:rPr>
                                <w:rFonts w:ascii="微軟正黑體" w:eastAsia="微軟正黑體" w:hAnsi="微軟正黑體"/>
                                <w:sz w:val="18"/>
                                <w:szCs w:val="14"/>
                              </w:rPr>
                              <w:t>aa</w:t>
                            </w:r>
                          </w:p>
                          <w:p w14:paraId="71F20981" w14:textId="044F869A" w:rsidR="00DC7CCB" w:rsidRPr="003A6FB6" w:rsidRDefault="00DC7CCB" w:rsidP="00DC7CC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C7CCB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56" behindDoc="0" locked="0" layoutInCell="1" allowOverlap="1" wp14:anchorId="2D521BEC" wp14:editId="78EF2B40">
                      <wp:simplePos x="0" y="0"/>
                      <wp:positionH relativeFrom="column">
                        <wp:posOffset>3131185</wp:posOffset>
                      </wp:positionH>
                      <wp:positionV relativeFrom="paragraph">
                        <wp:posOffset>930275</wp:posOffset>
                      </wp:positionV>
                      <wp:extent cx="289560" cy="510540"/>
                      <wp:effectExtent l="19050" t="19050" r="15240" b="22860"/>
                      <wp:wrapNone/>
                      <wp:docPr id="28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560" cy="51054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19870C3" id="矩形 1" o:spid="_x0000_s1026" style="position:absolute;margin-left:246.55pt;margin-top:73.25pt;width:22.8pt;height:40.2pt;z-index:25165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" filled="f" strokecolor="red" strokeweight="3pt"/>
                  </w:pict>
                </mc:Fallback>
              </mc:AlternateContent>
            </w:r>
            <w:r w:rsidR="00DC7CCB" w:rsidRPr="00E41E25">
              <w:rPr>
                <w:rFonts w:asciiTheme="minorHAnsi" w:eastAsia="微軟正黑體" w:hAnsiTheme="minorHAnsi" w:cstheme="minorHAnsi"/>
                <w:b/>
                <w:noProof/>
                <w:color w:val="FF0000"/>
                <w:sz w:val="48"/>
                <w:szCs w:val="48"/>
              </w:rPr>
              <w:drawing>
                <wp:anchor distT="0" distB="0" distL="114300" distR="114300" simplePos="0" relativeHeight="251658259" behindDoc="0" locked="0" layoutInCell="1" allowOverlap="1" wp14:anchorId="1AD40647" wp14:editId="552FF353">
                  <wp:simplePos x="0" y="0"/>
                  <wp:positionH relativeFrom="column">
                    <wp:posOffset>4040505</wp:posOffset>
                  </wp:positionH>
                  <wp:positionV relativeFrom="paragraph">
                    <wp:posOffset>979805</wp:posOffset>
                  </wp:positionV>
                  <wp:extent cx="601980" cy="312420"/>
                  <wp:effectExtent l="0" t="0" r="7620" b="0"/>
                  <wp:wrapNone/>
                  <wp:docPr id="2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1020258" name="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980" cy="312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C7CCB" w:rsidRPr="00E41E25">
              <w:rPr>
                <w:rFonts w:asciiTheme="minorHAnsi" w:eastAsia="微軟正黑體" w:hAnsiTheme="minorHAnsi" w:cstheme="minorHAnsi"/>
                <w:b/>
                <w:noProof/>
                <w:color w:val="FF0000"/>
                <w:sz w:val="48"/>
                <w:szCs w:val="48"/>
              </w:rPr>
              <mc:AlternateContent>
                <mc:Choice Requires="wps">
                  <w:drawing>
                    <wp:anchor distT="0" distB="0" distL="114300" distR="114300" simplePos="0" relativeHeight="251658260" behindDoc="0" locked="0" layoutInCell="1" allowOverlap="1" wp14:anchorId="7BEC9F0A" wp14:editId="2B969AA9">
                      <wp:simplePos x="0" y="0"/>
                      <wp:positionH relativeFrom="column">
                        <wp:posOffset>3441065</wp:posOffset>
                      </wp:positionH>
                      <wp:positionV relativeFrom="paragraph">
                        <wp:posOffset>1166495</wp:posOffset>
                      </wp:positionV>
                      <wp:extent cx="586740" cy="0"/>
                      <wp:effectExtent l="19050" t="19050" r="3810" b="19050"/>
                      <wp:wrapNone/>
                      <wp:docPr id="30" name="直線接點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86740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73AA211" id="直線接點 3" o:spid="_x0000_s1026" style="position:absolute;flip:x;z-index:25261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0.95pt,91.85pt" to="317.15pt,9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" strokecolor="red" strokeweight="2.25pt">
                      <v:stroke joinstyle="miter"/>
                    </v:line>
                  </w:pict>
                </mc:Fallback>
              </mc:AlternateContent>
            </w:r>
            <w:r w:rsidR="00734166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w:t>Power Good 1</w:t>
            </w:r>
            <w:r w:rsidR="00734166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w:t>測試</w:t>
            </w:r>
          </w:p>
          <w:p w14:paraId="4BCC42D0" w14:textId="77777777" w:rsidR="00C93D62" w:rsidRDefault="00C93D62" w:rsidP="00176D7C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11ACBBB0" w14:textId="77777777" w:rsidR="00C93D62" w:rsidRDefault="00C93D62" w:rsidP="00176D7C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30D9EDAA" w14:textId="77777777" w:rsidR="00C93D62" w:rsidRDefault="00C93D62" w:rsidP="00176D7C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37EC587B" w14:textId="77777777" w:rsidR="00C93D62" w:rsidRDefault="00C93D62" w:rsidP="00176D7C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4DAF6537" w14:textId="77777777" w:rsidR="00C93D62" w:rsidRDefault="00C93D62" w:rsidP="00C93D62">
            <w:pPr>
              <w:rPr>
                <w:rFonts w:ascii="微軟正黑體" w:eastAsia="微軟正黑體" w:hAnsi="微軟正黑體"/>
                <w:noProof/>
              </w:rPr>
            </w:pPr>
          </w:p>
          <w:p w14:paraId="0EA385DA" w14:textId="5CCAD54B" w:rsidR="00C93D62" w:rsidRPr="00E41E25" w:rsidRDefault="00C93D62" w:rsidP="00C93D62">
            <w:pPr>
              <w:jc w:val="center"/>
              <w:rPr>
                <w:rFonts w:asciiTheme="minorHAnsi" w:eastAsia="微軟正黑體" w:hAnsiTheme="minorHAnsi" w:cstheme="minorHAnsi"/>
                <w:noProof/>
              </w:rPr>
            </w:pPr>
            <w:r w:rsidRPr="001A3D18">
              <w:rPr>
                <w:rFonts w:ascii="微軟正黑體" w:eastAsia="微軟正黑體" w:hAnsi="微軟正黑體"/>
                <w:noProof/>
              </w:rPr>
              <w:drawing>
                <wp:inline distT="0" distB="0" distL="0" distR="0">
                  <wp:extent cx="2343150" cy="1685925"/>
                  <wp:effectExtent l="0" t="0" r="0" b="0"/>
                  <wp:docPr id="31" name="IMG_prod1to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prod1top"/>
                          <pic:cNvPicPr>
                            <a:picLocks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70" w:type="dxa"/>
            <w:gridSpan w:val="8"/>
          </w:tcPr>
          <w:p w14:paraId="64940DBE" w14:textId="039CEFFB" w:rsidR="00080FA7" w:rsidRDefault="001D237B" w:rsidP="00734166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58261" behindDoc="0" locked="0" layoutInCell="1" allowOverlap="1" wp14:anchorId="30DA1C14" wp14:editId="36AF168C">
                      <wp:simplePos x="0" y="0"/>
                      <wp:positionH relativeFrom="column">
                        <wp:posOffset>4029710</wp:posOffset>
                      </wp:positionH>
                      <wp:positionV relativeFrom="paragraph">
                        <wp:posOffset>740410</wp:posOffset>
                      </wp:positionV>
                      <wp:extent cx="632460" cy="1404620"/>
                      <wp:effectExtent l="0" t="0" r="15240" b="26670"/>
                      <wp:wrapNone/>
                      <wp:docPr id="32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246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5A6CBA1" w14:textId="6819CC85" w:rsidR="001D237B" w:rsidRDefault="001D237B">
                                  <w:r>
                                    <w:rPr>
                                      <w:rFonts w:hint="eastAsia"/>
                                    </w:rPr>
                                    <w:t>24Vdc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30DA1C14" id="_x0000_s1066" type="#_x0000_t202" style="position:absolute;left:0;text-align:left;margin-left:317.3pt;margin-top:58.3pt;width:49.8pt;height:110.6pt;z-index:251658261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">
                      <v:textbox style="mso-fit-shape-to-text:t">
                        <w:txbxContent>
                          <w:p w14:paraId="15A6CBA1" w14:textId="6819CC85" w:rsidR="001D237B" w:rsidRDefault="001D237B">
                            <w:r>
                              <w:rPr>
                                <w:rFonts w:hint="eastAsia"/>
                              </w:rPr>
                              <w:t>24Vdc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34166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w:t>Power Good 2</w:t>
            </w:r>
            <w:r w:rsidR="00734166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w:t>測試</w:t>
            </w:r>
          </w:p>
          <w:p w14:paraId="4B1D4B82" w14:textId="77777777" w:rsidR="00C93D62" w:rsidRDefault="00C93D62" w:rsidP="00734166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50A30F2B" w14:textId="77777777" w:rsidR="00C93D62" w:rsidRDefault="00C93D62" w:rsidP="00734166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31AA230C" w14:textId="1A049C60" w:rsidR="00C93D62" w:rsidRDefault="004936F2" w:rsidP="00734166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58253" behindDoc="0" locked="0" layoutInCell="1" allowOverlap="1" wp14:anchorId="2CB917C2" wp14:editId="31F448E3">
                      <wp:simplePos x="0" y="0"/>
                      <wp:positionH relativeFrom="column">
                        <wp:posOffset>85725</wp:posOffset>
                      </wp:positionH>
                      <wp:positionV relativeFrom="paragraph">
                        <wp:posOffset>114300</wp:posOffset>
                      </wp:positionV>
                      <wp:extent cx="4601845" cy="1854200"/>
                      <wp:effectExtent l="0" t="19050" r="8255" b="12700"/>
                      <wp:wrapNone/>
                      <wp:docPr id="33" name="群組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601845" cy="1854200"/>
                                <a:chOff x="-14630" y="262890"/>
                                <a:chExt cx="4601870" cy="1854556"/>
                              </a:xfrm>
                            </wpg:grpSpPr>
                            <wps:wsp>
                              <wps:cNvPr id="1545207481" name="矩形 1"/>
                              <wps:cNvSpPr/>
                              <wps:spPr>
                                <a:xfrm>
                                  <a:off x="582930" y="844143"/>
                                  <a:ext cx="289560" cy="5105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FFC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68649689" name="語音泡泡: 圓角矩形 2"/>
                              <wps:cNvSpPr/>
                              <wps:spPr>
                                <a:xfrm>
                                  <a:off x="-14630" y="1782166"/>
                                  <a:ext cx="762000" cy="335280"/>
                                </a:xfrm>
                                <a:prstGeom prst="wedgeRoundRectCallout">
                                  <a:avLst>
                                    <a:gd name="adj1" fmla="val 53023"/>
                                    <a:gd name="adj2" fmla="val -172045"/>
                                    <a:gd name="adj3" fmla="val 16667"/>
                                  </a:avLst>
                                </a:prstGeom>
                                <a:solidFill>
                                  <a:srgbClr val="FFC000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5B7D838" w14:textId="77777777" w:rsidR="00D80719" w:rsidRPr="0099013D" w:rsidRDefault="00D80719" w:rsidP="00D80719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sz w:val="16"/>
                                        <w:szCs w:val="12"/>
                                      </w:rPr>
                                    </w:pPr>
                                    <w:r w:rsidRPr="0099013D">
                                      <w:rPr>
                                        <w:rFonts w:ascii="微軟正黑體" w:eastAsia="微軟正黑體" w:hAnsi="微軟正黑體" w:cs="Arial"/>
                                        <w:sz w:val="16"/>
                                        <w:szCs w:val="16"/>
                                      </w:rPr>
                                      <w:t/>
                                    </w:r>
                                  </w:p>
                                  <w:p w14:paraId="1F9F328B" w14:textId="09F34C03" w:rsidR="009C30FF" w:rsidRPr="009C30FF" w:rsidRDefault="009C30FF" w:rsidP="009C30FF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0019894" name="矩形 1"/>
                              <wps:cNvSpPr/>
                              <wps:spPr>
                                <a:xfrm>
                                  <a:off x="3074670" y="262890"/>
                                  <a:ext cx="289560" cy="5105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64063788" name="語音泡泡: 圓角矩形 2"/>
                              <wps:cNvSpPr/>
                              <wps:spPr>
                                <a:xfrm>
                                  <a:off x="3108960" y="971550"/>
                                  <a:ext cx="762000" cy="335280"/>
                                </a:xfrm>
                                <a:prstGeom prst="wedgeRoundRectCallout">
                                  <a:avLst>
                                    <a:gd name="adj1" fmla="val 4023"/>
                                    <a:gd name="adj2" fmla="val -190227"/>
                                    <a:gd name="adj3" fmla="val 16667"/>
                                  </a:avLst>
                                </a:prstGeom>
                                <a:solidFill>
                                  <a:srgbClr val="FF0000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F05C282" w14:textId="77777777" w:rsidR="00AD60DB" w:rsidRPr="0099013D" w:rsidRDefault="00AD60DB" w:rsidP="00AD60DB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sz w:val="18"/>
                                        <w:szCs w:val="14"/>
                                      </w:rPr>
                                    </w:pPr>
                                    <w:r w:rsidRPr="0099013D">
                                      <w:rPr>
                                        <w:rFonts w:ascii="微軟正黑體" w:eastAsia="微軟正黑體" w:hAnsi="微軟正黑體"/>
                                        <w:sz w:val="18"/>
                                        <w:szCs w:val="14"/>
                                      </w:rPr>
                                      <w:t>aa</w:t>
                                    </w:r>
                                  </w:p>
                                  <w:p w14:paraId="1B58DF7F" w14:textId="16DBF2FE" w:rsidR="001171B6" w:rsidRPr="003A6FB6" w:rsidRDefault="001171B6" w:rsidP="009C30FF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51020258" name="圖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85260" y="335280"/>
                                  <a:ext cx="601980" cy="3124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5275545" name="直線接點 3"/>
                              <wps:cNvCnPr/>
                              <wps:spPr>
                                <a:xfrm flipH="1">
                                  <a:off x="3379470" y="499110"/>
                                  <a:ext cx="586740" cy="0"/>
                                </a:xfrm>
                                <a:prstGeom prst="line">
                                  <a:avLst/>
                                </a:prstGeom>
                                <a:ln w="28575"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CB917C2" id="群組 4" o:spid="_x0000_s1067" style="position:absolute;left:0;text-align:left;margin-left:6.75pt;margin-top:9pt;width:362.35pt;height:146pt;z-index:251658253;mso-position-horizontal-relative:text;mso-position-vertical-relative:text;mso-width-relative:margin;mso-height-relative:margin" coordorigin="-146,2628" coordsize="46018,185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">
                      <v:rect id="矩形 1" o:spid="_x0000_s1068" style="position:absolute;left:5829;top:8441;width:2895;height:51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" filled="f" strokecolor="#ffc000" strokeweight="3pt"/>
                      <v:shape id="_x0000_s1069" type="#_x0000_t62" style="position:absolute;left:-146;top:17821;width:7619;height:33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" adj="22253,-26362" fillcolor="#ffc000" strokecolor="#091723 [484]" strokeweight="1pt">
                        <v:textbox>
                          <w:txbxContent>
                            <w:p w14:paraId="55B7D838" w14:textId="77777777" w:rsidR="00D80719" w:rsidRPr="0099013D" w:rsidRDefault="00D80719" w:rsidP="00D80719">
                              <w:pPr>
                                <w:jc w:val="center"/>
                                <w:rPr>
                                  <w:color w:val="000000" w:themeColor="text1"/>
                                  <w:sz w:val="16"/>
                                  <w:szCs w:val="12"/>
                                </w:rPr>
                              </w:pPr>
                              <w:r w:rsidRPr="0099013D">
                                <w:rPr>
                                  <w:rFonts w:ascii="微軟正黑體" w:eastAsia="微軟正黑體" w:hAnsi="微軟正黑體" w:cs="Arial"/>
                                  <w:sz w:val="16"/>
                                  <w:szCs w:val="16"/>
                                </w:rPr>
                                <w:t/>
                              </w:r>
                            </w:p>
                            <w:p w14:paraId="1F9F328B" w14:textId="09F34C03" w:rsidR="009C30FF" w:rsidRPr="009C30FF" w:rsidRDefault="009C30FF" w:rsidP="009C30FF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v:textbox>
                      </v:shape>
                      <v:rect id="矩形 1" o:spid="_x0000_s1070" style="position:absolute;left:30746;top:2628;width:2896;height:51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" filled="f" strokecolor="red" strokeweight="3pt"/>
                      <v:shape id="_x0000_s1071" type="#_x0000_t62" style="position:absolute;left:31089;top:9715;width:7620;height:33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" adj="11669,-30289" fillcolor="red" strokecolor="#091723 [484]" strokeweight="1pt">
                        <v:textbox>
                          <w:txbxContent>
                            <w:p w14:paraId="0F05C282" w14:textId="77777777" w:rsidR="00AD60DB" w:rsidRPr="0099013D" w:rsidRDefault="00AD60DB" w:rsidP="00AD60DB">
                              <w:pPr>
                                <w:jc w:val="center"/>
                                <w:rPr>
                                  <w:color w:val="FFFFFF" w:themeColor="background1"/>
                                  <w:sz w:val="18"/>
                                  <w:szCs w:val="14"/>
                                </w:rPr>
                              </w:pPr>
                              <w:r w:rsidRPr="0099013D">
                                <w:rPr>
                                  <w:rFonts w:ascii="微軟正黑體" w:eastAsia="微軟正黑體" w:hAnsi="微軟正黑體"/>
                                  <w:sz w:val="18"/>
                                  <w:szCs w:val="14"/>
                                </w:rPr>
                                <w:t>aa</w:t>
                              </w:r>
                            </w:p>
                            <w:p w14:paraId="1B58DF7F" w14:textId="16DBF2FE" w:rsidR="001171B6" w:rsidRPr="003A6FB6" w:rsidRDefault="001171B6" w:rsidP="009C30FF">
                              <w:pPr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</w:p>
                          </w:txbxContent>
                        </v:textbox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圖片 1" o:spid="_x0000_s1072" type="#_x0000_t75" style="position:absolute;left:39852;top:3352;width:6020;height:3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">
                        <v:imagedata r:id="rId42" o:title=""/>
                      </v:shape>
                      <v:line id="直線接點 3" o:spid="_x0000_s1073" style="position:absolute;flip:x;visibility:visible;mso-wrap-style:square" from="33794,4991" to="39662,4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" strokecolor="red" strokeweight="2.25pt">
                        <v:stroke joinstyle="miter"/>
                      </v:line>
                    </v:group>
                  </w:pict>
                </mc:Fallback>
              </mc:AlternateContent>
            </w:r>
          </w:p>
          <w:p w14:paraId="53F89961" w14:textId="77777777" w:rsidR="00C93D62" w:rsidRDefault="00C93D62" w:rsidP="00734166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76B4C47B" w14:textId="77777777" w:rsidR="00C93D62" w:rsidRDefault="00C93D62" w:rsidP="00C93D62">
            <w:pPr>
              <w:rPr>
                <w:rFonts w:ascii="微軟正黑體" w:eastAsia="微軟正黑體" w:hAnsi="微軟正黑體"/>
                <w:noProof/>
              </w:rPr>
            </w:pPr>
          </w:p>
          <w:p w14:paraId="3252BF4B" w14:textId="0FE2A98F" w:rsidR="00C93D62" w:rsidRPr="00E41E25" w:rsidRDefault="00C93D62" w:rsidP="00C93D62">
            <w:pPr>
              <w:jc w:val="center"/>
              <w:rPr>
                <w:rFonts w:asciiTheme="minorHAnsi" w:eastAsia="微軟正黑體" w:hAnsiTheme="minorHAnsi" w:cstheme="minorHAnsi"/>
                <w:b/>
              </w:rPr>
            </w:pPr>
            <w:r w:rsidRPr="001A3D18">
              <w:rPr>
                <w:rFonts w:ascii="微軟正黑體" w:eastAsia="微軟正黑體" w:hAnsi="微軟正黑體"/>
                <w:noProof/>
              </w:rPr>
              <w:drawing>
                <wp:inline distT="0" distB="0" distL="0" distR="0">
                  <wp:extent cx="2343150" cy="1685925"/>
                  <wp:effectExtent l="0" t="0" r="0" b="0"/>
                  <wp:docPr id="34" name="IMG_prod1to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prod1top"/>
                          <pic:cNvPicPr>
                            <a:picLocks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0FA7" w:rsidRPr="00E41E25" w14:paraId="4C03568E" w14:textId="77777777" w:rsidTr="00271D0E">
        <w:tblPrEx>
          <w:shd w:val="clear" w:color="auto" w:fill="auto"/>
        </w:tblPrEx>
        <w:trPr>
          <w:gridAfter w:val="2"/>
          <w:wAfter w:w="187" w:type="dxa"/>
          <w:trHeight w:val="1810"/>
        </w:trPr>
        <w:tc>
          <w:tcPr>
            <w:tcW w:w="15138" w:type="dxa"/>
            <w:gridSpan w:val="16"/>
            <w:tcBorders>
              <w:bottom w:val="single" w:sz="4" w:space="0" w:color="auto"/>
            </w:tcBorders>
          </w:tcPr>
          <w:p w14:paraId="221FB520" w14:textId="6F001120" w:rsidR="00080FA7" w:rsidRPr="00D80719" w:rsidRDefault="00D80719" w:rsidP="00F42A30">
            <w:pPr>
              <w:numPr>
                <w:ilvl w:val="0"/>
                <w:numId w:val="23"/>
              </w:numPr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</w:pPr>
            <w:r w:rsidRPr="00D80719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aacccc</w:t>
            </w:r>
            <w:r w:rsidR="00F1747C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的</w:t>
            </w:r>
            <w:r w:rsidR="00F1747C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LED</w:t>
            </w:r>
            <w:r w:rsidR="00080FA7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請接在</w:t>
            </w:r>
            <w:r w:rsidR="00F1747C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Good1</w:t>
            </w:r>
            <w:r w:rsidR="00F1747C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及</w:t>
            </w:r>
            <w:r w:rsidR="00F1747C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Good2</w:t>
            </w:r>
            <w:r w:rsidR="00080FA7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位置</w:t>
            </w:r>
          </w:p>
          <w:p w14:paraId="35745C3D" w14:textId="132956E4" w:rsidR="00080FA7" w:rsidRPr="00F42A30" w:rsidRDefault="00080FA7" w:rsidP="00F42A30">
            <w:pPr>
              <w:numPr>
                <w:ilvl w:val="0"/>
                <w:numId w:val="23"/>
              </w:numPr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測完</w:t>
            </w:r>
            <w:r w:rsidR="00A10F63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 xml:space="preserve">Power Good 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1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，再測</w:t>
            </w:r>
            <w:r w:rsidR="00A10F63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 xml:space="preserve">Power Good 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2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，確認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LED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燈</w:t>
            </w:r>
            <w:r w:rsidRPr="00F42A30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分別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亮黃燈</w:t>
            </w: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3"/>
        <w:gridCol w:w="1535"/>
        <w:gridCol w:w="708"/>
        <w:gridCol w:w="720"/>
        <w:gridCol w:w="819"/>
        <w:gridCol w:w="1301"/>
        <w:gridCol w:w="829"/>
        <w:gridCol w:w="837"/>
        <w:gridCol w:w="823"/>
        <w:gridCol w:w="1299"/>
        <w:gridCol w:w="829"/>
        <w:gridCol w:w="835"/>
        <w:gridCol w:w="940"/>
        <w:gridCol w:w="1184"/>
        <w:gridCol w:w="829"/>
        <w:gridCol w:w="837"/>
      </w:tblGrid>
      <w:tr w:rsidR="00B97A66" w:rsidRPr="00E41E25" w14:paraId="357B2D0C" w14:textId="77777777" w:rsidTr="00A23657">
        <w:trPr>
          <w:gridAfter w:val="1"/>
          <w:wAfter w:w="74" w:type="dxa"/>
          <w:trHeight w:val="546"/>
        </w:trPr>
        <w:tc>
          <w:tcPr>
            <w:tcW w:w="15138" w:type="dxa"/>
            <w:gridSpan w:val="16"/>
            <w:tcBorders>
              <w:bottom w:val="single" w:sz="4" w:space="0" w:color="auto"/>
            </w:tcBorders>
            <w:shd w:val="clear" w:color="auto" w:fill="E6E6E6"/>
          </w:tcPr>
          <w:p w14:paraId="791854D3" w14:textId="538F40B8" w:rsidR="00B97A66" w:rsidRPr="00E41E25" w:rsidRDefault="00B97A66" w:rsidP="00080FA7">
            <w:pPr>
              <w:pageBreakBefore/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</w:r>
            <w:r w:rsidR="00F30D6B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七、T1_ATE Chroma_</w:t>
            </w:r>
            <w:r w:rsidR="004428D5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治具</w:t>
            </w:r>
          </w:p>
        </w:tc>
      </w:tr>
      <w:tr w:rsidR="00C8042A" w:rsidRPr="00E41E25" w14:paraId="0C203A00" w14:textId="77777777" w:rsidTr="00FE151B">
        <w:tblPrEx>
          <w:tblCellMar>
            <w:left w:w="28" w:type="dxa"/>
            <w:right w:w="28" w:type="dxa"/>
          </w:tblCellMar>
        </w:tblPrEx>
        <w:trPr>
          <w:trHeight w:val="2843"/>
        </w:trPr>
        <w:tc>
          <w:tcPr>
            <w:tcW w:w="3776" w:type="dxa"/>
            <w:gridSpan w:val="4"/>
            <w:tcBorders>
              <w:top w:val="single" w:sz="12" w:space="0" w:color="auto"/>
            </w:tcBorders>
            <w:vAlign w:val="center"/>
          </w:tcPr>
          <w:p w14:paraId="658FB4C4" w14:textId="1FC1D43C" w:rsidR="00C8042A" w:rsidRPr="00E41E25" w:rsidRDefault="00C8042A" w:rsidP="00FE151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204D29">
              <w:rPr>
                <w:rFonts w:ascii="微軟正黑體" w:eastAsia="微軟正黑體" w:hAnsi="微軟正黑體"/>
              </w:rPr>
              <w:drawing>
                <wp:inline distT="0" distB="0" distL="0" distR="0">
                  <wp:extent cx="2286000" cy="419100"/>
                  <wp:effectExtent l="0" t="0" r="0" b="0"/>
                  <wp:docPr id="35" name="IMG_fix1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fix1Pic"/>
                          <pic:cNvPicPr>
                            <a:picLocks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6" w:type="dxa"/>
            <w:gridSpan w:val="4"/>
            <w:tcBorders>
              <w:top w:val="single" w:sz="12" w:space="0" w:color="auto"/>
            </w:tcBorders>
            <w:vAlign w:val="center"/>
          </w:tcPr>
          <w:p w14:paraId="5516C26E" w14:textId="69F7C455" w:rsidR="00C8042A" w:rsidRPr="00E41E25" w:rsidRDefault="00C8042A" w:rsidP="00FE151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DA420E">
              <w:rPr>
                <w:rFonts w:ascii="微軟正黑體" w:eastAsia="微軟正黑體" w:hAnsi="微軟正黑體"/>
              </w:rPr>
              <w:t/>
            </w:r>
          </w:p>
        </w:tc>
        <w:tc>
          <w:tcPr>
            <w:tcW w:w="3786" w:type="dxa"/>
            <w:gridSpan w:val="4"/>
            <w:tcBorders>
              <w:top w:val="single" w:sz="12" w:space="0" w:color="auto"/>
            </w:tcBorders>
            <w:vAlign w:val="center"/>
          </w:tcPr>
          <w:p w14:paraId="652DE022" w14:textId="6133D61B" w:rsidR="00C8042A" w:rsidRPr="00E41E25" w:rsidRDefault="00C8042A" w:rsidP="00FE151B">
            <w:pPr>
              <w:jc w:val="center"/>
              <w:rPr>
                <w:rFonts w:asciiTheme="minorHAnsi" w:eastAsia="微軟正黑體" w:hAnsiTheme="minorHAnsi" w:cstheme="minorHAnsi"/>
                <w:noProof/>
              </w:rPr>
            </w:pPr>
            <w:r w:rsidRPr="005260E2">
              <w:rPr>
                <w:rFonts w:ascii="微軟正黑體" w:eastAsia="微軟正黑體" w:hAnsi="微軟正黑體"/>
                <w:noProof/>
              </w:rPr>
              <w:t/>
            </w:r>
          </w:p>
        </w:tc>
        <w:tc>
          <w:tcPr>
            <w:tcW w:w="3790" w:type="dxa"/>
            <w:gridSpan w:val="4"/>
            <w:tcBorders>
              <w:top w:val="single" w:sz="12" w:space="0" w:color="auto"/>
            </w:tcBorders>
            <w:vAlign w:val="center"/>
          </w:tcPr>
          <w:p w14:paraId="2BFC60F4" w14:textId="1CA9B2DC" w:rsidR="00C8042A" w:rsidRPr="00E41E25" w:rsidRDefault="00C8042A" w:rsidP="00FE151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5260E2">
              <w:rPr>
                <w:rFonts w:ascii="微軟正黑體" w:eastAsia="微軟正黑體" w:hAnsi="微軟正黑體"/>
              </w:rPr>
              <w:t/>
            </w:r>
          </w:p>
        </w:tc>
      </w:tr>
      <w:tr w:rsidR="006E494A" w:rsidRPr="00E41E25" w14:paraId="1418CE94" w14:textId="77777777" w:rsidTr="00A23657">
        <w:trPr>
          <w:trHeight w:val="227"/>
        </w:trPr>
        <w:tc>
          <w:tcPr>
            <w:tcW w:w="813" w:type="dxa"/>
            <w:shd w:val="clear" w:color="auto" w:fill="E0E0E0"/>
          </w:tcPr>
          <w:p w14:paraId="4B5DBECF" w14:textId="58CABB92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535" w:type="dxa"/>
          </w:tcPr>
          <w:p w14:paraId="666DD680" w14:textId="0AB19FBA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eastAsia="微軟正黑體" w:hAnsi="微軟正黑體" w:cs="Arial"/>
                <w:color w:val="000000"/>
                <w:szCs w:val="24"/>
              </w:rPr>
              <w:t>aaa</w:t>
            </w:r>
          </w:p>
        </w:tc>
        <w:tc>
          <w:tcPr>
            <w:tcW w:w="708" w:type="dxa"/>
            <w:shd w:val="clear" w:color="auto" w:fill="E0E0E0"/>
          </w:tcPr>
          <w:p w14:paraId="1ECADB65" w14:textId="28AD4E11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720" w:type="dxa"/>
          </w:tcPr>
          <w:p w14:paraId="674F84EF" w14:textId="49EB1FBC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1</w:t>
            </w:r>
          </w:p>
        </w:tc>
        <w:tc>
          <w:tcPr>
            <w:tcW w:w="819" w:type="dxa"/>
            <w:shd w:val="clear" w:color="auto" w:fill="E0E0E0"/>
          </w:tcPr>
          <w:p w14:paraId="70ABBD75" w14:textId="4EBDA802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301" w:type="dxa"/>
          </w:tcPr>
          <w:p w14:paraId="07901C48" w14:textId="151EE417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A93506">
              <w:rPr>
                <w:rFonts w:ascii="微軟正黑體" w:eastAsia="微軟正黑體" w:hAnsi="微軟正黑體" w:cs="Arial"/>
                <w:color w:val="000000" w:themeColor="text1"/>
                <w:szCs w:val="24"/>
              </w:rPr>
              <w:t/>
            </w:r>
          </w:p>
        </w:tc>
        <w:tc>
          <w:tcPr>
            <w:tcW w:w="829" w:type="dxa"/>
            <w:shd w:val="clear" w:color="auto" w:fill="E0E0E0"/>
          </w:tcPr>
          <w:p w14:paraId="3E99A37D" w14:textId="5442BBE1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837" w:type="dxa"/>
          </w:tcPr>
          <w:p w14:paraId="2721C821" w14:textId="56E7B559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/>
            </w:r>
          </w:p>
        </w:tc>
        <w:tc>
          <w:tcPr>
            <w:tcW w:w="823" w:type="dxa"/>
            <w:shd w:val="clear" w:color="auto" w:fill="E0E0E0"/>
          </w:tcPr>
          <w:p w14:paraId="56076C09" w14:textId="31C5CE4F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299" w:type="dxa"/>
          </w:tcPr>
          <w:p w14:paraId="75C86B22" w14:textId="699610B8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304CAF">
              <w:rPr>
                <w:rFonts w:ascii="微軟正黑體" w:eastAsia="微軟正黑體" w:hAnsi="微軟正黑體" w:cs="Arial"/>
                <w:color w:val="000000"/>
                <w:szCs w:val="24"/>
              </w:rPr>
              <w:t/>
            </w:r>
          </w:p>
        </w:tc>
        <w:tc>
          <w:tcPr>
            <w:tcW w:w="829" w:type="dxa"/>
            <w:shd w:val="clear" w:color="auto" w:fill="E0E0E0"/>
          </w:tcPr>
          <w:p w14:paraId="24C2FDB3" w14:textId="1F35158D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835" w:type="dxa"/>
          </w:tcPr>
          <w:p w14:paraId="678B89BA" w14:textId="5A7F4A06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/>
            </w:r>
          </w:p>
        </w:tc>
        <w:tc>
          <w:tcPr>
            <w:tcW w:w="940" w:type="dxa"/>
            <w:shd w:val="clear" w:color="auto" w:fill="E0E0E0"/>
          </w:tcPr>
          <w:p w14:paraId="6F2F8C45" w14:textId="371F6B7D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184" w:type="dxa"/>
          </w:tcPr>
          <w:p w14:paraId="0E251BE5" w14:textId="74464DB2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304CAF">
              <w:rPr>
                <w:rFonts w:ascii="微軟正黑體" w:eastAsia="微軟正黑體" w:hAnsi="微軟正黑體" w:cs="Arial"/>
                <w:szCs w:val="24"/>
              </w:rPr>
              <w:t/>
            </w:r>
          </w:p>
        </w:tc>
        <w:tc>
          <w:tcPr>
            <w:tcW w:w="829" w:type="dxa"/>
            <w:shd w:val="clear" w:color="auto" w:fill="E0E0E0"/>
          </w:tcPr>
          <w:p w14:paraId="40ABD82A" w14:textId="7F0E9FB4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837" w:type="dxa"/>
            <w:gridSpan w:val="1"/>
          </w:tcPr>
          <w:p w14:paraId="1B909109" w14:textId="18966CDC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/>
            </w:r>
          </w:p>
        </w:tc>
      </w:tr>
      <w:tr w:rsidR="00571A0D" w:rsidRPr="00E41E25" w14:paraId="6DB54AAC" w14:textId="77777777" w:rsidTr="00A23657">
        <w:trPr>
          <w:trHeight w:val="227"/>
        </w:trPr>
        <w:tc>
          <w:tcPr>
            <w:tcW w:w="813" w:type="dxa"/>
            <w:shd w:val="clear" w:color="auto" w:fill="E0E0E0"/>
          </w:tcPr>
          <w:p w14:paraId="16B9C21C" w14:textId="55278CDB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963" w:type="dxa"/>
            <w:gridSpan w:val="3"/>
          </w:tcPr>
          <w:p w14:paraId="6F586471" w14:textId="44DD0175" w:rsidR="00571A0D" w:rsidRPr="00E41E25" w:rsidRDefault="00571A0D" w:rsidP="00571A0D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hAnsi="微軟正黑體" w:cs="Arial"/>
                <w:bCs/>
                <w:szCs w:val="24"/>
              </w:rPr>
              <w:t>aaa</w:t>
            </w:r>
          </w:p>
        </w:tc>
        <w:tc>
          <w:tcPr>
            <w:tcW w:w="819" w:type="dxa"/>
            <w:shd w:val="clear" w:color="auto" w:fill="E0E0E0"/>
          </w:tcPr>
          <w:p w14:paraId="2D122CB3" w14:textId="747EE748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967" w:type="dxa"/>
            <w:gridSpan w:val="3"/>
          </w:tcPr>
          <w:p w14:paraId="2D49AD5D" w14:textId="79A4B64A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A93506">
              <w:rPr>
                <w:rFonts w:ascii="微軟正黑體" w:eastAsia="微軟正黑體" w:hAnsi="微軟正黑體"/>
                <w:szCs w:val="24"/>
              </w:rPr>
              <w:t/>
            </w:r>
          </w:p>
        </w:tc>
        <w:tc>
          <w:tcPr>
            <w:tcW w:w="823" w:type="dxa"/>
            <w:shd w:val="clear" w:color="auto" w:fill="E0E0E0"/>
          </w:tcPr>
          <w:p w14:paraId="7E8C968F" w14:textId="6C2AC754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963" w:type="dxa"/>
            <w:gridSpan w:val="3"/>
          </w:tcPr>
          <w:p w14:paraId="7278DA9E" w14:textId="368A7798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666C38">
              <w:rPr>
                <w:rFonts w:ascii="微軟正黑體" w:eastAsia="微軟正黑體" w:hAnsi="微軟正黑體" w:cs="Arial"/>
                <w:color w:val="000000"/>
                <w:szCs w:val="24"/>
              </w:rPr>
              <w:t/>
            </w:r>
          </w:p>
        </w:tc>
        <w:tc>
          <w:tcPr>
            <w:tcW w:w="940" w:type="dxa"/>
            <w:shd w:val="clear" w:color="auto" w:fill="E0E0E0"/>
          </w:tcPr>
          <w:p w14:paraId="2167C42E" w14:textId="1750936D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850" w:type="dxa"/>
            <w:gridSpan w:val="3"/>
          </w:tcPr>
          <w:p w14:paraId="24DDD807" w14:textId="3B5A9EF9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666C38">
              <w:rPr>
                <w:rFonts w:ascii="微軟正黑體" w:eastAsia="微軟正黑體" w:hAnsi="微軟正黑體"/>
                <w:szCs w:val="24"/>
              </w:rPr>
              <w:t/>
            </w:r>
          </w:p>
        </w:tc>
      </w:tr>
      <w:tr w:rsidR="00E93CF3" w:rsidRPr="00E41E25" w14:paraId="4AAF2F3D" w14:textId="77777777" w:rsidTr="00A23657">
        <w:tblPrEx>
          <w:tblCellMar>
            <w:left w:w="28" w:type="dxa"/>
            <w:right w:w="28" w:type="dxa"/>
          </w:tblCellMar>
        </w:tblPrEx>
        <w:trPr>
          <w:gridAfter w:val="1"/>
          <w:wAfter w:w="74" w:type="dxa"/>
          <w:trHeight w:val="2199"/>
        </w:trPr>
        <w:tc>
          <w:tcPr>
            <w:tcW w:w="3776" w:type="dxa"/>
            <w:gridSpan w:val="4"/>
            <w:tcBorders>
              <w:top w:val="single" w:sz="12" w:space="0" w:color="auto"/>
            </w:tcBorders>
            <w:vAlign w:val="center"/>
          </w:tcPr>
          <w:p w14:paraId="26912CB5" w14:textId="7C5608A5" w:rsidR="00E93CF3" w:rsidRPr="00E41E25" w:rsidRDefault="00CF2821" w:rsidP="00E93CF3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5260E2">
              <w:rPr>
                <w:rFonts w:ascii="微軟正黑體" w:eastAsia="微軟正黑體" w:hAnsi="微軟正黑體"/>
                <w:noProof/>
              </w:rPr>
              <w:t/>
            </w:r>
          </w:p>
        </w:tc>
        <w:tc>
          <w:tcPr>
            <w:tcW w:w="3786" w:type="dxa"/>
            <w:gridSpan w:val="4"/>
            <w:tcBorders>
              <w:top w:val="single" w:sz="12" w:space="0" w:color="auto"/>
            </w:tcBorders>
          </w:tcPr>
          <w:p w14:paraId="2A6CEC9A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86" w:type="dxa"/>
            <w:gridSpan w:val="4"/>
            <w:tcBorders>
              <w:top w:val="single" w:sz="12" w:space="0" w:color="auto"/>
            </w:tcBorders>
          </w:tcPr>
          <w:p w14:paraId="2FBDA969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90" w:type="dxa"/>
            <w:gridSpan w:val="4"/>
            <w:tcBorders>
              <w:top w:val="single" w:sz="12" w:space="0" w:color="auto"/>
            </w:tcBorders>
          </w:tcPr>
          <w:p w14:paraId="1A18F657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F7236D" w:rsidRPr="00E41E25" w14:paraId="305C5CB2" w14:textId="77777777" w:rsidTr="00A23657">
        <w:trPr>
          <w:gridAfter w:val="1"/>
          <w:wAfter w:w="74" w:type="dxa"/>
          <w:trHeight w:val="227"/>
        </w:trPr>
        <w:tc>
          <w:tcPr>
            <w:tcW w:w="813" w:type="dxa"/>
            <w:shd w:val="clear" w:color="auto" w:fill="E0E0E0"/>
          </w:tcPr>
          <w:p w14:paraId="3DB40383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35" w:type="dxa"/>
          </w:tcPr>
          <w:p w14:paraId="3DF795F3" w14:textId="2905C1A9" w:rsidR="00F7236D" w:rsidRPr="00E41E25" w:rsidRDefault="007649FF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304CAF">
              <w:rPr>
                <w:rFonts w:ascii="微軟正黑體" w:eastAsia="微軟正黑體" w:hAnsi="微軟正黑體" w:cs="Arial"/>
                <w:color w:val="000000"/>
                <w:szCs w:val="24"/>
              </w:rPr>
              <w:t/>
            </w:r>
          </w:p>
        </w:tc>
        <w:tc>
          <w:tcPr>
            <w:tcW w:w="708" w:type="dxa"/>
            <w:shd w:val="clear" w:color="auto" w:fill="E0E0E0"/>
          </w:tcPr>
          <w:p w14:paraId="5E40718E" w14:textId="17E7D95B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20" w:type="dxa"/>
          </w:tcPr>
          <w:p w14:paraId="69512C1A" w14:textId="348A2A30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/>
            </w:r>
          </w:p>
        </w:tc>
        <w:tc>
          <w:tcPr>
            <w:tcW w:w="819" w:type="dxa"/>
            <w:shd w:val="clear" w:color="auto" w:fill="E0E0E0"/>
          </w:tcPr>
          <w:p w14:paraId="6A15C147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01" w:type="dxa"/>
          </w:tcPr>
          <w:p w14:paraId="5FA4A6D8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9" w:type="dxa"/>
            <w:shd w:val="clear" w:color="auto" w:fill="E0E0E0"/>
          </w:tcPr>
          <w:p w14:paraId="4AA19571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7" w:type="dxa"/>
          </w:tcPr>
          <w:p w14:paraId="33EEFC40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>
              <w:t/>
            </w:r>
          </w:p>
        </w:tc>
        <w:tc>
          <w:tcPr>
            <w:tcW w:w="823" w:type="dxa"/>
            <w:shd w:val="clear" w:color="auto" w:fill="E0E0E0"/>
          </w:tcPr>
          <w:p w14:paraId="724FE1D0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99" w:type="dxa"/>
          </w:tcPr>
          <w:p w14:paraId="7D96DC19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9" w:type="dxa"/>
            <w:shd w:val="clear" w:color="auto" w:fill="E0E0E0"/>
          </w:tcPr>
          <w:p w14:paraId="1F86AEE2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5" w:type="dxa"/>
          </w:tcPr>
          <w:p w14:paraId="0CEFDB10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>
              <w:t/>
            </w:r>
          </w:p>
        </w:tc>
        <w:tc>
          <w:tcPr>
            <w:tcW w:w="940" w:type="dxa"/>
            <w:shd w:val="clear" w:color="auto" w:fill="E0E0E0"/>
          </w:tcPr>
          <w:p w14:paraId="68B3A8D0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4" w:type="dxa"/>
          </w:tcPr>
          <w:p w14:paraId="4F600FA6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9" w:type="dxa"/>
            <w:shd w:val="clear" w:color="auto" w:fill="E0E0E0"/>
          </w:tcPr>
          <w:p w14:paraId="33453636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7" w:type="dxa"/>
          </w:tcPr>
          <w:p w14:paraId="013D8678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>
              <w:t/>
            </w:r>
          </w:p>
        </w:tc>
      </w:tr>
      <w:tr w:rsidR="006E150B" w:rsidRPr="00E41E25" w14:paraId="4974FEF2" w14:textId="77777777" w:rsidTr="00A23657">
        <w:trPr>
          <w:gridAfter w:val="1"/>
          <w:wAfter w:w="74" w:type="dxa"/>
          <w:trHeight w:val="227"/>
        </w:trPr>
        <w:tc>
          <w:tcPr>
            <w:tcW w:w="813" w:type="dxa"/>
            <w:shd w:val="clear" w:color="auto" w:fill="E0E0E0"/>
          </w:tcPr>
          <w:p w14:paraId="625CEDDB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63" w:type="dxa"/>
            <w:gridSpan w:val="3"/>
          </w:tcPr>
          <w:p w14:paraId="221DE40F" w14:textId="68792764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666C38">
              <w:rPr>
                <w:rFonts w:ascii="微軟正黑體" w:eastAsia="微軟正黑體" w:hAnsi="微軟正黑體"/>
                <w:szCs w:val="24"/>
              </w:rPr>
              <w:t/>
            </w:r>
          </w:p>
        </w:tc>
        <w:tc>
          <w:tcPr>
            <w:tcW w:w="819" w:type="dxa"/>
            <w:shd w:val="clear" w:color="auto" w:fill="E0E0E0"/>
          </w:tcPr>
          <w:p w14:paraId="6FC2C80C" w14:textId="7FB86E68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2967" w:type="dxa"/>
            <w:gridSpan w:val="3"/>
          </w:tcPr>
          <w:p w14:paraId="1E8161D5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3" w:type="dxa"/>
            <w:shd w:val="clear" w:color="auto" w:fill="E0E0E0"/>
          </w:tcPr>
          <w:p w14:paraId="6492EA64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63" w:type="dxa"/>
            <w:gridSpan w:val="3"/>
          </w:tcPr>
          <w:p w14:paraId="7336D923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0" w:type="dxa"/>
            <w:shd w:val="clear" w:color="auto" w:fill="E0E0E0"/>
          </w:tcPr>
          <w:p w14:paraId="1A35199D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50" w:type="dxa"/>
            <w:gridSpan w:val="3"/>
          </w:tcPr>
          <w:p w14:paraId="0224664B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E93CF3" w:rsidRPr="00E41E25" w14:paraId="6F219F57" w14:textId="77777777" w:rsidTr="008A2018">
        <w:trPr>
          <w:trHeight w:val="315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743625E" w14:textId="5AB73135" w:rsidR="00E93CF3" w:rsidRPr="00E41E25" w:rsidRDefault="00E93CF3" w:rsidP="00E93CF3">
            <w:pPr>
              <w:pageBreakBefore/>
              <w:pStyle w:val="1"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kern w:val="2"/>
                <w:sz w:val="24"/>
              </w:rPr>
            </w:r>
            <w:r w:rsidRPr="00E41E25">
              <w:rPr>
                <w:rFonts w:asciiTheme="minorHAnsi" w:eastAsia="微軟正黑體" w:hAnsiTheme="minorHAnsi" w:cstheme="minorHAnsi"/>
                <w:kern w:val="2"/>
                <w:sz w:val="24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八、T1_ATE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不良狀況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)</w:t>
            </w:r>
          </w:p>
        </w:tc>
      </w:tr>
      <w:tr w:rsidR="00E93CF3" w:rsidRPr="009732DC" w14:paraId="16AD55EA" w14:textId="77777777" w:rsidTr="008A2018">
        <w:trPr>
          <w:trHeight w:val="315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B71C9" w14:textId="55D2E983" w:rsidR="00E93CF3" w:rsidRPr="009732DC" w:rsidRDefault="00E93CF3" w:rsidP="00E93CF3">
            <w:pPr>
              <w:rPr>
                <w:rFonts w:ascii="微軟正黑體" w:eastAsia="微軟正黑體" w:hAnsi="微軟正黑體"/>
              </w:rPr>
            </w:pPr>
            <w:r w:rsidRPr="009732DC">
              <w:rPr>
                <w:rFonts w:ascii="微軟正黑體" w:eastAsia="微軟正黑體" w:hAnsi="微軟正黑體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292" behindDoc="0" locked="0" layoutInCell="1" allowOverlap="1" wp14:anchorId="42B444E6" wp14:editId="5F83AA19">
                      <wp:simplePos x="0" y="0"/>
                      <wp:positionH relativeFrom="column">
                        <wp:posOffset>4052260</wp:posOffset>
                      </wp:positionH>
                      <wp:positionV relativeFrom="paragraph">
                        <wp:posOffset>3242772</wp:posOffset>
                      </wp:positionV>
                      <wp:extent cx="225951" cy="157493"/>
                      <wp:effectExtent l="38100" t="38100" r="22225" b="33020"/>
                      <wp:wrapNone/>
                      <wp:docPr id="36" name="直線單箭頭接點 2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25951" cy="157493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rgbClr val="FFC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4695DE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直線單箭頭接點 273" o:spid="_x0000_s1026" type="#_x0000_t32" style="position:absolute;margin-left:319.1pt;margin-top:255.35pt;width:17.8pt;height:12.4pt;flip:x y;z-index:25299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" strokecolor="#ffc000" strokeweight="2.25pt">
                      <v:stroke endarrow="block" joinstyle="miter"/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293" behindDoc="0" locked="0" layoutInCell="1" allowOverlap="1" wp14:anchorId="30862298" wp14:editId="4F50B5D5">
                      <wp:simplePos x="0" y="0"/>
                      <wp:positionH relativeFrom="column">
                        <wp:posOffset>4285851</wp:posOffset>
                      </wp:positionH>
                      <wp:positionV relativeFrom="paragraph">
                        <wp:posOffset>3204692</wp:posOffset>
                      </wp:positionV>
                      <wp:extent cx="257994" cy="361522"/>
                      <wp:effectExtent l="19050" t="19050" r="27940" b="19685"/>
                      <wp:wrapNone/>
                      <wp:docPr id="37" name="矩形 2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994" cy="361522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E2D3EE" id="矩形 272" o:spid="_x0000_s1026" style="position:absolute;margin-left:337.45pt;margin-top:252.35pt;width:20.3pt;height:28.45pt;z-index:25299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" filled="f" strokecolor="#ffc000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91" behindDoc="0" locked="0" layoutInCell="1" allowOverlap="1" wp14:anchorId="242A0EA8" wp14:editId="2F0AFDF5">
                      <wp:simplePos x="0" y="0"/>
                      <wp:positionH relativeFrom="column">
                        <wp:posOffset>1380691</wp:posOffset>
                      </wp:positionH>
                      <wp:positionV relativeFrom="paragraph">
                        <wp:posOffset>399704</wp:posOffset>
                      </wp:positionV>
                      <wp:extent cx="4333875" cy="3314065"/>
                      <wp:effectExtent l="0" t="0" r="28575" b="635"/>
                      <wp:wrapNone/>
                      <wp:docPr id="38" name="群組 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33875" cy="3314065"/>
                                <a:chOff x="0" y="0"/>
                                <a:chExt cx="4334089" cy="33141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51" name="圖片 5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20986" y="1133183"/>
                                  <a:ext cx="1428750" cy="6800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g:grpSp>
                              <wpg:cNvPr id="125484861" name="群組 78"/>
                              <wpg:cNvGrpSpPr/>
                              <wpg:grpSpPr>
                                <a:xfrm>
                                  <a:off x="0" y="0"/>
                                  <a:ext cx="4334089" cy="3314155"/>
                                  <a:chOff x="0" y="0"/>
                                  <a:chExt cx="4334089" cy="3314155"/>
                                </a:xfrm>
                              </wpg:grpSpPr>
                              <wpg:grpSp>
                                <wpg:cNvPr id="1697733421" name="群組 77"/>
                                <wpg:cNvGrpSpPr/>
                                <wpg:grpSpPr>
                                  <a:xfrm>
                                    <a:off x="0" y="0"/>
                                    <a:ext cx="4334089" cy="3314155"/>
                                    <a:chOff x="0" y="0"/>
                                    <a:chExt cx="4334089" cy="3314155"/>
                                  </a:xfrm>
                                </wpg:grpSpPr>
                                <wpg:grpSp>
                                  <wpg:cNvPr id="1647" name="群組 53"/>
                                  <wpg:cNvGrpSpPr/>
                                  <wpg:grpSpPr>
                                    <a:xfrm>
                                      <a:off x="2389781" y="2602955"/>
                                      <a:ext cx="317500" cy="711200"/>
                                      <a:chOff x="0" y="0"/>
                                      <a:chExt cx="317500" cy="711200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1648" name="圖片 1648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flipH="1">
                                        <a:off x="0" y="0"/>
                                        <a:ext cx="317500" cy="7112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pic:pic xmlns:pic="http://schemas.openxmlformats.org/drawingml/2006/picture">
                                    <pic:nvPicPr>
                                      <pic:cNvPr id="1649" name="圖片 164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5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44450" y="50800"/>
                                        <a:ext cx="241300" cy="61849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grpSp>
                                <wps:wsp>
                                  <wps:cNvPr id="1637" name="矩形 1637"/>
                                  <wps:cNvSpPr/>
                                  <wps:spPr>
                                    <a:xfrm>
                                      <a:off x="936839" y="1049036"/>
                                      <a:ext cx="3397250" cy="755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rgbClr val="00B05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6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1617" name="群組 1617"/>
                                  <wpg:cNvGrpSpPr/>
                                  <wpg:grpSpPr>
                                    <a:xfrm>
                                      <a:off x="1901727" y="0"/>
                                      <a:ext cx="1047750" cy="1047750"/>
                                      <a:chOff x="0" y="0"/>
                                      <a:chExt cx="1047750" cy="1047750"/>
                                    </a:xfrm>
                                  </wpg:grpSpPr>
                                  <wpg:grpSp>
                                    <wpg:cNvPr id="1618" name="群組 1618"/>
                                    <wpg:cNvGrpSpPr/>
                                    <wpg:grpSpPr>
                                      <a:xfrm>
                                        <a:off x="0" y="0"/>
                                        <a:ext cx="1047750" cy="603250"/>
                                        <a:chOff x="0" y="0"/>
                                        <a:chExt cx="1047750" cy="603250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1619" name="圖片 1619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4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292100" y="0"/>
                                          <a:ext cx="425450" cy="15621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1620" name="圖片 1620" descr="10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7" cstate="email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/>
                                            </a:ext>
                                          </a:extLst>
                                        </a:blip>
                                        <a:srcRect l="27508" t="15832" r="49911" b="70315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158750"/>
                                          <a:ext cx="1047750" cy="4445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wps:wsp>
                                      <wps:cNvPr id="1621" name="矩形 1621"/>
                                      <wps:cNvSpPr/>
                                      <wps:spPr>
                                        <a:xfrm>
                                          <a:off x="38100" y="171450"/>
                                          <a:ext cx="965200" cy="4254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2"/>
                                        </a:lnRef>
                                        <a:fillRef idx="1">
                                          <a:schemeClr val="lt1"/>
                                        </a:fillRef>
                                        <a:effectRef idx="0">
                                          <a:schemeClr val="accent2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1622" name="直線接點 1622"/>
                                    <wps:cNvCnPr/>
                                    <wps:spPr>
                                      <a:xfrm>
                                        <a:off x="1968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23" name="直線接點 1623"/>
                                    <wps:cNvCnPr/>
                                    <wps:spPr>
                                      <a:xfrm>
                                        <a:off x="4000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24" name="直線接點 1624"/>
                                    <wps:cNvCnPr/>
                                    <wps:spPr>
                                      <a:xfrm>
                                        <a:off x="7048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32" name="直線接點 1632"/>
                                    <wps:cNvCnPr/>
                                    <wps:spPr>
                                      <a:xfrm>
                                        <a:off x="9207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33" name="直線接點 1633"/>
                                    <wps:cNvCnPr/>
                                    <wps:spPr>
                                      <a:xfrm>
                                        <a:off x="2984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34" name="直線接點 1634"/>
                                    <wps:cNvCnPr/>
                                    <wps:spPr>
                                      <a:xfrm>
                                        <a:off x="10160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35" name="直線接點 1635"/>
                                    <wps:cNvCnPr/>
                                    <wps:spPr>
                                      <a:xfrm>
                                        <a:off x="8064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36" name="直線接點 1636"/>
                                    <wps:cNvCnPr/>
                                    <wps:spPr>
                                      <a:xfrm>
                                        <a:off x="60960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1604" name="語音泡泡: 圓角矩形 1604"/>
                                  <wps:cNvSpPr/>
                                  <wps:spPr>
                                    <a:xfrm>
                                      <a:off x="0" y="2036364"/>
                                      <a:ext cx="1052195" cy="546735"/>
                                    </a:xfrm>
                                    <a:prstGeom prst="wedgeRoundRectCallout">
                                      <a:avLst>
                                        <a:gd name="adj1" fmla="val 102964"/>
                                        <a:gd name="adj2" fmla="val 4121"/>
                                        <a:gd name="adj3" fmla="val 16667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5A14CF3E" w14:textId="77777777" w:rsidR="00A44D51" w:rsidRPr="00383E51" w:rsidRDefault="00A44D51" w:rsidP="00A44D51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  <w:sz w:val="22"/>
                                            <w:szCs w:val="18"/>
                                          </w:rPr>
                                        </w:pP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>aa</w:t>
                                        </w:r>
                                      </w:p>
                                      <w:p w14:paraId="133E56B9" w14:textId="6EAC10FE" w:rsidR="00E93CF3" w:rsidRDefault="00E93CF3" w:rsidP="000D2146">
                                        <w:pPr>
                                          <w:jc w:val="center"/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821250376" name="群組 76"/>
                                  <wpg:cNvGrpSpPr/>
                                  <wpg:grpSpPr>
                                    <a:xfrm>
                                      <a:off x="1258819" y="1783922"/>
                                      <a:ext cx="2666883" cy="1276350"/>
                                      <a:chOff x="0" y="0"/>
                                      <a:chExt cx="2666883" cy="1276350"/>
                                    </a:xfrm>
                                  </wpg:grpSpPr>
                                  <wps:wsp>
                                    <wps:cNvPr id="454189935" name="直線接點 72"/>
                                    <wps:cNvCnPr/>
                                    <wps:spPr>
                                      <a:xfrm>
                                        <a:off x="830253" y="16829"/>
                                        <a:ext cx="0" cy="1016000"/>
                                      </a:xfrm>
                                      <a:prstGeom prst="line">
                                        <a:avLst/>
                                      </a:prstGeom>
                                      <a:ln w="28575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g:grpSp>
                                    <wpg:cNvPr id="1244886087" name="群組 75"/>
                                    <wpg:cNvGrpSpPr/>
                                    <wpg:grpSpPr>
                                      <a:xfrm>
                                        <a:off x="0" y="0"/>
                                        <a:ext cx="2666883" cy="1276350"/>
                                        <a:chOff x="0" y="0"/>
                                        <a:chExt cx="2666883" cy="1276350"/>
                                      </a:xfrm>
                                    </wpg:grpSpPr>
                                    <wps:wsp>
                                      <wps:cNvPr id="596404642" name="直線接點 67"/>
                                      <wps:cNvCnPr/>
                                      <wps:spPr>
                                        <a:xfrm>
                                          <a:off x="844862" y="1023207"/>
                                          <a:ext cx="298450" cy="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547882715" name="直線接點 68"/>
                                      <wps:cNvCnPr/>
                                      <wps:spPr>
                                        <a:xfrm>
                                          <a:off x="2429050" y="16829"/>
                                          <a:ext cx="0" cy="66675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g:grpSp>
                                      <wpg:cNvPr id="692041889" name="群組 74"/>
                                      <wpg:cNvGrpSpPr/>
                                      <wpg:grpSpPr>
                                        <a:xfrm>
                                          <a:off x="0" y="0"/>
                                          <a:ext cx="2666883" cy="1276350"/>
                                          <a:chOff x="0" y="0"/>
                                          <a:chExt cx="2666883" cy="1276350"/>
                                        </a:xfrm>
                                      </wpg:grpSpPr>
                                      <wpg:grpSp>
                                        <wpg:cNvPr id="549075590" name="群組 11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1778701" cy="1276350"/>
                                            <a:chOff x="18026" y="34113"/>
                                            <a:chExt cx="1778876" cy="1276488"/>
                                          </a:xfrm>
                                        </wpg:grpSpPr>
                                        <wps:wsp>
                                          <wps:cNvPr id="552228102" name="直線接點 3"/>
                                          <wps:cNvCnPr/>
                                          <wps:spPr>
                                            <a:xfrm>
                                              <a:off x="1796902" y="34113"/>
                                              <a:ext cx="0" cy="382772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3810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g:grpSp>
                                          <wpg:cNvPr id="428046982" name="群組 9"/>
                                          <wpg:cNvGrpSpPr/>
                                          <wpg:grpSpPr>
                                            <a:xfrm>
                                              <a:off x="18026" y="34113"/>
                                              <a:ext cx="1776087" cy="1276488"/>
                                              <a:chOff x="18026" y="34113"/>
                                              <a:chExt cx="1776087" cy="1276488"/>
                                            </a:xfrm>
                                          </wpg:grpSpPr>
                                          <wps:wsp>
                                            <wps:cNvPr id="1345220207" name="直線接點 1"/>
                                            <wps:cNvCnPr/>
                                            <wps:spPr>
                                              <a:xfrm>
                                                <a:off x="244206" y="50801"/>
                                                <a:ext cx="0" cy="125980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16012179" name="直線接點 2"/>
                                            <wps:cNvCnPr/>
                                            <wps:spPr>
                                              <a:xfrm>
                                                <a:off x="230415" y="1302345"/>
                                                <a:ext cx="938046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2089025977" name="直線接點 4"/>
                                            <wps:cNvCnPr/>
                                            <wps:spPr>
                                              <a:xfrm flipH="1">
                                                <a:off x="244214" y="414670"/>
                                                <a:ext cx="1549899" cy="221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2110532556" name="直線接點 5"/>
                                            <wps:cNvCnPr/>
                                            <wps:spPr>
                                              <a:xfrm>
                                                <a:off x="1541721" y="34113"/>
                                                <a:ext cx="0" cy="54226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286933161" name="直線接點 6"/>
                                            <wps:cNvCnPr/>
                                            <wps:spPr>
                                              <a:xfrm flipH="1">
                                                <a:off x="38090" y="595362"/>
                                                <a:ext cx="1513842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876777451" name="直線接點 7"/>
                                            <wps:cNvCnPr/>
                                            <wps:spPr>
                                              <a:xfrm>
                                                <a:off x="48729" y="50800"/>
                                                <a:ext cx="0" cy="111373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118795632" name="直線接點 8"/>
                                            <wps:cNvCnPr/>
                                            <wps:spPr>
                                              <a:xfrm>
                                                <a:off x="18026" y="1177237"/>
                                                <a:ext cx="1150478" cy="817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</wpg:grpSp>
                                      <wps:wsp>
                                        <wps:cNvPr id="192993883" name="直線接點 64"/>
                                        <wps:cNvCnPr/>
                                        <wps:spPr>
                                          <a:xfrm>
                                            <a:off x="2659053" y="16829"/>
                                            <a:ext cx="0" cy="768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088914439" name="直線接點 65"/>
                                        <wps:cNvCnPr/>
                                        <wps:spPr>
                                          <a:xfrm flipH="1">
                                            <a:off x="819033" y="787595"/>
                                            <a:ext cx="1847850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2111555106" name="直線接點 69"/>
                                        <wps:cNvCnPr/>
                                        <wps:spPr>
                                          <a:xfrm flipH="1">
                                            <a:off x="628299" y="686618"/>
                                            <a:ext cx="1809750" cy="6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717379517" name="直線接點 71"/>
                                        <wps:cNvCnPr/>
                                        <wps:spPr>
                                          <a:xfrm>
                                            <a:off x="628299" y="905401"/>
                                            <a:ext cx="521335" cy="6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295692403" name="直線接點 73"/>
                                      <wps:cNvCnPr/>
                                      <wps:spPr>
                                        <a:xfrm>
                                          <a:off x="628299" y="22439"/>
                                          <a:ext cx="0" cy="89535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</wpg:grpSp>
                              </wpg:grpSp>
                              <pic:pic xmlns:pic="http://schemas.openxmlformats.org/drawingml/2006/picture">
                                <pic:nvPicPr>
                                  <pic:cNvPr id="821873589" name="圖片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569295" y="1150013"/>
                                    <a:ext cx="1659890" cy="65024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2A0EA8" id="群組 79" o:spid="_x0000_s1075" style="position:absolute;margin-left:108.7pt;margin-top:31.45pt;width:341.25pt;height:260.95pt;z-index:251658291;mso-position-horizontal-relative:text;mso-position-vertical-relative:text" coordsize="43340,3314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圖片 55" o:spid="_x0000_s1076" type="#_x0000_t75" style="position:absolute;left:10209;top:11331;width:14288;height:6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">
                        <v:imagedata r:id="rId52" o:title=""/>
                      </v:shape>
                      <v:group id="群組 78" o:spid="_x0000_s1077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">
                        <v:group id="群組 77" o:spid="_x0000_s1078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">
                          <v:group id="群組 53" o:spid="_x0000_s1079" style="position:absolute;left:23897;top:26029;width:3175;height:7112" coordsize="3175,7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">
                            <v:shape id="圖片 1648" o:spid="_x0000_s1080" type="#_x0000_t75" style="position:absolute;width:3175;height:7112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">
                              <v:imagedata r:id="rId53" o:title=""/>
                            </v:shape>
                            <v:shape id="圖片 1649" o:spid="_x0000_s1081" type="#_x0000_t75" style="position:absolute;left:444;top:508;width:2413;height:6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">
                              <v:imagedata r:id="rId54" o:title=""/>
                            </v:shape>
                          </v:group>
                          <v:rect id="矩形 1637" o:spid="_x0000_s1082" style="position:absolute;left:9368;top:10490;width:33972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" filled="f" strokecolor="#00b050" strokeweight="1pt"/>
                          <v:group id="群組 1617" o:spid="_x0000_s1083" style="position:absolute;left:19017;width:10477;height:10477" coordsize="10477,10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aUywwAAAN0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eAbPb8IJcvEPAAD//wMAUEsBAi0AFAAGAAgAAAAhANvh9svuAAAAhQEAABMAAAAAAAAAAAAA&#10;AAAAAAAAAFtDb250ZW50X1R5cGVzXS54bWxQSwECLQAUAAYACAAAACEAWvQsW78AAAAVAQAACwAA&#10;AAAAAAAAAAAAAAAfAQAAX3JlbHMvLnJlbHNQSwECLQAUAAYACAAAACEA0+GlMsMAAADdAAAADwAA&#10;AAAAAAAAAAAAAAAHAgAAZHJzL2Rvd25yZXYueG1sUEsFBgAAAAADAAMAtwAAAPcCAAAAAA==&#10;">
                            <v:group id="群組 1618" o:spid="_x0000_s1084" style="position:absolute;width:10477;height:6032" coordsize="10477,6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jFAxwAAAN0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6ngyjcygs5/AQAA//8DAFBLAQItABQABgAIAAAAIQDb4fbL7gAAAIUBAAATAAAAAAAA&#10;AAAAAAAAAAAAAABbQ29udGVudF9UeXBlc10ueG1sUEsBAi0AFAAGAAgAAAAhAFr0LFu/AAAAFQEA&#10;AAsAAAAAAAAAAAAAAAAAHwEAAF9yZWxzLy5yZWxzUEsBAi0AFAAGAAgAAAAhAKJ+MUDHAAAA3QAA&#10;AA8AAAAAAAAAAAAAAAAABwIAAGRycy9kb3ducmV2LnhtbFBLBQYAAAAAAwADALcAAAD7AgAAAAA=&#10;">
                              <v:shape id="圖片 1619" o:spid="_x0000_s1085" type="#_x0000_t75" style="position:absolute;left:2921;width:4254;height:1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">
                                <v:imagedata r:id="rId55" o:title=""/>
                              </v:shape>
                              <v:shape id="圖片 1620" o:spid="_x0000_s1086" type="#_x0000_t75" alt="10" style="position:absolute;top:1587;width:10477;height: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">
                                <v:imagedata r:id="rId56" o:title="10" croptop="10376f" cropbottom="46082f" cropleft="18028f" cropright="32710f"/>
                              </v:shape>
                              <v:rect id="矩形 1621" o:spid="_x0000_s1087" style="position:absolute;left:381;top:1714;width:9652;height:4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" filled="f" strokecolor="red" strokeweight="1pt"/>
                            </v:group>
                            <v:line id="直線接點 1622" o:spid="_x0000_s1088" style="position:absolute;visibility:visible;mso-wrap-style:square" from="1968,5969" to="196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" strokecolor="black [3213]" strokeweight="1.5pt">
                              <v:stroke joinstyle="miter"/>
                            </v:line>
                            <v:line id="直線接點 1623" o:spid="_x0000_s1089" style="position:absolute;visibility:visible;mso-wrap-style:square" from="4000,5969" to="4000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" strokecolor="black [3213]" strokeweight="1.5pt">
                              <v:stroke joinstyle="miter"/>
                            </v:line>
                            <v:line id="直線接點 1624" o:spid="_x0000_s1090" style="position:absolute;visibility:visible;mso-wrap-style:square" from="7048,5969" to="704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" strokecolor="black [3213]" strokeweight="1.5pt">
                              <v:stroke joinstyle="miter"/>
                            </v:line>
                            <v:line id="直線接點 1632" o:spid="_x0000_s1091" style="position:absolute;visibility:visible;mso-wrap-style:square" from="9207,5969" to="9207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" strokecolor="black [3213]" strokeweight="1.5pt">
                              <v:stroke joinstyle="miter"/>
                            </v:line>
                            <v:line id="直線接點 1633" o:spid="_x0000_s1092" style="position:absolute;visibility:visible;mso-wrap-style:square" from="2984,5969" to="298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" strokecolor="red" strokeweight="1.5pt">
                              <v:stroke joinstyle="miter"/>
                            </v:line>
                            <v:line id="直線接點 1634" o:spid="_x0000_s1093" style="position:absolute;visibility:visible;mso-wrap-style:square" from="1016,5969" to="101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" strokecolor="red" strokeweight="1.5pt">
                              <v:stroke joinstyle="miter"/>
                            </v:line>
                            <v:line id="直線接點 1635" o:spid="_x0000_s1094" style="position:absolute;visibility:visible;mso-wrap-style:square" from="8064,5969" to="806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" strokecolor="red" strokeweight="1.5pt">
                              <v:stroke joinstyle="miter"/>
                            </v:line>
                            <v:line id="直線接點 1636" o:spid="_x0000_s1095" style="position:absolute;visibility:visible;mso-wrap-style:square" from="6096,5969" to="609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" strokecolor="red" strokeweight="1.5pt">
                              <v:stroke joinstyle="miter"/>
                            </v:line>
                          </v:group>
                          <v:shapetype id="_x0000_t62" coordsize="21600,21600" o:spt="62" adj="1350,25920" path="m3600,qx,3600l0@8@12@24,0@9,,18000qy3600,21600l@6,21600@15@27@7,21600,18000,21600qx21600,18000l21600@9@18@30,21600@8,21600,3600qy18000,l@7,0@21@33@6,xe">
                            <v:stroke joinstyle="miter"/>
                            <v:formulas>
                              <v:f eqn="sum 10800 0 #0"/>
                              <v:f eqn="sum 10800 0 #1"/>
                              <v:f eqn="sum #0 0 #1"/>
                              <v:f eqn="sum @0 @1 0"/>
                              <v:f eqn="sum 21600 0 #0"/>
                              <v:f eqn="sum 21600 0 #1"/>
                              <v:f eqn="if @0 3600 12600"/>
                              <v:f eqn="if @0 9000 18000"/>
                              <v:f eqn="if @1 3600 12600"/>
                              <v:f eqn="if @1 9000 18000"/>
                              <v:f eqn="if @2 0 #0"/>
                              <v:f eqn="if @3 @10 0"/>
                              <v:f eqn="if #0 0 @11"/>
                              <v:f eqn="if @2 @6 #0"/>
                              <v:f eqn="if @3 @6 @13"/>
                              <v:f eqn="if @5 @6 @14"/>
                              <v:f eqn="if @2 #0 21600"/>
                              <v:f eqn="if @3 21600 @16"/>
                              <v:f eqn="if @4 21600 @17"/>
                              <v:f eqn="if @2 #0 @6"/>
                              <v:f eqn="if @3 @19 @6"/>
                              <v:f eqn="if #1 @6 @20"/>
                              <v:f eqn="if @2 @8 #1"/>
                              <v:f eqn="if @3 @22 @8"/>
                              <v:f eqn="if #0 @8 @23"/>
                              <v:f eqn="if @2 21600 #1"/>
                              <v:f eqn="if @3 21600 @25"/>
                              <v:f eqn="if @5 21600 @26"/>
                              <v:f eqn="if @2 #1 @8"/>
                              <v:f eqn="if @3 @8 @28"/>
                              <v:f eqn="if @4 @8 @29"/>
                              <v:f eqn="if @2 #1 0"/>
                              <v:f eqn="if @3 @31 0"/>
                              <v:f eqn="if #1 0 @32"/>
                              <v:f eqn="val #0"/>
                              <v:f eqn="val #1"/>
                            </v:formulas>
                            <v:path o:connecttype="custom" o:connectlocs="10800,0;0,10800;10800,21600;21600,10800;@34,@35" textboxrect="791,791,20809,20809"/>
                            <v:handles>
                              <v:h position="#0,#1"/>
                            </v:handles>
                          </v:shapetype>
                          <v:shape id="語音泡泡: 圓角矩形 1604" o:spid="_x0000_s1096" type="#_x0000_t62" style="position:absolute;top:20363;width:10521;height:5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" adj="33040,11690" fillcolor="#5b9bd5 [3204]" strokecolor="#1f4d78 [1604]" strokeweight="1pt">
                            <v:textbox>
                              <w:txbxContent>
                                <w:p w14:paraId="5A14CF3E" w14:textId="77777777" w:rsidR="00A44D51" w:rsidRPr="00383E51" w:rsidRDefault="00A44D51" w:rsidP="00A44D51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22"/>
                                      <w:szCs w:val="18"/>
                                    </w:rPr>
                                  </w:pPr>
                                  <w:r w:rsidRPr="00383E51">
                                    <w:rPr>
                                      <w:rFonts w:ascii="微軟正黑體" w:eastAsia="微軟正黑體" w:hAnsi="微軟正黑體" w:cs="Arial"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>aa</w:t>
                                  </w:r>
                                </w:p>
                                <w:p w14:paraId="133E56B9" w14:textId="6EAC10FE" w:rsidR="00E93CF3" w:rsidRDefault="00E93CF3" w:rsidP="000D2146">
                                  <w:pPr>
                                    <w:jc w:val="center"/>
                                  </w:pPr>
                                </w:p>
                              </w:txbxContent>
                            </v:textbox>
                          </v:shape>
                          <v:group id="群組 76" o:spid="_x0000_s1097" style="position:absolute;left:12588;top:17839;width:26669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">
                            <v:line id="直線接點 72" o:spid="_x0000_s1098" style="position:absolute;visibility:visible;mso-wrap-style:square" from="8302,168" to="8302,10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" strokecolor="red" strokeweight="2.25pt">
                              <v:stroke joinstyle="miter"/>
                            </v:line>
                            <v:group id="群組 75" o:spid="_x0000_s1099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">
                              <v:line id="直線接點 67" o:spid="_x0000_s1100" style="position:absolute;visibility:visible;mso-wrap-style:square" from="8448,10232" to="11433,10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" strokecolor="red" strokeweight="2.25pt">
                                <v:stroke joinstyle="miter"/>
                              </v:line>
                              <v:line id="直線接點 68" o:spid="_x0000_s1101" style="position:absolute;visibility:visible;mso-wrap-style:square" from="24290,168" to="24290,6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" strokecolor="black [3213]" strokeweight="2.25pt">
                                <v:stroke joinstyle="miter"/>
                              </v:line>
                              <v:group id="群組 74" o:spid="_x0000_s1102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">
                                <v:group id="群組 11" o:spid="_x0000_s1103" style="position:absolute;width:17787;height:12763" coordorigin="180,341" coordsize="17788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">
                                  <v:line id="直線接點 3" o:spid="_x0000_s1104" style="position:absolute;visibility:visible;mso-wrap-style:square" from="17969,341" to="17969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" strokecolor="red" strokeweight="3pt">
                                    <v:stroke joinstyle="miter"/>
                                  </v:line>
                                  <v:group id="群組 9" o:spid="_x0000_s1105" style="position:absolute;left:180;top:341;width:17761;height:12765" coordorigin="180,341" coordsize="17760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">
                                    <v:line id="直線接點 1" o:spid="_x0000_s1106" style="position:absolute;visibility:visible;mso-wrap-style:square" from="2442,508" to="2442,13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" strokecolor="red" strokeweight="3pt">
                                      <v:stroke joinstyle="miter"/>
                                    </v:line>
                                    <v:line id="直線接點 2" o:spid="_x0000_s1107" style="position:absolute;visibility:visible;mso-wrap-style:square" from="2304,13023" to="11684,13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" strokecolor="red" strokeweight="3pt">
                                      <v:stroke joinstyle="miter"/>
                                    </v:line>
                                    <v:line id="直線接點 4" o:spid="_x0000_s1108" style="position:absolute;flip:x;visibility:visible;mso-wrap-style:square" from="2442,4146" to="17941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" strokecolor="red" strokeweight="3pt">
                                      <v:stroke joinstyle="miter"/>
                                    </v:line>
                                    <v:line id="直線接點 5" o:spid="_x0000_s1109" style="position:absolute;visibility:visible;mso-wrap-style:square" from="15417,341" to="15417,5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" strokecolor="black [3213]" strokeweight="3pt">
                                      <v:stroke joinstyle="miter"/>
                                    </v:line>
                                    <v:line id="直線接點 6" o:spid="_x0000_s1110" style="position:absolute;flip:x;visibility:visible;mso-wrap-style:square" from="380,5953" to="15519,5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" strokecolor="black [3213]" strokeweight="3pt">
                                      <v:stroke joinstyle="miter"/>
                                    </v:line>
                                    <v:line id="直線接點 7" o:spid="_x0000_s1111" style="position:absolute;visibility:visible;mso-wrap-style:square" from="487,508" to="487,11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" strokecolor="black [3213]" strokeweight="3pt">
                                      <v:stroke joinstyle="miter"/>
                                    </v:line>
                                    <v:line id="直線接點 8" o:spid="_x0000_s1112" style="position:absolute;visibility:visible;mso-wrap-style:square" from="180,11772" to="11685,1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" strokecolor="black [3213]" strokeweight="3pt">
                                      <v:stroke joinstyle="miter"/>
                                    </v:line>
                                  </v:group>
                                </v:group>
                                <v:line id="直線接點 64" o:spid="_x0000_s1113" style="position:absolute;visibility:visible;mso-wrap-style:square" from="26590,168" to="26590,7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" strokecolor="red" strokeweight="2.25pt">
                                  <v:stroke joinstyle="miter"/>
                                </v:line>
                                <v:line id="直線接點 65" o:spid="_x0000_s1114" style="position:absolute;flip:x;visibility:visible;mso-wrap-style:square" from="8190,7875" to="26668,7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" strokecolor="red" strokeweight="2.25pt">
                                  <v:stroke joinstyle="miter"/>
                                </v:line>
                                <v:line id="直線接點 69" o:spid="_x0000_s1115" style="position:absolute;flip:x;visibility:visible;mso-wrap-style:square" from="6282,6866" to="24380,6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" strokecolor="black [3213]" strokeweight="2.25pt">
                                  <v:stroke joinstyle="miter"/>
                                </v:line>
                                <v:line id="直線接點 71" o:spid="_x0000_s1116" style="position:absolute;visibility:visible;mso-wrap-style:square" from="6282,9054" to="11496,9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" strokecolor="black [3213]" strokeweight="2.25pt">
                                  <v:stroke joinstyle="miter"/>
                                </v:line>
                              </v:group>
                              <v:line id="直線接點 73" o:spid="_x0000_s1117" style="position:absolute;visibility:visible;mso-wrap-style:square" from="6282,224" to="6282,91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" strokecolor="black [3213]" strokeweight="2.25pt">
                                <v:stroke joinstyle="miter"/>
                              </v:line>
                            </v:group>
                          </v:group>
                        </v:group>
                        <v:shape id="圖片 1" o:spid="_x0000_s1118" type="#_x0000_t75" style="position:absolute;left:25692;top:11500;width:16599;height:6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">
                          <v:imagedata r:id="rId57" o:title=""/>
                        </v:shape>
                      </v:group>
                    </v:group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90" behindDoc="0" locked="0" layoutInCell="1" allowOverlap="1" wp14:anchorId="451B2B5E" wp14:editId="1D24FD02">
                      <wp:simplePos x="0" y="0"/>
                      <wp:positionH relativeFrom="column">
                        <wp:posOffset>7710094</wp:posOffset>
                      </wp:positionH>
                      <wp:positionV relativeFrom="paragraph">
                        <wp:posOffset>95605</wp:posOffset>
                      </wp:positionV>
                      <wp:extent cx="1549400" cy="2411603"/>
                      <wp:effectExtent l="0" t="0" r="12700" b="8255"/>
                      <wp:wrapNone/>
                      <wp:docPr id="39" name="群組 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49400" cy="2411603"/>
                                <a:chOff x="0" y="0"/>
                                <a:chExt cx="1549400" cy="241160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50" name="圖片 5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55878" y="1755648"/>
                                  <a:ext cx="641350" cy="655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g:grpSp>
                              <wpg:cNvPr id="1607" name="群組 1607"/>
                              <wpg:cNvGrpSpPr/>
                              <wpg:grpSpPr>
                                <a:xfrm>
                                  <a:off x="241401" y="0"/>
                                  <a:ext cx="1047750" cy="1657350"/>
                                  <a:chOff x="0" y="0"/>
                                  <a:chExt cx="1047750" cy="1657350"/>
                                </a:xfrm>
                              </wpg:grpSpPr>
                              <wpg:grpSp>
                                <wpg:cNvPr id="1608" name="群組 1608"/>
                                <wpg:cNvGrpSpPr/>
                                <wpg:grpSpPr>
                                  <a:xfrm>
                                    <a:off x="0" y="0"/>
                                    <a:ext cx="1047750" cy="1231265"/>
                                    <a:chOff x="0" y="0"/>
                                    <a:chExt cx="1047750" cy="1231265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1609" name="圖片 1609" descr="10"/>
                                    <pic:cNvPicPr>
                                      <a:picLocks noChangeAspect="1"/>
                                    </pic:cNvPicPr>
                                  </pic:nvPicPr>
                                  <pic:blipFill rotWithShape="1">
                                    <a:blip r:embed="rId47" cstate="email">
                                      <a:extLst>
                                        <a:ext uri="{28A0092B-C50C-407E-A947-70E740481C1C}">
                                          <a14:useLocalDpi xmlns:a14="http://schemas.microsoft.com/office/drawing/2010/main"/>
                                        </a:ext>
                                      </a:extLst>
                                    </a:blip>
                                    <a:srcRect l="27508" t="59172" r="49911" b="7006"/>
                                    <a:stretch/>
                                  </pic:blipFill>
                                  <pic:spPr bwMode="auto">
                                    <a:xfrm>
                                      <a:off x="0" y="146050"/>
                                      <a:ext cx="1047750" cy="10852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1610" name="圖片 1610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177800" y="0"/>
                                      <a:ext cx="641350" cy="1422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wpg:grpSp>
                              <wpg:grpSp>
                                <wpg:cNvPr id="1611" name="群組 1611"/>
                                <wpg:cNvGrpSpPr/>
                                <wpg:grpSpPr>
                                  <a:xfrm>
                                    <a:off x="368300" y="1206500"/>
                                    <a:ext cx="311150" cy="450850"/>
                                    <a:chOff x="0" y="0"/>
                                    <a:chExt cx="311150" cy="450850"/>
                                  </a:xfrm>
                                </wpg:grpSpPr>
                                <wps:wsp>
                                  <wps:cNvPr id="1612" name="直線接點 1612"/>
                                  <wps:cNvCnPr/>
                                  <wps:spPr>
                                    <a:xfrm>
                                      <a:off x="952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13" name="直線接點 1613"/>
                                  <wps:cNvCnPr/>
                                  <wps:spPr>
                                    <a:xfrm>
                                      <a:off x="3111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14" name="直線接點 1614"/>
                                  <wps:cNvCnPr/>
                                  <wps:spPr>
                                    <a:xfrm>
                                      <a:off x="1968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15" name="直線接點 1615"/>
                                  <wps:cNvCnPr/>
                                  <wps:spPr>
                                    <a:xfrm>
                                      <a:off x="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</wpg:grpSp>
                            <wps:wsp>
                              <wps:cNvPr id="1616" name="矩形 1616"/>
                              <wps:cNvSpPr/>
                              <wps:spPr>
                                <a:xfrm>
                                  <a:off x="0" y="1653235"/>
                                  <a:ext cx="1549400" cy="7556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00B05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>
                                    <a:shade val="50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37888393" name="圖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630" y="1755648"/>
                                  <a:ext cx="751205" cy="6470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AE25BA" id="群組 80" o:spid="_x0000_s1026" style="position:absolute;margin-left:607.1pt;margin-top:7.55pt;width:122pt;height:189.9pt;z-index:251658290" coordsize="15494,2411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圖片 54" o:spid="_x0000_s1027" type="#_x0000_t75" style="position:absolute;left:8558;top:17556;width:6414;height:6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">
                        <v:imagedata r:id="rId61" o:title=""/>
                      </v:shape>
                      <v:group id="群組 1607" o:spid="_x0000_s1028" style="position:absolute;left:2414;width:10477;height:16573" coordsize="10477,16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DPvwwAAAN0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aAbPb8IJcvEPAAD//wMAUEsBAi0AFAAGAAgAAAAhANvh9svuAAAAhQEAABMAAAAAAAAAAAAA&#10;AAAAAAAAAFtDb250ZW50X1R5cGVzXS54bWxQSwECLQAUAAYACAAAACEAWvQsW78AAAAVAQAACwAA&#10;AAAAAAAAAAAAAAAfAQAAX3JlbHMvLnJlbHNQSwECLQAUAAYACAAAACEAVjgz78MAAADdAAAADwAA&#10;AAAAAAAAAAAAAAAHAgAAZHJzL2Rvd25yZXYueG1sUEsFBgAAAAADAAMAtwAAAPcCAAAAAA==&#10;">
                        <v:group id="群組 1608" o:spid="_x0000_s1029" style="position:absolute;width:10477;height:12312" coordsize="10477,12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6edxwAAAN0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4ngyjcygs5/AQAA//8DAFBLAQItABQABgAIAAAAIQDb4fbL7gAAAIUBAAATAAAAAAAA&#10;AAAAAAAAAAAAAABbQ29udGVudF9UeXBlc10ueG1sUEsBAi0AFAAGAAgAAAAhAFr0LFu/AAAAFQEA&#10;AAsAAAAAAAAAAAAAAAAAHwEAAF9yZWxzLy5yZWxzUEsBAi0AFAAGAAgAAAAhACenp53HAAAA3QAA&#10;AA8AAAAAAAAAAAAAAAAABwIAAGRycy9kb3ducmV2LnhtbFBLBQYAAAAAAwADALcAAAD7AgAAAAA=&#10;">
                          <v:shape id="圖片 1609" o:spid="_x0000_s1030" type="#_x0000_t75" alt="10" style="position:absolute;top:1460;width:10477;height:10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">
                            <v:imagedata r:id="rId62" o:title="10" croptop="38779f" cropbottom="4591f" cropleft="18028f" cropright="32710f"/>
                          </v:shape>
                          <v:shape id="圖片 1610" o:spid="_x0000_s1031" type="#_x0000_t75" style="position:absolute;left:1778;width:6413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">
                            <v:imagedata r:id="rId63" o:title=""/>
                          </v:shape>
                        </v:group>
                        <v:group id="群組 1611" o:spid="_x0000_s1032" style="position:absolute;left:3683;top:12065;width:3111;height:4508" coordsize="311150,450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">
                          <v:line id="直線接點 1612" o:spid="_x0000_s1033" style="position:absolute;visibility:visible;mso-wrap-style:square" from="95250,0" to="952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" strokecolor="black [3213]" strokeweight="1.5pt">
                            <v:stroke joinstyle="miter"/>
                          </v:line>
                          <v:line id="直線接點 1613" o:spid="_x0000_s1034" style="position:absolute;visibility:visible;mso-wrap-style:square" from="311150,0" to="3111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" strokecolor="black [3213]" strokeweight="1.5pt">
                            <v:stroke joinstyle="miter"/>
                          </v:line>
                          <v:line id="直線接點 1614" o:spid="_x0000_s1035" style="position:absolute;visibility:visible;mso-wrap-style:square" from="196850,0" to="1968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" strokecolor="red" strokeweight="1.5pt">
                            <v:stroke joinstyle="miter"/>
                          </v:line>
                          <v:line id="直線接點 1615" o:spid="_x0000_s1036" style="position:absolute;visibility:visible;mso-wrap-style:square" from="0,0" to="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" strokecolor="red" strokeweight="1.5pt">
                            <v:stroke joinstyle="miter"/>
                          </v:line>
                        </v:group>
                      </v:group>
                      <v:rect id="矩形 1616" o:spid="_x0000_s1037" style="position:absolute;top:16532;width:15494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" filled="f" strokecolor="#00b050" strokeweight="1pt"/>
                      <v:shape id="圖片 1" o:spid="_x0000_s1038" type="#_x0000_t75" style="position:absolute;left:146;top:17556;width:7512;height:6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">
                        <v:imagedata r:id="rId64" o:title=""/>
                      </v:shape>
                    </v:group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每次工單第一次開始測試前，須先以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Sample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 xml:space="preserve"> 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檢定ATE測試環境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，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移除輸入電源，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確認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是否可偵測出不良</w:t>
            </w:r>
          </w:p>
          <w:p w14:paraId="64C59104" w14:textId="77777777" w:rsidR="00E93CF3" w:rsidRDefault="00A44D51" w:rsidP="00E93CF3">
            <w:pPr>
              <w:rPr>
                <w:rFonts w:ascii="微軟正黑體" w:eastAsia="微軟正黑體" w:hAnsi="微軟正黑體" w:cs="Arial"/>
                <w:noProof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88" behindDoc="0" locked="0" layoutInCell="1" allowOverlap="1" wp14:anchorId="57616A69" wp14:editId="7A0E5ACC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3726815</wp:posOffset>
                      </wp:positionV>
                      <wp:extent cx="2423795" cy="862965"/>
                      <wp:effectExtent l="0" t="0" r="14605" b="13970"/>
                      <wp:wrapSquare wrapText="bothSides"/>
                      <wp:docPr id="40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23795" cy="8629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E537FCE" w14:textId="0D85BFEC" w:rsidR="00E93CF3" w:rsidRPr="000D2146" w:rsidRDefault="00E93CF3" w:rsidP="000D2146">
                                  <w:pPr>
                                    <w:spacing w:line="400" w:lineRule="exact"/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註1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輸入電源不接線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br/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註2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V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out 12V 輸出接Load-2</w:t>
                                  </w:r>
                                </w:p>
                                <w:p w14:paraId="445AD934" w14:textId="77777777" w:rsidR="00E93CF3" w:rsidRPr="000D2146" w:rsidRDefault="00E93CF3" w:rsidP="000D2146">
                                  <w:pPr>
                                    <w:spacing w:line="400" w:lineRule="exact"/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註3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刷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Barcode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開始測試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57616A69" id="_x0000_s1120" type="#_x0000_t202" style="position:absolute;margin-left:-4.6pt;margin-top:293.45pt;width:190.85pt;height:67.95pt;z-index:251658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">
                      <v:textbox style="mso-fit-shape-to-text:t">
                        <w:txbxContent>
                          <w:p w14:paraId="5E537FCE" w14:textId="0D85BFEC" w:rsidR="00E93CF3" w:rsidRPr="000D2146" w:rsidRDefault="00E93CF3" w:rsidP="000D2146">
                            <w:pPr>
                              <w:spacing w:line="400" w:lineRule="exact"/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</w:pP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1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輸入電源不接線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br/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2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V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out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 xml:space="preserve"> 12V 輸出接Load-2</w:t>
                            </w:r>
                          </w:p>
                          <w:p w14:paraId="445AD934" w14:textId="77777777" w:rsidR="00E93CF3" w:rsidRPr="000D2146" w:rsidRDefault="00E93CF3" w:rsidP="000D2146">
                            <w:pPr>
                              <w:spacing w:line="400" w:lineRule="exact"/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</w:pP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3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刷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Barcode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開始測試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111298B4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654751F3" w14:textId="23610C76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68BAA7F9" w14:textId="772CC781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0FB052EC" w14:textId="6D602DA5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4B2AEB5B" w14:textId="32BB4CFA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6CD7C7AC" w14:textId="5EA8CD7B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7196511E" w14:textId="32DBEBA2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21774EDA" w14:textId="39EB7D72" w:rsidR="0082549B" w:rsidRPr="0082549B" w:rsidRDefault="00E81C30" w:rsidP="0082549B">
            <w:pPr>
              <w:rPr>
                <w:rFonts w:ascii="微軟正黑體" w:eastAsia="微軟正黑體" w:hAnsi="微軟正黑體" w:cs="Arial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567" behindDoc="0" locked="0" layoutInCell="1" allowOverlap="1" wp14:anchorId="39745103" wp14:editId="6201C1D1">
                      <wp:simplePos x="0" y="0"/>
                      <wp:positionH relativeFrom="column">
                        <wp:posOffset>8167469</wp:posOffset>
                      </wp:positionH>
                      <wp:positionV relativeFrom="paragraph">
                        <wp:posOffset>184787</wp:posOffset>
                      </wp:positionV>
                      <wp:extent cx="699844" cy="415636"/>
                      <wp:effectExtent l="0" t="0" r="5080" b="3810"/>
                      <wp:wrapNone/>
                      <wp:docPr id="41" name="Rectangle 12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99844" cy="415636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BFB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F24E538" w14:textId="77777777" w:rsidR="00E81C30" w:rsidRPr="006C2DB2" w:rsidRDefault="00E81C30" w:rsidP="00E81C30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</w:pPr>
                                  <w:r w:rsidRPr="006C2DB2"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  <w:t>Vin</w:t>
                                  </w:r>
                                </w:p>
                                <w:p w14:paraId="257A8763" w14:textId="77777777" w:rsidR="00E81C30" w:rsidRPr="006C2DB2" w:rsidRDefault="00E81C30" w:rsidP="00E81C30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</w:pPr>
                                  <w:r w:rsidRPr="006C2DB2"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  <w:t>不接線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745103" id="Rectangle 1236" o:spid="_x0000_s1120" style="position:absolute;margin-left:643.1pt;margin-top:14.55pt;width:55.1pt;height:32.75pt;z-index:2516675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" fillcolor="#bfbfbf" stroked="f">
                      <v:textbox>
                        <w:txbxContent>
                          <w:p w14:paraId="5F24E538" w14:textId="77777777" w:rsidR="00E81C30" w:rsidRPr="006C2DB2" w:rsidRDefault="00E81C30" w:rsidP="00E81C30">
                            <w:pPr>
                              <w:spacing w:line="240" w:lineRule="exact"/>
                              <w:jc w:val="center"/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</w:pPr>
                            <w:r w:rsidRPr="006C2DB2"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  <w:t>Vin</w:t>
                            </w:r>
                          </w:p>
                          <w:p w14:paraId="257A8763" w14:textId="77777777" w:rsidR="00E81C30" w:rsidRPr="006C2DB2" w:rsidRDefault="00E81C30" w:rsidP="00E81C30">
                            <w:pPr>
                              <w:spacing w:line="240" w:lineRule="exact"/>
                              <w:jc w:val="center"/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</w:pPr>
                            <w:r w:rsidRPr="006C2DB2"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  <w:t>不接線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6647ECD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674120DB" w14:textId="23B76FD9" w:rsidR="0082549B" w:rsidRPr="0082549B" w:rsidRDefault="00C958BB" w:rsidP="0082549B">
            <w:pPr>
              <w:rPr>
                <w:rFonts w:ascii="微軟正黑體" w:eastAsia="微軟正黑體" w:hAnsi="微軟正黑體" w:cs="Arial"/>
              </w:rPr>
            </w:pPr>
            <w:r>
              <w:rPr>
                <w:rFonts w:ascii="微軟正黑體" w:eastAsia="微軟正黑體" w:hAnsi="微軟正黑體" w:cs="Arial"/>
                <w:noProof/>
              </w:rPr>
              <w:drawing>
                <wp:anchor distT="0" distB="0" distL="114300" distR="114300" simplePos="0" relativeHeight="251658343" behindDoc="1" locked="0" layoutInCell="1" allowOverlap="1" wp14:anchorId="23894188" wp14:editId="24826CC1">
                  <wp:simplePos x="0" y="0"/>
                  <wp:positionH relativeFrom="column">
                    <wp:posOffset>4664075</wp:posOffset>
                  </wp:positionH>
                  <wp:positionV relativeFrom="paragraph">
                    <wp:posOffset>193040</wp:posOffset>
                  </wp:positionV>
                  <wp:extent cx="2520000" cy="1813171"/>
                  <wp:effectExtent l="0" t="0" r="0" b="0"/>
                  <wp:wrapNone/>
                  <wp:docPr id="42" name="IMG_prodToT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prodToTest"/>
                          <pic:cNvPicPr>
                            <a:picLocks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813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CCB2C34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6FF30488" w14:textId="3095AFCC" w:rsidR="0082549B" w:rsidRDefault="0082549B" w:rsidP="0082549B">
            <w:r>
              <w:rPr>
                <w:rFonts w:ascii="微軟正黑體" w:eastAsia="微軟正黑體" w:hAnsi="微軟正黑體" w:cs="Arial" w:hint="eastAsia"/>
              </w:rPr>
              <w:t xml:space="preserve">                                                               </w:t>
            </w:r>
          </w:p>
          <w:p w14:paraId="2204ABF8" w14:textId="5901BD2E" w:rsidR="0082549B" w:rsidRPr="0082549B" w:rsidRDefault="0082549B" w:rsidP="0082549B">
            <w:pPr>
              <w:tabs>
                <w:tab w:val="left" w:pos="885"/>
              </w:tabs>
              <w:rPr>
                <w:rFonts w:ascii="微軟正黑體" w:eastAsia="微軟正黑體" w:hAnsi="微軟正黑體" w:cs="Arial"/>
              </w:rPr>
            </w:pPr>
          </w:p>
          <w:p w14:paraId="21CEA981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6E169BB4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2A60DCE7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75494372" w14:textId="384E9A53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E93CF3" w:rsidRPr="00E41E25" w14:paraId="4EBF7968" w14:textId="77777777" w:rsidTr="008A2018">
        <w:trPr>
          <w:trHeight w:val="315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7A34C9F" w14:textId="66D5F66F" w:rsidR="00E93CF3" w:rsidRPr="00E41E25" w:rsidRDefault="00E93CF3" w:rsidP="00E93CF3">
            <w:pPr>
              <w:pageBreakBefore/>
              <w:pStyle w:val="1"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九、T1_ATE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量產測試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)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-ATE Test</w:t>
            </w:r>
          </w:p>
        </w:tc>
      </w:tr>
      <w:tr w:rsidR="00E93CF3" w:rsidRPr="00E41E25" w14:paraId="5D6577E1" w14:textId="77777777" w:rsidTr="008A2018">
        <w:trPr>
          <w:trHeight w:val="315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pPr w:leftFromText="180" w:rightFromText="180" w:vertAnchor="text" w:tblpX="107" w:tblpY="1"/>
              <w:tblOverlap w:val="never"/>
              <w:tblW w:w="1524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5241"/>
            </w:tblGrid>
            <w:tr w:rsidR="00E93CF3" w:rsidRPr="009732DC" w14:paraId="370D8573" w14:textId="77777777" w:rsidTr="00022374">
              <w:trPr>
                <w:trHeight w:val="315"/>
              </w:trPr>
              <w:tc>
                <w:tcPr>
                  <w:tcW w:w="1524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F588520" w14:textId="02600714" w:rsidR="00E93CF3" w:rsidRDefault="00196676" w:rsidP="00E93CF3">
                  <w:pPr>
                    <w:rPr>
                      <w:rFonts w:ascii="微軟正黑體" w:eastAsia="微軟正黑體" w:hAnsi="微軟正黑體"/>
                      <w:color w:val="000000" w:themeColor="text1"/>
                    </w:rPr>
                  </w:pPr>
                  <w:r w:rsidRPr="009732DC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58294" behindDoc="0" locked="0" layoutInCell="1" allowOverlap="1" wp14:anchorId="3D8C92E5" wp14:editId="38FC4563">
                            <wp:simplePos x="0" y="0"/>
                            <wp:positionH relativeFrom="column">
                              <wp:posOffset>-56515</wp:posOffset>
                            </wp:positionH>
                            <wp:positionV relativeFrom="paragraph">
                              <wp:posOffset>3992245</wp:posOffset>
                            </wp:positionV>
                            <wp:extent cx="2348865" cy="862965"/>
                            <wp:effectExtent l="0" t="0" r="13335" b="13970"/>
                            <wp:wrapSquare wrapText="bothSides"/>
                            <wp:docPr id="43" name="文字方塊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348865" cy="86296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2F07E46" w14:textId="06A1338F" w:rsidR="00E93CF3" w:rsidRPr="000D2146" w:rsidRDefault="00E93CF3" w:rsidP="000D2146">
                                        <w:pPr>
                                          <w:spacing w:line="400" w:lineRule="exact"/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</w:pP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註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1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：輸入電源請接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Vin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端子台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br/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註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2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：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 xml:space="preserve">Vout 12V 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輸出接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Load-2</w:t>
                                        </w:r>
                                      </w:p>
                                      <w:p w14:paraId="6F2923B6" w14:textId="77777777" w:rsidR="00E93CF3" w:rsidRPr="000D2146" w:rsidRDefault="00E93CF3" w:rsidP="000D2146">
                                        <w:pPr>
                                          <w:spacing w:line="400" w:lineRule="exact"/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</w:pP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註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3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：刷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Barcode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開始測試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20000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D8C92E5" id="_x0000_s1122" type="#_x0000_t202" style="position:absolute;margin-left:-4.45pt;margin-top:314.35pt;width:184.95pt;height:67.95pt;z-index:25165829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">
                            <v:textbox style="mso-fit-shape-to-text:t">
                              <w:txbxContent>
                                <w:p w14:paraId="52F07E46" w14:textId="06A1338F" w:rsidR="00E93CF3" w:rsidRPr="000D2146" w:rsidRDefault="00E93CF3" w:rsidP="000D2146">
                                  <w:pPr>
                                    <w:spacing w:line="400" w:lineRule="exact"/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1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：輸入電源請接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Vin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端子台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br/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2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Vout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 xml:space="preserve"> 12V 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輸出接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Load-2</w:t>
                                  </w:r>
                                </w:p>
                                <w:p w14:paraId="6F2923B6" w14:textId="77777777" w:rsidR="00E93CF3" w:rsidRPr="000D2146" w:rsidRDefault="00E93CF3" w:rsidP="000D2146">
                                  <w:pPr>
                                    <w:spacing w:line="400" w:lineRule="exact"/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3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：刷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Barcode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開始測試</w:t>
                                  </w:r>
                                </w:p>
                              </w:txbxContent>
                            </v:textbox>
                            <w10:wrap type="square"/>
                          </v:shap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98" behindDoc="0" locked="0" layoutInCell="1" allowOverlap="1" wp14:anchorId="5B3E7DD3" wp14:editId="6C327C40">
                            <wp:simplePos x="0" y="0"/>
                            <wp:positionH relativeFrom="column">
                              <wp:posOffset>7117715</wp:posOffset>
                            </wp:positionH>
                            <wp:positionV relativeFrom="paragraph">
                              <wp:posOffset>3265805</wp:posOffset>
                            </wp:positionV>
                            <wp:extent cx="1788795" cy="0"/>
                            <wp:effectExtent l="0" t="19050" r="20955" b="19050"/>
                            <wp:wrapNone/>
                            <wp:docPr id="44" name="直線接點 8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788795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78A09DDC" id="直線接點 81" o:spid="_x0000_s1026" style="position:absolute;z-index:253006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0.45pt,257.15pt" to="701.3pt,25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" strokecolor="red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01" behindDoc="0" locked="0" layoutInCell="1" allowOverlap="1" wp14:anchorId="1F1CBD2E" wp14:editId="2C924084">
                            <wp:simplePos x="0" y="0"/>
                            <wp:positionH relativeFrom="column">
                              <wp:posOffset>7092951</wp:posOffset>
                            </wp:positionH>
                            <wp:positionV relativeFrom="paragraph">
                              <wp:posOffset>3458623</wp:posOffset>
                            </wp:positionV>
                            <wp:extent cx="1583296" cy="0"/>
                            <wp:effectExtent l="0" t="19050" r="36195" b="19050"/>
                            <wp:wrapNone/>
                            <wp:docPr id="45" name="直線接點 8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83296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065E434A" id="直線接點 84" o:spid="_x0000_s1026" style="position:absolute;z-index:253009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58.5pt,272.35pt" to="683.15pt,27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" strokecolor="black [3213]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02" behindDoc="0" locked="0" layoutInCell="1" allowOverlap="1" wp14:anchorId="01C1C147" wp14:editId="0120728D">
                            <wp:simplePos x="0" y="0"/>
                            <wp:positionH relativeFrom="column">
                              <wp:posOffset>3965184</wp:posOffset>
                            </wp:positionH>
                            <wp:positionV relativeFrom="paragraph">
                              <wp:posOffset>3127033</wp:posOffset>
                            </wp:positionV>
                            <wp:extent cx="229186" cy="172915"/>
                            <wp:effectExtent l="38100" t="38100" r="19050" b="17780"/>
                            <wp:wrapNone/>
                            <wp:docPr id="46" name="直線單箭頭接點 27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flipV="1">
                                      <a:off x="0" y="0"/>
                                      <a:ext cx="229186" cy="172915"/>
                                    </a:xfrm>
                                    <a:prstGeom prst="straightConnector1">
                                      <a:avLst/>
                                    </a:prstGeom>
                                    <a:ln w="28575">
                                      <a:solidFill>
                                        <a:srgbClr val="FFC000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85BD2C4" id="直線單箭頭接點 273" o:spid="_x0000_s1026" type="#_x0000_t32" style="position:absolute;margin-left:312.2pt;margin-top:246.2pt;width:18.05pt;height:13.6pt;flip:x y;z-index:25301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" strokecolor="#ffc000" strokeweight="2.25pt">
                            <v:stroke endarrow="block" joinstyle="miter"/>
                          </v:shap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05" behindDoc="0" locked="0" layoutInCell="1" allowOverlap="1" wp14:anchorId="54D72FB7" wp14:editId="5E4E5B8F">
                            <wp:simplePos x="0" y="0"/>
                            <wp:positionH relativeFrom="column">
                              <wp:posOffset>4183380</wp:posOffset>
                            </wp:positionH>
                            <wp:positionV relativeFrom="paragraph">
                              <wp:posOffset>3073400</wp:posOffset>
                            </wp:positionV>
                            <wp:extent cx="342900" cy="577850"/>
                            <wp:effectExtent l="19050" t="19050" r="19050" b="12700"/>
                            <wp:wrapNone/>
                            <wp:docPr id="47" name="矩形 27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42900" cy="5778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38100">
                                      <a:solidFill>
                                        <a:srgbClr val="FFC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7815719D" id="矩形 272" o:spid="_x0000_s1026" style="position:absolute;margin-left:329.4pt;margin-top:242pt;width:27pt;height:45.5pt;z-index:25301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" filled="f" strokecolor="#ffc000" strokeweight="3pt"/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8297" behindDoc="0" locked="0" layoutInCell="1" allowOverlap="1" wp14:anchorId="7F1B731C" wp14:editId="629C3187">
                            <wp:simplePos x="0" y="0"/>
                            <wp:positionH relativeFrom="column">
                              <wp:posOffset>1275439</wp:posOffset>
                            </wp:positionH>
                            <wp:positionV relativeFrom="paragraph">
                              <wp:posOffset>291326</wp:posOffset>
                            </wp:positionV>
                            <wp:extent cx="4333875" cy="3314065"/>
                            <wp:effectExtent l="0" t="0" r="28575" b="635"/>
                            <wp:wrapNone/>
                            <wp:docPr id="48" name="群組 7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4333875" cy="3314065"/>
                                      <a:chOff x="0" y="0"/>
                                      <a:chExt cx="4334089" cy="3314155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208198509" name="圖片 55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3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1020986" y="1133183"/>
                                        <a:ext cx="1428750" cy="68008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g:grpSp>
                                    <wpg:cNvPr id="336419747" name="群組 78"/>
                                    <wpg:cNvGrpSpPr/>
                                    <wpg:grpSpPr>
                                      <a:xfrm>
                                        <a:off x="0" y="0"/>
                                        <a:ext cx="4334089" cy="3314155"/>
                                        <a:chOff x="0" y="0"/>
                                        <a:chExt cx="4334089" cy="3314155"/>
                                      </a:xfrm>
                                    </wpg:grpSpPr>
                                    <wpg:grpSp>
                                      <wpg:cNvPr id="97329276" name="群組 77"/>
                                      <wpg:cNvGrpSpPr/>
                                      <wpg:grpSpPr>
                                        <a:xfrm>
                                          <a:off x="0" y="0"/>
                                          <a:ext cx="4334089" cy="3314155"/>
                                          <a:chOff x="0" y="0"/>
                                          <a:chExt cx="4334089" cy="3314155"/>
                                        </a:xfrm>
                                      </wpg:grpSpPr>
                                      <wpg:grpSp>
                                        <wpg:cNvPr id="1627929716" name="群組 53"/>
                                        <wpg:cNvGrpSpPr/>
                                        <wpg:grpSpPr>
                                          <a:xfrm>
                                            <a:off x="2389781" y="2602955"/>
                                            <a:ext cx="317500" cy="711200"/>
                                            <a:chOff x="0" y="0"/>
                                            <a:chExt cx="317500" cy="711200"/>
                                          </a:xfrm>
                                        </wpg:grpSpPr>
                                        <pic:pic xmlns:pic="http://schemas.openxmlformats.org/drawingml/2006/picture">
                                          <pic:nvPicPr>
                                            <pic:cNvPr id="1012466017" name="圖片 1012466017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4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flipH="1">
                                              <a:off x="0" y="0"/>
                                              <a:ext cx="31750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  <pic:pic xmlns:pic="http://schemas.openxmlformats.org/drawingml/2006/picture">
                                          <pic:nvPicPr>
                                            <pic:cNvPr id="327268821" name="圖片 327268821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45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44450" y="50800"/>
                                              <a:ext cx="241300" cy="61849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wpg:grpSp>
                                      <wps:wsp>
                                        <wps:cNvPr id="756179049" name="矩形 756179049"/>
                                        <wps:cNvSpPr/>
                                        <wps:spPr>
                                          <a:xfrm>
                                            <a:off x="936839" y="1049036"/>
                                            <a:ext cx="3397250" cy="755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solidFill>
                                              <a:srgbClr val="00B050"/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6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6"/>
                                          </a:fillRef>
                                          <a:effectRef idx="0">
                                            <a:schemeClr val="accent6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1713466447" name="群組 1713466447"/>
                                        <wpg:cNvGrpSpPr/>
                                        <wpg:grpSpPr>
                                          <a:xfrm>
                                            <a:off x="1901727" y="0"/>
                                            <a:ext cx="1047750" cy="1047750"/>
                                            <a:chOff x="0" y="0"/>
                                            <a:chExt cx="1047750" cy="1047750"/>
                                          </a:xfrm>
                                        </wpg:grpSpPr>
                                        <wpg:grpSp>
                                          <wpg:cNvPr id="1827411872" name="群組 1827411872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1047750" cy="603250"/>
                                              <a:chOff x="0" y="0"/>
                                              <a:chExt cx="1047750" cy="603250"/>
                                            </a:xfrm>
                                          </wpg:grpSpPr>
                                          <pic:pic xmlns:pic="http://schemas.openxmlformats.org/drawingml/2006/picture">
                                            <pic:nvPicPr>
                                              <pic:cNvPr id="39937152" name="圖片 39937152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r:embed="rId4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292100" y="0"/>
                                                <a:ext cx="425450" cy="15621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  <pic:pic xmlns:pic="http://schemas.openxmlformats.org/drawingml/2006/picture">
                                            <pic:nvPicPr>
                                              <pic:cNvPr id="2085152422" name="圖片 2085152422" descr="10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 rotWithShape="1">
                                              <a:blip r:embed="rId47" cstate="email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/>
                                                  </a:ext>
                                                </a:extLst>
                                              </a:blip>
                                              <a:srcRect l="27508" t="15832" r="49911" b="70315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158750"/>
                                                <a:ext cx="1047750" cy="4445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  <wps:wsp>
                                            <wps:cNvPr id="1380232693" name="矩形 1380232693"/>
                                            <wps:cNvSpPr/>
                                            <wps:spPr>
                                              <a:xfrm>
                                                <a:off x="38100" y="171450"/>
                                                <a:ext cx="965200" cy="4254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2">
                                                <a:schemeClr val="accent2"/>
                                              </a:lnRef>
                                              <a:fillRef idx="1">
                                                <a:schemeClr val="lt1"/>
                                              </a:fillRef>
                                              <a:effectRef idx="0">
                                                <a:schemeClr val="accent2"/>
                                              </a:effectRef>
                                              <a:fontRef idx="minor">
                                                <a:schemeClr val="dk1"/>
                                              </a:fontRef>
                                            </wps:style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  <wps:wsp>
                                          <wps:cNvPr id="1022452465" name="直線接點 1022452465"/>
                                          <wps:cNvCnPr/>
                                          <wps:spPr>
                                            <a:xfrm>
                                              <a:off x="1968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352053547" name="直線接點 352053547"/>
                                          <wps:cNvCnPr/>
                                          <wps:spPr>
                                            <a:xfrm>
                                              <a:off x="4000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099528482" name="直線接點 1099528482"/>
                                          <wps:cNvCnPr/>
                                          <wps:spPr>
                                            <a:xfrm>
                                              <a:off x="7048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205186028" name="直線接點 1205186028"/>
                                          <wps:cNvCnPr/>
                                          <wps:spPr>
                                            <a:xfrm>
                                              <a:off x="9207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725073373" name="直線接點 1725073373"/>
                                          <wps:cNvCnPr/>
                                          <wps:spPr>
                                            <a:xfrm>
                                              <a:off x="2984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319442749" name="直線接點 319442749"/>
                                          <wps:cNvCnPr/>
                                          <wps:spPr>
                                            <a:xfrm>
                                              <a:off x="10160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916025089" name="直線接點 916025089"/>
                                          <wps:cNvCnPr/>
                                          <wps:spPr>
                                            <a:xfrm>
                                              <a:off x="8064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830864772" name="直線接點 830864772"/>
                                          <wps:cNvCnPr/>
                                          <wps:spPr>
                                            <a:xfrm>
                                              <a:off x="60960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  <wps:wsp>
                                        <wps:cNvPr id="1355723509" name="語音泡泡: 圓角矩形 1355723509"/>
                                        <wps:cNvSpPr/>
                                        <wps:spPr>
                                          <a:xfrm>
                                            <a:off x="0" y="2036364"/>
                                            <a:ext cx="1052195" cy="546735"/>
                                          </a:xfrm>
                                          <a:prstGeom prst="wedgeRoundRectCallout">
                                            <a:avLst>
                                              <a:gd name="adj1" fmla="val 102964"/>
                                              <a:gd name="adj2" fmla="val 4121"/>
                                              <a:gd name="adj3" fmla="val 16667"/>
                                            </a:avLst>
                                          </a:prstGeom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txbx>
                                          <w:txbxContent>
                                            <w:p w14:paraId="7C1FB515" w14:textId="77777777" w:rsidR="00196676" w:rsidRPr="00383E51" w:rsidRDefault="00196676" w:rsidP="00196676">
                                              <w:pPr>
                                                <w:jc w:val="center"/>
                                                <w:rPr>
                                                  <w:color w:val="FFFFFF" w:themeColor="background1"/>
                                                  <w:sz w:val="22"/>
                                                  <w:szCs w:val="18"/>
                                                </w:rPr>
                                              </w:pPr>
                                              <w:r w:rsidRPr="00383E51">
                                                <w:rPr>
                                                  <w:rFonts w:ascii="微軟正黑體" w:eastAsia="微軟正黑體" w:hAnsi="微軟正黑體" w:cs="Arial"/>
                                                  <w:color w:val="FFFFFF" w:themeColor="background1"/>
                                                  <w:sz w:val="22"/>
                                                  <w:szCs w:val="22"/>
                                                </w:rPr>
                                                <w:t>aa</w:t>
                                              </w:r>
                                            </w:p>
                                            <w:p w14:paraId="28D34D85" w14:textId="031C9F80" w:rsidR="00E93CF3" w:rsidRDefault="00E93CF3" w:rsidP="000D2146">
                                              <w:pPr>
                                                <w:jc w:val="center"/>
                                              </w:pP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1877209125" name="群組 76"/>
                                        <wpg:cNvGrpSpPr/>
                                        <wpg:grpSpPr>
                                          <a:xfrm>
                                            <a:off x="1258819" y="1783922"/>
                                            <a:ext cx="2666883" cy="1276350"/>
                                            <a:chOff x="0" y="0"/>
                                            <a:chExt cx="2666883" cy="1276350"/>
                                          </a:xfrm>
                                        </wpg:grpSpPr>
                                        <wps:wsp>
                                          <wps:cNvPr id="1947067743" name="直線接點 72"/>
                                          <wps:cNvCnPr/>
                                          <wps:spPr>
                                            <a:xfrm>
                                              <a:off x="830253" y="16829"/>
                                              <a:ext cx="0" cy="101600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28575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g:grpSp>
                                          <wpg:cNvPr id="756499362" name="群組 75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2666883" cy="1276350"/>
                                              <a:chOff x="0" y="0"/>
                                              <a:chExt cx="2666883" cy="1276350"/>
                                            </a:xfrm>
                                          </wpg:grpSpPr>
                                          <wps:wsp>
                                            <wps:cNvPr id="754987706" name="直線接點 67"/>
                                            <wps:cNvCnPr/>
                                            <wps:spPr>
                                              <a:xfrm>
                                                <a:off x="844862" y="1023207"/>
                                                <a:ext cx="298450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28575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456533473" name="直線接點 68"/>
                                            <wps:cNvCnPr/>
                                            <wps:spPr>
                                              <a:xfrm>
                                                <a:off x="2429050" y="16829"/>
                                                <a:ext cx="0" cy="66675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28575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g:grpSp>
                                            <wpg:cNvPr id="544596463" name="群組 74"/>
                                            <wpg:cNvGrpSpPr/>
                                            <wpg:grpSpPr>
                                              <a:xfrm>
                                                <a:off x="0" y="0"/>
                                                <a:ext cx="2666883" cy="1276350"/>
                                                <a:chOff x="0" y="0"/>
                                                <a:chExt cx="2666883" cy="1276350"/>
                                              </a:xfrm>
                                            </wpg:grpSpPr>
                                            <wpg:grpSp>
                                              <wpg:cNvPr id="1497689024" name="群組 11"/>
                                              <wpg:cNvGrpSpPr/>
                                              <wpg:grpSpPr>
                                                <a:xfrm>
                                                  <a:off x="0" y="0"/>
                                                  <a:ext cx="1778701" cy="1276350"/>
                                                  <a:chOff x="18026" y="34113"/>
                                                  <a:chExt cx="1778876" cy="1276488"/>
                                                </a:xfrm>
                                              </wpg:grpSpPr>
                                              <wps:wsp>
                                                <wps:cNvPr id="1877999880" name="直線接點 3"/>
                                                <wps:cNvCnPr/>
                                                <wps:spPr>
                                                  <a:xfrm>
                                                    <a:off x="1796902" y="34113"/>
                                                    <a:ext cx="0" cy="382772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 w="38100">
                                                    <a:solidFill>
                                                      <a:srgbClr val="FF0000"/>
                                                    </a:solidFill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g:grpSp>
                                                <wpg:cNvPr id="225109840" name="群組 9"/>
                                                <wpg:cNvGrpSpPr/>
                                                <wpg:grpSpPr>
                                                  <a:xfrm>
                                                    <a:off x="18026" y="34113"/>
                                                    <a:ext cx="1776087" cy="1276488"/>
                                                    <a:chOff x="18026" y="34113"/>
                                                    <a:chExt cx="1776087" cy="1276488"/>
                                                  </a:xfrm>
                                                </wpg:grpSpPr>
                                                <wps:wsp>
                                                  <wps:cNvPr id="1585689498" name="直線接點 1"/>
                                                  <wps:cNvCnPr/>
                                                  <wps:spPr>
                                                    <a:xfrm>
                                                      <a:off x="244206" y="50801"/>
                                                      <a:ext cx="0" cy="125980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rgbClr val="FF0000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972984571" name="直線接點 2"/>
                                                  <wps:cNvCnPr/>
                                                  <wps:spPr>
                                                    <a:xfrm>
                                                      <a:off x="230415" y="1302345"/>
                                                      <a:ext cx="938046" cy="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rgbClr val="FF0000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955265348" name="直線接點 4"/>
                                                  <wps:cNvCnPr/>
                                                  <wps:spPr>
                                                    <a:xfrm flipH="1">
                                                      <a:off x="244214" y="414670"/>
                                                      <a:ext cx="1549899" cy="221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rgbClr val="FF0000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880239305" name="直線接點 5"/>
                                                  <wps:cNvCnPr/>
                                                  <wps:spPr>
                                                    <a:xfrm>
                                                      <a:off x="1541721" y="34113"/>
                                                      <a:ext cx="0" cy="54226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2080179297" name="直線接點 6"/>
                                                  <wps:cNvCnPr/>
                                                  <wps:spPr>
                                                    <a:xfrm flipH="1">
                                                      <a:off x="38090" y="595362"/>
                                                      <a:ext cx="1513842" cy="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299392250" name="直線接點 7"/>
                                                  <wps:cNvCnPr/>
                                                  <wps:spPr>
                                                    <a:xfrm>
                                                      <a:off x="48729" y="50800"/>
                                                      <a:ext cx="0" cy="111373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906483291" name="直線接點 8"/>
                                                  <wps:cNvCnPr/>
                                                  <wps:spPr>
                                                    <a:xfrm>
                                                      <a:off x="18026" y="1177237"/>
                                                      <a:ext cx="1150478" cy="817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</wpg:grpSp>
                                            </wpg:grpSp>
                                            <wps:wsp>
                                              <wps:cNvPr id="366847348" name="直線接點 64"/>
                                              <wps:cNvCnPr/>
                                              <wps:spPr>
                                                <a:xfrm>
                                                  <a:off x="2659053" y="16829"/>
                                                  <a:ext cx="0" cy="76835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rgbClr val="FF0000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975497358" name="直線接點 65"/>
                                              <wps:cNvCnPr/>
                                              <wps:spPr>
                                                <a:xfrm flipH="1">
                                                  <a:off x="819033" y="787595"/>
                                                  <a:ext cx="1847850" cy="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rgbClr val="FF0000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1259121071" name="直線接點 69"/>
                                              <wps:cNvCnPr/>
                                              <wps:spPr>
                                                <a:xfrm flipH="1">
                                                  <a:off x="628299" y="686618"/>
                                                  <a:ext cx="1809750" cy="635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15495380" name="直線接點 71"/>
                                              <wps:cNvCnPr/>
                                              <wps:spPr>
                                                <a:xfrm>
                                                  <a:off x="628299" y="905401"/>
                                                  <a:ext cx="521335" cy="635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1734602920" name="直線接點 73"/>
                                            <wps:cNvCnPr/>
                                            <wps:spPr>
                                              <a:xfrm>
                                                <a:off x="628299" y="22439"/>
                                                <a:ext cx="0" cy="89535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28575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</wpg:grpSp>
                                    </wpg:grpSp>
                                    <pic:pic xmlns:pic="http://schemas.openxmlformats.org/drawingml/2006/picture">
                                      <pic:nvPicPr>
                                        <pic:cNvPr id="549086519" name="圖片 1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4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2569295" y="1150013"/>
                                          <a:ext cx="1659890" cy="65024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7F1B731C" id="_x0000_s1123" style="position:absolute;margin-left:100.45pt;margin-top:22.95pt;width:341.25pt;height:260.95pt;z-index:251658297;mso-position-horizontal-relative:text;mso-position-vertical-relative:text" coordsize="43340,3314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">
                            <v:shape id="圖片 55" o:spid="_x0000_s1124" type="#_x0000_t75" style="position:absolute;left:10209;top:11331;width:14288;height:6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">
                              <v:imagedata r:id="rId52" o:title=""/>
                            </v:shape>
                            <v:group id="群組 78" o:spid="_x0000_s1125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">
                              <v:group id="群組 77" o:spid="_x0000_s1126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">
                                <v:group id="群組 53" o:spid="_x0000_s1127" style="position:absolute;left:23897;top:26029;width:3175;height:7112" coordsize="3175,7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">
                                  <v:shape id="圖片 1012466017" o:spid="_x0000_s1128" type="#_x0000_t75" style="position:absolute;width:3175;height:7112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">
                                    <v:imagedata r:id="rId53" o:title=""/>
                                  </v:shape>
                                  <v:shape id="圖片 327268821" o:spid="_x0000_s1129" type="#_x0000_t75" style="position:absolute;left:444;top:508;width:2413;height:6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">
                                    <v:imagedata r:id="rId54" o:title=""/>
                                  </v:shape>
                                </v:group>
                                <v:rect id="矩形 756179049" o:spid="_x0000_s1130" style="position:absolute;left:9368;top:10490;width:33972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" filled="f" strokecolor="#00b050" strokeweight="1pt"/>
                                <v:group id="群組 1713466447" o:spid="_x0000_s1131" style="position:absolute;left:19017;width:10477;height:10477" coordsize="10477,10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">
                                  <v:group id="群組 1827411872" o:spid="_x0000_s1132" style="position:absolute;width:10477;height:6032" coordsize="10477,6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">
                                    <v:shape id="圖片 39937152" o:spid="_x0000_s1133" type="#_x0000_t75" style="position:absolute;left:2921;width:4254;height:1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">
                                      <v:imagedata r:id="rId55" o:title=""/>
                                    </v:shape>
                                    <v:shape id="圖片 2085152422" o:spid="_x0000_s1134" type="#_x0000_t75" alt="10" style="position:absolute;top:1587;width:10477;height: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">
                                      <v:imagedata r:id="rId56" o:title="10" croptop="10376f" cropbottom="46082f" cropleft="18028f" cropright="32710f"/>
                                    </v:shape>
                                    <v:rect id="矩形 1380232693" o:spid="_x0000_s1135" style="position:absolute;left:381;top:1714;width:9652;height:4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" filled="f" strokecolor="red" strokeweight="1pt"/>
                                  </v:group>
                                  <v:line id="直線接點 1022452465" o:spid="_x0000_s1136" style="position:absolute;visibility:visible;mso-wrap-style:square" from="1968,5969" to="196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" strokecolor="black [3213]" strokeweight="1.5pt">
                                    <v:stroke joinstyle="miter"/>
                                  </v:line>
                                  <v:line id="直線接點 352053547" o:spid="_x0000_s1137" style="position:absolute;visibility:visible;mso-wrap-style:square" from="4000,5969" to="4000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" strokecolor="black [3213]" strokeweight="1.5pt">
                                    <v:stroke joinstyle="miter"/>
                                  </v:line>
                                  <v:line id="直線接點 1099528482" o:spid="_x0000_s1138" style="position:absolute;visibility:visible;mso-wrap-style:square" from="7048,5969" to="704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" strokecolor="black [3213]" strokeweight="1.5pt">
                                    <v:stroke joinstyle="miter"/>
                                  </v:line>
                                  <v:line id="直線接點 1205186028" o:spid="_x0000_s1139" style="position:absolute;visibility:visible;mso-wrap-style:square" from="9207,5969" to="9207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" strokecolor="black [3213]" strokeweight="1.5pt">
                                    <v:stroke joinstyle="miter"/>
                                  </v:line>
                                  <v:line id="直線接點 1725073373" o:spid="_x0000_s1140" style="position:absolute;visibility:visible;mso-wrap-style:square" from="2984,5969" to="298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" strokecolor="red" strokeweight="1.5pt">
                                    <v:stroke joinstyle="miter"/>
                                  </v:line>
                                  <v:line id="直線接點 319442749" o:spid="_x0000_s1141" style="position:absolute;visibility:visible;mso-wrap-style:square" from="1016,5969" to="101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" strokecolor="red" strokeweight="1.5pt">
                                    <v:stroke joinstyle="miter"/>
                                  </v:line>
                                  <v:line id="直線接點 916025089" o:spid="_x0000_s1142" style="position:absolute;visibility:visible;mso-wrap-style:square" from="8064,5969" to="806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" strokecolor="red" strokeweight="1.5pt">
                                    <v:stroke joinstyle="miter"/>
                                  </v:line>
                                  <v:line id="直線接點 830864772" o:spid="_x0000_s1143" style="position:absolute;visibility:visible;mso-wrap-style:square" from="6096,5969" to="609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" strokecolor="red" strokeweight="1.5pt">
                                    <v:stroke joinstyle="miter"/>
                                  </v:line>
                                </v:group>
                                <v:shape id="語音泡泡: 圓角矩形 1355723509" o:spid="_x0000_s1144" type="#_x0000_t62" style="position:absolute;top:20363;width:10521;height:5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" adj="33040,11690" fillcolor="#5b9bd5 [3204]" strokecolor="#1f4d78 [1604]" strokeweight="1pt">
                                  <v:textbox>
                                    <w:txbxContent>
                                      <w:p w14:paraId="7C1FB515" w14:textId="77777777" w:rsidR="00196676" w:rsidRPr="00383E51" w:rsidRDefault="00196676" w:rsidP="00196676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  <w:sz w:val="22"/>
                                            <w:szCs w:val="18"/>
                                          </w:rPr>
                                        </w:pP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>aa</w:t>
                                        </w:r>
                                      </w:p>
                                      <w:p w14:paraId="28D34D85" w14:textId="031C9F80" w:rsidR="00E93CF3" w:rsidRDefault="00E93CF3" w:rsidP="000D2146">
                                        <w:pPr>
                                          <w:jc w:val="center"/>
                                        </w:pPr>
                                      </w:p>
                                    </w:txbxContent>
                                  </v:textbox>
                                </v:shape>
                                <v:group id="群組 76" o:spid="_x0000_s1145" style="position:absolute;left:12588;top:17839;width:26669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">
                                  <v:line id="直線接點 72" o:spid="_x0000_s1146" style="position:absolute;visibility:visible;mso-wrap-style:square" from="8302,168" to="8302,10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" strokecolor="red" strokeweight="2.25pt">
                                    <v:stroke joinstyle="miter"/>
                                  </v:line>
                                  <v:group id="群組 75" o:spid="_x0000_s1147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">
                                    <v:line id="直線接點 67" o:spid="_x0000_s1148" style="position:absolute;visibility:visible;mso-wrap-style:square" from="8448,10232" to="11433,10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" strokecolor="red" strokeweight="2.25pt">
                                      <v:stroke joinstyle="miter"/>
                                    </v:line>
                                    <v:line id="直線接點 68" o:spid="_x0000_s1149" style="position:absolute;visibility:visible;mso-wrap-style:square" from="24290,168" to="24290,6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" strokecolor="black [3213]" strokeweight="2.25pt">
                                      <v:stroke joinstyle="miter"/>
                                    </v:line>
                                    <v:group id="群組 74" o:spid="_x0000_s1150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">
                                      <v:group id="群組 11" o:spid="_x0000_s1151" style="position:absolute;width:17787;height:12763" coordorigin="180,341" coordsize="17788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">
                                        <v:line id="直線接點 3" o:spid="_x0000_s1152" style="position:absolute;visibility:visible;mso-wrap-style:square" from="17969,341" to="17969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" strokecolor="red" strokeweight="3pt">
                                          <v:stroke joinstyle="miter"/>
                                        </v:line>
                                        <v:group id="群組 9" o:spid="_x0000_s1153" style="position:absolute;left:180;top:341;width:17761;height:12765" coordorigin="180,341" coordsize="17760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">
                                          <v:line id="直線接點 1" o:spid="_x0000_s1154" style="position:absolute;visibility:visible;mso-wrap-style:square" from="2442,508" to="2442,13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" strokecolor="red" strokeweight="3pt">
                                            <v:stroke joinstyle="miter"/>
                                          </v:line>
                                          <v:line id="直線接點 2" o:spid="_x0000_s1155" style="position:absolute;visibility:visible;mso-wrap-style:square" from="2304,13023" to="11684,13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" strokecolor="red" strokeweight="3pt">
                                            <v:stroke joinstyle="miter"/>
                                          </v:line>
                                          <v:line id="直線接點 4" o:spid="_x0000_s1156" style="position:absolute;flip:x;visibility:visible;mso-wrap-style:square" from="2442,4146" to="17941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" strokecolor="red" strokeweight="3pt">
                                            <v:stroke joinstyle="miter"/>
                                          </v:line>
                                          <v:line id="直線接點 5" o:spid="_x0000_s1157" style="position:absolute;visibility:visible;mso-wrap-style:square" from="15417,341" to="15417,5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" strokecolor="black [3213]" strokeweight="3pt">
                                            <v:stroke joinstyle="miter"/>
                                          </v:line>
                                          <v:line id="直線接點 6" o:spid="_x0000_s1158" style="position:absolute;flip:x;visibility:visible;mso-wrap-style:square" from="380,5953" to="15519,5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" strokecolor="black [3213]" strokeweight="3pt">
                                            <v:stroke joinstyle="miter"/>
                                          </v:line>
                                          <v:line id="直線接點 7" o:spid="_x0000_s1159" style="position:absolute;visibility:visible;mso-wrap-style:square" from="487,508" to="487,11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" strokecolor="black [3213]" strokeweight="3pt">
                                            <v:stroke joinstyle="miter"/>
                                          </v:line>
                                          <v:line id="直線接點 8" o:spid="_x0000_s1160" style="position:absolute;visibility:visible;mso-wrap-style:square" from="180,11772" to="11685,1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" strokecolor="black [3213]" strokeweight="3pt">
                                            <v:stroke joinstyle="miter"/>
                                          </v:line>
                                        </v:group>
                                      </v:group>
                                      <v:line id="直線接點 64" o:spid="_x0000_s1161" style="position:absolute;visibility:visible;mso-wrap-style:square" from="26590,168" to="26590,7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" strokecolor="red" strokeweight="2.25pt">
                                        <v:stroke joinstyle="miter"/>
                                      </v:line>
                                      <v:line id="直線接點 65" o:spid="_x0000_s1162" style="position:absolute;flip:x;visibility:visible;mso-wrap-style:square" from="8190,7875" to="26668,7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" strokecolor="red" strokeweight="2.25pt">
                                        <v:stroke joinstyle="miter"/>
                                      </v:line>
                                      <v:line id="直線接點 69" o:spid="_x0000_s1163" style="position:absolute;flip:x;visibility:visible;mso-wrap-style:square" from="6282,6866" to="24380,6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" strokecolor="black [3213]" strokeweight="2.25pt">
                                        <v:stroke joinstyle="miter"/>
                                      </v:line>
                                      <v:line id="直線接點 71" o:spid="_x0000_s1164" style="position:absolute;visibility:visible;mso-wrap-style:square" from="6282,9054" to="11496,9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" strokecolor="black [3213]" strokeweight="2.25pt">
                                        <v:stroke joinstyle="miter"/>
                                      </v:line>
                                    </v:group>
                                    <v:line id="直線接點 73" o:spid="_x0000_s1165" style="position:absolute;visibility:visible;mso-wrap-style:square" from="6282,224" to="6282,91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" strokecolor="black [3213]" strokeweight="2.25pt">
                                      <v:stroke joinstyle="miter"/>
                                    </v:line>
                                  </v:group>
                                </v:group>
                              </v:group>
                              <v:shape id="圖片 1" o:spid="_x0000_s1166" type="#_x0000_t75" style="position:absolute;left:25692;top:11500;width:16599;height:6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">
                                <v:imagedata r:id="rId57" o:title=""/>
                              </v:shape>
                            </v:group>
                          </v:group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95" behindDoc="0" locked="0" layoutInCell="1" allowOverlap="1" wp14:anchorId="580D2E25" wp14:editId="0CB02A32">
                            <wp:simplePos x="0" y="0"/>
                            <wp:positionH relativeFrom="column">
                              <wp:posOffset>8344645</wp:posOffset>
                            </wp:positionH>
                            <wp:positionV relativeFrom="paragraph">
                              <wp:posOffset>3730542</wp:posOffset>
                            </wp:positionV>
                            <wp:extent cx="1052195" cy="546735"/>
                            <wp:effectExtent l="0" t="457200" r="14605" b="24765"/>
                            <wp:wrapNone/>
                            <wp:docPr id="49" name="語音泡泡: 圓角矩形 114290104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052195" cy="546735"/>
                                    </a:xfrm>
                                    <a:prstGeom prst="wedgeRoundRectCallout">
                                      <a:avLst>
                                        <a:gd name="adj1" fmla="val -40510"/>
                                        <a:gd name="adj2" fmla="val -125259"/>
                                        <a:gd name="adj3" fmla="val 16667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1F9EBB3F" w14:textId="77777777" w:rsidR="00B63146" w:rsidRPr="00383E51" w:rsidRDefault="00B63146" w:rsidP="00B63146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  <w:sz w:val="22"/>
                                            <w:szCs w:val="18"/>
                                          </w:rPr>
                                        </w:pP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>aaa</w:t>
                                        </w:r>
                                      </w:p>
                                      <w:p w14:paraId="4D51B744" w14:textId="7C77EBD1" w:rsidR="00E93CF3" w:rsidRPr="00EC6B32" w:rsidRDefault="00E93CF3" w:rsidP="000D2146">
                                        <w:pPr>
                                          <w:jc w:val="center"/>
                                          <w:rPr>
                                            <w:rFonts w:asciiTheme="majorHAnsi" w:hAnsiTheme="majorHAnsi" w:cstheme="majorHAnsi"/>
                                            <w:color w:val="EE000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580D2E25" id="語音泡泡: 圓角矩形 1142901043" o:spid="_x0000_s1167" type="#_x0000_t62" style="position:absolute;margin-left:657.05pt;margin-top:293.75pt;width:82.85pt;height:43.05pt;z-index:25165829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" adj="2050,-16256" fillcolor="#5b9bd5 [3204]" strokecolor="#1f4d78 [1604]" strokeweight="1pt">
                            <v:textbox>
                              <w:txbxContent>
                                <w:p w14:paraId="1F9EBB3F" w14:textId="77777777" w:rsidR="00B63146" w:rsidRPr="00383E51" w:rsidRDefault="00B63146" w:rsidP="00B63146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22"/>
                                      <w:szCs w:val="18"/>
                                    </w:rPr>
                                  </w:pPr>
                                  <w:r w:rsidRPr="00383E51">
                                    <w:rPr>
                                      <w:rFonts w:ascii="微軟正黑體" w:eastAsia="微軟正黑體" w:hAnsi="微軟正黑體" w:cs="Arial"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>aaa</w:t>
                                  </w:r>
                                </w:p>
                                <w:p w14:paraId="4D51B744" w14:textId="7C77EBD1" w:rsidR="00E93CF3" w:rsidRPr="00EC6B32" w:rsidRDefault="00E93CF3" w:rsidP="000D2146">
                                  <w:pPr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EE000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8296" behindDoc="0" locked="0" layoutInCell="1" allowOverlap="1" wp14:anchorId="5D4F7117" wp14:editId="6B92322F">
                            <wp:simplePos x="0" y="0"/>
                            <wp:positionH relativeFrom="column">
                              <wp:posOffset>7636979</wp:posOffset>
                            </wp:positionH>
                            <wp:positionV relativeFrom="paragraph">
                              <wp:posOffset>92820</wp:posOffset>
                            </wp:positionV>
                            <wp:extent cx="1549400" cy="2411095"/>
                            <wp:effectExtent l="0" t="0" r="12700" b="8255"/>
                            <wp:wrapNone/>
                            <wp:docPr id="50" name="群組 8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549400" cy="2411095"/>
                                      <a:chOff x="0" y="0"/>
                                      <a:chExt cx="1549400" cy="2411603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1859558723" name="圖片 54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5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855878" y="1755648"/>
                                        <a:ext cx="641350" cy="65595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g:grpSp>
                                    <wpg:cNvPr id="1212182130" name="群組 1212182130"/>
                                    <wpg:cNvGrpSpPr/>
                                    <wpg:grpSpPr>
                                      <a:xfrm>
                                        <a:off x="241401" y="0"/>
                                        <a:ext cx="1047750" cy="1657350"/>
                                        <a:chOff x="0" y="0"/>
                                        <a:chExt cx="1047750" cy="1657350"/>
                                      </a:xfrm>
                                    </wpg:grpSpPr>
                                    <wpg:grpSp>
                                      <wpg:cNvPr id="678880241" name="群組 678880241"/>
                                      <wpg:cNvGrpSpPr/>
                                      <wpg:grpSpPr>
                                        <a:xfrm>
                                          <a:off x="0" y="0"/>
                                          <a:ext cx="1047750" cy="1231265"/>
                                          <a:chOff x="0" y="0"/>
                                          <a:chExt cx="1047750" cy="1231265"/>
                                        </a:xfrm>
                                      </wpg:grpSpPr>
                                      <pic:pic xmlns:pic="http://schemas.openxmlformats.org/drawingml/2006/picture">
                                        <pic:nvPicPr>
                                          <pic:cNvPr id="434580553" name="圖片 434580553" descr="1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 rotWithShape="1">
                                          <a:blip r:embed="rId47" cstate="email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/>
                                              </a:ext>
                                            </a:extLst>
                                          </a:blip>
                                          <a:srcRect l="27508" t="59172" r="49911" b="7006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146050"/>
                                            <a:ext cx="1047750" cy="10852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  <pic:pic xmlns:pic="http://schemas.openxmlformats.org/drawingml/2006/picture">
                                        <pic:nvPicPr>
                                          <pic:cNvPr id="38229130" name="圖片 3822913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177800" y="0"/>
                                            <a:ext cx="641350" cy="1422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wpg:grpSp>
                                    <wpg:grpSp>
                                      <wpg:cNvPr id="483823863" name="群組 483823863"/>
                                      <wpg:cNvGrpSpPr/>
                                      <wpg:grpSpPr>
                                        <a:xfrm>
                                          <a:off x="368300" y="1206500"/>
                                          <a:ext cx="311150" cy="450850"/>
                                          <a:chOff x="0" y="0"/>
                                          <a:chExt cx="311150" cy="450850"/>
                                        </a:xfrm>
                                      </wpg:grpSpPr>
                                      <wps:wsp>
                                        <wps:cNvPr id="1491491754" name="直線接點 1491491754"/>
                                        <wps:cNvCnPr/>
                                        <wps:spPr>
                                          <a:xfrm>
                                            <a:off x="9525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377846327" name="直線接點 1377846327"/>
                                        <wps:cNvCnPr/>
                                        <wps:spPr>
                                          <a:xfrm>
                                            <a:off x="31115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95258524" name="直線接點 895258524"/>
                                        <wps:cNvCnPr/>
                                        <wps:spPr>
                                          <a:xfrm>
                                            <a:off x="19685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272696801" name="直線接點 1272696801"/>
                                        <wps:cNvCnPr/>
                                        <wps:spPr>
                                          <a:xfrm>
                                            <a:off x="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</wpg:grpSp>
                                  <wps:wsp>
                                    <wps:cNvPr id="859259749" name="矩形 859259749"/>
                                    <wps:cNvSpPr/>
                                    <wps:spPr>
                                      <a:xfrm>
                                        <a:off x="0" y="1653235"/>
                                        <a:ext cx="1549400" cy="755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00B05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6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pic:pic xmlns:pic="http://schemas.openxmlformats.org/drawingml/2006/picture">
                                    <pic:nvPicPr>
                                      <pic:cNvPr id="1761411268" name="圖片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6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14630" y="1755648"/>
                                        <a:ext cx="751205" cy="64706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1E06A36A" id="群組 80" o:spid="_x0000_s1026" style="position:absolute;margin-left:601.35pt;margin-top:7.3pt;width:122pt;height:189.85pt;z-index:253004800" coordsize="15494,2411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">
                            <v:shape id="圖片 54" o:spid="_x0000_s1027" type="#_x0000_t75" style="position:absolute;left:8558;top:17556;width:6414;height:6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">
                              <v:imagedata r:id="rId78" o:title=""/>
                            </v:shape>
                            <v:group id="群組 1212182130" o:spid="_x0000_s1028" style="position:absolute;left:2414;width:10477;height:16573" coordsize="10477,16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">
                              <v:group id="群組 678880241" o:spid="_x0000_s1029" style="position:absolute;width:10477;height:12312" coordsize="10477,12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">
                                <v:shape id="圖片 434580553" o:spid="_x0000_s1030" type="#_x0000_t75" alt="10" style="position:absolute;top:1460;width:10477;height:10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">
                                  <v:imagedata r:id="rId79" o:title="10" croptop="38779f" cropbottom="4591f" cropleft="18028f" cropright="32710f"/>
                                </v:shape>
                                <v:shape id="圖片 38229130" o:spid="_x0000_s1031" type="#_x0000_t75" style="position:absolute;left:1778;width:6413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">
                                  <v:imagedata r:id="rId80" o:title=""/>
                                </v:shape>
                              </v:group>
                              <v:group id="群組 483823863" o:spid="_x0000_s1032" style="position:absolute;left:3683;top:12065;width:3111;height:4508" coordsize="311150,450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">
                                <v:line id="直線接點 1491491754" o:spid="_x0000_s1033" style="position:absolute;visibility:visible;mso-wrap-style:square" from="95250,0" to="952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" strokecolor="black [3213]" strokeweight="1.5pt">
                                  <v:stroke joinstyle="miter"/>
                                </v:line>
                                <v:line id="直線接點 1377846327" o:spid="_x0000_s1034" style="position:absolute;visibility:visible;mso-wrap-style:square" from="311150,0" to="3111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" strokecolor="black [3213]" strokeweight="1.5pt">
                                  <v:stroke joinstyle="miter"/>
                                </v:line>
                                <v:line id="直線接點 895258524" o:spid="_x0000_s1035" style="position:absolute;visibility:visible;mso-wrap-style:square" from="196850,0" to="1968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" strokecolor="red" strokeweight="1.5pt">
                                  <v:stroke joinstyle="miter"/>
                                </v:line>
                                <v:line id="直線接點 1272696801" o:spid="_x0000_s1036" style="position:absolute;visibility:visible;mso-wrap-style:square" from="0,0" to="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" strokecolor="red" strokeweight="1.5pt">
                                  <v:stroke joinstyle="miter"/>
                                </v:line>
                              </v:group>
                            </v:group>
                            <v:rect id="矩形 859259749" o:spid="_x0000_s1037" style="position:absolute;top:16532;width:15494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" filled="f" strokecolor="#00b050" strokeweight="1pt"/>
                            <v:shape id="圖片 1" o:spid="_x0000_s1038" type="#_x0000_t75" style="position:absolute;left:146;top:17556;width:7512;height:6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">
                              <v:imagedata r:id="rId81" o:title=""/>
                            </v:shape>
                          </v:group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99" behindDoc="0" locked="0" layoutInCell="1" allowOverlap="1" wp14:anchorId="17985C5C" wp14:editId="4B1BF6E9">
                            <wp:simplePos x="0" y="0"/>
                            <wp:positionH relativeFrom="column">
                              <wp:posOffset>8880530</wp:posOffset>
                            </wp:positionH>
                            <wp:positionV relativeFrom="paragraph">
                              <wp:posOffset>2502066</wp:posOffset>
                            </wp:positionV>
                            <wp:extent cx="0" cy="783742"/>
                            <wp:effectExtent l="19050" t="0" r="19050" b="35560"/>
                            <wp:wrapNone/>
                            <wp:docPr id="51" name="直線接點 8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783742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46BD4517" id="直線接點 82" o:spid="_x0000_s1026" style="position:absolute;z-index:25300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9.25pt,197pt" to="699.25pt,25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" strokecolor="red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00" behindDoc="0" locked="0" layoutInCell="1" allowOverlap="1" wp14:anchorId="0ADC190C" wp14:editId="38B99104">
                            <wp:simplePos x="0" y="0"/>
                            <wp:positionH relativeFrom="column">
                              <wp:posOffset>8665845</wp:posOffset>
                            </wp:positionH>
                            <wp:positionV relativeFrom="paragraph">
                              <wp:posOffset>2502066</wp:posOffset>
                            </wp:positionV>
                            <wp:extent cx="0" cy="965606"/>
                            <wp:effectExtent l="19050" t="0" r="19050" b="25400"/>
                            <wp:wrapNone/>
                            <wp:docPr id="52" name="直線接點 8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965606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1A011E0F" id="直線接點 83" o:spid="_x0000_s1026" style="position:absolute;z-index:25300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2.35pt,197pt" to="682.35pt,27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" strokecolor="black [3213]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03" behindDoc="0" locked="0" layoutInCell="1" allowOverlap="1" wp14:anchorId="41FD0E03" wp14:editId="240F4E7A">
                            <wp:simplePos x="0" y="0"/>
                            <wp:positionH relativeFrom="column">
                              <wp:posOffset>8101302</wp:posOffset>
                            </wp:positionH>
                            <wp:positionV relativeFrom="paragraph">
                              <wp:posOffset>2494114</wp:posOffset>
                            </wp:positionV>
                            <wp:extent cx="0" cy="773511"/>
                            <wp:effectExtent l="19050" t="0" r="19050" b="26670"/>
                            <wp:wrapNone/>
                            <wp:docPr id="53" name="直線接點 27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773511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7B6F712D" id="直線接點 277" o:spid="_x0000_s1026" style="position:absolute;z-index:25301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7.9pt,196.4pt" to="637.9pt,25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" strokecolor="red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04" behindDoc="0" locked="0" layoutInCell="1" allowOverlap="1" wp14:anchorId="7A42596F" wp14:editId="18B2F5EB">
                            <wp:simplePos x="0" y="0"/>
                            <wp:positionH relativeFrom="column">
                              <wp:posOffset>7878666</wp:posOffset>
                            </wp:positionH>
                            <wp:positionV relativeFrom="paragraph">
                              <wp:posOffset>2502066</wp:posOffset>
                            </wp:positionV>
                            <wp:extent cx="0" cy="955454"/>
                            <wp:effectExtent l="19050" t="0" r="19050" b="35560"/>
                            <wp:wrapNone/>
                            <wp:docPr id="54" name="直線接點 27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955454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3A7774A3" id="直線接點 278" o:spid="_x0000_s1026" style="position:absolute;z-index:25301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0.35pt,197pt" to="620.35pt,27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" strokecolor="black [3213]" strokeweight="2.25pt">
                            <v:stroke joinstyle="miter"/>
                          </v:line>
                        </w:pict>
                      </mc:Fallback>
                    </mc:AlternateContent>
                  </w:r>
                </w:p>
                <w:p w14:paraId="260C67A0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4BCCBF06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263D54E8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01F7BF3D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2155F59F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5150377F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4930C699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7A480018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0E5889A0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43D84C92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46A58F6E" w14:textId="7391937D" w:rsidR="00A75294" w:rsidRPr="00A75294" w:rsidRDefault="00C958BB" w:rsidP="00A75294">
                  <w:pPr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cs="Arial"/>
                      <w:noProof/>
                    </w:rPr>
                    <w:drawing>
                      <wp:anchor distT="0" distB="0" distL="114300" distR="114300" simplePos="0" relativeHeight="251658344" behindDoc="1" locked="0" layoutInCell="1" allowOverlap="1" wp14:anchorId="7A020A3C" wp14:editId="2B6F7A52">
                        <wp:simplePos x="0" y="0"/>
                        <wp:positionH relativeFrom="column">
                          <wp:posOffset>4539615</wp:posOffset>
                        </wp:positionH>
                        <wp:positionV relativeFrom="paragraph">
                          <wp:posOffset>26035</wp:posOffset>
                        </wp:positionV>
                        <wp:extent cx="2520000" cy="1813171"/>
                        <wp:effectExtent l="0" t="0" r="0" b="0"/>
                        <wp:wrapNone/>
                        <wp:docPr id="55" name="IMG_prodToTes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G_prodToTest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20000" cy="181317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14:paraId="7D2607FE" w14:textId="1EE6D99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</w:tc>
            </w:tr>
          </w:tbl>
          <w:p w14:paraId="00808470" w14:textId="77777777" w:rsidR="00E93CF3" w:rsidRPr="000E5E67" w:rsidRDefault="00E93CF3" w:rsidP="00E93CF3">
            <w:pPr>
              <w:widowControl/>
              <w:jc w:val="center"/>
              <w:rPr>
                <w:rFonts w:ascii="Calibri" w:eastAsia="新細明體" w:hAnsi="Calibri" w:cs="Calibri"/>
                <w:color w:val="808080" w:themeColor="background1" w:themeShade="80"/>
                <w:kern w:val="0"/>
                <w:sz w:val="16"/>
                <w:szCs w:val="16"/>
              </w:rPr>
            </w:pP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9"/>
        <w:gridCol w:w="15029"/>
      </w:tblGrid>
      <w:tr w:rsidR="00E93CF3" w:rsidRPr="00E41E25" w14:paraId="4ED798A5" w14:textId="77777777" w:rsidTr="008A2018">
        <w:trPr>
          <w:trHeight w:val="546"/>
        </w:trPr>
        <w:tc>
          <w:tcPr>
            <w:tcW w:w="15138" w:type="dxa"/>
            <w:gridSpan w:val="2"/>
            <w:tcBorders>
              <w:bottom w:val="single" w:sz="4" w:space="0" w:color="auto"/>
            </w:tcBorders>
            <w:shd w:val="clear" w:color="auto" w:fill="E6E6E6"/>
          </w:tcPr>
          <w:p w14:paraId="67840598" w14:textId="56F0AE53" w:rsidR="00E93CF3" w:rsidRPr="00E41E25" w:rsidRDefault="00E93CF3" w:rsidP="00E93CF3">
            <w:pPr>
              <w:pageBreakBefore/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十、T1_ATE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測試作業</w:t>
            </w:r>
          </w:p>
        </w:tc>
      </w:tr>
      <w:tr w:rsidR="00E93CF3" w:rsidRPr="00E41E25" w14:paraId="3C12EB42" w14:textId="77777777" w:rsidTr="008A2018">
        <w:trPr>
          <w:trHeight w:val="7572"/>
        </w:trPr>
        <w:tc>
          <w:tcPr>
            <w:tcW w:w="1513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007D885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87" behindDoc="0" locked="0" layoutInCell="1" allowOverlap="1" wp14:anchorId="1C439920" wp14:editId="2D10F2C2">
                      <wp:simplePos x="0" y="0"/>
                      <wp:positionH relativeFrom="column">
                        <wp:posOffset>4161879</wp:posOffset>
                      </wp:positionH>
                      <wp:positionV relativeFrom="paragraph">
                        <wp:posOffset>227035</wp:posOffset>
                      </wp:positionV>
                      <wp:extent cx="5452745" cy="4497572"/>
                      <wp:effectExtent l="0" t="0" r="0" b="0"/>
                      <wp:wrapNone/>
                      <wp:docPr id="56" name="Text Box 5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52745" cy="449757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04ACD24" w14:textId="77777777" w:rsidR="00E93CF3" w:rsidRPr="006F7874" w:rsidRDefault="00E93CF3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將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Chroma Barcode scanner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將待測物序號刷入</w:t>
                                  </w:r>
                                </w:p>
                                <w:p w14:paraId="60ACC76D" w14:textId="77777777" w:rsidR="00E93CF3" w:rsidRPr="006F7874" w:rsidRDefault="00E93CF3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靜待測試結果</w:t>
                                  </w:r>
                                </w:p>
                                <w:p w14:paraId="5F6B8945" w14:textId="77777777" w:rsidR="00E93CF3" w:rsidRPr="006F7874" w:rsidRDefault="00E93CF3" w:rsidP="0060778D">
                                  <w:pPr>
                                    <w:ind w:left="360"/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測試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 xml:space="preserve">OK : 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出視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“PASS”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視窗，綠色字體</w:t>
                                  </w:r>
                                </w:p>
                                <w:p w14:paraId="3B7E12C1" w14:textId="77777777" w:rsidR="00E93CF3" w:rsidRPr="006F7874" w:rsidRDefault="00E93CF3" w:rsidP="0060778D">
                                  <w:pPr>
                                    <w:ind w:left="360"/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測試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 xml:space="preserve">NG : 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出現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“FAIL”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視窗，紅色字體</w:t>
                                  </w:r>
                                </w:p>
                                <w:p w14:paraId="6EA24529" w14:textId="5A4A1EAF" w:rsidR="00E93CF3" w:rsidRPr="006F7874" w:rsidRDefault="00E93CF3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測試完成後將待測物序號刷入資料收集器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Barcode scanner</w:t>
                                  </w:r>
                                </w:p>
                                <w:p w14:paraId="624427EF" w14:textId="77777777" w:rsidR="00E93CF3" w:rsidRPr="006F7874" w:rsidRDefault="00E93CF3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完成後繼續下一台測試，需重新進行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1~3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步驟進行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Scanner S/N</w:t>
                                  </w:r>
                                </w:p>
                                <w:p w14:paraId="3B966FB3" w14:textId="1E212E09" w:rsidR="00E93CF3" w:rsidRPr="006F7874" w:rsidRDefault="00E93CF3" w:rsidP="0060778D">
                                  <w:pPr>
                                    <w:rPr>
                                      <w:rFonts w:ascii="Calibri" w:eastAsia="微軟正黑體" w:hAnsi="Calibri" w:cs="Calibri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5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、該工單測試完畢後，將測試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Log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存於預設資料夾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439920" id="Text Box 526" o:spid="_x0000_s1169" type="#_x0000_t202" style="position:absolute;margin-left:327.7pt;margin-top:17.9pt;width:429.35pt;height:354.15pt;z-index:2516582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" filled="f" stroked="f">
                      <v:textbox>
                        <w:txbxContent>
                          <w:p w14:paraId="504ACD24" w14:textId="77777777" w:rsidR="00E93CF3" w:rsidRPr="006F7874" w:rsidRDefault="00E93CF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將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Chroma Barcode scanner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將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待測物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序號刷入</w:t>
                            </w:r>
                          </w:p>
                          <w:p w14:paraId="60ACC76D" w14:textId="77777777" w:rsidR="00E93CF3" w:rsidRPr="006F7874" w:rsidRDefault="00E93CF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靜待測試結果</w:t>
                            </w:r>
                          </w:p>
                          <w:p w14:paraId="5F6B8945" w14:textId="77777777" w:rsidR="00E93CF3" w:rsidRPr="006F7874" w:rsidRDefault="00E93CF3" w:rsidP="0060778D">
                            <w:pPr>
                              <w:ind w:left="360"/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測試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 xml:space="preserve">OK : 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出視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“PASS”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視窗，綠色字體</w:t>
                            </w:r>
                          </w:p>
                          <w:p w14:paraId="3B7E12C1" w14:textId="77777777" w:rsidR="00E93CF3" w:rsidRPr="006F7874" w:rsidRDefault="00E93CF3" w:rsidP="0060778D">
                            <w:pPr>
                              <w:ind w:left="360"/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測試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 xml:space="preserve">NG : 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出現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“FAIL”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視窗，紅色字體</w:t>
                            </w:r>
                          </w:p>
                          <w:p w14:paraId="6EA24529" w14:textId="5A4A1EAF" w:rsidR="00E93CF3" w:rsidRPr="006F7874" w:rsidRDefault="00E93CF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測試完成後將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待測物序號刷入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資料收集器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Barcode scanner</w:t>
                            </w:r>
                          </w:p>
                          <w:p w14:paraId="624427EF" w14:textId="77777777" w:rsidR="00E93CF3" w:rsidRPr="006F7874" w:rsidRDefault="00E93CF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完成後繼續下一台測試，需重新進行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1~3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步驟進行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Scanner S/N</w:t>
                            </w:r>
                          </w:p>
                          <w:p w14:paraId="3B966FB3" w14:textId="1E212E09" w:rsidR="00E93CF3" w:rsidRPr="006F7874" w:rsidRDefault="00E93CF3" w:rsidP="0060778D">
                            <w:pPr>
                              <w:rPr>
                                <w:rFonts w:ascii="Calibri" w:eastAsia="微軟正黑體" w:hAnsi="Calibri" w:cs="Calibri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5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、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該工單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測試完畢後，將測試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Log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存於預設資料夾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4E24E361" wp14:editId="489BEB97">
                  <wp:extent cx="3975735" cy="1916430"/>
                  <wp:effectExtent l="0" t="0" r="0" b="0"/>
                  <wp:docPr id="57" name="圖片 215" descr="ATE_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5" descr="ATE_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5735" cy="1916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</w:rPr>
              <w:t xml:space="preserve">   </w:t>
            </w:r>
          </w:p>
          <w:p w14:paraId="080A3359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</w:p>
          <w:p w14:paraId="0A608652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 xml:space="preserve"> </w:t>
            </w:r>
          </w:p>
          <w:p w14:paraId="340DB8FA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</w:p>
          <w:p w14:paraId="0D7E29B6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7678F77F" wp14:editId="20A9DC52">
                  <wp:extent cx="4047490" cy="1804670"/>
                  <wp:effectExtent l="0" t="0" r="0" b="0"/>
                  <wp:docPr id="58" name="圖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47490" cy="1804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7"/>
        <w:gridCol w:w="1539"/>
        <w:gridCol w:w="711"/>
        <w:gridCol w:w="721"/>
        <w:gridCol w:w="818"/>
        <w:gridCol w:w="1301"/>
        <w:gridCol w:w="828"/>
        <w:gridCol w:w="837"/>
        <w:gridCol w:w="938"/>
        <w:gridCol w:w="1183"/>
        <w:gridCol w:w="828"/>
        <w:gridCol w:w="835"/>
        <w:gridCol w:w="940"/>
        <w:gridCol w:w="1183"/>
        <w:gridCol w:w="828"/>
        <w:gridCol w:w="831"/>
      </w:tblGrid>
      <w:tr w:rsidR="00636932" w:rsidRPr="00E41E25" w14:paraId="1AD3CCCA" w14:textId="77777777" w:rsidTr="003432EB">
        <w:trPr>
          <w:trHeight w:val="546"/>
        </w:trPr>
        <w:tc>
          <w:tcPr>
            <w:tcW w:w="15138" w:type="dxa"/>
            <w:gridSpan w:val="16"/>
            <w:tcBorders>
              <w:bottom w:val="single" w:sz="4" w:space="0" w:color="auto"/>
            </w:tcBorders>
            <w:shd w:val="clear" w:color="auto" w:fill="E6E6E6"/>
          </w:tcPr>
          <w:p w14:paraId="33ECB475" w14:textId="77777777" w:rsidR="00636932" w:rsidRPr="00E41E25" w:rsidRDefault="00636932" w:rsidP="00523301">
            <w:pPr>
              <w:pageBreakBefore/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十一、T1 Hi-pot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治具</w:t>
            </w:r>
          </w:p>
        </w:tc>
      </w:tr>
      <w:tr w:rsidR="00636932" w:rsidRPr="00E41E25" w14:paraId="6961526A" w14:textId="77777777" w:rsidTr="003432EB">
        <w:trPr>
          <w:trHeight w:val="2843"/>
        </w:trPr>
        <w:tc>
          <w:tcPr>
            <w:tcW w:w="3788" w:type="dxa"/>
            <w:gridSpan w:val="4"/>
            <w:tcBorders>
              <w:top w:val="single" w:sz="12" w:space="0" w:color="auto"/>
            </w:tcBorders>
          </w:tcPr>
          <w:p w14:paraId="4A642485" w14:textId="7CBE1473" w:rsidR="00636932" w:rsidRPr="00E41E25" w:rsidRDefault="00B82404" w:rsidP="00A80017">
            <w:pPr>
              <w:rPr>
                <w:rFonts w:asciiTheme="minorHAnsi" w:eastAsia="微軟正黑體" w:hAnsiTheme="minorHAnsi" w:cstheme="minorHAnsi"/>
              </w:rPr>
            </w:pPr>
            <w:r w:rsidRPr="00B82404">
              <w:rPr>
                <w:rFonts w:asciiTheme="minorHAnsi" w:eastAsia="微軟正黑體" w:hAnsiTheme="minorHAnsi" w:cstheme="minorHAnsi"/>
              </w:rPr>
              <w:drawing>
                <wp:inline distT="0" distB="0" distL="0" distR="0">
                  <wp:extent cx="2286000" cy="1133475"/>
                  <wp:effectExtent l="0" t="0" r="0" b="0"/>
                  <wp:docPr id="59" name="IMG_fix7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fix7Pic"/>
                          <pic:cNvPicPr>
                            <a:picLocks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</w:tcPr>
          <w:p w14:paraId="7ED9D290" w14:textId="678167C8" w:rsidR="00636932" w:rsidRPr="00E41E25" w:rsidRDefault="00B82404" w:rsidP="00A80017">
            <w:pPr>
              <w:rPr>
                <w:rFonts w:asciiTheme="minorHAnsi" w:eastAsia="微軟正黑體" w:hAnsiTheme="minorHAnsi" w:cstheme="minorHAnsi"/>
              </w:rPr>
            </w:pPr>
            <w:r w:rsidRPr="00B82404">
              <w:rPr>
                <w:rFonts w:asciiTheme="minorHAnsi" w:eastAsia="微軟正黑體" w:hAnsiTheme="minorHAnsi" w:cstheme="minorHAnsi"/>
                <w:noProof/>
              </w:rPr>
              <w:t/>
            </w: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</w:tcPr>
          <w:p w14:paraId="056FCCC3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</w:rPr>
            </w:pPr>
          </w:p>
        </w:tc>
        <w:tc>
          <w:tcPr>
            <w:tcW w:w="3782" w:type="dxa"/>
            <w:gridSpan w:val="4"/>
            <w:tcBorders>
              <w:top w:val="single" w:sz="12" w:space="0" w:color="auto"/>
            </w:tcBorders>
          </w:tcPr>
          <w:p w14:paraId="2D0EFE6D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</w:rPr>
            </w:pPr>
          </w:p>
          <w:p w14:paraId="33436E2B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</w:rPr>
            </w:pPr>
          </w:p>
          <w:p w14:paraId="3CE647E8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</w:rPr>
            </w:pPr>
          </w:p>
        </w:tc>
      </w:tr>
      <w:tr w:rsidR="00636932" w:rsidRPr="00E41E25" w14:paraId="2553945B" w14:textId="77777777" w:rsidTr="003432EB">
        <w:trPr>
          <w:trHeight w:val="227"/>
        </w:trPr>
        <w:tc>
          <w:tcPr>
            <w:tcW w:w="817" w:type="dxa"/>
            <w:shd w:val="clear" w:color="auto" w:fill="E0E0E0"/>
          </w:tcPr>
          <w:p w14:paraId="55A3A31E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39" w:type="dxa"/>
          </w:tcPr>
          <w:p w14:paraId="01B5A459" w14:textId="53FF6BC5" w:rsidR="00636932" w:rsidRPr="00E41E25" w:rsidRDefault="000B4F73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0B4F73">
              <w:rPr>
                <w:rFonts w:asciiTheme="minorHAnsi" w:eastAsia="微軟正黑體" w:hAnsiTheme="minorHAnsi" w:cstheme="minorHAnsi"/>
                <w:szCs w:val="24"/>
              </w:rPr>
              <w:t>aa</w:t>
            </w:r>
          </w:p>
        </w:tc>
        <w:tc>
          <w:tcPr>
            <w:tcW w:w="711" w:type="dxa"/>
            <w:shd w:val="clear" w:color="auto" w:fill="E0E0E0"/>
          </w:tcPr>
          <w:p w14:paraId="306E93C5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21" w:type="dxa"/>
          </w:tcPr>
          <w:p w14:paraId="1D27B135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1</w:t>
            </w:r>
          </w:p>
        </w:tc>
        <w:tc>
          <w:tcPr>
            <w:tcW w:w="818" w:type="dxa"/>
            <w:shd w:val="clear" w:color="auto" w:fill="E0E0E0"/>
          </w:tcPr>
          <w:p w14:paraId="16C5F10F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01" w:type="dxa"/>
          </w:tcPr>
          <w:p w14:paraId="42BD85C5" w14:textId="3D315D37" w:rsidR="00636932" w:rsidRPr="00E41E25" w:rsidRDefault="000B4F73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0B4F73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828" w:type="dxa"/>
            <w:shd w:val="clear" w:color="auto" w:fill="E0E0E0"/>
          </w:tcPr>
          <w:p w14:paraId="7BC1AEAE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7" w:type="dxa"/>
          </w:tcPr>
          <w:p w14:paraId="50573A6D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938" w:type="dxa"/>
            <w:shd w:val="clear" w:color="auto" w:fill="E0E0E0"/>
          </w:tcPr>
          <w:p w14:paraId="3D69531F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3" w:type="dxa"/>
          </w:tcPr>
          <w:p w14:paraId="0CA698D8" w14:textId="6E6DDF80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8" w:type="dxa"/>
            <w:shd w:val="clear" w:color="auto" w:fill="E0E0E0"/>
          </w:tcPr>
          <w:p w14:paraId="6E423C01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5" w:type="dxa"/>
          </w:tcPr>
          <w:p w14:paraId="7E04F2A3" w14:textId="6BFEA151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>
              <w:t/>
            </w:r>
          </w:p>
        </w:tc>
        <w:tc>
          <w:tcPr>
            <w:tcW w:w="940" w:type="dxa"/>
            <w:shd w:val="clear" w:color="auto" w:fill="E0E0E0"/>
          </w:tcPr>
          <w:p w14:paraId="1EDD5638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3" w:type="dxa"/>
          </w:tcPr>
          <w:p w14:paraId="2C4177B0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8" w:type="dxa"/>
            <w:shd w:val="clear" w:color="auto" w:fill="E0E0E0"/>
          </w:tcPr>
          <w:p w14:paraId="66997081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1" w:type="dxa"/>
          </w:tcPr>
          <w:p w14:paraId="277DEF57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>
              <w:t/>
            </w:r>
          </w:p>
        </w:tc>
      </w:tr>
      <w:tr w:rsidR="00636932" w:rsidRPr="00E41E25" w14:paraId="6F0FAE07" w14:textId="77777777" w:rsidTr="003432EB">
        <w:trPr>
          <w:trHeight w:val="227"/>
        </w:trPr>
        <w:tc>
          <w:tcPr>
            <w:tcW w:w="817" w:type="dxa"/>
            <w:shd w:val="clear" w:color="auto" w:fill="E0E0E0"/>
          </w:tcPr>
          <w:p w14:paraId="126F1FE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71" w:type="dxa"/>
            <w:gridSpan w:val="3"/>
          </w:tcPr>
          <w:p w14:paraId="4C28C221" w14:textId="2F6F876B" w:rsidR="00636932" w:rsidRPr="00E41E25" w:rsidRDefault="005448E8" w:rsidP="00A80017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  <w:r w:rsidRPr="005448E8">
              <w:rPr>
                <w:rFonts w:asciiTheme="minorHAnsi" w:eastAsia="微軟正黑體" w:hAnsiTheme="minorHAnsi" w:cstheme="minorHAnsi"/>
                <w:szCs w:val="24"/>
              </w:rPr>
              <w:t>aaa</w:t>
            </w:r>
          </w:p>
        </w:tc>
        <w:tc>
          <w:tcPr>
            <w:tcW w:w="818" w:type="dxa"/>
            <w:shd w:val="clear" w:color="auto" w:fill="E0E0E0"/>
          </w:tcPr>
          <w:p w14:paraId="52AC4F91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66" w:type="dxa"/>
            <w:gridSpan w:val="3"/>
          </w:tcPr>
          <w:p w14:paraId="377556E0" w14:textId="459D43F9" w:rsidR="00636932" w:rsidRPr="00E41E25" w:rsidRDefault="005448E8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5448E8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938" w:type="dxa"/>
            <w:shd w:val="clear" w:color="auto" w:fill="E0E0E0"/>
          </w:tcPr>
          <w:p w14:paraId="2B92AA1D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46" w:type="dxa"/>
            <w:gridSpan w:val="3"/>
          </w:tcPr>
          <w:p w14:paraId="3494F31A" w14:textId="082419CE" w:rsidR="00636932" w:rsidRPr="00E41E25" w:rsidRDefault="00636932" w:rsidP="00A80017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0" w:type="dxa"/>
            <w:shd w:val="clear" w:color="auto" w:fill="E0E0E0"/>
          </w:tcPr>
          <w:p w14:paraId="513EFAB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42" w:type="dxa"/>
            <w:gridSpan w:val="3"/>
          </w:tcPr>
          <w:p w14:paraId="7826441B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636932" w:rsidRPr="00E41E25" w14:paraId="40BA0F4C" w14:textId="77777777" w:rsidTr="003432EB">
        <w:trPr>
          <w:trHeight w:val="2843"/>
        </w:trPr>
        <w:tc>
          <w:tcPr>
            <w:tcW w:w="3788" w:type="dxa"/>
            <w:gridSpan w:val="4"/>
            <w:tcBorders>
              <w:top w:val="single" w:sz="12" w:space="0" w:color="auto"/>
            </w:tcBorders>
          </w:tcPr>
          <w:p w14:paraId="479423E0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1931206B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0CB56CC2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271A17A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2F0B59C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61812DBE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33C4C02B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</w:tcPr>
          <w:p w14:paraId="1E0D0BE9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758EBEC3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003925D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</w:tcPr>
          <w:p w14:paraId="2B6E8633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4A1F101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24BA42F7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82" w:type="dxa"/>
            <w:gridSpan w:val="4"/>
            <w:tcBorders>
              <w:top w:val="single" w:sz="12" w:space="0" w:color="auto"/>
            </w:tcBorders>
          </w:tcPr>
          <w:p w14:paraId="18A7BF12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7659D7F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6FC05642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636932" w:rsidRPr="00E41E25" w14:paraId="3CDDD64B" w14:textId="77777777" w:rsidTr="003432EB">
        <w:trPr>
          <w:trHeight w:val="227"/>
        </w:trPr>
        <w:tc>
          <w:tcPr>
            <w:tcW w:w="817" w:type="dxa"/>
            <w:shd w:val="clear" w:color="auto" w:fill="E0E0E0"/>
          </w:tcPr>
          <w:p w14:paraId="3CE9B10C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39" w:type="dxa"/>
          </w:tcPr>
          <w:p w14:paraId="6C39FC6A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711" w:type="dxa"/>
            <w:shd w:val="clear" w:color="auto" w:fill="E0E0E0"/>
          </w:tcPr>
          <w:p w14:paraId="07954D4C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21" w:type="dxa"/>
          </w:tcPr>
          <w:p w14:paraId="05C3078C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>
              <w:t/>
            </w:r>
          </w:p>
        </w:tc>
        <w:tc>
          <w:tcPr>
            <w:tcW w:w="818" w:type="dxa"/>
            <w:shd w:val="clear" w:color="auto" w:fill="E0E0E0"/>
          </w:tcPr>
          <w:p w14:paraId="26053C69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01" w:type="dxa"/>
          </w:tcPr>
          <w:p w14:paraId="31EB449D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8" w:type="dxa"/>
            <w:shd w:val="clear" w:color="auto" w:fill="E0E0E0"/>
          </w:tcPr>
          <w:p w14:paraId="29B404EB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7" w:type="dxa"/>
          </w:tcPr>
          <w:p w14:paraId="7A2D6297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>
              <w:t/>
            </w:r>
          </w:p>
        </w:tc>
        <w:tc>
          <w:tcPr>
            <w:tcW w:w="938" w:type="dxa"/>
            <w:shd w:val="clear" w:color="auto" w:fill="E0E0E0"/>
          </w:tcPr>
          <w:p w14:paraId="3A2C360A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3" w:type="dxa"/>
          </w:tcPr>
          <w:p w14:paraId="4D21E8C9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8" w:type="dxa"/>
            <w:shd w:val="clear" w:color="auto" w:fill="E0E0E0"/>
          </w:tcPr>
          <w:p w14:paraId="28EC47FA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5" w:type="dxa"/>
          </w:tcPr>
          <w:p w14:paraId="0B921D50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>
              <w:t/>
            </w:r>
          </w:p>
        </w:tc>
        <w:tc>
          <w:tcPr>
            <w:tcW w:w="940" w:type="dxa"/>
            <w:shd w:val="clear" w:color="auto" w:fill="E0E0E0"/>
          </w:tcPr>
          <w:p w14:paraId="7F7B3138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3" w:type="dxa"/>
          </w:tcPr>
          <w:p w14:paraId="341C2329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8" w:type="dxa"/>
            <w:shd w:val="clear" w:color="auto" w:fill="E0E0E0"/>
          </w:tcPr>
          <w:p w14:paraId="367DB270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1" w:type="dxa"/>
          </w:tcPr>
          <w:p w14:paraId="0F3344AA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>
              <w:t/>
            </w:r>
          </w:p>
        </w:tc>
      </w:tr>
      <w:tr w:rsidR="00636932" w:rsidRPr="00E41E25" w14:paraId="2E0B28EF" w14:textId="77777777" w:rsidTr="003432EB">
        <w:trPr>
          <w:trHeight w:val="227"/>
        </w:trPr>
        <w:tc>
          <w:tcPr>
            <w:tcW w:w="817" w:type="dxa"/>
            <w:shd w:val="clear" w:color="auto" w:fill="E0E0E0"/>
          </w:tcPr>
          <w:p w14:paraId="2572DF5A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71" w:type="dxa"/>
            <w:gridSpan w:val="3"/>
          </w:tcPr>
          <w:p w14:paraId="42EF4CF2" w14:textId="77777777" w:rsidR="00636932" w:rsidRPr="00E41E25" w:rsidRDefault="00636932" w:rsidP="00A80017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18" w:type="dxa"/>
            <w:shd w:val="clear" w:color="auto" w:fill="E0E0E0"/>
          </w:tcPr>
          <w:p w14:paraId="7167C42A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66" w:type="dxa"/>
            <w:gridSpan w:val="3"/>
          </w:tcPr>
          <w:p w14:paraId="34DD80C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38" w:type="dxa"/>
            <w:shd w:val="clear" w:color="auto" w:fill="E0E0E0"/>
          </w:tcPr>
          <w:p w14:paraId="30A3614A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46" w:type="dxa"/>
            <w:gridSpan w:val="3"/>
          </w:tcPr>
          <w:p w14:paraId="06D8106E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0" w:type="dxa"/>
            <w:shd w:val="clear" w:color="auto" w:fill="E0E0E0"/>
          </w:tcPr>
          <w:p w14:paraId="29FAF672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42" w:type="dxa"/>
            <w:gridSpan w:val="3"/>
          </w:tcPr>
          <w:p w14:paraId="1BCD4CE2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1"/>
        <w:gridCol w:w="705"/>
        <w:gridCol w:w="1538"/>
        <w:gridCol w:w="710"/>
        <w:gridCol w:w="720"/>
        <w:gridCol w:w="818"/>
        <w:gridCol w:w="1301"/>
        <w:gridCol w:w="828"/>
        <w:gridCol w:w="837"/>
        <w:gridCol w:w="938"/>
        <w:gridCol w:w="1183"/>
        <w:gridCol w:w="828"/>
        <w:gridCol w:w="835"/>
        <w:gridCol w:w="940"/>
        <w:gridCol w:w="1183"/>
        <w:gridCol w:w="828"/>
        <w:gridCol w:w="828"/>
        <w:gridCol w:w="7"/>
      </w:tblGrid>
      <w:tr w:rsidR="0072413C" w:rsidRPr="00E41E25" w14:paraId="2593D34F" w14:textId="77777777" w:rsidTr="002B43EC">
        <w:trPr>
          <w:trHeight w:val="546"/>
        </w:trPr>
        <w:tc>
          <w:tcPr>
            <w:tcW w:w="15138" w:type="dxa"/>
            <w:gridSpan w:val="18"/>
            <w:tcBorders>
              <w:bottom w:val="single" w:sz="4" w:space="0" w:color="auto"/>
            </w:tcBorders>
            <w:shd w:val="clear" w:color="auto" w:fill="E6E6E6"/>
          </w:tcPr>
          <w:p w14:paraId="407A0EBA" w14:textId="274CFB7F" w:rsidR="0072413C" w:rsidRPr="00E41E25" w:rsidRDefault="0072413C" w:rsidP="00523301">
            <w:pPr>
              <w:pageBreakBefore/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十二、T1 Hi-pot 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</w:p>
        </w:tc>
      </w:tr>
      <w:tr w:rsidR="004C013C" w:rsidRPr="00E41E25" w14:paraId="153A2DDC" w14:textId="77777777" w:rsidTr="002B43EC">
        <w:trPr>
          <w:trHeight w:val="7572"/>
        </w:trPr>
        <w:tc>
          <w:tcPr>
            <w:tcW w:w="15138" w:type="dxa"/>
            <w:gridSpan w:val="18"/>
            <w:tcBorders>
              <w:bottom w:val="single" w:sz="4" w:space="0" w:color="auto"/>
            </w:tcBorders>
          </w:tcPr>
          <w:p w14:paraId="67956A16" w14:textId="77777777" w:rsidR="004C013C" w:rsidRPr="009732DC" w:rsidRDefault="004C013C" w:rsidP="004C013C">
            <w:pPr>
              <w:numPr>
                <w:ilvl w:val="0"/>
                <w:numId w:val="6"/>
              </w:num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Hi-POT</w:t>
            </w:r>
            <w:r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-Input cable</w:t>
            </w: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輸入全短路接至H.V</w:t>
            </w:r>
            <w:r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.</w:t>
            </w: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。</w:t>
            </w:r>
          </w:p>
          <w:p w14:paraId="6A13B145" w14:textId="1A0AF1D1" w:rsidR="004C013C" w:rsidRPr="009732DC" w:rsidRDefault="00D24125" w:rsidP="004C013C">
            <w:pPr>
              <w:numPr>
                <w:ilvl w:val="0"/>
                <w:numId w:val="6"/>
              </w:num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D24125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aa</w:t>
            </w:r>
            <w:r w:rsidR="004C013C"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請使用6PIN</w:t>
            </w:r>
            <w:r w:rsidR="004C013C"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 xml:space="preserve"> C</w:t>
            </w:r>
            <w:r w:rsidR="004C013C"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onnector接至輸出端，輸出全短路接至</w:t>
            </w:r>
            <w:r w:rsidR="004C013C"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Return</w:t>
            </w:r>
            <w:r w:rsidR="004C013C"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。</w:t>
            </w:r>
          </w:p>
          <w:p w14:paraId="108497C2" w14:textId="77777777" w:rsidR="004C013C" w:rsidRPr="009732DC" w:rsidRDefault="004C013C" w:rsidP="004C013C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 w:cs="Arial" w:hint="eastAsia"/>
                <w:noProof/>
              </w:rPr>
              <w:drawing>
                <wp:anchor distT="0" distB="0" distL="114300" distR="114300" simplePos="0" relativeHeight="251658282" behindDoc="0" locked="0" layoutInCell="1" allowOverlap="1" wp14:anchorId="4AE9AF68" wp14:editId="5EA2AC39">
                  <wp:simplePos x="0" y="0"/>
                  <wp:positionH relativeFrom="column">
                    <wp:posOffset>7618730</wp:posOffset>
                  </wp:positionH>
                  <wp:positionV relativeFrom="paragraph">
                    <wp:posOffset>1761490</wp:posOffset>
                  </wp:positionV>
                  <wp:extent cx="850265" cy="297815"/>
                  <wp:effectExtent l="0" t="0" r="0" b="0"/>
                  <wp:wrapNone/>
                  <wp:docPr id="60" name="圖片 1493975791" descr="C:\Users\HankCY_Wu\AppData\Local\Microsoft\Windows\INetCache\Content.Word\black nec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0" descr="C:\Users\HankCY_Wu\AppData\Local\Microsoft\Windows\INetCache\Content.Word\black neck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4">
                                    <a14:imgEffect>
                                      <a14:backgroundRemoval t="9524" b="89524" l="9662" r="99517">
                                        <a14:foregroundMark x1="79227" y1="42857" x2="99517" y2="44762"/>
                                        <a14:foregroundMark x1="79227" y1="60000" x2="99517" y2="53333"/>
                                        <a14:foregroundMark x1="79710" y1="40952" x2="81643" y2="61905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850265" cy="297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68" behindDoc="0" locked="0" layoutInCell="1" allowOverlap="1" wp14:anchorId="178EC931" wp14:editId="59D0E79B">
                      <wp:simplePos x="0" y="0"/>
                      <wp:positionH relativeFrom="column">
                        <wp:posOffset>2820035</wp:posOffset>
                      </wp:positionH>
                      <wp:positionV relativeFrom="paragraph">
                        <wp:posOffset>2499360</wp:posOffset>
                      </wp:positionV>
                      <wp:extent cx="114935" cy="100330"/>
                      <wp:effectExtent l="0" t="0" r="18415" b="13970"/>
                      <wp:wrapNone/>
                      <wp:docPr id="61" name="橢圓 19676675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935" cy="10033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0E97694" id="橢圓 1967667557" o:spid="_x0000_s1026" style="position:absolute;margin-left:222.05pt;margin-top:196.8pt;width:9.05pt;height:7.9pt;z-index:25277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" filled="f" strokecolor="white [3212]" strokeweight="1pt">
                      <v:stroke joinstyle="miter"/>
                    </v:oval>
                  </w:pict>
                </mc:Fallback>
              </mc:AlternateContent>
            </w:r>
          </w:p>
          <w:p w14:paraId="49BEB256" w14:textId="77777777" w:rsidR="004C013C" w:rsidRPr="009732DC" w:rsidRDefault="004C013C" w:rsidP="004C013C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w:drawing>
                <wp:anchor distT="0" distB="0" distL="114300" distR="114300" simplePos="0" relativeHeight="251658267" behindDoc="0" locked="0" layoutInCell="1" allowOverlap="1" wp14:anchorId="4E737A95" wp14:editId="673AE786">
                  <wp:simplePos x="0" y="0"/>
                  <wp:positionH relativeFrom="column">
                    <wp:posOffset>1140365</wp:posOffset>
                  </wp:positionH>
                  <wp:positionV relativeFrom="paragraph">
                    <wp:posOffset>30480</wp:posOffset>
                  </wp:positionV>
                  <wp:extent cx="4252595" cy="1228090"/>
                  <wp:effectExtent l="0" t="0" r="0" b="0"/>
                  <wp:wrapNone/>
                  <wp:docPr id="62" name="圖片 887" descr="Hi-pot machine_副本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887" descr="Hi-pot machine_副本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2595" cy="1228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3CC644F" w14:textId="77777777" w:rsidR="004C013C" w:rsidRPr="009732DC" w:rsidRDefault="004C013C" w:rsidP="004C013C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69" behindDoc="0" locked="0" layoutInCell="1" allowOverlap="1" wp14:anchorId="12E2168C" wp14:editId="3E51FCAD">
                      <wp:simplePos x="0" y="0"/>
                      <wp:positionH relativeFrom="column">
                        <wp:posOffset>5652660</wp:posOffset>
                      </wp:positionH>
                      <wp:positionV relativeFrom="paragraph">
                        <wp:posOffset>248064</wp:posOffset>
                      </wp:positionV>
                      <wp:extent cx="958215" cy="285723"/>
                      <wp:effectExtent l="476250" t="0" r="0" b="153035"/>
                      <wp:wrapNone/>
                      <wp:docPr id="63" name="AutoShape 3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8215" cy="285723"/>
                              </a:xfrm>
                              <a:prstGeom prst="wedgeRoundRectCallout">
                                <a:avLst>
                                  <a:gd name="adj1" fmla="val -99343"/>
                                  <a:gd name="adj2" fmla="val 99669"/>
                                  <a:gd name="adj3" fmla="val 16667"/>
                                </a:avLst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31750">
                                    <a:solidFill>
                                      <a:srgbClr val="FF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5E6931B" w14:textId="77777777" w:rsidR="004C013C" w:rsidRPr="00F779D3" w:rsidRDefault="004C013C" w:rsidP="004C013C">
                                  <w:pPr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Return</w:t>
                                  </w:r>
                                  <w:r w:rsidRPr="00F779D3">
                                    <w:rPr>
                                      <w:rFonts w:hint="eastAsia"/>
                                      <w:color w:val="FF0000"/>
                                    </w:rPr>
                                    <w:t>孔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E2168C" id="AutoShape 349" o:spid="_x0000_s1170" type="#_x0000_t62" style="position:absolute;margin-left:445.1pt;margin-top:19.55pt;width:75.45pt;height:22.5pt;z-index:25165826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" adj="-10658,32329" fillcolor="#92d050" stroked="f" strokecolor="red" strokeweight="2.5pt">
                      <v:textbox>
                        <w:txbxContent>
                          <w:p w14:paraId="55E6931B" w14:textId="77777777" w:rsidR="004C013C" w:rsidRPr="00F779D3" w:rsidRDefault="004C013C" w:rsidP="004C013C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Return</w:t>
                            </w:r>
                            <w:r w:rsidRPr="00F779D3">
                              <w:rPr>
                                <w:rFonts w:hint="eastAsia"/>
                                <w:color w:val="FF0000"/>
                              </w:rPr>
                              <w:t>孔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44694E8" w14:textId="53915A0C" w:rsidR="004C013C" w:rsidRDefault="004C013C" w:rsidP="004C013C">
            <w:pPr>
              <w:rPr>
                <w:rFonts w:asciiTheme="minorHAnsi" w:eastAsia="微軟正黑體" w:hAnsiTheme="minorHAnsi" w:cstheme="minorHAnsi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3" behindDoc="0" locked="0" layoutInCell="1" allowOverlap="1" wp14:anchorId="2140EA82" wp14:editId="0A385DD2">
                      <wp:simplePos x="0" y="0"/>
                      <wp:positionH relativeFrom="column">
                        <wp:posOffset>8049978</wp:posOffset>
                      </wp:positionH>
                      <wp:positionV relativeFrom="paragraph">
                        <wp:posOffset>385997</wp:posOffset>
                      </wp:positionV>
                      <wp:extent cx="0" cy="1355532"/>
                      <wp:effectExtent l="19050" t="0" r="19050" b="35560"/>
                      <wp:wrapNone/>
                      <wp:docPr id="64" name="直線接點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1355532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35A255C" id="直線接點 2" o:spid="_x0000_s1026" style="position:absolute;flip:x;z-index:25277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3.85pt,30.4pt" to="633.85pt,1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2" behindDoc="0" locked="0" layoutInCell="1" allowOverlap="1" wp14:anchorId="5BE1D580" wp14:editId="449890A7">
                      <wp:simplePos x="0" y="0"/>
                      <wp:positionH relativeFrom="column">
                        <wp:posOffset>5121275</wp:posOffset>
                      </wp:positionH>
                      <wp:positionV relativeFrom="paragraph">
                        <wp:posOffset>417526</wp:posOffset>
                      </wp:positionV>
                      <wp:extent cx="2924175" cy="0"/>
                      <wp:effectExtent l="0" t="19050" r="28575" b="19050"/>
                      <wp:wrapNone/>
                      <wp:docPr id="65" name="直線接點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24175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F9F5840" id="直線接點 1" o:spid="_x0000_s1026" style="position:absolute;z-index:25277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3.25pt,32.9pt" to="633.5pt,3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80" behindDoc="0" locked="0" layoutInCell="1" allowOverlap="1" wp14:anchorId="029D47D7" wp14:editId="7FB298B2">
                      <wp:simplePos x="0" y="0"/>
                      <wp:positionH relativeFrom="column">
                        <wp:posOffset>4739088</wp:posOffset>
                      </wp:positionH>
                      <wp:positionV relativeFrom="paragraph">
                        <wp:posOffset>2121756</wp:posOffset>
                      </wp:positionV>
                      <wp:extent cx="381276" cy="499110"/>
                      <wp:effectExtent l="19050" t="19050" r="19050" b="15240"/>
                      <wp:wrapNone/>
                      <wp:docPr id="66" name="矩形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1276" cy="49911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B767E4" id="矩形 9" o:spid="_x0000_s1026" style="position:absolute;margin-left:373.15pt;margin-top:167.05pt;width:30pt;height:39.3pt;z-index:252784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" filled="f" strokecolor="red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4" behindDoc="0" locked="0" layoutInCell="1" allowOverlap="1" wp14:anchorId="476F8F9F" wp14:editId="034A7347">
                      <wp:simplePos x="0" y="0"/>
                      <wp:positionH relativeFrom="column">
                        <wp:posOffset>7476628</wp:posOffset>
                      </wp:positionH>
                      <wp:positionV relativeFrom="paragraph">
                        <wp:posOffset>1390236</wp:posOffset>
                      </wp:positionV>
                      <wp:extent cx="434111" cy="619125"/>
                      <wp:effectExtent l="19050" t="19050" r="23495" b="28575"/>
                      <wp:wrapNone/>
                      <wp:docPr id="67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4111" cy="619125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4030BC4" id="矩形 3" o:spid="_x0000_s1026" style="position:absolute;margin-left:588.7pt;margin-top:109.45pt;width:34.2pt;height:48.75pt;z-index:252778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" filled="f" strokecolor="black [3213]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0" behindDoc="0" locked="0" layoutInCell="1" allowOverlap="1" wp14:anchorId="0C6ECFB5" wp14:editId="6A574ABE">
                      <wp:simplePos x="0" y="0"/>
                      <wp:positionH relativeFrom="column">
                        <wp:posOffset>3681349</wp:posOffset>
                      </wp:positionH>
                      <wp:positionV relativeFrom="paragraph">
                        <wp:posOffset>2619121</wp:posOffset>
                      </wp:positionV>
                      <wp:extent cx="939800" cy="438608"/>
                      <wp:effectExtent l="0" t="152400" r="12700" b="19050"/>
                      <wp:wrapNone/>
                      <wp:docPr id="68" name="AutoShape 3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39800" cy="438608"/>
                              </a:xfrm>
                              <a:prstGeom prst="wedgeRoundRectCallout">
                                <a:avLst>
                                  <a:gd name="adj1" fmla="val 34231"/>
                                  <a:gd name="adj2" fmla="val -81849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3B15452" w14:textId="77777777" w:rsidR="004E665D" w:rsidRPr="004E665D" w:rsidRDefault="004E665D" w:rsidP="004E665D">
                                  <w:pPr>
                                    <w:jc w:val="center"/>
                                    <w:rPr>
                                      <w:rFonts w:asciiTheme="minorHAnsi" w:eastAsia="微軟正黑體" w:hAnsiTheme="minorHAnsi" w:cstheme="minorHAnsi"/>
                                      <w:color w:val="FFFFFF" w:themeColor="background1"/>
                                      <w:szCs w:val="24"/>
                                    </w:rPr>
                                  </w:pPr>
                                  <w:r w:rsidRPr="004E665D">
                                    <w:rPr>
                                      <w:rFonts w:asciiTheme="minorHAnsi" w:eastAsia="微軟正黑體" w:hAnsiTheme="minorHAnsi" w:cstheme="minorHAnsi"/>
                                      <w:color w:val="FFFFFF" w:themeColor="background1"/>
                                      <w:szCs w:val="24"/>
                                    </w:rPr>
                                    <w:t/>
                                  </w:r>
                                </w:p>
                                <w:p w14:paraId="09A65E1C" w14:textId="2639E0A6" w:rsidR="004C013C" w:rsidRPr="00523301" w:rsidRDefault="004C013C" w:rsidP="004C013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6ECFB5" id="AutoShape 347" o:spid="_x0000_s1171" type="#_x0000_t62" style="position:absolute;margin-left:289.85pt;margin-top:206.25pt;width:74pt;height:34.55pt;z-index:2516582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" adj="18194,-6879" fillcolor="red" strokeweight=".25pt">
                      <v:textbox>
                        <w:txbxContent>
                          <w:p w14:paraId="53B15452" w14:textId="77777777" w:rsidR="004E665D" w:rsidRPr="004E665D" w:rsidRDefault="004E665D" w:rsidP="004E665D">
                            <w:pPr>
                              <w:jc w:val="center"/>
                              <w:rPr>
                                <w:rFonts w:asciiTheme="minorHAnsi" w:eastAsia="微軟正黑體" w:hAnsiTheme="minorHAnsi" w:cstheme="minorHAnsi"/>
                                <w:color w:val="FFFFFF" w:themeColor="background1"/>
                                <w:szCs w:val="24"/>
                              </w:rPr>
                            </w:pPr>
                            <w:r w:rsidRPr="004E665D">
                              <w:rPr>
                                <w:rFonts w:asciiTheme="minorHAnsi" w:eastAsia="微軟正黑體" w:hAnsiTheme="minorHAnsi" w:cstheme="minorHAnsi"/>
                                <w:color w:val="FFFFFF" w:themeColor="background1"/>
                                <w:szCs w:val="24"/>
                              </w:rPr>
                              <w:t/>
                            </w:r>
                          </w:p>
                          <w:p w14:paraId="09A65E1C" w14:textId="2639E0A6" w:rsidR="004C013C" w:rsidRPr="00523301" w:rsidRDefault="004C013C" w:rsidP="004C013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9" behindDoc="0" locked="0" layoutInCell="1" allowOverlap="1" wp14:anchorId="66CF3ECA" wp14:editId="1AD886A8">
                      <wp:simplePos x="0" y="0"/>
                      <wp:positionH relativeFrom="column">
                        <wp:posOffset>3313227</wp:posOffset>
                      </wp:positionH>
                      <wp:positionV relativeFrom="paragraph">
                        <wp:posOffset>2411019</wp:posOffset>
                      </wp:positionV>
                      <wp:extent cx="1397609" cy="15113"/>
                      <wp:effectExtent l="19050" t="19050" r="31750" b="23495"/>
                      <wp:wrapNone/>
                      <wp:docPr id="69" name="直線接點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7609" cy="15113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D441DD7" id="直線接點 8" o:spid="_x0000_s1026" style="position:absolute;z-index:252783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0.9pt,189.85pt" to="370.95pt,19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8" behindDoc="0" locked="0" layoutInCell="1" allowOverlap="1" wp14:anchorId="606658DF" wp14:editId="78E596D6">
                      <wp:simplePos x="0" y="0"/>
                      <wp:positionH relativeFrom="column">
                        <wp:posOffset>3316122</wp:posOffset>
                      </wp:positionH>
                      <wp:positionV relativeFrom="paragraph">
                        <wp:posOffset>856259</wp:posOffset>
                      </wp:positionV>
                      <wp:extent cx="19050" cy="1558138"/>
                      <wp:effectExtent l="19050" t="19050" r="19050" b="23495"/>
                      <wp:wrapNone/>
                      <wp:docPr id="70" name="直線接點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9050" cy="1558138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700573F" id="直線接點 7" o:spid="_x0000_s1026" style="position:absolute;flip:x;z-index:252782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1.1pt,67.4pt" to="262.6pt,19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w:drawing>
                <wp:anchor distT="0" distB="0" distL="114300" distR="114300" simplePos="0" relativeHeight="251658281" behindDoc="0" locked="0" layoutInCell="1" allowOverlap="1" wp14:anchorId="428F3009" wp14:editId="0198D150">
                  <wp:simplePos x="0" y="0"/>
                  <wp:positionH relativeFrom="column">
                    <wp:posOffset>3610991</wp:posOffset>
                  </wp:positionH>
                  <wp:positionV relativeFrom="paragraph">
                    <wp:posOffset>2275865</wp:posOffset>
                  </wp:positionV>
                  <wp:extent cx="777875" cy="309245"/>
                  <wp:effectExtent l="0" t="0" r="3175" b="0"/>
                  <wp:wrapNone/>
                  <wp:docPr id="71" name="圖片 712467026" descr="C:\Users\HankCY_Wu\AppData\Local\Microsoft\Windows\INetCache\Content.Word\red nec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圖片 156" descr="C:\Users\HankCY_Wu\AppData\Local\Microsoft\Windows\INetCache\Content.Word\red neck.png"/>
                          <pic:cNvPicPr>
                            <a:picLocks noChangeAspect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4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7875" cy="309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5" behindDoc="0" locked="0" layoutInCell="1" allowOverlap="1" wp14:anchorId="55BEE2CA" wp14:editId="5A350DDC">
                      <wp:simplePos x="0" y="0"/>
                      <wp:positionH relativeFrom="column">
                        <wp:posOffset>7895438</wp:posOffset>
                      </wp:positionH>
                      <wp:positionV relativeFrom="paragraph">
                        <wp:posOffset>1737892</wp:posOffset>
                      </wp:positionV>
                      <wp:extent cx="138684" cy="3125"/>
                      <wp:effectExtent l="19050" t="19050" r="13970" b="35560"/>
                      <wp:wrapNone/>
                      <wp:docPr id="72" name="直線接點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38684" cy="3125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06FC125" id="直線接點 4" o:spid="_x0000_s1026" style="position:absolute;flip:x y;z-index:25277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1.7pt,136.85pt" to="632.6pt,13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84" behindDoc="0" locked="0" layoutInCell="1" allowOverlap="1" wp14:anchorId="115A2287" wp14:editId="5BB03E42">
                      <wp:simplePos x="0" y="0"/>
                      <wp:positionH relativeFrom="column">
                        <wp:posOffset>3787332</wp:posOffset>
                      </wp:positionH>
                      <wp:positionV relativeFrom="paragraph">
                        <wp:posOffset>339917</wp:posOffset>
                      </wp:positionV>
                      <wp:extent cx="604532" cy="301625"/>
                      <wp:effectExtent l="0" t="0" r="157480" b="3175"/>
                      <wp:wrapNone/>
                      <wp:docPr id="73" name="AutoShape 3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4532" cy="301625"/>
                              </a:xfrm>
                              <a:prstGeom prst="wedgeRoundRectCallout">
                                <a:avLst>
                                  <a:gd name="adj1" fmla="val 73968"/>
                                  <a:gd name="adj2" fmla="val -18212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E750FD8" w14:textId="77777777" w:rsidR="004C013C" w:rsidRPr="008C6459" w:rsidRDefault="004C013C" w:rsidP="004C013C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8C6459">
                                    <w:rPr>
                                      <w:color w:val="FFFFFF" w:themeColor="background1"/>
                                    </w:rPr>
                                    <w:t>H</w:t>
                                  </w:r>
                                  <w:r w:rsidRPr="008C6459">
                                    <w:rPr>
                                      <w:rFonts w:hint="eastAsia"/>
                                      <w:color w:val="FFFFFF" w:themeColor="background1"/>
                                    </w:rPr>
                                    <w:t>.V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5A2287" id="_x0000_s1172" type="#_x0000_t62" style="position:absolute;margin-left:298.2pt;margin-top:26.75pt;width:47.6pt;height:23.75pt;z-index:2516582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" adj="26777,6866" fillcolor="red" stroked="f">
                      <v:textbox>
                        <w:txbxContent>
                          <w:p w14:paraId="4E750FD8" w14:textId="77777777" w:rsidR="004C013C" w:rsidRPr="008C6459" w:rsidRDefault="004C013C" w:rsidP="004C013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8C6459">
                              <w:rPr>
                                <w:color w:val="FFFFFF" w:themeColor="background1"/>
                              </w:rPr>
                              <w:t>H</w:t>
                            </w:r>
                            <w:r w:rsidRPr="008C6459">
                              <w:rPr>
                                <w:rFonts w:hint="eastAsia"/>
                                <w:color w:val="FFFFFF" w:themeColor="background1"/>
                              </w:rPr>
                              <w:t>.V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83" behindDoc="0" locked="0" layoutInCell="1" allowOverlap="1" wp14:anchorId="63D0D666" wp14:editId="21B5EF76">
                      <wp:simplePos x="0" y="0"/>
                      <wp:positionH relativeFrom="column">
                        <wp:posOffset>4537818</wp:posOffset>
                      </wp:positionH>
                      <wp:positionV relativeFrom="paragraph">
                        <wp:posOffset>313690</wp:posOffset>
                      </wp:positionV>
                      <wp:extent cx="241540" cy="258793"/>
                      <wp:effectExtent l="19050" t="19050" r="25400" b="27305"/>
                      <wp:wrapNone/>
                      <wp:docPr id="74" name="橢圓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540" cy="258793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6367751" id="橢圓 10" o:spid="_x0000_s1026" style="position:absolute;margin-left:357.3pt;margin-top:24.7pt;width:19pt;height:20.4pt;z-index:25278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" filled="f" strokecolor="red" strokeweight="3pt">
                      <v:stroke joinstyle="miter"/>
                    </v:oval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7" behindDoc="0" locked="0" layoutInCell="1" allowOverlap="1" wp14:anchorId="5A9729C6" wp14:editId="7920C2FF">
                      <wp:simplePos x="0" y="0"/>
                      <wp:positionH relativeFrom="column">
                        <wp:posOffset>3347385</wp:posOffset>
                      </wp:positionH>
                      <wp:positionV relativeFrom="paragraph">
                        <wp:posOffset>857502</wp:posOffset>
                      </wp:positionV>
                      <wp:extent cx="1313012" cy="0"/>
                      <wp:effectExtent l="19050" t="19050" r="1905" b="19050"/>
                      <wp:wrapNone/>
                      <wp:docPr id="75" name="直線接點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313012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93B865C" id="直線接點 6" o:spid="_x0000_s1026" style="position:absolute;flip:x;z-index:25278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3.55pt,67.5pt" to="366.95pt,6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6" behindDoc="0" locked="0" layoutInCell="1" allowOverlap="1" wp14:anchorId="1B294F69" wp14:editId="40618B10">
                      <wp:simplePos x="0" y="0"/>
                      <wp:positionH relativeFrom="column">
                        <wp:posOffset>4658600</wp:posOffset>
                      </wp:positionH>
                      <wp:positionV relativeFrom="paragraph">
                        <wp:posOffset>581456</wp:posOffset>
                      </wp:positionV>
                      <wp:extent cx="0" cy="267419"/>
                      <wp:effectExtent l="19050" t="0" r="19050" b="37465"/>
                      <wp:wrapNone/>
                      <wp:docPr id="76" name="直線接點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67419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CC52A7F" id="直線接點 5" o:spid="_x0000_s1026" style="position:absolute;z-index:25278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6.8pt,45.8pt" to="366.8pt,6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1" behindDoc="0" locked="0" layoutInCell="1" allowOverlap="1" wp14:anchorId="7577C899" wp14:editId="31DB4952">
                      <wp:simplePos x="0" y="0"/>
                      <wp:positionH relativeFrom="column">
                        <wp:posOffset>8169551</wp:posOffset>
                      </wp:positionH>
                      <wp:positionV relativeFrom="paragraph">
                        <wp:posOffset>1267125</wp:posOffset>
                      </wp:positionV>
                      <wp:extent cx="747395" cy="357505"/>
                      <wp:effectExtent l="114300" t="0" r="14605" b="137795"/>
                      <wp:wrapNone/>
                      <wp:docPr id="77" name="圓角矩形圖說文字 3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47395" cy="357505"/>
                              </a:xfrm>
                              <a:prstGeom prst="wedgeRoundRectCallout">
                                <a:avLst>
                                  <a:gd name="adj1" fmla="val -60026"/>
                                  <a:gd name="adj2" fmla="val 74375"/>
                                  <a:gd name="adj3" fmla="val 16667"/>
                                </a:avLst>
                              </a:prstGeom>
                              <a:solidFill>
                                <a:srgbClr val="00B0F0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B6D300" w14:textId="35872EE4" w:rsidR="004E665D" w:rsidRPr="00E41E25" w:rsidRDefault="004E665D" w:rsidP="004E665D">
                                  <w:pPr>
                                    <w:jc w:val="center"/>
                                    <w:rPr>
                                      <w:rFonts w:asciiTheme="minorHAnsi" w:eastAsia="微軟正黑體" w:hAnsiTheme="minorHAnsi" w:cstheme="minorHAnsi"/>
                                      <w:szCs w:val="24"/>
                                    </w:rPr>
                                  </w:pPr>
                                  <w:r w:rsidRPr="000B4F73">
                                    <w:rPr>
                                      <w:rFonts w:asciiTheme="minorHAnsi" w:eastAsia="微軟正黑體" w:hAnsiTheme="minorHAnsi" w:cstheme="minorHAnsi"/>
                                      <w:szCs w:val="24"/>
                                    </w:rPr>
                                    <w:t>aa</w:t>
                                  </w:r>
                                </w:p>
                                <w:p w14:paraId="7BEDA9BB" w14:textId="2BD731EB" w:rsidR="004C013C" w:rsidRPr="00C473DC" w:rsidRDefault="004C013C" w:rsidP="004C013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77C899" id="圓角矩形圖說文字 376" o:spid="_x0000_s1173" type="#_x0000_t62" style="position:absolute;margin-left:643.25pt;margin-top:99.75pt;width:58.85pt;height:28.15pt;z-index:2516582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" adj="-2166,26865" fillcolor="#00b0f0" strokeweight=".25pt">
                      <v:textbox>
                        <w:txbxContent>
                          <w:p w14:paraId="76B6D300" w14:textId="35872EE4" w:rsidR="004E665D" w:rsidRPr="00E41E25" w:rsidRDefault="004E665D" w:rsidP="004E665D">
                            <w:pPr>
                              <w:jc w:val="center"/>
                              <w:rPr>
                                <w:rFonts w:asciiTheme="minorHAnsi" w:eastAsia="微軟正黑體" w:hAnsiTheme="minorHAnsi" w:cstheme="minorHAnsi"/>
                                <w:szCs w:val="24"/>
                              </w:rPr>
                            </w:pPr>
                            <w:r w:rsidRPr="000B4F73">
                              <w:rPr>
                                <w:rFonts w:asciiTheme="minorHAnsi" w:eastAsia="微軟正黑體" w:hAnsiTheme="minorHAnsi" w:cstheme="minorHAnsi"/>
                                <w:szCs w:val="24"/>
                              </w:rPr>
                              <w:t>aa</w:t>
                            </w:r>
                          </w:p>
                          <w:p w14:paraId="7BEDA9BB" w14:textId="2BD731EB" w:rsidR="004C013C" w:rsidRPr="00C473DC" w:rsidRDefault="004C013C" w:rsidP="004C013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DA959CF" w14:textId="77777777" w:rsidR="00A75294" w:rsidRPr="00A75294" w:rsidRDefault="00A75294" w:rsidP="00A75294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3FC7EEBA" w14:textId="77777777" w:rsidR="00A75294" w:rsidRPr="00A75294" w:rsidRDefault="00A75294" w:rsidP="00A75294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433BF5C4" w14:textId="77777777" w:rsidR="00A75294" w:rsidRPr="00A75294" w:rsidRDefault="00A75294" w:rsidP="00A75294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190E6FCE" w14:textId="77777777" w:rsidR="00A75294" w:rsidRPr="00A75294" w:rsidRDefault="00A75294" w:rsidP="00A75294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19CC5E1D" w14:textId="083B9F17" w:rsidR="00A75294" w:rsidRPr="00A75294" w:rsidRDefault="00C958BB" w:rsidP="00A75294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  <w:r>
              <w:rPr>
                <w:rFonts w:ascii="微軟正黑體" w:eastAsia="微軟正黑體" w:hAnsi="微軟正黑體" w:cs="Arial"/>
                <w:noProof/>
              </w:rPr>
              <w:drawing>
                <wp:anchor distT="0" distB="0" distL="114300" distR="114300" simplePos="0" relativeHeight="251658345" behindDoc="1" locked="0" layoutInCell="1" allowOverlap="1" wp14:anchorId="740889CA" wp14:editId="02AC71D2">
                  <wp:simplePos x="0" y="0"/>
                  <wp:positionH relativeFrom="column">
                    <wp:posOffset>4984750</wp:posOffset>
                  </wp:positionH>
                  <wp:positionV relativeFrom="paragraph">
                    <wp:posOffset>125095</wp:posOffset>
                  </wp:positionV>
                  <wp:extent cx="2520000" cy="1813171"/>
                  <wp:effectExtent l="0" t="0" r="0" b="0"/>
                  <wp:wrapNone/>
                  <wp:docPr id="78" name="IMG_prodToT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prodToTest"/>
                          <pic:cNvPicPr>
                            <a:picLocks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813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91CE997" w14:textId="166A5495" w:rsidR="00A75294" w:rsidRPr="00A75294" w:rsidRDefault="00A75294" w:rsidP="00A75294">
            <w:pPr>
              <w:tabs>
                <w:tab w:val="left" w:pos="1005"/>
              </w:tabs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1"/>
        <w:gridCol w:w="705"/>
        <w:gridCol w:w="1538"/>
        <w:gridCol w:w="710"/>
        <w:gridCol w:w="720"/>
        <w:gridCol w:w="818"/>
        <w:gridCol w:w="1301"/>
        <w:gridCol w:w="828"/>
        <w:gridCol w:w="837"/>
        <w:gridCol w:w="938"/>
        <w:gridCol w:w="1183"/>
        <w:gridCol w:w="828"/>
        <w:gridCol w:w="835"/>
        <w:gridCol w:w="940"/>
        <w:gridCol w:w="1183"/>
        <w:gridCol w:w="828"/>
        <w:gridCol w:w="828"/>
        <w:gridCol w:w="7"/>
      </w:tblGrid>
      <w:tr w:rsidR="00BB72E9" w:rsidRPr="00E41E25" w14:paraId="0C607AF3" w14:textId="77777777" w:rsidTr="002B43EC">
        <w:trPr>
          <w:trHeight w:val="546"/>
        </w:trPr>
        <w:tc>
          <w:tcPr>
            <w:tcW w:w="15138" w:type="dxa"/>
            <w:gridSpan w:val="18"/>
            <w:tcBorders>
              <w:bottom w:val="single" w:sz="4" w:space="0" w:color="auto"/>
            </w:tcBorders>
            <w:shd w:val="clear" w:color="auto" w:fill="E6E6E6"/>
          </w:tcPr>
          <w:p w14:paraId="50C0B805" w14:textId="77777777" w:rsidR="00BB72E9" w:rsidRPr="00E41E25" w:rsidRDefault="00BB72E9" w:rsidP="00523301">
            <w:pPr>
              <w:pageBreakBefore/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十三、T1 Hi-pot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測試作業</w:t>
            </w:r>
          </w:p>
        </w:tc>
      </w:tr>
      <w:tr w:rsidR="00BB72E9" w:rsidRPr="00E41E25" w14:paraId="3F563EFE" w14:textId="77777777" w:rsidTr="002B43EC">
        <w:trPr>
          <w:trHeight w:val="7572"/>
        </w:trPr>
        <w:tc>
          <w:tcPr>
            <w:tcW w:w="15138" w:type="dxa"/>
            <w:gridSpan w:val="18"/>
            <w:tcBorders>
              <w:top w:val="single" w:sz="4" w:space="0" w:color="auto"/>
              <w:bottom w:val="single" w:sz="4" w:space="0" w:color="auto"/>
            </w:tcBorders>
          </w:tcPr>
          <w:p w14:paraId="6C597BAA" w14:textId="77777777" w:rsidR="0001548F" w:rsidRPr="00E41E25" w:rsidRDefault="0001548F" w:rsidP="0001548F">
            <w:p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儀器操作請參照</w:t>
            </w:r>
            <w:hyperlink r:id="rId87" w:tgtFrame="mainFrame" w:history="1">
              <w:r w:rsidRPr="00E41E25">
                <w:rPr>
                  <w:rFonts w:asciiTheme="minorHAnsi" w:eastAsia="微軟正黑體" w:hAnsiTheme="minorHAnsi" w:cstheme="minorHAnsi"/>
                  <w:b/>
                  <w:sz w:val="32"/>
                  <w:szCs w:val="32"/>
                </w:rPr>
                <w:t>HQ-PT-W-046</w:t>
              </w:r>
            </w:hyperlink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  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自動化程式使用請參照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PT-W-03021</w:t>
            </w:r>
          </w:p>
          <w:p w14:paraId="3FEA1C39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安全注意事項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:</w:t>
            </w:r>
          </w:p>
          <w:p w14:paraId="13498D1A" w14:textId="77777777" w:rsidR="0001548F" w:rsidRPr="00E41E25" w:rsidRDefault="0001548F">
            <w:pPr>
              <w:numPr>
                <w:ilvl w:val="0"/>
                <w:numId w:val="2"/>
              </w:numPr>
              <w:ind w:leftChars="200" w:left="84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待測品不得通電</w:t>
            </w:r>
          </w:p>
          <w:p w14:paraId="07B6E27C" w14:textId="77777777" w:rsidR="0001548F" w:rsidRPr="00E41E25" w:rsidRDefault="0001548F">
            <w:pPr>
              <w:numPr>
                <w:ilvl w:val="0"/>
                <w:numId w:val="2"/>
              </w:numPr>
              <w:ind w:leftChars="200" w:left="84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高壓測試中不得碰觸測試</w:t>
            </w:r>
          </w:p>
          <w:p w14:paraId="0E1B5FD4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物件及其連接物件使用夾具連接測試點</w:t>
            </w:r>
          </w:p>
          <w:p w14:paraId="4B380502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作業人員手戴防護手套</w:t>
            </w:r>
          </w:p>
          <w:p w14:paraId="3F24F205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UL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測試儀輸出電壓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 </w:t>
            </w:r>
          </w:p>
          <w:p w14:paraId="076590EC" w14:textId="77777777" w:rsidR="0001548F" w:rsidRPr="00E41E25" w:rsidRDefault="0001548F" w:rsidP="0001548F">
            <w:pPr>
              <w:ind w:firstLineChars="200" w:firstLine="640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 xml:space="preserve">P to S :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  <w:u w:val="single"/>
              </w:rPr>
              <w:t xml:space="preserve">4.242K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 xml:space="preserve">Vdc for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  <w:u w:val="single"/>
              </w:rPr>
              <w:t xml:space="preserve">  1 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>second.</w:t>
            </w:r>
          </w:p>
          <w:p w14:paraId="5E755ED0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按綠色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TEST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按鈕即開始測試</w:t>
            </w:r>
          </w:p>
          <w:p w14:paraId="57C32A6D" w14:textId="77777777" w:rsidR="0001548F" w:rsidRPr="00E41E25" w:rsidRDefault="0001548F">
            <w:pPr>
              <w:numPr>
                <w:ilvl w:val="0"/>
                <w:numId w:val="2"/>
              </w:numPr>
              <w:ind w:firstLineChars="150" w:firstLine="48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noProof/>
                <w:sz w:val="32"/>
                <w:szCs w:val="32"/>
              </w:rPr>
              <w:drawing>
                <wp:inline distT="0" distB="0" distL="0" distR="0" wp14:anchorId="1C3358B8" wp14:editId="55772025">
                  <wp:extent cx="1852930" cy="970280"/>
                  <wp:effectExtent l="0" t="0" r="0" b="1270"/>
                  <wp:docPr id="79" name="圖片 16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2930" cy="970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 </w:t>
            </w:r>
          </w:p>
          <w:p w14:paraId="753F81C5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亮綠燈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, 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短音即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,Pass! </w:t>
            </w:r>
          </w:p>
          <w:p w14:paraId="20624B2B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亮紅燈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,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長音即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NG!!!</w:t>
            </w:r>
          </w:p>
          <w:p w14:paraId="75EA79F9" w14:textId="77777777" w:rsidR="00BB72E9" w:rsidRPr="00E41E25" w:rsidRDefault="0001548F">
            <w:pPr>
              <w:numPr>
                <w:ilvl w:val="0"/>
                <w:numId w:val="2"/>
              </w:numPr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按紅色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"RESET"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按鈕後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,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再將測試線拆除</w:t>
            </w: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10"/>
        <w:gridCol w:w="1550"/>
        <w:gridCol w:w="715"/>
        <w:gridCol w:w="725"/>
        <w:gridCol w:w="825"/>
        <w:gridCol w:w="1312"/>
        <w:gridCol w:w="835"/>
        <w:gridCol w:w="844"/>
        <w:gridCol w:w="945"/>
        <w:gridCol w:w="1192"/>
        <w:gridCol w:w="835"/>
        <w:gridCol w:w="842"/>
        <w:gridCol w:w="947"/>
        <w:gridCol w:w="1192"/>
        <w:gridCol w:w="835"/>
        <w:gridCol w:w="834"/>
      </w:tblGrid>
      <w:tr w:rsidR="002B43EC" w:rsidRPr="00E41E25" w14:paraId="308700A2" w14:textId="77777777" w:rsidTr="002B43EC">
        <w:trPr>
          <w:gridAfter w:val="2"/>
          <w:wAfter w:w="119" w:type="dxa"/>
          <w:trHeight w:val="546"/>
        </w:trPr>
        <w:tc>
          <w:tcPr>
            <w:tcW w:w="15138" w:type="dxa"/>
            <w:gridSpan w:val="16"/>
            <w:tcBorders>
              <w:bottom w:val="single" w:sz="4" w:space="0" w:color="auto"/>
            </w:tcBorders>
            <w:shd w:val="clear" w:color="auto" w:fill="E6E6E6"/>
          </w:tcPr>
          <w:p w14:paraId="5B42E639" w14:textId="77777777" w:rsidR="002B43EC" w:rsidRPr="00E41E25" w:rsidRDefault="002B43EC" w:rsidP="002B43EC">
            <w:pPr>
              <w:pageBreakBefore/>
              <w:pStyle w:val="af2"/>
              <w:ind w:leftChars="0"/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十四、T2 Burn-in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治具</w:t>
            </w:r>
          </w:p>
        </w:tc>
      </w:tr>
      <w:tr w:rsidR="002B43EC" w:rsidRPr="00E41E25" w14:paraId="76AA7306" w14:textId="77777777" w:rsidTr="006B7ADB">
        <w:trPr>
          <w:gridAfter w:val="1"/>
          <w:wAfter w:w="113" w:type="dxa"/>
          <w:trHeight w:val="2843"/>
        </w:trPr>
        <w:tc>
          <w:tcPr>
            <w:tcW w:w="3700" w:type="dxa"/>
            <w:gridSpan w:val="4"/>
            <w:tcBorders>
              <w:top w:val="single" w:sz="12" w:space="0" w:color="auto"/>
            </w:tcBorders>
            <w:vAlign w:val="center"/>
          </w:tcPr>
          <w:p w14:paraId="46301E38" w14:textId="3A56D834" w:rsidR="002B43EC" w:rsidRPr="00E41E25" w:rsidRDefault="00AB611F" w:rsidP="006B7AD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AB611F">
              <w:rPr>
                <w:rFonts w:asciiTheme="minorHAnsi" w:eastAsia="微軟正黑體" w:hAnsiTheme="minorHAnsi" w:cstheme="minorHAnsi"/>
              </w:rPr>
              <w:drawing>
                <wp:inline distT="0" distB="0" distL="0" distR="0">
                  <wp:extent cx="2286000" cy="504825"/>
                  <wp:effectExtent l="0" t="0" r="0" b="0"/>
                  <wp:docPr id="80" name="IMG_fix9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fix9Pic"/>
                          <pic:cNvPicPr>
                            <a:picLocks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16" w:type="dxa"/>
            <w:gridSpan w:val="4"/>
            <w:tcBorders>
              <w:top w:val="single" w:sz="12" w:space="0" w:color="auto"/>
            </w:tcBorders>
            <w:vAlign w:val="center"/>
          </w:tcPr>
          <w:p w14:paraId="3F041C3E" w14:textId="012C8A1C" w:rsidR="002B43EC" w:rsidRPr="00E41E25" w:rsidRDefault="00AB611F" w:rsidP="006B7AD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AB611F">
              <w:rPr>
                <w:rFonts w:asciiTheme="minorHAnsi" w:eastAsia="微軟正黑體" w:hAnsiTheme="minorHAnsi" w:cstheme="minorHAnsi"/>
              </w:rPr>
              <w:drawing>
                <wp:inline distT="0" distB="0" distL="0" distR="0">
                  <wp:extent cx="2286000" cy="1524000"/>
                  <wp:effectExtent l="0" t="0" r="0" b="0"/>
                  <wp:docPr id="81" name="IMG_fix10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fix10Pic"/>
                          <pic:cNvPicPr>
                            <a:picLocks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14" w:type="dxa"/>
            <w:gridSpan w:val="4"/>
            <w:tcBorders>
              <w:top w:val="single" w:sz="12" w:space="0" w:color="auto"/>
            </w:tcBorders>
            <w:vAlign w:val="center"/>
          </w:tcPr>
          <w:p w14:paraId="1BBC3E75" w14:textId="654DE7B2" w:rsidR="002B43EC" w:rsidRPr="00E41E25" w:rsidRDefault="00AB611F" w:rsidP="006B7AD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AB611F">
              <w:rPr>
                <w:rFonts w:asciiTheme="minorHAnsi" w:eastAsia="微軟正黑體" w:hAnsiTheme="minorHAnsi" w:cstheme="minorHAnsi"/>
              </w:rPr>
              <w:t/>
            </w:r>
          </w:p>
        </w:tc>
        <w:tc>
          <w:tcPr>
            <w:tcW w:w="3808" w:type="dxa"/>
            <w:gridSpan w:val="4"/>
            <w:tcBorders>
              <w:top w:val="single" w:sz="12" w:space="0" w:color="auto"/>
            </w:tcBorders>
            <w:vAlign w:val="center"/>
          </w:tcPr>
          <w:p w14:paraId="1FB4D05E" w14:textId="72494B23" w:rsidR="002B43EC" w:rsidRPr="00E41E25" w:rsidRDefault="00AB611F" w:rsidP="006B7AD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AB611F">
              <w:rPr>
                <w:rFonts w:asciiTheme="minorHAnsi" w:eastAsia="微軟正黑體" w:hAnsiTheme="minorHAnsi" w:cstheme="minorHAnsi"/>
              </w:rPr>
              <w:t/>
            </w:r>
          </w:p>
        </w:tc>
      </w:tr>
      <w:tr w:rsidR="002B43EC" w:rsidRPr="00E41E25" w14:paraId="073B02D4" w14:textId="77777777" w:rsidTr="002B43EC">
        <w:trPr>
          <w:gridAfter w:val="1"/>
          <w:wAfter w:w="113" w:type="dxa"/>
          <w:trHeight w:val="227"/>
        </w:trPr>
        <w:tc>
          <w:tcPr>
            <w:tcW w:w="710" w:type="dxa"/>
            <w:gridSpan w:val="1"/>
            <w:shd w:val="clear" w:color="auto" w:fill="E0E0E0"/>
          </w:tcPr>
          <w:p w14:paraId="040B94F6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50" w:type="dxa"/>
          </w:tcPr>
          <w:p w14:paraId="4B5E4482" w14:textId="4050C1B6" w:rsidR="002B43EC" w:rsidRPr="00E41E25" w:rsidRDefault="002D6564" w:rsidP="00C17183">
            <w:pPr>
              <w:rPr>
                <w:rFonts w:asciiTheme="minorHAnsi" w:eastAsia="微軟正黑體" w:hAnsiTheme="minorHAnsi" w:cstheme="minorHAnsi"/>
              </w:rPr>
            </w:pPr>
            <w:r w:rsidRPr="002D6564">
              <w:rPr>
                <w:rFonts w:asciiTheme="minorHAnsi" w:eastAsia="微軟正黑體" w:hAnsiTheme="minorHAnsi" w:cstheme="minorHAnsi"/>
              </w:rPr>
              <w:t>aa</w:t>
            </w:r>
          </w:p>
        </w:tc>
        <w:tc>
          <w:tcPr>
            <w:tcW w:w="715" w:type="dxa"/>
            <w:shd w:val="clear" w:color="auto" w:fill="E0E0E0"/>
          </w:tcPr>
          <w:p w14:paraId="7A771055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25" w:type="dxa"/>
          </w:tcPr>
          <w:p w14:paraId="44BA764E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1</w:t>
            </w:r>
          </w:p>
        </w:tc>
        <w:tc>
          <w:tcPr>
            <w:tcW w:w="825" w:type="dxa"/>
            <w:shd w:val="clear" w:color="auto" w:fill="E0E0E0"/>
          </w:tcPr>
          <w:p w14:paraId="405957B1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12" w:type="dxa"/>
          </w:tcPr>
          <w:p w14:paraId="3E85F479" w14:textId="4E9DD842" w:rsidR="002B43EC" w:rsidRPr="00E41E25" w:rsidRDefault="002D6564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2D6564">
              <w:rPr>
                <w:rFonts w:asciiTheme="minorHAnsi" w:eastAsia="微軟正黑體" w:hAnsiTheme="minorHAnsi" w:cstheme="minorHAnsi"/>
                <w:szCs w:val="24"/>
              </w:rPr>
              <w:t>L-00999</w:t>
            </w:r>
          </w:p>
        </w:tc>
        <w:tc>
          <w:tcPr>
            <w:tcW w:w="835" w:type="dxa"/>
            <w:shd w:val="clear" w:color="auto" w:fill="E0E0E0"/>
          </w:tcPr>
          <w:p w14:paraId="34009143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4" w:type="dxa"/>
          </w:tcPr>
          <w:p w14:paraId="14D17FE0" w14:textId="27BB0348" w:rsidR="002B43EC" w:rsidRPr="00017857" w:rsidRDefault="00534B17" w:rsidP="00831848">
            <w:pPr>
              <w:jc w:val="both"/>
              <w:rPr>
                <w:rFonts w:asciiTheme="minorHAnsi" w:eastAsia="微軟正黑體" w:hAnsiTheme="minorHAnsi" w:cstheme="minorHAnsi"/>
                <w:b/>
                <w:bCs/>
                <w:szCs w:val="24"/>
              </w:rPr>
            </w:pPr>
            <w:r w:rsidRPr="00017857">
              <w:rPr>
                <w:rFonts w:asciiTheme="minorHAnsi" w:eastAsia="微軟正黑體" w:hAnsiTheme="minorHAnsi" w:cstheme="minorHAnsi"/>
                <w:b/>
                <w:bCs/>
                <w:color w:val="EE0000"/>
                <w:szCs w:val="24"/>
                <w:highlight w:val="yellow"/>
              </w:rPr>
              <w:t>1</w:t>
            </w:r>
          </w:p>
        </w:tc>
        <w:tc>
          <w:tcPr>
            <w:tcW w:w="945" w:type="dxa"/>
            <w:shd w:val="clear" w:color="auto" w:fill="E0E0E0"/>
          </w:tcPr>
          <w:p w14:paraId="44236142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92" w:type="dxa"/>
          </w:tcPr>
          <w:p w14:paraId="1C56F340" w14:textId="41201C17" w:rsidR="002B43EC" w:rsidRPr="00E41E25" w:rsidRDefault="002D6564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2D6564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835" w:type="dxa"/>
            <w:shd w:val="clear" w:color="auto" w:fill="E0E0E0"/>
          </w:tcPr>
          <w:p w14:paraId="4EBEA2A9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2" w:type="dxa"/>
          </w:tcPr>
          <w:p w14:paraId="02730105" w14:textId="03E5A205" w:rsidR="002B43EC" w:rsidRPr="00E41E25" w:rsidRDefault="00534B17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947" w:type="dxa"/>
            <w:shd w:val="clear" w:color="auto" w:fill="E0E0E0"/>
          </w:tcPr>
          <w:p w14:paraId="10FAC535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92" w:type="dxa"/>
          </w:tcPr>
          <w:p w14:paraId="7F6C320F" w14:textId="63132E9F" w:rsidR="002B43EC" w:rsidRPr="00E41E25" w:rsidRDefault="002D6564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2D6564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835" w:type="dxa"/>
            <w:shd w:val="clear" w:color="auto" w:fill="E0E0E0"/>
          </w:tcPr>
          <w:p w14:paraId="74C955F1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4" w:type="dxa"/>
            <w:gridSpan w:val="1"/>
          </w:tcPr>
          <w:p w14:paraId="6AF2FF5A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</w:tr>
      <w:tr w:rsidR="002B43EC" w:rsidRPr="00E41E25" w14:paraId="07B3F5A2" w14:textId="77777777" w:rsidTr="002B43EC">
        <w:trPr>
          <w:gridAfter w:val="1"/>
          <w:wAfter w:w="113" w:type="dxa"/>
          <w:trHeight w:val="227"/>
        </w:trPr>
        <w:tc>
          <w:tcPr>
            <w:tcW w:w="710" w:type="dxa"/>
            <w:gridSpan w:val="1"/>
            <w:shd w:val="clear" w:color="auto" w:fill="E0E0E0"/>
          </w:tcPr>
          <w:p w14:paraId="7DE83E7A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90" w:type="dxa"/>
            <w:gridSpan w:val="3"/>
          </w:tcPr>
          <w:p w14:paraId="51B1C8C1" w14:textId="5239E503" w:rsidR="002B43EC" w:rsidRPr="00E41E25" w:rsidRDefault="00017857" w:rsidP="00831848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  <w:r w:rsidRPr="00017857">
              <w:rPr>
                <w:rFonts w:asciiTheme="minorHAnsi" w:eastAsia="微軟正黑體" w:hAnsiTheme="minorHAnsi" w:cstheme="minorHAnsi"/>
                <w:szCs w:val="24"/>
              </w:rPr>
              <w:t>aa</w:t>
            </w:r>
          </w:p>
        </w:tc>
        <w:tc>
          <w:tcPr>
            <w:tcW w:w="825" w:type="dxa"/>
            <w:shd w:val="clear" w:color="auto" w:fill="E0E0E0"/>
          </w:tcPr>
          <w:p w14:paraId="2C6F6676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91" w:type="dxa"/>
            <w:gridSpan w:val="3"/>
          </w:tcPr>
          <w:p w14:paraId="48BA883F" w14:textId="7357FB18" w:rsidR="002B43EC" w:rsidRPr="00E41E25" w:rsidRDefault="00017857" w:rsidP="00831848">
            <w:pPr>
              <w:rPr>
                <w:rFonts w:asciiTheme="minorHAnsi" w:eastAsia="微軟正黑體" w:hAnsiTheme="minorHAnsi" w:cstheme="minorHAnsi"/>
                <w:szCs w:val="24"/>
                <w:lang w:val="pl-PL"/>
              </w:rPr>
            </w:pPr>
            <w:r w:rsidRPr="00017857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945" w:type="dxa"/>
            <w:shd w:val="clear" w:color="auto" w:fill="E0E0E0"/>
          </w:tcPr>
          <w:p w14:paraId="3709A863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69" w:type="dxa"/>
            <w:gridSpan w:val="3"/>
          </w:tcPr>
          <w:p w14:paraId="088DAD18" w14:textId="21E54595" w:rsidR="002B43EC" w:rsidRPr="00E41E25" w:rsidRDefault="00017857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017857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947" w:type="dxa"/>
            <w:shd w:val="clear" w:color="auto" w:fill="E0E0E0"/>
          </w:tcPr>
          <w:p w14:paraId="3E361E00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61" w:type="dxa"/>
            <w:gridSpan w:val="3"/>
          </w:tcPr>
          <w:p w14:paraId="3D29CD40" w14:textId="6BDA17EF" w:rsidR="002B43EC" w:rsidRPr="00E41E25" w:rsidRDefault="00017857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017857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</w:tr>
      <w:tr w:rsidR="002B43EC" w:rsidRPr="00E41E25" w14:paraId="62DD8073" w14:textId="77777777" w:rsidTr="002B43EC">
        <w:trPr>
          <w:gridAfter w:val="1"/>
          <w:wAfter w:w="113" w:type="dxa"/>
          <w:trHeight w:val="2843"/>
        </w:trPr>
        <w:tc>
          <w:tcPr>
            <w:tcW w:w="3700" w:type="dxa"/>
            <w:gridSpan w:val="4"/>
            <w:tcBorders>
              <w:top w:val="single" w:sz="12" w:space="0" w:color="auto"/>
            </w:tcBorders>
          </w:tcPr>
          <w:p w14:paraId="1DE2F21D" w14:textId="7FE27FD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16" w:type="dxa"/>
            <w:gridSpan w:val="4"/>
            <w:tcBorders>
              <w:top w:val="single" w:sz="12" w:space="0" w:color="auto"/>
            </w:tcBorders>
          </w:tcPr>
          <w:p w14:paraId="266F0719" w14:textId="299CF2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14" w:type="dxa"/>
            <w:gridSpan w:val="4"/>
            <w:tcBorders>
              <w:top w:val="single" w:sz="12" w:space="0" w:color="auto"/>
            </w:tcBorders>
            <w:vAlign w:val="center"/>
          </w:tcPr>
          <w:p w14:paraId="0C700547" w14:textId="050E7C4D" w:rsidR="002B43EC" w:rsidRPr="00E41E25" w:rsidRDefault="002B43EC" w:rsidP="0083184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08" w:type="dxa"/>
            <w:gridSpan w:val="4"/>
            <w:tcBorders>
              <w:top w:val="single" w:sz="12" w:space="0" w:color="auto"/>
            </w:tcBorders>
          </w:tcPr>
          <w:p w14:paraId="40873B4D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1EFACFE4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17062C48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2B43EC" w:rsidRPr="00E41E25" w14:paraId="6AE40C0B" w14:textId="77777777" w:rsidTr="002B43EC">
        <w:trPr>
          <w:gridAfter w:val="1"/>
          <w:wAfter w:w="113" w:type="dxa"/>
          <w:trHeight w:val="227"/>
        </w:trPr>
        <w:tc>
          <w:tcPr>
            <w:tcW w:w="710" w:type="dxa"/>
            <w:gridSpan w:val="1"/>
            <w:shd w:val="clear" w:color="auto" w:fill="E0E0E0"/>
          </w:tcPr>
          <w:p w14:paraId="6695A1C1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50" w:type="dxa"/>
          </w:tcPr>
          <w:p w14:paraId="156B4B1F" w14:textId="2F4F5025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715" w:type="dxa"/>
            <w:shd w:val="clear" w:color="auto" w:fill="E0E0E0"/>
          </w:tcPr>
          <w:p w14:paraId="502DAE37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25" w:type="dxa"/>
          </w:tcPr>
          <w:p w14:paraId="0381588A" w14:textId="453126AE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>
              <w:t/>
            </w:r>
          </w:p>
        </w:tc>
        <w:tc>
          <w:tcPr>
            <w:tcW w:w="825" w:type="dxa"/>
            <w:shd w:val="clear" w:color="auto" w:fill="E0E0E0"/>
          </w:tcPr>
          <w:p w14:paraId="142E5078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12" w:type="dxa"/>
          </w:tcPr>
          <w:p w14:paraId="4FD1D71F" w14:textId="1686D1C3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5" w:type="dxa"/>
            <w:shd w:val="clear" w:color="auto" w:fill="E0E0E0"/>
          </w:tcPr>
          <w:p w14:paraId="40369DB3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4" w:type="dxa"/>
          </w:tcPr>
          <w:p w14:paraId="0A4CA2EA" w14:textId="4D29E6CD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>
              <w:t/>
            </w:r>
          </w:p>
        </w:tc>
        <w:tc>
          <w:tcPr>
            <w:tcW w:w="945" w:type="dxa"/>
            <w:shd w:val="clear" w:color="auto" w:fill="E0E0E0"/>
          </w:tcPr>
          <w:p w14:paraId="3912980A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92" w:type="dxa"/>
          </w:tcPr>
          <w:p w14:paraId="195F97D8" w14:textId="79503ED1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5" w:type="dxa"/>
            <w:shd w:val="clear" w:color="auto" w:fill="E0E0E0"/>
          </w:tcPr>
          <w:p w14:paraId="0350F5A4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2" w:type="dxa"/>
          </w:tcPr>
          <w:p w14:paraId="53EC4295" w14:textId="5B8832D1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>
              <w:t/>
            </w:r>
          </w:p>
        </w:tc>
        <w:tc>
          <w:tcPr>
            <w:tcW w:w="947" w:type="dxa"/>
            <w:shd w:val="clear" w:color="auto" w:fill="E0E0E0"/>
          </w:tcPr>
          <w:p w14:paraId="29C33C34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92" w:type="dxa"/>
          </w:tcPr>
          <w:p w14:paraId="41E95ADA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5" w:type="dxa"/>
            <w:shd w:val="clear" w:color="auto" w:fill="E0E0E0"/>
          </w:tcPr>
          <w:p w14:paraId="304F2D5F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4" w:type="dxa"/>
            <w:gridSpan w:val="1"/>
          </w:tcPr>
          <w:p w14:paraId="688C569F" w14:textId="13126ECB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>
              <w:t/>
            </w:r>
          </w:p>
        </w:tc>
      </w:tr>
      <w:tr w:rsidR="002B43EC" w:rsidRPr="00E41E25" w14:paraId="4C2B7D38" w14:textId="77777777" w:rsidTr="002B43EC">
        <w:trPr>
          <w:gridAfter w:val="1"/>
          <w:wAfter w:w="113" w:type="dxa"/>
          <w:trHeight w:val="227"/>
        </w:trPr>
        <w:tc>
          <w:tcPr>
            <w:tcW w:w="710" w:type="dxa"/>
            <w:gridSpan w:val="1"/>
            <w:shd w:val="clear" w:color="auto" w:fill="E0E0E0"/>
          </w:tcPr>
          <w:p w14:paraId="49AEEC9E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90" w:type="dxa"/>
            <w:gridSpan w:val="3"/>
          </w:tcPr>
          <w:p w14:paraId="56B85585" w14:textId="0D87AEF0" w:rsidR="002B43EC" w:rsidRPr="00E41E25" w:rsidRDefault="002B43EC" w:rsidP="00831848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5" w:type="dxa"/>
            <w:shd w:val="clear" w:color="auto" w:fill="E0E0E0"/>
          </w:tcPr>
          <w:p w14:paraId="78B5AD46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91" w:type="dxa"/>
            <w:gridSpan w:val="3"/>
          </w:tcPr>
          <w:p w14:paraId="6CC54E16" w14:textId="294EE1B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5" w:type="dxa"/>
            <w:shd w:val="clear" w:color="auto" w:fill="E0E0E0"/>
          </w:tcPr>
          <w:p w14:paraId="6851A557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69" w:type="dxa"/>
            <w:gridSpan w:val="3"/>
          </w:tcPr>
          <w:p w14:paraId="1F40E47B" w14:textId="5235E99E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7" w:type="dxa"/>
            <w:shd w:val="clear" w:color="auto" w:fill="E0E0E0"/>
          </w:tcPr>
          <w:p w14:paraId="178A0F6A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2861" w:type="dxa"/>
            <w:gridSpan w:val="3"/>
          </w:tcPr>
          <w:p w14:paraId="267E08FC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2"/>
        <w:gridCol w:w="6"/>
      </w:tblGrid>
      <w:tr w:rsidR="002B43EC" w:rsidRPr="00E41E25" w14:paraId="25EB564E" w14:textId="77777777" w:rsidTr="004C013C">
        <w:trPr>
          <w:gridAfter w:val="1"/>
          <w:wAfter w:w="6" w:type="dxa"/>
          <w:trHeight w:val="547"/>
        </w:trPr>
        <w:tc>
          <w:tcPr>
            <w:gridSpan w:val="2"/>
            <w:tcW w:w="15138" w:type="dxa"/>
            <w:tcBorders>
              <w:bottom w:val="single" w:sz="4" w:space="0" w:color="auto"/>
            </w:tcBorders>
            <w:shd w:val="clear" w:color="auto" w:fill="E6E6E6"/>
          </w:tcPr>
          <w:p w14:paraId="00570870" w14:textId="20B19961" w:rsidR="002B43EC" w:rsidRPr="00E41E25" w:rsidRDefault="002B43EC" w:rsidP="002B43EC">
            <w:pPr>
              <w:pageBreakBefore/>
              <w:pStyle w:val="af2"/>
              <w:ind w:leftChars="0"/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十五、T2 Burn-in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接線圖</w:t>
            </w:r>
          </w:p>
        </w:tc>
      </w:tr>
      <w:tr w:rsidR="002B43EC" w:rsidRPr="00E41E25" w14:paraId="410CBC77" w14:textId="77777777" w:rsidTr="004C013C">
        <w:trPr>
          <w:trHeight w:val="7598"/>
        </w:trPr>
        <w:tc>
          <w:tcPr>
            <w:tcW w:w="15138" w:type="dxa"/>
            <w:gridSpan w:val="2"/>
            <w:tcBorders>
              <w:bottom w:val="single" w:sz="4" w:space="0" w:color="auto"/>
            </w:tcBorders>
          </w:tcPr>
          <w:tbl>
            <w:tblPr>
              <w:tblStyle w:val="a8"/>
              <w:tblW w:w="9979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558"/>
              <w:gridCol w:w="756"/>
              <w:gridCol w:w="1297"/>
              <w:gridCol w:w="1297"/>
              <w:gridCol w:w="1357"/>
              <w:gridCol w:w="1357"/>
              <w:gridCol w:w="1357"/>
            </w:tblGrid>
            <w:tr w:rsidR="00801924" w:rsidRPr="00E41E25" w14:paraId="25744290" w14:textId="232B3027" w:rsidTr="004C013C">
              <w:trPr>
                <w:trHeight w:val="794"/>
                <w:jc w:val="center"/>
              </w:trPr>
              <w:tc>
                <w:tcPr>
                  <w:tcW w:w="2558" w:type="dxa"/>
                  <w:shd w:val="clear" w:color="auto" w:fill="FFC000" w:themeFill="accent4"/>
                </w:tcPr>
                <w:p w14:paraId="26DCC929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SRAW</w:t>
                  </w:r>
                  <w:r w:rsidRPr="00E41E25">
                    <w:rPr>
                      <w:rFonts w:asciiTheme="minorHAnsi" w:eastAsia="微軟正黑體" w:hAnsiTheme="minorHAnsi" w:cstheme="minorHAnsi"/>
                    </w:rPr>
                    <w:t>型號</w:t>
                  </w:r>
                </w:p>
              </w:tc>
              <w:tc>
                <w:tcPr>
                  <w:tcW w:w="756" w:type="dxa"/>
                  <w:shd w:val="clear" w:color="auto" w:fill="FFC000" w:themeFill="accent4"/>
                </w:tcPr>
                <w:p w14:paraId="7F1DDF3D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Vin</w:t>
                  </w:r>
                </w:p>
              </w:tc>
              <w:tc>
                <w:tcPr>
                  <w:tcW w:w="1297" w:type="dxa"/>
                  <w:shd w:val="clear" w:color="auto" w:fill="FFC000" w:themeFill="accent4"/>
                </w:tcPr>
                <w:p w14:paraId="380A33F4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12V</w:t>
                  </w:r>
                  <w:r w:rsidRPr="00E41E25">
                    <w:rPr>
                      <w:rFonts w:asciiTheme="minorHAnsi" w:eastAsia="微軟正黑體" w:hAnsiTheme="minorHAnsi" w:cstheme="minorHAnsi"/>
                    </w:rPr>
                    <w:t>抽載</w:t>
                  </w:r>
                </w:p>
              </w:tc>
              <w:tc>
                <w:tcPr>
                  <w:tcW w:w="1297" w:type="dxa"/>
                  <w:shd w:val="clear" w:color="auto" w:fill="FFC000" w:themeFill="accent4"/>
                </w:tcPr>
                <w:p w14:paraId="7A77D6CD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54V</w:t>
                  </w:r>
                  <w:r w:rsidRPr="00E41E25">
                    <w:rPr>
                      <w:rFonts w:asciiTheme="minorHAnsi" w:eastAsia="微軟正黑體" w:hAnsiTheme="minorHAnsi" w:cstheme="minorHAnsi"/>
                    </w:rPr>
                    <w:t>抽載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62787B65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瓦特數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4322B486" w14:textId="6A5028D2" w:rsidR="00801924" w:rsidRPr="00E41E25" w:rsidRDefault="0071022A" w:rsidP="0071022A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電源可供</w:t>
                  </w:r>
                  <w:r w:rsidR="00801924" w:rsidRPr="00E41E25">
                    <w:rPr>
                      <w:rFonts w:asciiTheme="minorHAnsi" w:eastAsia="微軟正黑體" w:hAnsiTheme="minorHAnsi" w:cstheme="minorHAnsi"/>
                    </w:rPr>
                    <w:t>產品台數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4AE2FA5F" w14:textId="7F7B3609" w:rsidR="00CA2E27" w:rsidRPr="00E41E25" w:rsidRDefault="00AF1CAA" w:rsidP="00AF1CAA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電源可供</w:t>
                  </w:r>
                  <w:r w:rsidR="00CA2E27" w:rsidRPr="00E41E25">
                    <w:rPr>
                      <w:rFonts w:asciiTheme="minorHAnsi" w:eastAsia="微軟正黑體" w:hAnsiTheme="minorHAnsi" w:cstheme="minorHAnsi"/>
                    </w:rPr>
                    <w:t>負載台數</w:t>
                  </w:r>
                </w:p>
              </w:tc>
            </w:tr>
            <w:tr w:rsidR="00363EE7" w:rsidRPr="00E41E25" w14:paraId="49F3F07A" w14:textId="0E22BA61" w:rsidTr="004C013C">
              <w:trPr>
                <w:trHeight w:val="551"/>
                <w:jc w:val="center"/>
              </w:trPr>
              <w:tc>
                <w:tcPr>
                  <w:tcW w:w="2558" w:type="dxa"/>
                  <w:shd w:val="clear" w:color="auto" w:fill="FFC000" w:themeFill="accent4"/>
                </w:tcPr>
                <w:p w14:paraId="782A4588" w14:textId="21BBC64B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C22A93">
                    <w:rPr>
                      <w:rFonts w:asciiTheme="minorHAnsi" w:eastAsia="微軟正黑體" w:hAnsiTheme="minorHAnsi" w:cstheme="minorHAnsi"/>
                      <w:szCs w:val="24"/>
                    </w:rPr>
                    <w:t>aacccc</w:t>
                  </w:r>
                </w:p>
              </w:tc>
              <w:tc>
                <w:tcPr>
                  <w:tcW w:w="756" w:type="dxa"/>
                  <w:shd w:val="clear" w:color="auto" w:fill="FFC000" w:themeFill="accent4"/>
                </w:tcPr>
                <w:p w14:paraId="08BA6D98" w14:textId="1EAE7238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111</w:t>
                  </w:r>
                </w:p>
              </w:tc>
              <w:tc>
                <w:tcPr>
                  <w:tcW w:w="1297" w:type="dxa"/>
                  <w:shd w:val="clear" w:color="auto" w:fill="FFC000" w:themeFill="accent4"/>
                </w:tcPr>
                <w:p w14:paraId="730B0501" w14:textId="33C411B3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111</w:t>
                  </w:r>
                </w:p>
              </w:tc>
              <w:tc>
                <w:tcPr>
                  <w:tcW w:w="1297" w:type="dxa"/>
                  <w:shd w:val="clear" w:color="auto" w:fill="FFC000" w:themeFill="accent4"/>
                </w:tcPr>
                <w:p w14:paraId="08CBFEB0" w14:textId="03E7DCCB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111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14F65B37" w14:textId="4CD41016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111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4A160613" w14:textId="0AC785C2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111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6554E198" w14:textId="2D6B69AF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111</w:t>
                  </w:r>
                </w:p>
              </w:tc>
            </w:tr>
          </w:tbl>
          <w:p>
            <w:pPr>
              <w:spacing w:before="80" w:after="80"/>
            </w:pPr>
          </w:p>
          <w:tbl>
            <w:tblPr>
              <w:tblStyle w:val="a8"/>
              <w:tblW w:w="9979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558"/>
              <w:gridCol w:w="756"/>
              <w:gridCol w:w="1297"/>
              <w:gridCol w:w="1297"/>
              <w:gridCol w:w="1357"/>
              <w:gridCol w:w="1357"/>
              <w:gridCol w:w="1357"/>
            </w:tblGrid>
            <w:tr w:rsidR="00801924" w:rsidRPr="00E41E25" w14:paraId="25744290" w14:textId="232B3027" w:rsidTr="004C013C">
              <w:trPr>
                <w:trHeight w:val="794"/>
                <w:jc w:val="center"/>
              </w:trPr>
              <w:tc>
                <w:tcPr>
                  <w:tcW w:w="2558" w:type="dxa"/>
                  <w:shd w:val="clear" w:color="auto" w:fill="FFC000" w:themeFill="accent4"/>
                </w:tcPr>
                <w:p w14:paraId="26DCC929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SRAW</w:t>
                  </w:r>
                  <w:r w:rsidRPr="00E41E25">
                    <w:rPr>
                      <w:rFonts w:asciiTheme="minorHAnsi" w:eastAsia="微軟正黑體" w:hAnsiTheme="minorHAnsi" w:cstheme="minorHAnsi"/>
                    </w:rPr>
                    <w:t>型號</w:t>
                  </w:r>
                </w:p>
              </w:tc>
              <w:tc>
                <w:tcPr>
                  <w:tcW w:w="756" w:type="dxa"/>
                  <w:shd w:val="clear" w:color="auto" w:fill="FFC000" w:themeFill="accent4"/>
                </w:tcPr>
                <w:p w14:paraId="7F1DDF3D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Vin</w:t>
                  </w:r>
                </w:p>
              </w:tc>
              <w:tc>
                <w:tcPr>
                  <w:tcW w:w="1297" w:type="dxa"/>
                  <w:shd w:val="clear" w:color="auto" w:fill="FFC000" w:themeFill="accent4"/>
                </w:tcPr>
                <w:p w14:paraId="380A33F4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12V</w:t>
                  </w:r>
                  <w:r w:rsidRPr="00E41E25">
                    <w:rPr>
                      <w:rFonts w:asciiTheme="minorHAnsi" w:eastAsia="微軟正黑體" w:hAnsiTheme="minorHAnsi" w:cstheme="minorHAnsi"/>
                    </w:rPr>
                    <w:t>抽載</w:t>
                  </w:r>
                </w:p>
              </w:tc>
              <w:tc>
                <w:tcPr>
                  <w:tcW w:w="1297" w:type="dxa"/>
                  <w:shd w:val="clear" w:color="auto" w:fill="FFC000" w:themeFill="accent4"/>
                </w:tcPr>
                <w:p w14:paraId="7A77D6CD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54V</w:t>
                  </w:r>
                  <w:r w:rsidRPr="00E41E25">
                    <w:rPr>
                      <w:rFonts w:asciiTheme="minorHAnsi" w:eastAsia="微軟正黑體" w:hAnsiTheme="minorHAnsi" w:cstheme="minorHAnsi"/>
                    </w:rPr>
                    <w:t>抽載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62787B65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瓦特數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4322B486" w14:textId="6A5028D2" w:rsidR="00801924" w:rsidRPr="00E41E25" w:rsidRDefault="0071022A" w:rsidP="0071022A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電源可供</w:t>
                  </w:r>
                  <w:r w:rsidR="00801924" w:rsidRPr="00E41E25">
                    <w:rPr>
                      <w:rFonts w:asciiTheme="minorHAnsi" w:eastAsia="微軟正黑體" w:hAnsiTheme="minorHAnsi" w:cstheme="minorHAnsi"/>
                    </w:rPr>
                    <w:t>產品台數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4AE2FA5F" w14:textId="7F7B3609" w:rsidR="00CA2E27" w:rsidRPr="00E41E25" w:rsidRDefault="00AF1CAA" w:rsidP="00AF1CAA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電源可供</w:t>
                  </w:r>
                  <w:r w:rsidR="00CA2E27" w:rsidRPr="00E41E25">
                    <w:rPr>
                      <w:rFonts w:asciiTheme="minorHAnsi" w:eastAsia="微軟正黑體" w:hAnsiTheme="minorHAnsi" w:cstheme="minorHAnsi"/>
                    </w:rPr>
                    <w:t>負載台數</w:t>
                  </w:r>
                </w:p>
              </w:tc>
            </w:tr>
            <w:tr w:rsidR="00363EE7" w:rsidRPr="00E41E25" w14:paraId="49F3F07A" w14:textId="0E22BA61" w:rsidTr="004C013C">
              <w:trPr>
                <w:trHeight w:val="551"/>
                <w:jc w:val="center"/>
              </w:trPr>
              <w:tc>
                <w:tcPr>
                  <w:tcW w:w="2558" w:type="dxa"/>
                  <w:shd w:val="clear" w:color="auto" w:fill="FFC000" w:themeFill="accent4"/>
                </w:tcPr>
                <w:p w14:paraId="782A4588" w14:textId="21BBC64B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C22A93">
                    <w:rPr>
                      <w:rFonts w:asciiTheme="minorHAnsi" w:eastAsia="微軟正黑體" w:hAnsiTheme="minorHAnsi" w:cstheme="minorHAnsi"/>
                      <w:szCs w:val="24"/>
                    </w:rPr>
                    <w:t>aacdd</w:t>
                  </w:r>
                </w:p>
              </w:tc>
              <w:tc>
                <w:tcPr>
                  <w:tcW w:w="756" w:type="dxa"/>
                  <w:shd w:val="clear" w:color="auto" w:fill="FFC000" w:themeFill="accent4"/>
                </w:tcPr>
                <w:p w14:paraId="08BA6D98" w14:textId="1EAE7238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aaa</w:t>
                  </w:r>
                </w:p>
              </w:tc>
              <w:tc>
                <w:tcPr>
                  <w:tcW w:w="1297" w:type="dxa"/>
                  <w:shd w:val="clear" w:color="auto" w:fill="FFC000" w:themeFill="accent4"/>
                </w:tcPr>
                <w:p w14:paraId="730B0501" w14:textId="33C411B3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111</w:t>
                  </w:r>
                </w:p>
              </w:tc>
              <w:tc>
                <w:tcPr>
                  <w:tcW w:w="1297" w:type="dxa"/>
                  <w:shd w:val="clear" w:color="auto" w:fill="FFC000" w:themeFill="accent4"/>
                </w:tcPr>
                <w:p w14:paraId="08CBFEB0" w14:textId="03E7DCCB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111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14F65B37" w14:textId="4CD41016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111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4A160613" w14:textId="0AC785C2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11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6554E198" w14:textId="2D6B69AF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11</w:t>
                  </w:r>
                </w:p>
              </w:tc>
            </w:tr>
          </w:tbl>
          <w:p w14:paraId="7CD93336" w14:textId="6FC32298" w:rsidR="00E9751C" w:rsidRPr="00E41E25" w:rsidRDefault="0055051A" w:rsidP="00831848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9" behindDoc="0" locked="0" layoutInCell="1" allowOverlap="1" wp14:anchorId="1AE924E1" wp14:editId="3E0A56C3">
                      <wp:simplePos x="0" y="0"/>
                      <wp:positionH relativeFrom="column">
                        <wp:posOffset>7163918</wp:posOffset>
                      </wp:positionH>
                      <wp:positionV relativeFrom="paragraph">
                        <wp:posOffset>3286404</wp:posOffset>
                      </wp:positionV>
                      <wp:extent cx="1288338" cy="9968"/>
                      <wp:effectExtent l="19050" t="19050" r="7620" b="28575"/>
                      <wp:wrapNone/>
                      <wp:docPr id="82" name="直線接點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288338" cy="9968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246823B" id="直線接點 48" o:spid="_x0000_s1026" style="position:absolute;flip:x;z-index:25251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4.1pt,258.75pt" to="665.55pt,25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" strokecolor="red" strokeweight="2.25pt">
                      <v:stroke joinstyle="miter"/>
                    </v:line>
                  </w:pict>
                </mc:Fallback>
              </mc:AlternateContent>
            </w:r>
            <w:r w:rsidR="00DF7A87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6" behindDoc="0" locked="0" layoutInCell="1" allowOverlap="1" wp14:anchorId="087985FD" wp14:editId="4959DB62">
                      <wp:simplePos x="0" y="0"/>
                      <wp:positionH relativeFrom="column">
                        <wp:posOffset>1165454</wp:posOffset>
                      </wp:positionH>
                      <wp:positionV relativeFrom="paragraph">
                        <wp:posOffset>48666</wp:posOffset>
                      </wp:positionV>
                      <wp:extent cx="4255770" cy="3942080"/>
                      <wp:effectExtent l="0" t="0" r="0" b="20320"/>
                      <wp:wrapNone/>
                      <wp:docPr id="83" name="群組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255770" cy="3942080"/>
                                <a:chOff x="-686296" y="0"/>
                                <a:chExt cx="4256266" cy="3942643"/>
                              </a:xfrm>
                            </wpg:grpSpPr>
                            <wpg:grpSp>
                              <wpg:cNvPr id="28046313" name="群組 28"/>
                              <wpg:cNvGrpSpPr/>
                              <wpg:grpSpPr>
                                <a:xfrm>
                                  <a:off x="-686296" y="0"/>
                                  <a:ext cx="4256266" cy="2778672"/>
                                  <a:chOff x="-686296" y="0"/>
                                  <a:chExt cx="4256266" cy="2778672"/>
                                </a:xfrm>
                              </wpg:grpSpPr>
                              <wpg:grpSp>
                                <wpg:cNvPr id="1442273557" name="群組 26"/>
                                <wpg:cNvGrpSpPr/>
                                <wpg:grpSpPr>
                                  <a:xfrm>
                                    <a:off x="1" y="0"/>
                                    <a:ext cx="3569969" cy="2430780"/>
                                    <a:chOff x="1" y="0"/>
                                    <a:chExt cx="3569969" cy="2430780"/>
                                  </a:xfrm>
                                </wpg:grpSpPr>
                                <wpg:grpSp>
                                  <wpg:cNvPr id="662741247" name="群組 22"/>
                                  <wpg:cNvGrpSpPr/>
                                  <wpg:grpSpPr>
                                    <a:xfrm>
                                      <a:off x="1" y="0"/>
                                      <a:ext cx="3569969" cy="2430780"/>
                                      <a:chOff x="1" y="0"/>
                                      <a:chExt cx="3570574" cy="2431275"/>
                                    </a:xfrm>
                                  </wpg:grpSpPr>
                                  <wpg:grpSp>
                                    <wpg:cNvPr id="715756320" name="群組 21"/>
                                    <wpg:cNvGrpSpPr/>
                                    <wpg:grpSpPr>
                                      <a:xfrm>
                                        <a:off x="1" y="0"/>
                                        <a:ext cx="3438323" cy="2158365"/>
                                        <a:chOff x="1" y="0"/>
                                        <a:chExt cx="3438638" cy="215836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1454994510" name="圖片 19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89">
                                          <a:extLst>
                                            <a:ext uri="{BEBA8EAE-BF5A-486C-A8C5-ECC9F3942E4B}">
                                              <a14:imgProps xmlns:a14="http://schemas.microsoft.com/office/drawing/2010/main">
                                                <a14:imgLayer r:embed="rId90">
                                                  <a14:imgEffect>
                                                    <a14:backgroundRemoval t="5556" b="97556" l="2500" r="90000">
                                                      <a14:foregroundMark x1="26366" y1="6554" x2="35167" y2="444"/>
                                                      <a14:foregroundMark x1="35167" y1="444" x2="63000" y2="667"/>
                                                      <a14:foregroundMark x1="76269" y1="10988" x2="77000" y2="11556"/>
                                                      <a14:foregroundMark x1="63000" y1="667" x2="67352" y2="4052"/>
                                                      <a14:foregroundMark x1="77000" y1="11556" x2="80333" y2="21111"/>
                                                      <a14:foregroundMark x1="80333" y1="21111" x2="77167" y2="60000"/>
                                                      <a14:foregroundMark x1="77167" y1="60000" x2="84000" y2="63333"/>
                                                      <a14:foregroundMark x1="84000" y1="63333" x2="90333" y2="94444"/>
                                                      <a14:foregroundMark x1="90333" y1="94444" x2="66333" y2="94889"/>
                                                      <a14:foregroundMark x1="66333" y1="94889" x2="49333" y2="99778"/>
                                                      <a14:foregroundMark x1="49333" y1="99778" x2="2500" y2="97556"/>
                                                      <a14:foregroundMark x1="2500" y1="97556" x2="10000" y2="66000"/>
                                                      <a14:foregroundMark x1="10000" y1="66000" x2="15833" y2="61556"/>
                                                      <a14:foregroundMark x1="15833" y1="61556" x2="22833" y2="62000"/>
                                                      <a14:foregroundMark x1="22833" y1="62000" x2="16667" y2="56444"/>
                                                      <a14:foregroundMark x1="16667" y1="56444" x2="15069" y2="15551"/>
                                                      <a14:foregroundMark x1="14833" y1="15111" x2="26167" y2="6222"/>
                                                      <a14:foregroundMark x1="26167" y1="6222" x2="55167" y2="5111"/>
                                                      <a14:foregroundMark x1="55167" y1="5111" x2="68333" y2="5556"/>
                                                      <a14:foregroundMark x1="68333" y1="5556" x2="75000" y2="10667"/>
                                                      <a14:foregroundMark x1="75000" y1="10667" x2="77000" y2="19778"/>
                                                      <a14:foregroundMark x1="77000" y1="19778" x2="63833" y2="31556"/>
                                                      <a14:foregroundMark x1="63833" y1="31556" x2="20000" y2="30000"/>
                                                      <a14:foregroundMark x1="20000" y1="30000" x2="15000" y2="15333"/>
                                                      <a14:backgroundMark x1="14788" y1="14567" x2="14500" y2="14889"/>
                                                      <a14:backgroundMark x1="15187" y1="14121" x2="14918" y2="14422"/>
                                                      <a14:backgroundMark x1="14281" y1="12553" x2="13667" y2="6000"/>
                                                      <a14:backgroundMark x1="14500" y1="14889" x2="14306" y2="12824"/>
                                                      <a14:backgroundMark x1="13667" y1="6000" x2="21833" y2="4667"/>
                                                      <a14:backgroundMark x1="21833" y1="4667" x2="18807" y2="9536"/>
                                                      <a14:backgroundMark x1="16541" y1="11314" x2="14833" y2="7111"/>
                                                      <a14:backgroundMark x1="75400" y1="10107" x2="75768" y2="10376"/>
                                                      <a14:backgroundMark x1="75902" y1="10324" x2="75561" y2="9882"/>
                                                    </a14:backgroundRemoval>
                                                  </a14:imgEffect>
                                                </a14:imgLayer>
                                              </a14:imgProps>
                                            </a:ex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1" y="0"/>
                                          <a:ext cx="2876551" cy="215836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  <wps:wsp>
                                      <wps:cNvPr id="217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74158" y="1424763"/>
                                          <a:ext cx="415290" cy="26098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220C3664" w14:textId="64C1E39D" w:rsidR="001A4973" w:rsidRPr="003757CC" w:rsidRDefault="00013C3B">
                                            <w:pPr>
                                              <w:rPr>
                                                <w:b/>
                                                <w:bCs/>
                                                <w:sz w:val="16"/>
                                                <w:szCs w:val="12"/>
                                              </w:rPr>
                                            </w:pPr>
                                            <w:r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十</w:t>
                                            </w:r>
                                            <w:r w:rsidR="003757CC"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000000" w:themeColor="text1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ー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422988670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839972" y="1424763"/>
                                          <a:ext cx="611505" cy="26098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4DBBB728" w14:textId="01CC6B27" w:rsidR="003757CC" w:rsidRPr="003757CC" w:rsidRDefault="003757CC">
                                            <w:pPr>
                                              <w:rPr>
                                                <w:b/>
                                                <w:bCs/>
                                                <w:sz w:val="16"/>
                                                <w:szCs w:val="12"/>
                                              </w:rPr>
                                            </w:pPr>
                                            <w:r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十十</w:t>
                                            </w:r>
                                            <w:r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000000" w:themeColor="text1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ーー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315474554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63526" y="1584251"/>
                                          <a:ext cx="457200" cy="2908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1A038E47" w14:textId="07A18897" w:rsidR="00AD7760" w:rsidRPr="00AD7760" w:rsidRDefault="00AD7760">
                                            <w:pPr>
                                              <w:rPr>
                                                <w:b/>
                                                <w:bCs/>
                                              </w:rPr>
                                            </w:pPr>
                                            <w:r w:rsidRPr="00AD7760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highlight w:val="lightGray"/>
                                              </w:rPr>
                                              <w:t>12V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518907747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871870" y="1584251"/>
                                          <a:ext cx="457200" cy="2908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463441EC" w14:textId="0E99EE59" w:rsidR="00AD7760" w:rsidRPr="00AD7760" w:rsidRDefault="00AD7760">
                                            <w:pPr>
                                              <w:rPr>
                                                <w:b/>
                                                <w:bCs/>
                                              </w:rPr>
                                            </w:pPr>
                                            <w:r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highlight w:val="lightGray"/>
                                              </w:rPr>
                                              <w:t>54</w:t>
                                            </w:r>
                                            <w:r w:rsidRPr="00AD7760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highlight w:val="lightGray"/>
                                              </w:rPr>
                                              <w:t>V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1778811341" name="橢圓 20"/>
                                      <wps:cNvSpPr/>
                                      <wps:spPr>
                                        <a:xfrm>
                                          <a:off x="754912" y="1924493"/>
                                          <a:ext cx="45719" cy="61187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0000"/>
                                        </a:solidFill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201481222" name="橢圓 20"/>
                                      <wps:cNvSpPr/>
                                      <wps:spPr>
                                        <a:xfrm>
                                          <a:off x="818707" y="1924493"/>
                                          <a:ext cx="45085" cy="60960"/>
                                        </a:xfrm>
                                        <a:prstGeom prst="ellipse">
                                          <a:avLst/>
                                        </a:prstGeom>
                                        <a:ln/>
                                      </wps:spPr>
                                      <wps:style>
                                        <a:lnRef idx="2">
                                          <a:schemeClr val="dk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223941320" name="橢圓 20"/>
                                      <wps:cNvSpPr/>
                                      <wps:spPr>
                                        <a:xfrm>
                                          <a:off x="1020726" y="1924493"/>
                                          <a:ext cx="45719" cy="61187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0000"/>
                                        </a:solidFill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520256665" name="橢圓 20"/>
                                      <wps:cNvSpPr/>
                                      <wps:spPr>
                                        <a:xfrm>
                                          <a:off x="1084521" y="1924493"/>
                                          <a:ext cx="45085" cy="60960"/>
                                        </a:xfrm>
                                        <a:prstGeom prst="ellipse">
                                          <a:avLst/>
                                        </a:prstGeom>
                                        <a:ln/>
                                      </wps:spPr>
                                      <wps:style>
                                        <a:lnRef idx="2">
                                          <a:schemeClr val="dk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16732251" name="橢圓 20"/>
                                      <wps:cNvSpPr/>
                                      <wps:spPr>
                                        <a:xfrm>
                                          <a:off x="956931" y="1924493"/>
                                          <a:ext cx="45719" cy="61187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0000"/>
                                        </a:solidFill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70695063" name="橢圓 20"/>
                                      <wps:cNvSpPr/>
                                      <wps:spPr>
                                        <a:xfrm>
                                          <a:off x="1148317" y="1924493"/>
                                          <a:ext cx="45085" cy="60960"/>
                                        </a:xfrm>
                                        <a:prstGeom prst="ellipse">
                                          <a:avLst/>
                                        </a:prstGeom>
                                        <a:ln/>
                                      </wps:spPr>
                                      <wps:style>
                                        <a:lnRef idx="2">
                                          <a:schemeClr val="dk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720019985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306210" y="1584251"/>
                                          <a:ext cx="644510" cy="2908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44BC5484" w14:textId="6CCA83B9" w:rsidR="000E1FDB" w:rsidRPr="00AD7760" w:rsidRDefault="000E1FDB">
                                            <w:pPr>
                                              <w:rPr>
                                                <w:b/>
                                                <w:bCs/>
                                              </w:rPr>
                                            </w:pPr>
                                            <w:r w:rsidRPr="000E1FDB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highlight w:val="lightGray"/>
                                              </w:rPr>
                                              <w:t>Power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9816932" name="橢圓 20"/>
                                      <wps:cNvSpPr/>
                                      <wps:spPr>
                                        <a:xfrm>
                                          <a:off x="1656996" y="1928303"/>
                                          <a:ext cx="45719" cy="61187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0000"/>
                                        </a:solidFill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382887264" name="橢圓 20"/>
                                      <wps:cNvSpPr/>
                                      <wps:spPr>
                                        <a:xfrm>
                                          <a:off x="1597897" y="1928303"/>
                                          <a:ext cx="45085" cy="60960"/>
                                        </a:xfrm>
                                        <a:prstGeom prst="ellipse">
                                          <a:avLst/>
                                        </a:prstGeom>
                                        <a:ln/>
                                      </wps:spPr>
                                      <wps:style>
                                        <a:lnRef idx="2">
                                          <a:schemeClr val="dk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219195229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439028" y="1424763"/>
                                          <a:ext cx="415290" cy="26098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3201CB6D" w14:textId="69C061B8" w:rsidR="005129DE" w:rsidRPr="003757CC" w:rsidRDefault="005129DE">
                                            <w:pPr>
                                              <w:rPr>
                                                <w:b/>
                                                <w:bCs/>
                                                <w:sz w:val="16"/>
                                                <w:szCs w:val="12"/>
                                              </w:rPr>
                                            </w:pPr>
                                            <w:r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000000" w:themeColor="text1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ー</w:t>
                                            </w:r>
                                            <w:r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十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1154261891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825342" y="1780805"/>
                                          <a:ext cx="613297" cy="2908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739686E3" w14:textId="66DFC3FE" w:rsidR="00C55AFC" w:rsidRPr="00AD7760" w:rsidRDefault="00C55AFC">
                                            <w:pPr>
                                              <w:rPr>
                                                <w:b/>
                                                <w:bCs/>
                                              </w:rPr>
                                            </w:pPr>
                                            <w:r w:rsidRPr="00DD064B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highlight w:val="lightGray"/>
                                              </w:rPr>
                                              <w:t>24Vdc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</wpg:grpSp>
                                  <pic:pic xmlns:pic="http://schemas.openxmlformats.org/drawingml/2006/picture">
                                    <pic:nvPicPr>
                                      <pic:cNvPr id="542" name="圖片 1" descr="C:\Users\HankCY_Wu\AppData\Local\Microsoft\Windows\INetCache\Content.Word\power.jpg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 rot="10800000" flipV="1">
                                        <a:off x="2551400" y="2035035"/>
                                        <a:ext cx="1019175" cy="3962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wpg:grpSp>
                                <wps:wsp>
                                  <wps:cNvPr id="560870625" name="直線接點 23"/>
                                  <wps:cNvCnPr/>
                                  <wps:spPr>
                                    <a:xfrm flipH="1">
                                      <a:off x="1690622" y="2166442"/>
                                      <a:ext cx="955963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77066014" name="直線接點 23"/>
                                  <wps:cNvCnPr/>
                                  <wps:spPr>
                                    <a:xfrm flipH="1">
                                      <a:off x="1620284" y="2207818"/>
                                      <a:ext cx="1015339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205547485" name="直線接點 24"/>
                                  <wps:cNvCnPr/>
                                  <wps:spPr>
                                    <a:xfrm flipV="1">
                                      <a:off x="1686485" y="1988527"/>
                                      <a:ext cx="0" cy="187269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22076281" name="直線接點 25"/>
                                  <wps:cNvCnPr/>
                                  <wps:spPr>
                                    <a:xfrm flipV="1">
                                      <a:off x="1620284" y="1971977"/>
                                      <a:ext cx="0" cy="234203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1815778590" name="語音泡泡: 圓角矩形 27"/>
                                <wps:cNvSpPr/>
                                <wps:spPr>
                                  <a:xfrm>
                                    <a:off x="2469671" y="1268083"/>
                                    <a:ext cx="1052195" cy="457200"/>
                                  </a:xfrm>
                                  <a:prstGeom prst="wedgeRoundRectCallout">
                                    <a:avLst>
                                      <a:gd name="adj1" fmla="val -65925"/>
                                      <a:gd name="adj2" fmla="val 141745"/>
                                      <a:gd name="adj3" fmla="val 16667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18CCD85A" w14:textId="77777777" w:rsidR="006B7ADB" w:rsidRPr="00E41E25" w:rsidRDefault="006B7ADB" w:rsidP="006B7ADB">
                                      <w:pPr>
                                        <w:jc w:val="center"/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</w:pPr>
                                      <w:r w:rsidRPr="002D6564"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  <w:t>aa</w:t>
                                      </w:r>
                                    </w:p>
                                    <w:p w14:paraId="6D097809" w14:textId="6A080AC2" w:rsidR="00104264" w:rsidRDefault="00104264" w:rsidP="00104264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28062684" name="語音泡泡: 圓角矩形 27"/>
                                <wps:cNvSpPr/>
                                <wps:spPr>
                                  <a:xfrm>
                                    <a:off x="-375941" y="2321472"/>
                                    <a:ext cx="1052195" cy="457200"/>
                                  </a:xfrm>
                                  <a:prstGeom prst="wedgeRoundRectCallout">
                                    <a:avLst>
                                      <a:gd name="adj1" fmla="val 70341"/>
                                      <a:gd name="adj2" fmla="val 15327"/>
                                      <a:gd name="adj3" fmla="val 16667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54665639" w14:textId="77777777" w:rsidR="006B7ADB" w:rsidRPr="00E41E25" w:rsidRDefault="006B7ADB" w:rsidP="006B7ADB">
                                      <w:pPr>
                                        <w:jc w:val="center"/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</w:pPr>
                                      <w:r w:rsidRPr="002D6564"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  <w:t>L-00999</w:t>
                                      </w:r>
                                    </w:p>
                                    <w:p w14:paraId="43091928" w14:textId="6904BB82" w:rsidR="00AE4C87" w:rsidRDefault="00AE4C87" w:rsidP="00104264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5858844" name="語音泡泡: 圓角矩形 27"/>
                                <wps:cNvSpPr/>
                                <wps:spPr>
                                  <a:xfrm>
                                    <a:off x="-686296" y="247685"/>
                                    <a:ext cx="1052195" cy="457200"/>
                                  </a:xfrm>
                                  <a:prstGeom prst="wedgeRoundRectCallout">
                                    <a:avLst>
                                      <a:gd name="adj1" fmla="val 101851"/>
                                      <a:gd name="adj2" fmla="val 37564"/>
                                      <a:gd name="adj3" fmla="val 16667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accent3">
                                      <a:shade val="15000"/>
                                    </a:schemeClr>
                                  </a:lnRef>
                                  <a:fillRef idx="1">
                                    <a:schemeClr val="accent3"/>
                                  </a:fillRef>
                                  <a:effectRef idx="0">
                                    <a:schemeClr val="accent3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2219C925" w14:textId="77777777" w:rsidR="006B7ADB" w:rsidRPr="00E41E25" w:rsidRDefault="006B7ADB" w:rsidP="006B7ADB">
                                      <w:pPr>
                                        <w:jc w:val="center"/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</w:pPr>
                                      <w:r w:rsidRPr="002D6564"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  <w:t/>
                                      </w:r>
                                    </w:p>
                                    <w:p w14:paraId="69963BE5" w14:textId="35803B27" w:rsidR="00567E0C" w:rsidRDefault="00567E0C" w:rsidP="00104264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512631747" name="群組 42"/>
                              <wpg:cNvGrpSpPr/>
                              <wpg:grpSpPr>
                                <a:xfrm>
                                  <a:off x="776376" y="2019533"/>
                                  <a:ext cx="1754101" cy="1923110"/>
                                  <a:chOff x="0" y="0"/>
                                  <a:chExt cx="1754101" cy="192311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947141647" name="圖片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9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575590" y="695618"/>
                                    <a:ext cx="351155" cy="101028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wps:wsp>
                                <wps:cNvPr id="169381874" name="矩形 31"/>
                                <wps:cNvSpPr/>
                                <wps:spPr>
                                  <a:xfrm>
                                    <a:off x="1495308" y="1388272"/>
                                    <a:ext cx="258793" cy="53483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3810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03699050" name="直線單箭頭接點 32"/>
                                <wps:cNvCnPr/>
                                <wps:spPr>
                                  <a:xfrm flipH="1">
                                    <a:off x="925895" y="1572509"/>
                                    <a:ext cx="552485" cy="0"/>
                                  </a:xfrm>
                                  <a:prstGeom prst="straightConnector1">
                                    <a:avLst/>
                                  </a:prstGeom>
                                  <a:ln w="28575">
                                    <a:solidFill>
                                      <a:srgbClr val="FF000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g:grpSp>
                                <wpg:cNvPr id="280790251" name="群組 41"/>
                                <wpg:cNvGrpSpPr/>
                                <wpg:grpSpPr>
                                  <a:xfrm>
                                    <a:off x="0" y="0"/>
                                    <a:ext cx="591982" cy="1309308"/>
                                    <a:chOff x="0" y="0"/>
                                    <a:chExt cx="591982" cy="1309308"/>
                                  </a:xfrm>
                                </wpg:grpSpPr>
                                <wps:wsp>
                                  <wps:cNvPr id="1844948058" name="直線接點 33"/>
                                  <wps:cNvCnPr/>
                                  <wps:spPr>
                                    <a:xfrm flipH="1">
                                      <a:off x="271492" y="955890"/>
                                      <a:ext cx="319177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316235962" name="直線接點 34"/>
                                  <wps:cNvCnPr/>
                                  <wps:spPr>
                                    <a:xfrm>
                                      <a:off x="271492" y="16830"/>
                                      <a:ext cx="0" cy="940802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363616401" name="直線接點 35"/>
                                  <wps:cNvCnPr/>
                                  <wps:spPr>
                                    <a:xfrm>
                                      <a:off x="2221" y="0"/>
                                      <a:ext cx="0" cy="1307088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384618546" name="直線接點 36"/>
                                  <wps:cNvCnPr/>
                                  <wps:spPr>
                                    <a:xfrm>
                                      <a:off x="0" y="1309308"/>
                                      <a:ext cx="588041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4445256" name="直線接點 37"/>
                                  <wps:cNvCnPr/>
                                  <wps:spPr>
                                    <a:xfrm>
                                      <a:off x="63929" y="0"/>
                                      <a:ext cx="0" cy="1127573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835474493" name="直線接點 38"/>
                                  <wps:cNvCnPr/>
                                  <wps:spPr>
                                    <a:xfrm>
                                      <a:off x="67318" y="1124184"/>
                                      <a:ext cx="524664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918048742" name="直線接點 39"/>
                                  <wps:cNvCnPr/>
                                  <wps:spPr>
                                    <a:xfrm>
                                      <a:off x="327590" y="16830"/>
                                      <a:ext cx="0" cy="775897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548244671" name="直線接點 40"/>
                                  <wps:cNvCnPr/>
                                  <wps:spPr>
                                    <a:xfrm>
                                      <a:off x="325369" y="793205"/>
                                      <a:ext cx="260420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87985FD" id="群組 43" o:spid="_x0000_s1175" style="position:absolute;left:0;text-align:left;margin-left:91.75pt;margin-top:3.85pt;width:335.1pt;height:310.4pt;z-index:251658246;mso-position-horizontal-relative:text;mso-position-vertical-relative:text;mso-width-relative:margin;mso-height-relative:margin" coordorigin="-6862" coordsize="42562,39426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">
                      <v:group id="群組 28" o:spid="_x0000_s1176" style="position:absolute;left:-6862;width:42561;height:27786" coordorigin="-6862" coordsize="42562,27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">
                        <v:group id="群組 26" o:spid="_x0000_s1177" style="position:absolute;width:35699;height:24307" coordorigin="" coordsize="35699,24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">
                          <v:group id="群組 22" o:spid="_x0000_s1178" style="position:absolute;width:35699;height:24307" coordorigin="" coordsize="35705,24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">
                            <v:group id="群組 21" o:spid="_x0000_s1179" style="position:absolute;width:34383;height:21583" coordorigin="" coordsize="34386,21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">
                              <v:shape id="圖片 19" o:spid="_x0000_s1180" type="#_x0000_t75" style="position:absolute;width:28765;height:21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">
                                <v:imagedata r:id="rId93" o:title=""/>
                              </v:shape>
                              <v:shape id="_x0000_s1181" type="#_x0000_t202" style="position:absolute;left:5741;top:14247;width:4153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              <v:textbox>
                                  <w:txbxContent>
                                    <w:p w14:paraId="220C3664" w14:textId="64C1E39D" w:rsidR="001A4973" w:rsidRPr="003757CC" w:rsidRDefault="00013C3B">
                                      <w:pPr>
                                        <w:rPr>
                                          <w:b/>
                                          <w:bCs/>
                                          <w:sz w:val="16"/>
                                          <w:szCs w:val="12"/>
                                        </w:rPr>
                                      </w:pPr>
                                      <w:r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十</w:t>
                                      </w:r>
                                      <w:r w:rsidR="003757CC"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000000" w:themeColor="text1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ー</w:t>
                                      </w:r>
                                    </w:p>
                                  </w:txbxContent>
                                </v:textbox>
                              </v:shape>
                              <v:shape id="_x0000_s1182" type="#_x0000_t202" style="position:absolute;left:8399;top:14247;width:6115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" filled="f" stroked="f">
                                <v:textbox>
                                  <w:txbxContent>
                                    <w:p w14:paraId="4DBBB728" w14:textId="01CC6B27" w:rsidR="003757CC" w:rsidRPr="003757CC" w:rsidRDefault="003757CC">
                                      <w:pPr>
                                        <w:rPr>
                                          <w:b/>
                                          <w:bCs/>
                                          <w:sz w:val="16"/>
                                          <w:szCs w:val="12"/>
                                        </w:rPr>
                                      </w:pPr>
                                      <w:r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十十</w:t>
                                      </w:r>
                                      <w:r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000000" w:themeColor="text1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ーー</w:t>
                                      </w:r>
                                    </w:p>
                                  </w:txbxContent>
                                </v:textbox>
                              </v:shape>
                              <v:shape id="_x0000_s1183" type="#_x0000_t202" style="position:absolute;left:5635;top:15842;width:4572;height: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" filled="f" stroked="f">
                                <v:textbox>
                                  <w:txbxContent>
                                    <w:p w14:paraId="1A038E47" w14:textId="07A18897" w:rsidR="00AD7760" w:rsidRPr="00AD7760" w:rsidRDefault="00AD7760">
                                      <w:pPr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AD7760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highlight w:val="lightGray"/>
                                        </w:rPr>
                                        <w:t>12V</w:t>
                                      </w:r>
                                    </w:p>
                                  </w:txbxContent>
                                </v:textbox>
                              </v:shape>
                              <v:shape id="_x0000_s1184" type="#_x0000_t202" style="position:absolute;left:8718;top:15842;width:4572;height: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" filled="f" stroked="f">
                                <v:textbox>
                                  <w:txbxContent>
                                    <w:p w14:paraId="463441EC" w14:textId="0E99EE59" w:rsidR="00AD7760" w:rsidRPr="00AD7760" w:rsidRDefault="00AD7760">
                                      <w:pPr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highlight w:val="lightGray"/>
                                        </w:rPr>
                                        <w:t>54</w:t>
                                      </w:r>
                                      <w:r w:rsidRPr="00AD7760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highlight w:val="lightGray"/>
                                        </w:rPr>
                                        <w:t>V</w:t>
                                      </w:r>
                                    </w:p>
                                  </w:txbxContent>
                                </v:textbox>
                              </v:shape>
                              <v:oval id="橢圓 20" o:spid="_x0000_s1185" style="position:absolute;left:7549;top:19244;width:457;height:6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" fillcolor="red" strokecolor="red" strokeweight="1pt">
                                <v:stroke joinstyle="miter"/>
                              </v:oval>
                              <v:oval id="橢圓 20" o:spid="_x0000_s1186" style="position:absolute;left:8187;top:19244;width:450;height:6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" fillcolor="black [3200]" strokecolor="black [480]" strokeweight="1pt">
                                <v:stroke joinstyle="miter"/>
                              </v:oval>
                              <v:oval id="橢圓 20" o:spid="_x0000_s1187" style="position:absolute;left:10207;top:19244;width:457;height:6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" fillcolor="red" strokecolor="red" strokeweight="1pt">
                                <v:stroke joinstyle="miter"/>
                              </v:oval>
                              <v:oval id="橢圓 20" o:spid="_x0000_s1188" style="position:absolute;left:10845;top:19244;width:451;height:6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" fillcolor="black [3200]" strokecolor="black [480]" strokeweight="1pt">
                                <v:stroke joinstyle="miter"/>
                              </v:oval>
                              <v:oval id="橢圓 20" o:spid="_x0000_s1189" style="position:absolute;left:9569;top:19244;width:457;height:6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" fillcolor="red" strokecolor="red" strokeweight="1pt">
                                <v:stroke joinstyle="miter"/>
                              </v:oval>
                              <v:oval id="橢圓 20" o:spid="_x0000_s1190" style="position:absolute;left:11483;top:19244;width:451;height:6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" fillcolor="black [3200]" strokecolor="black [480]" strokeweight="1pt">
                                <v:stroke joinstyle="miter"/>
                              </v:oval>
                              <v:shape id="_x0000_s1191" type="#_x0000_t202" style="position:absolute;left:13062;top:15842;width:6445;height: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" filled="f" stroked="f">
                                <v:textbox>
                                  <w:txbxContent>
                                    <w:p w14:paraId="44BC5484" w14:textId="6CCA83B9" w:rsidR="000E1FDB" w:rsidRPr="00AD7760" w:rsidRDefault="000E1FDB">
                                      <w:pPr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0E1FDB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highlight w:val="lightGray"/>
                                        </w:rPr>
                                        <w:t>Power</w:t>
                                      </w:r>
                                    </w:p>
                                  </w:txbxContent>
                                </v:textbox>
                              </v:shape>
                              <v:oval id="橢圓 20" o:spid="_x0000_s1192" style="position:absolute;left:16569;top:19283;width:458;height:6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" fillcolor="red" strokecolor="red" strokeweight="1pt">
                                <v:stroke joinstyle="miter"/>
                              </v:oval>
                              <v:oval id="橢圓 20" o:spid="_x0000_s1193" style="position:absolute;left:15978;top:19283;width:451;height:6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" fillcolor="black [3200]" strokecolor="black [480]" strokeweight="1pt">
                                <v:stroke joinstyle="miter"/>
                              </v:oval>
                              <v:shape id="_x0000_s1194" type="#_x0000_t202" style="position:absolute;left:14390;top:14247;width:4153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" filled="f" stroked="f">
                                <v:textbox>
                                  <w:txbxContent>
                                    <w:p w14:paraId="3201CB6D" w14:textId="69C061B8" w:rsidR="005129DE" w:rsidRPr="003757CC" w:rsidRDefault="005129DE">
                                      <w:pPr>
                                        <w:rPr>
                                          <w:b/>
                                          <w:bCs/>
                                          <w:sz w:val="16"/>
                                          <w:szCs w:val="12"/>
                                        </w:rPr>
                                      </w:pPr>
                                      <w:r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000000" w:themeColor="text1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ー</w:t>
                                      </w:r>
                                      <w:r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十</w:t>
                                      </w:r>
                                    </w:p>
                                  </w:txbxContent>
                                </v:textbox>
                              </v:shape>
                              <v:shape id="_x0000_s1195" type="#_x0000_t202" style="position:absolute;left:28253;top:17808;width:6133;height: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" filled="f" stroked="f">
                                <v:textbox>
                                  <w:txbxContent>
                                    <w:p w14:paraId="739686E3" w14:textId="66DFC3FE" w:rsidR="00C55AFC" w:rsidRPr="00AD7760" w:rsidRDefault="00C55AFC">
                                      <w:pPr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DD064B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highlight w:val="lightGray"/>
                                        </w:rPr>
                                        <w:t>24Vdc</w:t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  <v:shape id="圖片 1" o:spid="_x0000_s1196" type="#_x0000_t75" style="position:absolute;left:25514;top:20350;width:10191;height:3962;rotation:180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">
                              <v:imagedata r:id="rId94" o:title="power"/>
                            </v:shape>
                          </v:group>
                          <v:line id="直線接點 23" o:spid="_x0000_s1197" style="position:absolute;flip:x;visibility:visible;mso-wrap-style:square" from="16906,21664" to="26465,21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" strokecolor="red" strokeweight="2.25pt">
                            <v:stroke joinstyle="miter"/>
                          </v:line>
                          <v:line id="直線接點 23" o:spid="_x0000_s1198" style="position:absolute;flip:x;visibility:visible;mso-wrap-style:square" from="16202,22078" to="26356,220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" strokecolor="black [3213]" strokeweight="2.25pt">
                            <v:stroke joinstyle="miter"/>
                          </v:line>
                          <v:line id="直線接點 24" o:spid="_x0000_s1199" style="position:absolute;flip:y;visibility:visible;mso-wrap-style:square" from="16864,19885" to="16864,217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" strokecolor="red" strokeweight="2.25pt">
                            <v:stroke joinstyle="miter"/>
                          </v:line>
                          <v:line id="直線接點 25" o:spid="_x0000_s1200" style="position:absolute;flip:y;visibility:visible;mso-wrap-style:square" from="16202,19719" to="16202,220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" strokecolor="black [3213]" strokeweight="2.25pt">
                            <v:stroke joinstyle="miter"/>
                          </v:line>
                        </v:group>
                        <v:shape id="_x0000_s1201" type="#_x0000_t62" style="position:absolute;left:24696;top:12680;width:10522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" adj="-3440,41417" fillcolor="#5b9bd5 [3204]" strokecolor="#091723 [484]" strokeweight="1pt">
                          <v:textbox>
                            <w:txbxContent>
                              <w:p w14:paraId="18CCD85A" w14:textId="77777777" w:rsidR="006B7ADB" w:rsidRPr="00E41E25" w:rsidRDefault="006B7ADB" w:rsidP="006B7ADB">
                                <w:pPr>
                                  <w:jc w:val="center"/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</w:pPr>
                                <w:r w:rsidRPr="002D6564"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  <w:t>aa</w:t>
                                </w:r>
                              </w:p>
                              <w:p w14:paraId="6D097809" w14:textId="6A080AC2" w:rsidR="00104264" w:rsidRDefault="00104264" w:rsidP="00104264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shape>
                        <v:shape id="_x0000_s1202" type="#_x0000_t62" style="position:absolute;left:-3759;top:23214;width:10521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" adj="25994,14111" fillcolor="#5b9bd5 [3204]" strokecolor="#091723 [484]" strokeweight="1pt">
                          <v:textbox>
                            <w:txbxContent>
                              <w:p w14:paraId="54665639" w14:textId="77777777" w:rsidR="006B7ADB" w:rsidRPr="00E41E25" w:rsidRDefault="006B7ADB" w:rsidP="006B7ADB">
                                <w:pPr>
                                  <w:jc w:val="center"/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</w:pPr>
                                <w:r w:rsidRPr="002D6564"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  <w:t>L-00999</w:t>
                                </w:r>
                              </w:p>
                              <w:p w14:paraId="43091928" w14:textId="6904BB82" w:rsidR="00AE4C87" w:rsidRDefault="00AE4C87" w:rsidP="00104264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shape>
                        <v:shape id="_x0000_s1203" type="#_x0000_t62" style="position:absolute;left:-6862;top:2476;width:10520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" adj="32800,18914" fillcolor="#a5a5a5 [3206]" strokecolor="#181818 [486]" strokeweight="1pt">
                          <v:textbox>
                            <w:txbxContent>
                              <w:p w14:paraId="2219C925" w14:textId="77777777" w:rsidR="006B7ADB" w:rsidRPr="00E41E25" w:rsidRDefault="006B7ADB" w:rsidP="006B7ADB">
                                <w:pPr>
                                  <w:jc w:val="center"/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</w:pPr>
                                <w:r w:rsidRPr="002D6564"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  <w:t/>
                                </w:r>
                              </w:p>
                              <w:p w14:paraId="69963BE5" w14:textId="35803B27" w:rsidR="00567E0C" w:rsidRDefault="00567E0C" w:rsidP="00104264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shape>
                      </v:group>
                      <v:group id="群組 42" o:spid="_x0000_s1204" style="position:absolute;left:7763;top:20195;width:17541;height:19231" coordsize="17541,19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">
                        <v:shape id="圖片 1" o:spid="_x0000_s1205" type="#_x0000_t75" style="position:absolute;left:5755;top:6956;width:3512;height:10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">
                          <v:imagedata r:id="rId95" o:title=""/>
                        </v:shape>
                        <v:rect id="矩形 31" o:spid="_x0000_s1206" style="position:absolute;left:14953;top:13882;width:2588;height:53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" filled="f" strokecolor="red" strokeweight="3pt"/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直線單箭頭接點 32" o:spid="_x0000_s1207" type="#_x0000_t32" style="position:absolute;left:9258;top:15725;width:552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" strokecolor="red" strokeweight="2.25pt">
                          <v:stroke endarrow="block" joinstyle="miter"/>
                        </v:shape>
                        <v:group id="群組 41" o:spid="_x0000_s1208" style="position:absolute;width:5919;height:13093" coordsize="5919,13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">
                          <v:line id="直線接點 33" o:spid="_x0000_s1209" style="position:absolute;flip:x;visibility:visible;mso-wrap-style:square" from="2714,9558" to="5906,95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" strokecolor="red" strokeweight="2.25pt">
                            <v:stroke joinstyle="miter"/>
                          </v:line>
                          <v:line id="直線接點 34" o:spid="_x0000_s1210" style="position:absolute;visibility:visible;mso-wrap-style:square" from="2714,168" to="2714,9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" strokecolor="red" strokeweight="2.25pt">
                            <v:stroke joinstyle="miter"/>
                          </v:line>
                          <v:line id="直線接點 35" o:spid="_x0000_s1211" style="position:absolute;visibility:visible;mso-wrap-style:square" from="22,0" to="22,13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" strokecolor="red" strokeweight="2.25pt">
                            <v:stroke joinstyle="miter"/>
                          </v:line>
                          <v:line id="直線接點 36" o:spid="_x0000_s1212" style="position:absolute;visibility:visible;mso-wrap-style:square" from="0,13093" to="5880,130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" strokecolor="red" strokeweight="2.25pt">
                            <v:stroke joinstyle="miter"/>
                          </v:line>
                          <v:line id="直線接點 37" o:spid="_x0000_s1213" style="position:absolute;visibility:visible;mso-wrap-style:square" from="639,0" to="639,112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" strokecolor="black [3213]" strokeweight="2.25pt">
                            <v:stroke joinstyle="miter"/>
                          </v:line>
                          <v:line id="直線接點 38" o:spid="_x0000_s1214" style="position:absolute;visibility:visible;mso-wrap-style:square" from="673,11241" to="5919,112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" strokecolor="black [3213]" strokeweight="2.25pt">
                            <v:stroke joinstyle="miter"/>
                          </v:line>
                          <v:line id="直線接點 39" o:spid="_x0000_s1215" style="position:absolute;visibility:visible;mso-wrap-style:square" from="3275,168" to="3275,79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" strokecolor="black [3213]" strokeweight="2.25pt">
                            <v:stroke joinstyle="miter"/>
                          </v:line>
                          <v:line id="直線接點 40" o:spid="_x0000_s1216" style="position:absolute;visibility:visible;mso-wrap-style:square" from="3253,7932" to="5857,7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" strokecolor="black [3213]" strokeweight="2.25pt">
                            <v:stroke joinstyle="miter"/>
                          </v:line>
                        </v:group>
                      </v:group>
                    </v:group>
                  </w:pict>
                </mc:Fallback>
              </mc:AlternateContent>
            </w:r>
            <w:r w:rsidR="00DF7A87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8" behindDoc="0" locked="0" layoutInCell="1" allowOverlap="1" wp14:anchorId="551445EC" wp14:editId="60231C87">
                      <wp:simplePos x="0" y="0"/>
                      <wp:positionH relativeFrom="column">
                        <wp:posOffset>6319774</wp:posOffset>
                      </wp:positionH>
                      <wp:positionV relativeFrom="paragraph">
                        <wp:posOffset>2916169</wp:posOffset>
                      </wp:positionV>
                      <wp:extent cx="853897" cy="555402"/>
                      <wp:effectExtent l="19050" t="0" r="3810" b="0"/>
                      <wp:wrapNone/>
                      <wp:docPr id="84" name="群組 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53897" cy="555402"/>
                                <a:chOff x="-351129" y="-153681"/>
                                <a:chExt cx="854142" cy="555625"/>
                              </a:xfrm>
                            </wpg:grpSpPr>
                            <wps:wsp>
                              <wps:cNvPr id="1782357511" name="矩形 44"/>
                              <wps:cNvSpPr/>
                              <wps:spPr>
                                <a:xfrm>
                                  <a:off x="-351129" y="-141885"/>
                                  <a:ext cx="314554" cy="50474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07194607" name="直線單箭頭接點 45"/>
                              <wps:cNvCnPr/>
                              <wps:spPr>
                                <a:xfrm>
                                  <a:off x="-4624" y="122200"/>
                                  <a:ext cx="139334" cy="0"/>
                                </a:xfrm>
                                <a:prstGeom prst="straightConnector1">
                                  <a:avLst/>
                                </a:prstGeom>
                                <a:ln w="28575"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1843728925" name="圖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2488" y="-153681"/>
                                  <a:ext cx="390525" cy="5556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366130E" id="群組 47" o:spid="_x0000_s1026" style="position:absolute;margin-left:497.6pt;margin-top:229.6pt;width:67.25pt;height:43.75pt;z-index:252512256;mso-width-relative:margin;mso-height-relative:margin" coordorigin="-3511,-1536" coordsize="8541,55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">
                      <v:rect id="矩形 44" o:spid="_x0000_s1027" style="position:absolute;left:-3511;top:-1418;width:3146;height:50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" filled="f" strokecolor="red" strokeweight="3pt"/>
                      <v:shape id="直線單箭頭接點 45" o:spid="_x0000_s1028" type="#_x0000_t32" style="position:absolute;left:-46;top:1222;width:139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" strokecolor="red" strokeweight="2.25pt">
                        <v:stroke endarrow="block" joinstyle="miter"/>
                      </v:shape>
                      <v:shape id="圖片 1" o:spid="_x0000_s1029" type="#_x0000_t75" style="position:absolute;left:1124;top:-1536;width:3906;height:55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">
                        <v:imagedata r:id="rId97" o:title=""/>
                      </v:shape>
                    </v:group>
                  </w:pict>
                </mc:Fallback>
              </mc:AlternateContent>
            </w:r>
            <w:r w:rsidR="003F3A2F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2" behindDoc="0" locked="0" layoutInCell="1" allowOverlap="1" wp14:anchorId="2AFCFF69" wp14:editId="3EEC68E7">
                      <wp:simplePos x="0" y="0"/>
                      <wp:positionH relativeFrom="column">
                        <wp:posOffset>2346352</wp:posOffset>
                      </wp:positionH>
                      <wp:positionV relativeFrom="paragraph">
                        <wp:posOffset>290858</wp:posOffset>
                      </wp:positionV>
                      <wp:extent cx="612308" cy="1802622"/>
                      <wp:effectExtent l="0" t="0" r="16510" b="26670"/>
                      <wp:wrapNone/>
                      <wp:docPr id="85" name="群組 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2308" cy="1802622"/>
                                <a:chOff x="0" y="0"/>
                                <a:chExt cx="612308" cy="1802622"/>
                              </a:xfrm>
                            </wpg:grpSpPr>
                            <wps:wsp>
                              <wps:cNvPr id="186252101" name="流程圖: 程序 29"/>
                              <wps:cNvSpPr/>
                              <wps:spPr>
                                <a:xfrm>
                                  <a:off x="0" y="0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5729D94" w14:textId="69FF2A18" w:rsidR="00BB6722" w:rsidRPr="00387CB5" w:rsidRDefault="00387CB5" w:rsidP="00BB6722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387CB5"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GND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7615201" name="流程圖: 程序 29"/>
                              <wps:cNvSpPr/>
                              <wps:spPr>
                                <a:xfrm>
                                  <a:off x="0" y="603850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81F55BC" w14:textId="77777777" w:rsidR="00387CB5" w:rsidRPr="00387CB5" w:rsidRDefault="00387CB5" w:rsidP="00BB6722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387CB5"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GND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7471542" name="流程圖: 程序 29"/>
                              <wps:cNvSpPr/>
                              <wps:spPr>
                                <a:xfrm>
                                  <a:off x="0" y="310551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7AF51F6" w14:textId="0A78EFD6" w:rsidR="00387CB5" w:rsidRPr="00AF445D" w:rsidRDefault="00387CB5" w:rsidP="00BB6722">
                                    <w:pPr>
                                      <w:jc w:val="center"/>
                                      <w:rPr>
                                        <w:color w:val="FF0000"/>
                                      </w:rPr>
                                    </w:pPr>
                                    <w:r w:rsidRPr="00AF445D">
                                      <w:rPr>
                                        <w:rFonts w:hint="eastAsia"/>
                                        <w:color w:val="FF0000"/>
                                      </w:rPr>
                                      <w:t>54Vdc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711697" name="流程圖: 程序 29"/>
                              <wps:cNvSpPr/>
                              <wps:spPr>
                                <a:xfrm>
                                  <a:off x="0" y="905774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6958941" w14:textId="2458B282" w:rsidR="00387CB5" w:rsidRPr="00AF445D" w:rsidRDefault="00387CB5" w:rsidP="00BB6722">
                                    <w:pPr>
                                      <w:jc w:val="center"/>
                                      <w:rPr>
                                        <w:color w:val="FF0000"/>
                                      </w:rPr>
                                    </w:pPr>
                                    <w:r w:rsidRPr="00AF445D">
                                      <w:rPr>
                                        <w:rFonts w:hint="eastAsia"/>
                                        <w:color w:val="FF0000"/>
                                      </w:rPr>
                                      <w:t>12Vdc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6225180" name="流程圖: 程序 29"/>
                              <wps:cNvSpPr/>
                              <wps:spPr>
                                <a:xfrm>
                                  <a:off x="0" y="1207699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1FAFEBD" w14:textId="2E541B48" w:rsidR="00AF445D" w:rsidRPr="00387CB5" w:rsidRDefault="00AF445D" w:rsidP="00BB6722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NA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46665565" name="流程圖: 程序 29"/>
                              <wps:cNvSpPr/>
                              <wps:spPr>
                                <a:xfrm>
                                  <a:off x="0" y="1500997"/>
                                  <a:ext cx="612140" cy="301625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6C6810C" w14:textId="74B4F72E" w:rsidR="00AF445D" w:rsidRPr="00387CB5" w:rsidRDefault="00AF445D" w:rsidP="00BB6722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NA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2AFCFF69" id="群組 30" o:spid="_x0000_s1217" style="position:absolute;left:0;text-align:left;margin-left:184.75pt;margin-top:22.9pt;width:48.2pt;height:141.95pt;z-index:251658242;mso-position-horizontal-relative:text;mso-position-vertical-relative:text;mso-width-relative:margin" coordsize="6123,18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">
                      <v:shapetype id="_x0000_t109" coordsize="21600,21600" o:spt="109" path="m,l,21600r21600,l21600,xe">
                        <v:stroke joinstyle="miter"/>
                        <v:path gradientshapeok="t" o:connecttype="rect"/>
                      </v:shapetype>
                      <v:shape id="流程圖: 程序 29" o:spid="_x0000_s1218" type="#_x0000_t109" style="position:absolute;width:6123;height:3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" filled="f" strokecolor="#091723 [484]" strokeweight="1pt">
                        <v:textbox>
                          <w:txbxContent>
                            <w:p w14:paraId="55729D94" w14:textId="69FF2A18" w:rsidR="00BB6722" w:rsidRPr="00387CB5" w:rsidRDefault="00387CB5" w:rsidP="00BB672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387CB5">
                                <w:rPr>
                                  <w:rFonts w:hint="eastAsia"/>
                                  <w:color w:val="000000" w:themeColor="text1"/>
                                </w:rPr>
                                <w:t>GND</w:t>
                              </w:r>
                            </w:p>
                          </w:txbxContent>
                        </v:textbox>
                      </v:shape>
                      <v:shape id="流程圖: 程序 29" o:spid="_x0000_s1219" type="#_x0000_t109" style="position:absolute;top:6038;width:6123;height:3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" filled="f" strokecolor="#091723 [484]" strokeweight="1pt">
                        <v:textbox>
                          <w:txbxContent>
                            <w:p w14:paraId="681F55BC" w14:textId="77777777" w:rsidR="00387CB5" w:rsidRPr="00387CB5" w:rsidRDefault="00387CB5" w:rsidP="00BB672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387CB5">
                                <w:rPr>
                                  <w:rFonts w:hint="eastAsia"/>
                                  <w:color w:val="000000" w:themeColor="text1"/>
                                </w:rPr>
                                <w:t>GND</w:t>
                              </w:r>
                            </w:p>
                          </w:txbxContent>
                        </v:textbox>
                      </v:shape>
                      <v:shape id="流程圖: 程序 29" o:spid="_x0000_s1220" type="#_x0000_t109" style="position:absolute;top:3105;width:6123;height:3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" filled="f" strokecolor="#091723 [484]" strokeweight="1pt">
                        <v:textbox>
                          <w:txbxContent>
                            <w:p w14:paraId="27AF51F6" w14:textId="0A78EFD6" w:rsidR="00387CB5" w:rsidRPr="00AF445D" w:rsidRDefault="00387CB5" w:rsidP="00BB6722">
                              <w:pPr>
                                <w:jc w:val="center"/>
                                <w:rPr>
                                  <w:color w:val="FF0000"/>
                                </w:rPr>
                              </w:pPr>
                              <w:r w:rsidRPr="00AF445D">
                                <w:rPr>
                                  <w:rFonts w:hint="eastAsia"/>
                                  <w:color w:val="FF0000"/>
                                </w:rPr>
                                <w:t>54Vdc</w:t>
                              </w:r>
                            </w:p>
                          </w:txbxContent>
                        </v:textbox>
                      </v:shape>
                      <v:shape id="流程圖: 程序 29" o:spid="_x0000_s1221" type="#_x0000_t109" style="position:absolute;top:9057;width:6123;height:30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" filled="f" strokecolor="#091723 [484]" strokeweight="1pt">
                        <v:textbox>
                          <w:txbxContent>
                            <w:p w14:paraId="66958941" w14:textId="2458B282" w:rsidR="00387CB5" w:rsidRPr="00AF445D" w:rsidRDefault="00387CB5" w:rsidP="00BB6722">
                              <w:pPr>
                                <w:jc w:val="center"/>
                                <w:rPr>
                                  <w:color w:val="FF0000"/>
                                </w:rPr>
                              </w:pPr>
                              <w:r w:rsidRPr="00AF445D">
                                <w:rPr>
                                  <w:rFonts w:hint="eastAsia"/>
                                  <w:color w:val="FF0000"/>
                                </w:rPr>
                                <w:t>12Vdc</w:t>
                              </w:r>
                            </w:p>
                          </w:txbxContent>
                        </v:textbox>
                      </v:shape>
                      <v:shape id="流程圖: 程序 29" o:spid="_x0000_s1222" type="#_x0000_t109" style="position:absolute;top:12076;width:6123;height:30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" filled="f" strokecolor="#091723 [484]" strokeweight="1pt">
                        <v:textbox>
                          <w:txbxContent>
                            <w:p w14:paraId="61FAFEBD" w14:textId="2E541B48" w:rsidR="00AF445D" w:rsidRPr="00387CB5" w:rsidRDefault="00AF445D" w:rsidP="00BB672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NA</w:t>
                              </w:r>
                            </w:p>
                          </w:txbxContent>
                        </v:textbox>
                      </v:shape>
                      <v:shape id="流程圖: 程序 29" o:spid="_x0000_s1223" type="#_x0000_t109" style="position:absolute;top:15009;width:6121;height:30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" filled="f" strokecolor="#091723 [484]" strokeweight="1pt">
                        <v:textbox>
                          <w:txbxContent>
                            <w:p w14:paraId="56C6810C" w14:textId="74B4F72E" w:rsidR="00AF445D" w:rsidRPr="00387CB5" w:rsidRDefault="00AF445D" w:rsidP="00BB672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NA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35799F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0" behindDoc="0" locked="0" layoutInCell="1" allowOverlap="1" wp14:anchorId="02680002" wp14:editId="2DAF4A03">
                      <wp:simplePos x="0" y="0"/>
                      <wp:positionH relativeFrom="column">
                        <wp:posOffset>7431989</wp:posOffset>
                      </wp:positionH>
                      <wp:positionV relativeFrom="paragraph">
                        <wp:posOffset>2503018</wp:posOffset>
                      </wp:positionV>
                      <wp:extent cx="1051560" cy="456565"/>
                      <wp:effectExtent l="0" t="0" r="15240" b="362585"/>
                      <wp:wrapNone/>
                      <wp:docPr id="86" name="語音泡泡: 圓角矩形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1560" cy="456565"/>
                              </a:xfrm>
                              <a:prstGeom prst="wedgeRoundRectCallout">
                                <a:avLst>
                                  <a:gd name="adj1" fmla="val 13379"/>
                                  <a:gd name="adj2" fmla="val 117712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43C7CCE" w14:textId="77777777" w:rsidR="006B7ADB" w:rsidRPr="00E41E25" w:rsidRDefault="006B7ADB" w:rsidP="006B7ADB">
                                  <w:pPr>
                                    <w:jc w:val="center"/>
                                    <w:rPr>
                                      <w:rFonts w:asciiTheme="minorHAnsi" w:eastAsia="微軟正黑體" w:hAnsiTheme="minorHAnsi" w:cstheme="minorHAnsi"/>
                                    </w:rPr>
                                  </w:pPr>
                                  <w:r w:rsidRPr="002D6564">
                                    <w:rPr>
                                      <w:rFonts w:asciiTheme="minorHAnsi" w:eastAsia="微軟正黑體" w:hAnsiTheme="minorHAnsi" w:cstheme="minorHAnsi"/>
                                    </w:rPr>
                                    <w:t/>
                                  </w:r>
                                </w:p>
                                <w:p w14:paraId="48ACCBB6" w14:textId="62BD6FD1" w:rsidR="0035799F" w:rsidRDefault="0035799F" w:rsidP="0035799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2680002" id="語音泡泡: 圓角矩形 27" o:spid="_x0000_s1224" type="#_x0000_t62" style="position:absolute;left:0;text-align:left;margin-left:585.2pt;margin-top:197.1pt;width:82.8pt;height:35.95pt;z-index:2516582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" adj="13690,36226" fillcolor="red" strokecolor="#091723 [484]" strokeweight="1pt">
                      <v:textbox>
                        <w:txbxContent>
                          <w:p w14:paraId="743C7CCE" w14:textId="77777777" w:rsidR="006B7ADB" w:rsidRPr="00E41E25" w:rsidRDefault="006B7ADB" w:rsidP="006B7ADB">
                            <w:pPr>
                              <w:jc w:val="center"/>
                              <w:rPr>
                                <w:rFonts w:asciiTheme="minorHAnsi" w:eastAsia="微軟正黑體" w:hAnsiTheme="minorHAnsi" w:cstheme="minorHAnsi"/>
                              </w:rPr>
                            </w:pPr>
                            <w:r w:rsidRPr="002D6564">
                              <w:rPr>
                                <w:rFonts w:asciiTheme="minorHAnsi" w:eastAsia="微軟正黑體" w:hAnsiTheme="minorHAnsi" w:cstheme="minorHAnsi"/>
                              </w:rPr>
                              <w:t/>
                            </w:r>
                          </w:p>
                          <w:p w14:paraId="48ACCBB6" w14:textId="62BD6FD1" w:rsidR="0035799F" w:rsidRDefault="0035799F" w:rsidP="0035799F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E5626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1" behindDoc="0" locked="0" layoutInCell="1" allowOverlap="1" wp14:anchorId="6A64BE0D" wp14:editId="6C16BA0D">
                      <wp:simplePos x="0" y="0"/>
                      <wp:positionH relativeFrom="column">
                        <wp:posOffset>2986456</wp:posOffset>
                      </wp:positionH>
                      <wp:positionV relativeFrom="paragraph">
                        <wp:posOffset>658724</wp:posOffset>
                      </wp:positionV>
                      <wp:extent cx="612140" cy="896789"/>
                      <wp:effectExtent l="0" t="0" r="16510" b="17780"/>
                      <wp:wrapNone/>
                      <wp:docPr id="87" name="群組 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2140" cy="896789"/>
                                <a:chOff x="0" y="310551"/>
                                <a:chExt cx="612308" cy="897063"/>
                              </a:xfrm>
                            </wpg:grpSpPr>
                            <wps:wsp>
                              <wps:cNvPr id="754994101" name="流程圖: 程序 29"/>
                              <wps:cNvSpPr/>
                              <wps:spPr>
                                <a:xfrm>
                                  <a:off x="0" y="603850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2564D12" w14:textId="7DB15393" w:rsidR="007B7CF7" w:rsidRPr="00387CB5" w:rsidRDefault="00422C2B" w:rsidP="00BB6722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V</w:t>
                                    </w:r>
                                    <w:r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42478662" name="流程圖: 程序 29"/>
                              <wps:cNvSpPr/>
                              <wps:spPr>
                                <a:xfrm>
                                  <a:off x="0" y="310551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97321F8" w14:textId="176345ED" w:rsidR="007B7CF7" w:rsidRPr="00AF445D" w:rsidRDefault="007B7CF7" w:rsidP="00BB6722">
                                    <w:pPr>
                                      <w:jc w:val="center"/>
                                      <w:rPr>
                                        <w:color w:val="FF0000"/>
                                      </w:rPr>
                                    </w:pPr>
                                    <w:r>
                                      <w:rPr>
                                        <w:color w:val="FF0000"/>
                                      </w:rPr>
                                      <w:t>V</w:t>
                                    </w:r>
                                    <w:r>
                                      <w:rPr>
                                        <w:rFonts w:hint="eastAsia"/>
                                        <w:color w:val="FF0000"/>
                                      </w:rPr>
                                      <w:t>1</w:t>
                                    </w:r>
                                    <w:r w:rsidR="00422C2B">
                                      <w:rPr>
                                        <w:rFonts w:hint="eastAsia"/>
                                        <w:color w:val="FF0000"/>
                                      </w:rPr>
                                      <w:t>+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445338" name="流程圖: 程序 29"/>
                              <wps:cNvSpPr/>
                              <wps:spPr>
                                <a:xfrm>
                                  <a:off x="0" y="905774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1EEA9BD" w14:textId="5A6B2755" w:rsidR="007B7CF7" w:rsidRPr="00AF445D" w:rsidRDefault="00422C2B" w:rsidP="00BB6722">
                                    <w:pPr>
                                      <w:jc w:val="center"/>
                                      <w:rPr>
                                        <w:color w:val="FF0000"/>
                                      </w:rPr>
                                    </w:pPr>
                                    <w:r>
                                      <w:rPr>
                                        <w:color w:val="FF0000"/>
                                      </w:rPr>
                                      <w:t>V</w:t>
                                    </w:r>
                                    <w:r>
                                      <w:rPr>
                                        <w:rFonts w:hint="eastAsia"/>
                                        <w:color w:val="FF0000"/>
                                      </w:rPr>
                                      <w:t>2+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A64BE0D" id="_x0000_s1225" style="position:absolute;left:0;text-align:left;margin-left:235.15pt;margin-top:51.85pt;width:48.2pt;height:70.6pt;z-index:251658241;mso-position-horizontal-relative:text;mso-position-vertical-relative:text;mso-width-relative:margin;mso-height-relative:margin" coordorigin=",3105" coordsize="6123,8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">
                      <v:shape id="流程圖: 程序 29" o:spid="_x0000_s1226" type="#_x0000_t109" style="position:absolute;top:6038;width:6123;height:3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" filled="f" strokecolor="#091723 [484]" strokeweight="1pt">
                        <v:textbox>
                          <w:txbxContent>
                            <w:p w14:paraId="22564D12" w14:textId="7DB15393" w:rsidR="007B7CF7" w:rsidRPr="00387CB5" w:rsidRDefault="00422C2B" w:rsidP="00BB672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V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-</w:t>
                              </w:r>
                            </w:p>
                          </w:txbxContent>
                        </v:textbox>
                      </v:shape>
                      <v:shape id="流程圖: 程序 29" o:spid="_x0000_s1227" type="#_x0000_t109" style="position:absolute;top:3105;width:6123;height:3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" filled="f" strokecolor="#091723 [484]" strokeweight="1pt">
                        <v:textbox>
                          <w:txbxContent>
                            <w:p w14:paraId="597321F8" w14:textId="176345ED" w:rsidR="007B7CF7" w:rsidRPr="00AF445D" w:rsidRDefault="007B7CF7" w:rsidP="00BB6722">
                              <w:pPr>
                                <w:jc w:val="center"/>
                                <w:rPr>
                                  <w:color w:val="FF0000"/>
                                </w:rPr>
                              </w:pPr>
                              <w:r>
                                <w:rPr>
                                  <w:color w:val="FF0000"/>
                                </w:rPr>
                                <w:t>V</w:t>
                              </w:r>
                              <w:r>
                                <w:rPr>
                                  <w:rFonts w:hint="eastAsia"/>
                                  <w:color w:val="FF0000"/>
                                </w:rPr>
                                <w:t>1</w:t>
                              </w:r>
                              <w:r w:rsidR="00422C2B">
                                <w:rPr>
                                  <w:rFonts w:hint="eastAsia"/>
                                  <w:color w:val="FF0000"/>
                                </w:rPr>
                                <w:t>+</w:t>
                              </w:r>
                            </w:p>
                          </w:txbxContent>
                        </v:textbox>
                      </v:shape>
                      <v:shape id="流程圖: 程序 29" o:spid="_x0000_s1228" type="#_x0000_t109" style="position:absolute;top:9057;width:6123;height:30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" filled="f" strokecolor="#091723 [484]" strokeweight="1pt">
                        <v:textbox>
                          <w:txbxContent>
                            <w:p w14:paraId="41EEA9BD" w14:textId="5A6B2755" w:rsidR="007B7CF7" w:rsidRPr="00AF445D" w:rsidRDefault="00422C2B" w:rsidP="00BB6722">
                              <w:pPr>
                                <w:jc w:val="center"/>
                                <w:rPr>
                                  <w:color w:val="FF0000"/>
                                </w:rPr>
                              </w:pPr>
                              <w:r>
                                <w:rPr>
                                  <w:color w:val="FF0000"/>
                                </w:rPr>
                                <w:t>V</w:t>
                              </w:r>
                              <w:r>
                                <w:rPr>
                                  <w:rFonts w:hint="eastAsia"/>
                                  <w:color w:val="FF0000"/>
                                </w:rPr>
                                <w:t>2+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422C2B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7" behindDoc="0" locked="0" layoutInCell="1" allowOverlap="1" wp14:anchorId="0B9EA74C" wp14:editId="174228C7">
                      <wp:simplePos x="0" y="0"/>
                      <wp:positionH relativeFrom="column">
                        <wp:posOffset>8457921</wp:posOffset>
                      </wp:positionH>
                      <wp:positionV relativeFrom="paragraph">
                        <wp:posOffset>2836167</wp:posOffset>
                      </wp:positionV>
                      <wp:extent cx="1018540" cy="658952"/>
                      <wp:effectExtent l="19050" t="0" r="10160" b="27305"/>
                      <wp:wrapNone/>
                      <wp:docPr id="88" name="群組 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18540" cy="658952"/>
                                <a:chOff x="0" y="0"/>
                                <a:chExt cx="1018540" cy="65895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97728016" name="圖片 1" descr="C:\Users\HankCY_Wu\AppData\Local\Microsoft\Windows\INetCache\Content.Word\power.jpg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rot="10800000" flipV="1">
                                  <a:off x="0" y="263347"/>
                                  <a:ext cx="1018540" cy="3956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  <wps:wsp>
                              <wps:cNvPr id="5744736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1401" y="0"/>
                                  <a:ext cx="613134" cy="2907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3F832C4" w14:textId="74E7FEC6" w:rsidR="00DD064B" w:rsidRPr="00AD7760" w:rsidRDefault="00DD064B" w:rsidP="00DD064B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w:r w:rsidRPr="00DD064B">
                                      <w:rPr>
                                        <w:rFonts w:hint="eastAsia"/>
                                        <w:b/>
                                        <w:bCs/>
                                        <w:color w:val="FF0000"/>
                                        <w:highlight w:val="lightGray"/>
                                      </w:rPr>
                                      <w:t>48Vdc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9EA74C" id="群組 46" o:spid="_x0000_s1229" style="position:absolute;left:0;text-align:left;margin-left:666pt;margin-top:223.3pt;width:80.2pt;height:51.9pt;z-index:251658247;mso-position-horizontal-relative:text;mso-position-vertical-relative:text" coordsize="10185,65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">
                      <v:shape id="圖片 1" o:spid="_x0000_s1230" type="#_x0000_t75" style="position:absolute;top:2633;width:10185;height:3956;rotation:180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" stroked="t" strokecolor="black [3213]">
                        <v:imagedata r:id="rId94" o:title="power"/>
                        <v:path arrowok="t"/>
                      </v:shape>
                      <v:shape id="_x0000_s1231" type="#_x0000_t202" style="position:absolute;left:2414;width:6131;height:2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" filled="f" stroked="f">
                        <v:textbox>
                          <w:txbxContent>
                            <w:p w14:paraId="03F832C4" w14:textId="74E7FEC6" w:rsidR="00DD064B" w:rsidRPr="00AD7760" w:rsidRDefault="00DD064B" w:rsidP="00DD064B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DD064B">
                                <w:rPr>
                                  <w:rFonts w:hint="eastAsia"/>
                                  <w:b/>
                                  <w:bCs/>
                                  <w:color w:val="FF0000"/>
                                  <w:highlight w:val="lightGray"/>
                                </w:rPr>
                                <w:t>48Vdc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2B43EC" w:rsidRPr="00E41E25">
              <w:rPr>
                <w:rFonts w:asciiTheme="minorHAnsi" w:eastAsia="微軟正黑體" w:hAnsiTheme="minorHAnsi" w:cstheme="minorHAnsi"/>
              </w:rPr>
              <w:t xml:space="preserve"> </w:t>
            </w:r>
          </w:p>
          <w:p w14:paraId="10DD79B8" w14:textId="1BB25D8A" w:rsidR="002B43EC" w:rsidRDefault="002B43EC" w:rsidP="00831848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  <w:p w14:paraId="505AA8DB" w14:textId="1CCB31FE" w:rsidR="00A75294" w:rsidRPr="00A75294" w:rsidRDefault="00C958BB" w:rsidP="00C958BB">
            <w:pPr>
              <w:rPr>
                <w:rFonts w:asciiTheme="minorHAnsi" w:eastAsia="微軟正黑體" w:hAnsiTheme="minorHAnsi" w:cstheme="minorHAnsi"/>
              </w:rPr>
            </w:pPr>
            <w:r>
              <w:rPr>
                <w:rFonts w:ascii="微軟正黑體" w:eastAsia="微軟正黑體" w:hAnsi="微軟正黑體" w:cs="Arial"/>
                <w:noProof/>
              </w:rPr>
              <w:drawing>
                <wp:anchor distT="0" distB="0" distL="114300" distR="114300" simplePos="0" relativeHeight="251658346" behindDoc="1" locked="0" layoutInCell="1" allowOverlap="1" wp14:anchorId="3A498FA0" wp14:editId="613176DD">
                  <wp:simplePos x="0" y="0"/>
                  <wp:positionH relativeFrom="column">
                    <wp:posOffset>4184650</wp:posOffset>
                  </wp:positionH>
                  <wp:positionV relativeFrom="paragraph">
                    <wp:posOffset>2146300</wp:posOffset>
                  </wp:positionV>
                  <wp:extent cx="2520000" cy="1813171"/>
                  <wp:effectExtent l="0" t="0" r="0" b="0"/>
                  <wp:wrapNone/>
                  <wp:docPr id="89" name="IMG_prodToT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prodToTest"/>
                          <pic:cNvPicPr>
                            <a:picLocks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813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1"/>
        <w:gridCol w:w="1546"/>
        <w:gridCol w:w="714"/>
        <w:gridCol w:w="724"/>
        <w:gridCol w:w="822"/>
        <w:gridCol w:w="1307"/>
        <w:gridCol w:w="831"/>
        <w:gridCol w:w="840"/>
        <w:gridCol w:w="942"/>
        <w:gridCol w:w="1189"/>
        <w:gridCol w:w="831"/>
        <w:gridCol w:w="838"/>
        <w:gridCol w:w="944"/>
        <w:gridCol w:w="1189"/>
        <w:gridCol w:w="831"/>
        <w:gridCol w:w="769"/>
      </w:tblGrid>
      <w:tr w:rsidR="002B43EC" w:rsidRPr="00E41E25" w14:paraId="3BB85521" w14:textId="77777777" w:rsidTr="00D423F0">
        <w:trPr>
          <w:gridAfter w:val="1"/>
          <w:wAfter w:w="69" w:type="dxa"/>
          <w:trHeight w:val="546"/>
        </w:trPr>
        <w:tc>
          <w:tcPr>
            <w:tcW w:w="15138" w:type="dxa"/>
            <w:gridSpan w:val="16"/>
            <w:tcBorders>
              <w:bottom w:val="single" w:sz="4" w:space="0" w:color="auto"/>
            </w:tcBorders>
            <w:shd w:val="clear" w:color="auto" w:fill="E6E6E6"/>
          </w:tcPr>
          <w:p w14:paraId="3FA1C2BB" w14:textId="77777777" w:rsidR="002B43EC" w:rsidRPr="00E41E25" w:rsidRDefault="002B43EC" w:rsidP="002B43EC">
            <w:pPr>
              <w:pageBreakBefore/>
              <w:pStyle w:val="af2"/>
              <w:ind w:leftChars="0"/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十六、T2 Burn-in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測試作業</w:t>
            </w:r>
          </w:p>
        </w:tc>
      </w:tr>
      <w:tr w:rsidR="002B43EC" w:rsidRPr="00E41E25" w14:paraId="4A89D155" w14:textId="77777777" w:rsidTr="00D423F0">
        <w:trPr>
          <w:gridAfter w:val="1"/>
          <w:wAfter w:w="69" w:type="dxa"/>
          <w:trHeight w:val="7572"/>
        </w:trPr>
        <w:tc>
          <w:tcPr>
            <w:tcW w:w="15138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tbl>
            <w:tblPr>
              <w:tblpPr w:leftFromText="180" w:rightFromText="180" w:vertAnchor="text" w:tblpX="7476" w:tblpY="1"/>
              <w:tblOverlap w:val="never"/>
              <w:tblW w:w="7425" w:type="dxa"/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3116"/>
              <w:gridCol w:w="1473"/>
              <w:gridCol w:w="1418"/>
              <w:gridCol w:w="1418"/>
            </w:tblGrid>
            <w:tr w:rsidR="000D1487" w:rsidRPr="00E41E25" w14:paraId="37AB8E39" w14:textId="77777777" w:rsidTr="000D1487">
              <w:trPr>
                <w:trHeight w:val="262"/>
              </w:trPr>
              <w:tc>
                <w:tcPr>
                  <w:tcW w:w="3116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4" w:space="0" w:color="auto"/>
                  </w:tcBorders>
                  <w:shd w:val="clear" w:color="000000" w:fill="FFC000"/>
                  <w:noWrap/>
                  <w:vAlign w:val="center"/>
                  <w:hideMark/>
                </w:tcPr>
                <w:p w14:paraId="189DCA01" w14:textId="77777777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SRAW</w:t>
                  </w: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型號</w:t>
                  </w:r>
                </w:p>
              </w:tc>
              <w:tc>
                <w:tcPr>
                  <w:tcW w:w="14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C000"/>
                  <w:vAlign w:val="center"/>
                </w:tcPr>
                <w:p w14:paraId="785B559C" w14:textId="77777777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左指撥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C000"/>
                </w:tcPr>
                <w:p w14:paraId="4DA83E09" w14:textId="60DD473A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右指撥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C000"/>
                </w:tcPr>
                <w:p w14:paraId="62F04C4A" w14:textId="7A3E935D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  <w:highlight w:val="magenta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電流表判定</w:t>
                  </w:r>
                </w:p>
              </w:tc>
            </w:tr>
            <w:tr w:rsidR="000D1487" w:rsidRPr="00E41E25" w14:paraId="6931741C" w14:textId="77777777" w:rsidTr="000D1487">
              <w:trPr>
                <w:trHeight w:val="262"/>
              </w:trPr>
              <w:tc>
                <w:tcPr>
                  <w:tcW w:w="3116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4" w:space="0" w:color="auto"/>
                  </w:tcBorders>
                  <w:shd w:val="clear" w:color="000000" w:fill="E2EFDA"/>
                  <w:noWrap/>
                </w:tcPr>
                <w:p w14:paraId="4B7BE44B" w14:textId="1A1D7960" w:rsidR="000D1487" w:rsidRPr="00E41E25" w:rsidRDefault="00C22A93" w:rsidP="00E9751C">
                  <w:pPr>
                    <w:widowControl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0"/>
                    </w:rPr>
                  </w:pPr>
                  <w:r w:rsidRPr="00C22A93">
                    <w:rPr>
                      <w:rFonts w:asciiTheme="minorHAnsi" w:eastAsia="微軟正黑體" w:hAnsiTheme="minorHAnsi" w:cstheme="minorHAnsi"/>
                      <w:szCs w:val="24"/>
                    </w:rPr>
                    <w:t>aacccc</w:t>
                  </w:r>
                </w:p>
              </w:tc>
              <w:tc>
                <w:tcPr>
                  <w:tcW w:w="14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vAlign w:val="center"/>
                  <w:hideMark/>
                </w:tcPr>
                <w:p w14:paraId="6AF1E4F0" w14:textId="77777777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</w:rPr>
                    <w:t>11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</w:tcPr>
                <w:p w14:paraId="3F4398DB" w14:textId="2733752B" w:rsidR="000D1487" w:rsidRPr="00E41E25" w:rsidRDefault="000D1487" w:rsidP="000D1487">
                  <w:pPr>
                    <w:jc w:val="center"/>
                    <w:rPr>
                      <w:rFonts w:asciiTheme="minorHAnsi" w:eastAsia="微軟正黑體" w:hAnsiTheme="minorHAnsi" w:cstheme="minorHAnsi"/>
                      <w:highlight w:val="magenta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11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vAlign w:val="center"/>
                </w:tcPr>
                <w:p w14:paraId="5CE8C744" w14:textId="466812A9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  <w:highlight w:val="magenta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  <w:highlight w:val="magenta"/>
                    </w:rPr>
                    <w:t>111</w:t>
                  </w:r>
                  <w:r w:rsidR="0057460C"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  <w:highlight w:val="magenta"/>
                    </w:rPr>
                    <w:t/>
                  </w:r>
                </w:p>
              </w:tc>
            </w:tr>
          </w:tbl>
          <w:p>
            <w:pPr>
              <w:spacing w:before="80" w:after="80"/>
            </w:pPr>
          </w:p>
          <w:tbl>
            <w:tblPr>
              <w:tblpPr w:leftFromText="180" w:rightFromText="180" w:vertAnchor="text" w:tblpX="7476" w:tblpY="1"/>
              <w:tblOverlap w:val="never"/>
              <w:tblW w:w="7425" w:type="dxa"/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3116"/>
              <w:gridCol w:w="1473"/>
              <w:gridCol w:w="1418"/>
              <w:gridCol w:w="1418"/>
            </w:tblGrid>
            <w:tr w:rsidR="000D1487" w:rsidRPr="00E41E25" w14:paraId="37AB8E39" w14:textId="77777777" w:rsidTr="000D1487">
              <w:trPr>
                <w:trHeight w:val="262"/>
              </w:trPr>
              <w:tc>
                <w:tcPr>
                  <w:tcW w:w="3116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4" w:space="0" w:color="auto"/>
                  </w:tcBorders>
                  <w:shd w:val="clear" w:color="000000" w:fill="FFC000"/>
                  <w:noWrap/>
                  <w:vAlign w:val="center"/>
                  <w:hideMark/>
                </w:tcPr>
                <w:p w14:paraId="189DCA01" w14:textId="77777777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SRAW</w:t>
                  </w: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型號</w:t>
                  </w:r>
                </w:p>
              </w:tc>
              <w:tc>
                <w:tcPr>
                  <w:tcW w:w="14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C000"/>
                  <w:vAlign w:val="center"/>
                </w:tcPr>
                <w:p w14:paraId="785B559C" w14:textId="77777777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左指撥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C000"/>
                </w:tcPr>
                <w:p w14:paraId="4DA83E09" w14:textId="60DD473A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右指撥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C000"/>
                </w:tcPr>
                <w:p w14:paraId="62F04C4A" w14:textId="7A3E935D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  <w:highlight w:val="magenta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電流表判定</w:t>
                  </w:r>
                </w:p>
              </w:tc>
            </w:tr>
            <w:tr w:rsidR="000D1487" w:rsidRPr="00E41E25" w14:paraId="6931741C" w14:textId="77777777" w:rsidTr="000D1487">
              <w:trPr>
                <w:trHeight w:val="262"/>
              </w:trPr>
              <w:tc>
                <w:tcPr>
                  <w:tcW w:w="3116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4" w:space="0" w:color="auto"/>
                  </w:tcBorders>
                  <w:shd w:val="clear" w:color="000000" w:fill="E2EFDA"/>
                  <w:noWrap/>
                </w:tcPr>
                <w:p w14:paraId="4B7BE44B" w14:textId="1A1D7960" w:rsidR="000D1487" w:rsidRPr="00E41E25" w:rsidRDefault="00C22A93" w:rsidP="00E9751C">
                  <w:pPr>
                    <w:widowControl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0"/>
                    </w:rPr>
                  </w:pPr>
                  <w:r w:rsidRPr="00C22A93">
                    <w:rPr>
                      <w:rFonts w:asciiTheme="minorHAnsi" w:eastAsia="微軟正黑體" w:hAnsiTheme="minorHAnsi" w:cstheme="minorHAnsi"/>
                      <w:szCs w:val="24"/>
                    </w:rPr>
                    <w:t>aacdd</w:t>
                  </w:r>
                </w:p>
              </w:tc>
              <w:tc>
                <w:tcPr>
                  <w:tcW w:w="14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vAlign w:val="center"/>
                  <w:hideMark/>
                </w:tcPr>
                <w:p w14:paraId="6AF1E4F0" w14:textId="77777777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</w:rPr>
                    <w:t>111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</w:tcPr>
                <w:p w14:paraId="3F4398DB" w14:textId="2733752B" w:rsidR="000D1487" w:rsidRPr="00E41E25" w:rsidRDefault="000D1487" w:rsidP="000D1487">
                  <w:pPr>
                    <w:jc w:val="center"/>
                    <w:rPr>
                      <w:rFonts w:asciiTheme="minorHAnsi" w:eastAsia="微軟正黑體" w:hAnsiTheme="minorHAnsi" w:cstheme="minorHAnsi"/>
                      <w:highlight w:val="magenta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1111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vAlign w:val="center"/>
                </w:tcPr>
                <w:p w14:paraId="5CE8C744" w14:textId="466812A9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  <w:highlight w:val="magenta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  <w:highlight w:val="magenta"/>
                    </w:rPr>
                    <w:t>11</w:t>
                  </w:r>
                  <w:r w:rsidR="0057460C"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  <w:highlight w:val="magenta"/>
                    </w:rPr>
                    <w:t/>
                  </w:r>
                </w:p>
              </w:tc>
            </w:tr>
          </w:tbl>
          <w:p w14:paraId="29A69A9F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b/>
                <w:color w:val="0000CC"/>
                <w:sz w:val="28"/>
                <w:szCs w:val="28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0000CC"/>
                <w:sz w:val="28"/>
                <w:szCs w:val="28"/>
              </w:rPr>
              <w:t>【測試前作業】</w:t>
            </w:r>
          </w:p>
          <w:p w14:paraId="7786921C" w14:textId="77777777" w:rsidR="002B43EC" w:rsidRPr="00E41E25" w:rsidRDefault="002B43EC" w:rsidP="002B43EC">
            <w:pPr>
              <w:numPr>
                <w:ilvl w:val="0"/>
                <w:numId w:val="3"/>
              </w:num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待測物測試電源輸入限定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48Vdc</w:t>
            </w:r>
          </w:p>
          <w:p w14:paraId="00A03FE6" w14:textId="76C79909" w:rsidR="002B43EC" w:rsidRPr="00E41E25" w:rsidRDefault="002B43EC" w:rsidP="002B43EC">
            <w:pPr>
              <w:numPr>
                <w:ilvl w:val="0"/>
                <w:numId w:val="3"/>
              </w:num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需將</w:t>
            </w:r>
            <w:r w:rsidR="00944355" w:rsidRPr="002D6564">
              <w:rPr>
                <w:rFonts w:asciiTheme="minorHAnsi" w:eastAsia="微軟正黑體" w:hAnsiTheme="minorHAnsi" w:cstheme="minorHAnsi"/>
                <w:szCs w:val="24"/>
              </w:rPr>
              <w:t>aa</w:t>
            </w:r>
            <w:r w:rsidRPr="00E41E25">
              <w:rPr>
                <w:rFonts w:asciiTheme="minorHAnsi" w:eastAsia="微軟正黑體" w:hAnsiTheme="minorHAnsi" w:cstheme="minorHAnsi"/>
              </w:rPr>
              <w:t>治具安培數以累加方式調整至正確位置，如下圖</w:t>
            </w:r>
            <w:r w:rsidR="0086112B">
              <w:rPr>
                <w:rFonts w:asciiTheme="minorHAnsi" w:eastAsia="微軟正黑體" w:hAnsiTheme="minorHAnsi" w:cstheme="minorHAnsi" w:hint="eastAsia"/>
              </w:rPr>
              <w:t>。</w:t>
            </w:r>
          </w:p>
          <w:p w14:paraId="1616BBA4" w14:textId="6EBC6A42" w:rsidR="00957F8C" w:rsidRPr="00E41E25" w:rsidRDefault="00957F8C" w:rsidP="00957F8C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noProof/>
                <w:color w:val="0000CC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3471" behindDoc="0" locked="0" layoutInCell="1" allowOverlap="1" wp14:anchorId="4898B6F4" wp14:editId="03B21859">
                      <wp:simplePos x="0" y="0"/>
                      <wp:positionH relativeFrom="column">
                        <wp:posOffset>5593715</wp:posOffset>
                      </wp:positionH>
                      <wp:positionV relativeFrom="paragraph">
                        <wp:posOffset>968679</wp:posOffset>
                      </wp:positionV>
                      <wp:extent cx="381000" cy="215900"/>
                      <wp:effectExtent l="0" t="19050" r="38100" b="31750"/>
                      <wp:wrapNone/>
                      <wp:docPr id="90" name="箭號: 向右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1000" cy="21590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44118"/>
                                </a:avLst>
                              </a:prstGeom>
                              <a:solidFill>
                                <a:srgbClr val="FFCC00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59C2D6D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箭號: 向右 11" o:spid="_x0000_s1026" type="#_x0000_t13" style="position:absolute;margin-left:440.45pt;margin-top:76.25pt;width:30pt;height:17pt;z-index:2516634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" fillcolor="#fc0" strokecolor="red"/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b/>
                <w:noProof/>
                <w:color w:val="0000CC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5519" behindDoc="0" locked="0" layoutInCell="1" allowOverlap="1" wp14:anchorId="40593340" wp14:editId="40B1AD17">
                      <wp:simplePos x="0" y="0"/>
                      <wp:positionH relativeFrom="column">
                        <wp:posOffset>5592776</wp:posOffset>
                      </wp:positionH>
                      <wp:positionV relativeFrom="paragraph">
                        <wp:posOffset>437515</wp:posOffset>
                      </wp:positionV>
                      <wp:extent cx="381000" cy="215900"/>
                      <wp:effectExtent l="0" t="19050" r="38100" b="31750"/>
                      <wp:wrapNone/>
                      <wp:docPr id="91" name="箭號: 向右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1000" cy="21590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44118"/>
                                </a:avLst>
                              </a:prstGeom>
                              <a:solidFill>
                                <a:srgbClr val="FFCC00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4D3A51" id="箭號: 向右 11" o:spid="_x0000_s1026" type="#_x0000_t13" style="position:absolute;margin-left:440.4pt;margin-top:34.45pt;width:30pt;height:17pt;z-index:25166551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" fillcolor="#fc0" strokecolor="red"/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447" behindDoc="0" locked="0" layoutInCell="1" allowOverlap="1" wp14:anchorId="62D21CC9" wp14:editId="4E9E20D6">
                      <wp:simplePos x="0" y="0"/>
                      <wp:positionH relativeFrom="column">
                        <wp:posOffset>4854575</wp:posOffset>
                      </wp:positionH>
                      <wp:positionV relativeFrom="paragraph">
                        <wp:posOffset>960755</wp:posOffset>
                      </wp:positionV>
                      <wp:extent cx="612140" cy="203835"/>
                      <wp:effectExtent l="0" t="0" r="16510" b="24765"/>
                      <wp:wrapNone/>
                      <wp:docPr id="92" name="矩形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12140" cy="203835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170645" id="矩形 10" o:spid="_x0000_s1026" style="position:absolute;margin-left:382.25pt;margin-top:75.65pt;width:48.2pt;height:16.05pt;z-index:2516624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" filled="f" strokecolor="red" strokeweight="2pt"/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495" behindDoc="0" locked="0" layoutInCell="1" allowOverlap="1" wp14:anchorId="31B22E54" wp14:editId="235E9446">
                      <wp:simplePos x="0" y="0"/>
                      <wp:positionH relativeFrom="column">
                        <wp:posOffset>4856176</wp:posOffset>
                      </wp:positionH>
                      <wp:positionV relativeFrom="paragraph">
                        <wp:posOffset>447040</wp:posOffset>
                      </wp:positionV>
                      <wp:extent cx="611505" cy="205105"/>
                      <wp:effectExtent l="0" t="0" r="17145" b="23495"/>
                      <wp:wrapNone/>
                      <wp:docPr id="93" name="矩形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11505" cy="205105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AB19DC" id="矩形 10" o:spid="_x0000_s1026" style="position:absolute;margin-left:382.4pt;margin-top:35.2pt;width:48.15pt;height:16.15pt;z-index:25166449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" filled="f" strokecolor="red" strokeweight="2pt"/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b/>
                <w:noProof/>
                <w:color w:val="0000CC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423" behindDoc="0" locked="0" layoutInCell="1" allowOverlap="1" wp14:anchorId="5A026921" wp14:editId="7E6B15CC">
                      <wp:simplePos x="0" y="0"/>
                      <wp:positionH relativeFrom="column">
                        <wp:posOffset>1889760</wp:posOffset>
                      </wp:positionH>
                      <wp:positionV relativeFrom="paragraph">
                        <wp:posOffset>1002996</wp:posOffset>
                      </wp:positionV>
                      <wp:extent cx="381000" cy="215900"/>
                      <wp:effectExtent l="0" t="19050" r="38100" b="31750"/>
                      <wp:wrapNone/>
                      <wp:docPr id="94" name="箭號: 向右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1000" cy="21590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44118"/>
                                </a:avLst>
                              </a:prstGeom>
                              <a:solidFill>
                                <a:srgbClr val="FFCC00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F59451" id="箭號: 向右 11" o:spid="_x0000_s1026" type="#_x0000_t13" style="position:absolute;margin-left:148.8pt;margin-top:79pt;width:30pt;height:17pt;z-index:2516614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" fillcolor="#fc0" strokecolor="red"/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399" behindDoc="0" locked="0" layoutInCell="1" allowOverlap="1" wp14:anchorId="197BA946" wp14:editId="6D30212D">
                      <wp:simplePos x="0" y="0"/>
                      <wp:positionH relativeFrom="column">
                        <wp:posOffset>1174309</wp:posOffset>
                      </wp:positionH>
                      <wp:positionV relativeFrom="paragraph">
                        <wp:posOffset>1018816</wp:posOffset>
                      </wp:positionV>
                      <wp:extent cx="611505" cy="205105"/>
                      <wp:effectExtent l="0" t="0" r="17145" b="23495"/>
                      <wp:wrapNone/>
                      <wp:docPr id="95" name="矩形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11505" cy="205105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F79917" id="矩形 10" o:spid="_x0000_s1026" style="position:absolute;margin-left:92.45pt;margin-top:80.2pt;width:48.15pt;height:16.15pt;z-index:2516603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" filled="f" strokecolor="red" strokeweight="2pt"/>
                  </w:pict>
                </mc:Fallback>
              </mc:AlternateContent>
            </w:r>
            <w:r w:rsidR="002B43EC" w:rsidRPr="00E41E25">
              <w:rPr>
                <w:rFonts w:asciiTheme="minorHAnsi" w:eastAsia="微軟正黑體" w:hAnsiTheme="minorHAnsi" w:cstheme="minorHAnsi"/>
              </w:rPr>
              <w:t xml:space="preserve">   </w:t>
            </w:r>
            <w:r w:rsidRPr="00E41E25">
              <w:rPr>
                <w:rFonts w:asciiTheme="minorHAnsi" w:eastAsia="微軟正黑體" w:hAnsiTheme="minorHAnsi" w:cstheme="minorHAnsi"/>
              </w:rPr>
              <w:t xml:space="preserve">    </w:t>
            </w:r>
            <w:r>
              <w:rPr>
                <w:rFonts w:asciiTheme="minorHAnsi" w:eastAsia="微軟正黑體" w:hAnsiTheme="minorHAnsi" w:cstheme="minorHAnsi" w:hint="eastAsia"/>
              </w:rPr>
              <w:t xml:space="preserve">     </w:t>
            </w:r>
            <w:r>
              <w:rPr>
                <w:noProof/>
              </w:rPr>
              <w:t xml:space="preserve"> </w:t>
            </w:r>
            <w:r w:rsidRPr="00BA6C99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754C116F" wp14:editId="0245CB56">
                  <wp:extent cx="1294165" cy="2055462"/>
                  <wp:effectExtent l="0" t="0" r="1270" b="2540"/>
                  <wp:docPr id="9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76591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5795" cy="20739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rFonts w:hint="eastAsia"/>
                <w:noProof/>
              </w:rPr>
              <w:t xml:space="preserve">                         </w:t>
            </w:r>
            <w:r w:rsidRPr="00352432">
              <w:rPr>
                <w:noProof/>
              </w:rPr>
              <w:drawing>
                <wp:inline distT="0" distB="0" distL="0" distR="0" wp14:anchorId="4A964708" wp14:editId="022FDEDF">
                  <wp:extent cx="1170656" cy="2055600"/>
                  <wp:effectExtent l="0" t="0" r="0" b="1905"/>
                  <wp:docPr id="9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079331" name="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656" cy="205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CA04DA" w14:textId="3B5CDECB" w:rsidR="002B43EC" w:rsidRPr="00E41E25" w:rsidRDefault="002B43EC" w:rsidP="00831848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 xml:space="preserve">   </w:t>
            </w:r>
            <w:r w:rsidRPr="00E41E25">
              <w:rPr>
                <w:rFonts w:asciiTheme="minorHAnsi" w:eastAsia="微軟正黑體" w:hAnsiTheme="minorHAnsi" w:cstheme="minorHAnsi"/>
              </w:rPr>
              <w:t>將左邊</w:t>
            </w:r>
            <w:r w:rsidRPr="00E41E25">
              <w:rPr>
                <w:rFonts w:asciiTheme="minorHAnsi" w:eastAsia="微軟正黑體" w:hAnsiTheme="minorHAnsi" w:cstheme="minorHAnsi"/>
              </w:rPr>
              <w:t>“</w:t>
            </w:r>
            <w:r w:rsidR="008370EE" w:rsidRPr="00E41E25">
              <w:rPr>
                <w:rFonts w:asciiTheme="minorHAnsi" w:eastAsia="微軟正黑體" w:hAnsiTheme="minorHAnsi" w:cstheme="minorHAnsi"/>
              </w:rPr>
              <w:t>2</w:t>
            </w:r>
            <w:r w:rsidR="009027E2" w:rsidRPr="00E41E25">
              <w:rPr>
                <w:rFonts w:asciiTheme="minorHAnsi" w:eastAsia="微軟正黑體" w:hAnsiTheme="minorHAnsi" w:cstheme="minorHAnsi"/>
              </w:rPr>
              <w:t>A</w:t>
            </w:r>
            <w:r w:rsidRPr="00E41E25">
              <w:rPr>
                <w:rFonts w:asciiTheme="minorHAnsi" w:eastAsia="微軟正黑體" w:hAnsiTheme="minorHAnsi" w:cstheme="minorHAnsi"/>
              </w:rPr>
              <w:t>”</w:t>
            </w:r>
            <w:r w:rsidRPr="00E41E25">
              <w:rPr>
                <w:rFonts w:asciiTheme="minorHAnsi" w:eastAsia="微軟正黑體" w:hAnsiTheme="minorHAnsi" w:cstheme="minorHAnsi"/>
              </w:rPr>
              <w:t>鈕，切至右方，其餘不動</w:t>
            </w:r>
            <w:r w:rsidR="004B6766" w:rsidRPr="00E41E25">
              <w:rPr>
                <w:rFonts w:asciiTheme="minorHAnsi" w:eastAsia="微軟正黑體" w:hAnsiTheme="minorHAnsi" w:cstheme="minorHAnsi"/>
              </w:rPr>
              <w:t>,</w:t>
            </w:r>
            <w:r w:rsidR="008370EE" w:rsidRPr="00E41E25">
              <w:rPr>
                <w:rFonts w:asciiTheme="minorHAnsi" w:eastAsia="微軟正黑體" w:hAnsiTheme="minorHAnsi" w:cstheme="minorHAnsi"/>
              </w:rPr>
              <w:t xml:space="preserve">        </w:t>
            </w:r>
            <w:r w:rsidRPr="00E41E25">
              <w:rPr>
                <w:rFonts w:asciiTheme="minorHAnsi" w:eastAsia="微軟正黑體" w:hAnsiTheme="minorHAnsi" w:cstheme="minorHAnsi"/>
              </w:rPr>
              <w:t>將右邊</w:t>
            </w:r>
            <w:r w:rsidRPr="00E41E25">
              <w:rPr>
                <w:rFonts w:asciiTheme="minorHAnsi" w:eastAsia="微軟正黑體" w:hAnsiTheme="minorHAnsi" w:cstheme="minorHAnsi"/>
              </w:rPr>
              <w:t>“1A</w:t>
            </w:r>
            <w:r w:rsidR="00167762" w:rsidRPr="00E41E25">
              <w:rPr>
                <w:rFonts w:asciiTheme="minorHAnsi" w:eastAsia="微軟正黑體" w:hAnsiTheme="minorHAnsi" w:cstheme="minorHAnsi"/>
              </w:rPr>
              <w:t>+</w:t>
            </w:r>
            <w:r w:rsidRPr="00E41E25">
              <w:rPr>
                <w:rFonts w:asciiTheme="minorHAnsi" w:eastAsia="微軟正黑體" w:hAnsiTheme="minorHAnsi" w:cstheme="minorHAnsi"/>
              </w:rPr>
              <w:t>Fan”</w:t>
            </w:r>
            <w:r w:rsidRPr="00E41E25">
              <w:rPr>
                <w:rFonts w:asciiTheme="minorHAnsi" w:eastAsia="微軟正黑體" w:hAnsiTheme="minorHAnsi" w:cstheme="minorHAnsi"/>
              </w:rPr>
              <w:t>鈕，切至右邊其餘不動</w:t>
            </w:r>
          </w:p>
          <w:p w14:paraId="4329024A" w14:textId="443134B3" w:rsidR="002B43EC" w:rsidRPr="00E41E25" w:rsidRDefault="002B43EC" w:rsidP="005E3835">
            <w:pPr>
              <w:pStyle w:val="af2"/>
              <w:numPr>
                <w:ilvl w:val="0"/>
                <w:numId w:val="3"/>
              </w:numPr>
              <w:ind w:leftChars="0"/>
              <w:rPr>
                <w:rFonts w:asciiTheme="minorHAnsi" w:eastAsia="微軟正黑體" w:hAnsiTheme="minorHAnsi" w:cstheme="minorHAnsi"/>
                <w:b/>
                <w:color w:val="FF0000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確認</w:t>
            </w:r>
            <w:r w:rsidR="00831A27" w:rsidRPr="00831A27">
              <w:rPr>
                <w:rFonts w:asciiTheme="minorHAnsi" w:eastAsia="微軟正黑體" w:hAnsiTheme="minorHAnsi" w:cstheme="minorHAnsi"/>
                <w:b/>
                <w:color w:val="FF0000"/>
              </w:rPr>
              <w:t>aa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治具各切換鈕皆無誤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一定要切換正確，否則通電時會燒毀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Loading)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，且需確認左、右兩邊未使用的切換鈕需全部切至左邊</w:t>
            </w:r>
          </w:p>
          <w:p w14:paraId="7E8C3F5E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b/>
                <w:color w:val="0000CC"/>
                <w:sz w:val="28"/>
                <w:szCs w:val="28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0000CC"/>
                <w:sz w:val="28"/>
                <w:szCs w:val="28"/>
              </w:rPr>
              <w:t>【測試作業】</w:t>
            </w:r>
          </w:p>
          <w:p w14:paraId="656806C3" w14:textId="6C70F6FE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color w:val="FF0000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1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、先將待測物上電，再將</w:t>
            </w:r>
            <w:r w:rsidR="00831A27" w:rsidRPr="00831A27">
              <w:rPr>
                <w:rFonts w:asciiTheme="minorHAnsi" w:eastAsia="微軟正黑體" w:hAnsiTheme="minorHAnsi" w:cstheme="minorHAnsi"/>
                <w:color w:val="FF0000"/>
              </w:rPr>
              <w:t>aa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治具接上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24V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電源，順序一定要依此執行，否則會無法抽載，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Loading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無法啟動</w:t>
            </w:r>
          </w:p>
          <w:p w14:paraId="62D84C5E" w14:textId="392AEB77" w:rsidR="002B43EC" w:rsidRPr="00E41E25" w:rsidRDefault="002B43EC" w:rsidP="00831848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2</w:t>
            </w:r>
            <w:r w:rsidRPr="00E41E25">
              <w:rPr>
                <w:rFonts w:asciiTheme="minorHAnsi" w:eastAsia="微軟正黑體" w:hAnsiTheme="minorHAnsi" w:cstheme="minorHAnsi"/>
              </w:rPr>
              <w:t>、開始測試後，</w:t>
            </w:r>
            <w:r w:rsidR="00C21317" w:rsidRPr="002D6564">
              <w:rPr>
                <w:rFonts w:asciiTheme="minorHAnsi" w:eastAsia="微軟正黑體" w:hAnsiTheme="minorHAnsi" w:cstheme="minorHAnsi"/>
                <w:szCs w:val="24"/>
              </w:rPr>
              <w:t>aa</w:t>
            </w:r>
            <w:r w:rsidRPr="00E41E25">
              <w:rPr>
                <w:rFonts w:asciiTheme="minorHAnsi" w:eastAsia="微軟正黑體" w:hAnsiTheme="minorHAnsi" w:cstheme="minorHAnsi"/>
              </w:rPr>
              <w:t>治具風扇會開始</w:t>
            </w:r>
            <w:r w:rsidR="00BC56BC">
              <w:rPr>
                <w:rFonts w:asciiTheme="minorHAnsi" w:eastAsia="微軟正黑體" w:hAnsiTheme="minorHAnsi" w:cstheme="minorHAnsi" w:hint="eastAsia"/>
              </w:rPr>
              <w:t>運</w:t>
            </w:r>
            <w:r w:rsidRPr="00E41E25">
              <w:rPr>
                <w:rFonts w:asciiTheme="minorHAnsi" w:eastAsia="微軟正黑體" w:hAnsiTheme="minorHAnsi" w:cstheme="minorHAnsi"/>
              </w:rPr>
              <w:t>轉，且切換鈕切至左邊之</w:t>
            </w:r>
            <w:r w:rsidRPr="00E41E25">
              <w:rPr>
                <w:rFonts w:asciiTheme="minorHAnsi" w:eastAsia="微軟正黑體" w:hAnsiTheme="minorHAnsi" w:cstheme="minorHAnsi"/>
              </w:rPr>
              <w:t>LED</w:t>
            </w:r>
            <w:r w:rsidRPr="00E41E25">
              <w:rPr>
                <w:rFonts w:asciiTheme="minorHAnsi" w:eastAsia="微軟正黑體" w:hAnsiTheme="minorHAnsi" w:cstheme="minorHAnsi"/>
              </w:rPr>
              <w:t>也會亮起</w:t>
            </w:r>
          </w:p>
          <w:p w14:paraId="1EF690B6" w14:textId="7DB85DD2" w:rsidR="002B43EC" w:rsidRPr="00E41E25" w:rsidRDefault="002B43EC" w:rsidP="00831848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</w:rPr>
              <w:t>、燒機結束時，確認</w:t>
            </w:r>
            <w:r w:rsidR="00C21317" w:rsidRPr="002D6564">
              <w:rPr>
                <w:rFonts w:asciiTheme="minorHAnsi" w:eastAsia="微軟正黑體" w:hAnsiTheme="minorHAnsi" w:cstheme="minorHAnsi"/>
                <w:szCs w:val="24"/>
              </w:rPr>
              <w:t>aa</w:t>
            </w:r>
            <w:r w:rsidRPr="00E41E25">
              <w:rPr>
                <w:rFonts w:asciiTheme="minorHAnsi" w:eastAsia="微軟正黑體" w:hAnsiTheme="minorHAnsi" w:cstheme="minorHAnsi"/>
              </w:rPr>
              <w:t>治具是否仍正常運作</w:t>
            </w:r>
            <w:r w:rsidRPr="00E41E25">
              <w:rPr>
                <w:rFonts w:asciiTheme="minorHAnsi" w:eastAsia="微軟正黑體" w:hAnsiTheme="minorHAnsi" w:cstheme="minorHAnsi"/>
              </w:rPr>
              <w:t>(LED</w:t>
            </w:r>
            <w:r w:rsidRPr="00E41E25">
              <w:rPr>
                <w:rFonts w:asciiTheme="minorHAnsi" w:eastAsia="微軟正黑體" w:hAnsiTheme="minorHAnsi" w:cstheme="minorHAnsi"/>
              </w:rPr>
              <w:t>點亮</w:t>
            </w:r>
            <w:r w:rsidRPr="00E41E25">
              <w:rPr>
                <w:rFonts w:asciiTheme="minorHAnsi" w:eastAsia="微軟正黑體" w:hAnsiTheme="minorHAnsi" w:cstheme="minorHAnsi"/>
              </w:rPr>
              <w:t>)</w:t>
            </w:r>
            <w:r w:rsidRPr="00E41E25">
              <w:rPr>
                <w:rFonts w:asciiTheme="minorHAnsi" w:eastAsia="微軟正黑體" w:hAnsiTheme="minorHAnsi" w:cstheme="minorHAnsi"/>
              </w:rPr>
              <w:t>，正常則代表</w:t>
            </w:r>
            <w:r w:rsidRPr="00E41E25">
              <w:rPr>
                <w:rFonts w:asciiTheme="minorHAnsi" w:eastAsia="微軟正黑體" w:hAnsiTheme="minorHAnsi" w:cstheme="minorHAnsi"/>
              </w:rPr>
              <w:t>Pass</w:t>
            </w:r>
          </w:p>
          <w:p w14:paraId="30D94EA2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0000CC"/>
                <w:sz w:val="28"/>
                <w:szCs w:val="28"/>
              </w:rPr>
              <w:t>【測試後作業】</w:t>
            </w:r>
          </w:p>
          <w:p w14:paraId="71A4637E" w14:textId="4B363CDD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b/>
                <w:color w:val="FF0000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測試完成後，先將電源斷電後，再將</w:t>
            </w:r>
            <w:r w:rsidR="00C21317" w:rsidRPr="00C21317">
              <w:rPr>
                <w:rFonts w:asciiTheme="minorHAnsi" w:eastAsia="微軟正黑體" w:hAnsiTheme="minorHAnsi" w:cstheme="minorHAnsi"/>
                <w:b/>
                <w:color w:val="FF0000"/>
              </w:rPr>
              <w:t>aa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治具左邊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/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右邊所有的切換鈕全部切至左邊</w:t>
            </w: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1"/>
        <w:gridCol w:w="1546"/>
        <w:gridCol w:w="714"/>
        <w:gridCol w:w="724"/>
        <w:gridCol w:w="822"/>
        <w:gridCol w:w="1307"/>
        <w:gridCol w:w="831"/>
        <w:gridCol w:w="840"/>
        <w:gridCol w:w="942"/>
        <w:gridCol w:w="1189"/>
        <w:gridCol w:w="831"/>
        <w:gridCol w:w="838"/>
        <w:gridCol w:w="944"/>
        <w:gridCol w:w="1189"/>
        <w:gridCol w:w="831"/>
        <w:gridCol w:w="769"/>
      </w:tblGrid>
      <w:tr w:rsidR="00D423F0" w:rsidRPr="00E41E25" w14:paraId="0B1CD90B" w14:textId="77777777" w:rsidTr="00D423F0">
        <w:trPr>
          <w:trHeight w:val="546"/>
        </w:trPr>
        <w:tc>
          <w:tcPr>
            <w:tcW w:w="15138" w:type="dxa"/>
            <w:gridSpan w:val="16"/>
            <w:tcBorders>
              <w:bottom w:val="single" w:sz="4" w:space="0" w:color="auto"/>
            </w:tcBorders>
            <w:shd w:val="clear" w:color="auto" w:fill="E6E6E6"/>
          </w:tcPr>
          <w:p w14:paraId="5AABC7CD" w14:textId="7D0407A3" w:rsidR="00D423F0" w:rsidRPr="00E41E25" w:rsidRDefault="00D423F0" w:rsidP="00082050">
            <w:pPr>
              <w:pageBreakBefore/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十七、T</w:t>
            </w:r>
            <w:r>
              <w:rPr>
                <w:rFonts w:asciiTheme="minorHAnsi" w:eastAsia="微軟正黑體" w:hAnsiTheme="minorHAnsi" w:cstheme="minorHAnsi" w:hint="eastAsia"/>
                <w:b/>
                <w:szCs w:val="32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 Hi-pot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治具</w:t>
            </w:r>
          </w:p>
        </w:tc>
      </w:tr>
      <w:tr w:rsidR="00D423F0" w:rsidRPr="00E41E25" w14:paraId="7068D4A0" w14:textId="77777777" w:rsidTr="00D42723">
        <w:trPr>
          <w:trHeight w:val="2843"/>
        </w:trPr>
        <w:tc>
          <w:tcPr>
            <w:tcW w:w="3805" w:type="dxa"/>
            <w:gridSpan w:val="4"/>
            <w:tcBorders>
              <w:top w:val="single" w:sz="12" w:space="0" w:color="auto"/>
            </w:tcBorders>
            <w:vAlign w:val="center"/>
          </w:tcPr>
          <w:p w14:paraId="6CBF3F1A" w14:textId="77777777" w:rsidR="00D423F0" w:rsidRPr="00E41E25" w:rsidRDefault="00D423F0" w:rsidP="00D42723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B82404">
              <w:rPr>
                <w:rFonts w:asciiTheme="minorHAnsi" w:eastAsia="微軟正黑體" w:hAnsiTheme="minorHAnsi" w:cstheme="minorHAnsi"/>
              </w:rPr>
              <w:drawing>
                <wp:inline distT="0" distB="0" distL="0" distR="0">
                  <wp:extent cx="2286000" cy="1133475"/>
                  <wp:effectExtent l="0" t="0" r="0" b="0"/>
                  <wp:docPr id="98" name="IMG_fix7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fix7Pic"/>
                          <pic:cNvPicPr>
                            <a:picLocks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0" w:type="dxa"/>
            <w:gridSpan w:val="4"/>
            <w:tcBorders>
              <w:top w:val="single" w:sz="12" w:space="0" w:color="auto"/>
            </w:tcBorders>
            <w:vAlign w:val="center"/>
          </w:tcPr>
          <w:p w14:paraId="7FE4CCEA" w14:textId="77777777" w:rsidR="00D423F0" w:rsidRPr="00E41E25" w:rsidRDefault="00D423F0" w:rsidP="00D42723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B82404">
              <w:rPr>
                <w:rFonts w:asciiTheme="minorHAnsi" w:eastAsia="微軟正黑體" w:hAnsiTheme="minorHAnsi" w:cstheme="minorHAnsi"/>
                <w:noProof/>
              </w:rPr>
              <w:t/>
            </w:r>
          </w:p>
        </w:tc>
        <w:tc>
          <w:tcPr>
            <w:tcW w:w="3800" w:type="dxa"/>
            <w:gridSpan w:val="4"/>
            <w:tcBorders>
              <w:top w:val="single" w:sz="12" w:space="0" w:color="auto"/>
            </w:tcBorders>
            <w:vAlign w:val="center"/>
          </w:tcPr>
          <w:p w14:paraId="0796329C" w14:textId="77777777" w:rsidR="00D423F0" w:rsidRPr="00E41E25" w:rsidRDefault="00D423F0" w:rsidP="00D42723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</w:tc>
        <w:tc>
          <w:tcPr>
            <w:tcW w:w="3733" w:type="dxa"/>
            <w:gridSpan w:val="4"/>
            <w:tcBorders>
              <w:top w:val="single" w:sz="12" w:space="0" w:color="auto"/>
            </w:tcBorders>
            <w:vAlign w:val="center"/>
          </w:tcPr>
          <w:p w14:paraId="2820390E" w14:textId="77777777" w:rsidR="00D423F0" w:rsidRPr="00E41E25" w:rsidRDefault="00D423F0" w:rsidP="00D42723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  <w:p w14:paraId="77399245" w14:textId="77777777" w:rsidR="00D423F0" w:rsidRPr="00E41E25" w:rsidRDefault="00D423F0" w:rsidP="00D42723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  <w:p w14:paraId="76AD4624" w14:textId="77777777" w:rsidR="00D423F0" w:rsidRPr="00E41E25" w:rsidRDefault="00D423F0" w:rsidP="00D42723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</w:tc>
      </w:tr>
      <w:tr w:rsidR="00D423F0" w:rsidRPr="00E41E25" w14:paraId="009EAA2E" w14:textId="77777777" w:rsidTr="00D423F0">
        <w:trPr>
          <w:trHeight w:val="227"/>
        </w:trPr>
        <w:tc>
          <w:tcPr>
            <w:tcW w:w="821" w:type="dxa"/>
            <w:shd w:val="clear" w:color="auto" w:fill="E0E0E0"/>
          </w:tcPr>
          <w:p w14:paraId="00B20094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46" w:type="dxa"/>
          </w:tcPr>
          <w:p w14:paraId="47CCEA62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0B4F73">
              <w:rPr>
                <w:rFonts w:asciiTheme="minorHAnsi" w:eastAsia="微軟正黑體" w:hAnsiTheme="minorHAnsi" w:cstheme="minorHAnsi"/>
                <w:szCs w:val="24"/>
              </w:rPr>
              <w:t>aaa</w:t>
            </w:r>
          </w:p>
        </w:tc>
        <w:tc>
          <w:tcPr>
            <w:tcW w:w="714" w:type="dxa"/>
            <w:shd w:val="clear" w:color="auto" w:fill="E0E0E0"/>
          </w:tcPr>
          <w:p w14:paraId="1B48896C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24" w:type="dxa"/>
          </w:tcPr>
          <w:p w14:paraId="48CCAEAE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11</w:t>
            </w:r>
          </w:p>
        </w:tc>
        <w:tc>
          <w:tcPr>
            <w:tcW w:w="822" w:type="dxa"/>
            <w:shd w:val="clear" w:color="auto" w:fill="E0E0E0"/>
          </w:tcPr>
          <w:p w14:paraId="6F5616C2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07" w:type="dxa"/>
          </w:tcPr>
          <w:p w14:paraId="54B4109A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0B4F73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831" w:type="dxa"/>
            <w:shd w:val="clear" w:color="auto" w:fill="E0E0E0"/>
          </w:tcPr>
          <w:p w14:paraId="1AEDD52A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0" w:type="dxa"/>
          </w:tcPr>
          <w:p w14:paraId="31177158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942" w:type="dxa"/>
            <w:shd w:val="clear" w:color="auto" w:fill="E0E0E0"/>
          </w:tcPr>
          <w:p w14:paraId="6B640293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9" w:type="dxa"/>
          </w:tcPr>
          <w:p w14:paraId="76C3B7C9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1" w:type="dxa"/>
            <w:shd w:val="clear" w:color="auto" w:fill="E0E0E0"/>
          </w:tcPr>
          <w:p w14:paraId="4D6E99EC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8" w:type="dxa"/>
          </w:tcPr>
          <w:p w14:paraId="2713CEF9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>
              <w:t/>
            </w:r>
          </w:p>
        </w:tc>
        <w:tc>
          <w:tcPr>
            <w:tcW w:w="944" w:type="dxa"/>
            <w:shd w:val="clear" w:color="auto" w:fill="E0E0E0"/>
          </w:tcPr>
          <w:p w14:paraId="3DF7F0F0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9" w:type="dxa"/>
          </w:tcPr>
          <w:p w14:paraId="6BE2EFCA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1" w:type="dxa"/>
            <w:shd w:val="clear" w:color="auto" w:fill="E0E0E0"/>
          </w:tcPr>
          <w:p w14:paraId="7C1618F5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69" w:type="dxa"/>
            <w:gridSpan w:val="1"/>
          </w:tcPr>
          <w:p w14:paraId="76C86384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>
              <w:t/>
            </w:r>
          </w:p>
        </w:tc>
      </w:tr>
      <w:tr w:rsidR="00D423F0" w:rsidRPr="00E41E25" w14:paraId="29358386" w14:textId="77777777" w:rsidTr="00D423F0">
        <w:trPr>
          <w:trHeight w:val="227"/>
        </w:trPr>
        <w:tc>
          <w:tcPr>
            <w:tcW w:w="821" w:type="dxa"/>
            <w:shd w:val="clear" w:color="auto" w:fill="E0E0E0"/>
          </w:tcPr>
          <w:p w14:paraId="61F3577D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84" w:type="dxa"/>
            <w:gridSpan w:val="3"/>
          </w:tcPr>
          <w:p w14:paraId="4F7039C4" w14:textId="77777777" w:rsidR="00D423F0" w:rsidRPr="00E41E25" w:rsidRDefault="00D423F0" w:rsidP="00082050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  <w:r w:rsidRPr="005448E8">
              <w:rPr>
                <w:rFonts w:asciiTheme="minorHAnsi" w:eastAsia="微軟正黑體" w:hAnsiTheme="minorHAnsi" w:cstheme="minorHAnsi"/>
                <w:szCs w:val="24"/>
              </w:rPr>
              <w:t>aa</w:t>
            </w:r>
          </w:p>
        </w:tc>
        <w:tc>
          <w:tcPr>
            <w:tcW w:w="822" w:type="dxa"/>
            <w:shd w:val="clear" w:color="auto" w:fill="E0E0E0"/>
          </w:tcPr>
          <w:p w14:paraId="1F64F3F7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78" w:type="dxa"/>
            <w:gridSpan w:val="3"/>
          </w:tcPr>
          <w:p w14:paraId="7EF00373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5448E8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942" w:type="dxa"/>
            <w:shd w:val="clear" w:color="auto" w:fill="E0E0E0"/>
          </w:tcPr>
          <w:p w14:paraId="58C13FDF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58" w:type="dxa"/>
            <w:gridSpan w:val="3"/>
          </w:tcPr>
          <w:p w14:paraId="08BC39D6" w14:textId="77777777" w:rsidR="00D423F0" w:rsidRPr="00E41E25" w:rsidRDefault="00D423F0" w:rsidP="00082050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4" w:type="dxa"/>
            <w:shd w:val="clear" w:color="auto" w:fill="E0E0E0"/>
          </w:tcPr>
          <w:p w14:paraId="380388D4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789" w:type="dxa"/>
            <w:gridSpan w:val="3"/>
          </w:tcPr>
          <w:p w14:paraId="7AA50ECB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D423F0" w:rsidRPr="00E41E25" w14:paraId="7A789EF3" w14:textId="77777777" w:rsidTr="00D423F0">
        <w:trPr>
          <w:trHeight w:val="2843"/>
        </w:trPr>
        <w:tc>
          <w:tcPr>
            <w:tcW w:w="3805" w:type="dxa"/>
            <w:gridSpan w:val="4"/>
            <w:tcBorders>
              <w:top w:val="single" w:sz="12" w:space="0" w:color="auto"/>
            </w:tcBorders>
          </w:tcPr>
          <w:p w14:paraId="0503763D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70DBAB5E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364A319B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575DD5E8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45E413E0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59DB561C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4E8352ED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00" w:type="dxa"/>
            <w:gridSpan w:val="4"/>
            <w:tcBorders>
              <w:top w:val="single" w:sz="12" w:space="0" w:color="auto"/>
            </w:tcBorders>
          </w:tcPr>
          <w:p w14:paraId="1F113760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72861937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1D824DCA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00" w:type="dxa"/>
            <w:gridSpan w:val="4"/>
            <w:tcBorders>
              <w:top w:val="single" w:sz="12" w:space="0" w:color="auto"/>
            </w:tcBorders>
          </w:tcPr>
          <w:p w14:paraId="2AEF0D22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2FD7A785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7F426ECE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33" w:type="dxa"/>
            <w:gridSpan w:val="4"/>
            <w:tcBorders>
              <w:top w:val="single" w:sz="12" w:space="0" w:color="auto"/>
            </w:tcBorders>
          </w:tcPr>
          <w:p w14:paraId="32A1DEB5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06E981A0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471E8F9F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D423F0" w:rsidRPr="00E41E25" w14:paraId="4F5C913A" w14:textId="77777777" w:rsidTr="00D423F0">
        <w:trPr>
          <w:trHeight w:val="227"/>
        </w:trPr>
        <w:tc>
          <w:tcPr>
            <w:tcW w:w="821" w:type="dxa"/>
            <w:shd w:val="clear" w:color="auto" w:fill="E0E0E0"/>
          </w:tcPr>
          <w:p w14:paraId="0076C877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46" w:type="dxa"/>
          </w:tcPr>
          <w:p w14:paraId="67F53E31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714" w:type="dxa"/>
            <w:shd w:val="clear" w:color="auto" w:fill="E0E0E0"/>
          </w:tcPr>
          <w:p w14:paraId="465FCA26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24" w:type="dxa"/>
          </w:tcPr>
          <w:p w14:paraId="63DAEBC5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>
              <w:t/>
            </w:r>
          </w:p>
        </w:tc>
        <w:tc>
          <w:tcPr>
            <w:tcW w:w="822" w:type="dxa"/>
            <w:shd w:val="clear" w:color="auto" w:fill="E0E0E0"/>
          </w:tcPr>
          <w:p w14:paraId="6093C7D8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07" w:type="dxa"/>
          </w:tcPr>
          <w:p w14:paraId="20669D29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1" w:type="dxa"/>
            <w:shd w:val="clear" w:color="auto" w:fill="E0E0E0"/>
          </w:tcPr>
          <w:p w14:paraId="1BA7F2C2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0" w:type="dxa"/>
          </w:tcPr>
          <w:p w14:paraId="1518AD2F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>
              <w:t/>
            </w:r>
          </w:p>
        </w:tc>
        <w:tc>
          <w:tcPr>
            <w:tcW w:w="942" w:type="dxa"/>
            <w:shd w:val="clear" w:color="auto" w:fill="E0E0E0"/>
          </w:tcPr>
          <w:p w14:paraId="6EB89A18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9" w:type="dxa"/>
          </w:tcPr>
          <w:p w14:paraId="3AFC8980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1" w:type="dxa"/>
            <w:shd w:val="clear" w:color="auto" w:fill="E0E0E0"/>
          </w:tcPr>
          <w:p w14:paraId="0533B3DE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8" w:type="dxa"/>
          </w:tcPr>
          <w:p w14:paraId="2B880040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>
              <w:t/>
            </w:r>
          </w:p>
        </w:tc>
        <w:tc>
          <w:tcPr>
            <w:tcW w:w="944" w:type="dxa"/>
            <w:shd w:val="clear" w:color="auto" w:fill="E0E0E0"/>
          </w:tcPr>
          <w:p w14:paraId="1B7E5E5C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9" w:type="dxa"/>
          </w:tcPr>
          <w:p w14:paraId="59F6B15C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1" w:type="dxa"/>
            <w:shd w:val="clear" w:color="auto" w:fill="E0E0E0"/>
          </w:tcPr>
          <w:p w14:paraId="67FEEA44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69" w:type="dxa"/>
            <w:gridSpan w:val="1"/>
          </w:tcPr>
          <w:p w14:paraId="396E165C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>
              <w:t/>
            </w:r>
          </w:p>
        </w:tc>
      </w:tr>
      <w:tr w:rsidR="00D423F0" w:rsidRPr="00E41E25" w14:paraId="3E8FDC5B" w14:textId="77777777" w:rsidTr="00D423F0">
        <w:trPr>
          <w:trHeight w:val="227"/>
        </w:trPr>
        <w:tc>
          <w:tcPr>
            <w:tcW w:w="821" w:type="dxa"/>
            <w:shd w:val="clear" w:color="auto" w:fill="E0E0E0"/>
          </w:tcPr>
          <w:p w14:paraId="2D3C34B0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84" w:type="dxa"/>
            <w:gridSpan w:val="3"/>
          </w:tcPr>
          <w:p w14:paraId="79BE1CE0" w14:textId="77777777" w:rsidR="00D423F0" w:rsidRPr="00E41E25" w:rsidRDefault="00D423F0" w:rsidP="00082050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2" w:type="dxa"/>
            <w:shd w:val="clear" w:color="auto" w:fill="E0E0E0"/>
          </w:tcPr>
          <w:p w14:paraId="0D66AE85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78" w:type="dxa"/>
            <w:gridSpan w:val="3"/>
          </w:tcPr>
          <w:p w14:paraId="3741E295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2" w:type="dxa"/>
            <w:shd w:val="clear" w:color="auto" w:fill="E0E0E0"/>
          </w:tcPr>
          <w:p w14:paraId="759E45CB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58" w:type="dxa"/>
            <w:gridSpan w:val="3"/>
          </w:tcPr>
          <w:p w14:paraId="53E86A84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4" w:type="dxa"/>
            <w:shd w:val="clear" w:color="auto" w:fill="E0E0E0"/>
          </w:tcPr>
          <w:p w14:paraId="164B27D7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789" w:type="dxa"/>
            <w:gridSpan w:val="3"/>
          </w:tcPr>
          <w:p w14:paraId="5C442D6F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0"/>
        <w:gridCol w:w="808"/>
        <w:gridCol w:w="1523"/>
        <w:gridCol w:w="703"/>
        <w:gridCol w:w="715"/>
        <w:gridCol w:w="813"/>
        <w:gridCol w:w="1291"/>
        <w:gridCol w:w="822"/>
        <w:gridCol w:w="831"/>
        <w:gridCol w:w="812"/>
        <w:gridCol w:w="1294"/>
        <w:gridCol w:w="822"/>
        <w:gridCol w:w="829"/>
        <w:gridCol w:w="933"/>
        <w:gridCol w:w="1175"/>
        <w:gridCol w:w="822"/>
        <w:gridCol w:w="790"/>
        <w:gridCol w:w="38"/>
        <w:gridCol w:w="7"/>
      </w:tblGrid>
      <w:tr w:rsidR="00D423F0" w:rsidRPr="00E41E25" w14:paraId="3915FF69" w14:textId="77777777" w:rsidTr="008555E7">
        <w:trPr>
          <w:trHeight w:val="546"/>
        </w:trPr>
        <w:tc>
          <w:tcPr>
            <w:tcW w:w="15138" w:type="dxa"/>
            <w:gridSpan w:val="19"/>
            <w:tcBorders>
              <w:bottom w:val="single" w:sz="4" w:space="0" w:color="auto"/>
            </w:tcBorders>
            <w:shd w:val="clear" w:color="auto" w:fill="E6E6E6"/>
          </w:tcPr>
          <w:p w14:paraId="53C148E3" w14:textId="5EA584B9" w:rsidR="00D423F0" w:rsidRPr="00E41E25" w:rsidRDefault="00D423F0" w:rsidP="00082050">
            <w:pPr>
              <w:pageBreakBefore/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十八、T</w:t>
            </w:r>
            <w:r>
              <w:rPr>
                <w:rFonts w:asciiTheme="minorHAnsi" w:eastAsia="微軟正黑體" w:hAnsiTheme="minorHAnsi" w:cstheme="minorHAnsi" w:hint="eastAsia"/>
                <w:b/>
                <w:szCs w:val="32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 Hi-pot 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</w:p>
        </w:tc>
      </w:tr>
      <w:tr w:rsidR="00D423F0" w:rsidRPr="00E41E25" w14:paraId="00145EB3" w14:textId="77777777" w:rsidTr="008555E7">
        <w:trPr>
          <w:trHeight w:val="7572"/>
        </w:trPr>
        <w:tc>
          <w:tcPr>
            <w:tcW w:w="15138" w:type="dxa"/>
            <w:gridSpan w:val="19"/>
            <w:tcBorders>
              <w:bottom w:val="single" w:sz="4" w:space="0" w:color="auto"/>
            </w:tcBorders>
          </w:tcPr>
          <w:p w14:paraId="1BF43BE9" w14:textId="77777777" w:rsidR="00D423F0" w:rsidRPr="009732DC" w:rsidRDefault="00D423F0" w:rsidP="00082050">
            <w:pPr>
              <w:numPr>
                <w:ilvl w:val="0"/>
                <w:numId w:val="6"/>
              </w:num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Hi-POT</w:t>
            </w:r>
            <w:r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-Input cable</w:t>
            </w: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輸入全短路接至H.V</w:t>
            </w:r>
            <w:r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.</w:t>
            </w: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。</w:t>
            </w:r>
          </w:p>
          <w:p w14:paraId="03AB082E" w14:textId="67B6511A" w:rsidR="00D423F0" w:rsidRPr="009732DC" w:rsidRDefault="00A129A4" w:rsidP="00082050">
            <w:pPr>
              <w:numPr>
                <w:ilvl w:val="0"/>
                <w:numId w:val="6"/>
              </w:num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A129A4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aaa</w:t>
            </w:r>
            <w:r w:rsidR="00D423F0"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請使用6PIN</w:t>
            </w:r>
            <w:r w:rsidR="00D423F0"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 xml:space="preserve"> C</w:t>
            </w:r>
            <w:r w:rsidR="00D423F0"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onnector接至輸出端，輸出全短路接至</w:t>
            </w:r>
            <w:r w:rsidR="00D423F0"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Return</w:t>
            </w:r>
            <w:r w:rsidR="00D423F0"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。</w:t>
            </w:r>
          </w:p>
          <w:p w14:paraId="53657878" w14:textId="77777777" w:rsidR="00D423F0" w:rsidRPr="009732DC" w:rsidRDefault="00D423F0" w:rsidP="00082050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 w:cs="Arial" w:hint="eastAsia"/>
                <w:noProof/>
              </w:rPr>
              <w:drawing>
                <wp:anchor distT="0" distB="0" distL="114300" distR="114300" simplePos="0" relativeHeight="251658322" behindDoc="0" locked="0" layoutInCell="1" allowOverlap="1" wp14:anchorId="312EA8B3" wp14:editId="660AB324">
                  <wp:simplePos x="0" y="0"/>
                  <wp:positionH relativeFrom="column">
                    <wp:posOffset>7618730</wp:posOffset>
                  </wp:positionH>
                  <wp:positionV relativeFrom="paragraph">
                    <wp:posOffset>1761490</wp:posOffset>
                  </wp:positionV>
                  <wp:extent cx="850265" cy="297815"/>
                  <wp:effectExtent l="0" t="0" r="0" b="0"/>
                  <wp:wrapNone/>
                  <wp:docPr id="99" name="圖片 637086007" descr="C:\Users\HankCY_Wu\AppData\Local\Microsoft\Windows\INetCache\Content.Word\black nec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0" descr="C:\Users\HankCY_Wu\AppData\Local\Microsoft\Windows\INetCache\Content.Word\black neck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4">
                                    <a14:imgEffect>
                                      <a14:backgroundRemoval t="9524" b="89524" l="9662" r="99517">
                                        <a14:foregroundMark x1="79227" y1="42857" x2="99517" y2="44762"/>
                                        <a14:foregroundMark x1="79227" y1="60000" x2="99517" y2="53333"/>
                                        <a14:foregroundMark x1="79710" y1="40952" x2="81643" y2="61905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850265" cy="297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08" behindDoc="0" locked="0" layoutInCell="1" allowOverlap="1" wp14:anchorId="43875D4B" wp14:editId="3B12F1B2">
                      <wp:simplePos x="0" y="0"/>
                      <wp:positionH relativeFrom="column">
                        <wp:posOffset>2820035</wp:posOffset>
                      </wp:positionH>
                      <wp:positionV relativeFrom="paragraph">
                        <wp:posOffset>2499360</wp:posOffset>
                      </wp:positionV>
                      <wp:extent cx="114935" cy="100330"/>
                      <wp:effectExtent l="0" t="0" r="18415" b="13970"/>
                      <wp:wrapNone/>
                      <wp:docPr id="100" name="橢圓 12270428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935" cy="10033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A96D731" id="橢圓 1227042817" o:spid="_x0000_s1026" style="position:absolute;margin-left:222.05pt;margin-top:196.8pt;width:9.05pt;height:7.9pt;z-index:25305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" filled="f" strokecolor="white [3212]" strokeweight="1pt">
                      <v:stroke joinstyle="miter"/>
                    </v:oval>
                  </w:pict>
                </mc:Fallback>
              </mc:AlternateContent>
            </w:r>
          </w:p>
          <w:p w14:paraId="76CB706D" w14:textId="77777777" w:rsidR="00D423F0" w:rsidRPr="009732DC" w:rsidRDefault="00D423F0" w:rsidP="00082050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w:drawing>
                <wp:anchor distT="0" distB="0" distL="114300" distR="114300" simplePos="0" relativeHeight="251658307" behindDoc="0" locked="0" layoutInCell="1" allowOverlap="1" wp14:anchorId="60CEFF45" wp14:editId="0023F075">
                  <wp:simplePos x="0" y="0"/>
                  <wp:positionH relativeFrom="column">
                    <wp:posOffset>1140365</wp:posOffset>
                  </wp:positionH>
                  <wp:positionV relativeFrom="paragraph">
                    <wp:posOffset>30480</wp:posOffset>
                  </wp:positionV>
                  <wp:extent cx="4252595" cy="1228090"/>
                  <wp:effectExtent l="0" t="0" r="0" b="0"/>
                  <wp:wrapNone/>
                  <wp:docPr id="101" name="圖片 887" descr="Hi-pot machine_副本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887" descr="Hi-pot machine_副本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2595" cy="1228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5A507D2" w14:textId="4F7251F7" w:rsidR="00D423F0" w:rsidRPr="009732DC" w:rsidRDefault="00D423F0" w:rsidP="00082050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09" behindDoc="0" locked="0" layoutInCell="1" allowOverlap="1" wp14:anchorId="7DCC6BAD" wp14:editId="1B6574A4">
                      <wp:simplePos x="0" y="0"/>
                      <wp:positionH relativeFrom="column">
                        <wp:posOffset>5652660</wp:posOffset>
                      </wp:positionH>
                      <wp:positionV relativeFrom="paragraph">
                        <wp:posOffset>248064</wp:posOffset>
                      </wp:positionV>
                      <wp:extent cx="958215" cy="285723"/>
                      <wp:effectExtent l="476250" t="0" r="0" b="153035"/>
                      <wp:wrapNone/>
                      <wp:docPr id="102" name="AutoShape 3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8215" cy="285723"/>
                              </a:xfrm>
                              <a:prstGeom prst="wedgeRoundRectCallout">
                                <a:avLst>
                                  <a:gd name="adj1" fmla="val -99343"/>
                                  <a:gd name="adj2" fmla="val 99669"/>
                                  <a:gd name="adj3" fmla="val 16667"/>
                                </a:avLst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31750">
                                    <a:solidFill>
                                      <a:srgbClr val="FF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705E6C8" w14:textId="77777777" w:rsidR="00D423F0" w:rsidRPr="00F779D3" w:rsidRDefault="00D423F0" w:rsidP="00D423F0">
                                  <w:pPr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Return</w:t>
                                  </w:r>
                                  <w:r w:rsidRPr="00F779D3">
                                    <w:rPr>
                                      <w:rFonts w:hint="eastAsia"/>
                                      <w:color w:val="FF0000"/>
                                    </w:rPr>
                                    <w:t>孔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CC6BAD" id="_x0000_s1233" type="#_x0000_t62" style="position:absolute;margin-left:445.1pt;margin-top:19.55pt;width:75.45pt;height:22.5pt;z-index:25165830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" adj="-10658,32329" fillcolor="#92d050" stroked="f" strokecolor="red" strokeweight="2.5pt">
                      <v:textbox>
                        <w:txbxContent>
                          <w:p w14:paraId="0705E6C8" w14:textId="77777777" w:rsidR="00D423F0" w:rsidRPr="00F779D3" w:rsidRDefault="00D423F0" w:rsidP="00D423F0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Return</w:t>
                            </w:r>
                            <w:r w:rsidRPr="00F779D3">
                              <w:rPr>
                                <w:rFonts w:hint="eastAsia"/>
                                <w:color w:val="FF0000"/>
                              </w:rPr>
                              <w:t>孔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B148E30" w14:textId="3115CF2D" w:rsidR="00D423F0" w:rsidRDefault="00D423F0" w:rsidP="00082050">
            <w:pPr>
              <w:rPr>
                <w:rFonts w:asciiTheme="minorHAnsi" w:eastAsia="微軟正黑體" w:hAnsiTheme="minorHAnsi" w:cstheme="minorHAnsi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3" behindDoc="0" locked="0" layoutInCell="1" allowOverlap="1" wp14:anchorId="32D68126" wp14:editId="2CB9C558">
                      <wp:simplePos x="0" y="0"/>
                      <wp:positionH relativeFrom="column">
                        <wp:posOffset>8049978</wp:posOffset>
                      </wp:positionH>
                      <wp:positionV relativeFrom="paragraph">
                        <wp:posOffset>385997</wp:posOffset>
                      </wp:positionV>
                      <wp:extent cx="0" cy="1355532"/>
                      <wp:effectExtent l="19050" t="0" r="19050" b="35560"/>
                      <wp:wrapNone/>
                      <wp:docPr id="103" name="直線接點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1355532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35D61FE" id="直線接點 2" o:spid="_x0000_s1026" style="position:absolute;flip:x;z-index:25306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3.85pt,30.4pt" to="633.85pt,1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2" behindDoc="0" locked="0" layoutInCell="1" allowOverlap="1" wp14:anchorId="363B09FD" wp14:editId="11FAF858">
                      <wp:simplePos x="0" y="0"/>
                      <wp:positionH relativeFrom="column">
                        <wp:posOffset>5121275</wp:posOffset>
                      </wp:positionH>
                      <wp:positionV relativeFrom="paragraph">
                        <wp:posOffset>417526</wp:posOffset>
                      </wp:positionV>
                      <wp:extent cx="2924175" cy="0"/>
                      <wp:effectExtent l="0" t="19050" r="28575" b="19050"/>
                      <wp:wrapNone/>
                      <wp:docPr id="104" name="直線接點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24175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8A7A42E" id="直線接點 1" o:spid="_x0000_s1026" style="position:absolute;z-index:25306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3.25pt,32.9pt" to="633.5pt,3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20" behindDoc="0" locked="0" layoutInCell="1" allowOverlap="1" wp14:anchorId="6415FBBE" wp14:editId="3A679592">
                      <wp:simplePos x="0" y="0"/>
                      <wp:positionH relativeFrom="column">
                        <wp:posOffset>4739088</wp:posOffset>
                      </wp:positionH>
                      <wp:positionV relativeFrom="paragraph">
                        <wp:posOffset>2121756</wp:posOffset>
                      </wp:positionV>
                      <wp:extent cx="381276" cy="499110"/>
                      <wp:effectExtent l="19050" t="19050" r="19050" b="15240"/>
                      <wp:wrapNone/>
                      <wp:docPr id="105" name="矩形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1276" cy="49911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09E6D8" id="矩形 9" o:spid="_x0000_s1026" style="position:absolute;margin-left:373.15pt;margin-top:167.05pt;width:30pt;height:39.3pt;z-index:25307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" filled="f" strokecolor="red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4" behindDoc="0" locked="0" layoutInCell="1" allowOverlap="1" wp14:anchorId="32E1CAF2" wp14:editId="1B3375A4">
                      <wp:simplePos x="0" y="0"/>
                      <wp:positionH relativeFrom="column">
                        <wp:posOffset>7476628</wp:posOffset>
                      </wp:positionH>
                      <wp:positionV relativeFrom="paragraph">
                        <wp:posOffset>1390236</wp:posOffset>
                      </wp:positionV>
                      <wp:extent cx="434111" cy="619125"/>
                      <wp:effectExtent l="19050" t="19050" r="23495" b="28575"/>
                      <wp:wrapNone/>
                      <wp:docPr id="106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4111" cy="619125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9E6790B" id="矩形 3" o:spid="_x0000_s1026" style="position:absolute;margin-left:588.7pt;margin-top:109.45pt;width:34.2pt;height:48.75pt;z-index:253064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" filled="f" strokecolor="black [3213]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0" behindDoc="0" locked="0" layoutInCell="1" allowOverlap="1" wp14:anchorId="2034D23F" wp14:editId="2572812C">
                      <wp:simplePos x="0" y="0"/>
                      <wp:positionH relativeFrom="column">
                        <wp:posOffset>3681349</wp:posOffset>
                      </wp:positionH>
                      <wp:positionV relativeFrom="paragraph">
                        <wp:posOffset>2619121</wp:posOffset>
                      </wp:positionV>
                      <wp:extent cx="939800" cy="438608"/>
                      <wp:effectExtent l="0" t="152400" r="12700" b="19050"/>
                      <wp:wrapNone/>
                      <wp:docPr id="107" name="AutoShape 3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39800" cy="438608"/>
                              </a:xfrm>
                              <a:prstGeom prst="wedgeRoundRectCallout">
                                <a:avLst>
                                  <a:gd name="adj1" fmla="val 34231"/>
                                  <a:gd name="adj2" fmla="val -81849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B781E05" w14:textId="77777777" w:rsidR="00D423F0" w:rsidRPr="004E665D" w:rsidRDefault="00D423F0" w:rsidP="00D423F0">
                                  <w:pPr>
                                    <w:jc w:val="center"/>
                                    <w:rPr>
                                      <w:rFonts w:asciiTheme="minorHAnsi" w:eastAsia="微軟正黑體" w:hAnsiTheme="minorHAnsi" w:cstheme="minorHAnsi"/>
                                      <w:color w:val="FFFFFF" w:themeColor="background1"/>
                                      <w:szCs w:val="24"/>
                                    </w:rPr>
                                  </w:pPr>
                                  <w:r w:rsidRPr="004E665D">
                                    <w:rPr>
                                      <w:rFonts w:asciiTheme="minorHAnsi" w:eastAsia="微軟正黑體" w:hAnsiTheme="minorHAnsi" w:cstheme="minorHAnsi"/>
                                      <w:color w:val="FFFFFF" w:themeColor="background1"/>
                                      <w:szCs w:val="24"/>
                                    </w:rPr>
                                    <w:t/>
                                  </w:r>
                                </w:p>
                                <w:p w14:paraId="4A24AEC9" w14:textId="77777777" w:rsidR="00D423F0" w:rsidRPr="00523301" w:rsidRDefault="00D423F0" w:rsidP="00D423F0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34D23F" id="_x0000_s1234" type="#_x0000_t62" style="position:absolute;margin-left:289.85pt;margin-top:206.25pt;width:74pt;height:34.55pt;z-index:25165831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" adj="18194,-6879" fillcolor="red" strokeweight=".25pt">
                      <v:textbox>
                        <w:txbxContent>
                          <w:p w14:paraId="7B781E05" w14:textId="77777777" w:rsidR="00D423F0" w:rsidRPr="004E665D" w:rsidRDefault="00D423F0" w:rsidP="00D423F0">
                            <w:pPr>
                              <w:jc w:val="center"/>
                              <w:rPr>
                                <w:rFonts w:asciiTheme="minorHAnsi" w:eastAsia="微軟正黑體" w:hAnsiTheme="minorHAnsi" w:cstheme="minorHAnsi"/>
                                <w:color w:val="FFFFFF" w:themeColor="background1"/>
                                <w:szCs w:val="24"/>
                              </w:rPr>
                            </w:pPr>
                            <w:r w:rsidRPr="004E665D">
                              <w:rPr>
                                <w:rFonts w:asciiTheme="minorHAnsi" w:eastAsia="微軟正黑體" w:hAnsiTheme="minorHAnsi" w:cstheme="minorHAnsi"/>
                                <w:color w:val="FFFFFF" w:themeColor="background1"/>
                                <w:szCs w:val="24"/>
                              </w:rPr>
                              <w:t/>
                            </w:r>
                          </w:p>
                          <w:p w14:paraId="4A24AEC9" w14:textId="77777777" w:rsidR="00D423F0" w:rsidRPr="00523301" w:rsidRDefault="00D423F0" w:rsidP="00D423F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9" behindDoc="0" locked="0" layoutInCell="1" allowOverlap="1" wp14:anchorId="34D236FF" wp14:editId="7F94AF72">
                      <wp:simplePos x="0" y="0"/>
                      <wp:positionH relativeFrom="column">
                        <wp:posOffset>3313227</wp:posOffset>
                      </wp:positionH>
                      <wp:positionV relativeFrom="paragraph">
                        <wp:posOffset>2411019</wp:posOffset>
                      </wp:positionV>
                      <wp:extent cx="1397609" cy="15113"/>
                      <wp:effectExtent l="19050" t="19050" r="31750" b="23495"/>
                      <wp:wrapNone/>
                      <wp:docPr id="108" name="直線接點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7609" cy="15113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77B76CB" id="直線接點 8" o:spid="_x0000_s1026" style="position:absolute;z-index:25306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0.9pt,189.85pt" to="370.95pt,19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8" behindDoc="0" locked="0" layoutInCell="1" allowOverlap="1" wp14:anchorId="061BAE51" wp14:editId="6EFAFD50">
                      <wp:simplePos x="0" y="0"/>
                      <wp:positionH relativeFrom="column">
                        <wp:posOffset>3316122</wp:posOffset>
                      </wp:positionH>
                      <wp:positionV relativeFrom="paragraph">
                        <wp:posOffset>856259</wp:posOffset>
                      </wp:positionV>
                      <wp:extent cx="19050" cy="1558138"/>
                      <wp:effectExtent l="19050" t="19050" r="19050" b="23495"/>
                      <wp:wrapNone/>
                      <wp:docPr id="109" name="直線接點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9050" cy="1558138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992B70E" id="直線接點 7" o:spid="_x0000_s1026" style="position:absolute;flip:x;z-index:25306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1.1pt,67.4pt" to="262.6pt,19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w:drawing>
                <wp:anchor distT="0" distB="0" distL="114300" distR="114300" simplePos="0" relativeHeight="251658321" behindDoc="0" locked="0" layoutInCell="1" allowOverlap="1" wp14:anchorId="2DD4E67E" wp14:editId="5B9B3023">
                  <wp:simplePos x="0" y="0"/>
                  <wp:positionH relativeFrom="column">
                    <wp:posOffset>3610991</wp:posOffset>
                  </wp:positionH>
                  <wp:positionV relativeFrom="paragraph">
                    <wp:posOffset>2275865</wp:posOffset>
                  </wp:positionV>
                  <wp:extent cx="777875" cy="309245"/>
                  <wp:effectExtent l="0" t="0" r="3175" b="0"/>
                  <wp:wrapNone/>
                  <wp:docPr id="110" name="圖片 1724065170" descr="C:\Users\HankCY_Wu\AppData\Local\Microsoft\Windows\INetCache\Content.Word\red nec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圖片 156" descr="C:\Users\HankCY_Wu\AppData\Local\Microsoft\Windows\INetCache\Content.Word\red neck.png"/>
                          <pic:cNvPicPr>
                            <a:picLocks noChangeAspect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4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7875" cy="309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5" behindDoc="0" locked="0" layoutInCell="1" allowOverlap="1" wp14:anchorId="6B9289AD" wp14:editId="6FB89F51">
                      <wp:simplePos x="0" y="0"/>
                      <wp:positionH relativeFrom="column">
                        <wp:posOffset>7895438</wp:posOffset>
                      </wp:positionH>
                      <wp:positionV relativeFrom="paragraph">
                        <wp:posOffset>1737892</wp:posOffset>
                      </wp:positionV>
                      <wp:extent cx="138684" cy="3125"/>
                      <wp:effectExtent l="19050" t="19050" r="13970" b="35560"/>
                      <wp:wrapNone/>
                      <wp:docPr id="111" name="直線接點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38684" cy="3125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E71F130" id="直線接點 4" o:spid="_x0000_s1026" style="position:absolute;flip:x y;z-index:25306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1.7pt,136.85pt" to="632.6pt,13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24" behindDoc="0" locked="0" layoutInCell="1" allowOverlap="1" wp14:anchorId="18C4CECE" wp14:editId="513E695C">
                      <wp:simplePos x="0" y="0"/>
                      <wp:positionH relativeFrom="column">
                        <wp:posOffset>3787332</wp:posOffset>
                      </wp:positionH>
                      <wp:positionV relativeFrom="paragraph">
                        <wp:posOffset>339917</wp:posOffset>
                      </wp:positionV>
                      <wp:extent cx="604532" cy="301625"/>
                      <wp:effectExtent l="0" t="0" r="157480" b="3175"/>
                      <wp:wrapNone/>
                      <wp:docPr id="112" name="AutoShape 3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4532" cy="301625"/>
                              </a:xfrm>
                              <a:prstGeom prst="wedgeRoundRectCallout">
                                <a:avLst>
                                  <a:gd name="adj1" fmla="val 73968"/>
                                  <a:gd name="adj2" fmla="val -18212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815FD01" w14:textId="77777777" w:rsidR="00D423F0" w:rsidRPr="008C6459" w:rsidRDefault="00D423F0" w:rsidP="00D423F0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8C6459">
                                    <w:rPr>
                                      <w:color w:val="FFFFFF" w:themeColor="background1"/>
                                    </w:rPr>
                                    <w:t>H</w:t>
                                  </w:r>
                                  <w:r w:rsidRPr="008C6459">
                                    <w:rPr>
                                      <w:rFonts w:hint="eastAsia"/>
                                      <w:color w:val="FFFFFF" w:themeColor="background1"/>
                                    </w:rPr>
                                    <w:t>.V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C4CECE" id="_x0000_s1235" type="#_x0000_t62" style="position:absolute;margin-left:298.2pt;margin-top:26.75pt;width:47.6pt;height:23.75pt;z-index:2516583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" adj="26777,6866" fillcolor="red" stroked="f">
                      <v:textbox>
                        <w:txbxContent>
                          <w:p w14:paraId="7815FD01" w14:textId="77777777" w:rsidR="00D423F0" w:rsidRPr="008C6459" w:rsidRDefault="00D423F0" w:rsidP="00D423F0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8C6459">
                              <w:rPr>
                                <w:color w:val="FFFFFF" w:themeColor="background1"/>
                              </w:rPr>
                              <w:t>H</w:t>
                            </w:r>
                            <w:r w:rsidRPr="008C6459">
                              <w:rPr>
                                <w:rFonts w:hint="eastAsia"/>
                                <w:color w:val="FFFFFF" w:themeColor="background1"/>
                              </w:rPr>
                              <w:t>.V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23" behindDoc="0" locked="0" layoutInCell="1" allowOverlap="1" wp14:anchorId="625CD4EC" wp14:editId="1E614E28">
                      <wp:simplePos x="0" y="0"/>
                      <wp:positionH relativeFrom="column">
                        <wp:posOffset>4537818</wp:posOffset>
                      </wp:positionH>
                      <wp:positionV relativeFrom="paragraph">
                        <wp:posOffset>313690</wp:posOffset>
                      </wp:positionV>
                      <wp:extent cx="241540" cy="258793"/>
                      <wp:effectExtent l="19050" t="19050" r="25400" b="27305"/>
                      <wp:wrapNone/>
                      <wp:docPr id="113" name="橢圓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540" cy="258793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BDE518A" id="橢圓 10" o:spid="_x0000_s1026" style="position:absolute;margin-left:357.3pt;margin-top:24.7pt;width:19pt;height:20.4pt;z-index:25307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" filled="f" strokecolor="red" strokeweight="3pt">
                      <v:stroke joinstyle="miter"/>
                    </v:oval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7" behindDoc="0" locked="0" layoutInCell="1" allowOverlap="1" wp14:anchorId="16002801" wp14:editId="1F0B6F2E">
                      <wp:simplePos x="0" y="0"/>
                      <wp:positionH relativeFrom="column">
                        <wp:posOffset>3347385</wp:posOffset>
                      </wp:positionH>
                      <wp:positionV relativeFrom="paragraph">
                        <wp:posOffset>857502</wp:posOffset>
                      </wp:positionV>
                      <wp:extent cx="1313012" cy="0"/>
                      <wp:effectExtent l="19050" t="19050" r="1905" b="19050"/>
                      <wp:wrapNone/>
                      <wp:docPr id="114" name="直線接點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313012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B856F32" id="直線接點 6" o:spid="_x0000_s1026" style="position:absolute;flip:x;z-index:25306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3.55pt,67.5pt" to="366.95pt,6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6" behindDoc="0" locked="0" layoutInCell="1" allowOverlap="1" wp14:anchorId="14B4EFC3" wp14:editId="7C5EBA38">
                      <wp:simplePos x="0" y="0"/>
                      <wp:positionH relativeFrom="column">
                        <wp:posOffset>4658600</wp:posOffset>
                      </wp:positionH>
                      <wp:positionV relativeFrom="paragraph">
                        <wp:posOffset>581456</wp:posOffset>
                      </wp:positionV>
                      <wp:extent cx="0" cy="267419"/>
                      <wp:effectExtent l="19050" t="0" r="19050" b="37465"/>
                      <wp:wrapNone/>
                      <wp:docPr id="115" name="直線接點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67419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2637ADA" id="直線接點 5" o:spid="_x0000_s1026" style="position:absolute;z-index:25306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6.8pt,45.8pt" to="366.8pt,6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1" behindDoc="0" locked="0" layoutInCell="1" allowOverlap="1" wp14:anchorId="591AE0E4" wp14:editId="7732700E">
                      <wp:simplePos x="0" y="0"/>
                      <wp:positionH relativeFrom="column">
                        <wp:posOffset>8169551</wp:posOffset>
                      </wp:positionH>
                      <wp:positionV relativeFrom="paragraph">
                        <wp:posOffset>1267125</wp:posOffset>
                      </wp:positionV>
                      <wp:extent cx="747395" cy="357505"/>
                      <wp:effectExtent l="114300" t="0" r="14605" b="137795"/>
                      <wp:wrapNone/>
                      <wp:docPr id="116" name="圓角矩形圖說文字 3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47395" cy="357505"/>
                              </a:xfrm>
                              <a:prstGeom prst="wedgeRoundRectCallout">
                                <a:avLst>
                                  <a:gd name="adj1" fmla="val -60026"/>
                                  <a:gd name="adj2" fmla="val 74375"/>
                                  <a:gd name="adj3" fmla="val 16667"/>
                                </a:avLst>
                              </a:prstGeom>
                              <a:solidFill>
                                <a:srgbClr val="00B0F0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9B409C5" w14:textId="77777777" w:rsidR="00D423F0" w:rsidRPr="00E41E25" w:rsidRDefault="00D423F0" w:rsidP="00D423F0">
                                  <w:pPr>
                                    <w:jc w:val="center"/>
                                    <w:rPr>
                                      <w:rFonts w:asciiTheme="minorHAnsi" w:eastAsia="微軟正黑體" w:hAnsiTheme="minorHAnsi" w:cstheme="minorHAnsi"/>
                                      <w:szCs w:val="24"/>
                                    </w:rPr>
                                  </w:pPr>
                                  <w:r w:rsidRPr="000B4F73">
                                    <w:rPr>
                                      <w:rFonts w:asciiTheme="minorHAnsi" w:eastAsia="微軟正黑體" w:hAnsiTheme="minorHAnsi" w:cstheme="minorHAnsi"/>
                                      <w:szCs w:val="24"/>
                                    </w:rPr>
                                    <w:t>aaa</w:t>
                                  </w:r>
                                </w:p>
                                <w:p w14:paraId="7AE79B69" w14:textId="77777777" w:rsidR="00D423F0" w:rsidRPr="00C473DC" w:rsidRDefault="00D423F0" w:rsidP="00D423F0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1AE0E4" id="_x0000_s1236" type="#_x0000_t62" style="position:absolute;margin-left:643.25pt;margin-top:99.75pt;width:58.85pt;height:28.15pt;z-index:2516583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" adj="-2166,26865" fillcolor="#00b0f0" strokeweight=".25pt">
                      <v:textbox>
                        <w:txbxContent>
                          <w:p w14:paraId="29B409C5" w14:textId="77777777" w:rsidR="00D423F0" w:rsidRPr="00E41E25" w:rsidRDefault="00D423F0" w:rsidP="00D423F0">
                            <w:pPr>
                              <w:jc w:val="center"/>
                              <w:rPr>
                                <w:rFonts w:asciiTheme="minorHAnsi" w:eastAsia="微軟正黑體" w:hAnsiTheme="minorHAnsi" w:cstheme="minorHAnsi"/>
                                <w:szCs w:val="24"/>
                              </w:rPr>
                            </w:pPr>
                            <w:r w:rsidRPr="000B4F73">
                              <w:rPr>
                                <w:rFonts w:asciiTheme="minorHAnsi" w:eastAsia="微軟正黑體" w:hAnsiTheme="minorHAnsi" w:cstheme="minorHAnsi"/>
                                <w:szCs w:val="24"/>
                              </w:rPr>
                              <w:t>aaa</w:t>
                            </w:r>
                          </w:p>
                          <w:p w14:paraId="7AE79B69" w14:textId="77777777" w:rsidR="00D423F0" w:rsidRPr="00C473DC" w:rsidRDefault="00D423F0" w:rsidP="00D423F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A601078" w14:textId="77777777" w:rsidR="00B10DEE" w:rsidRPr="00B10DEE" w:rsidRDefault="00B10DEE" w:rsidP="00B10DEE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49ACEAB0" w14:textId="77777777" w:rsidR="00B10DEE" w:rsidRPr="00B10DEE" w:rsidRDefault="00B10DEE" w:rsidP="00B10DEE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60C265D8" w14:textId="77777777" w:rsidR="00B10DEE" w:rsidRPr="00B10DEE" w:rsidRDefault="00B10DEE" w:rsidP="00B10DEE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0CE520E3" w14:textId="77777777" w:rsidR="00B10DEE" w:rsidRPr="00B10DEE" w:rsidRDefault="00B10DEE" w:rsidP="00B10DEE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5729F7CD" w14:textId="28BA757D" w:rsidR="00B10DEE" w:rsidRPr="00B10DEE" w:rsidRDefault="00C958BB" w:rsidP="00B10DEE">
            <w:pPr>
              <w:ind w:firstLineChars="200" w:firstLine="480"/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  <w:r>
              <w:rPr>
                <w:rFonts w:ascii="微軟正黑體" w:eastAsia="微軟正黑體" w:hAnsi="微軟正黑體" w:cs="Arial"/>
                <w:noProof/>
              </w:rPr>
              <w:drawing>
                <wp:anchor distT="0" distB="0" distL="114300" distR="114300" simplePos="0" relativeHeight="251658347" behindDoc="1" locked="0" layoutInCell="1" allowOverlap="1" wp14:anchorId="50E7FC4B" wp14:editId="0C33FD6E">
                  <wp:simplePos x="0" y="0"/>
                  <wp:positionH relativeFrom="column">
                    <wp:posOffset>4932680</wp:posOffset>
                  </wp:positionH>
                  <wp:positionV relativeFrom="paragraph">
                    <wp:posOffset>98425</wp:posOffset>
                  </wp:positionV>
                  <wp:extent cx="2520000" cy="1813171"/>
                  <wp:effectExtent l="0" t="0" r="0" b="0"/>
                  <wp:wrapNone/>
                  <wp:docPr id="117" name="IMG_prodToT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prodToTest"/>
                          <pic:cNvPicPr>
                            <a:picLocks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813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0"/>
        <w:gridCol w:w="808"/>
        <w:gridCol w:w="1523"/>
        <w:gridCol w:w="703"/>
        <w:gridCol w:w="715"/>
        <w:gridCol w:w="813"/>
        <w:gridCol w:w="1291"/>
        <w:gridCol w:w="822"/>
        <w:gridCol w:w="831"/>
        <w:gridCol w:w="812"/>
        <w:gridCol w:w="1294"/>
        <w:gridCol w:w="822"/>
        <w:gridCol w:w="829"/>
        <w:gridCol w:w="933"/>
        <w:gridCol w:w="1175"/>
        <w:gridCol w:w="822"/>
        <w:gridCol w:w="790"/>
        <w:gridCol w:w="38"/>
        <w:gridCol w:w="7"/>
      </w:tblGrid>
      <w:tr w:rsidR="00D423F0" w:rsidRPr="00E41E25" w14:paraId="11594753" w14:textId="77777777" w:rsidTr="008555E7">
        <w:trPr>
          <w:trHeight w:val="546"/>
        </w:trPr>
        <w:tc>
          <w:tcPr>
            <w:tcW w:w="15138" w:type="dxa"/>
            <w:gridSpan w:val="19"/>
            <w:tcBorders>
              <w:bottom w:val="single" w:sz="4" w:space="0" w:color="auto"/>
            </w:tcBorders>
            <w:shd w:val="clear" w:color="auto" w:fill="E6E6E6"/>
          </w:tcPr>
          <w:p w14:paraId="2881A9BC" w14:textId="11DFC489" w:rsidR="00D423F0" w:rsidRPr="00E41E25" w:rsidRDefault="00D423F0" w:rsidP="00082050">
            <w:pPr>
              <w:pageBreakBefore/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十九、T</w:t>
            </w:r>
            <w:r>
              <w:rPr>
                <w:rFonts w:asciiTheme="minorHAnsi" w:eastAsia="微軟正黑體" w:hAnsiTheme="minorHAnsi" w:cstheme="minorHAnsi" w:hint="eastAsia"/>
                <w:b/>
                <w:szCs w:val="32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 Hi-pot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測試作業</w:t>
            </w:r>
          </w:p>
        </w:tc>
      </w:tr>
      <w:tr w:rsidR="00D423F0" w:rsidRPr="00E41E25" w14:paraId="5161D4D4" w14:textId="77777777" w:rsidTr="008555E7">
        <w:trPr>
          <w:trHeight w:val="7572"/>
        </w:trPr>
        <w:tc>
          <w:tcPr>
            <w:tcW w:w="15138" w:type="dxa"/>
            <w:gridSpan w:val="19"/>
            <w:tcBorders>
              <w:top w:val="single" w:sz="4" w:space="0" w:color="auto"/>
              <w:bottom w:val="single" w:sz="4" w:space="0" w:color="auto"/>
            </w:tcBorders>
          </w:tcPr>
          <w:p w14:paraId="2911FAD8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儀器操作請參照</w:t>
            </w:r>
            <w:hyperlink r:id="rId100" w:tgtFrame="mainFrame" w:history="1">
              <w:r w:rsidRPr="00E41E25">
                <w:rPr>
                  <w:rFonts w:asciiTheme="minorHAnsi" w:eastAsia="微軟正黑體" w:hAnsiTheme="minorHAnsi" w:cstheme="minorHAnsi"/>
                  <w:b/>
                  <w:sz w:val="32"/>
                  <w:szCs w:val="32"/>
                </w:rPr>
                <w:t>HQ-PT-W-046</w:t>
              </w:r>
            </w:hyperlink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  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自動化程式使用請參照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PT-W-03021</w:t>
            </w:r>
          </w:p>
          <w:p w14:paraId="31D0F315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安全注意事項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:</w:t>
            </w:r>
          </w:p>
          <w:p w14:paraId="380A3276" w14:textId="77777777" w:rsidR="00D423F0" w:rsidRPr="00E41E25" w:rsidRDefault="00D423F0" w:rsidP="00082050">
            <w:pPr>
              <w:numPr>
                <w:ilvl w:val="0"/>
                <w:numId w:val="2"/>
              </w:numPr>
              <w:ind w:leftChars="200" w:left="84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待測品不得通電</w:t>
            </w:r>
          </w:p>
          <w:p w14:paraId="7A3EBDCB" w14:textId="77777777" w:rsidR="00D423F0" w:rsidRPr="00E41E25" w:rsidRDefault="00D423F0" w:rsidP="00082050">
            <w:pPr>
              <w:numPr>
                <w:ilvl w:val="0"/>
                <w:numId w:val="2"/>
              </w:numPr>
              <w:ind w:leftChars="200" w:left="84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高壓測試中不得碰觸測試</w:t>
            </w:r>
          </w:p>
          <w:p w14:paraId="54040849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物件及其連接物件使用夾具連接測試點</w:t>
            </w:r>
          </w:p>
          <w:p w14:paraId="39BEB5F5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作業人員手戴防護手套</w:t>
            </w:r>
          </w:p>
          <w:p w14:paraId="64573EE2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UL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測試儀輸出電壓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 </w:t>
            </w:r>
          </w:p>
          <w:p w14:paraId="02145DDD" w14:textId="77777777" w:rsidR="00D423F0" w:rsidRPr="00E41E25" w:rsidRDefault="00D423F0" w:rsidP="00082050">
            <w:pPr>
              <w:ind w:firstLineChars="200" w:firstLine="640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 xml:space="preserve">P to S :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  <w:u w:val="single"/>
              </w:rPr>
              <w:t xml:space="preserve">4.242K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 xml:space="preserve">Vdc for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  <w:u w:val="single"/>
              </w:rPr>
              <w:t xml:space="preserve">  1 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>second.</w:t>
            </w:r>
          </w:p>
          <w:p w14:paraId="6261A121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按綠色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TEST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按鈕即開始測試</w:t>
            </w:r>
          </w:p>
          <w:p w14:paraId="566F5185" w14:textId="77777777" w:rsidR="00D423F0" w:rsidRPr="00E41E25" w:rsidRDefault="00D423F0" w:rsidP="00082050">
            <w:pPr>
              <w:numPr>
                <w:ilvl w:val="0"/>
                <w:numId w:val="2"/>
              </w:numPr>
              <w:ind w:firstLineChars="150" w:firstLine="48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noProof/>
                <w:sz w:val="32"/>
                <w:szCs w:val="32"/>
              </w:rPr>
              <w:drawing>
                <wp:inline distT="0" distB="0" distL="0" distR="0" wp14:anchorId="6501B222" wp14:editId="0D1BB5AB">
                  <wp:extent cx="1852930" cy="970280"/>
                  <wp:effectExtent l="0" t="0" r="0" b="1270"/>
                  <wp:docPr id="118" name="圖片 1123605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2930" cy="970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 </w:t>
            </w:r>
          </w:p>
          <w:p w14:paraId="079746B1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亮綠燈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, 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短音即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,Pass! </w:t>
            </w:r>
          </w:p>
          <w:p w14:paraId="517FB2F1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亮紅燈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,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長音即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NG!!!</w:t>
            </w:r>
          </w:p>
          <w:p w14:paraId="2B009BB2" w14:textId="77777777" w:rsidR="00D423F0" w:rsidRPr="00E41E25" w:rsidRDefault="00D423F0" w:rsidP="00082050">
            <w:pPr>
              <w:numPr>
                <w:ilvl w:val="0"/>
                <w:numId w:val="2"/>
              </w:numPr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按紅色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"RESET"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按鈕後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,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再將測試線拆除</w:t>
            </w: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6"/>
        <w:gridCol w:w="1539"/>
        <w:gridCol w:w="710"/>
        <w:gridCol w:w="722"/>
        <w:gridCol w:w="821"/>
        <w:gridCol w:w="1305"/>
        <w:gridCol w:w="831"/>
        <w:gridCol w:w="840"/>
        <w:gridCol w:w="820"/>
        <w:gridCol w:w="1308"/>
        <w:gridCol w:w="831"/>
        <w:gridCol w:w="838"/>
        <w:gridCol w:w="943"/>
        <w:gridCol w:w="1187"/>
        <w:gridCol w:w="831"/>
        <w:gridCol w:w="796"/>
      </w:tblGrid>
      <w:tr w:rsidR="00523301" w:rsidRPr="00E41E25" w14:paraId="28505083" w14:textId="77777777" w:rsidTr="008555E7">
        <w:trPr>
          <w:gridAfter w:val="1"/>
          <w:wAfter w:w="6" w:type="dxa"/>
          <w:trHeight w:val="546"/>
        </w:trPr>
        <w:tc>
          <w:tcPr>
            <w:tcW w:w="15138" w:type="dxa"/>
            <w:gridSpan w:val="16"/>
            <w:tcBorders>
              <w:bottom w:val="single" w:sz="4" w:space="0" w:color="auto"/>
            </w:tcBorders>
            <w:shd w:val="clear" w:color="auto" w:fill="E6E6E6"/>
          </w:tcPr>
          <w:p w14:paraId="659BE295" w14:textId="7C86E3D6" w:rsidR="00523301" w:rsidRPr="00E41E25" w:rsidRDefault="00523301" w:rsidP="00027CFB">
            <w:pPr>
              <w:pageBreakBefore/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</w:r>
            <w:r w:rsidR="00F30D6B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二十、T3_ATE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測試治具</w:t>
            </w:r>
          </w:p>
        </w:tc>
      </w:tr>
      <w:tr w:rsidR="00FE151B" w:rsidRPr="00E41E25" w14:paraId="45732A13" w14:textId="77777777" w:rsidTr="008555E7">
        <w:tblPrEx>
          <w:tblCellMar>
            <w:left w:w="28" w:type="dxa"/>
            <w:right w:w="28" w:type="dxa"/>
          </w:tblCellMar>
        </w:tblPrEx>
        <w:trPr>
          <w:gridAfter w:val="2"/>
          <w:wAfter w:w="45" w:type="dxa"/>
          <w:trHeight w:val="2428"/>
        </w:trPr>
        <w:tc>
          <w:tcPr>
            <w:tcW w:w="3787" w:type="dxa"/>
            <w:gridSpan w:val="4"/>
            <w:tcBorders>
              <w:top w:val="single" w:sz="12" w:space="0" w:color="auto"/>
            </w:tcBorders>
            <w:vAlign w:val="center"/>
          </w:tcPr>
          <w:p w14:paraId="309F1644" w14:textId="1977BBD9" w:rsidR="00FE151B" w:rsidRPr="00E41E25" w:rsidRDefault="00FE151B" w:rsidP="00E66A30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204D29">
              <w:rPr>
                <w:rFonts w:ascii="微軟正黑體" w:eastAsia="微軟正黑體" w:hAnsi="微軟正黑體"/>
              </w:rPr>
              <w:drawing>
                <wp:inline distT="0" distB="0" distL="0" distR="0">
                  <wp:extent cx="2286000" cy="676275"/>
                  <wp:effectExtent l="0" t="0" r="0" b="0"/>
                  <wp:docPr id="119" name="IMG_fix13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fix13Pic"/>
                          <pic:cNvPicPr>
                            <a:picLocks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7" w:type="dxa"/>
            <w:gridSpan w:val="4"/>
            <w:tcBorders>
              <w:top w:val="single" w:sz="12" w:space="0" w:color="auto"/>
            </w:tcBorders>
            <w:vAlign w:val="center"/>
          </w:tcPr>
          <w:p w14:paraId="62260CE3" w14:textId="1CCAC89B" w:rsidR="00FE151B" w:rsidRPr="00E41E25" w:rsidRDefault="00FE151B" w:rsidP="00E66A30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DA420E">
              <w:rPr>
                <w:rFonts w:ascii="微軟正黑體" w:eastAsia="微軟正黑體" w:hAnsi="微軟正黑體"/>
              </w:rPr>
              <w:t/>
            </w:r>
          </w:p>
        </w:tc>
        <w:tc>
          <w:tcPr>
            <w:tcW w:w="3797" w:type="dxa"/>
            <w:gridSpan w:val="4"/>
            <w:tcBorders>
              <w:top w:val="single" w:sz="12" w:space="0" w:color="auto"/>
            </w:tcBorders>
            <w:vAlign w:val="center"/>
          </w:tcPr>
          <w:p w14:paraId="68C946AA" w14:textId="2A7E9F87" w:rsidR="00FE151B" w:rsidRPr="00E41E25" w:rsidRDefault="00FE151B" w:rsidP="00E66A30">
            <w:pPr>
              <w:jc w:val="center"/>
              <w:rPr>
                <w:rFonts w:asciiTheme="minorHAnsi" w:eastAsia="微軟正黑體" w:hAnsiTheme="minorHAnsi" w:cstheme="minorHAnsi"/>
                <w:noProof/>
              </w:rPr>
            </w:pPr>
            <w:r w:rsidRPr="005260E2">
              <w:rPr>
                <w:rFonts w:ascii="微軟正黑體" w:eastAsia="微軟正黑體" w:hAnsi="微軟正黑體"/>
                <w:noProof/>
              </w:rPr>
              <w:t/>
            </w:r>
          </w:p>
        </w:tc>
        <w:tc>
          <w:tcPr>
            <w:tcW w:w="3757" w:type="dxa"/>
            <w:gridSpan w:val="4"/>
            <w:tcBorders>
              <w:top w:val="single" w:sz="12" w:space="0" w:color="auto"/>
            </w:tcBorders>
            <w:vAlign w:val="center"/>
          </w:tcPr>
          <w:p w14:paraId="0CA8DEAC" w14:textId="56BAC0E1" w:rsidR="00FE151B" w:rsidRPr="00E41E25" w:rsidRDefault="00FE151B" w:rsidP="00E66A30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5260E2">
              <w:rPr>
                <w:rFonts w:ascii="微軟正黑體" w:eastAsia="微軟正黑體" w:hAnsi="微軟正黑體"/>
              </w:rPr>
              <w:t/>
            </w:r>
          </w:p>
        </w:tc>
      </w:tr>
      <w:tr w:rsidR="00FE151B" w:rsidRPr="00E41E25" w14:paraId="08F20F77" w14:textId="77777777" w:rsidTr="008555E7">
        <w:trPr>
          <w:gridAfter w:val="2"/>
          <w:wAfter w:w="45" w:type="dxa"/>
          <w:trHeight w:val="227"/>
        </w:trPr>
        <w:tc>
          <w:tcPr>
            <w:tcW w:w="816" w:type="dxa"/>
            <w:shd w:val="clear" w:color="auto" w:fill="E0E0E0"/>
          </w:tcPr>
          <w:p w14:paraId="6E220094" w14:textId="1D16EAE3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539" w:type="dxa"/>
          </w:tcPr>
          <w:p w14:paraId="297D1A43" w14:textId="216E3911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eastAsia="微軟正黑體" w:hAnsi="微軟正黑體" w:cs="Arial"/>
                <w:color w:val="000000"/>
                <w:szCs w:val="24"/>
              </w:rPr>
              <w:t>aaa</w:t>
            </w:r>
          </w:p>
        </w:tc>
        <w:tc>
          <w:tcPr>
            <w:tcW w:w="710" w:type="dxa"/>
            <w:shd w:val="clear" w:color="auto" w:fill="E0E0E0"/>
          </w:tcPr>
          <w:p w14:paraId="3F6556C7" w14:textId="1A014DE6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722" w:type="dxa"/>
          </w:tcPr>
          <w:p w14:paraId="2DBEF35A" w14:textId="53DDA59F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1</w:t>
            </w:r>
          </w:p>
        </w:tc>
        <w:tc>
          <w:tcPr>
            <w:tcW w:w="821" w:type="dxa"/>
            <w:shd w:val="clear" w:color="auto" w:fill="E0E0E0"/>
          </w:tcPr>
          <w:p w14:paraId="118A7C1F" w14:textId="512F2668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305" w:type="dxa"/>
          </w:tcPr>
          <w:p w14:paraId="08C85C20" w14:textId="1790A4C4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eastAsia="微軟正黑體" w:hAnsi="微軟正黑體" w:cs="Arial"/>
                <w:color w:val="000000"/>
                <w:szCs w:val="24"/>
              </w:rPr>
              <w:t/>
            </w:r>
          </w:p>
        </w:tc>
        <w:tc>
          <w:tcPr>
            <w:tcW w:w="831" w:type="dxa"/>
            <w:shd w:val="clear" w:color="auto" w:fill="E0E0E0"/>
          </w:tcPr>
          <w:p w14:paraId="0982E735" w14:textId="06E3FFFC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840" w:type="dxa"/>
          </w:tcPr>
          <w:p w14:paraId="7DEC9CD7" w14:textId="79783126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/>
            </w:r>
          </w:p>
        </w:tc>
        <w:tc>
          <w:tcPr>
            <w:tcW w:w="820" w:type="dxa"/>
            <w:shd w:val="clear" w:color="auto" w:fill="E0E0E0"/>
          </w:tcPr>
          <w:p w14:paraId="7949D3F8" w14:textId="29AB6F81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308" w:type="dxa"/>
          </w:tcPr>
          <w:p w14:paraId="2055D8A4" w14:textId="61B4055C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eastAsia="微軟正黑體" w:hAnsi="微軟正黑體" w:cs="Arial"/>
                <w:color w:val="000000"/>
                <w:szCs w:val="24"/>
              </w:rPr>
              <w:t/>
            </w:r>
          </w:p>
        </w:tc>
        <w:tc>
          <w:tcPr>
            <w:tcW w:w="831" w:type="dxa"/>
            <w:shd w:val="clear" w:color="auto" w:fill="E0E0E0"/>
          </w:tcPr>
          <w:p w14:paraId="1864D5AF" w14:textId="7664274D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838" w:type="dxa"/>
          </w:tcPr>
          <w:p w14:paraId="6F6666B3" w14:textId="1571767A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/>
            </w:r>
          </w:p>
        </w:tc>
        <w:tc>
          <w:tcPr>
            <w:tcW w:w="943" w:type="dxa"/>
            <w:shd w:val="clear" w:color="auto" w:fill="E0E0E0"/>
          </w:tcPr>
          <w:p w14:paraId="467ECFD9" w14:textId="05C8A692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187" w:type="dxa"/>
          </w:tcPr>
          <w:p w14:paraId="09F88430" w14:textId="5C470B28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eastAsia="微軟正黑體" w:hAnsi="微軟正黑體" w:cs="Arial"/>
                <w:color w:val="000000"/>
                <w:szCs w:val="24"/>
              </w:rPr>
              <w:t/>
            </w:r>
          </w:p>
        </w:tc>
        <w:tc>
          <w:tcPr>
            <w:tcW w:w="831" w:type="dxa"/>
            <w:shd w:val="clear" w:color="auto" w:fill="E0E0E0"/>
          </w:tcPr>
          <w:p w14:paraId="1DF3DC70" w14:textId="1346EE86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796" w:type="dxa"/>
          </w:tcPr>
          <w:p w14:paraId="2F5C749A" w14:textId="652C608C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/>
            </w:r>
          </w:p>
        </w:tc>
      </w:tr>
      <w:tr w:rsidR="00FE151B" w:rsidRPr="00E41E25" w14:paraId="4DF1E949" w14:textId="77777777" w:rsidTr="008555E7">
        <w:trPr>
          <w:gridAfter w:val="2"/>
          <w:wAfter w:w="45" w:type="dxa"/>
          <w:trHeight w:val="227"/>
        </w:trPr>
        <w:tc>
          <w:tcPr>
            <w:tcW w:w="816" w:type="dxa"/>
            <w:shd w:val="clear" w:color="auto" w:fill="E0E0E0"/>
          </w:tcPr>
          <w:p w14:paraId="494801B3" w14:textId="03CD9FA6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971" w:type="dxa"/>
            <w:gridSpan w:val="3"/>
          </w:tcPr>
          <w:p w14:paraId="6A761614" w14:textId="1C9014B9" w:rsidR="00FE151B" w:rsidRPr="00E41E25" w:rsidRDefault="00FE151B" w:rsidP="00FE151B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hAnsi="微軟正黑體" w:cs="Arial"/>
                <w:bCs/>
                <w:szCs w:val="24"/>
              </w:rPr>
              <w:t>aa</w:t>
            </w:r>
          </w:p>
        </w:tc>
        <w:tc>
          <w:tcPr>
            <w:tcW w:w="821" w:type="dxa"/>
            <w:shd w:val="clear" w:color="auto" w:fill="E0E0E0"/>
          </w:tcPr>
          <w:p w14:paraId="4F39E63D" w14:textId="3498752D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976" w:type="dxa"/>
            <w:gridSpan w:val="3"/>
          </w:tcPr>
          <w:p w14:paraId="7B429E5A" w14:textId="7B30E223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A93506">
              <w:rPr>
                <w:rFonts w:ascii="微軟正黑體" w:eastAsia="微軟正黑體" w:hAnsi="微軟正黑體"/>
                <w:szCs w:val="24"/>
              </w:rPr>
              <w:t/>
            </w:r>
          </w:p>
        </w:tc>
        <w:tc>
          <w:tcPr>
            <w:tcW w:w="820" w:type="dxa"/>
            <w:shd w:val="clear" w:color="auto" w:fill="E0E0E0"/>
          </w:tcPr>
          <w:p w14:paraId="45C1EDFD" w14:textId="5EC72464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977" w:type="dxa"/>
            <w:gridSpan w:val="3"/>
          </w:tcPr>
          <w:p w14:paraId="3BD3D029" w14:textId="4201B45F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hAnsi="微軟正黑體" w:cs="Arial"/>
                <w:bCs/>
                <w:szCs w:val="24"/>
              </w:rPr>
              <w:t/>
            </w:r>
          </w:p>
        </w:tc>
        <w:tc>
          <w:tcPr>
            <w:tcW w:w="943" w:type="dxa"/>
            <w:shd w:val="clear" w:color="auto" w:fill="E0E0E0"/>
          </w:tcPr>
          <w:p w14:paraId="47E59926" w14:textId="4C13487C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814" w:type="dxa"/>
            <w:gridSpan w:val="3"/>
          </w:tcPr>
          <w:p w14:paraId="4E3121FE" w14:textId="5B0C509C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A93506">
              <w:rPr>
                <w:rFonts w:ascii="微軟正黑體" w:eastAsia="微軟正黑體" w:hAnsi="微軟正黑體"/>
                <w:szCs w:val="24"/>
              </w:rPr>
              <w:t/>
            </w:r>
          </w:p>
        </w:tc>
      </w:tr>
      <w:tr w:rsidR="00FE151B" w:rsidRPr="00E41E25" w14:paraId="5253CB23" w14:textId="77777777" w:rsidTr="008555E7">
        <w:tblPrEx>
          <w:tblCellMar>
            <w:left w:w="28" w:type="dxa"/>
            <w:right w:w="28" w:type="dxa"/>
          </w:tblCellMar>
        </w:tblPrEx>
        <w:trPr>
          <w:gridAfter w:val="1"/>
          <w:wAfter w:w="6" w:type="dxa"/>
          <w:trHeight w:val="2525"/>
        </w:trPr>
        <w:tc>
          <w:tcPr>
            <w:tcW w:w="3787" w:type="dxa"/>
            <w:gridSpan w:val="4"/>
            <w:tcBorders>
              <w:top w:val="single" w:sz="12" w:space="0" w:color="auto"/>
            </w:tcBorders>
            <w:vAlign w:val="center"/>
          </w:tcPr>
          <w:p w14:paraId="548F7175" w14:textId="1D605519" w:rsidR="00FE151B" w:rsidRPr="00E41E25" w:rsidRDefault="00FE151B" w:rsidP="00FE151B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5260E2">
              <w:rPr>
                <w:rFonts w:ascii="微軟正黑體" w:eastAsia="微軟正黑體" w:hAnsi="微軟正黑體"/>
                <w:noProof/>
              </w:rPr>
              <w:t/>
            </w:r>
          </w:p>
        </w:tc>
        <w:tc>
          <w:tcPr>
            <w:tcW w:w="3797" w:type="dxa"/>
            <w:gridSpan w:val="4"/>
            <w:tcBorders>
              <w:top w:val="single" w:sz="12" w:space="0" w:color="auto"/>
            </w:tcBorders>
          </w:tcPr>
          <w:p w14:paraId="1E006A7A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97" w:type="dxa"/>
            <w:gridSpan w:val="4"/>
            <w:tcBorders>
              <w:top w:val="single" w:sz="12" w:space="0" w:color="auto"/>
            </w:tcBorders>
          </w:tcPr>
          <w:p w14:paraId="11017D0D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57" w:type="dxa"/>
            <w:gridSpan w:val="4"/>
            <w:tcBorders>
              <w:top w:val="single" w:sz="12" w:space="0" w:color="auto"/>
            </w:tcBorders>
          </w:tcPr>
          <w:p w14:paraId="01270E14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FE151B" w:rsidRPr="00E41E25" w14:paraId="75FB5233" w14:textId="77777777" w:rsidTr="008555E7">
        <w:trPr>
          <w:gridAfter w:val="1"/>
          <w:wAfter w:w="6" w:type="dxa"/>
          <w:trHeight w:val="227"/>
        </w:trPr>
        <w:tc>
          <w:tcPr>
            <w:tcW w:w="816" w:type="dxa"/>
            <w:shd w:val="clear" w:color="auto" w:fill="E0E0E0"/>
          </w:tcPr>
          <w:p w14:paraId="73A4EE8E" w14:textId="7E6DC3F5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39" w:type="dxa"/>
          </w:tcPr>
          <w:p w14:paraId="1960B805" w14:textId="28988BD0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304CAF">
              <w:rPr>
                <w:rFonts w:ascii="微軟正黑體" w:eastAsia="微軟正黑體" w:hAnsi="微軟正黑體" w:cs="Arial"/>
                <w:color w:val="000000"/>
                <w:szCs w:val="24"/>
              </w:rPr>
              <w:t/>
            </w:r>
          </w:p>
        </w:tc>
        <w:tc>
          <w:tcPr>
            <w:tcW w:w="710" w:type="dxa"/>
            <w:shd w:val="clear" w:color="auto" w:fill="E0E0E0"/>
          </w:tcPr>
          <w:p w14:paraId="2E806A2A" w14:textId="31B5C936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22" w:type="dxa"/>
          </w:tcPr>
          <w:p w14:paraId="0F7598A4" w14:textId="3D7DE7C5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/>
            </w:r>
          </w:p>
        </w:tc>
        <w:tc>
          <w:tcPr>
            <w:tcW w:w="821" w:type="dxa"/>
            <w:shd w:val="clear" w:color="auto" w:fill="E0E0E0"/>
          </w:tcPr>
          <w:p w14:paraId="2D6D74B7" w14:textId="60E0C616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05" w:type="dxa"/>
          </w:tcPr>
          <w:p w14:paraId="5B235F9A" w14:textId="441FB702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1" w:type="dxa"/>
            <w:shd w:val="clear" w:color="auto" w:fill="E0E0E0"/>
          </w:tcPr>
          <w:p w14:paraId="77178FF4" w14:textId="6D3582E8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0" w:type="dxa"/>
          </w:tcPr>
          <w:p w14:paraId="5DFA6AE4" w14:textId="0FBCAD7C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>
              <w:t/>
            </w:r>
          </w:p>
        </w:tc>
        <w:tc>
          <w:tcPr>
            <w:tcW w:w="820" w:type="dxa"/>
            <w:shd w:val="clear" w:color="auto" w:fill="E0E0E0"/>
          </w:tcPr>
          <w:p w14:paraId="6AE3925B" w14:textId="317DC8D2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08" w:type="dxa"/>
          </w:tcPr>
          <w:p w14:paraId="37728B9E" w14:textId="545814C9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1" w:type="dxa"/>
            <w:shd w:val="clear" w:color="auto" w:fill="E0E0E0"/>
          </w:tcPr>
          <w:p w14:paraId="40630F3B" w14:textId="6638E07D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8" w:type="dxa"/>
          </w:tcPr>
          <w:p w14:paraId="334C1450" w14:textId="05FE7BAD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>
              <w:t/>
            </w:r>
          </w:p>
        </w:tc>
        <w:tc>
          <w:tcPr>
            <w:tcW w:w="943" w:type="dxa"/>
            <w:shd w:val="clear" w:color="auto" w:fill="E0E0E0"/>
          </w:tcPr>
          <w:p w14:paraId="08B41EA7" w14:textId="51F9A229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7" w:type="dxa"/>
          </w:tcPr>
          <w:p w14:paraId="01089B21" w14:textId="0EDB50C0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1" w:type="dxa"/>
            <w:shd w:val="clear" w:color="auto" w:fill="E0E0E0"/>
          </w:tcPr>
          <w:p w14:paraId="4233E5C7" w14:textId="53368DF2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96" w:type="dxa"/>
            <w:gridSpan w:val="1"/>
          </w:tcPr>
          <w:p w14:paraId="5C02E440" w14:textId="0EB5925F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>
              <w:t/>
            </w:r>
          </w:p>
        </w:tc>
      </w:tr>
      <w:tr w:rsidR="00FE151B" w:rsidRPr="00E41E25" w14:paraId="1FA896EB" w14:textId="77777777" w:rsidTr="008555E7">
        <w:trPr>
          <w:gridAfter w:val="1"/>
          <w:wAfter w:w="6" w:type="dxa"/>
          <w:trHeight w:val="227"/>
        </w:trPr>
        <w:tc>
          <w:tcPr>
            <w:tcW w:w="816" w:type="dxa"/>
            <w:shd w:val="clear" w:color="auto" w:fill="E0E0E0"/>
          </w:tcPr>
          <w:p w14:paraId="458D5E65" w14:textId="553D2944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71" w:type="dxa"/>
            <w:gridSpan w:val="3"/>
          </w:tcPr>
          <w:p w14:paraId="5B6B29DF" w14:textId="0BA7DDC1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666C38">
              <w:rPr>
                <w:rFonts w:ascii="微軟正黑體" w:eastAsia="微軟正黑體" w:hAnsi="微軟正黑體"/>
                <w:szCs w:val="24"/>
              </w:rPr>
              <w:t/>
            </w:r>
          </w:p>
        </w:tc>
        <w:tc>
          <w:tcPr>
            <w:tcW w:w="821" w:type="dxa"/>
            <w:shd w:val="clear" w:color="auto" w:fill="E0E0E0"/>
          </w:tcPr>
          <w:p w14:paraId="39324068" w14:textId="41F2F0D5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2976" w:type="dxa"/>
            <w:gridSpan w:val="3"/>
          </w:tcPr>
          <w:p w14:paraId="57DD9AF0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0" w:type="dxa"/>
            <w:shd w:val="clear" w:color="auto" w:fill="E0E0E0"/>
          </w:tcPr>
          <w:p w14:paraId="6B8DDC20" w14:textId="4B7818D6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77" w:type="dxa"/>
            <w:gridSpan w:val="3"/>
          </w:tcPr>
          <w:p w14:paraId="3C42A9E4" w14:textId="52223956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3" w:type="dxa"/>
            <w:shd w:val="clear" w:color="auto" w:fill="E0E0E0"/>
          </w:tcPr>
          <w:p w14:paraId="647C69D1" w14:textId="780320AD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2814" w:type="dxa"/>
            <w:gridSpan w:val="3"/>
          </w:tcPr>
          <w:p w14:paraId="13F4568A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9D7146" w:rsidRPr="00E41E25" w14:paraId="27CA9444" w14:textId="77777777" w:rsidTr="008555E7">
        <w:trPr>
          <w:trHeight w:val="315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44575F1" w14:textId="1BCA4C16" w:rsidR="009D7146" w:rsidRPr="00E41E25" w:rsidRDefault="009D7146" w:rsidP="009D7146">
            <w:pPr>
              <w:pageBreakBefore/>
              <w:pStyle w:val="1"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kern w:val="2"/>
                <w:sz w:val="24"/>
              </w:rPr>
            </w:r>
            <w:r w:rsidRPr="00E41E25">
              <w:rPr>
                <w:rFonts w:asciiTheme="minorHAnsi" w:eastAsia="微軟正黑體" w:hAnsiTheme="minorHAnsi" w:cstheme="minorHAnsi"/>
                <w:kern w:val="2"/>
                <w:sz w:val="24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二十一、T</w:t>
            </w:r>
            <w:r>
              <w:rPr>
                <w:rFonts w:asciiTheme="minorHAnsi" w:eastAsia="微軟正黑體" w:hAnsiTheme="minorHAnsi" w:cstheme="minorHAnsi" w:hint="eastAsia"/>
                <w:b/>
                <w:szCs w:val="32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不良狀況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)</w:t>
            </w:r>
          </w:p>
        </w:tc>
      </w:tr>
      <w:tr w:rsidR="009D7146" w:rsidRPr="000D2146" w14:paraId="6EC6AADF" w14:textId="77777777" w:rsidTr="008555E7">
        <w:trPr>
          <w:trHeight w:val="315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6B5F8" w14:textId="70B992B8" w:rsidR="009D7146" w:rsidRPr="009732DC" w:rsidRDefault="009D7146" w:rsidP="00082050">
            <w:pPr>
              <w:rPr>
                <w:rFonts w:ascii="微軟正黑體" w:eastAsia="微軟正黑體" w:hAnsi="微軟正黑體"/>
              </w:rPr>
            </w:pPr>
            <w:r w:rsidRPr="009732DC">
              <w:rPr>
                <w:rFonts w:ascii="微軟正黑體" w:eastAsia="微軟正黑體" w:hAnsi="微軟正黑體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329" behindDoc="0" locked="0" layoutInCell="1" allowOverlap="1" wp14:anchorId="03C5EEF7" wp14:editId="5B6D3599">
                      <wp:simplePos x="0" y="0"/>
                      <wp:positionH relativeFrom="column">
                        <wp:posOffset>4052260</wp:posOffset>
                      </wp:positionH>
                      <wp:positionV relativeFrom="paragraph">
                        <wp:posOffset>3242772</wp:posOffset>
                      </wp:positionV>
                      <wp:extent cx="225951" cy="157493"/>
                      <wp:effectExtent l="38100" t="38100" r="22225" b="33020"/>
                      <wp:wrapNone/>
                      <wp:docPr id="120" name="直線單箭頭接點 2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25951" cy="157493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rgbClr val="FFC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77390D" id="直線單箭頭接點 273" o:spid="_x0000_s1026" type="#_x0000_t32" style="position:absolute;margin-left:319.1pt;margin-top:255.35pt;width:17.8pt;height:12.4pt;flip:x y;z-index:25308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" strokecolor="#ffc000" strokeweight="2.25pt">
                      <v:stroke endarrow="block" joinstyle="miter"/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330" behindDoc="0" locked="0" layoutInCell="1" allowOverlap="1" wp14:anchorId="07AE0D72" wp14:editId="3B46803E">
                      <wp:simplePos x="0" y="0"/>
                      <wp:positionH relativeFrom="column">
                        <wp:posOffset>4285851</wp:posOffset>
                      </wp:positionH>
                      <wp:positionV relativeFrom="paragraph">
                        <wp:posOffset>3204692</wp:posOffset>
                      </wp:positionV>
                      <wp:extent cx="257994" cy="361522"/>
                      <wp:effectExtent l="19050" t="19050" r="27940" b="19685"/>
                      <wp:wrapNone/>
                      <wp:docPr id="121" name="矩形 2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994" cy="361522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B89486" id="矩形 272" o:spid="_x0000_s1026" style="position:absolute;margin-left:337.45pt;margin-top:252.35pt;width:20.3pt;height:28.45pt;z-index:25308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" filled="f" strokecolor="#ffc000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328" behindDoc="0" locked="0" layoutInCell="1" allowOverlap="1" wp14:anchorId="1AB29C59" wp14:editId="48C5E941">
                      <wp:simplePos x="0" y="0"/>
                      <wp:positionH relativeFrom="column">
                        <wp:posOffset>1380691</wp:posOffset>
                      </wp:positionH>
                      <wp:positionV relativeFrom="paragraph">
                        <wp:posOffset>399704</wp:posOffset>
                      </wp:positionV>
                      <wp:extent cx="4333875" cy="3314065"/>
                      <wp:effectExtent l="0" t="0" r="28575" b="635"/>
                      <wp:wrapNone/>
                      <wp:docPr id="122" name="群組 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33875" cy="3314065"/>
                                <a:chOff x="0" y="0"/>
                                <a:chExt cx="4334089" cy="33141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10456285" name="圖片 5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20986" y="1133183"/>
                                  <a:ext cx="1428750" cy="6800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g:grpSp>
                              <wpg:cNvPr id="1008095857" name="群組 78"/>
                              <wpg:cNvGrpSpPr/>
                              <wpg:grpSpPr>
                                <a:xfrm>
                                  <a:off x="0" y="0"/>
                                  <a:ext cx="4334089" cy="3314155"/>
                                  <a:chOff x="0" y="0"/>
                                  <a:chExt cx="4334089" cy="3314155"/>
                                </a:xfrm>
                              </wpg:grpSpPr>
                              <wpg:grpSp>
                                <wpg:cNvPr id="625457222" name="群組 77"/>
                                <wpg:cNvGrpSpPr/>
                                <wpg:grpSpPr>
                                  <a:xfrm>
                                    <a:off x="0" y="0"/>
                                    <a:ext cx="4334089" cy="3314155"/>
                                    <a:chOff x="0" y="0"/>
                                    <a:chExt cx="4334089" cy="3314155"/>
                                  </a:xfrm>
                                </wpg:grpSpPr>
                                <wpg:grpSp>
                                  <wpg:cNvPr id="2113437413" name="群組 53"/>
                                  <wpg:cNvGrpSpPr/>
                                  <wpg:grpSpPr>
                                    <a:xfrm>
                                      <a:off x="2389781" y="2602955"/>
                                      <a:ext cx="317500" cy="711200"/>
                                      <a:chOff x="0" y="0"/>
                                      <a:chExt cx="317500" cy="711200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1492240893" name="圖片 1492240893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flipH="1">
                                        <a:off x="0" y="0"/>
                                        <a:ext cx="317500" cy="7112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pic:pic xmlns:pic="http://schemas.openxmlformats.org/drawingml/2006/picture">
                                    <pic:nvPicPr>
                                      <pic:cNvPr id="1696333816" name="圖片 1696333816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5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44450" y="50800"/>
                                        <a:ext cx="241300" cy="61849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grpSp>
                                <wps:wsp>
                                  <wps:cNvPr id="1011883023" name="矩形 1011883023"/>
                                  <wps:cNvSpPr/>
                                  <wps:spPr>
                                    <a:xfrm>
                                      <a:off x="936839" y="1049036"/>
                                      <a:ext cx="3397250" cy="755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rgbClr val="00B05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6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1593246845" name="群組 1593246845"/>
                                  <wpg:cNvGrpSpPr/>
                                  <wpg:grpSpPr>
                                    <a:xfrm>
                                      <a:off x="1901727" y="0"/>
                                      <a:ext cx="1047750" cy="1047750"/>
                                      <a:chOff x="0" y="0"/>
                                      <a:chExt cx="1047750" cy="1047750"/>
                                    </a:xfrm>
                                  </wpg:grpSpPr>
                                  <wpg:grpSp>
                                    <wpg:cNvPr id="1372480163" name="群組 1372480163"/>
                                    <wpg:cNvGrpSpPr/>
                                    <wpg:grpSpPr>
                                      <a:xfrm>
                                        <a:off x="0" y="0"/>
                                        <a:ext cx="1047750" cy="603250"/>
                                        <a:chOff x="0" y="0"/>
                                        <a:chExt cx="1047750" cy="603250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1893528200" name="圖片 1893528200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4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292100" y="0"/>
                                          <a:ext cx="425450" cy="15621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914064267" name="圖片 914064267" descr="10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7" cstate="email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/>
                                            </a:ext>
                                          </a:extLst>
                                        </a:blip>
                                        <a:srcRect l="27508" t="15832" r="49911" b="70315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158750"/>
                                          <a:ext cx="1047750" cy="4445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wps:wsp>
                                      <wps:cNvPr id="1386464805" name="矩形 1386464805"/>
                                      <wps:cNvSpPr/>
                                      <wps:spPr>
                                        <a:xfrm>
                                          <a:off x="38100" y="171450"/>
                                          <a:ext cx="965200" cy="4254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2"/>
                                        </a:lnRef>
                                        <a:fillRef idx="1">
                                          <a:schemeClr val="lt1"/>
                                        </a:fillRef>
                                        <a:effectRef idx="0">
                                          <a:schemeClr val="accent2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192930598" name="直線接點 192930598"/>
                                    <wps:cNvCnPr/>
                                    <wps:spPr>
                                      <a:xfrm>
                                        <a:off x="1968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754878095" name="直線接點 1754878095"/>
                                    <wps:cNvCnPr/>
                                    <wps:spPr>
                                      <a:xfrm>
                                        <a:off x="4000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78383219" name="直線接點 278383219"/>
                                    <wps:cNvCnPr/>
                                    <wps:spPr>
                                      <a:xfrm>
                                        <a:off x="7048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395119254" name="直線接點 395119254"/>
                                    <wps:cNvCnPr/>
                                    <wps:spPr>
                                      <a:xfrm>
                                        <a:off x="9207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065581567" name="直線接點 2065581567"/>
                                    <wps:cNvCnPr/>
                                    <wps:spPr>
                                      <a:xfrm>
                                        <a:off x="2984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989788490" name="直線接點 1989788490"/>
                                    <wps:cNvCnPr/>
                                    <wps:spPr>
                                      <a:xfrm>
                                        <a:off x="10160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611103911" name="直線接點 611103911"/>
                                    <wps:cNvCnPr/>
                                    <wps:spPr>
                                      <a:xfrm>
                                        <a:off x="8064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05092818" name="直線接點 1605092818"/>
                                    <wps:cNvCnPr/>
                                    <wps:spPr>
                                      <a:xfrm>
                                        <a:off x="60960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1318675053" name="語音泡泡: 圓角矩形 1318675053"/>
                                  <wps:cNvSpPr/>
                                  <wps:spPr>
                                    <a:xfrm>
                                      <a:off x="0" y="2036364"/>
                                      <a:ext cx="1052195" cy="546735"/>
                                    </a:xfrm>
                                    <a:prstGeom prst="wedgeRoundRectCallout">
                                      <a:avLst>
                                        <a:gd name="adj1" fmla="val 102964"/>
                                        <a:gd name="adj2" fmla="val 4121"/>
                                        <a:gd name="adj3" fmla="val 16667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70B7393F" w14:textId="77777777" w:rsidR="009D7146" w:rsidRPr="00383E51" w:rsidRDefault="009D7146" w:rsidP="009D7146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  <w:sz w:val="22"/>
                                            <w:szCs w:val="18"/>
                                          </w:rPr>
                                        </w:pP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>aaa</w:t>
                                        </w:r>
                                      </w:p>
                                      <w:p w14:paraId="401C23B1" w14:textId="77777777" w:rsidR="009D7146" w:rsidRDefault="009D7146" w:rsidP="009D7146">
                                        <w:pPr>
                                          <w:jc w:val="center"/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1469493660" name="群組 76"/>
                                  <wpg:cNvGrpSpPr/>
                                  <wpg:grpSpPr>
                                    <a:xfrm>
                                      <a:off x="1258819" y="1783922"/>
                                      <a:ext cx="2666883" cy="1276350"/>
                                      <a:chOff x="0" y="0"/>
                                      <a:chExt cx="2666883" cy="1276350"/>
                                    </a:xfrm>
                                  </wpg:grpSpPr>
                                  <wps:wsp>
                                    <wps:cNvPr id="59691923" name="直線接點 72"/>
                                    <wps:cNvCnPr/>
                                    <wps:spPr>
                                      <a:xfrm>
                                        <a:off x="830253" y="16829"/>
                                        <a:ext cx="0" cy="1016000"/>
                                      </a:xfrm>
                                      <a:prstGeom prst="line">
                                        <a:avLst/>
                                      </a:prstGeom>
                                      <a:ln w="28575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g:grpSp>
                                    <wpg:cNvPr id="194257193" name="群組 75"/>
                                    <wpg:cNvGrpSpPr/>
                                    <wpg:grpSpPr>
                                      <a:xfrm>
                                        <a:off x="0" y="0"/>
                                        <a:ext cx="2666883" cy="1276350"/>
                                        <a:chOff x="0" y="0"/>
                                        <a:chExt cx="2666883" cy="1276350"/>
                                      </a:xfrm>
                                    </wpg:grpSpPr>
                                    <wps:wsp>
                                      <wps:cNvPr id="1180997864" name="直線接點 67"/>
                                      <wps:cNvCnPr/>
                                      <wps:spPr>
                                        <a:xfrm>
                                          <a:off x="844862" y="1023207"/>
                                          <a:ext cx="298450" cy="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463638097" name="直線接點 68"/>
                                      <wps:cNvCnPr/>
                                      <wps:spPr>
                                        <a:xfrm>
                                          <a:off x="2429050" y="16829"/>
                                          <a:ext cx="0" cy="66675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g:grpSp>
                                      <wpg:cNvPr id="1098514487" name="群組 74"/>
                                      <wpg:cNvGrpSpPr/>
                                      <wpg:grpSpPr>
                                        <a:xfrm>
                                          <a:off x="0" y="0"/>
                                          <a:ext cx="2666883" cy="1276350"/>
                                          <a:chOff x="0" y="0"/>
                                          <a:chExt cx="2666883" cy="1276350"/>
                                        </a:xfrm>
                                      </wpg:grpSpPr>
                                      <wpg:grpSp>
                                        <wpg:cNvPr id="1175844111" name="群組 11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1778701" cy="1276350"/>
                                            <a:chOff x="18026" y="34113"/>
                                            <a:chExt cx="1778876" cy="1276488"/>
                                          </a:xfrm>
                                        </wpg:grpSpPr>
                                        <wps:wsp>
                                          <wps:cNvPr id="1746626417" name="直線接點 3"/>
                                          <wps:cNvCnPr/>
                                          <wps:spPr>
                                            <a:xfrm>
                                              <a:off x="1796902" y="34113"/>
                                              <a:ext cx="0" cy="382772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3810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g:grpSp>
                                          <wpg:cNvPr id="1775045408" name="群組 9"/>
                                          <wpg:cNvGrpSpPr/>
                                          <wpg:grpSpPr>
                                            <a:xfrm>
                                              <a:off x="18026" y="34113"/>
                                              <a:ext cx="1776087" cy="1276488"/>
                                              <a:chOff x="18026" y="34113"/>
                                              <a:chExt cx="1776087" cy="1276488"/>
                                            </a:xfrm>
                                          </wpg:grpSpPr>
                                          <wps:wsp>
                                            <wps:cNvPr id="999087971" name="直線接點 1"/>
                                            <wps:cNvCnPr/>
                                            <wps:spPr>
                                              <a:xfrm>
                                                <a:off x="244206" y="50801"/>
                                                <a:ext cx="0" cy="125980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2079211441" name="直線接點 2"/>
                                            <wps:cNvCnPr/>
                                            <wps:spPr>
                                              <a:xfrm>
                                                <a:off x="230415" y="1302345"/>
                                                <a:ext cx="938046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399114951" name="直線接點 4"/>
                                            <wps:cNvCnPr/>
                                            <wps:spPr>
                                              <a:xfrm flipH="1">
                                                <a:off x="244214" y="414670"/>
                                                <a:ext cx="1549899" cy="221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780689944" name="直線接點 5"/>
                                            <wps:cNvCnPr/>
                                            <wps:spPr>
                                              <a:xfrm>
                                                <a:off x="1541721" y="34113"/>
                                                <a:ext cx="0" cy="54226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468105237" name="直線接點 6"/>
                                            <wps:cNvCnPr/>
                                            <wps:spPr>
                                              <a:xfrm flipH="1">
                                                <a:off x="38090" y="595362"/>
                                                <a:ext cx="1513842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716302056" name="直線接點 7"/>
                                            <wps:cNvCnPr/>
                                            <wps:spPr>
                                              <a:xfrm>
                                                <a:off x="48729" y="50800"/>
                                                <a:ext cx="0" cy="111373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824413445" name="直線接點 8"/>
                                            <wps:cNvCnPr/>
                                            <wps:spPr>
                                              <a:xfrm>
                                                <a:off x="18026" y="1177237"/>
                                                <a:ext cx="1150478" cy="817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</wpg:grpSp>
                                      <wps:wsp>
                                        <wps:cNvPr id="312244670" name="直線接點 64"/>
                                        <wps:cNvCnPr/>
                                        <wps:spPr>
                                          <a:xfrm>
                                            <a:off x="2659053" y="16829"/>
                                            <a:ext cx="0" cy="768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735543099" name="直線接點 65"/>
                                        <wps:cNvCnPr/>
                                        <wps:spPr>
                                          <a:xfrm flipH="1">
                                            <a:off x="819033" y="787595"/>
                                            <a:ext cx="1847850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218723261" name="直線接點 69"/>
                                        <wps:cNvCnPr/>
                                        <wps:spPr>
                                          <a:xfrm flipH="1">
                                            <a:off x="628299" y="686618"/>
                                            <a:ext cx="1809750" cy="6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99377107" name="直線接點 71"/>
                                        <wps:cNvCnPr/>
                                        <wps:spPr>
                                          <a:xfrm>
                                            <a:off x="628299" y="905401"/>
                                            <a:ext cx="521335" cy="6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1747335534" name="直線接點 73"/>
                                      <wps:cNvCnPr/>
                                      <wps:spPr>
                                        <a:xfrm>
                                          <a:off x="628299" y="22439"/>
                                          <a:ext cx="0" cy="89535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</wpg:grpSp>
                              </wpg:grpSp>
                              <pic:pic xmlns:pic="http://schemas.openxmlformats.org/drawingml/2006/picture">
                                <pic:nvPicPr>
                                  <pic:cNvPr id="1134473356" name="圖片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569295" y="1150013"/>
                                    <a:ext cx="1659890" cy="65024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B29C59" id="_x0000_s1238" style="position:absolute;margin-left:108.7pt;margin-top:31.45pt;width:341.25pt;height:260.95pt;z-index:251658328;mso-position-horizontal-relative:text;mso-position-vertical-relative:text" coordsize="43340,3314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">
                      <v:shape id="圖片 55" o:spid="_x0000_s1239" type="#_x0000_t75" style="position:absolute;left:10209;top:11331;width:14288;height:6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">
                        <v:imagedata r:id="rId52" o:title=""/>
                      </v:shape>
                      <v:group id="群組 78" o:spid="_x0000_s1240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">
                        <v:group id="群組 77" o:spid="_x0000_s1241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">
                          <v:group id="群組 53" o:spid="_x0000_s1242" style="position:absolute;left:23897;top:26029;width:3175;height:7112" coordsize="3175,7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">
                            <v:shape id="圖片 1492240893" o:spid="_x0000_s1243" type="#_x0000_t75" style="position:absolute;width:3175;height:7112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">
                              <v:imagedata r:id="rId53" o:title=""/>
                            </v:shape>
                            <v:shape id="圖片 1696333816" o:spid="_x0000_s1244" type="#_x0000_t75" style="position:absolute;left:444;top:508;width:2413;height:6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">
                              <v:imagedata r:id="rId54" o:title=""/>
                            </v:shape>
                          </v:group>
                          <v:rect id="矩形 1011883023" o:spid="_x0000_s1245" style="position:absolute;left:9368;top:10490;width:33972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" filled="f" strokecolor="#00b050" strokeweight="1pt"/>
                          <v:group id="群組 1593246845" o:spid="_x0000_s1246" style="position:absolute;left:19017;width:10477;height:10477" coordsize="10477,10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">
                            <v:group id="群組 1372480163" o:spid="_x0000_s1247" style="position:absolute;width:10477;height:6032" coordsize="10477,6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">
                              <v:shape id="圖片 1893528200" o:spid="_x0000_s1248" type="#_x0000_t75" style="position:absolute;left:2921;width:4254;height:1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">
                                <v:imagedata r:id="rId55" o:title=""/>
                              </v:shape>
                              <v:shape id="圖片 914064267" o:spid="_x0000_s1249" type="#_x0000_t75" alt="10" style="position:absolute;top:1587;width:10477;height: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">
                                <v:imagedata r:id="rId56" o:title="10" croptop="10376f" cropbottom="46082f" cropleft="18028f" cropright="32710f"/>
                              </v:shape>
                              <v:rect id="矩形 1386464805" o:spid="_x0000_s1250" style="position:absolute;left:381;top:1714;width:9652;height:4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" filled="f" strokecolor="red" strokeweight="1pt"/>
                            </v:group>
                            <v:line id="直線接點 192930598" o:spid="_x0000_s1251" style="position:absolute;visibility:visible;mso-wrap-style:square" from="1968,5969" to="196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" strokecolor="black [3213]" strokeweight="1.5pt">
                              <v:stroke joinstyle="miter"/>
                            </v:line>
                            <v:line id="直線接點 1754878095" o:spid="_x0000_s1252" style="position:absolute;visibility:visible;mso-wrap-style:square" from="4000,5969" to="4000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" strokecolor="black [3213]" strokeweight="1.5pt">
                              <v:stroke joinstyle="miter"/>
                            </v:line>
                            <v:line id="直線接點 278383219" o:spid="_x0000_s1253" style="position:absolute;visibility:visible;mso-wrap-style:square" from="7048,5969" to="704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" strokecolor="black [3213]" strokeweight="1.5pt">
                              <v:stroke joinstyle="miter"/>
                            </v:line>
                            <v:line id="直線接點 395119254" o:spid="_x0000_s1254" style="position:absolute;visibility:visible;mso-wrap-style:square" from="9207,5969" to="9207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" strokecolor="black [3213]" strokeweight="1.5pt">
                              <v:stroke joinstyle="miter"/>
                            </v:line>
                            <v:line id="直線接點 2065581567" o:spid="_x0000_s1255" style="position:absolute;visibility:visible;mso-wrap-style:square" from="2984,5969" to="298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" strokecolor="red" strokeweight="1.5pt">
                              <v:stroke joinstyle="miter"/>
                            </v:line>
                            <v:line id="直線接點 1989788490" o:spid="_x0000_s1256" style="position:absolute;visibility:visible;mso-wrap-style:square" from="1016,5969" to="101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" strokecolor="red" strokeweight="1.5pt">
                              <v:stroke joinstyle="miter"/>
                            </v:line>
                            <v:line id="直線接點 611103911" o:spid="_x0000_s1257" style="position:absolute;visibility:visible;mso-wrap-style:square" from="8064,5969" to="806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" strokecolor="red" strokeweight="1.5pt">
                              <v:stroke joinstyle="miter"/>
                            </v:line>
                            <v:line id="直線接點 1605092818" o:spid="_x0000_s1258" style="position:absolute;visibility:visible;mso-wrap-style:square" from="6096,5969" to="609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" strokecolor="red" strokeweight="1.5pt">
                              <v:stroke joinstyle="miter"/>
                            </v:line>
                          </v:group>
                          <v:shape id="語音泡泡: 圓角矩形 1318675053" o:spid="_x0000_s1259" type="#_x0000_t62" style="position:absolute;top:20363;width:10521;height:5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" adj="33040,11690" fillcolor="#5b9bd5 [3204]" strokecolor="#1f4d78 [1604]" strokeweight="1pt">
                            <v:textbox>
                              <w:txbxContent>
                                <w:p w14:paraId="70B7393F" w14:textId="77777777" w:rsidR="009D7146" w:rsidRPr="00383E51" w:rsidRDefault="009D7146" w:rsidP="009D7146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22"/>
                                      <w:szCs w:val="18"/>
                                    </w:rPr>
                                  </w:pPr>
                                  <w:r w:rsidRPr="00383E51">
                                    <w:rPr>
                                      <w:rFonts w:ascii="微軟正黑體" w:eastAsia="微軟正黑體" w:hAnsi="微軟正黑體" w:cs="Arial"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>aaa</w:t>
                                  </w:r>
                                </w:p>
                                <w:p w14:paraId="401C23B1" w14:textId="77777777" w:rsidR="009D7146" w:rsidRDefault="009D7146" w:rsidP="009D7146">
                                  <w:pPr>
                                    <w:jc w:val="center"/>
                                  </w:pPr>
                                </w:p>
                              </w:txbxContent>
                            </v:textbox>
                          </v:shape>
                          <v:group id="群組 76" o:spid="_x0000_s1260" style="position:absolute;left:12588;top:17839;width:26669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">
                            <v:line id="直線接點 72" o:spid="_x0000_s1261" style="position:absolute;visibility:visible;mso-wrap-style:square" from="8302,168" to="8302,10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" strokecolor="red" strokeweight="2.25pt">
                              <v:stroke joinstyle="miter"/>
                            </v:line>
                            <v:group id="群組 75" o:spid="_x0000_s1262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">
                              <v:line id="直線接點 67" o:spid="_x0000_s1263" style="position:absolute;visibility:visible;mso-wrap-style:square" from="8448,10232" to="11433,10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" strokecolor="red" strokeweight="2.25pt">
                                <v:stroke joinstyle="miter"/>
                              </v:line>
                              <v:line id="直線接點 68" o:spid="_x0000_s1264" style="position:absolute;visibility:visible;mso-wrap-style:square" from="24290,168" to="24290,6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" strokecolor="black [3213]" strokeweight="2.25pt">
                                <v:stroke joinstyle="miter"/>
                              </v:line>
                              <v:group id="群組 74" o:spid="_x0000_s1265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">
                                <v:group id="群組 11" o:spid="_x0000_s1266" style="position:absolute;width:17787;height:12763" coordorigin="180,341" coordsize="17788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">
                                  <v:line id="直線接點 3" o:spid="_x0000_s1267" style="position:absolute;visibility:visible;mso-wrap-style:square" from="17969,341" to="17969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" strokecolor="red" strokeweight="3pt">
                                    <v:stroke joinstyle="miter"/>
                                  </v:line>
                                  <v:group id="群組 9" o:spid="_x0000_s1268" style="position:absolute;left:180;top:341;width:17761;height:12765" coordorigin="180,341" coordsize="17760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">
                                    <v:line id="直線接點 1" o:spid="_x0000_s1269" style="position:absolute;visibility:visible;mso-wrap-style:square" from="2442,508" to="2442,13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" strokecolor="red" strokeweight="3pt">
                                      <v:stroke joinstyle="miter"/>
                                    </v:line>
                                    <v:line id="直線接點 2" o:spid="_x0000_s1270" style="position:absolute;visibility:visible;mso-wrap-style:square" from="2304,13023" to="11684,13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" strokecolor="red" strokeweight="3pt">
                                      <v:stroke joinstyle="miter"/>
                                    </v:line>
                                    <v:line id="直線接點 4" o:spid="_x0000_s1271" style="position:absolute;flip:x;visibility:visible;mso-wrap-style:square" from="2442,4146" to="17941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" strokecolor="red" strokeweight="3pt">
                                      <v:stroke joinstyle="miter"/>
                                    </v:line>
                                    <v:line id="直線接點 5" o:spid="_x0000_s1272" style="position:absolute;visibility:visible;mso-wrap-style:square" from="15417,341" to="15417,5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" strokecolor="black [3213]" strokeweight="3pt">
                                      <v:stroke joinstyle="miter"/>
                                    </v:line>
                                    <v:line id="直線接點 6" o:spid="_x0000_s1273" style="position:absolute;flip:x;visibility:visible;mso-wrap-style:square" from="380,5953" to="15519,5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" strokecolor="black [3213]" strokeweight="3pt">
                                      <v:stroke joinstyle="miter"/>
                                    </v:line>
                                    <v:line id="直線接點 7" o:spid="_x0000_s1274" style="position:absolute;visibility:visible;mso-wrap-style:square" from="487,508" to="487,11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" strokecolor="black [3213]" strokeweight="3pt">
                                      <v:stroke joinstyle="miter"/>
                                    </v:line>
                                    <v:line id="直線接點 8" o:spid="_x0000_s1275" style="position:absolute;visibility:visible;mso-wrap-style:square" from="180,11772" to="11685,1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" strokecolor="black [3213]" strokeweight="3pt">
                                      <v:stroke joinstyle="miter"/>
                                    </v:line>
                                  </v:group>
                                </v:group>
                                <v:line id="直線接點 64" o:spid="_x0000_s1276" style="position:absolute;visibility:visible;mso-wrap-style:square" from="26590,168" to="26590,7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" strokecolor="red" strokeweight="2.25pt">
                                  <v:stroke joinstyle="miter"/>
                                </v:line>
                                <v:line id="直線接點 65" o:spid="_x0000_s1277" style="position:absolute;flip:x;visibility:visible;mso-wrap-style:square" from="8190,7875" to="26668,7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" strokecolor="red" strokeweight="2.25pt">
                                  <v:stroke joinstyle="miter"/>
                                </v:line>
                                <v:line id="直線接點 69" o:spid="_x0000_s1278" style="position:absolute;flip:x;visibility:visible;mso-wrap-style:square" from="6282,6866" to="24380,6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" strokecolor="black [3213]" strokeweight="2.25pt">
                                  <v:stroke joinstyle="miter"/>
                                </v:line>
                                <v:line id="直線接點 71" o:spid="_x0000_s1279" style="position:absolute;visibility:visible;mso-wrap-style:square" from="6282,9054" to="11496,9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" strokecolor="black [3213]" strokeweight="2.25pt">
                                  <v:stroke joinstyle="miter"/>
                                </v:line>
                              </v:group>
                              <v:line id="直線接點 73" o:spid="_x0000_s1280" style="position:absolute;visibility:visible;mso-wrap-style:square" from="6282,224" to="6282,91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" strokecolor="black [3213]" strokeweight="2.25pt">
                                <v:stroke joinstyle="miter"/>
                              </v:line>
                            </v:group>
                          </v:group>
                        </v:group>
                        <v:shape id="圖片 1" o:spid="_x0000_s1281" type="#_x0000_t75" style="position:absolute;left:25692;top:11500;width:16599;height:6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">
                          <v:imagedata r:id="rId57" o:title=""/>
                        </v:shape>
                      </v:group>
                    </v:group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327" behindDoc="0" locked="0" layoutInCell="1" allowOverlap="1" wp14:anchorId="7933E523" wp14:editId="15FDE84F">
                      <wp:simplePos x="0" y="0"/>
                      <wp:positionH relativeFrom="column">
                        <wp:posOffset>7710094</wp:posOffset>
                      </wp:positionH>
                      <wp:positionV relativeFrom="paragraph">
                        <wp:posOffset>95605</wp:posOffset>
                      </wp:positionV>
                      <wp:extent cx="1549400" cy="2411603"/>
                      <wp:effectExtent l="0" t="0" r="12700" b="8255"/>
                      <wp:wrapNone/>
                      <wp:docPr id="123" name="群組 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49400" cy="2411603"/>
                                <a:chOff x="0" y="0"/>
                                <a:chExt cx="1549400" cy="241160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68940663" name="圖片 5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55878" y="1755648"/>
                                  <a:ext cx="641350" cy="655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g:grpSp>
                              <wpg:cNvPr id="2134648926" name="群組 2134648926"/>
                              <wpg:cNvGrpSpPr/>
                              <wpg:grpSpPr>
                                <a:xfrm>
                                  <a:off x="241401" y="0"/>
                                  <a:ext cx="1047750" cy="1657350"/>
                                  <a:chOff x="0" y="0"/>
                                  <a:chExt cx="1047750" cy="1657350"/>
                                </a:xfrm>
                              </wpg:grpSpPr>
                              <wpg:grpSp>
                                <wpg:cNvPr id="7729271" name="群組 7729271"/>
                                <wpg:cNvGrpSpPr/>
                                <wpg:grpSpPr>
                                  <a:xfrm>
                                    <a:off x="0" y="0"/>
                                    <a:ext cx="1047750" cy="1231265"/>
                                    <a:chOff x="0" y="0"/>
                                    <a:chExt cx="1047750" cy="1231265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84699024" name="圖片 84699024" descr="10"/>
                                    <pic:cNvPicPr>
                                      <a:picLocks noChangeAspect="1"/>
                                    </pic:cNvPicPr>
                                  </pic:nvPicPr>
                                  <pic:blipFill rotWithShape="1">
                                    <a:blip r:embed="rId47" cstate="email">
                                      <a:extLst>
                                        <a:ext uri="{28A0092B-C50C-407E-A947-70E740481C1C}">
                                          <a14:useLocalDpi xmlns:a14="http://schemas.microsoft.com/office/drawing/2010/main"/>
                                        </a:ext>
                                      </a:extLst>
                                    </a:blip>
                                    <a:srcRect l="27508" t="59172" r="49911" b="7006"/>
                                    <a:stretch/>
                                  </pic:blipFill>
                                  <pic:spPr bwMode="auto">
                                    <a:xfrm>
                                      <a:off x="0" y="146050"/>
                                      <a:ext cx="1047750" cy="10852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860290784" name="圖片 860290784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177800" y="0"/>
                                      <a:ext cx="641350" cy="1422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wpg:grpSp>
                              <wpg:grpSp>
                                <wpg:cNvPr id="1923424747" name="群組 1923424747"/>
                                <wpg:cNvGrpSpPr/>
                                <wpg:grpSpPr>
                                  <a:xfrm>
                                    <a:off x="368300" y="1206500"/>
                                    <a:ext cx="311150" cy="450850"/>
                                    <a:chOff x="0" y="0"/>
                                    <a:chExt cx="311150" cy="450850"/>
                                  </a:xfrm>
                                </wpg:grpSpPr>
                                <wps:wsp>
                                  <wps:cNvPr id="1720096137" name="直線接點 1720096137"/>
                                  <wps:cNvCnPr/>
                                  <wps:spPr>
                                    <a:xfrm>
                                      <a:off x="952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424471334" name="直線接點 424471334"/>
                                  <wps:cNvCnPr/>
                                  <wps:spPr>
                                    <a:xfrm>
                                      <a:off x="3111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086116109" name="直線接點 2086116109"/>
                                  <wps:cNvCnPr/>
                                  <wps:spPr>
                                    <a:xfrm>
                                      <a:off x="1968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083370699" name="直線接點 1083370699"/>
                                  <wps:cNvCnPr/>
                                  <wps:spPr>
                                    <a:xfrm>
                                      <a:off x="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</wpg:grpSp>
                            <wps:wsp>
                              <wps:cNvPr id="1865378870" name="矩形 1865378870"/>
                              <wps:cNvSpPr/>
                              <wps:spPr>
                                <a:xfrm>
                                  <a:off x="0" y="1653235"/>
                                  <a:ext cx="1549400" cy="7556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00B05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>
                                    <a:shade val="50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454909506" name="圖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630" y="1755648"/>
                                  <a:ext cx="751205" cy="6470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CB1410" id="群組 80" o:spid="_x0000_s1026" style="position:absolute;margin-left:607.1pt;margin-top:7.55pt;width:122pt;height:189.9pt;z-index:251658327" coordsize="15494,2411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">
                      <v:shape id="圖片 54" o:spid="_x0000_s1027" type="#_x0000_t75" style="position:absolute;left:8558;top:17556;width:6414;height:6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">
                        <v:imagedata r:id="rId61" o:title=""/>
                      </v:shape>
                      <v:group id="群組 2134648926" o:spid="_x0000_s1028" style="position:absolute;left:2414;width:10477;height:16573" coordsize="10477,16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">
                        <v:group id="群組 7729271" o:spid="_x0000_s1029" style="position:absolute;width:10477;height:12312" coordsize="10477,12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">
                          <v:shape id="圖片 84699024" o:spid="_x0000_s1030" type="#_x0000_t75" alt="10" style="position:absolute;top:1460;width:10477;height:10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">
                            <v:imagedata r:id="rId62" o:title="10" croptop="38779f" cropbottom="4591f" cropleft="18028f" cropright="32710f"/>
                          </v:shape>
                          <v:shape id="圖片 860290784" o:spid="_x0000_s1031" type="#_x0000_t75" style="position:absolute;left:1778;width:6413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">
                            <v:imagedata r:id="rId63" o:title=""/>
                          </v:shape>
                        </v:group>
                        <v:group id="群組 1923424747" o:spid="_x0000_s1032" style="position:absolute;left:3683;top:12065;width:3111;height:4508" coordsize="311150,450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">
                          <v:line id="直線接點 1720096137" o:spid="_x0000_s1033" style="position:absolute;visibility:visible;mso-wrap-style:square" from="95250,0" to="952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" strokecolor="black [3213]" strokeweight="1.5pt">
                            <v:stroke joinstyle="miter"/>
                          </v:line>
                          <v:line id="直線接點 424471334" o:spid="_x0000_s1034" style="position:absolute;visibility:visible;mso-wrap-style:square" from="311150,0" to="3111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" strokecolor="black [3213]" strokeweight="1.5pt">
                            <v:stroke joinstyle="miter"/>
                          </v:line>
                          <v:line id="直線接點 2086116109" o:spid="_x0000_s1035" style="position:absolute;visibility:visible;mso-wrap-style:square" from="196850,0" to="1968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" strokecolor="red" strokeweight="1.5pt">
                            <v:stroke joinstyle="miter"/>
                          </v:line>
                          <v:line id="直線接點 1083370699" o:spid="_x0000_s1036" style="position:absolute;visibility:visible;mso-wrap-style:square" from="0,0" to="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" strokecolor="red" strokeweight="1.5pt">
                            <v:stroke joinstyle="miter"/>
                          </v:line>
                        </v:group>
                      </v:group>
                      <v:rect id="矩形 1865378870" o:spid="_x0000_s1037" style="position:absolute;top:16532;width:15494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" filled="f" strokecolor="#00b050" strokeweight="1pt"/>
                      <v:shape id="圖片 1" o:spid="_x0000_s1038" type="#_x0000_t75" style="position:absolute;left:146;top:17556;width:7512;height:6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">
                        <v:imagedata r:id="rId64" o:title=""/>
                      </v:shape>
                    </v:group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每次工單第一次開始測試前，須先以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Sample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 xml:space="preserve"> 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檢定ATE測試環境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，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移除輸入電源，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確認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是否可偵測出不良</w:t>
            </w:r>
          </w:p>
          <w:p w14:paraId="0E134218" w14:textId="5F1E3FFB" w:rsidR="009D7146" w:rsidRDefault="009D7146" w:rsidP="00082050">
            <w:pPr>
              <w:rPr>
                <w:rFonts w:ascii="微軟正黑體" w:eastAsia="微軟正黑體" w:hAnsi="微軟正黑體" w:cs="Arial"/>
                <w:noProof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325" behindDoc="0" locked="0" layoutInCell="1" allowOverlap="1" wp14:anchorId="7B7554DF" wp14:editId="26896C15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3726815</wp:posOffset>
                      </wp:positionV>
                      <wp:extent cx="2423795" cy="862965"/>
                      <wp:effectExtent l="0" t="0" r="14605" b="13970"/>
                      <wp:wrapSquare wrapText="bothSides"/>
                      <wp:docPr id="124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23795" cy="8629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22D5574" w14:textId="77777777" w:rsidR="009D7146" w:rsidRPr="000D2146" w:rsidRDefault="009D7146" w:rsidP="009D7146">
                                  <w:pPr>
                                    <w:spacing w:line="400" w:lineRule="exact"/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註1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輸入電源不接線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br/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註2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V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out 12V 輸出接Load-2</w:t>
                                  </w:r>
                                </w:p>
                                <w:p w14:paraId="70340CDE" w14:textId="77777777" w:rsidR="009D7146" w:rsidRPr="000D2146" w:rsidRDefault="009D7146" w:rsidP="009D7146">
                                  <w:pPr>
                                    <w:spacing w:line="400" w:lineRule="exact"/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註3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刷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Barcode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開始測試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7B7554DF" id="_x0000_s1283" type="#_x0000_t202" style="position:absolute;margin-left:-4.6pt;margin-top:293.45pt;width:190.85pt;height:67.95pt;z-index:251658325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">
                      <v:textbox style="mso-fit-shape-to-text:t">
                        <w:txbxContent>
                          <w:p w14:paraId="122D5574" w14:textId="77777777" w:rsidR="009D7146" w:rsidRPr="000D2146" w:rsidRDefault="009D7146" w:rsidP="009D7146">
                            <w:pPr>
                              <w:spacing w:line="400" w:lineRule="exact"/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</w:pP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1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輸入電源不接線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br/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2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V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out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 xml:space="preserve"> 12V 輸出接Load-2</w:t>
                            </w:r>
                          </w:p>
                          <w:p w14:paraId="70340CDE" w14:textId="77777777" w:rsidR="009D7146" w:rsidRPr="000D2146" w:rsidRDefault="009D7146" w:rsidP="009D7146">
                            <w:pPr>
                              <w:spacing w:line="400" w:lineRule="exact"/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</w:pP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3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刷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Barcode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開始測試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139FA697" w14:textId="5F625FED" w:rsidR="00B10DEE" w:rsidRPr="00B10DEE" w:rsidRDefault="00E81C30" w:rsidP="00B10DEE">
            <w:pPr>
              <w:rPr>
                <w:rFonts w:ascii="微軟正黑體" w:eastAsia="微軟正黑體" w:hAnsi="微軟正黑體" w:cs="Arial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615" behindDoc="0" locked="0" layoutInCell="1" allowOverlap="1" wp14:anchorId="5C06F6AA" wp14:editId="64702E6E">
                      <wp:simplePos x="0" y="0"/>
                      <wp:positionH relativeFrom="column">
                        <wp:posOffset>8116768</wp:posOffset>
                      </wp:positionH>
                      <wp:positionV relativeFrom="paragraph">
                        <wp:posOffset>2039041</wp:posOffset>
                      </wp:positionV>
                      <wp:extent cx="699844" cy="415636"/>
                      <wp:effectExtent l="0" t="0" r="5080" b="3810"/>
                      <wp:wrapNone/>
                      <wp:docPr id="125" name="Rectangle 12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99844" cy="415636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BFB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1F7A3AC" w14:textId="77777777" w:rsidR="00E81C30" w:rsidRPr="006C2DB2" w:rsidRDefault="00E81C30" w:rsidP="00E81C30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</w:pPr>
                                  <w:r w:rsidRPr="006C2DB2"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  <w:t>Vin</w:t>
                                  </w:r>
                                </w:p>
                                <w:p w14:paraId="044ED587" w14:textId="77777777" w:rsidR="00E81C30" w:rsidRPr="006C2DB2" w:rsidRDefault="00E81C30" w:rsidP="00E81C30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</w:pPr>
                                  <w:r w:rsidRPr="006C2DB2"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  <w:t>不接線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06F6AA" id="_x0000_s1283" style="position:absolute;margin-left:639.1pt;margin-top:160.55pt;width:55.1pt;height:32.75pt;z-index:2516696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" fillcolor="#bfbfbf" stroked="f">
                      <v:textbox>
                        <w:txbxContent>
                          <w:p w14:paraId="31F7A3AC" w14:textId="77777777" w:rsidR="00E81C30" w:rsidRPr="006C2DB2" w:rsidRDefault="00E81C30" w:rsidP="00E81C30">
                            <w:pPr>
                              <w:spacing w:line="240" w:lineRule="exact"/>
                              <w:jc w:val="center"/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</w:pPr>
                            <w:r w:rsidRPr="006C2DB2"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  <w:t>Vin</w:t>
                            </w:r>
                          </w:p>
                          <w:p w14:paraId="044ED587" w14:textId="77777777" w:rsidR="00E81C30" w:rsidRPr="006C2DB2" w:rsidRDefault="00E81C30" w:rsidP="00E81C30">
                            <w:pPr>
                              <w:spacing w:line="240" w:lineRule="exact"/>
                              <w:jc w:val="center"/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</w:pPr>
                            <w:r w:rsidRPr="006C2DB2"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  <w:t>不接線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C958BB">
              <w:rPr>
                <w:rFonts w:ascii="微軟正黑體" w:eastAsia="微軟正黑體" w:hAnsi="微軟正黑體" w:cs="Arial"/>
                <w:noProof/>
              </w:rPr>
              <w:drawing>
                <wp:anchor distT="0" distB="0" distL="114300" distR="114300" simplePos="0" relativeHeight="251658348" behindDoc="1" locked="0" layoutInCell="1" allowOverlap="1" wp14:anchorId="166EA7DE" wp14:editId="1D4FE60A">
                  <wp:simplePos x="0" y="0"/>
                  <wp:positionH relativeFrom="column">
                    <wp:posOffset>4556760</wp:posOffset>
                  </wp:positionH>
                  <wp:positionV relativeFrom="paragraph">
                    <wp:posOffset>26035</wp:posOffset>
                  </wp:positionV>
                  <wp:extent cx="2520000" cy="1813171"/>
                  <wp:effectExtent l="0" t="0" r="0" b="0"/>
                  <wp:wrapNone/>
                  <wp:docPr id="126" name="IMG_prodToT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prodToTest"/>
                          <pic:cNvPicPr>
                            <a:picLocks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813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9D7146" w:rsidRPr="00E41E25" w14:paraId="5768EA26" w14:textId="77777777" w:rsidTr="008555E7">
        <w:trPr>
          <w:trHeight w:val="315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69619CE" w14:textId="16C34152" w:rsidR="009D7146" w:rsidRPr="00E41E25" w:rsidRDefault="009D7146" w:rsidP="009D7146">
            <w:pPr>
              <w:pageBreakBefore/>
              <w:pStyle w:val="1"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二十二、T</w:t>
            </w:r>
            <w:r>
              <w:rPr>
                <w:rFonts w:asciiTheme="minorHAnsi" w:eastAsia="微軟正黑體" w:hAnsiTheme="minorHAnsi" w:cstheme="minorHAnsi" w:hint="eastAsia"/>
                <w:b/>
                <w:szCs w:val="32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量產測試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)-ATE Test</w:t>
            </w:r>
          </w:p>
        </w:tc>
      </w:tr>
      <w:tr w:rsidR="009D7146" w:rsidRPr="000E5E67" w14:paraId="78D0F7F8" w14:textId="77777777" w:rsidTr="008555E7">
        <w:trPr>
          <w:trHeight w:val="315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pPr w:leftFromText="180" w:rightFromText="180" w:vertAnchor="text" w:horzAnchor="margin" w:tblpY="1"/>
              <w:tblOverlap w:val="never"/>
              <w:tblW w:w="15241" w:type="dxa"/>
              <w:tblLayout w:type="fixed"/>
              <w:tblLook w:val="01E0" w:firstRow="1" w:lastRow="1" w:firstColumn="1" w:lastColumn="1" w:noHBand="0" w:noVBand="0"/>
            </w:tblPr>
            <w:tblGrid>
              <w:gridCol w:w="15241"/>
            </w:tblGrid>
            <w:tr w:rsidR="009D7146" w:rsidRPr="009732DC" w14:paraId="76DAA90C" w14:textId="77777777" w:rsidTr="009D7146">
              <w:trPr>
                <w:trHeight w:val="315"/>
              </w:trPr>
              <w:tc>
                <w:tcPr>
                  <w:tcW w:w="15241" w:type="dxa"/>
                  <w:shd w:val="clear" w:color="auto" w:fill="FFFFFF" w:themeFill="background1"/>
                </w:tcPr>
                <w:p w14:paraId="68F0BEF5" w14:textId="66B74C33" w:rsidR="00B10DEE" w:rsidRPr="00C958BB" w:rsidRDefault="00C958BB" w:rsidP="00B10DEE">
                  <w:pPr>
                    <w:rPr>
                      <w:rFonts w:ascii="微軟正黑體" w:eastAsia="微軟正黑體" w:hAnsi="微軟正黑體"/>
                      <w:color w:val="000000" w:themeColor="text1"/>
                    </w:rPr>
                  </w:pPr>
                  <w:r>
                    <w:rPr>
                      <w:rFonts w:ascii="微軟正黑體" w:eastAsia="微軟正黑體" w:hAnsi="微軟正黑體" w:cs="Arial"/>
                      <w:noProof/>
                    </w:rPr>
                    <w:drawing>
                      <wp:anchor distT="0" distB="0" distL="114300" distR="114300" simplePos="0" relativeHeight="251658349" behindDoc="1" locked="0" layoutInCell="1" allowOverlap="1" wp14:anchorId="0DC114BE" wp14:editId="326AEEF8">
                        <wp:simplePos x="0" y="0"/>
                        <wp:positionH relativeFrom="column">
                          <wp:posOffset>4528185</wp:posOffset>
                        </wp:positionH>
                        <wp:positionV relativeFrom="paragraph">
                          <wp:posOffset>26035</wp:posOffset>
                        </wp:positionV>
                        <wp:extent cx="2520000" cy="1813171"/>
                        <wp:effectExtent l="0" t="0" r="0" b="0"/>
                        <wp:wrapNone/>
                        <wp:docPr id="127" name="IMG_prodToTes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G_prodToTest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20000" cy="181317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58331" behindDoc="0" locked="0" layoutInCell="1" allowOverlap="1" wp14:anchorId="74DC7379" wp14:editId="23027076">
                            <wp:simplePos x="0" y="0"/>
                            <wp:positionH relativeFrom="column">
                              <wp:posOffset>-56515</wp:posOffset>
                            </wp:positionH>
                            <wp:positionV relativeFrom="paragraph">
                              <wp:posOffset>3992245</wp:posOffset>
                            </wp:positionV>
                            <wp:extent cx="2348865" cy="862965"/>
                            <wp:effectExtent l="0" t="0" r="13335" b="13970"/>
                            <wp:wrapSquare wrapText="bothSides"/>
                            <wp:docPr id="128" name="文字方塊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348865" cy="86296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146AE88" w14:textId="77777777" w:rsidR="009D7146" w:rsidRPr="000D2146" w:rsidRDefault="009D7146" w:rsidP="009D7146">
                                        <w:pPr>
                                          <w:spacing w:line="400" w:lineRule="exact"/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</w:pP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註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1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：輸入電源請接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Vin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端子台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br/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註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2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：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 xml:space="preserve">Vout 12V 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輸出接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Load-2</w:t>
                                        </w:r>
                                      </w:p>
                                      <w:p w14:paraId="1FA268C8" w14:textId="77777777" w:rsidR="009D7146" w:rsidRPr="000D2146" w:rsidRDefault="009D7146" w:rsidP="009D7146">
                                        <w:pPr>
                                          <w:spacing w:line="400" w:lineRule="exact"/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</w:pP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註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3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：刷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Barcode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開始測試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20000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4DC7379" id="_x0000_s1286" type="#_x0000_t202" style="position:absolute;margin-left:-4.45pt;margin-top:314.35pt;width:184.95pt;height:67.95pt;z-index:251658331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">
                            <v:textbox style="mso-fit-shape-to-text:t">
                              <w:txbxContent>
                                <w:p w14:paraId="5146AE88" w14:textId="77777777" w:rsidR="009D7146" w:rsidRPr="000D2146" w:rsidRDefault="009D7146" w:rsidP="009D7146">
                                  <w:pPr>
                                    <w:spacing w:line="400" w:lineRule="exact"/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1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：輸入電源請接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Vin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端子台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br/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2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Vout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 xml:space="preserve"> 12V 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輸出接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Load-2</w:t>
                                  </w:r>
                                </w:p>
                                <w:p w14:paraId="1FA268C8" w14:textId="77777777" w:rsidR="009D7146" w:rsidRPr="000D2146" w:rsidRDefault="009D7146" w:rsidP="009D7146">
                                  <w:pPr>
                                    <w:spacing w:line="400" w:lineRule="exact"/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3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：刷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Barcode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開始測試</w:t>
                                  </w:r>
                                </w:p>
                              </w:txbxContent>
                            </v:textbox>
                            <w10:wrap type="square"/>
                          </v:shap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35" behindDoc="0" locked="0" layoutInCell="1" allowOverlap="1" wp14:anchorId="49FEA327" wp14:editId="5550A7CA">
                            <wp:simplePos x="0" y="0"/>
                            <wp:positionH relativeFrom="column">
                              <wp:posOffset>7117715</wp:posOffset>
                            </wp:positionH>
                            <wp:positionV relativeFrom="paragraph">
                              <wp:posOffset>3265805</wp:posOffset>
                            </wp:positionV>
                            <wp:extent cx="1788795" cy="0"/>
                            <wp:effectExtent l="0" t="19050" r="20955" b="19050"/>
                            <wp:wrapNone/>
                            <wp:docPr id="129" name="直線接點 8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788795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08857961" id="直線接點 81" o:spid="_x0000_s1026" style="position:absolute;z-index:253088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0.45pt,257.15pt" to="701.3pt,25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" strokecolor="red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38" behindDoc="0" locked="0" layoutInCell="1" allowOverlap="1" wp14:anchorId="6A7A8F8E" wp14:editId="7AE217B8">
                            <wp:simplePos x="0" y="0"/>
                            <wp:positionH relativeFrom="column">
                              <wp:posOffset>7092951</wp:posOffset>
                            </wp:positionH>
                            <wp:positionV relativeFrom="paragraph">
                              <wp:posOffset>3458623</wp:posOffset>
                            </wp:positionV>
                            <wp:extent cx="1583296" cy="0"/>
                            <wp:effectExtent l="0" t="19050" r="36195" b="19050"/>
                            <wp:wrapNone/>
                            <wp:docPr id="130" name="直線接點 8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83296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5F77F3A4" id="直線接點 84" o:spid="_x0000_s1026" style="position:absolute;z-index:253091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58.5pt,272.35pt" to="683.15pt,27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" strokecolor="black [3213]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39" behindDoc="0" locked="0" layoutInCell="1" allowOverlap="1" wp14:anchorId="4EB4E594" wp14:editId="0CD842CC">
                            <wp:simplePos x="0" y="0"/>
                            <wp:positionH relativeFrom="column">
                              <wp:posOffset>3965184</wp:posOffset>
                            </wp:positionH>
                            <wp:positionV relativeFrom="paragraph">
                              <wp:posOffset>3127033</wp:posOffset>
                            </wp:positionV>
                            <wp:extent cx="229186" cy="172915"/>
                            <wp:effectExtent l="38100" t="38100" r="19050" b="17780"/>
                            <wp:wrapNone/>
                            <wp:docPr id="131" name="直線單箭頭接點 27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flipV="1">
                                      <a:off x="0" y="0"/>
                                      <a:ext cx="229186" cy="172915"/>
                                    </a:xfrm>
                                    <a:prstGeom prst="straightConnector1">
                                      <a:avLst/>
                                    </a:prstGeom>
                                    <a:ln w="28575">
                                      <a:solidFill>
                                        <a:srgbClr val="FFC000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B891CC1" id="直線單箭頭接點 273" o:spid="_x0000_s1026" type="#_x0000_t32" style="position:absolute;margin-left:312.2pt;margin-top:246.2pt;width:18.05pt;height:13.6pt;flip:x y;z-index:25309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" strokecolor="#ffc000" strokeweight="2.25pt">
                            <v:stroke endarrow="block" joinstyle="miter"/>
                          </v:shap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42" behindDoc="0" locked="0" layoutInCell="1" allowOverlap="1" wp14:anchorId="5F875264" wp14:editId="3E7FF44E">
                            <wp:simplePos x="0" y="0"/>
                            <wp:positionH relativeFrom="column">
                              <wp:posOffset>4183380</wp:posOffset>
                            </wp:positionH>
                            <wp:positionV relativeFrom="paragraph">
                              <wp:posOffset>3073400</wp:posOffset>
                            </wp:positionV>
                            <wp:extent cx="342900" cy="577850"/>
                            <wp:effectExtent l="19050" t="19050" r="19050" b="12700"/>
                            <wp:wrapNone/>
                            <wp:docPr id="132" name="矩形 27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42900" cy="5778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38100">
                                      <a:solidFill>
                                        <a:srgbClr val="FFC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2CA5D71D" id="矩形 272" o:spid="_x0000_s1026" style="position:absolute;margin-left:329.4pt;margin-top:242pt;width:27pt;height:45.5pt;z-index:25309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" filled="f" strokecolor="#ffc000" strokeweight="3pt"/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8334" behindDoc="0" locked="0" layoutInCell="1" allowOverlap="1" wp14:anchorId="2EEB0A35" wp14:editId="55180829">
                            <wp:simplePos x="0" y="0"/>
                            <wp:positionH relativeFrom="column">
                              <wp:posOffset>1275439</wp:posOffset>
                            </wp:positionH>
                            <wp:positionV relativeFrom="paragraph">
                              <wp:posOffset>291326</wp:posOffset>
                            </wp:positionV>
                            <wp:extent cx="4333875" cy="3314065"/>
                            <wp:effectExtent l="0" t="0" r="28575" b="635"/>
                            <wp:wrapNone/>
                            <wp:docPr id="133" name="群組 7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4333875" cy="3314065"/>
                                      <a:chOff x="0" y="0"/>
                                      <a:chExt cx="4334089" cy="3314155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1536859574" name="圖片 55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3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1020986" y="1133183"/>
                                        <a:ext cx="1428750" cy="68008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g:grpSp>
                                    <wpg:cNvPr id="1107070494" name="群組 78"/>
                                    <wpg:cNvGrpSpPr/>
                                    <wpg:grpSpPr>
                                      <a:xfrm>
                                        <a:off x="0" y="0"/>
                                        <a:ext cx="4334089" cy="3314155"/>
                                        <a:chOff x="0" y="0"/>
                                        <a:chExt cx="4334089" cy="3314155"/>
                                      </a:xfrm>
                                    </wpg:grpSpPr>
                                    <wpg:grpSp>
                                      <wpg:cNvPr id="1042200215" name="群組 77"/>
                                      <wpg:cNvGrpSpPr/>
                                      <wpg:grpSpPr>
                                        <a:xfrm>
                                          <a:off x="0" y="0"/>
                                          <a:ext cx="4334089" cy="3314155"/>
                                          <a:chOff x="0" y="0"/>
                                          <a:chExt cx="4334089" cy="3314155"/>
                                        </a:xfrm>
                                      </wpg:grpSpPr>
                                      <wpg:grpSp>
                                        <wpg:cNvPr id="1869881712" name="群組 53"/>
                                        <wpg:cNvGrpSpPr/>
                                        <wpg:grpSpPr>
                                          <a:xfrm>
                                            <a:off x="2389781" y="2602955"/>
                                            <a:ext cx="317500" cy="711200"/>
                                            <a:chOff x="0" y="0"/>
                                            <a:chExt cx="317500" cy="711200"/>
                                          </a:xfrm>
                                        </wpg:grpSpPr>
                                        <pic:pic xmlns:pic="http://schemas.openxmlformats.org/drawingml/2006/picture">
                                          <pic:nvPicPr>
                                            <pic:cNvPr id="1649848994" name="圖片 1649848994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4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flipH="1">
                                              <a:off x="0" y="0"/>
                                              <a:ext cx="31750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  <pic:pic xmlns:pic="http://schemas.openxmlformats.org/drawingml/2006/picture">
                                          <pic:nvPicPr>
                                            <pic:cNvPr id="1843658543" name="圖片 1843658543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45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44450" y="50800"/>
                                              <a:ext cx="241300" cy="61849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wpg:grpSp>
                                      <wps:wsp>
                                        <wps:cNvPr id="1403751124" name="矩形 1403751124"/>
                                        <wps:cNvSpPr/>
                                        <wps:spPr>
                                          <a:xfrm>
                                            <a:off x="936839" y="1049036"/>
                                            <a:ext cx="3397250" cy="755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solidFill>
                                              <a:srgbClr val="00B050"/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6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6"/>
                                          </a:fillRef>
                                          <a:effectRef idx="0">
                                            <a:schemeClr val="accent6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2031663401" name="群組 2031663401"/>
                                        <wpg:cNvGrpSpPr/>
                                        <wpg:grpSpPr>
                                          <a:xfrm>
                                            <a:off x="1901727" y="0"/>
                                            <a:ext cx="1047750" cy="1047750"/>
                                            <a:chOff x="0" y="0"/>
                                            <a:chExt cx="1047750" cy="1047750"/>
                                          </a:xfrm>
                                        </wpg:grpSpPr>
                                        <wpg:grpSp>
                                          <wpg:cNvPr id="1370165997" name="群組 1370165997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1047750" cy="603250"/>
                                              <a:chOff x="0" y="0"/>
                                              <a:chExt cx="1047750" cy="603250"/>
                                            </a:xfrm>
                                          </wpg:grpSpPr>
                                          <pic:pic xmlns:pic="http://schemas.openxmlformats.org/drawingml/2006/picture">
                                            <pic:nvPicPr>
                                              <pic:cNvPr id="931861923" name="圖片 931861923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r:embed="rId4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292100" y="0"/>
                                                <a:ext cx="425450" cy="15621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  <pic:pic xmlns:pic="http://schemas.openxmlformats.org/drawingml/2006/picture">
                                            <pic:nvPicPr>
                                              <pic:cNvPr id="1530301415" name="圖片 1530301415" descr="10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 rotWithShape="1">
                                              <a:blip r:embed="rId47" cstate="email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/>
                                                  </a:ext>
                                                </a:extLst>
                                              </a:blip>
                                              <a:srcRect l="27508" t="15832" r="49911" b="70315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158750"/>
                                                <a:ext cx="1047750" cy="4445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  <wps:wsp>
                                            <wps:cNvPr id="743853508" name="矩形 743853508"/>
                                            <wps:cNvSpPr/>
                                            <wps:spPr>
                                              <a:xfrm>
                                                <a:off x="38100" y="171450"/>
                                                <a:ext cx="965200" cy="4254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2">
                                                <a:schemeClr val="accent2"/>
                                              </a:lnRef>
                                              <a:fillRef idx="1">
                                                <a:schemeClr val="lt1"/>
                                              </a:fillRef>
                                              <a:effectRef idx="0">
                                                <a:schemeClr val="accent2"/>
                                              </a:effectRef>
                                              <a:fontRef idx="minor">
                                                <a:schemeClr val="dk1"/>
                                              </a:fontRef>
                                            </wps:style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  <wps:wsp>
                                          <wps:cNvPr id="102512281" name="直線接點 102512281"/>
                                          <wps:cNvCnPr/>
                                          <wps:spPr>
                                            <a:xfrm>
                                              <a:off x="1968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08028294" name="直線接點 108028294"/>
                                          <wps:cNvCnPr/>
                                          <wps:spPr>
                                            <a:xfrm>
                                              <a:off x="4000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405849990" name="直線接點 405849990"/>
                                          <wps:cNvCnPr/>
                                          <wps:spPr>
                                            <a:xfrm>
                                              <a:off x="7048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232276640" name="直線接點 232276640"/>
                                          <wps:cNvCnPr/>
                                          <wps:spPr>
                                            <a:xfrm>
                                              <a:off x="9207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830775242" name="直線接點 830775242"/>
                                          <wps:cNvCnPr/>
                                          <wps:spPr>
                                            <a:xfrm>
                                              <a:off x="2984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640737367" name="直線接點 640737367"/>
                                          <wps:cNvCnPr/>
                                          <wps:spPr>
                                            <a:xfrm>
                                              <a:off x="10160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673181412" name="直線接點 1673181412"/>
                                          <wps:cNvCnPr/>
                                          <wps:spPr>
                                            <a:xfrm>
                                              <a:off x="8064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2001812697" name="直線接點 2001812697"/>
                                          <wps:cNvCnPr/>
                                          <wps:spPr>
                                            <a:xfrm>
                                              <a:off x="60960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  <wps:wsp>
                                        <wps:cNvPr id="1695390175" name="語音泡泡: 圓角矩形 1695390175"/>
                                        <wps:cNvSpPr/>
                                        <wps:spPr>
                                          <a:xfrm>
                                            <a:off x="0" y="2036364"/>
                                            <a:ext cx="1052195" cy="546735"/>
                                          </a:xfrm>
                                          <a:prstGeom prst="wedgeRoundRectCallout">
                                            <a:avLst>
                                              <a:gd name="adj1" fmla="val 102964"/>
                                              <a:gd name="adj2" fmla="val 4121"/>
                                              <a:gd name="adj3" fmla="val 16667"/>
                                            </a:avLst>
                                          </a:prstGeom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txbx>
                                          <w:txbxContent>
                                            <w:p w14:paraId="25E73CB2" w14:textId="77777777" w:rsidR="009D7146" w:rsidRPr="00383E51" w:rsidRDefault="009D7146" w:rsidP="009D7146">
                                              <w:pPr>
                                                <w:jc w:val="center"/>
                                                <w:rPr>
                                                  <w:color w:val="FFFFFF" w:themeColor="background1"/>
                                                  <w:sz w:val="22"/>
                                                  <w:szCs w:val="18"/>
                                                </w:rPr>
                                              </w:pPr>
                                              <w:r w:rsidRPr="00383E51">
                                                <w:rPr>
                                                  <w:rFonts w:ascii="微軟正黑體" w:eastAsia="微軟正黑體" w:hAnsi="微軟正黑體" w:cs="Arial"/>
                                                  <w:color w:val="FFFFFF" w:themeColor="background1"/>
                                                  <w:sz w:val="22"/>
                                                  <w:szCs w:val="22"/>
                                                </w:rPr>
                                                <w:t>aaa</w:t>
                                              </w:r>
                                            </w:p>
                                            <w:p w14:paraId="331042EB" w14:textId="77777777" w:rsidR="009D7146" w:rsidRDefault="009D7146" w:rsidP="009D7146">
                                              <w:pPr>
                                                <w:jc w:val="center"/>
                                              </w:pP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1659836530" name="群組 76"/>
                                        <wpg:cNvGrpSpPr/>
                                        <wpg:grpSpPr>
                                          <a:xfrm>
                                            <a:off x="1258819" y="1783922"/>
                                            <a:ext cx="2666883" cy="1276350"/>
                                            <a:chOff x="0" y="0"/>
                                            <a:chExt cx="2666883" cy="1276350"/>
                                          </a:xfrm>
                                        </wpg:grpSpPr>
                                        <wps:wsp>
                                          <wps:cNvPr id="502680165" name="直線接點 72"/>
                                          <wps:cNvCnPr/>
                                          <wps:spPr>
                                            <a:xfrm>
                                              <a:off x="830253" y="16829"/>
                                              <a:ext cx="0" cy="101600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28575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g:grpSp>
                                          <wpg:cNvPr id="1389193694" name="群組 75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2666883" cy="1276350"/>
                                              <a:chOff x="0" y="0"/>
                                              <a:chExt cx="2666883" cy="1276350"/>
                                            </a:xfrm>
                                          </wpg:grpSpPr>
                                          <wps:wsp>
                                            <wps:cNvPr id="703774003" name="直線接點 67"/>
                                            <wps:cNvCnPr/>
                                            <wps:spPr>
                                              <a:xfrm>
                                                <a:off x="844862" y="1023207"/>
                                                <a:ext cx="298450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28575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396046805" name="直線接點 68"/>
                                            <wps:cNvCnPr/>
                                            <wps:spPr>
                                              <a:xfrm>
                                                <a:off x="2429050" y="16829"/>
                                                <a:ext cx="0" cy="66675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28575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g:grpSp>
                                            <wpg:cNvPr id="657735249" name="群組 74"/>
                                            <wpg:cNvGrpSpPr/>
                                            <wpg:grpSpPr>
                                              <a:xfrm>
                                                <a:off x="0" y="0"/>
                                                <a:ext cx="2666883" cy="1276350"/>
                                                <a:chOff x="0" y="0"/>
                                                <a:chExt cx="2666883" cy="1276350"/>
                                              </a:xfrm>
                                            </wpg:grpSpPr>
                                            <wpg:grpSp>
                                              <wpg:cNvPr id="172544215" name="群組 11"/>
                                              <wpg:cNvGrpSpPr/>
                                              <wpg:grpSpPr>
                                                <a:xfrm>
                                                  <a:off x="0" y="0"/>
                                                  <a:ext cx="1778701" cy="1276350"/>
                                                  <a:chOff x="18026" y="34113"/>
                                                  <a:chExt cx="1778876" cy="1276488"/>
                                                </a:xfrm>
                                              </wpg:grpSpPr>
                                              <wps:wsp>
                                                <wps:cNvPr id="872167384" name="直線接點 3"/>
                                                <wps:cNvCnPr/>
                                                <wps:spPr>
                                                  <a:xfrm>
                                                    <a:off x="1796902" y="34113"/>
                                                    <a:ext cx="0" cy="382772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 w="38100">
                                                    <a:solidFill>
                                                      <a:srgbClr val="FF0000"/>
                                                    </a:solidFill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g:grpSp>
                                                <wpg:cNvPr id="1118266852" name="群組 9"/>
                                                <wpg:cNvGrpSpPr/>
                                                <wpg:grpSpPr>
                                                  <a:xfrm>
                                                    <a:off x="18026" y="34113"/>
                                                    <a:ext cx="1776087" cy="1276488"/>
                                                    <a:chOff x="18026" y="34113"/>
                                                    <a:chExt cx="1776087" cy="1276488"/>
                                                  </a:xfrm>
                                                </wpg:grpSpPr>
                                                <wps:wsp>
                                                  <wps:cNvPr id="681423333" name="直線接點 1"/>
                                                  <wps:cNvCnPr/>
                                                  <wps:spPr>
                                                    <a:xfrm>
                                                      <a:off x="244206" y="50801"/>
                                                      <a:ext cx="0" cy="125980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rgbClr val="FF0000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985313157" name="直線接點 2"/>
                                                  <wps:cNvCnPr/>
                                                  <wps:spPr>
                                                    <a:xfrm>
                                                      <a:off x="230415" y="1302345"/>
                                                      <a:ext cx="938046" cy="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rgbClr val="FF0000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38459645" name="直線接點 4"/>
                                                  <wps:cNvCnPr/>
                                                  <wps:spPr>
                                                    <a:xfrm flipH="1">
                                                      <a:off x="244214" y="414670"/>
                                                      <a:ext cx="1549899" cy="221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rgbClr val="FF0000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73272907" name="直線接點 5"/>
                                                  <wps:cNvCnPr/>
                                                  <wps:spPr>
                                                    <a:xfrm>
                                                      <a:off x="1541721" y="34113"/>
                                                      <a:ext cx="0" cy="54226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208471504" name="直線接點 6"/>
                                                  <wps:cNvCnPr/>
                                                  <wps:spPr>
                                                    <a:xfrm flipH="1">
                                                      <a:off x="38090" y="595362"/>
                                                      <a:ext cx="1513842" cy="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399934405" name="直線接點 7"/>
                                                  <wps:cNvCnPr/>
                                                  <wps:spPr>
                                                    <a:xfrm>
                                                      <a:off x="48729" y="50800"/>
                                                      <a:ext cx="0" cy="111373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987417859" name="直線接點 8"/>
                                                  <wps:cNvCnPr/>
                                                  <wps:spPr>
                                                    <a:xfrm>
                                                      <a:off x="18026" y="1177237"/>
                                                      <a:ext cx="1150478" cy="817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</wpg:grpSp>
                                            </wpg:grpSp>
                                            <wps:wsp>
                                              <wps:cNvPr id="695412867" name="直線接點 64"/>
                                              <wps:cNvCnPr/>
                                              <wps:spPr>
                                                <a:xfrm>
                                                  <a:off x="2659053" y="16829"/>
                                                  <a:ext cx="0" cy="76835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rgbClr val="FF0000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221305062" name="直線接點 65"/>
                                              <wps:cNvCnPr/>
                                              <wps:spPr>
                                                <a:xfrm flipH="1">
                                                  <a:off x="819033" y="787595"/>
                                                  <a:ext cx="1847850" cy="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rgbClr val="FF0000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1188171582" name="直線接點 69"/>
                                              <wps:cNvCnPr/>
                                              <wps:spPr>
                                                <a:xfrm flipH="1">
                                                  <a:off x="628299" y="686618"/>
                                                  <a:ext cx="1809750" cy="635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750604921" name="直線接點 71"/>
                                              <wps:cNvCnPr/>
                                              <wps:spPr>
                                                <a:xfrm>
                                                  <a:off x="628299" y="905401"/>
                                                  <a:ext cx="521335" cy="635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1268715966" name="直線接點 73"/>
                                            <wps:cNvCnPr/>
                                            <wps:spPr>
                                              <a:xfrm>
                                                <a:off x="628299" y="22439"/>
                                                <a:ext cx="0" cy="89535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28575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</wpg:grpSp>
                                    </wpg:grpSp>
                                    <pic:pic xmlns:pic="http://schemas.openxmlformats.org/drawingml/2006/picture">
                                      <pic:nvPicPr>
                                        <pic:cNvPr id="670749870" name="圖片 1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4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2569295" y="1150013"/>
                                          <a:ext cx="1659890" cy="65024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2EEB0A35" id="_x0000_s1287" style="position:absolute;margin-left:100.45pt;margin-top:22.95pt;width:341.25pt;height:260.95pt;z-index:251658334;mso-position-horizontal-relative:text;mso-position-vertical-relative:text" coordsize="43340,3314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">
                            <v:shape id="圖片 55" o:spid="_x0000_s1288" type="#_x0000_t75" style="position:absolute;left:10209;top:11331;width:14288;height:6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">
                              <v:imagedata r:id="rId52" o:title=""/>
                            </v:shape>
                            <v:group id="群組 78" o:spid="_x0000_s1289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">
                              <v:group id="群組 77" o:spid="_x0000_s1290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">
                                <v:group id="群組 53" o:spid="_x0000_s1291" style="position:absolute;left:23897;top:26029;width:3175;height:7112" coordsize="3175,7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">
                                  <v:shape id="圖片 1649848994" o:spid="_x0000_s1292" type="#_x0000_t75" style="position:absolute;width:3175;height:7112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">
                                    <v:imagedata r:id="rId53" o:title=""/>
                                  </v:shape>
                                  <v:shape id="圖片 1843658543" o:spid="_x0000_s1293" type="#_x0000_t75" style="position:absolute;left:444;top:508;width:2413;height:6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">
                                    <v:imagedata r:id="rId54" o:title=""/>
                                  </v:shape>
                                </v:group>
                                <v:rect id="矩形 1403751124" o:spid="_x0000_s1294" style="position:absolute;left:9368;top:10490;width:33972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" filled="f" strokecolor="#00b050" strokeweight="1pt"/>
                                <v:group id="群組 2031663401" o:spid="_x0000_s1295" style="position:absolute;left:19017;width:10477;height:10477" coordsize="10477,10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">
                                  <v:group id="群組 1370165997" o:spid="_x0000_s1296" style="position:absolute;width:10477;height:6032" coordsize="10477,6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">
                                    <v:shape id="圖片 931861923" o:spid="_x0000_s1297" type="#_x0000_t75" style="position:absolute;left:2921;width:4254;height:1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">
                                      <v:imagedata r:id="rId55" o:title=""/>
                                    </v:shape>
                                    <v:shape id="圖片 1530301415" o:spid="_x0000_s1298" type="#_x0000_t75" alt="10" style="position:absolute;top:1587;width:10477;height: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">
                                      <v:imagedata r:id="rId56" o:title="10" croptop="10376f" cropbottom="46082f" cropleft="18028f" cropright="32710f"/>
                                    </v:shape>
                                    <v:rect id="矩形 743853508" o:spid="_x0000_s1299" style="position:absolute;left:381;top:1714;width:9652;height:4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" filled="f" strokecolor="red" strokeweight="1pt"/>
                                  </v:group>
                                  <v:line id="直線接點 102512281" o:spid="_x0000_s1300" style="position:absolute;visibility:visible;mso-wrap-style:square" from="1968,5969" to="196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" strokecolor="black [3213]" strokeweight="1.5pt">
                                    <v:stroke joinstyle="miter"/>
                                  </v:line>
                                  <v:line id="直線接點 108028294" o:spid="_x0000_s1301" style="position:absolute;visibility:visible;mso-wrap-style:square" from="4000,5969" to="4000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" strokecolor="black [3213]" strokeweight="1.5pt">
                                    <v:stroke joinstyle="miter"/>
                                  </v:line>
                                  <v:line id="直線接點 405849990" o:spid="_x0000_s1302" style="position:absolute;visibility:visible;mso-wrap-style:square" from="7048,5969" to="704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" strokecolor="black [3213]" strokeweight="1.5pt">
                                    <v:stroke joinstyle="miter"/>
                                  </v:line>
                                  <v:line id="直線接點 232276640" o:spid="_x0000_s1303" style="position:absolute;visibility:visible;mso-wrap-style:square" from="9207,5969" to="9207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" strokecolor="black [3213]" strokeweight="1.5pt">
                                    <v:stroke joinstyle="miter"/>
                                  </v:line>
                                  <v:line id="直線接點 830775242" o:spid="_x0000_s1304" style="position:absolute;visibility:visible;mso-wrap-style:square" from="2984,5969" to="298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" strokecolor="red" strokeweight="1.5pt">
                                    <v:stroke joinstyle="miter"/>
                                  </v:line>
                                  <v:line id="直線接點 640737367" o:spid="_x0000_s1305" style="position:absolute;visibility:visible;mso-wrap-style:square" from="1016,5969" to="101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" strokecolor="red" strokeweight="1.5pt">
                                    <v:stroke joinstyle="miter"/>
                                  </v:line>
                                  <v:line id="直線接點 1673181412" o:spid="_x0000_s1306" style="position:absolute;visibility:visible;mso-wrap-style:square" from="8064,5969" to="806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" strokecolor="red" strokeweight="1.5pt">
                                    <v:stroke joinstyle="miter"/>
                                  </v:line>
                                  <v:line id="直線接點 2001812697" o:spid="_x0000_s1307" style="position:absolute;visibility:visible;mso-wrap-style:square" from="6096,5969" to="609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" strokecolor="red" strokeweight="1.5pt">
                                    <v:stroke joinstyle="miter"/>
                                  </v:line>
                                </v:group>
                                <v:shape id="語音泡泡: 圓角矩形 1695390175" o:spid="_x0000_s1308" type="#_x0000_t62" style="position:absolute;top:20363;width:10521;height:5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" adj="33040,11690" fillcolor="#5b9bd5 [3204]" strokecolor="#1f4d78 [1604]" strokeweight="1pt">
                                  <v:textbox>
                                    <w:txbxContent>
                                      <w:p w14:paraId="25E73CB2" w14:textId="77777777" w:rsidR="009D7146" w:rsidRPr="00383E51" w:rsidRDefault="009D7146" w:rsidP="009D7146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  <w:sz w:val="22"/>
                                            <w:szCs w:val="18"/>
                                          </w:rPr>
                                        </w:pP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>aaa</w:t>
                                        </w:r>
                                      </w:p>
                                      <w:p w14:paraId="331042EB" w14:textId="77777777" w:rsidR="009D7146" w:rsidRDefault="009D7146" w:rsidP="009D7146">
                                        <w:pPr>
                                          <w:jc w:val="center"/>
                                        </w:pPr>
                                      </w:p>
                                    </w:txbxContent>
                                  </v:textbox>
                                </v:shape>
                                <v:group id="群組 76" o:spid="_x0000_s1309" style="position:absolute;left:12588;top:17839;width:26669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">
                                  <v:line id="直線接點 72" o:spid="_x0000_s1310" style="position:absolute;visibility:visible;mso-wrap-style:square" from="8302,168" to="8302,10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" strokecolor="red" strokeweight="2.25pt">
                                    <v:stroke joinstyle="miter"/>
                                  </v:line>
                                  <v:group id="群組 75" o:spid="_x0000_s1311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">
                                    <v:line id="直線接點 67" o:spid="_x0000_s1312" style="position:absolute;visibility:visible;mso-wrap-style:square" from="8448,10232" to="11433,10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" strokecolor="red" strokeweight="2.25pt">
                                      <v:stroke joinstyle="miter"/>
                                    </v:line>
                                    <v:line id="直線接點 68" o:spid="_x0000_s1313" style="position:absolute;visibility:visible;mso-wrap-style:square" from="24290,168" to="24290,6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" strokecolor="black [3213]" strokeweight="2.25pt">
                                      <v:stroke joinstyle="miter"/>
                                    </v:line>
                                    <v:group id="群組 74" o:spid="_x0000_s1314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">
                                      <v:group id="群組 11" o:spid="_x0000_s1315" style="position:absolute;width:17787;height:12763" coordorigin="180,341" coordsize="17788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">
                                        <v:line id="直線接點 3" o:spid="_x0000_s1316" style="position:absolute;visibility:visible;mso-wrap-style:square" from="17969,341" to="17969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" strokecolor="red" strokeweight="3pt">
                                          <v:stroke joinstyle="miter"/>
                                        </v:line>
                                        <v:group id="群組 9" o:spid="_x0000_s1317" style="position:absolute;left:180;top:341;width:17761;height:12765" coordorigin="180,341" coordsize="17760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">
                                          <v:line id="直線接點 1" o:spid="_x0000_s1318" style="position:absolute;visibility:visible;mso-wrap-style:square" from="2442,508" to="2442,13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" strokecolor="red" strokeweight="3pt">
                                            <v:stroke joinstyle="miter"/>
                                          </v:line>
                                          <v:line id="直線接點 2" o:spid="_x0000_s1319" style="position:absolute;visibility:visible;mso-wrap-style:square" from="2304,13023" to="11684,13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" strokecolor="red" strokeweight="3pt">
                                            <v:stroke joinstyle="miter"/>
                                          </v:line>
                                          <v:line id="直線接點 4" o:spid="_x0000_s1320" style="position:absolute;flip:x;visibility:visible;mso-wrap-style:square" from="2442,4146" to="17941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" strokecolor="red" strokeweight="3pt">
                                            <v:stroke joinstyle="miter"/>
                                          </v:line>
                                          <v:line id="直線接點 5" o:spid="_x0000_s1321" style="position:absolute;visibility:visible;mso-wrap-style:square" from="15417,341" to="15417,5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" strokecolor="black [3213]" strokeweight="3pt">
                                            <v:stroke joinstyle="miter"/>
                                          </v:line>
                                          <v:line id="直線接點 6" o:spid="_x0000_s1322" style="position:absolute;flip:x;visibility:visible;mso-wrap-style:square" from="380,5953" to="15519,5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" strokecolor="black [3213]" strokeweight="3pt">
                                            <v:stroke joinstyle="miter"/>
                                          </v:line>
                                          <v:line id="直線接點 7" o:spid="_x0000_s1323" style="position:absolute;visibility:visible;mso-wrap-style:square" from="487,508" to="487,11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" strokecolor="black [3213]" strokeweight="3pt">
                                            <v:stroke joinstyle="miter"/>
                                          </v:line>
                                          <v:line id="直線接點 8" o:spid="_x0000_s1324" style="position:absolute;visibility:visible;mso-wrap-style:square" from="180,11772" to="11685,1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" strokecolor="black [3213]" strokeweight="3pt">
                                            <v:stroke joinstyle="miter"/>
                                          </v:line>
                                        </v:group>
                                      </v:group>
                                      <v:line id="直線接點 64" o:spid="_x0000_s1325" style="position:absolute;visibility:visible;mso-wrap-style:square" from="26590,168" to="26590,7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" strokecolor="red" strokeweight="2.25pt">
                                        <v:stroke joinstyle="miter"/>
                                      </v:line>
                                      <v:line id="直線接點 65" o:spid="_x0000_s1326" style="position:absolute;flip:x;visibility:visible;mso-wrap-style:square" from="8190,7875" to="26668,7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" strokecolor="red" strokeweight="2.25pt">
                                        <v:stroke joinstyle="miter"/>
                                      </v:line>
                                      <v:line id="直線接點 69" o:spid="_x0000_s1327" style="position:absolute;flip:x;visibility:visible;mso-wrap-style:square" from="6282,6866" to="24380,6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" strokecolor="black [3213]" strokeweight="2.25pt">
                                        <v:stroke joinstyle="miter"/>
                                      </v:line>
                                      <v:line id="直線接點 71" o:spid="_x0000_s1328" style="position:absolute;visibility:visible;mso-wrap-style:square" from="6282,9054" to="11496,9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" strokecolor="black [3213]" strokeweight="2.25pt">
                                        <v:stroke joinstyle="miter"/>
                                      </v:line>
                                    </v:group>
                                    <v:line id="直線接點 73" o:spid="_x0000_s1329" style="position:absolute;visibility:visible;mso-wrap-style:square" from="6282,224" to="6282,91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" strokecolor="black [3213]" strokeweight="2.25pt">
                                      <v:stroke joinstyle="miter"/>
                                    </v:line>
                                  </v:group>
                                </v:group>
                              </v:group>
                              <v:shape id="圖片 1" o:spid="_x0000_s1330" type="#_x0000_t75" style="position:absolute;left:25692;top:11500;width:16599;height:6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">
                                <v:imagedata r:id="rId57" o:title=""/>
                              </v:shape>
                            </v:group>
                          </v:group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32" behindDoc="0" locked="0" layoutInCell="1" allowOverlap="1" wp14:anchorId="55C7BBC7" wp14:editId="6A7B9463">
                            <wp:simplePos x="0" y="0"/>
                            <wp:positionH relativeFrom="column">
                              <wp:posOffset>8344645</wp:posOffset>
                            </wp:positionH>
                            <wp:positionV relativeFrom="paragraph">
                              <wp:posOffset>3730542</wp:posOffset>
                            </wp:positionV>
                            <wp:extent cx="1052195" cy="546735"/>
                            <wp:effectExtent l="0" t="457200" r="14605" b="24765"/>
                            <wp:wrapNone/>
                            <wp:docPr id="134" name="語音泡泡: 圓角矩形 114290104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052195" cy="546735"/>
                                    </a:xfrm>
                                    <a:prstGeom prst="wedgeRoundRectCallout">
                                      <a:avLst>
                                        <a:gd name="adj1" fmla="val -40510"/>
                                        <a:gd name="adj2" fmla="val -125259"/>
                                        <a:gd name="adj3" fmla="val 16667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11E40B70" w14:textId="5AB1A9BC" w:rsidR="009D7146" w:rsidRPr="00383E51" w:rsidRDefault="009D7146" w:rsidP="009D7146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  <w:sz w:val="22"/>
                                            <w:szCs w:val="18"/>
                                          </w:rPr>
                                        </w:pP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/>
                                        </w:r>
                                      </w:p>
                                      <w:p w14:paraId="749787E6" w14:textId="77777777" w:rsidR="009D7146" w:rsidRPr="00EC6B32" w:rsidRDefault="009D7146" w:rsidP="009D7146">
                                        <w:pPr>
                                          <w:jc w:val="center"/>
                                          <w:rPr>
                                            <w:rFonts w:asciiTheme="majorHAnsi" w:hAnsiTheme="majorHAnsi" w:cstheme="majorHAnsi"/>
                                            <w:color w:val="EE000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55C7BBC7" id="_x0000_s1331" type="#_x0000_t62" style="position:absolute;margin-left:657.05pt;margin-top:293.75pt;width:82.85pt;height:43.05pt;z-index:2516583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" adj="2050,-16256" fillcolor="#5b9bd5 [3204]" strokecolor="#1f4d78 [1604]" strokeweight="1pt">
                            <v:textbox>
                              <w:txbxContent>
                                <w:p w14:paraId="11E40B70" w14:textId="5AB1A9BC" w:rsidR="009D7146" w:rsidRPr="00383E51" w:rsidRDefault="009D7146" w:rsidP="009D7146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22"/>
                                      <w:szCs w:val="18"/>
                                    </w:rPr>
                                  </w:pPr>
                                  <w:r w:rsidRPr="00383E51">
                                    <w:rPr>
                                      <w:rFonts w:ascii="微軟正黑體" w:eastAsia="微軟正黑體" w:hAnsi="微軟正黑體" w:cs="Arial"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/>
                                  </w:r>
                                </w:p>
                                <w:p w14:paraId="749787E6" w14:textId="77777777" w:rsidR="009D7146" w:rsidRPr="00EC6B32" w:rsidRDefault="009D7146" w:rsidP="009D7146">
                                  <w:pPr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EE000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8333" behindDoc="0" locked="0" layoutInCell="1" allowOverlap="1" wp14:anchorId="21F884AA" wp14:editId="5B0E77D5">
                            <wp:simplePos x="0" y="0"/>
                            <wp:positionH relativeFrom="column">
                              <wp:posOffset>7636979</wp:posOffset>
                            </wp:positionH>
                            <wp:positionV relativeFrom="paragraph">
                              <wp:posOffset>92820</wp:posOffset>
                            </wp:positionV>
                            <wp:extent cx="1549400" cy="2411095"/>
                            <wp:effectExtent l="0" t="0" r="12700" b="8255"/>
                            <wp:wrapNone/>
                            <wp:docPr id="135" name="群組 8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549400" cy="2411095"/>
                                      <a:chOff x="0" y="0"/>
                                      <a:chExt cx="1549400" cy="2411603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811716149" name="圖片 54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5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855878" y="1755648"/>
                                        <a:ext cx="641350" cy="65595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g:grpSp>
                                    <wpg:cNvPr id="163767971" name="群組 163767971"/>
                                    <wpg:cNvGrpSpPr/>
                                    <wpg:grpSpPr>
                                      <a:xfrm>
                                        <a:off x="241401" y="0"/>
                                        <a:ext cx="1047750" cy="1657350"/>
                                        <a:chOff x="0" y="0"/>
                                        <a:chExt cx="1047750" cy="1657350"/>
                                      </a:xfrm>
                                    </wpg:grpSpPr>
                                    <wpg:grpSp>
                                      <wpg:cNvPr id="33850360" name="群組 33850360"/>
                                      <wpg:cNvGrpSpPr/>
                                      <wpg:grpSpPr>
                                        <a:xfrm>
                                          <a:off x="0" y="0"/>
                                          <a:ext cx="1047750" cy="1231265"/>
                                          <a:chOff x="0" y="0"/>
                                          <a:chExt cx="1047750" cy="1231265"/>
                                        </a:xfrm>
                                      </wpg:grpSpPr>
                                      <pic:pic xmlns:pic="http://schemas.openxmlformats.org/drawingml/2006/picture">
                                        <pic:nvPicPr>
                                          <pic:cNvPr id="1123528060" name="圖片 1123528060" descr="1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 rotWithShape="1">
                                          <a:blip r:embed="rId47" cstate="email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/>
                                              </a:ext>
                                            </a:extLst>
                                          </a:blip>
                                          <a:srcRect l="27508" t="59172" r="49911" b="7006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146050"/>
                                            <a:ext cx="1047750" cy="10852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  <pic:pic xmlns:pic="http://schemas.openxmlformats.org/drawingml/2006/picture">
                                        <pic:nvPicPr>
                                          <pic:cNvPr id="806471693" name="圖片 80647169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177800" y="0"/>
                                            <a:ext cx="641350" cy="1422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wpg:grpSp>
                                    <wpg:grpSp>
                                      <wpg:cNvPr id="1633179681" name="群組 1633179681"/>
                                      <wpg:cNvGrpSpPr/>
                                      <wpg:grpSpPr>
                                        <a:xfrm>
                                          <a:off x="368300" y="1206500"/>
                                          <a:ext cx="311150" cy="450850"/>
                                          <a:chOff x="0" y="0"/>
                                          <a:chExt cx="311150" cy="450850"/>
                                        </a:xfrm>
                                      </wpg:grpSpPr>
                                      <wps:wsp>
                                        <wps:cNvPr id="1848218525" name="直線接點 1848218525"/>
                                        <wps:cNvCnPr/>
                                        <wps:spPr>
                                          <a:xfrm>
                                            <a:off x="9525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39350774" name="直線接點 39350774"/>
                                        <wps:cNvCnPr/>
                                        <wps:spPr>
                                          <a:xfrm>
                                            <a:off x="31115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668396776" name="直線接點 1668396776"/>
                                        <wps:cNvCnPr/>
                                        <wps:spPr>
                                          <a:xfrm>
                                            <a:off x="19685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732523949" name="直線接點 732523949"/>
                                        <wps:cNvCnPr/>
                                        <wps:spPr>
                                          <a:xfrm>
                                            <a:off x="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</wpg:grpSp>
                                  <wps:wsp>
                                    <wps:cNvPr id="779376125" name="矩形 779376125"/>
                                    <wps:cNvSpPr/>
                                    <wps:spPr>
                                      <a:xfrm>
                                        <a:off x="0" y="1653235"/>
                                        <a:ext cx="1549400" cy="755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00B05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6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pic:pic xmlns:pic="http://schemas.openxmlformats.org/drawingml/2006/picture">
                                    <pic:nvPicPr>
                                      <pic:cNvPr id="1627595873" name="圖片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6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14630" y="1755648"/>
                                        <a:ext cx="751205" cy="64706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73128CD1" id="群組 80" o:spid="_x0000_s1026" style="position:absolute;margin-left:601.35pt;margin-top:7.3pt;width:122pt;height:189.85pt;z-index:253086720" coordsize="15494,2411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">
                            <v:shape id="圖片 54" o:spid="_x0000_s1027" type="#_x0000_t75" style="position:absolute;left:8558;top:17556;width:6414;height:6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">
                              <v:imagedata r:id="rId101" o:title=""/>
                            </v:shape>
                            <v:group id="群組 163767971" o:spid="_x0000_s1028" style="position:absolute;left:2414;width:10477;height:16573" coordsize="10477,16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">
                              <v:group id="群組 33850360" o:spid="_x0000_s1029" style="position:absolute;width:10477;height:12312" coordsize="10477,12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">
                                <v:shape id="圖片 1123528060" o:spid="_x0000_s1030" type="#_x0000_t75" alt="10" style="position:absolute;top:1460;width:10477;height:10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">
                                  <v:imagedata r:id="rId102" o:title="10" croptop="38779f" cropbottom="4591f" cropleft="18028f" cropright="32710f"/>
                                </v:shape>
                                <v:shape id="圖片 806471693" o:spid="_x0000_s1031" type="#_x0000_t75" style="position:absolute;left:1778;width:6413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">
                                  <v:imagedata r:id="rId103" o:title=""/>
                                </v:shape>
                              </v:group>
                              <v:group id="群組 1633179681" o:spid="_x0000_s1032" style="position:absolute;left:3683;top:12065;width:3111;height:4508" coordsize="311150,450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">
                                <v:line id="直線接點 1848218525" o:spid="_x0000_s1033" style="position:absolute;visibility:visible;mso-wrap-style:square" from="95250,0" to="952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" strokecolor="black [3213]" strokeweight="1.5pt">
                                  <v:stroke joinstyle="miter"/>
                                </v:line>
                                <v:line id="直線接點 39350774" o:spid="_x0000_s1034" style="position:absolute;visibility:visible;mso-wrap-style:square" from="311150,0" to="3111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" strokecolor="black [3213]" strokeweight="1.5pt">
                                  <v:stroke joinstyle="miter"/>
                                </v:line>
                                <v:line id="直線接點 1668396776" o:spid="_x0000_s1035" style="position:absolute;visibility:visible;mso-wrap-style:square" from="196850,0" to="1968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" strokecolor="red" strokeweight="1.5pt">
                                  <v:stroke joinstyle="miter"/>
                                </v:line>
                                <v:line id="直線接點 732523949" o:spid="_x0000_s1036" style="position:absolute;visibility:visible;mso-wrap-style:square" from="0,0" to="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" strokecolor="red" strokeweight="1.5pt">
                                  <v:stroke joinstyle="miter"/>
                                </v:line>
                              </v:group>
                            </v:group>
                            <v:rect id="矩形 779376125" o:spid="_x0000_s1037" style="position:absolute;top:16532;width:15494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" filled="f" strokecolor="#00b050" strokeweight="1pt"/>
                            <v:shape id="圖片 1" o:spid="_x0000_s1038" type="#_x0000_t75" style="position:absolute;left:146;top:17556;width:7512;height:6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">
                              <v:imagedata r:id="rId104" o:title=""/>
                            </v:shape>
                          </v:group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36" behindDoc="0" locked="0" layoutInCell="1" allowOverlap="1" wp14:anchorId="47FBA104" wp14:editId="1B5CEC40">
                            <wp:simplePos x="0" y="0"/>
                            <wp:positionH relativeFrom="column">
                              <wp:posOffset>8880530</wp:posOffset>
                            </wp:positionH>
                            <wp:positionV relativeFrom="paragraph">
                              <wp:posOffset>2502066</wp:posOffset>
                            </wp:positionV>
                            <wp:extent cx="0" cy="783742"/>
                            <wp:effectExtent l="19050" t="0" r="19050" b="35560"/>
                            <wp:wrapNone/>
                            <wp:docPr id="136" name="直線接點 8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783742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15A7F6D4" id="直線接點 82" o:spid="_x0000_s1026" style="position:absolute;z-index:25308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9.25pt,197pt" to="699.25pt,25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" strokecolor="red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37" behindDoc="0" locked="0" layoutInCell="1" allowOverlap="1" wp14:anchorId="56E005E7" wp14:editId="6B4F40AA">
                            <wp:simplePos x="0" y="0"/>
                            <wp:positionH relativeFrom="column">
                              <wp:posOffset>8665845</wp:posOffset>
                            </wp:positionH>
                            <wp:positionV relativeFrom="paragraph">
                              <wp:posOffset>2502066</wp:posOffset>
                            </wp:positionV>
                            <wp:extent cx="0" cy="965606"/>
                            <wp:effectExtent l="19050" t="0" r="19050" b="25400"/>
                            <wp:wrapNone/>
                            <wp:docPr id="137" name="直線接點 8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965606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05C56863" id="直線接點 83" o:spid="_x0000_s1026" style="position:absolute;z-index:25309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2.35pt,197pt" to="682.35pt,27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" strokecolor="black [3213]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40" behindDoc="0" locked="0" layoutInCell="1" allowOverlap="1" wp14:anchorId="5A709A1D" wp14:editId="2CD53B27">
                            <wp:simplePos x="0" y="0"/>
                            <wp:positionH relativeFrom="column">
                              <wp:posOffset>8101302</wp:posOffset>
                            </wp:positionH>
                            <wp:positionV relativeFrom="paragraph">
                              <wp:posOffset>2494114</wp:posOffset>
                            </wp:positionV>
                            <wp:extent cx="0" cy="773511"/>
                            <wp:effectExtent l="19050" t="0" r="19050" b="26670"/>
                            <wp:wrapNone/>
                            <wp:docPr id="138" name="直線接點 27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773511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581A840B" id="直線接點 277" o:spid="_x0000_s1026" style="position:absolute;z-index:25309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7.9pt,196.4pt" to="637.9pt,25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" strokecolor="red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41" behindDoc="0" locked="0" layoutInCell="1" allowOverlap="1" wp14:anchorId="0B4B213C" wp14:editId="3520B135">
                            <wp:simplePos x="0" y="0"/>
                            <wp:positionH relativeFrom="column">
                              <wp:posOffset>7878666</wp:posOffset>
                            </wp:positionH>
                            <wp:positionV relativeFrom="paragraph">
                              <wp:posOffset>2502066</wp:posOffset>
                            </wp:positionV>
                            <wp:extent cx="0" cy="955454"/>
                            <wp:effectExtent l="19050" t="0" r="19050" b="35560"/>
                            <wp:wrapNone/>
                            <wp:docPr id="139" name="直線接點 27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955454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4A5C51B9" id="直線接點 278" o:spid="_x0000_s1026" style="position:absolute;z-index:2516583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0.35pt,197pt" to="620.35pt,27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" strokecolor="black [3213]" strokeweight="2.25pt">
                            <v:stroke joinstyle="miter"/>
                          </v:line>
                        </w:pict>
                      </mc:Fallback>
                    </mc:AlternateContent>
                  </w:r>
                </w:p>
              </w:tc>
            </w:tr>
          </w:tbl>
          <w:p w14:paraId="3D942EB7" w14:textId="77777777" w:rsidR="009D7146" w:rsidRPr="000E5E67" w:rsidRDefault="009D7146" w:rsidP="00082050">
            <w:pPr>
              <w:widowControl/>
              <w:jc w:val="center"/>
              <w:rPr>
                <w:rFonts w:ascii="Calibri" w:eastAsia="新細明體" w:hAnsi="Calibri" w:cs="Calibri"/>
                <w:color w:val="808080" w:themeColor="background1" w:themeShade="80"/>
                <w:kern w:val="0"/>
                <w:sz w:val="16"/>
                <w:szCs w:val="16"/>
              </w:rPr>
            </w:pP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E93CF3" w:rsidRPr="00E41E25" w14:paraId="5D6FFFF5" w14:textId="77777777" w:rsidTr="009D7146">
        <w:trPr>
          <w:trHeight w:val="546"/>
        </w:trPr>
        <w:tc>
          <w:tcPr>
            <w:tcW w:w="15138" w:type="dxa"/>
            <w:tcBorders>
              <w:bottom w:val="single" w:sz="4" w:space="0" w:color="auto"/>
            </w:tcBorders>
            <w:shd w:val="clear" w:color="auto" w:fill="E6E6E6"/>
          </w:tcPr>
          <w:p w14:paraId="47172194" w14:textId="142A4D18" w:rsidR="00E93CF3" w:rsidRPr="00E41E25" w:rsidRDefault="00E93CF3" w:rsidP="009D7146">
            <w:pPr>
              <w:pageBreakBefore/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二十三、T3_ATE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測試作業</w:t>
            </w:r>
          </w:p>
        </w:tc>
      </w:tr>
      <w:tr w:rsidR="00E93CF3" w:rsidRPr="00E41E25" w14:paraId="6904C1AD" w14:textId="77777777" w:rsidTr="009D7146">
        <w:trPr>
          <w:trHeight w:val="7572"/>
        </w:trPr>
        <w:tc>
          <w:tcPr>
            <w:tcW w:w="15138" w:type="dxa"/>
            <w:tcBorders>
              <w:top w:val="single" w:sz="4" w:space="0" w:color="auto"/>
              <w:bottom w:val="single" w:sz="4" w:space="0" w:color="auto"/>
            </w:tcBorders>
          </w:tcPr>
          <w:p w14:paraId="2CBB4800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06" behindDoc="0" locked="0" layoutInCell="1" allowOverlap="1" wp14:anchorId="6B33C4F0" wp14:editId="3730AAE6">
                      <wp:simplePos x="0" y="0"/>
                      <wp:positionH relativeFrom="column">
                        <wp:posOffset>4161879</wp:posOffset>
                      </wp:positionH>
                      <wp:positionV relativeFrom="paragraph">
                        <wp:posOffset>227035</wp:posOffset>
                      </wp:positionV>
                      <wp:extent cx="5452745" cy="4497572"/>
                      <wp:effectExtent l="0" t="0" r="0" b="0"/>
                      <wp:wrapNone/>
                      <wp:docPr id="140" name="Text Box 5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52745" cy="449757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E9162A9" w14:textId="77777777" w:rsidR="00E93CF3" w:rsidRPr="00064ABE" w:rsidRDefault="00E93CF3" w:rsidP="008C0A3D">
                                  <w:pPr>
                                    <w:numPr>
                                      <w:ilvl w:val="0"/>
                                      <w:numId w:val="26"/>
                                    </w:numPr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將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Chroma Barcode scanner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將待測物序號刷入</w:t>
                                  </w:r>
                                </w:p>
                                <w:p w14:paraId="3A82DF70" w14:textId="77777777" w:rsidR="00E93CF3" w:rsidRPr="00064ABE" w:rsidRDefault="00E93CF3" w:rsidP="008C0A3D">
                                  <w:pPr>
                                    <w:numPr>
                                      <w:ilvl w:val="0"/>
                                      <w:numId w:val="26"/>
                                    </w:numPr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靜待測試結果</w:t>
                                  </w:r>
                                </w:p>
                                <w:p w14:paraId="49C290B2" w14:textId="77777777" w:rsidR="00E93CF3" w:rsidRPr="00064ABE" w:rsidRDefault="00E93CF3" w:rsidP="00523301">
                                  <w:pPr>
                                    <w:ind w:left="360"/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測試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 xml:space="preserve">OK : 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出視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“PASS”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視窗，綠色字體</w:t>
                                  </w:r>
                                </w:p>
                                <w:p w14:paraId="4835E1AB" w14:textId="77777777" w:rsidR="00E93CF3" w:rsidRPr="00064ABE" w:rsidRDefault="00E93CF3" w:rsidP="00523301">
                                  <w:pPr>
                                    <w:ind w:left="360"/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測試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 xml:space="preserve">NG : 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出現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“FAIL”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視窗，紅色字體</w:t>
                                  </w:r>
                                </w:p>
                                <w:p w14:paraId="561F3144" w14:textId="3AD71B03" w:rsidR="00E93CF3" w:rsidRPr="00064ABE" w:rsidRDefault="00E93CF3" w:rsidP="008C0A3D">
                                  <w:pPr>
                                    <w:numPr>
                                      <w:ilvl w:val="0"/>
                                      <w:numId w:val="26"/>
                                    </w:numPr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測試完成後將待測物序號刷入資料收集器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Barcode scanne</w:t>
                                  </w:r>
                                  <w:r w:rsidR="00B91D82">
                                    <w:rPr>
                                      <w:rFonts w:asciiTheme="minorHAnsi" w:eastAsia="微軟正黑體" w:hAnsiTheme="minorHAnsi" w:cstheme="minorHAnsi" w:hint="eastAsia"/>
                                      <w:sz w:val="28"/>
                                      <w:szCs w:val="28"/>
                                    </w:rPr>
                                    <w:t>r</w:t>
                                  </w:r>
                                </w:p>
                                <w:p w14:paraId="05B1D6DF" w14:textId="77777777" w:rsidR="00E93CF3" w:rsidRPr="00064ABE" w:rsidRDefault="00E93CF3" w:rsidP="008C0A3D">
                                  <w:pPr>
                                    <w:numPr>
                                      <w:ilvl w:val="0"/>
                                      <w:numId w:val="26"/>
                                    </w:numPr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完成後繼續下一台測試，需重新進行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1~3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步驟進行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Scanner S/N</w:t>
                                  </w:r>
                                </w:p>
                                <w:p w14:paraId="128CE256" w14:textId="77777777" w:rsidR="00E93CF3" w:rsidRPr="00064ABE" w:rsidRDefault="00E93CF3" w:rsidP="00523301">
                                  <w:pPr>
                                    <w:rPr>
                                      <w:rFonts w:asciiTheme="minorHAnsi" w:eastAsia="微軟正黑體" w:hAnsiTheme="minorHAnsi" w:cstheme="minorHAnsi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5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、該工單測試完畢後，將測試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Log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存於預設資料夾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33C4F0" id="_x0000_s1332" type="#_x0000_t202" style="position:absolute;margin-left:327.7pt;margin-top:17.9pt;width:429.35pt;height:354.15pt;z-index:25165830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" filled="f" stroked="f">
                      <v:textbox>
                        <w:txbxContent>
                          <w:p w14:paraId="4E9162A9" w14:textId="77777777" w:rsidR="00E93CF3" w:rsidRPr="00064ABE" w:rsidRDefault="00E93CF3" w:rsidP="008C0A3D">
                            <w:pPr>
                              <w:numPr>
                                <w:ilvl w:val="0"/>
                                <w:numId w:val="26"/>
                              </w:numPr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將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Chroma Barcode scanner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將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待測物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序號刷入</w:t>
                            </w:r>
                          </w:p>
                          <w:p w14:paraId="3A82DF70" w14:textId="77777777" w:rsidR="00E93CF3" w:rsidRPr="00064ABE" w:rsidRDefault="00E93CF3" w:rsidP="008C0A3D">
                            <w:pPr>
                              <w:numPr>
                                <w:ilvl w:val="0"/>
                                <w:numId w:val="26"/>
                              </w:numPr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靜待測試結果</w:t>
                            </w:r>
                          </w:p>
                          <w:p w14:paraId="49C290B2" w14:textId="77777777" w:rsidR="00E93CF3" w:rsidRPr="00064ABE" w:rsidRDefault="00E93CF3" w:rsidP="00523301">
                            <w:pPr>
                              <w:ind w:left="360"/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測試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 xml:space="preserve">OK : 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出視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“PASS”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視窗，綠色字體</w:t>
                            </w:r>
                          </w:p>
                          <w:p w14:paraId="4835E1AB" w14:textId="77777777" w:rsidR="00E93CF3" w:rsidRPr="00064ABE" w:rsidRDefault="00E93CF3" w:rsidP="00523301">
                            <w:pPr>
                              <w:ind w:left="360"/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測試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 xml:space="preserve">NG : 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出現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“FAIL”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視窗，紅色字體</w:t>
                            </w:r>
                          </w:p>
                          <w:p w14:paraId="561F3144" w14:textId="3AD71B03" w:rsidR="00E93CF3" w:rsidRPr="00064ABE" w:rsidRDefault="00E93CF3" w:rsidP="008C0A3D">
                            <w:pPr>
                              <w:numPr>
                                <w:ilvl w:val="0"/>
                                <w:numId w:val="26"/>
                              </w:numPr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測試完成後將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待測物序號刷入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資料收集器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Barcode scanne</w:t>
                            </w:r>
                            <w:r w:rsidR="00B91D82">
                              <w:rPr>
                                <w:rFonts w:asciiTheme="minorHAnsi" w:eastAsia="微軟正黑體" w:hAnsiTheme="minorHAnsi" w:cstheme="minorHAnsi" w:hint="eastAsia"/>
                                <w:sz w:val="28"/>
                                <w:szCs w:val="28"/>
                              </w:rPr>
                              <w:t>r</w:t>
                            </w:r>
                          </w:p>
                          <w:p w14:paraId="05B1D6DF" w14:textId="77777777" w:rsidR="00E93CF3" w:rsidRPr="00064ABE" w:rsidRDefault="00E93CF3" w:rsidP="008C0A3D">
                            <w:pPr>
                              <w:numPr>
                                <w:ilvl w:val="0"/>
                                <w:numId w:val="26"/>
                              </w:numPr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完成後繼續下一台測試，需重新進行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1~3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步驟進行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Scanner S/N</w:t>
                            </w:r>
                          </w:p>
                          <w:p w14:paraId="128CE256" w14:textId="77777777" w:rsidR="00E93CF3" w:rsidRPr="00064ABE" w:rsidRDefault="00E93CF3" w:rsidP="00523301">
                            <w:pPr>
                              <w:rPr>
                                <w:rFonts w:asciiTheme="minorHAnsi" w:eastAsia="微軟正黑體" w:hAnsiTheme="minorHAnsi" w:cstheme="minorHAnsi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5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、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該工單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測試完畢後，將測試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Log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存於預設資料夾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5AD52787" wp14:editId="3E5A5BAE">
                  <wp:extent cx="3975735" cy="1916430"/>
                  <wp:effectExtent l="0" t="0" r="0" b="0"/>
                  <wp:docPr id="141" name="圖片 1092241207" descr="ATE_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5" descr="ATE_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5735" cy="1916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</w:rPr>
              <w:t xml:space="preserve">   </w:t>
            </w:r>
          </w:p>
          <w:p w14:paraId="27C5F45B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</w:p>
          <w:p w14:paraId="703BFE0E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 xml:space="preserve"> </w:t>
            </w:r>
          </w:p>
          <w:p w14:paraId="488E455D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</w:p>
          <w:p w14:paraId="1507D861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2B7C02CC" wp14:editId="4F8404C1">
                  <wp:extent cx="4047490" cy="1804670"/>
                  <wp:effectExtent l="0" t="0" r="0" b="0"/>
                  <wp:docPr id="142" name="圖片 654782262" descr="一張含有 螢幕擷取畫面, 文字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782262" name="圖片 654782262" descr="一張含有 螢幕擷取畫面, 文字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47490" cy="1804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645BBA" w:rsidRPr="00E41E25" w14:paraId="6DA94696" w14:textId="77777777" w:rsidTr="004C013C">
        <w:trPr>
          <w:trHeight w:val="546"/>
        </w:trPr>
        <w:tc>
          <w:tcPr>
            <w:tcW w:w="15138" w:type="dxa"/>
            <w:tcBorders>
              <w:bottom w:val="single" w:sz="4" w:space="0" w:color="auto"/>
            </w:tcBorders>
            <w:shd w:val="clear" w:color="auto" w:fill="E6E6E6"/>
          </w:tcPr>
          <w:p w14:paraId="1320D573" w14:textId="77777777" w:rsidR="00645BBA" w:rsidRPr="00E41E25" w:rsidRDefault="00645BBA" w:rsidP="009D7146">
            <w:pPr>
              <w:pageBreakBefore/>
              <w:pStyle w:val="1"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二十四、貼紙黏貼作業</w:t>
            </w:r>
          </w:p>
        </w:tc>
      </w:tr>
      <w:tr w:rsidR="00645BBA" w:rsidRPr="00E41E25" w14:paraId="04083118" w14:textId="77777777" w:rsidTr="004C013C">
        <w:trPr>
          <w:trHeight w:val="7699"/>
        </w:trPr>
        <w:tc>
          <w:tcPr>
            <w:tcW w:w="15138" w:type="dxa"/>
          </w:tcPr>
          <w:p w14:paraId="15764C2E" w14:textId="77777777" w:rsidR="00A426B6" w:rsidRPr="00B10DEE" w:rsidRDefault="005743EC" w:rsidP="005743EC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>
              <w:rPr>
                <w:rFonts w:ascii="微軟正黑體" w:eastAsia="微軟正黑體" w:hAnsi="微軟正黑體" w:cs="Arial"/>
                <w:noProof/>
              </w:rPr>
              <w:drawing>
                <wp:anchor distT="0" distB="0" distL="0" distR="0" simplePos="0" relativeHeight="251658240" locked="0" layoutInCell="1" allowOverlap="1" behindDoc="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188910" cy="1800225"/>
                  <wp:effectExtent l="0" t="0" r="0" b="0"/>
                  <wp:wrapNone/>
                  <wp:docPr id="143" name="IMG_clos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close1"/>
                          <pic:cNvPicPr>
                            <a:picLocks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8910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88671B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85" behindDoc="0" locked="0" layoutInCell="1" allowOverlap="1" wp14:anchorId="15D3DA78" wp14:editId="3212F8AF">
                      <wp:simplePos x="0" y="0"/>
                      <wp:positionH relativeFrom="column">
                        <wp:posOffset>4900744</wp:posOffset>
                      </wp:positionH>
                      <wp:positionV relativeFrom="paragraph">
                        <wp:posOffset>401718</wp:posOffset>
                      </wp:positionV>
                      <wp:extent cx="2396202" cy="2095844"/>
                      <wp:effectExtent l="19050" t="19050" r="23495" b="19050"/>
                      <wp:wrapNone/>
                      <wp:docPr id="144" name="群組 2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96202" cy="2095844"/>
                                <a:chOff x="-4030844" y="4291047"/>
                                <a:chExt cx="2769563" cy="2480428"/>
                              </a:xfrm>
                            </wpg:grpSpPr>
                            <wps:wsp>
                              <wps:cNvPr id="1748257599" name="AutoShape 6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-2952123" y="6032610"/>
                                  <a:ext cx="1690842" cy="738865"/>
                                </a:xfrm>
                                <a:prstGeom prst="wedgeRectCallout">
                                  <a:avLst>
                                    <a:gd name="adj1" fmla="val -100531"/>
                                    <a:gd name="adj2" fmla="val -244254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70C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4003587" w14:textId="77777777" w:rsidR="004C013C" w:rsidRPr="0048796A" w:rsidRDefault="004C013C" w:rsidP="004C013C">
                                    <w:pPr>
                                      <w:rPr>
                                        <w:rFonts w:ascii="微軟正黑體" w:eastAsia="微軟正黑體" w:hAnsi="微軟正黑體"/>
                                      </w:rPr>
                                    </w:pPr>
                                    <w:r w:rsidRPr="0048796A">
                                      <w:rPr>
                                        <w:rFonts w:ascii="微軟正黑體" w:eastAsia="微軟正黑體" w:hAnsi="微軟正黑體" w:hint="eastAsia"/>
                                      </w:rPr>
                                      <w:t>QC貼紙黏貼位置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4516295" name="Oval 107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-4030844" y="4291047"/>
                                  <a:ext cx="324599" cy="32577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00CC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D3DA78" id="群組 284" o:spid="_x0000_s1334" style="position:absolute;margin-left:385.9pt;margin-top:31.65pt;width:188.7pt;height:165.05pt;z-index:251658285;mso-position-horizontal-relative:text;mso-position-vertical-relative:text" coordorigin="-40308,42910" coordsize="27695,248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">
                      <v:shapetype id="_x0000_t61" coordsize="21600,21600" o:spt="61" adj="1350,25920" path="m,l0@8@12@24,0@9,,21600@6,21600@15@27@7,21600,21600,21600,21600@9@18@30,21600@8,21600,0@7,0@21@33@6,xe">
                        <v:stroke joinstyle="miter"/>
                        <v:formulas>
                          <v:f eqn="sum 10800 0 #0"/>
                          <v:f eqn="sum 10800 0 #1"/>
                          <v:f eqn="sum #0 0 #1"/>
                          <v:f eqn="sum @0 @1 0"/>
                          <v:f eqn="sum 21600 0 #0"/>
                          <v:f eqn="sum 21600 0 #1"/>
                          <v:f eqn="if @0 3600 12600"/>
                          <v:f eqn="if @0 9000 18000"/>
                          <v:f eqn="if @1 3600 12600"/>
                          <v:f eqn="if @1 9000 18000"/>
                          <v:f eqn="if @2 0 #0"/>
                          <v:f eqn="if @3 @10 0"/>
                          <v:f eqn="if #0 0 @11"/>
                          <v:f eqn="if @2 @6 #0"/>
                          <v:f eqn="if @3 @6 @13"/>
                          <v:f eqn="if @5 @6 @14"/>
                          <v:f eqn="if @2 #0 21600"/>
                          <v:f eqn="if @3 21600 @16"/>
                          <v:f eqn="if @4 21600 @17"/>
                          <v:f eqn="if @2 #0 @6"/>
                          <v:f eqn="if @3 @19 @6"/>
                          <v:f eqn="if #1 @6 @20"/>
                          <v:f eqn="if @2 @8 #1"/>
                          <v:f eqn="if @3 @22 @8"/>
                          <v:f eqn="if #0 @8 @23"/>
                          <v:f eqn="if @2 21600 #1"/>
                          <v:f eqn="if @3 21600 @25"/>
                          <v:f eqn="if @5 21600 @26"/>
                          <v:f eqn="if @2 #1 @8"/>
                          <v:f eqn="if @3 @8 @28"/>
                          <v:f eqn="if @4 @8 @29"/>
                          <v:f eqn="if @2 #1 0"/>
                          <v:f eqn="if @3 @31 0"/>
                          <v:f eqn="if #1 0 @32"/>
                          <v:f eqn="val #0"/>
                          <v:f eqn="val #1"/>
                        </v:formulas>
                        <v:path o:connecttype="custom" o:connectlocs="10800,0;0,10800;10800,21600;21600,10800;@34,@35"/>
                        <v:handles>
                          <v:h position="#0,#1"/>
                        </v:handles>
                      </v:shapetype>
                      <v:shape id="AutoShape 623" o:spid="_x0000_s1335" type="#_x0000_t61" style="position:absolute;left:-29521;top:60326;width:16909;height:7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" adj="-10915,-41959" strokecolor="#0070c0" strokeweight="1pt">
                        <v:textbox>
                          <w:txbxContent>
                            <w:p w14:paraId="60395F7E" w14:textId="77777777" w:rsidR="004C013C" w:rsidRPr="0048796A" w:rsidRDefault="004C013C" w:rsidP="004C013C">
                              <w:pPr>
                                <w:rPr>
                                  <w:rFonts w:ascii="微軟正黑體" w:eastAsia="微軟正黑體" w:hAnsi="微軟正黑體"/>
                                </w:rPr>
                              </w:pPr>
                              <w:r w:rsidRPr="0048796A">
                                <w:rPr>
                                  <w:rFonts w:ascii="微軟正黑體" w:eastAsia="微軟正黑體" w:hAnsi="微軟正黑體" w:hint="eastAsia"/>
                                </w:rPr>
                                <w:t>QC貼紙黏貼位置</w:t>
                              </w:r>
                            </w:p>
                          </w:txbxContent>
                        </v:textbox>
                      </v:shape>
                      <v:oval id="Oval 1074" o:spid="_x0000_s1336" style="position:absolute;left:-40308;top:42910;width:3246;height:3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" filled="f" strokecolor="#0cf" strokeweight="3pt"/>
                    </v:group>
                  </w:pict>
                </mc:Fallback>
              </mc:AlternateContent>
            </w:r>
          </w:p>
          <w:tbl>
            <w:tblPr>
              <w:tblStyle w:val="a8"/>
              <w:tblW w:w="0" w:type="auto"/>
              <w:tblLook w:val="04A0" w:firstRow="1" w:lastRow="0" w:firstColumn="1" w:lastColumn="0" w:noHBand="0" w:noVBand="1"/>
            </w:tblPr>
            <w:tblGrid>
              <w:gridCol w:w="1701"/>
              <w:gridCol w:w="4055"/>
            </w:tblGrid>
            <w:tr w:rsidR="00A426B6" w14:paraId="3F91DAB4" w14:textId="77777777" w:rsidTr="00A426B6">
              <w:tc>
                <w:tcPr>
                  <w:tcW w:w="1701" w:type="dxa"/>
                </w:tcPr>
                <w:p w14:paraId="4316E9C7" w14:textId="77777777" w:rsidR="00A426B6" w:rsidRPr="00A903B3" w:rsidRDefault="00A426B6" w:rsidP="00A426B6">
                  <w:pPr>
                    <w:rPr>
                      <w:rFonts w:asciiTheme="minorHAnsi" w:eastAsia="微軟正黑體" w:hAnsiTheme="minorHAnsi" w:cstheme="minorHAnsi"/>
                    </w:rPr>
                  </w:pPr>
                  <w:r>
                    <w:rPr>
                      <w:rFonts w:asciiTheme="minorHAnsi" w:eastAsia="微軟正黑體" w:hAnsiTheme="minorHAnsi" w:cstheme="minorHAnsi" w:hint="eastAsia"/>
                    </w:rPr>
                    <w:t>Label</w:t>
                  </w:r>
                  <w:r w:rsidRPr="00A903B3">
                    <w:rPr>
                      <w:rFonts w:asciiTheme="minorHAnsi" w:eastAsia="微軟正黑體" w:hAnsiTheme="minorHAnsi" w:cstheme="minorHAnsi"/>
                    </w:rPr>
                    <w:t>料號</w:t>
                  </w:r>
                </w:p>
              </w:tc>
              <w:tc>
                <w:tcPr>
                  <w:tcW w:w="4055" w:type="dxa"/>
                </w:tcPr>
                <w:p w14:paraId="6113618A" w14:textId="77777777" w:rsidR="00A426B6" w:rsidRPr="00A903B3" w:rsidRDefault="00A426B6" w:rsidP="00A426B6">
                  <w:pPr>
                    <w:rPr>
                      <w:rFonts w:asciiTheme="minorHAnsi" w:eastAsia="微軟正黑體" w:hAnsiTheme="minorHAnsi" w:cstheme="minorHAnsi"/>
                    </w:rPr>
                  </w:pPr>
                  <w:r w:rsidRPr="00A903B3">
                    <w:rPr>
                      <w:rFonts w:asciiTheme="minorHAnsi" w:eastAsia="微軟正黑體" w:hAnsiTheme="minorHAnsi" w:cstheme="minorHAnsi"/>
                    </w:rPr>
                    <w:t>品名</w:t>
                  </w:r>
                </w:p>
              </w:tc>
            </w:tr>
            <w:tr w:rsidR="00A426B6" w14:paraId="37967744" w14:textId="77777777" w:rsidTr="00A426B6">
              <w:tc>
                <w:tcPr>
                  <w:tcW w:w="1701" w:type="dxa"/>
                </w:tcPr>
                <w:p w14:paraId="597FF0A0" w14:textId="77777777" w:rsidR="00A426B6" w:rsidRPr="00A903B3" w:rsidRDefault="00A426B6" w:rsidP="00A426B6">
                  <w:pPr>
                    <w:rPr>
                      <w:rFonts w:asciiTheme="minorHAnsi" w:eastAsia="微軟正黑體" w:hAnsiTheme="minorHAnsi" w:cstheme="minorHAnsi"/>
                    </w:rPr>
                  </w:pPr>
                  <w:r w:rsidRPr="00A903B3">
                    <w:rPr>
                      <w:rFonts w:asciiTheme="minorHAnsi" w:eastAsia="微軟正黑體" w:hAnsiTheme="minorHAnsi" w:cstheme="minorHAnsi"/>
                    </w:rPr>
                    <w:t>3093xxxxxxxx</w:t>
                  </w:r>
                </w:p>
              </w:tc>
              <w:tc>
                <w:tcPr>
                  <w:tcW w:w="4055" w:type="dxa"/>
                </w:tcPr>
                <w:p w14:paraId="1C3EFDAC" w14:textId="77777777" w:rsidR="00A426B6" w:rsidRPr="00A903B3" w:rsidRDefault="00A426B6" w:rsidP="00A426B6">
                  <w:pPr>
                    <w:widowControl/>
                    <w:rPr>
                      <w:rFonts w:asciiTheme="minorHAnsi" w:eastAsia="微軟正黑體" w:hAnsiTheme="minorHAnsi" w:cstheme="minorHAnsi"/>
                    </w:rPr>
                  </w:pPr>
                  <w:r w:rsidRPr="00A903B3">
                    <w:rPr>
                      <w:rFonts w:asciiTheme="minorHAnsi" w:eastAsia="微軟正黑體" w:hAnsiTheme="minorHAnsi" w:cstheme="minorHAnsi"/>
                    </w:rPr>
                    <w:t>MODL BOM 3M7818/30X8 P</w:t>
                  </w:r>
                  <w:r>
                    <w:rPr>
                      <w:rFonts w:asciiTheme="minorHAnsi" w:eastAsia="微軟正黑體" w:hAnsiTheme="minorHAnsi" w:cstheme="minorHAnsi" w:hint="eastAsia"/>
                    </w:rPr>
                    <w:t>N V1.0</w:t>
                  </w:r>
                </w:p>
              </w:tc>
            </w:tr>
          </w:tbl>
          <w:p w14:paraId="1205CFF9" w14:textId="59DD2F8E" w:rsidR="00B10DEE" w:rsidRPr="00A426B6" w:rsidRDefault="00B10DEE" w:rsidP="005743EC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CB1057" w:rsidRPr="00E41E25" w14:paraId="4EFD9674" w14:textId="77777777" w:rsidTr="005C6FA6">
        <w:trPr>
          <w:trHeight w:val="546"/>
        </w:trPr>
        <w:tc>
          <w:tcPr>
            <w:tcW w:w="15138" w:type="dxa"/>
            <w:tcBorders>
              <w:bottom w:val="single" w:sz="4" w:space="0" w:color="auto"/>
            </w:tcBorders>
            <w:shd w:val="clear" w:color="auto" w:fill="E6E6E6"/>
          </w:tcPr>
          <w:p w14:paraId="1EB2DE0F" w14:textId="77777777" w:rsidR="00CB1057" w:rsidRPr="00E41E25" w:rsidRDefault="00CB1057" w:rsidP="009D7146">
            <w:pPr>
              <w:pageBreakBefore/>
              <w:pStyle w:val="1"/>
              <w:tabs>
                <w:tab w:val="num" w:pos="360"/>
              </w:tabs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二十五、包裝作業</w:t>
            </w:r>
          </w:p>
        </w:tc>
      </w:tr>
      <w:tr w:rsidR="00CB1057" w:rsidRPr="00E41E25" w14:paraId="3B1B098A" w14:textId="77777777" w:rsidTr="005C6FA6">
        <w:trPr>
          <w:trHeight w:val="7572"/>
        </w:trPr>
        <w:tc>
          <w:tcPr>
            <w:tcW w:w="15138" w:type="dxa"/>
            <w:tcBorders>
              <w:top w:val="single" w:sz="4" w:space="0" w:color="auto"/>
              <w:bottom w:val="single" w:sz="4" w:space="0" w:color="auto"/>
            </w:tcBorders>
          </w:tcPr>
          <w:p w14:paraId="7181B209" w14:textId="77777777" w:rsidR="00CB1057" w:rsidRPr="00E41E25" w:rsidRDefault="00CB1057" w:rsidP="00CB1057">
            <w:pPr>
              <w:pStyle w:val="af2"/>
              <w:numPr>
                <w:ilvl w:val="0"/>
                <w:numId w:val="29"/>
              </w:numPr>
              <w:ind w:leftChars="0"/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將產品放入靜電袋中折好貼上膠帶</w:t>
            </w:r>
          </w:p>
          <w:tbl>
            <w:tblPr>
              <w:tblStyle w:val="a8"/>
              <w:tblW w:w="0" w:type="auto"/>
              <w:tblLook w:val="04A0" w:firstRow="1" w:lastRow="0" w:firstColumn="1" w:lastColumn="0" w:noHBand="0" w:noVBand="1"/>
            </w:tblPr>
            <w:tblGrid>
              <w:gridCol w:w="2001"/>
              <w:gridCol w:w="5000"/>
            </w:tblGrid>
            <w:tr w:rsidR="00A426B6" w14:paraId="6190145F" w14:textId="77777777" w:rsidTr="00A426B6">
              <w:tc>
                <w:tcPr>
                  <w:tcW w:w="2001" w:type="dxa"/>
                </w:tcPr>
                <w:p w14:paraId="4A98419F" w14:textId="77777777" w:rsidR="00A426B6" w:rsidRPr="00A903B3" w:rsidRDefault="00A426B6" w:rsidP="00A426B6">
                  <w:pPr>
                    <w:rPr>
                      <w:rFonts w:asciiTheme="minorHAnsi" w:eastAsia="微軟正黑體" w:hAnsiTheme="minorHAnsi" w:cstheme="minorHAnsi"/>
                    </w:rPr>
                  </w:pPr>
                  <w:r>
                    <w:rPr>
                      <w:rFonts w:asciiTheme="minorHAnsi" w:eastAsia="微軟正黑體" w:hAnsiTheme="minorHAnsi" w:cstheme="minorHAnsi" w:hint="eastAsia"/>
                    </w:rPr>
                    <w:t>靜電袋</w:t>
                  </w:r>
                  <w:r w:rsidRPr="00A903B3">
                    <w:rPr>
                      <w:rFonts w:asciiTheme="minorHAnsi" w:eastAsia="微軟正黑體" w:hAnsiTheme="minorHAnsi" w:cstheme="minorHAnsi"/>
                    </w:rPr>
                    <w:t>料號</w:t>
                  </w:r>
                </w:p>
              </w:tc>
              <w:tc>
                <w:tcPr>
                  <w:tcW w:w="5000" w:type="dxa"/>
                </w:tcPr>
                <w:p w14:paraId="4E1A49DA" w14:textId="77777777" w:rsidR="00A426B6" w:rsidRPr="00A903B3" w:rsidRDefault="00A426B6" w:rsidP="00A426B6">
                  <w:pPr>
                    <w:rPr>
                      <w:rFonts w:asciiTheme="minorHAnsi" w:eastAsia="微軟正黑體" w:hAnsiTheme="minorHAnsi" w:cstheme="minorHAnsi"/>
                    </w:rPr>
                  </w:pPr>
                  <w:r w:rsidRPr="00A903B3">
                    <w:rPr>
                      <w:rFonts w:asciiTheme="minorHAnsi" w:eastAsia="微軟正黑體" w:hAnsiTheme="minorHAnsi" w:cstheme="minorHAnsi"/>
                    </w:rPr>
                    <w:t>品名</w:t>
                  </w:r>
                </w:p>
              </w:tc>
            </w:tr>
            <w:tr w:rsidR="00A426B6" w14:paraId="3E62B1D5" w14:textId="77777777" w:rsidTr="00A426B6">
              <w:tc>
                <w:tcPr>
                  <w:tcW w:w="2001" w:type="dxa"/>
                </w:tcPr>
                <w:p w14:paraId="6F6A7B18" w14:textId="77777777" w:rsidR="00A426B6" w:rsidRPr="005327BE" w:rsidRDefault="00A426B6" w:rsidP="00A426B6">
                  <w:pPr>
                    <w:rPr>
                      <w:rFonts w:asciiTheme="minorHAnsi" w:eastAsia="微軟正黑體" w:hAnsiTheme="minorHAnsi" w:cstheme="minorHAnsi"/>
                    </w:rPr>
                  </w:pPr>
                  <w:r w:rsidRPr="005327BE">
                    <w:rPr>
                      <w:rFonts w:asciiTheme="minorHAnsi" w:hAnsiTheme="minorHAnsi" w:cstheme="minorHAnsi"/>
                    </w:rPr>
                    <w:t>18010</w:t>
                  </w:r>
                  <w:r w:rsidRPr="005327BE">
                    <w:rPr>
                      <w:rFonts w:asciiTheme="minorHAnsi" w:eastAsia="微軟正黑體" w:hAnsiTheme="minorHAnsi" w:cstheme="minorHAnsi"/>
                    </w:rPr>
                    <w:t>XXXXXXXX</w:t>
                  </w:r>
                </w:p>
              </w:tc>
              <w:tc>
                <w:tcPr>
                  <w:tcW w:w="5000" w:type="dxa"/>
                </w:tcPr>
                <w:p w14:paraId="630127DA" w14:textId="77777777" w:rsidR="00A426B6" w:rsidRPr="00A903B3" w:rsidRDefault="00A426B6" w:rsidP="00A426B6">
                  <w:pPr>
                    <w:widowControl/>
                    <w:rPr>
                      <w:rFonts w:asciiTheme="minorHAnsi" w:eastAsia="微軟正黑體" w:hAnsiTheme="minorHAnsi" w:cstheme="minorHAnsi"/>
                    </w:rPr>
                  </w:pPr>
                  <w:r w:rsidRPr="005327BE">
                    <w:rPr>
                      <w:rFonts w:asciiTheme="minorHAnsi" w:eastAsia="微軟正黑體" w:hAnsiTheme="minorHAnsi" w:cstheme="minorHAnsi"/>
                    </w:rPr>
                    <w:t>Shielding Bag w/RCYC 190x280+40mmw/Adhes</w:t>
                  </w:r>
                </w:p>
              </w:tc>
            </w:tr>
          </w:tbl>
          <w:p w14:paraId="1797F191" w14:textId="2BE7880B" w:rsidR="00B10DEE" w:rsidRPr="00B10DEE" w:rsidRDefault="00A426B6" w:rsidP="005743EC">
            <w:pPr>
              <w:rPr>
                <w:rFonts w:asciiTheme="minorHAnsi" w:eastAsia="微軟正黑體" w:hAnsiTheme="minorHAnsi" w:cstheme="minorHAnsi"/>
              </w:rPr>
            </w:pPr>
            <w:r>
              <w:rPr>
                <w:rFonts w:ascii="Calibri" w:eastAsia="微軟正黑體" w:hAnsi="Calibri" w:cs="Calibri"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1663" behindDoc="0" locked="0" layoutInCell="1" allowOverlap="1" wp14:anchorId="3FD11667" wp14:editId="1539A8CD">
                      <wp:simplePos x="0" y="0"/>
                      <wp:positionH relativeFrom="column">
                        <wp:posOffset>2494610</wp:posOffset>
                      </wp:positionH>
                      <wp:positionV relativeFrom="paragraph">
                        <wp:posOffset>304927</wp:posOffset>
                      </wp:positionV>
                      <wp:extent cx="914400" cy="652780"/>
                      <wp:effectExtent l="0" t="0" r="26035" b="13970"/>
                      <wp:wrapNone/>
                      <wp:docPr id="145" name="文字方塊 3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65278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0070C0"/>
                                </a:solidFill>
                              </a:ln>
                            </wps:spPr>
                            <wps:txbx>
                              <w:txbxContent>
                                <w:p w14:paraId="57FBC65B" w14:textId="77777777" w:rsidR="00A426B6" w:rsidRDefault="00A426B6" w:rsidP="00A426B6">
                                  <w:pPr>
                                    <w:spacing w:line="420" w:lineRule="exact"/>
                                    <w:rPr>
                                      <w:rFonts w:ascii="Arial" w:eastAsia="微軟正黑體" w:hAnsi="Arial" w:cs="Arial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Arial" w:eastAsia="微軟正黑體" w:hAnsi="Arial" w:cs="Arial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黏貼面放下面</w:t>
                                  </w:r>
                                </w:p>
                                <w:p w14:paraId="70F582DF" w14:textId="77777777" w:rsidR="00A426B6" w:rsidRPr="001A5A23" w:rsidRDefault="00A426B6" w:rsidP="00A426B6">
                                  <w:pPr>
                                    <w:spacing w:line="420" w:lineRule="exact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Arial" w:eastAsia="微軟正黑體" w:hAnsi="Arial" w:cs="Arial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產品正面朝上入袋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D11667" id="文字方塊 318" o:spid="_x0000_s1242" type="#_x0000_t202" style="position:absolute;margin-left:196.45pt;margin-top:24pt;width:1in;height:51.4pt;z-index:251671663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" filled="f" strokecolor="#0070c0" strokeweight="1pt">
                      <v:textbox>
                        <w:txbxContent>
                          <w:p w14:paraId="57FBC65B" w14:textId="77777777" w:rsidR="00A426B6" w:rsidRDefault="00A426B6" w:rsidP="00A426B6">
                            <w:pPr>
                              <w:spacing w:line="420" w:lineRule="exact"/>
                              <w:rPr>
                                <w:rFonts w:ascii="Arial" w:eastAsia="微軟正黑體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eastAsia="微軟正黑體" w:hAnsi="Arial" w:cs="Arial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黏貼面放下面</w:t>
                            </w:r>
                          </w:p>
                          <w:p w14:paraId="70F582DF" w14:textId="77777777" w:rsidR="00A426B6" w:rsidRPr="001A5A23" w:rsidRDefault="00A426B6" w:rsidP="00A426B6">
                            <w:pPr>
                              <w:spacing w:line="420" w:lineRule="exac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eastAsia="微軟正黑體" w:hAnsi="Arial" w:cs="Arial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產品正面朝上入袋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Calibri" w:eastAsia="微軟正黑體" w:hAnsi="Calibri" w:cs="Calibri"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2687" behindDoc="0" locked="0" layoutInCell="1" allowOverlap="1" wp14:anchorId="0773997C" wp14:editId="799FE58B">
                      <wp:simplePos x="0" y="0"/>
                      <wp:positionH relativeFrom="column">
                        <wp:posOffset>6396736</wp:posOffset>
                      </wp:positionH>
                      <wp:positionV relativeFrom="paragraph">
                        <wp:posOffset>299262</wp:posOffset>
                      </wp:positionV>
                      <wp:extent cx="914400" cy="653143"/>
                      <wp:effectExtent l="0" t="0" r="26035" b="13970"/>
                      <wp:wrapNone/>
                      <wp:docPr id="146" name="文字方塊 3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653143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0070C0"/>
                                </a:solidFill>
                              </a:ln>
                            </wps:spPr>
                            <wps:txbx>
                              <w:txbxContent>
                                <w:p w14:paraId="15AAA1D8" w14:textId="77777777" w:rsidR="00A426B6" w:rsidRDefault="00A426B6" w:rsidP="00A426B6">
                                  <w:pPr>
                                    <w:spacing w:line="420" w:lineRule="exact"/>
                                    <w:rPr>
                                      <w:rFonts w:ascii="Arial" w:eastAsia="微軟正黑體" w:hAnsi="Arial" w:cs="Arial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BB29A2">
                                    <w:rPr>
                                      <w:rFonts w:ascii="Arial" w:eastAsia="微軟正黑體" w:hAnsi="Arial" w:cs="Arial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反折後撕下背膠膜黏貼，</w:t>
                                  </w:r>
                                </w:p>
                                <w:p w14:paraId="4E0FA69F" w14:textId="77777777" w:rsidR="00A426B6" w:rsidRPr="001A5A23" w:rsidRDefault="00A426B6" w:rsidP="00A426B6">
                                  <w:pPr>
                                    <w:spacing w:line="420" w:lineRule="exact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BB29A2">
                                    <w:rPr>
                                      <w:rFonts w:ascii="Arial" w:eastAsia="微軟正黑體" w:hAnsi="Arial" w:cs="Arial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黏貼面在背面</w:t>
                                  </w:r>
                                  <w:r w:rsidRPr="00BB29A2">
                                    <w:rPr>
                                      <w:rFonts w:ascii="Arial" w:eastAsia="微軟正黑體" w:hAnsi="Arial" w:cs="Arial" w:hint="eastAsia"/>
                                      <w:sz w:val="32"/>
                                      <w:szCs w:val="32"/>
                                    </w:rPr>
                                    <w:t>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73997C" id="_x0000_s1243" type="#_x0000_t202" style="position:absolute;margin-left:503.7pt;margin-top:23.55pt;width:1in;height:51.45pt;z-index:251672687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" filled="f" strokecolor="#0070c0" strokeweight="1pt">
                      <v:textbox>
                        <w:txbxContent>
                          <w:p w14:paraId="15AAA1D8" w14:textId="77777777" w:rsidR="00A426B6" w:rsidRDefault="00A426B6" w:rsidP="00A426B6">
                            <w:pPr>
                              <w:spacing w:line="420" w:lineRule="exact"/>
                              <w:rPr>
                                <w:rFonts w:ascii="Arial" w:eastAsia="微軟正黑體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B29A2">
                              <w:rPr>
                                <w:rFonts w:ascii="Arial" w:eastAsia="微軟正黑體" w:hAnsi="Arial" w:cs="Arial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反折後撕下背膠膜黏貼，</w:t>
                            </w:r>
                          </w:p>
                          <w:p w14:paraId="4E0FA69F" w14:textId="77777777" w:rsidR="00A426B6" w:rsidRPr="001A5A23" w:rsidRDefault="00A426B6" w:rsidP="00A426B6">
                            <w:pPr>
                              <w:spacing w:line="420" w:lineRule="exact"/>
                              <w:rPr>
                                <w:b/>
                                <w:bCs/>
                              </w:rPr>
                            </w:pPr>
                            <w:r w:rsidRPr="00BB29A2">
                              <w:rPr>
                                <w:rFonts w:ascii="Arial" w:eastAsia="微軟正黑體" w:hAnsi="Arial" w:cs="Arial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黏貼面在背面</w:t>
                            </w:r>
                            <w:r w:rsidRPr="00BB29A2">
                              <w:rPr>
                                <w:rFonts w:ascii="Arial" w:eastAsia="微軟正黑體" w:hAnsi="Arial" w:cs="Arial" w:hint="eastAsia"/>
                                <w:sz w:val="32"/>
                                <w:szCs w:val="32"/>
                              </w:rPr>
                              <w:t>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Calibri" w:eastAsia="微軟正黑體" w:hAnsi="Calibri" w:cs="Calibri"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7807" behindDoc="0" locked="0" layoutInCell="1" allowOverlap="1" wp14:anchorId="4145C4BC" wp14:editId="7A2F869E">
                      <wp:simplePos x="0" y="0"/>
                      <wp:positionH relativeFrom="column">
                        <wp:posOffset>2904718</wp:posOffset>
                      </wp:positionH>
                      <wp:positionV relativeFrom="paragraph">
                        <wp:posOffset>2169541</wp:posOffset>
                      </wp:positionV>
                      <wp:extent cx="331273" cy="261257"/>
                      <wp:effectExtent l="19050" t="19050" r="12065" b="43815"/>
                      <wp:wrapNone/>
                      <wp:docPr id="147" name="箭號: 向右 3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331273" cy="261257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5E9E7E6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箭號: 向右 365" o:spid="_x0000_s1026" type="#_x0000_t13" style="position:absolute;margin-left:228.7pt;margin-top:170.85pt;width:26.1pt;height:20.55pt;rotation:180;z-index:25167780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" adj="13083" fillcolor="#5b9bd5 [3204]" strokecolor="#091723 [484]" strokeweight="1pt"/>
                  </w:pict>
                </mc:Fallback>
              </mc:AlternateContent>
            </w:r>
            <w:r>
              <w:rPr>
                <w:rFonts w:ascii="Calibri" w:eastAsia="微軟正黑體" w:hAnsi="Calibri" w:cs="Calibri"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8831" behindDoc="0" locked="0" layoutInCell="1" allowOverlap="1" wp14:anchorId="0B2A7B7B" wp14:editId="36125DAD">
                      <wp:simplePos x="0" y="0"/>
                      <wp:positionH relativeFrom="column">
                        <wp:posOffset>5745480</wp:posOffset>
                      </wp:positionH>
                      <wp:positionV relativeFrom="paragraph">
                        <wp:posOffset>1991995</wp:posOffset>
                      </wp:positionV>
                      <wp:extent cx="687070" cy="682625"/>
                      <wp:effectExtent l="0" t="19050" r="36830" b="41275"/>
                      <wp:wrapNone/>
                      <wp:docPr id="148" name="箭號: 向右 3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7070" cy="682625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CDCD71" id="箭號: 向右 365" o:spid="_x0000_s1026" type="#_x0000_t13" style="position:absolute;margin-left:452.4pt;margin-top:156.85pt;width:54.1pt;height:53.75pt;z-index:25167883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" adj="10870" fillcolor="#f4b083 [1941]" strokecolor="#ffc000" strokeweight="1pt"/>
                  </w:pict>
                </mc:Fallback>
              </mc:AlternateContent>
            </w:r>
            <w:r w:rsidRPr="004B7F50">
              <w:rPr>
                <w:rFonts w:asciiTheme="minorHAnsi" w:eastAsia="微軟正黑體" w:hAnsiTheme="minorHAnsi" w:cstheme="minorHAnsi"/>
                <w:noProof/>
              </w:rPr>
            </w:r>
            <w:r w:rsidRPr="005743EC">
              <w:rPr>
                <w:noProof/>
              </w:rPr>
              <w:t/>
            </w:r>
            <w:r>
              <w:rPr>
                <w:rFonts w:ascii="微軟正黑體" w:eastAsia="微軟正黑體" w:hAnsi="微軟正黑體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anchorId="39D9A59B" wp14:editId="1F2C96BA">
                      <wp:simplePos x="0" y="0"/>
                      <wp:positionH relativeFrom="column">
                        <wp:posOffset>741020</wp:posOffset>
                      </wp:positionH>
                      <wp:positionV relativeFrom="paragraph">
                        <wp:posOffset>1392454</wp:posOffset>
                      </wp:positionV>
                      <wp:extent cx="4091947" cy="1828800"/>
                      <wp:effectExtent l="0" t="0" r="3810" b="0"/>
                      <wp:wrapNone/>
                      <wp:docPr id="149" name="群組 2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91947" cy="1828800"/>
                                <a:chOff x="0" y="0"/>
                                <a:chExt cx="4091947" cy="18288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88819199" name="圖片 27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09365" cy="1828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987013238" name="矩形 286"/>
                              <wps:cNvSpPr/>
                              <wps:spPr>
                                <a:xfrm>
                                  <a:off x="3789274" y="0"/>
                                  <a:ext cx="302673" cy="1828800"/>
                                </a:xfrm>
                                <a:prstGeom prst="rect">
                                  <a:avLst/>
                                </a:prstGeom>
                                <a:blipFill>
                                  <a:blip r:embed="rId113"/>
                                  <a:tile tx="0" ty="0" sx="100000" sy="100000" flip="none" algn="tl"/>
                                </a:blip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9A6074" id="群組 288" o:spid="_x0000_s1026" style="position:absolute;margin-left:58.35pt;margin-top:109.65pt;width:322.2pt;height:2in;z-index:251658240" coordsize="40919,182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">
                      <v:shape id="圖片 277" o:spid="_x0000_s1027" type="#_x0000_t75" style="position:absolute;width:38093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">
                        <v:imagedata r:id="rId114" o:title=""/>
                      </v:shape>
                      <v:rect id="矩形 286" o:spid="_x0000_s1028" style="position:absolute;left:37892;width:3027;height:18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" stroked="f" strokeweight="1pt">
                        <v:fill r:id="rId115" o:title="" recolor="t" rotate="t" type="tile"/>
                      </v:rect>
                    </v:group>
                  </w:pict>
                </mc:Fallback>
              </mc:AlternateContent>
            </w:r>
            <w:r w:rsidR="005743EC">
              <w:rPr>
                <w:rFonts w:ascii="微軟正黑體" w:eastAsia="微軟正黑體" w:hAnsi="微軟正黑體" w:cs="Arial"/>
                <w:noProof/>
              </w:rPr>
              <w:drawing>
                <wp:anchor distT="0" distB="0" distL="114300" distR="114300" simplePos="0" relativeHeight="251658351" behindDoc="0" locked="0" layoutInCell="1" allowOverlap="1" wp14:anchorId="6B43E4B8" wp14:editId="31C6B919">
                  <wp:simplePos x="0" y="0"/>
                  <wp:positionH relativeFrom="column">
                    <wp:posOffset>3110712</wp:posOffset>
                  </wp:positionH>
                  <wp:positionV relativeFrom="paragraph">
                    <wp:posOffset>865098</wp:posOffset>
                  </wp:positionV>
                  <wp:extent cx="1762963" cy="1449913"/>
                  <wp:effectExtent l="0" t="0" r="0" b="0"/>
                  <wp:wrapNone/>
                  <wp:docPr id="150" name="IMG_clos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close2"/>
                          <pic:cNvPicPr>
                            <a:picLocks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963" cy="14499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sectPr w:rsidR="00227548" w:rsidRPr="00E41E25" w:rsidSect="00BD135E">
      <w:headerReference w:type="default" r:id="rId11"/>
      <w:footerReference w:type="default" r:id="rId12"/>
      <w:headerReference w:type="first" r:id="rId13"/>
      <w:footerReference w:type="first" r:id="rId14"/>
      <w:pgSz w:w="16840" w:h="11907" w:orient="landscape" w:code="9"/>
      <w:pgMar w:top="1077" w:right="851" w:bottom="851" w:left="851" w:header="851" w:footer="454" w:gutter="0"/>
      <w:cols w:space="425"/>
      <w:titlePg/>
      <w:docGrid w:type="lines" w:linePitch="3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37EF7" w14:textId="77777777" w:rsidR="005F6623" w:rsidRDefault="005F6623">
      <w:r>
        <w:separator/>
      </w:r>
    </w:p>
  </w:endnote>
  <w:endnote w:type="continuationSeparator" w:id="0">
    <w:p w14:paraId="28F46E50" w14:textId="77777777" w:rsidR="005F6623" w:rsidRDefault="005F66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Sorts">
    <w:altName w:val="Symbol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altName w:val="Malgun Gothic Semilight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粗黑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華康細圓體">
    <w:altName w:val="細明體"/>
    <w:charset w:val="88"/>
    <w:family w:val="modern"/>
    <w:pitch w:val="fixed"/>
    <w:sig w:usb0="00000000" w:usb1="28091800" w:usb2="00000016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485" w:type="dxa"/>
      <w:tblInd w:w="-84" w:type="dxa"/>
      <w:tblBorders>
        <w:top w:val="single" w:sz="18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6112"/>
      <w:gridCol w:w="4365"/>
      <w:gridCol w:w="555"/>
      <w:gridCol w:w="4453"/>
    </w:tblGrid>
    <w:tr w:rsidR="00D86B20" w14:paraId="63703996" w14:textId="77777777" w:rsidTr="000C2FAC">
      <w:trPr>
        <w:trHeight w:val="381"/>
      </w:trPr>
      <w:tc>
        <w:tcPr>
          <w:tcW w:w="6112" w:type="dxa"/>
        </w:tcPr>
        <w:p w14:paraId="7055B0B5" w14:textId="16770653" w:rsidR="00E41E25" w:rsidRPr="00E41E25" w:rsidRDefault="00D86B20" w:rsidP="00145F91">
          <w:pPr>
            <w:pStyle w:val="a5"/>
            <w:jc w:val="both"/>
            <w:rPr>
              <w:rFonts w:ascii="Calibri Light" w:eastAsia="標楷體" w:hAnsi="Calibri Light" w:cs="Arial"/>
            </w:rPr>
          </w:pPr>
          <w:r>
            <w:rPr>
              <w:rFonts w:hint="eastAsia"/>
              <w:sz w:val="22"/>
            </w:rPr>
            <w:t>文件編號</w:t>
          </w:r>
          <w:r w:rsidRPr="008E157E">
            <w:rPr>
              <w:rFonts w:ascii="Calibri Light" w:hAnsi="Calibri Light"/>
              <w:sz w:val="22"/>
            </w:rPr>
            <w:t>：</w:t>
          </w:r>
          <w:r w:rsidR="00E41E25">
            <w:rPr>
              <w:rFonts w:ascii="Calibri Light" w:eastAsia="標楷體" w:hAnsi="Calibri Light" w:cs="Arial" w:hint="eastAsia"/>
            </w:rPr>
            <w:t>TBD</w:t>
          </w:r>
        </w:p>
      </w:tc>
      <w:tc>
        <w:tcPr>
          <w:tcW w:w="4365" w:type="dxa"/>
        </w:tcPr>
        <w:p w14:paraId="226902C5" w14:textId="57EB5F05" w:rsidR="00D86B20" w:rsidRDefault="00D86B20" w:rsidP="004F4992">
          <w:pPr>
            <w:pStyle w:val="a5"/>
            <w:jc w:val="both"/>
          </w:pPr>
          <w:r>
            <w:rPr>
              <w:rFonts w:hint="eastAsia"/>
              <w:sz w:val="22"/>
            </w:rPr>
            <w:t>版本：</w:t>
          </w:r>
          <w:r>
            <w:rPr>
              <w:rFonts w:hint="eastAsia"/>
              <w:sz w:val="22"/>
            </w:rPr>
            <w:t>1.0</w:t>
          </w:r>
          <w:r w:rsidR="004C40E9">
            <w:rPr>
              <w:rFonts w:hint="eastAsia"/>
              <w:sz w:val="22"/>
            </w:rPr>
            <w:t/>
          </w:r>
        </w:p>
      </w:tc>
      <w:tc>
        <w:tcPr>
          <w:tcW w:w="555" w:type="dxa"/>
        </w:tcPr>
        <w:p w14:paraId="319C1283" w14:textId="77777777" w:rsidR="00D86B20" w:rsidRDefault="00D86B20">
          <w:pPr>
            <w:pStyle w:val="a5"/>
            <w:rPr>
              <w:b/>
              <w:sz w:val="22"/>
            </w:rPr>
          </w:pPr>
        </w:p>
      </w:tc>
      <w:tc>
        <w:tcPr>
          <w:tcW w:w="4453" w:type="dxa"/>
        </w:tcPr>
        <w:p w14:paraId="4B7F085A" w14:textId="77777777" w:rsidR="00D86B20" w:rsidRDefault="00D86B20">
          <w:pPr>
            <w:jc w:val="right"/>
            <w:pStyle w:val="a5"/>
            <w:rPr>
              <w:b/>
              <w:sz w:val="22"/>
            </w:rPr>
          </w:pPr>
          <w:r>
            <w:rPr>
              <w:rStyle w:val="a6"/>
              <w:rFonts w:hint="eastAsia"/>
              <w:sz w:val="22"/>
            </w:rPr>
            <w:t>頁次：</w:t>
          </w:r>
          <w:r>
            <w:rPr>
              <w:rStyle w:val="a6"/>
              <w:sz w:val="22"/>
            </w:rPr>
            <w:fldChar w:fldCharType="begin"/>
          </w:r>
          <w:r>
            <w:rPr>
              <w:rStyle w:val="a6"/>
              <w:sz w:val="22"/>
            </w:rPr>
            <w:instrText xml:space="preserve"> PAGE </w:instrText>
          </w:r>
          <w:r>
            <w:rPr>
              <w:rStyle w:val="a6"/>
              <w:sz w:val="22"/>
            </w:rPr>
            <w:fldChar w:fldCharType="separate"/>
          </w:r>
          <w:r>
            <w:rPr>
              <w:rStyle w:val="a6"/>
              <w:noProof/>
              <w:sz w:val="22"/>
            </w:rPr>
            <w:t/>
          </w:r>
          <w:r>
            <w:rPr>
              <w:rStyle w:val="a6"/>
              <w:sz w:val="22"/>
            </w:rPr>
            <w:fldChar w:fldCharType="end"/>
          </w:r>
          <w:r>
            <w:rPr>
              <w:rStyle w:val="a6"/>
              <w:sz w:val="22"/>
            </w:rPr>
            <w:t>/</w:t>
          </w:r>
          <w:r>
            <w:rPr>
              <w:rStyle w:val="a6"/>
              <w:sz w:val="22"/>
            </w:rPr>
            <w:fldChar w:fldCharType="begin"/>
          </w:r>
          <w:r>
            <w:rPr>
              <w:rStyle w:val="a6"/>
              <w:sz w:val="22"/>
            </w:rPr>
            <w:instrText xml:space="preserve"> NUMPAGES </w:instrText>
          </w:r>
          <w:r>
            <w:rPr>
              <w:rStyle w:val="a6"/>
              <w:sz w:val="22"/>
            </w:rPr>
            <w:fldChar w:fldCharType="separate"/>
          </w:r>
          <w:r>
            <w:rPr>
              <w:rStyle w:val="a6"/>
              <w:noProof/>
              <w:sz w:val="22"/>
            </w:rPr>
            <w:t/>
          </w:r>
          <w:r>
            <w:rPr>
              <w:rStyle w:val="a6"/>
              <w:sz w:val="22"/>
            </w:rPr>
            <w:fldChar w:fldCharType="end"/>
          </w:r>
        </w:p>
      </w:tc>
    </w:tr>
  </w:tbl>
  <w:p w14:paraId="635E27FA" w14:textId="77777777" w:rsidR="00D86B20" w:rsidRDefault="00D86B20">
    <w:pPr>
      <w:pStyle w:val="a5"/>
      <w:rPr>
        <w:sz w:val="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8856B" w14:textId="77777777" w:rsidR="00D86B20" w:rsidRDefault="00D86B20">
    <w:pPr>
      <w:pStyle w:val="a5"/>
    </w:pPr>
    <w:r>
      <w:rPr>
        <w:rFonts w:ascii="細明體" w:eastAsia="細明體" w:hAnsi="細明體" w:cs="細明體" w:hint="eastAsia"/>
        <w:w w:val="15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81E7A" w14:textId="77777777" w:rsidR="005F6623" w:rsidRDefault="005F6623">
      <w:r>
        <w:rPr>
          <w:rFonts w:hint="eastAsia"/>
        </w:rPr>
        <w:separator/>
      </w:r>
    </w:p>
  </w:footnote>
  <w:footnote w:type="continuationSeparator" w:id="0">
    <w:p w14:paraId="0C3CE5C1" w14:textId="77777777" w:rsidR="005F6623" w:rsidRDefault="005F66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240" w:type="dxa"/>
      <w:tblInd w:w="2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960"/>
      <w:gridCol w:w="11280"/>
    </w:tblGrid>
    <w:tr w:rsidR="00D86B20" w:rsidRPr="005706DF" w14:paraId="7C2AD119" w14:textId="77777777" w:rsidTr="00227548">
      <w:trPr>
        <w:cantSplit/>
        <w:trHeight w:val="426"/>
      </w:trPr>
      <w:tc>
        <w:tcPr>
          <w:tcW w:w="396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10D6F48E" w14:textId="77777777" w:rsidR="00D86B20" w:rsidRPr="00171A79" w:rsidRDefault="00D86B20">
          <w:pPr>
            <w:pStyle w:val="Moxa"/>
            <w:rPr>
              <w:rFonts w:ascii="微軟正黑體" w:eastAsia="微軟正黑體" w:hAnsi="微軟正黑體"/>
            </w:rPr>
          </w:pPr>
          <w:r w:rsidRPr="00171A79">
            <w:rPr>
              <w:rFonts w:ascii="微軟正黑體" w:eastAsia="微軟正黑體" w:hAnsi="微軟正黑體"/>
              <w:noProof/>
            </w:rPr>
            <w:drawing>
              <wp:inline distT="0" distB="0" distL="0" distR="0" wp14:anchorId="33B8415B" wp14:editId="3EB011BB">
                <wp:extent cx="1598295" cy="238760"/>
                <wp:effectExtent l="0" t="0" r="0" b="0"/>
                <wp:docPr id="70" name="圖片 70" descr="logo(1mm-3mm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5" descr="logo(1mm-3mm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98295" cy="23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8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2170B70A" w14:textId="1B8024F1" w:rsidR="00D86B20" w:rsidRPr="00E41E25" w:rsidRDefault="004B6987" w:rsidP="00E80E19">
          <w:pPr>
            <w:pStyle w:val="a4"/>
            <w:wordWrap w:val="0"/>
            <w:rPr>
              <w:rFonts w:asciiTheme="minorHAnsi" w:eastAsia="微軟正黑體" w:hAnsiTheme="minorHAnsi" w:cstheme="minorHAnsi"/>
              <w:bCs/>
              <w:sz w:val="32"/>
              <w:szCs w:val="32"/>
            </w:rPr>
          </w:pPr>
          <w:r w:rsidRPr="006473FB">
            <w:rPr>
              <w:rFonts w:ascii="微軟正黑體" w:eastAsia="微軟正黑體" w:hAnsi="微軟正黑體" w:cs="Calibri"/>
              <w:b/>
              <w:sz w:val="40"/>
              <w:szCs w:val="40"/>
            </w:rPr>
            <w:t>23</w:t>
          </w:r>
          <w:r>
            <w:rPr>
              <w:rFonts w:ascii="微軟正黑體" w:eastAsia="微軟正黑體" w:hAnsi="微軟正黑體" w:cs="Calibri" w:hint="eastAsia"/>
              <w:b/>
              <w:sz w:val="40"/>
              <w:szCs w:val="40"/>
            </w:rPr>
            <w:t xml:space="preserve"> </w:t>
          </w:r>
          <w:r w:rsidR="00D86B20" w:rsidRPr="00E41E25">
            <w:rPr>
              <w:rFonts w:asciiTheme="minorHAnsi" w:eastAsia="微軟正黑體" w:hAnsiTheme="minorHAnsi" w:cstheme="minorHAnsi"/>
              <w:sz w:val="40"/>
              <w:szCs w:val="40"/>
            </w:rPr>
            <w:t>測試作業指導書</w:t>
          </w:r>
        </w:p>
      </w:tc>
    </w:tr>
  </w:tbl>
  <w:p w14:paraId="11A49D74" w14:textId="77777777" w:rsidR="00D86B20" w:rsidRPr="00171A79" w:rsidRDefault="00D86B20">
    <w:pPr>
      <w:pStyle w:val="a4"/>
      <w:rPr>
        <w:rFonts w:ascii="微軟正黑體" w:eastAsia="微軟正黑體" w:hAnsi="微軟正黑體"/>
      </w:rPr>
    </w:pPr>
    <w:r w:rsidRPr="00171A79">
      <w:rPr>
        <w:rFonts w:ascii="微軟正黑體" w:eastAsia="微軟正黑體" w:hAnsi="微軟正黑體"/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03A50C54" wp14:editId="6DD69A60">
              <wp:simplePos x="0" y="0"/>
              <wp:positionH relativeFrom="column">
                <wp:posOffset>0</wp:posOffset>
              </wp:positionH>
              <wp:positionV relativeFrom="paragraph">
                <wp:posOffset>128270</wp:posOffset>
              </wp:positionV>
              <wp:extent cx="9719945" cy="0"/>
              <wp:effectExtent l="0" t="0" r="0" b="0"/>
              <wp:wrapNone/>
              <wp:docPr id="4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57150">
                        <a:solidFill>
                          <a:srgbClr val="B2B2B2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0440C9" id="Line 5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0.1pt" to="765.35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" strokecolor="#b2b2b2" strokeweight="4.5pt"/>
          </w:pict>
        </mc:Fallback>
      </mc:AlternateContent>
    </w:r>
    <w:r w:rsidRPr="00171A79">
      <w:rPr>
        <w:rFonts w:ascii="微軟正黑體" w:eastAsia="微軟正黑體" w:hAnsi="微軟正黑體"/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5CED46FD" wp14:editId="15C94A54">
              <wp:simplePos x="0" y="0"/>
              <wp:positionH relativeFrom="column">
                <wp:posOffset>635</wp:posOffset>
              </wp:positionH>
              <wp:positionV relativeFrom="paragraph">
                <wp:posOffset>65405</wp:posOffset>
              </wp:positionV>
              <wp:extent cx="9719945" cy="0"/>
              <wp:effectExtent l="0" t="0" r="0" b="0"/>
              <wp:wrapNone/>
              <wp:docPr id="3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F1B7DB" id="Line 58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05pt,5.15pt" to="765.4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" strokeweight="3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240" w:type="dxa"/>
      <w:tblInd w:w="2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960"/>
      <w:gridCol w:w="11280"/>
    </w:tblGrid>
    <w:tr w:rsidR="00D86B20" w:rsidRPr="005706DF" w14:paraId="7C2AD119" w14:textId="77777777" w:rsidTr="00227548">
      <w:trPr>
        <w:cantSplit/>
        <w:trHeight w:val="426"/>
      </w:trPr>
      <w:tc>
        <w:tcPr>
          <w:tcW w:w="396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10D6F48E" w14:textId="77777777" w:rsidR="00D86B20" w:rsidRPr="00171A79" w:rsidRDefault="00D86B20">
          <w:pPr>
            <w:pStyle w:val="Moxa"/>
            <w:rPr>
              <w:rFonts w:ascii="微軟正黑體" w:eastAsia="微軟正黑體" w:hAnsi="微軟正黑體"/>
            </w:rPr>
          </w:pPr>
          <w:r w:rsidRPr="00171A79">
            <w:rPr>
              <w:rFonts w:ascii="微軟正黑體" w:eastAsia="微軟正黑體" w:hAnsi="微軟正黑體"/>
              <w:noProof/>
            </w:rPr>
            <w:drawing>
              <wp:inline distT="0" distB="0" distL="0" distR="0" wp14:anchorId="33B8415B" wp14:editId="3EB011BB">
                <wp:extent cx="1598295" cy="238760"/>
                <wp:effectExtent l="0" t="0" r="0" b="0"/>
                <wp:docPr id="70" name="圖片 70" descr="logo(1mm-3mm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5" descr="logo(1mm-3mm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98295" cy="23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8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2170B70A" w14:textId="1B8024F1" w:rsidR="00D86B20" w:rsidRPr="00E41E25" w:rsidRDefault="004B6987" w:rsidP="00E80E19">
          <w:pPr>
            <w:pStyle w:val="a4"/>
            <w:wordWrap w:val="0"/>
            <w:rPr>
              <w:rFonts w:asciiTheme="minorHAnsi" w:eastAsia="微軟正黑體" w:hAnsiTheme="minorHAnsi" w:cstheme="minorHAnsi"/>
              <w:bCs/>
              <w:sz w:val="32"/>
              <w:szCs w:val="32"/>
            </w:rPr>
          </w:pPr>
          <w:r w:rsidRPr="006473FB">
            <w:rPr>
              <w:rFonts w:ascii="微軟正黑體" w:eastAsia="微軟正黑體" w:hAnsi="微軟正黑體" w:cs="Calibri"/>
              <w:b/>
              <w:sz w:val="40"/>
              <w:szCs w:val="40"/>
            </w:rPr>
            <w:t>23</w:t>
          </w:r>
          <w:r>
            <w:rPr>
              <w:rFonts w:ascii="微軟正黑體" w:eastAsia="微軟正黑體" w:hAnsi="微軟正黑體" w:cs="Calibri" w:hint="eastAsia"/>
              <w:b/>
              <w:sz w:val="40"/>
              <w:szCs w:val="40"/>
            </w:rPr>
            <w:t xml:space="preserve"> </w:t>
          </w:r>
          <w:r w:rsidR="00D86B20" w:rsidRPr="00E41E25">
            <w:rPr>
              <w:rFonts w:asciiTheme="minorHAnsi" w:eastAsia="微軟正黑體" w:hAnsiTheme="minorHAnsi" w:cstheme="minorHAnsi"/>
              <w:sz w:val="40"/>
              <w:szCs w:val="40"/>
            </w:rPr>
            <w:t>測試作業指導書</w:t>
          </w:r>
        </w:p>
      </w:tc>
    </w:tr>
  </w:tbl>
  <w:p w14:paraId="11A49D74" w14:textId="77777777" w:rsidR="00D86B20" w:rsidRPr="00171A79" w:rsidRDefault="00D86B20">
    <w:pPr>
      <w:pStyle w:val="a4"/>
      <w:rPr>
        <w:rFonts w:ascii="微軟正黑體" w:eastAsia="微軟正黑體" w:hAnsi="微軟正黑體"/>
      </w:rPr>
    </w:pPr>
    <w:r w:rsidRPr="00171A79">
      <w:rPr>
        <w:rFonts w:ascii="微軟正黑體" w:eastAsia="微軟正黑體" w:hAnsi="微軟正黑體"/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03A50C54" wp14:editId="6DD69A60">
              <wp:simplePos x="0" y="0"/>
              <wp:positionH relativeFrom="column">
                <wp:posOffset>0</wp:posOffset>
              </wp:positionH>
              <wp:positionV relativeFrom="paragraph">
                <wp:posOffset>128270</wp:posOffset>
              </wp:positionV>
              <wp:extent cx="9719945" cy="0"/>
              <wp:effectExtent l="0" t="0" r="0" b="0"/>
              <wp:wrapNone/>
              <wp:docPr id="4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57150">
                        <a:solidFill>
                          <a:srgbClr val="B2B2B2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0440C9" id="Line 5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0.1pt" to="765.35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" strokecolor="#b2b2b2" strokeweight="4.5pt"/>
          </w:pict>
        </mc:Fallback>
      </mc:AlternateContent>
    </w:r>
    <w:r w:rsidRPr="00171A79">
      <w:rPr>
        <w:rFonts w:ascii="微軟正黑體" w:eastAsia="微軟正黑體" w:hAnsi="微軟正黑體"/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5CED46FD" wp14:editId="15C94A54">
              <wp:simplePos x="0" y="0"/>
              <wp:positionH relativeFrom="column">
                <wp:posOffset>635</wp:posOffset>
              </wp:positionH>
              <wp:positionV relativeFrom="paragraph">
                <wp:posOffset>65405</wp:posOffset>
              </wp:positionV>
              <wp:extent cx="9719945" cy="0"/>
              <wp:effectExtent l="0" t="0" r="0" b="0"/>
              <wp:wrapNone/>
              <wp:docPr id="3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F1B7DB" id="Line 58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05pt,5.15pt" to="765.4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6D63"/>
    <w:multiLevelType w:val="hybridMultilevel"/>
    <w:tmpl w:val="8EFE473C"/>
    <w:lvl w:ilvl="0" w:tplc="4C0CDA80">
      <w:start w:val="9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4BA12F7"/>
    <w:multiLevelType w:val="hybridMultilevel"/>
    <w:tmpl w:val="A774918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4072CE"/>
    <w:multiLevelType w:val="hybridMultilevel"/>
    <w:tmpl w:val="766214C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1">
      <w:start w:val="1"/>
      <w:numFmt w:val="upperLetter"/>
      <w:lvlText w:val="%2.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8695CDA"/>
    <w:multiLevelType w:val="hybridMultilevel"/>
    <w:tmpl w:val="BFEEA60E"/>
    <w:lvl w:ilvl="0" w:tplc="1818B366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B3B1396"/>
    <w:multiLevelType w:val="hybridMultilevel"/>
    <w:tmpl w:val="3CB2D602"/>
    <w:lvl w:ilvl="0" w:tplc="FFFFFFFF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  <w:lang w:eastAsia="zh-TW"/>
      </w:rPr>
    </w:lvl>
    <w:lvl w:ilvl="1" w:tplc="FFFFFFFF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0E4F191E"/>
    <w:multiLevelType w:val="hybridMultilevel"/>
    <w:tmpl w:val="31AE6FCA"/>
    <w:lvl w:ilvl="0" w:tplc="76644D96">
      <w:start w:val="1"/>
      <w:numFmt w:val="bullet"/>
      <w:lvlText w:val=""/>
      <w:lvlJc w:val="left"/>
      <w:pPr>
        <w:tabs>
          <w:tab w:val="num" w:pos="425"/>
        </w:tabs>
        <w:ind w:left="425" w:hanging="425"/>
      </w:pPr>
      <w:rPr>
        <w:rFonts w:ascii="Monotype Sorts" w:hAnsi="Monotype Sorts" w:hint="default"/>
        <w:color w:val="auto"/>
      </w:rPr>
    </w:lvl>
    <w:lvl w:ilvl="1" w:tplc="DB4443A0">
      <w:start w:val="1"/>
      <w:numFmt w:val="bullet"/>
      <w:lvlText w:val=""/>
      <w:lvlJc w:val="left"/>
      <w:pPr>
        <w:tabs>
          <w:tab w:val="num" w:pos="857"/>
        </w:tabs>
        <w:ind w:left="857" w:hanging="377"/>
      </w:pPr>
      <w:rPr>
        <w:rFonts w:ascii="Wingdings" w:hAnsi="Wingdings" w:hint="default"/>
        <w:sz w:val="20"/>
        <w:szCs w:val="20"/>
      </w:rPr>
    </w:lvl>
    <w:lvl w:ilvl="2" w:tplc="013A4882">
      <w:start w:val="1"/>
      <w:numFmt w:val="bullet"/>
      <w:lvlText w:val=""/>
      <w:lvlJc w:val="left"/>
      <w:pPr>
        <w:tabs>
          <w:tab w:val="num" w:pos="1337"/>
        </w:tabs>
        <w:ind w:left="1337" w:hanging="377"/>
      </w:pPr>
      <w:rPr>
        <w:rFonts w:ascii="Wingdings" w:hAnsi="Wingdings" w:hint="default"/>
        <w:color w:val="auto"/>
        <w:sz w:val="20"/>
        <w:szCs w:val="20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112A2FB2"/>
    <w:multiLevelType w:val="hybridMultilevel"/>
    <w:tmpl w:val="F4EEDEB2"/>
    <w:lvl w:ilvl="0" w:tplc="40322E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2DC4351"/>
    <w:multiLevelType w:val="hybridMultilevel"/>
    <w:tmpl w:val="3CB2D602"/>
    <w:lvl w:ilvl="0" w:tplc="FFFFFFFF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  <w:lang w:eastAsia="zh-TW"/>
      </w:rPr>
    </w:lvl>
    <w:lvl w:ilvl="1" w:tplc="FFFFFFFF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14E6702D"/>
    <w:multiLevelType w:val="hybridMultilevel"/>
    <w:tmpl w:val="3FC4D7FE"/>
    <w:lvl w:ilvl="0" w:tplc="FFFFFFFF">
      <w:start w:val="1"/>
      <w:numFmt w:val="taiwaneseCountingThousand"/>
      <w:lvlText w:val="%1、"/>
      <w:lvlJc w:val="left"/>
      <w:pPr>
        <w:ind w:left="906" w:hanging="480"/>
      </w:pPr>
      <w:rPr>
        <w:rFonts w:ascii="標楷體" w:eastAsia="標楷體" w:hAnsi="標楷體"/>
        <w:b/>
        <w:color w:val="auto"/>
        <w:shd w:val="clear" w:color="auto" w:fill="auto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C046C8E"/>
    <w:multiLevelType w:val="hybridMultilevel"/>
    <w:tmpl w:val="53B82DD0"/>
    <w:lvl w:ilvl="0" w:tplc="FFFFFFFF">
      <w:start w:val="1"/>
      <w:numFmt w:val="taiwaneseCountingThousand"/>
      <w:lvlText w:val="%1、"/>
      <w:lvlJc w:val="left"/>
      <w:pPr>
        <w:ind w:left="906" w:hanging="480"/>
      </w:pPr>
      <w:rPr>
        <w:rFonts w:ascii="標楷體" w:eastAsia="標楷體" w:hAnsi="標楷體"/>
        <w:b/>
        <w:color w:val="auto"/>
        <w:shd w:val="clear" w:color="auto" w:fill="auto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1FB6382"/>
    <w:multiLevelType w:val="hybridMultilevel"/>
    <w:tmpl w:val="4D7AB286"/>
    <w:lvl w:ilvl="0" w:tplc="FFFFFFFF">
      <w:start w:val="1"/>
      <w:numFmt w:val="taiwaneseCountingThousand"/>
      <w:lvlText w:val="%1、"/>
      <w:lvlJc w:val="left"/>
      <w:pPr>
        <w:ind w:left="906" w:hanging="480"/>
      </w:pPr>
      <w:rPr>
        <w:rFonts w:ascii="微軟正黑體" w:eastAsia="微軟正黑體" w:hAnsi="微軟正黑體"/>
        <w:b/>
        <w:color w:val="auto"/>
        <w:shd w:val="clear" w:color="auto" w:fill="auto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21F3630"/>
    <w:multiLevelType w:val="hybridMultilevel"/>
    <w:tmpl w:val="0FCC4162"/>
    <w:lvl w:ilvl="0" w:tplc="9BCA0E8C">
      <w:start w:val="1"/>
      <w:numFmt w:val="decimal"/>
      <w:lvlText w:val="%1."/>
      <w:lvlJc w:val="left"/>
      <w:pPr>
        <w:ind w:left="360" w:hanging="360"/>
      </w:pPr>
      <w:rPr>
        <w:rFonts w:hint="eastAsia"/>
        <w:b w:val="0"/>
        <w:bCs/>
        <w:color w:val="auto"/>
        <w:shd w:val="clear" w:color="auto" w:fill="auto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31F0744"/>
    <w:multiLevelType w:val="hybridMultilevel"/>
    <w:tmpl w:val="355C79A8"/>
    <w:lvl w:ilvl="0" w:tplc="BF3031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2582798"/>
    <w:multiLevelType w:val="hybridMultilevel"/>
    <w:tmpl w:val="BA803ECA"/>
    <w:lvl w:ilvl="0" w:tplc="FFFFFFFF">
      <w:start w:val="1"/>
      <w:numFmt w:val="taiwaneseCountingThousand"/>
      <w:lvlText w:val="%1、"/>
      <w:lvlJc w:val="left"/>
      <w:pPr>
        <w:ind w:left="906" w:hanging="480"/>
      </w:pPr>
      <w:rPr>
        <w:rFonts w:ascii="標楷體" w:eastAsia="標楷體" w:hAnsi="標楷體"/>
        <w:b/>
        <w:color w:val="auto"/>
        <w:shd w:val="clear" w:color="auto" w:fill="auto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091475E"/>
    <w:multiLevelType w:val="hybridMultilevel"/>
    <w:tmpl w:val="7548D366"/>
    <w:lvl w:ilvl="0" w:tplc="04090015">
      <w:start w:val="1"/>
      <w:numFmt w:val="taiwaneseCountingThousand"/>
      <w:lvlText w:val="%1、"/>
      <w:lvlJc w:val="left"/>
      <w:pPr>
        <w:tabs>
          <w:tab w:val="num" w:pos="5016"/>
        </w:tabs>
        <w:ind w:left="5016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7335"/>
        </w:tabs>
        <w:ind w:left="7335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7815"/>
        </w:tabs>
        <w:ind w:left="7815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8295"/>
        </w:tabs>
        <w:ind w:left="8295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8775"/>
        </w:tabs>
        <w:ind w:left="8775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9255"/>
        </w:tabs>
        <w:ind w:left="9255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9735"/>
        </w:tabs>
        <w:ind w:left="9735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10215"/>
        </w:tabs>
        <w:ind w:left="10215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0695"/>
        </w:tabs>
        <w:ind w:left="10695" w:hanging="480"/>
      </w:pPr>
    </w:lvl>
  </w:abstractNum>
  <w:abstractNum w:abstractNumId="15" w15:restartNumberingAfterBreak="0">
    <w:nsid w:val="41C25F1F"/>
    <w:multiLevelType w:val="hybridMultilevel"/>
    <w:tmpl w:val="D52C84F6"/>
    <w:lvl w:ilvl="0" w:tplc="4D5C5A56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45FA54C3"/>
    <w:multiLevelType w:val="hybridMultilevel"/>
    <w:tmpl w:val="3CB2D602"/>
    <w:lvl w:ilvl="0" w:tplc="86D88E6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  <w:lang w:eastAsia="zh-TW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47402053"/>
    <w:multiLevelType w:val="hybridMultilevel"/>
    <w:tmpl w:val="63DC622A"/>
    <w:lvl w:ilvl="0" w:tplc="52D6731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49603BD7"/>
    <w:multiLevelType w:val="hybridMultilevel"/>
    <w:tmpl w:val="C6AE8924"/>
    <w:lvl w:ilvl="0" w:tplc="F8800D96">
      <w:start w:val="1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-480"/>
        </w:tabs>
        <w:ind w:left="-4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0"/>
        </w:tabs>
        <w:ind w:left="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</w:abstractNum>
  <w:abstractNum w:abstractNumId="19" w15:restartNumberingAfterBreak="0">
    <w:nsid w:val="590565E8"/>
    <w:multiLevelType w:val="hybridMultilevel"/>
    <w:tmpl w:val="23D270D0"/>
    <w:lvl w:ilvl="0" w:tplc="6EF671B6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C04503C"/>
    <w:multiLevelType w:val="hybridMultilevel"/>
    <w:tmpl w:val="678AB71A"/>
    <w:lvl w:ilvl="0" w:tplc="013A4882">
      <w:start w:val="1"/>
      <w:numFmt w:val="bullet"/>
      <w:lvlText w:val=""/>
      <w:lvlJc w:val="left"/>
      <w:pPr>
        <w:tabs>
          <w:tab w:val="num" w:pos="377"/>
        </w:tabs>
        <w:ind w:left="377" w:hanging="377"/>
      </w:pPr>
      <w:rPr>
        <w:rFonts w:ascii="Wingdings" w:hAnsi="Wingdings" w:hint="default"/>
        <w:sz w:val="20"/>
        <w:szCs w:val="20"/>
      </w:rPr>
    </w:lvl>
    <w:lvl w:ilvl="1" w:tplc="5C908B16">
      <w:start w:val="13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新細明體" w:eastAsia="新細明體" w:hAnsi="新細明體" w:cs="Times New Roman" w:hint="eastAsia"/>
        <w:sz w:val="20"/>
        <w:szCs w:val="20"/>
      </w:rPr>
    </w:lvl>
    <w:lvl w:ilvl="2" w:tplc="5B8A111C">
      <w:start w:val="76"/>
      <w:numFmt w:val="bullet"/>
      <w:lvlText w:val="◎"/>
      <w:lvlJc w:val="left"/>
      <w:pPr>
        <w:tabs>
          <w:tab w:val="num" w:pos="1320"/>
        </w:tabs>
        <w:ind w:left="1320" w:hanging="360"/>
      </w:pPr>
      <w:rPr>
        <w:rFonts w:ascii="標楷體" w:eastAsia="標楷體" w:hAnsi="標楷體" w:cs="Times New Roman" w:hint="eastAsia"/>
      </w:rPr>
    </w:lvl>
    <w:lvl w:ilvl="3" w:tplc="5A8638C2">
      <w:start w:val="1"/>
      <w:numFmt w:val="bullet"/>
      <w:lvlText w:val="☆"/>
      <w:lvlJc w:val="left"/>
      <w:pPr>
        <w:tabs>
          <w:tab w:val="num" w:pos="1800"/>
        </w:tabs>
        <w:ind w:left="1800" w:hanging="360"/>
      </w:pPr>
      <w:rPr>
        <w:rFonts w:ascii="標楷體" w:eastAsia="標楷體" w:hAnsi="標楷體" w:cs="Times New Roman" w:hint="eastAsia"/>
        <w:sz w:val="20"/>
        <w:szCs w:val="20"/>
        <w:lang w:val="en-US"/>
      </w:rPr>
    </w:lvl>
    <w:lvl w:ilvl="4" w:tplc="F8800D96">
      <w:start w:val="1"/>
      <w:numFmt w:val="bullet"/>
      <w:lvlText w:val="□"/>
      <w:lvlJc w:val="left"/>
      <w:pPr>
        <w:tabs>
          <w:tab w:val="num" w:pos="2280"/>
        </w:tabs>
        <w:ind w:left="2280" w:hanging="360"/>
      </w:pPr>
      <w:rPr>
        <w:rFonts w:ascii="標楷體" w:eastAsia="標楷體" w:hAnsi="標楷體" w:cs="Times New Roman" w:hint="eastAsia"/>
        <w:sz w:val="20"/>
        <w:szCs w:val="20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5C7415D2"/>
    <w:multiLevelType w:val="hybridMultilevel"/>
    <w:tmpl w:val="8CA86F4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606C5CA5"/>
    <w:multiLevelType w:val="hybridMultilevel"/>
    <w:tmpl w:val="2FD0AB60"/>
    <w:lvl w:ilvl="0" w:tplc="75DE21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2D00AAA"/>
    <w:multiLevelType w:val="hybridMultilevel"/>
    <w:tmpl w:val="DB76F53E"/>
    <w:lvl w:ilvl="0" w:tplc="522246A0">
      <w:start w:val="1"/>
      <w:numFmt w:val="taiwaneseCountingThousand"/>
      <w:lvlText w:val="%1、"/>
      <w:lvlJc w:val="left"/>
      <w:pPr>
        <w:ind w:left="360" w:hanging="360"/>
      </w:pPr>
      <w:rPr>
        <w:rFonts w:ascii="標楷體" w:eastAsia="標楷體" w:hAnsi="標楷體" w:hint="eastAsia"/>
        <w:b/>
        <w:color w:val="auto"/>
        <w:shd w:val="clear" w:color="auto" w:fil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B1673F8"/>
    <w:multiLevelType w:val="hybridMultilevel"/>
    <w:tmpl w:val="408C9FCE"/>
    <w:lvl w:ilvl="0" w:tplc="1D1ABD2E">
      <w:start w:val="1"/>
      <w:numFmt w:val="taiwaneseCountingThousand"/>
      <w:lvlText w:val="%1、"/>
      <w:lvlJc w:val="left"/>
      <w:pPr>
        <w:tabs>
          <w:tab w:val="num" w:pos="6210"/>
        </w:tabs>
        <w:ind w:left="6210" w:hanging="480"/>
      </w:pPr>
      <w:rPr>
        <w:rFonts w:hint="eastAsia"/>
      </w:rPr>
    </w:lvl>
    <w:lvl w:ilvl="1" w:tplc="0409000F">
      <w:start w:val="1"/>
      <w:numFmt w:val="decimal"/>
      <w:lvlText w:val="%2."/>
      <w:lvlJc w:val="left"/>
      <w:pPr>
        <w:tabs>
          <w:tab w:val="num" w:pos="6690"/>
        </w:tabs>
        <w:ind w:left="669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7170"/>
        </w:tabs>
        <w:ind w:left="717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7650"/>
        </w:tabs>
        <w:ind w:left="765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8130"/>
        </w:tabs>
        <w:ind w:left="813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8610"/>
        </w:tabs>
        <w:ind w:left="861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9090"/>
        </w:tabs>
        <w:ind w:left="909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9570"/>
        </w:tabs>
        <w:ind w:left="957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0050"/>
        </w:tabs>
        <w:ind w:left="10050" w:hanging="480"/>
      </w:pPr>
    </w:lvl>
  </w:abstractNum>
  <w:abstractNum w:abstractNumId="25" w15:restartNumberingAfterBreak="0">
    <w:nsid w:val="6FD33B6F"/>
    <w:multiLevelType w:val="hybridMultilevel"/>
    <w:tmpl w:val="E7843A26"/>
    <w:lvl w:ilvl="0" w:tplc="9AC621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76B5548F"/>
    <w:multiLevelType w:val="hybridMultilevel"/>
    <w:tmpl w:val="682CE5AE"/>
    <w:lvl w:ilvl="0" w:tplc="071287CC">
      <w:start w:val="1"/>
      <w:numFmt w:val="bullet"/>
      <w:lvlText w:val="※"/>
      <w:lvlJc w:val="left"/>
      <w:pPr>
        <w:ind w:left="480" w:hanging="480"/>
      </w:pPr>
      <w:rPr>
        <w:rFonts w:ascii="Arial Unicode MS" w:eastAsia="Arial Unicode MS" w:hAnsi="Arial Unicode MS" w:hint="eastAsia"/>
        <w:color w:val="FF0000"/>
        <w:sz w:val="32"/>
        <w:szCs w:val="32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76CF399D"/>
    <w:multiLevelType w:val="hybridMultilevel"/>
    <w:tmpl w:val="EDC6547E"/>
    <w:lvl w:ilvl="0" w:tplc="04090011">
      <w:start w:val="1"/>
      <w:numFmt w:val="upperLetter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8" w15:restartNumberingAfterBreak="0">
    <w:nsid w:val="7B776692"/>
    <w:multiLevelType w:val="hybridMultilevel"/>
    <w:tmpl w:val="40E055A2"/>
    <w:lvl w:ilvl="0" w:tplc="34FCF1E4">
      <w:start w:val="1"/>
      <w:numFmt w:val="taiwaneseCountingThousand"/>
      <w:lvlText w:val="%1、"/>
      <w:lvlJc w:val="left"/>
      <w:pPr>
        <w:ind w:left="906" w:hanging="480"/>
      </w:pPr>
      <w:rPr>
        <w:rFonts w:ascii="微軟正黑體" w:eastAsia="微軟正黑體" w:hAnsi="微軟正黑體"/>
        <w:b/>
        <w:color w:val="auto"/>
        <w:shd w:val="clear" w:color="auto" w:fill="auto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002657723">
    <w:abstractNumId w:val="16"/>
  </w:num>
  <w:num w:numId="2" w16cid:durableId="348725753">
    <w:abstractNumId w:val="18"/>
  </w:num>
  <w:num w:numId="3" w16cid:durableId="870456373">
    <w:abstractNumId w:val="17"/>
  </w:num>
  <w:num w:numId="4" w16cid:durableId="762722627">
    <w:abstractNumId w:val="24"/>
  </w:num>
  <w:num w:numId="5" w16cid:durableId="317611657">
    <w:abstractNumId w:val="6"/>
  </w:num>
  <w:num w:numId="6" w16cid:durableId="133103906">
    <w:abstractNumId w:val="26"/>
  </w:num>
  <w:num w:numId="7" w16cid:durableId="2008575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457986">
    <w:abstractNumId w:val="5"/>
  </w:num>
  <w:num w:numId="9" w16cid:durableId="28461030">
    <w:abstractNumId w:val="20"/>
  </w:num>
  <w:num w:numId="10" w16cid:durableId="620306556">
    <w:abstractNumId w:val="28"/>
  </w:num>
  <w:num w:numId="11" w16cid:durableId="2094155579">
    <w:abstractNumId w:val="25"/>
  </w:num>
  <w:num w:numId="12" w16cid:durableId="416749971">
    <w:abstractNumId w:val="19"/>
  </w:num>
  <w:num w:numId="13" w16cid:durableId="500509413">
    <w:abstractNumId w:val="2"/>
  </w:num>
  <w:num w:numId="14" w16cid:durableId="808746071">
    <w:abstractNumId w:val="27"/>
  </w:num>
  <w:num w:numId="15" w16cid:durableId="1476408785">
    <w:abstractNumId w:val="21"/>
  </w:num>
  <w:num w:numId="16" w16cid:durableId="1256091931">
    <w:abstractNumId w:val="3"/>
  </w:num>
  <w:num w:numId="17" w16cid:durableId="1057700006">
    <w:abstractNumId w:val="13"/>
  </w:num>
  <w:num w:numId="18" w16cid:durableId="1583223770">
    <w:abstractNumId w:val="9"/>
  </w:num>
  <w:num w:numId="19" w16cid:durableId="2145000707">
    <w:abstractNumId w:val="22"/>
  </w:num>
  <w:num w:numId="20" w16cid:durableId="287471696">
    <w:abstractNumId w:val="23"/>
  </w:num>
  <w:num w:numId="21" w16cid:durableId="827865005">
    <w:abstractNumId w:val="8"/>
  </w:num>
  <w:num w:numId="22" w16cid:durableId="1727802761">
    <w:abstractNumId w:val="14"/>
  </w:num>
  <w:num w:numId="23" w16cid:durableId="604506021">
    <w:abstractNumId w:val="15"/>
  </w:num>
  <w:num w:numId="24" w16cid:durableId="261383361">
    <w:abstractNumId w:val="4"/>
  </w:num>
  <w:num w:numId="25" w16cid:durableId="71320349">
    <w:abstractNumId w:val="11"/>
  </w:num>
  <w:num w:numId="26" w16cid:durableId="1294945933">
    <w:abstractNumId w:val="7"/>
  </w:num>
  <w:num w:numId="27" w16cid:durableId="1085570686">
    <w:abstractNumId w:val="0"/>
  </w:num>
  <w:num w:numId="28" w16cid:durableId="1310793622">
    <w:abstractNumId w:val="1"/>
  </w:num>
  <w:num w:numId="29" w16cid:durableId="1535580251">
    <w:abstractNumId w:val="12"/>
  </w:num>
  <w:num w:numId="30" w16cid:durableId="792016178">
    <w:abstractNumId w:val="1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mirrorMargins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rawingGridVerticalSpacing w:val="170"/>
  <w:displayHorizontalDrawingGridEvery w:val="0"/>
  <w:displayVerticalDrawingGridEvery w:val="2"/>
  <w:characterSpacingControl w:val="compressPunctuation"/>
  <w:hdrShapeDefaults>
    <o:shapedefaults v:ext="edit" spidmax="2050">
      <o:colormru v:ext="edit" colors="#6f6,#3daa06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0C6D"/>
    <w:rsid w:val="00000D57"/>
    <w:rsid w:val="00001472"/>
    <w:rsid w:val="00003E89"/>
    <w:rsid w:val="000044C6"/>
    <w:rsid w:val="00006B94"/>
    <w:rsid w:val="00007017"/>
    <w:rsid w:val="000071D0"/>
    <w:rsid w:val="0001110A"/>
    <w:rsid w:val="00013C3B"/>
    <w:rsid w:val="000142B5"/>
    <w:rsid w:val="00014513"/>
    <w:rsid w:val="0001548F"/>
    <w:rsid w:val="0001710F"/>
    <w:rsid w:val="00017857"/>
    <w:rsid w:val="000202F2"/>
    <w:rsid w:val="0002157D"/>
    <w:rsid w:val="00022778"/>
    <w:rsid w:val="000228F4"/>
    <w:rsid w:val="00023549"/>
    <w:rsid w:val="00024C7C"/>
    <w:rsid w:val="00025864"/>
    <w:rsid w:val="00026CDD"/>
    <w:rsid w:val="00032F22"/>
    <w:rsid w:val="0003384F"/>
    <w:rsid w:val="00033ABA"/>
    <w:rsid w:val="0003476C"/>
    <w:rsid w:val="0003652C"/>
    <w:rsid w:val="000371EB"/>
    <w:rsid w:val="00040064"/>
    <w:rsid w:val="0004078F"/>
    <w:rsid w:val="00041437"/>
    <w:rsid w:val="000425F2"/>
    <w:rsid w:val="0004266E"/>
    <w:rsid w:val="000426AF"/>
    <w:rsid w:val="00043256"/>
    <w:rsid w:val="00043306"/>
    <w:rsid w:val="00043318"/>
    <w:rsid w:val="00043488"/>
    <w:rsid w:val="00044015"/>
    <w:rsid w:val="00044C25"/>
    <w:rsid w:val="000460C2"/>
    <w:rsid w:val="00046FAD"/>
    <w:rsid w:val="0004757A"/>
    <w:rsid w:val="000509E0"/>
    <w:rsid w:val="00050EE5"/>
    <w:rsid w:val="00052477"/>
    <w:rsid w:val="00052DE4"/>
    <w:rsid w:val="00053187"/>
    <w:rsid w:val="0005384B"/>
    <w:rsid w:val="00054695"/>
    <w:rsid w:val="00054B3B"/>
    <w:rsid w:val="000568AD"/>
    <w:rsid w:val="00056B4F"/>
    <w:rsid w:val="00061019"/>
    <w:rsid w:val="000637EB"/>
    <w:rsid w:val="000645B2"/>
    <w:rsid w:val="00064ABE"/>
    <w:rsid w:val="00065C10"/>
    <w:rsid w:val="000664A1"/>
    <w:rsid w:val="000716CB"/>
    <w:rsid w:val="00072000"/>
    <w:rsid w:val="00072681"/>
    <w:rsid w:val="00072C2F"/>
    <w:rsid w:val="00073694"/>
    <w:rsid w:val="00074E3A"/>
    <w:rsid w:val="00075F7B"/>
    <w:rsid w:val="000761DA"/>
    <w:rsid w:val="00076E37"/>
    <w:rsid w:val="00077C16"/>
    <w:rsid w:val="00077C3D"/>
    <w:rsid w:val="00077C59"/>
    <w:rsid w:val="00080FA7"/>
    <w:rsid w:val="00082454"/>
    <w:rsid w:val="00082838"/>
    <w:rsid w:val="000828E1"/>
    <w:rsid w:val="00087E3E"/>
    <w:rsid w:val="0009072C"/>
    <w:rsid w:val="000907DD"/>
    <w:rsid w:val="000920F1"/>
    <w:rsid w:val="00096D1F"/>
    <w:rsid w:val="000975BB"/>
    <w:rsid w:val="000A184A"/>
    <w:rsid w:val="000A5D69"/>
    <w:rsid w:val="000A62BF"/>
    <w:rsid w:val="000B0807"/>
    <w:rsid w:val="000B2C6D"/>
    <w:rsid w:val="000B4F73"/>
    <w:rsid w:val="000B6788"/>
    <w:rsid w:val="000C21A4"/>
    <w:rsid w:val="000C2FAC"/>
    <w:rsid w:val="000C3990"/>
    <w:rsid w:val="000C62C3"/>
    <w:rsid w:val="000C72E8"/>
    <w:rsid w:val="000D09CB"/>
    <w:rsid w:val="000D1487"/>
    <w:rsid w:val="000D2146"/>
    <w:rsid w:val="000D2226"/>
    <w:rsid w:val="000D3DF5"/>
    <w:rsid w:val="000D413C"/>
    <w:rsid w:val="000D54E3"/>
    <w:rsid w:val="000D6390"/>
    <w:rsid w:val="000D6BCE"/>
    <w:rsid w:val="000D7917"/>
    <w:rsid w:val="000E0D21"/>
    <w:rsid w:val="000E1FDB"/>
    <w:rsid w:val="000E2CC6"/>
    <w:rsid w:val="000E34E0"/>
    <w:rsid w:val="000E57CD"/>
    <w:rsid w:val="000E61EF"/>
    <w:rsid w:val="000E6819"/>
    <w:rsid w:val="000E741C"/>
    <w:rsid w:val="000F075E"/>
    <w:rsid w:val="000F0E47"/>
    <w:rsid w:val="000F10C6"/>
    <w:rsid w:val="000F10DC"/>
    <w:rsid w:val="000F26D1"/>
    <w:rsid w:val="000F3967"/>
    <w:rsid w:val="000F3FC4"/>
    <w:rsid w:val="000F4A11"/>
    <w:rsid w:val="000F69FD"/>
    <w:rsid w:val="000F6A3B"/>
    <w:rsid w:val="00100C8A"/>
    <w:rsid w:val="00103597"/>
    <w:rsid w:val="00103EE3"/>
    <w:rsid w:val="00104264"/>
    <w:rsid w:val="00104914"/>
    <w:rsid w:val="00104D9A"/>
    <w:rsid w:val="001050C0"/>
    <w:rsid w:val="00105461"/>
    <w:rsid w:val="00105872"/>
    <w:rsid w:val="0011144D"/>
    <w:rsid w:val="001120C7"/>
    <w:rsid w:val="0011223D"/>
    <w:rsid w:val="001122AF"/>
    <w:rsid w:val="00114351"/>
    <w:rsid w:val="00115426"/>
    <w:rsid w:val="001157EE"/>
    <w:rsid w:val="0011674B"/>
    <w:rsid w:val="00116ED4"/>
    <w:rsid w:val="001171B6"/>
    <w:rsid w:val="0011792F"/>
    <w:rsid w:val="001205B1"/>
    <w:rsid w:val="00121D8D"/>
    <w:rsid w:val="00121F0F"/>
    <w:rsid w:val="0012426F"/>
    <w:rsid w:val="00124FE1"/>
    <w:rsid w:val="001252B0"/>
    <w:rsid w:val="00125AC9"/>
    <w:rsid w:val="00126093"/>
    <w:rsid w:val="00126381"/>
    <w:rsid w:val="00127445"/>
    <w:rsid w:val="0013108F"/>
    <w:rsid w:val="00131A64"/>
    <w:rsid w:val="00131F86"/>
    <w:rsid w:val="00132364"/>
    <w:rsid w:val="00132866"/>
    <w:rsid w:val="001338FA"/>
    <w:rsid w:val="00133C39"/>
    <w:rsid w:val="00134939"/>
    <w:rsid w:val="0013582D"/>
    <w:rsid w:val="00136D80"/>
    <w:rsid w:val="00140022"/>
    <w:rsid w:val="00140952"/>
    <w:rsid w:val="00140EB4"/>
    <w:rsid w:val="0014251C"/>
    <w:rsid w:val="001429D1"/>
    <w:rsid w:val="001442A9"/>
    <w:rsid w:val="001451D6"/>
    <w:rsid w:val="00145F91"/>
    <w:rsid w:val="00145F9A"/>
    <w:rsid w:val="00146A43"/>
    <w:rsid w:val="00146BDE"/>
    <w:rsid w:val="00153C61"/>
    <w:rsid w:val="00153DD5"/>
    <w:rsid w:val="0016246E"/>
    <w:rsid w:val="00164FF3"/>
    <w:rsid w:val="00166A8C"/>
    <w:rsid w:val="00166E41"/>
    <w:rsid w:val="00167762"/>
    <w:rsid w:val="00170BC2"/>
    <w:rsid w:val="00171A79"/>
    <w:rsid w:val="00172F52"/>
    <w:rsid w:val="00174558"/>
    <w:rsid w:val="00175F8B"/>
    <w:rsid w:val="00176A13"/>
    <w:rsid w:val="00177218"/>
    <w:rsid w:val="00177992"/>
    <w:rsid w:val="001805A7"/>
    <w:rsid w:val="00182AC7"/>
    <w:rsid w:val="00183536"/>
    <w:rsid w:val="00184D72"/>
    <w:rsid w:val="00185F9B"/>
    <w:rsid w:val="00186105"/>
    <w:rsid w:val="00186607"/>
    <w:rsid w:val="00186FD0"/>
    <w:rsid w:val="00190917"/>
    <w:rsid w:val="00190AD3"/>
    <w:rsid w:val="00190AE2"/>
    <w:rsid w:val="001914E5"/>
    <w:rsid w:val="00191751"/>
    <w:rsid w:val="001940E9"/>
    <w:rsid w:val="00194749"/>
    <w:rsid w:val="00196676"/>
    <w:rsid w:val="00196E18"/>
    <w:rsid w:val="001976F0"/>
    <w:rsid w:val="00197CB2"/>
    <w:rsid w:val="001A3394"/>
    <w:rsid w:val="001A36D9"/>
    <w:rsid w:val="001A37A3"/>
    <w:rsid w:val="001A4973"/>
    <w:rsid w:val="001A516E"/>
    <w:rsid w:val="001A5740"/>
    <w:rsid w:val="001B0CE3"/>
    <w:rsid w:val="001B20A4"/>
    <w:rsid w:val="001B254E"/>
    <w:rsid w:val="001B2BDF"/>
    <w:rsid w:val="001B440B"/>
    <w:rsid w:val="001B74ED"/>
    <w:rsid w:val="001C0B4B"/>
    <w:rsid w:val="001C19AE"/>
    <w:rsid w:val="001C1B3B"/>
    <w:rsid w:val="001C1BEF"/>
    <w:rsid w:val="001C6682"/>
    <w:rsid w:val="001C66B8"/>
    <w:rsid w:val="001C6834"/>
    <w:rsid w:val="001C7DFD"/>
    <w:rsid w:val="001D1B72"/>
    <w:rsid w:val="001D20E7"/>
    <w:rsid w:val="001D235C"/>
    <w:rsid w:val="001D237B"/>
    <w:rsid w:val="001D5211"/>
    <w:rsid w:val="001D573D"/>
    <w:rsid w:val="001D5C16"/>
    <w:rsid w:val="001D6A1E"/>
    <w:rsid w:val="001D7114"/>
    <w:rsid w:val="001D763E"/>
    <w:rsid w:val="001E0765"/>
    <w:rsid w:val="001E0C19"/>
    <w:rsid w:val="001E4074"/>
    <w:rsid w:val="001E44DD"/>
    <w:rsid w:val="001F0210"/>
    <w:rsid w:val="001F10E2"/>
    <w:rsid w:val="001F18B9"/>
    <w:rsid w:val="001F280C"/>
    <w:rsid w:val="001F2D2E"/>
    <w:rsid w:val="001F35C3"/>
    <w:rsid w:val="001F3D6E"/>
    <w:rsid w:val="001F5D83"/>
    <w:rsid w:val="001F605E"/>
    <w:rsid w:val="00203117"/>
    <w:rsid w:val="0020437D"/>
    <w:rsid w:val="002046AF"/>
    <w:rsid w:val="00204DBB"/>
    <w:rsid w:val="0021273A"/>
    <w:rsid w:val="00212EC1"/>
    <w:rsid w:val="00213F0D"/>
    <w:rsid w:val="00215144"/>
    <w:rsid w:val="00215349"/>
    <w:rsid w:val="00220062"/>
    <w:rsid w:val="00223A32"/>
    <w:rsid w:val="00224880"/>
    <w:rsid w:val="00227548"/>
    <w:rsid w:val="00231BBF"/>
    <w:rsid w:val="00232812"/>
    <w:rsid w:val="00234E62"/>
    <w:rsid w:val="0023708E"/>
    <w:rsid w:val="002416BF"/>
    <w:rsid w:val="00241AD0"/>
    <w:rsid w:val="00245E86"/>
    <w:rsid w:val="00246176"/>
    <w:rsid w:val="0025098E"/>
    <w:rsid w:val="00250C68"/>
    <w:rsid w:val="00252E9B"/>
    <w:rsid w:val="0025303C"/>
    <w:rsid w:val="0025312C"/>
    <w:rsid w:val="00253E91"/>
    <w:rsid w:val="00255AD8"/>
    <w:rsid w:val="00257F7B"/>
    <w:rsid w:val="00260D7F"/>
    <w:rsid w:val="00262534"/>
    <w:rsid w:val="0026296D"/>
    <w:rsid w:val="00263094"/>
    <w:rsid w:val="00265A72"/>
    <w:rsid w:val="00270A56"/>
    <w:rsid w:val="00271D0E"/>
    <w:rsid w:val="002773DD"/>
    <w:rsid w:val="00277CD7"/>
    <w:rsid w:val="0028168A"/>
    <w:rsid w:val="00283224"/>
    <w:rsid w:val="00283736"/>
    <w:rsid w:val="0028491D"/>
    <w:rsid w:val="0028527E"/>
    <w:rsid w:val="00286E00"/>
    <w:rsid w:val="00287077"/>
    <w:rsid w:val="0028742D"/>
    <w:rsid w:val="00291A5F"/>
    <w:rsid w:val="002927ED"/>
    <w:rsid w:val="00294F5E"/>
    <w:rsid w:val="00295F84"/>
    <w:rsid w:val="002A08C1"/>
    <w:rsid w:val="002A0CC1"/>
    <w:rsid w:val="002A1529"/>
    <w:rsid w:val="002A2BDB"/>
    <w:rsid w:val="002A7EF0"/>
    <w:rsid w:val="002B1F1F"/>
    <w:rsid w:val="002B2CF1"/>
    <w:rsid w:val="002B43EC"/>
    <w:rsid w:val="002B47A5"/>
    <w:rsid w:val="002B5AF3"/>
    <w:rsid w:val="002B71A4"/>
    <w:rsid w:val="002B798F"/>
    <w:rsid w:val="002C0BEE"/>
    <w:rsid w:val="002C136D"/>
    <w:rsid w:val="002C1F56"/>
    <w:rsid w:val="002C26F6"/>
    <w:rsid w:val="002C2DF4"/>
    <w:rsid w:val="002C3482"/>
    <w:rsid w:val="002C6F38"/>
    <w:rsid w:val="002C754D"/>
    <w:rsid w:val="002D080C"/>
    <w:rsid w:val="002D151C"/>
    <w:rsid w:val="002D2496"/>
    <w:rsid w:val="002D3B39"/>
    <w:rsid w:val="002D5291"/>
    <w:rsid w:val="002D5D74"/>
    <w:rsid w:val="002D6564"/>
    <w:rsid w:val="002D7CE5"/>
    <w:rsid w:val="002E0518"/>
    <w:rsid w:val="002E109E"/>
    <w:rsid w:val="002E2272"/>
    <w:rsid w:val="002E23CC"/>
    <w:rsid w:val="002E307C"/>
    <w:rsid w:val="002E3D57"/>
    <w:rsid w:val="002E4575"/>
    <w:rsid w:val="002E4720"/>
    <w:rsid w:val="002E4A0A"/>
    <w:rsid w:val="002F070A"/>
    <w:rsid w:val="002F1868"/>
    <w:rsid w:val="002F2BA4"/>
    <w:rsid w:val="002F3591"/>
    <w:rsid w:val="002F4303"/>
    <w:rsid w:val="002F4388"/>
    <w:rsid w:val="002F4D01"/>
    <w:rsid w:val="002F6D6D"/>
    <w:rsid w:val="00300DC4"/>
    <w:rsid w:val="00300DD1"/>
    <w:rsid w:val="00301FC8"/>
    <w:rsid w:val="00302080"/>
    <w:rsid w:val="0030255E"/>
    <w:rsid w:val="003105BD"/>
    <w:rsid w:val="00311D5A"/>
    <w:rsid w:val="003121B3"/>
    <w:rsid w:val="003169CF"/>
    <w:rsid w:val="00317C8F"/>
    <w:rsid w:val="0032103C"/>
    <w:rsid w:val="0032132C"/>
    <w:rsid w:val="003216D0"/>
    <w:rsid w:val="00321FF3"/>
    <w:rsid w:val="00324255"/>
    <w:rsid w:val="00325D75"/>
    <w:rsid w:val="00325E22"/>
    <w:rsid w:val="0032619B"/>
    <w:rsid w:val="0032788C"/>
    <w:rsid w:val="00331718"/>
    <w:rsid w:val="00334EBD"/>
    <w:rsid w:val="00336CC3"/>
    <w:rsid w:val="0034106B"/>
    <w:rsid w:val="00341E96"/>
    <w:rsid w:val="00342631"/>
    <w:rsid w:val="00342DDC"/>
    <w:rsid w:val="003432EB"/>
    <w:rsid w:val="00343F24"/>
    <w:rsid w:val="00344843"/>
    <w:rsid w:val="0034484A"/>
    <w:rsid w:val="00344F15"/>
    <w:rsid w:val="00345A5B"/>
    <w:rsid w:val="003471A5"/>
    <w:rsid w:val="00347C0C"/>
    <w:rsid w:val="003500C1"/>
    <w:rsid w:val="00354199"/>
    <w:rsid w:val="00355A3B"/>
    <w:rsid w:val="00355C52"/>
    <w:rsid w:val="00356085"/>
    <w:rsid w:val="00356264"/>
    <w:rsid w:val="00357879"/>
    <w:rsid w:val="0035799F"/>
    <w:rsid w:val="003608B0"/>
    <w:rsid w:val="0036131B"/>
    <w:rsid w:val="00363EE7"/>
    <w:rsid w:val="003647BE"/>
    <w:rsid w:val="00365C4B"/>
    <w:rsid w:val="00367903"/>
    <w:rsid w:val="00372327"/>
    <w:rsid w:val="00372674"/>
    <w:rsid w:val="00373487"/>
    <w:rsid w:val="00374AF2"/>
    <w:rsid w:val="00374DBF"/>
    <w:rsid w:val="00375015"/>
    <w:rsid w:val="003750C3"/>
    <w:rsid w:val="0037549F"/>
    <w:rsid w:val="003757CC"/>
    <w:rsid w:val="00376F76"/>
    <w:rsid w:val="0038259D"/>
    <w:rsid w:val="00384F3D"/>
    <w:rsid w:val="00387CB5"/>
    <w:rsid w:val="00387E34"/>
    <w:rsid w:val="00392CDB"/>
    <w:rsid w:val="00393966"/>
    <w:rsid w:val="00394E84"/>
    <w:rsid w:val="00395013"/>
    <w:rsid w:val="003A19A6"/>
    <w:rsid w:val="003A29B8"/>
    <w:rsid w:val="003A2C64"/>
    <w:rsid w:val="003A41B3"/>
    <w:rsid w:val="003A41F0"/>
    <w:rsid w:val="003A5512"/>
    <w:rsid w:val="003A5C49"/>
    <w:rsid w:val="003A6FAE"/>
    <w:rsid w:val="003A6FB6"/>
    <w:rsid w:val="003B0078"/>
    <w:rsid w:val="003B2E84"/>
    <w:rsid w:val="003B347B"/>
    <w:rsid w:val="003B75CD"/>
    <w:rsid w:val="003C09F4"/>
    <w:rsid w:val="003C25DD"/>
    <w:rsid w:val="003C2E5B"/>
    <w:rsid w:val="003C3451"/>
    <w:rsid w:val="003C4520"/>
    <w:rsid w:val="003C4A7B"/>
    <w:rsid w:val="003C5696"/>
    <w:rsid w:val="003C7F6A"/>
    <w:rsid w:val="003D0329"/>
    <w:rsid w:val="003D230B"/>
    <w:rsid w:val="003D3110"/>
    <w:rsid w:val="003D4CEF"/>
    <w:rsid w:val="003D4E08"/>
    <w:rsid w:val="003D7379"/>
    <w:rsid w:val="003E3CE6"/>
    <w:rsid w:val="003E474D"/>
    <w:rsid w:val="003E5626"/>
    <w:rsid w:val="003E727F"/>
    <w:rsid w:val="003F0A14"/>
    <w:rsid w:val="003F14F4"/>
    <w:rsid w:val="003F1AC6"/>
    <w:rsid w:val="003F1E73"/>
    <w:rsid w:val="003F1F48"/>
    <w:rsid w:val="003F3A2F"/>
    <w:rsid w:val="003F60F6"/>
    <w:rsid w:val="003F6D0A"/>
    <w:rsid w:val="003F6F11"/>
    <w:rsid w:val="00402847"/>
    <w:rsid w:val="00402857"/>
    <w:rsid w:val="00403168"/>
    <w:rsid w:val="00403369"/>
    <w:rsid w:val="00403377"/>
    <w:rsid w:val="00403882"/>
    <w:rsid w:val="00403B56"/>
    <w:rsid w:val="0040420E"/>
    <w:rsid w:val="00404E2A"/>
    <w:rsid w:val="00406E50"/>
    <w:rsid w:val="00410B9A"/>
    <w:rsid w:val="00412448"/>
    <w:rsid w:val="00412952"/>
    <w:rsid w:val="0041301F"/>
    <w:rsid w:val="0041314F"/>
    <w:rsid w:val="00414F3C"/>
    <w:rsid w:val="00415A0C"/>
    <w:rsid w:val="00416194"/>
    <w:rsid w:val="004169C8"/>
    <w:rsid w:val="0041741D"/>
    <w:rsid w:val="00417B00"/>
    <w:rsid w:val="0042151E"/>
    <w:rsid w:val="004215A4"/>
    <w:rsid w:val="00421819"/>
    <w:rsid w:val="00421D41"/>
    <w:rsid w:val="00422C2B"/>
    <w:rsid w:val="004238E3"/>
    <w:rsid w:val="00423A94"/>
    <w:rsid w:val="00424F54"/>
    <w:rsid w:val="004303FC"/>
    <w:rsid w:val="0043041C"/>
    <w:rsid w:val="004314F9"/>
    <w:rsid w:val="00432AAF"/>
    <w:rsid w:val="0043360F"/>
    <w:rsid w:val="004337BD"/>
    <w:rsid w:val="0043587F"/>
    <w:rsid w:val="00436C21"/>
    <w:rsid w:val="0044025B"/>
    <w:rsid w:val="00441D68"/>
    <w:rsid w:val="004428D5"/>
    <w:rsid w:val="00444A59"/>
    <w:rsid w:val="004521C0"/>
    <w:rsid w:val="00453CF8"/>
    <w:rsid w:val="00453F41"/>
    <w:rsid w:val="004565F0"/>
    <w:rsid w:val="0045708F"/>
    <w:rsid w:val="00460ECE"/>
    <w:rsid w:val="00461351"/>
    <w:rsid w:val="004624ED"/>
    <w:rsid w:val="004627AC"/>
    <w:rsid w:val="00463461"/>
    <w:rsid w:val="00464CAB"/>
    <w:rsid w:val="00464F6A"/>
    <w:rsid w:val="004658FF"/>
    <w:rsid w:val="004662C4"/>
    <w:rsid w:val="0047223D"/>
    <w:rsid w:val="004725B5"/>
    <w:rsid w:val="004725FF"/>
    <w:rsid w:val="00472764"/>
    <w:rsid w:val="00472B4E"/>
    <w:rsid w:val="004735B3"/>
    <w:rsid w:val="00473733"/>
    <w:rsid w:val="004769D9"/>
    <w:rsid w:val="00476DE9"/>
    <w:rsid w:val="004806CB"/>
    <w:rsid w:val="00481F9C"/>
    <w:rsid w:val="0048342D"/>
    <w:rsid w:val="00483534"/>
    <w:rsid w:val="004839DA"/>
    <w:rsid w:val="0048413E"/>
    <w:rsid w:val="0048435C"/>
    <w:rsid w:val="004927E5"/>
    <w:rsid w:val="004936F2"/>
    <w:rsid w:val="00496305"/>
    <w:rsid w:val="004A0D40"/>
    <w:rsid w:val="004A4AFD"/>
    <w:rsid w:val="004A4CC6"/>
    <w:rsid w:val="004A4CDA"/>
    <w:rsid w:val="004A791F"/>
    <w:rsid w:val="004B2B59"/>
    <w:rsid w:val="004B3762"/>
    <w:rsid w:val="004B380F"/>
    <w:rsid w:val="004B6766"/>
    <w:rsid w:val="004B6987"/>
    <w:rsid w:val="004C013C"/>
    <w:rsid w:val="004C0311"/>
    <w:rsid w:val="004C0BB2"/>
    <w:rsid w:val="004C10D2"/>
    <w:rsid w:val="004C2254"/>
    <w:rsid w:val="004C369A"/>
    <w:rsid w:val="004C40E9"/>
    <w:rsid w:val="004C4E52"/>
    <w:rsid w:val="004C6BC9"/>
    <w:rsid w:val="004C74CD"/>
    <w:rsid w:val="004D3672"/>
    <w:rsid w:val="004D5078"/>
    <w:rsid w:val="004D6707"/>
    <w:rsid w:val="004D7D22"/>
    <w:rsid w:val="004E0647"/>
    <w:rsid w:val="004E2D0E"/>
    <w:rsid w:val="004E370C"/>
    <w:rsid w:val="004E4CA0"/>
    <w:rsid w:val="004E5434"/>
    <w:rsid w:val="004E58E1"/>
    <w:rsid w:val="004E5EFD"/>
    <w:rsid w:val="004E6247"/>
    <w:rsid w:val="004E6440"/>
    <w:rsid w:val="004E665D"/>
    <w:rsid w:val="004F1104"/>
    <w:rsid w:val="004F3F30"/>
    <w:rsid w:val="004F421A"/>
    <w:rsid w:val="004F4992"/>
    <w:rsid w:val="004F4EAD"/>
    <w:rsid w:val="004F5BD6"/>
    <w:rsid w:val="004F6229"/>
    <w:rsid w:val="004F660A"/>
    <w:rsid w:val="004F72B5"/>
    <w:rsid w:val="0050149B"/>
    <w:rsid w:val="00502086"/>
    <w:rsid w:val="005033FC"/>
    <w:rsid w:val="00503E9A"/>
    <w:rsid w:val="00505F01"/>
    <w:rsid w:val="00507F5C"/>
    <w:rsid w:val="00510FC4"/>
    <w:rsid w:val="005129DE"/>
    <w:rsid w:val="005151B7"/>
    <w:rsid w:val="00515724"/>
    <w:rsid w:val="00515D3E"/>
    <w:rsid w:val="00516C27"/>
    <w:rsid w:val="005179D7"/>
    <w:rsid w:val="0052124B"/>
    <w:rsid w:val="00522C0D"/>
    <w:rsid w:val="00523301"/>
    <w:rsid w:val="00523E86"/>
    <w:rsid w:val="005245DB"/>
    <w:rsid w:val="00524E6D"/>
    <w:rsid w:val="00526DC0"/>
    <w:rsid w:val="00527C5F"/>
    <w:rsid w:val="005338EB"/>
    <w:rsid w:val="00534B17"/>
    <w:rsid w:val="00535783"/>
    <w:rsid w:val="0053709C"/>
    <w:rsid w:val="00537FD4"/>
    <w:rsid w:val="00540544"/>
    <w:rsid w:val="00541E50"/>
    <w:rsid w:val="005420FC"/>
    <w:rsid w:val="0054329F"/>
    <w:rsid w:val="005448E8"/>
    <w:rsid w:val="00545853"/>
    <w:rsid w:val="00546122"/>
    <w:rsid w:val="00546218"/>
    <w:rsid w:val="005467FB"/>
    <w:rsid w:val="005471F3"/>
    <w:rsid w:val="0055051A"/>
    <w:rsid w:val="00550AD8"/>
    <w:rsid w:val="00551167"/>
    <w:rsid w:val="00551F30"/>
    <w:rsid w:val="005531D2"/>
    <w:rsid w:val="00555DA8"/>
    <w:rsid w:val="00556EFD"/>
    <w:rsid w:val="00557416"/>
    <w:rsid w:val="00557814"/>
    <w:rsid w:val="00561D00"/>
    <w:rsid w:val="005630F4"/>
    <w:rsid w:val="00563118"/>
    <w:rsid w:val="00563B5D"/>
    <w:rsid w:val="005641A0"/>
    <w:rsid w:val="00565106"/>
    <w:rsid w:val="00565E97"/>
    <w:rsid w:val="00567E0C"/>
    <w:rsid w:val="005706DF"/>
    <w:rsid w:val="00570F09"/>
    <w:rsid w:val="00571A0D"/>
    <w:rsid w:val="005743EC"/>
    <w:rsid w:val="0057460C"/>
    <w:rsid w:val="00574B83"/>
    <w:rsid w:val="0057516E"/>
    <w:rsid w:val="005754A9"/>
    <w:rsid w:val="0057552F"/>
    <w:rsid w:val="00577032"/>
    <w:rsid w:val="005770B4"/>
    <w:rsid w:val="00577908"/>
    <w:rsid w:val="005820B1"/>
    <w:rsid w:val="0058220A"/>
    <w:rsid w:val="0058277F"/>
    <w:rsid w:val="00582B04"/>
    <w:rsid w:val="0058479F"/>
    <w:rsid w:val="00585850"/>
    <w:rsid w:val="005859CB"/>
    <w:rsid w:val="0058763D"/>
    <w:rsid w:val="0059084E"/>
    <w:rsid w:val="00590C3A"/>
    <w:rsid w:val="00593069"/>
    <w:rsid w:val="00593083"/>
    <w:rsid w:val="00593736"/>
    <w:rsid w:val="00593D88"/>
    <w:rsid w:val="005952C1"/>
    <w:rsid w:val="005953AB"/>
    <w:rsid w:val="0059677C"/>
    <w:rsid w:val="00597F45"/>
    <w:rsid w:val="005A2329"/>
    <w:rsid w:val="005A2A8D"/>
    <w:rsid w:val="005A4AC5"/>
    <w:rsid w:val="005A4C04"/>
    <w:rsid w:val="005A4E8C"/>
    <w:rsid w:val="005A4EC8"/>
    <w:rsid w:val="005A72C1"/>
    <w:rsid w:val="005B0257"/>
    <w:rsid w:val="005B0C92"/>
    <w:rsid w:val="005B2240"/>
    <w:rsid w:val="005B3B26"/>
    <w:rsid w:val="005B442B"/>
    <w:rsid w:val="005B5D36"/>
    <w:rsid w:val="005B6186"/>
    <w:rsid w:val="005B6FA1"/>
    <w:rsid w:val="005B7F88"/>
    <w:rsid w:val="005C15A7"/>
    <w:rsid w:val="005C1B8E"/>
    <w:rsid w:val="005C1C87"/>
    <w:rsid w:val="005C2543"/>
    <w:rsid w:val="005C2D2A"/>
    <w:rsid w:val="005C3487"/>
    <w:rsid w:val="005C3E2B"/>
    <w:rsid w:val="005C6C72"/>
    <w:rsid w:val="005D0AB1"/>
    <w:rsid w:val="005D0F9D"/>
    <w:rsid w:val="005D4180"/>
    <w:rsid w:val="005D42EE"/>
    <w:rsid w:val="005D4302"/>
    <w:rsid w:val="005D58AB"/>
    <w:rsid w:val="005E0A65"/>
    <w:rsid w:val="005E1986"/>
    <w:rsid w:val="005E2A06"/>
    <w:rsid w:val="005E2DE5"/>
    <w:rsid w:val="005E3188"/>
    <w:rsid w:val="005E36F1"/>
    <w:rsid w:val="005E3835"/>
    <w:rsid w:val="005E463F"/>
    <w:rsid w:val="005E5966"/>
    <w:rsid w:val="005E6AAA"/>
    <w:rsid w:val="005E78F9"/>
    <w:rsid w:val="005E7ADA"/>
    <w:rsid w:val="005F1E13"/>
    <w:rsid w:val="005F2438"/>
    <w:rsid w:val="005F6623"/>
    <w:rsid w:val="005F68CB"/>
    <w:rsid w:val="00603E10"/>
    <w:rsid w:val="00603F48"/>
    <w:rsid w:val="006050CB"/>
    <w:rsid w:val="00605A1F"/>
    <w:rsid w:val="0060778D"/>
    <w:rsid w:val="006105FE"/>
    <w:rsid w:val="00610783"/>
    <w:rsid w:val="00611EE5"/>
    <w:rsid w:val="00611FBA"/>
    <w:rsid w:val="00612054"/>
    <w:rsid w:val="0061335F"/>
    <w:rsid w:val="006146D6"/>
    <w:rsid w:val="006167E9"/>
    <w:rsid w:val="00616A24"/>
    <w:rsid w:val="00617189"/>
    <w:rsid w:val="00617894"/>
    <w:rsid w:val="00620808"/>
    <w:rsid w:val="006208B6"/>
    <w:rsid w:val="00626BBD"/>
    <w:rsid w:val="006302D9"/>
    <w:rsid w:val="00631ECC"/>
    <w:rsid w:val="006322D5"/>
    <w:rsid w:val="0063246E"/>
    <w:rsid w:val="0063280C"/>
    <w:rsid w:val="00632C6A"/>
    <w:rsid w:val="006333E4"/>
    <w:rsid w:val="0063388F"/>
    <w:rsid w:val="00634497"/>
    <w:rsid w:val="00635446"/>
    <w:rsid w:val="0063575D"/>
    <w:rsid w:val="0063625C"/>
    <w:rsid w:val="00636932"/>
    <w:rsid w:val="006372E9"/>
    <w:rsid w:val="00640690"/>
    <w:rsid w:val="00640777"/>
    <w:rsid w:val="006411E3"/>
    <w:rsid w:val="006415C5"/>
    <w:rsid w:val="006441D8"/>
    <w:rsid w:val="00644A05"/>
    <w:rsid w:val="006452AF"/>
    <w:rsid w:val="00645BBA"/>
    <w:rsid w:val="00645EA7"/>
    <w:rsid w:val="00647F66"/>
    <w:rsid w:val="0065284E"/>
    <w:rsid w:val="00653320"/>
    <w:rsid w:val="00653D86"/>
    <w:rsid w:val="00656C54"/>
    <w:rsid w:val="00656EEA"/>
    <w:rsid w:val="00663191"/>
    <w:rsid w:val="00664259"/>
    <w:rsid w:val="00664C22"/>
    <w:rsid w:val="00664FE7"/>
    <w:rsid w:val="006662F5"/>
    <w:rsid w:val="00670627"/>
    <w:rsid w:val="00671E19"/>
    <w:rsid w:val="00672362"/>
    <w:rsid w:val="00672920"/>
    <w:rsid w:val="006749EC"/>
    <w:rsid w:val="00674D07"/>
    <w:rsid w:val="00676179"/>
    <w:rsid w:val="0068052C"/>
    <w:rsid w:val="00680E1D"/>
    <w:rsid w:val="006812EC"/>
    <w:rsid w:val="006822B3"/>
    <w:rsid w:val="006843AE"/>
    <w:rsid w:val="006848A4"/>
    <w:rsid w:val="00684DA8"/>
    <w:rsid w:val="00684FB1"/>
    <w:rsid w:val="006875D4"/>
    <w:rsid w:val="00690023"/>
    <w:rsid w:val="006907F2"/>
    <w:rsid w:val="0069097E"/>
    <w:rsid w:val="0069357B"/>
    <w:rsid w:val="00694486"/>
    <w:rsid w:val="006953D1"/>
    <w:rsid w:val="006955B7"/>
    <w:rsid w:val="0069799C"/>
    <w:rsid w:val="006A081F"/>
    <w:rsid w:val="006A1801"/>
    <w:rsid w:val="006A2498"/>
    <w:rsid w:val="006A32F8"/>
    <w:rsid w:val="006A34CA"/>
    <w:rsid w:val="006A3906"/>
    <w:rsid w:val="006A4020"/>
    <w:rsid w:val="006A5DA5"/>
    <w:rsid w:val="006A6989"/>
    <w:rsid w:val="006B0A57"/>
    <w:rsid w:val="006B24A9"/>
    <w:rsid w:val="006B4A1B"/>
    <w:rsid w:val="006B63C6"/>
    <w:rsid w:val="006B7020"/>
    <w:rsid w:val="006B7ADB"/>
    <w:rsid w:val="006B7D75"/>
    <w:rsid w:val="006C0616"/>
    <w:rsid w:val="006C1411"/>
    <w:rsid w:val="006C37CC"/>
    <w:rsid w:val="006C4CDF"/>
    <w:rsid w:val="006C7C2D"/>
    <w:rsid w:val="006D057E"/>
    <w:rsid w:val="006D2B01"/>
    <w:rsid w:val="006D2F70"/>
    <w:rsid w:val="006D37C1"/>
    <w:rsid w:val="006D4CE7"/>
    <w:rsid w:val="006D7B92"/>
    <w:rsid w:val="006D7CF5"/>
    <w:rsid w:val="006D7E48"/>
    <w:rsid w:val="006E0A9B"/>
    <w:rsid w:val="006E150B"/>
    <w:rsid w:val="006E494A"/>
    <w:rsid w:val="006E5141"/>
    <w:rsid w:val="006F18D8"/>
    <w:rsid w:val="006F1DE8"/>
    <w:rsid w:val="006F7874"/>
    <w:rsid w:val="007007E9"/>
    <w:rsid w:val="0070358E"/>
    <w:rsid w:val="00705533"/>
    <w:rsid w:val="00705E7D"/>
    <w:rsid w:val="00706D84"/>
    <w:rsid w:val="0071022A"/>
    <w:rsid w:val="00711F2F"/>
    <w:rsid w:val="00711F74"/>
    <w:rsid w:val="00713BBA"/>
    <w:rsid w:val="007149B4"/>
    <w:rsid w:val="00715E18"/>
    <w:rsid w:val="007226FA"/>
    <w:rsid w:val="00723C1C"/>
    <w:rsid w:val="00723C4B"/>
    <w:rsid w:val="0072413C"/>
    <w:rsid w:val="0072672F"/>
    <w:rsid w:val="007338DC"/>
    <w:rsid w:val="00734166"/>
    <w:rsid w:val="007357C4"/>
    <w:rsid w:val="0073583E"/>
    <w:rsid w:val="0073588A"/>
    <w:rsid w:val="007371E4"/>
    <w:rsid w:val="00741C18"/>
    <w:rsid w:val="0074205E"/>
    <w:rsid w:val="00742C59"/>
    <w:rsid w:val="00743281"/>
    <w:rsid w:val="007463EC"/>
    <w:rsid w:val="00747764"/>
    <w:rsid w:val="00747AE3"/>
    <w:rsid w:val="00750088"/>
    <w:rsid w:val="00750410"/>
    <w:rsid w:val="007522DA"/>
    <w:rsid w:val="00752472"/>
    <w:rsid w:val="007525F2"/>
    <w:rsid w:val="00753588"/>
    <w:rsid w:val="00755806"/>
    <w:rsid w:val="00755ABE"/>
    <w:rsid w:val="007566C8"/>
    <w:rsid w:val="0075708A"/>
    <w:rsid w:val="007601A5"/>
    <w:rsid w:val="0076276B"/>
    <w:rsid w:val="00762F7B"/>
    <w:rsid w:val="007633A7"/>
    <w:rsid w:val="00763CA9"/>
    <w:rsid w:val="007648B4"/>
    <w:rsid w:val="007649FF"/>
    <w:rsid w:val="00764B81"/>
    <w:rsid w:val="00766F01"/>
    <w:rsid w:val="00767229"/>
    <w:rsid w:val="00767414"/>
    <w:rsid w:val="00767BFF"/>
    <w:rsid w:val="00767ECB"/>
    <w:rsid w:val="0077250A"/>
    <w:rsid w:val="0077323A"/>
    <w:rsid w:val="0077392E"/>
    <w:rsid w:val="007747BB"/>
    <w:rsid w:val="00781060"/>
    <w:rsid w:val="0078161D"/>
    <w:rsid w:val="0078209C"/>
    <w:rsid w:val="007821FB"/>
    <w:rsid w:val="00784FDE"/>
    <w:rsid w:val="007858EF"/>
    <w:rsid w:val="007859A4"/>
    <w:rsid w:val="00785AF7"/>
    <w:rsid w:val="00785EB1"/>
    <w:rsid w:val="007918C5"/>
    <w:rsid w:val="0079444A"/>
    <w:rsid w:val="00794F91"/>
    <w:rsid w:val="00795932"/>
    <w:rsid w:val="007A446E"/>
    <w:rsid w:val="007A49B2"/>
    <w:rsid w:val="007A66E1"/>
    <w:rsid w:val="007A6B1A"/>
    <w:rsid w:val="007A7AC3"/>
    <w:rsid w:val="007B1257"/>
    <w:rsid w:val="007B1D2C"/>
    <w:rsid w:val="007B204A"/>
    <w:rsid w:val="007B268D"/>
    <w:rsid w:val="007B4D05"/>
    <w:rsid w:val="007B5DB2"/>
    <w:rsid w:val="007B689C"/>
    <w:rsid w:val="007B6CF3"/>
    <w:rsid w:val="007B7207"/>
    <w:rsid w:val="007B7CF7"/>
    <w:rsid w:val="007C0152"/>
    <w:rsid w:val="007C0C7B"/>
    <w:rsid w:val="007C112A"/>
    <w:rsid w:val="007C1CCA"/>
    <w:rsid w:val="007C6DCC"/>
    <w:rsid w:val="007C7370"/>
    <w:rsid w:val="007C7EE7"/>
    <w:rsid w:val="007D11C0"/>
    <w:rsid w:val="007D2A06"/>
    <w:rsid w:val="007D439E"/>
    <w:rsid w:val="007D48D6"/>
    <w:rsid w:val="007D5FF3"/>
    <w:rsid w:val="007D6DB1"/>
    <w:rsid w:val="007D7604"/>
    <w:rsid w:val="007E0317"/>
    <w:rsid w:val="007E19CF"/>
    <w:rsid w:val="007E1F01"/>
    <w:rsid w:val="007E1F5D"/>
    <w:rsid w:val="007E262A"/>
    <w:rsid w:val="007E44CA"/>
    <w:rsid w:val="007E4F53"/>
    <w:rsid w:val="007E5DDF"/>
    <w:rsid w:val="007F27E6"/>
    <w:rsid w:val="007F282B"/>
    <w:rsid w:val="007F3645"/>
    <w:rsid w:val="007F3A8F"/>
    <w:rsid w:val="007F422D"/>
    <w:rsid w:val="007F4295"/>
    <w:rsid w:val="007F4E85"/>
    <w:rsid w:val="0080039B"/>
    <w:rsid w:val="00800C61"/>
    <w:rsid w:val="008016BD"/>
    <w:rsid w:val="00801924"/>
    <w:rsid w:val="00804EC3"/>
    <w:rsid w:val="00805408"/>
    <w:rsid w:val="00805753"/>
    <w:rsid w:val="008057A4"/>
    <w:rsid w:val="00806DD1"/>
    <w:rsid w:val="00806FDA"/>
    <w:rsid w:val="00810268"/>
    <w:rsid w:val="0081219E"/>
    <w:rsid w:val="008129F9"/>
    <w:rsid w:val="0081608F"/>
    <w:rsid w:val="00816B2E"/>
    <w:rsid w:val="00824E28"/>
    <w:rsid w:val="0082549B"/>
    <w:rsid w:val="0082551A"/>
    <w:rsid w:val="00826216"/>
    <w:rsid w:val="00826865"/>
    <w:rsid w:val="00826E01"/>
    <w:rsid w:val="00827CCA"/>
    <w:rsid w:val="00827EE7"/>
    <w:rsid w:val="00830216"/>
    <w:rsid w:val="00831A27"/>
    <w:rsid w:val="00831DC2"/>
    <w:rsid w:val="00832105"/>
    <w:rsid w:val="00833EF9"/>
    <w:rsid w:val="00835FBA"/>
    <w:rsid w:val="0083622F"/>
    <w:rsid w:val="008370EE"/>
    <w:rsid w:val="0084134C"/>
    <w:rsid w:val="008420EB"/>
    <w:rsid w:val="00842BE4"/>
    <w:rsid w:val="008434BC"/>
    <w:rsid w:val="00844BFA"/>
    <w:rsid w:val="00845353"/>
    <w:rsid w:val="00846D38"/>
    <w:rsid w:val="0084730A"/>
    <w:rsid w:val="0084773B"/>
    <w:rsid w:val="00852929"/>
    <w:rsid w:val="008529C0"/>
    <w:rsid w:val="0085356C"/>
    <w:rsid w:val="00853944"/>
    <w:rsid w:val="00853CA1"/>
    <w:rsid w:val="00854036"/>
    <w:rsid w:val="00854599"/>
    <w:rsid w:val="008555E7"/>
    <w:rsid w:val="0086112B"/>
    <w:rsid w:val="00861135"/>
    <w:rsid w:val="008611EA"/>
    <w:rsid w:val="00861431"/>
    <w:rsid w:val="0086344E"/>
    <w:rsid w:val="00863EC1"/>
    <w:rsid w:val="008641E8"/>
    <w:rsid w:val="0087046A"/>
    <w:rsid w:val="00870BED"/>
    <w:rsid w:val="008713C0"/>
    <w:rsid w:val="008727B5"/>
    <w:rsid w:val="00872AC1"/>
    <w:rsid w:val="008734ED"/>
    <w:rsid w:val="00873A7D"/>
    <w:rsid w:val="0087599B"/>
    <w:rsid w:val="00882355"/>
    <w:rsid w:val="00884C16"/>
    <w:rsid w:val="0088671B"/>
    <w:rsid w:val="0089055C"/>
    <w:rsid w:val="00891225"/>
    <w:rsid w:val="00892C52"/>
    <w:rsid w:val="008A1891"/>
    <w:rsid w:val="008A2018"/>
    <w:rsid w:val="008A2958"/>
    <w:rsid w:val="008B02CB"/>
    <w:rsid w:val="008B418D"/>
    <w:rsid w:val="008B4716"/>
    <w:rsid w:val="008B6191"/>
    <w:rsid w:val="008C0A3D"/>
    <w:rsid w:val="008C1323"/>
    <w:rsid w:val="008C1871"/>
    <w:rsid w:val="008C1D61"/>
    <w:rsid w:val="008C44D9"/>
    <w:rsid w:val="008C6459"/>
    <w:rsid w:val="008C6914"/>
    <w:rsid w:val="008C7215"/>
    <w:rsid w:val="008D094F"/>
    <w:rsid w:val="008D175B"/>
    <w:rsid w:val="008D1C4E"/>
    <w:rsid w:val="008D2DAA"/>
    <w:rsid w:val="008D39F4"/>
    <w:rsid w:val="008D53E3"/>
    <w:rsid w:val="008D602A"/>
    <w:rsid w:val="008D7AC2"/>
    <w:rsid w:val="008E068C"/>
    <w:rsid w:val="008E0926"/>
    <w:rsid w:val="008E157E"/>
    <w:rsid w:val="008E19D5"/>
    <w:rsid w:val="008E3721"/>
    <w:rsid w:val="008E493F"/>
    <w:rsid w:val="008E7DB4"/>
    <w:rsid w:val="008F3461"/>
    <w:rsid w:val="008F395D"/>
    <w:rsid w:val="008F4504"/>
    <w:rsid w:val="008F4BEF"/>
    <w:rsid w:val="008F544D"/>
    <w:rsid w:val="008F5833"/>
    <w:rsid w:val="008F6A8E"/>
    <w:rsid w:val="00900A43"/>
    <w:rsid w:val="00900D5F"/>
    <w:rsid w:val="00900D94"/>
    <w:rsid w:val="009016D5"/>
    <w:rsid w:val="009027E2"/>
    <w:rsid w:val="00906B92"/>
    <w:rsid w:val="009123A8"/>
    <w:rsid w:val="00913F82"/>
    <w:rsid w:val="00913F86"/>
    <w:rsid w:val="009155AE"/>
    <w:rsid w:val="009155BC"/>
    <w:rsid w:val="00915674"/>
    <w:rsid w:val="00915A5A"/>
    <w:rsid w:val="00916A69"/>
    <w:rsid w:val="00916DB8"/>
    <w:rsid w:val="0092006D"/>
    <w:rsid w:val="009208CD"/>
    <w:rsid w:val="009208E7"/>
    <w:rsid w:val="00920AF3"/>
    <w:rsid w:val="00921165"/>
    <w:rsid w:val="00921588"/>
    <w:rsid w:val="00923D7E"/>
    <w:rsid w:val="00924BBE"/>
    <w:rsid w:val="00926B50"/>
    <w:rsid w:val="00926D15"/>
    <w:rsid w:val="00927C93"/>
    <w:rsid w:val="00930F2F"/>
    <w:rsid w:val="00931CEF"/>
    <w:rsid w:val="00932EED"/>
    <w:rsid w:val="009333F3"/>
    <w:rsid w:val="00936A34"/>
    <w:rsid w:val="00940896"/>
    <w:rsid w:val="00941635"/>
    <w:rsid w:val="0094188A"/>
    <w:rsid w:val="009431D5"/>
    <w:rsid w:val="009431EE"/>
    <w:rsid w:val="0094406B"/>
    <w:rsid w:val="00944355"/>
    <w:rsid w:val="00945375"/>
    <w:rsid w:val="0094636B"/>
    <w:rsid w:val="009466CA"/>
    <w:rsid w:val="0094737A"/>
    <w:rsid w:val="0094756D"/>
    <w:rsid w:val="00947A13"/>
    <w:rsid w:val="0095046D"/>
    <w:rsid w:val="009528AA"/>
    <w:rsid w:val="00954494"/>
    <w:rsid w:val="009548FD"/>
    <w:rsid w:val="00954B1D"/>
    <w:rsid w:val="00954FDC"/>
    <w:rsid w:val="0095718C"/>
    <w:rsid w:val="00957D40"/>
    <w:rsid w:val="00957F8C"/>
    <w:rsid w:val="00960A02"/>
    <w:rsid w:val="009623DD"/>
    <w:rsid w:val="009657B8"/>
    <w:rsid w:val="00967C4F"/>
    <w:rsid w:val="00971325"/>
    <w:rsid w:val="00971D24"/>
    <w:rsid w:val="009722FD"/>
    <w:rsid w:val="00973056"/>
    <w:rsid w:val="00973AA2"/>
    <w:rsid w:val="009744B1"/>
    <w:rsid w:val="009760C6"/>
    <w:rsid w:val="00980DE2"/>
    <w:rsid w:val="00980E1B"/>
    <w:rsid w:val="009823CB"/>
    <w:rsid w:val="00986D14"/>
    <w:rsid w:val="00987104"/>
    <w:rsid w:val="00990691"/>
    <w:rsid w:val="009914F2"/>
    <w:rsid w:val="00991E83"/>
    <w:rsid w:val="0099596D"/>
    <w:rsid w:val="0099687A"/>
    <w:rsid w:val="009976B9"/>
    <w:rsid w:val="00997704"/>
    <w:rsid w:val="009977C3"/>
    <w:rsid w:val="009A0824"/>
    <w:rsid w:val="009A1A0F"/>
    <w:rsid w:val="009A1C9C"/>
    <w:rsid w:val="009A1D2D"/>
    <w:rsid w:val="009A390D"/>
    <w:rsid w:val="009A3BAE"/>
    <w:rsid w:val="009A4553"/>
    <w:rsid w:val="009A5C2F"/>
    <w:rsid w:val="009B0C85"/>
    <w:rsid w:val="009B16AE"/>
    <w:rsid w:val="009B1AA8"/>
    <w:rsid w:val="009B1D2F"/>
    <w:rsid w:val="009B2189"/>
    <w:rsid w:val="009B2E32"/>
    <w:rsid w:val="009B334C"/>
    <w:rsid w:val="009B52FF"/>
    <w:rsid w:val="009B65DA"/>
    <w:rsid w:val="009C0B56"/>
    <w:rsid w:val="009C1878"/>
    <w:rsid w:val="009C1D1E"/>
    <w:rsid w:val="009C1E3C"/>
    <w:rsid w:val="009C30FF"/>
    <w:rsid w:val="009C3E56"/>
    <w:rsid w:val="009C48FB"/>
    <w:rsid w:val="009C5D15"/>
    <w:rsid w:val="009D0FC3"/>
    <w:rsid w:val="009D160A"/>
    <w:rsid w:val="009D20B5"/>
    <w:rsid w:val="009D36FE"/>
    <w:rsid w:val="009D44AA"/>
    <w:rsid w:val="009D64E7"/>
    <w:rsid w:val="009D7146"/>
    <w:rsid w:val="009D7224"/>
    <w:rsid w:val="009D7C6F"/>
    <w:rsid w:val="009E0A5D"/>
    <w:rsid w:val="009E122D"/>
    <w:rsid w:val="009E5BB6"/>
    <w:rsid w:val="009E639E"/>
    <w:rsid w:val="009E6989"/>
    <w:rsid w:val="009E753C"/>
    <w:rsid w:val="009E7A8B"/>
    <w:rsid w:val="009F0001"/>
    <w:rsid w:val="009F1322"/>
    <w:rsid w:val="009F1357"/>
    <w:rsid w:val="009F1EA0"/>
    <w:rsid w:val="009F37AC"/>
    <w:rsid w:val="009F48C4"/>
    <w:rsid w:val="009F4B75"/>
    <w:rsid w:val="009F7ECA"/>
    <w:rsid w:val="00A00EA3"/>
    <w:rsid w:val="00A0129A"/>
    <w:rsid w:val="00A013C1"/>
    <w:rsid w:val="00A01783"/>
    <w:rsid w:val="00A031E8"/>
    <w:rsid w:val="00A03B43"/>
    <w:rsid w:val="00A047EE"/>
    <w:rsid w:val="00A06173"/>
    <w:rsid w:val="00A0651C"/>
    <w:rsid w:val="00A07227"/>
    <w:rsid w:val="00A07B4F"/>
    <w:rsid w:val="00A100ED"/>
    <w:rsid w:val="00A10F63"/>
    <w:rsid w:val="00A11A50"/>
    <w:rsid w:val="00A11B28"/>
    <w:rsid w:val="00A11BE7"/>
    <w:rsid w:val="00A129A4"/>
    <w:rsid w:val="00A134A6"/>
    <w:rsid w:val="00A14565"/>
    <w:rsid w:val="00A14885"/>
    <w:rsid w:val="00A14E2E"/>
    <w:rsid w:val="00A164C9"/>
    <w:rsid w:val="00A20E82"/>
    <w:rsid w:val="00A23657"/>
    <w:rsid w:val="00A2393C"/>
    <w:rsid w:val="00A23C8A"/>
    <w:rsid w:val="00A24D92"/>
    <w:rsid w:val="00A26BF7"/>
    <w:rsid w:val="00A32272"/>
    <w:rsid w:val="00A32C48"/>
    <w:rsid w:val="00A3528F"/>
    <w:rsid w:val="00A35E1F"/>
    <w:rsid w:val="00A40677"/>
    <w:rsid w:val="00A42F08"/>
    <w:rsid w:val="00A44D51"/>
    <w:rsid w:val="00A46C6C"/>
    <w:rsid w:val="00A52A5D"/>
    <w:rsid w:val="00A53A51"/>
    <w:rsid w:val="00A53B88"/>
    <w:rsid w:val="00A6271A"/>
    <w:rsid w:val="00A62CB9"/>
    <w:rsid w:val="00A64D17"/>
    <w:rsid w:val="00A70E75"/>
    <w:rsid w:val="00A7146B"/>
    <w:rsid w:val="00A75294"/>
    <w:rsid w:val="00A7737E"/>
    <w:rsid w:val="00A804C5"/>
    <w:rsid w:val="00A8227B"/>
    <w:rsid w:val="00A829AB"/>
    <w:rsid w:val="00A8315E"/>
    <w:rsid w:val="00A84D1C"/>
    <w:rsid w:val="00A85874"/>
    <w:rsid w:val="00A85A21"/>
    <w:rsid w:val="00A906F2"/>
    <w:rsid w:val="00A92956"/>
    <w:rsid w:val="00A934B7"/>
    <w:rsid w:val="00A94F81"/>
    <w:rsid w:val="00A96308"/>
    <w:rsid w:val="00A965F7"/>
    <w:rsid w:val="00A9710B"/>
    <w:rsid w:val="00AA079B"/>
    <w:rsid w:val="00AA25CA"/>
    <w:rsid w:val="00AA30F0"/>
    <w:rsid w:val="00AA312E"/>
    <w:rsid w:val="00AA323C"/>
    <w:rsid w:val="00AA363F"/>
    <w:rsid w:val="00AA3853"/>
    <w:rsid w:val="00AA5B25"/>
    <w:rsid w:val="00AA63AD"/>
    <w:rsid w:val="00AA6D57"/>
    <w:rsid w:val="00AA7ADD"/>
    <w:rsid w:val="00AB1D9B"/>
    <w:rsid w:val="00AB4A18"/>
    <w:rsid w:val="00AB608C"/>
    <w:rsid w:val="00AB611F"/>
    <w:rsid w:val="00AB7E78"/>
    <w:rsid w:val="00AC155F"/>
    <w:rsid w:val="00AC25CA"/>
    <w:rsid w:val="00AC2A9B"/>
    <w:rsid w:val="00AC3563"/>
    <w:rsid w:val="00AC714C"/>
    <w:rsid w:val="00AC756B"/>
    <w:rsid w:val="00AD13EF"/>
    <w:rsid w:val="00AD1FB0"/>
    <w:rsid w:val="00AD2119"/>
    <w:rsid w:val="00AD242A"/>
    <w:rsid w:val="00AD29A5"/>
    <w:rsid w:val="00AD3430"/>
    <w:rsid w:val="00AD6041"/>
    <w:rsid w:val="00AD60DB"/>
    <w:rsid w:val="00AD7760"/>
    <w:rsid w:val="00AD791F"/>
    <w:rsid w:val="00AE08E9"/>
    <w:rsid w:val="00AE18E3"/>
    <w:rsid w:val="00AE4C87"/>
    <w:rsid w:val="00AF11E9"/>
    <w:rsid w:val="00AF1CAA"/>
    <w:rsid w:val="00AF445D"/>
    <w:rsid w:val="00AF57B9"/>
    <w:rsid w:val="00AF630F"/>
    <w:rsid w:val="00AF6E2F"/>
    <w:rsid w:val="00AF77EA"/>
    <w:rsid w:val="00AF7FF7"/>
    <w:rsid w:val="00B0261A"/>
    <w:rsid w:val="00B02986"/>
    <w:rsid w:val="00B02CA1"/>
    <w:rsid w:val="00B03E52"/>
    <w:rsid w:val="00B045CD"/>
    <w:rsid w:val="00B0531C"/>
    <w:rsid w:val="00B0646A"/>
    <w:rsid w:val="00B07DF5"/>
    <w:rsid w:val="00B10DEE"/>
    <w:rsid w:val="00B122B0"/>
    <w:rsid w:val="00B13260"/>
    <w:rsid w:val="00B171E1"/>
    <w:rsid w:val="00B17980"/>
    <w:rsid w:val="00B207F2"/>
    <w:rsid w:val="00B213A6"/>
    <w:rsid w:val="00B221E8"/>
    <w:rsid w:val="00B24140"/>
    <w:rsid w:val="00B25237"/>
    <w:rsid w:val="00B2668C"/>
    <w:rsid w:val="00B27B77"/>
    <w:rsid w:val="00B30850"/>
    <w:rsid w:val="00B3221A"/>
    <w:rsid w:val="00B32742"/>
    <w:rsid w:val="00B32973"/>
    <w:rsid w:val="00B3433D"/>
    <w:rsid w:val="00B35A5F"/>
    <w:rsid w:val="00B37EEC"/>
    <w:rsid w:val="00B37F6C"/>
    <w:rsid w:val="00B407BF"/>
    <w:rsid w:val="00B4149B"/>
    <w:rsid w:val="00B41F20"/>
    <w:rsid w:val="00B42A63"/>
    <w:rsid w:val="00B442AB"/>
    <w:rsid w:val="00B5103C"/>
    <w:rsid w:val="00B524F3"/>
    <w:rsid w:val="00B5281D"/>
    <w:rsid w:val="00B5460D"/>
    <w:rsid w:val="00B57503"/>
    <w:rsid w:val="00B578C2"/>
    <w:rsid w:val="00B57CD4"/>
    <w:rsid w:val="00B607C1"/>
    <w:rsid w:val="00B60FF8"/>
    <w:rsid w:val="00B62EC8"/>
    <w:rsid w:val="00B63015"/>
    <w:rsid w:val="00B63146"/>
    <w:rsid w:val="00B635D1"/>
    <w:rsid w:val="00B65B77"/>
    <w:rsid w:val="00B669C2"/>
    <w:rsid w:val="00B66D74"/>
    <w:rsid w:val="00B711F9"/>
    <w:rsid w:val="00B72C37"/>
    <w:rsid w:val="00B73E34"/>
    <w:rsid w:val="00B73E61"/>
    <w:rsid w:val="00B75B7C"/>
    <w:rsid w:val="00B80BA8"/>
    <w:rsid w:val="00B823AA"/>
    <w:rsid w:val="00B82404"/>
    <w:rsid w:val="00B84084"/>
    <w:rsid w:val="00B8503E"/>
    <w:rsid w:val="00B9014E"/>
    <w:rsid w:val="00B903F4"/>
    <w:rsid w:val="00B9064C"/>
    <w:rsid w:val="00B91255"/>
    <w:rsid w:val="00B91667"/>
    <w:rsid w:val="00B91D82"/>
    <w:rsid w:val="00B929B2"/>
    <w:rsid w:val="00B929D6"/>
    <w:rsid w:val="00B94AFE"/>
    <w:rsid w:val="00B97A66"/>
    <w:rsid w:val="00BA0F3C"/>
    <w:rsid w:val="00BA10CD"/>
    <w:rsid w:val="00BA16C0"/>
    <w:rsid w:val="00BA6E2E"/>
    <w:rsid w:val="00BA790E"/>
    <w:rsid w:val="00BA7B73"/>
    <w:rsid w:val="00BB1DA1"/>
    <w:rsid w:val="00BB1EB5"/>
    <w:rsid w:val="00BB29A2"/>
    <w:rsid w:val="00BB29B1"/>
    <w:rsid w:val="00BB3C56"/>
    <w:rsid w:val="00BB4591"/>
    <w:rsid w:val="00BB5E1C"/>
    <w:rsid w:val="00BB6722"/>
    <w:rsid w:val="00BB72E9"/>
    <w:rsid w:val="00BC56BC"/>
    <w:rsid w:val="00BC6224"/>
    <w:rsid w:val="00BC69C7"/>
    <w:rsid w:val="00BC7127"/>
    <w:rsid w:val="00BC7F52"/>
    <w:rsid w:val="00BD135E"/>
    <w:rsid w:val="00BD2784"/>
    <w:rsid w:val="00BD412B"/>
    <w:rsid w:val="00BD4E9A"/>
    <w:rsid w:val="00BD54D5"/>
    <w:rsid w:val="00BD65EE"/>
    <w:rsid w:val="00BD7D7E"/>
    <w:rsid w:val="00BE1DEA"/>
    <w:rsid w:val="00BE20F8"/>
    <w:rsid w:val="00BE2E99"/>
    <w:rsid w:val="00BE2ECE"/>
    <w:rsid w:val="00BE5407"/>
    <w:rsid w:val="00BE6A8B"/>
    <w:rsid w:val="00BF0C50"/>
    <w:rsid w:val="00BF1F15"/>
    <w:rsid w:val="00BF2070"/>
    <w:rsid w:val="00BF28B5"/>
    <w:rsid w:val="00BF380B"/>
    <w:rsid w:val="00BF4318"/>
    <w:rsid w:val="00BF55F7"/>
    <w:rsid w:val="00BF56D5"/>
    <w:rsid w:val="00BF5DC6"/>
    <w:rsid w:val="00BF7A00"/>
    <w:rsid w:val="00C00BAA"/>
    <w:rsid w:val="00C012CB"/>
    <w:rsid w:val="00C022B7"/>
    <w:rsid w:val="00C02317"/>
    <w:rsid w:val="00C038ED"/>
    <w:rsid w:val="00C03DB7"/>
    <w:rsid w:val="00C05384"/>
    <w:rsid w:val="00C0759E"/>
    <w:rsid w:val="00C117E3"/>
    <w:rsid w:val="00C12CFA"/>
    <w:rsid w:val="00C132E0"/>
    <w:rsid w:val="00C14F99"/>
    <w:rsid w:val="00C15884"/>
    <w:rsid w:val="00C17183"/>
    <w:rsid w:val="00C20606"/>
    <w:rsid w:val="00C20CF5"/>
    <w:rsid w:val="00C2119B"/>
    <w:rsid w:val="00C2130F"/>
    <w:rsid w:val="00C21317"/>
    <w:rsid w:val="00C21EC8"/>
    <w:rsid w:val="00C22A93"/>
    <w:rsid w:val="00C22D3B"/>
    <w:rsid w:val="00C24BD1"/>
    <w:rsid w:val="00C2602C"/>
    <w:rsid w:val="00C27C63"/>
    <w:rsid w:val="00C3011C"/>
    <w:rsid w:val="00C301E9"/>
    <w:rsid w:val="00C32437"/>
    <w:rsid w:val="00C32720"/>
    <w:rsid w:val="00C327DD"/>
    <w:rsid w:val="00C37DE9"/>
    <w:rsid w:val="00C40206"/>
    <w:rsid w:val="00C4251B"/>
    <w:rsid w:val="00C4271D"/>
    <w:rsid w:val="00C42928"/>
    <w:rsid w:val="00C44201"/>
    <w:rsid w:val="00C470EA"/>
    <w:rsid w:val="00C47D77"/>
    <w:rsid w:val="00C5079C"/>
    <w:rsid w:val="00C50A72"/>
    <w:rsid w:val="00C50C81"/>
    <w:rsid w:val="00C51D6D"/>
    <w:rsid w:val="00C536DD"/>
    <w:rsid w:val="00C55AFC"/>
    <w:rsid w:val="00C561E7"/>
    <w:rsid w:val="00C608D2"/>
    <w:rsid w:val="00C614AD"/>
    <w:rsid w:val="00C62106"/>
    <w:rsid w:val="00C6241A"/>
    <w:rsid w:val="00C632A4"/>
    <w:rsid w:val="00C65027"/>
    <w:rsid w:val="00C70715"/>
    <w:rsid w:val="00C70A6B"/>
    <w:rsid w:val="00C71919"/>
    <w:rsid w:val="00C719CE"/>
    <w:rsid w:val="00C72065"/>
    <w:rsid w:val="00C77B0F"/>
    <w:rsid w:val="00C8042A"/>
    <w:rsid w:val="00C80AF7"/>
    <w:rsid w:val="00C81E86"/>
    <w:rsid w:val="00C82530"/>
    <w:rsid w:val="00C82DC6"/>
    <w:rsid w:val="00C8360B"/>
    <w:rsid w:val="00C8378E"/>
    <w:rsid w:val="00C85100"/>
    <w:rsid w:val="00C86DA9"/>
    <w:rsid w:val="00C907A3"/>
    <w:rsid w:val="00C9081D"/>
    <w:rsid w:val="00C90A4E"/>
    <w:rsid w:val="00C90DEA"/>
    <w:rsid w:val="00C91BA4"/>
    <w:rsid w:val="00C92043"/>
    <w:rsid w:val="00C93D62"/>
    <w:rsid w:val="00C94E89"/>
    <w:rsid w:val="00C957B0"/>
    <w:rsid w:val="00C958BB"/>
    <w:rsid w:val="00C96FF6"/>
    <w:rsid w:val="00CA2474"/>
    <w:rsid w:val="00CA2E27"/>
    <w:rsid w:val="00CA2FBA"/>
    <w:rsid w:val="00CA45B3"/>
    <w:rsid w:val="00CA5040"/>
    <w:rsid w:val="00CA5AB7"/>
    <w:rsid w:val="00CA7111"/>
    <w:rsid w:val="00CB1057"/>
    <w:rsid w:val="00CB105B"/>
    <w:rsid w:val="00CB35EB"/>
    <w:rsid w:val="00CB46FA"/>
    <w:rsid w:val="00CB5A2D"/>
    <w:rsid w:val="00CB6DAC"/>
    <w:rsid w:val="00CB7DC3"/>
    <w:rsid w:val="00CC1A69"/>
    <w:rsid w:val="00CC465C"/>
    <w:rsid w:val="00CC658B"/>
    <w:rsid w:val="00CC7EA2"/>
    <w:rsid w:val="00CC7F74"/>
    <w:rsid w:val="00CD2C6E"/>
    <w:rsid w:val="00CD30D0"/>
    <w:rsid w:val="00CD3BC4"/>
    <w:rsid w:val="00CD54A7"/>
    <w:rsid w:val="00CD63D8"/>
    <w:rsid w:val="00CD6BA3"/>
    <w:rsid w:val="00CD7386"/>
    <w:rsid w:val="00CE0C6D"/>
    <w:rsid w:val="00CE156F"/>
    <w:rsid w:val="00CE1C7E"/>
    <w:rsid w:val="00CE1E92"/>
    <w:rsid w:val="00CE4402"/>
    <w:rsid w:val="00CE58BE"/>
    <w:rsid w:val="00CE60ED"/>
    <w:rsid w:val="00CE6DEB"/>
    <w:rsid w:val="00CE6FA7"/>
    <w:rsid w:val="00CE7004"/>
    <w:rsid w:val="00CF03BE"/>
    <w:rsid w:val="00CF2821"/>
    <w:rsid w:val="00CF308E"/>
    <w:rsid w:val="00CF55F2"/>
    <w:rsid w:val="00CF565E"/>
    <w:rsid w:val="00CF6719"/>
    <w:rsid w:val="00CF6F36"/>
    <w:rsid w:val="00CF75CB"/>
    <w:rsid w:val="00D00867"/>
    <w:rsid w:val="00D02003"/>
    <w:rsid w:val="00D04E32"/>
    <w:rsid w:val="00D04E62"/>
    <w:rsid w:val="00D06212"/>
    <w:rsid w:val="00D065E7"/>
    <w:rsid w:val="00D103E9"/>
    <w:rsid w:val="00D114CF"/>
    <w:rsid w:val="00D11705"/>
    <w:rsid w:val="00D13D04"/>
    <w:rsid w:val="00D14666"/>
    <w:rsid w:val="00D15890"/>
    <w:rsid w:val="00D17A7E"/>
    <w:rsid w:val="00D205BF"/>
    <w:rsid w:val="00D2101C"/>
    <w:rsid w:val="00D217A8"/>
    <w:rsid w:val="00D219EE"/>
    <w:rsid w:val="00D23E15"/>
    <w:rsid w:val="00D24125"/>
    <w:rsid w:val="00D250E7"/>
    <w:rsid w:val="00D275C2"/>
    <w:rsid w:val="00D30021"/>
    <w:rsid w:val="00D31668"/>
    <w:rsid w:val="00D32936"/>
    <w:rsid w:val="00D34A68"/>
    <w:rsid w:val="00D35DF7"/>
    <w:rsid w:val="00D3721A"/>
    <w:rsid w:val="00D41D3F"/>
    <w:rsid w:val="00D423F0"/>
    <w:rsid w:val="00D42723"/>
    <w:rsid w:val="00D431C8"/>
    <w:rsid w:val="00D43257"/>
    <w:rsid w:val="00D45752"/>
    <w:rsid w:val="00D46659"/>
    <w:rsid w:val="00D536C9"/>
    <w:rsid w:val="00D560C4"/>
    <w:rsid w:val="00D5769D"/>
    <w:rsid w:val="00D61C09"/>
    <w:rsid w:val="00D62AB9"/>
    <w:rsid w:val="00D637E1"/>
    <w:rsid w:val="00D64EBE"/>
    <w:rsid w:val="00D66277"/>
    <w:rsid w:val="00D667A3"/>
    <w:rsid w:val="00D703B2"/>
    <w:rsid w:val="00D72D54"/>
    <w:rsid w:val="00D77652"/>
    <w:rsid w:val="00D80221"/>
    <w:rsid w:val="00D80719"/>
    <w:rsid w:val="00D80EC0"/>
    <w:rsid w:val="00D8166E"/>
    <w:rsid w:val="00D819A8"/>
    <w:rsid w:val="00D8281F"/>
    <w:rsid w:val="00D82FF8"/>
    <w:rsid w:val="00D841CE"/>
    <w:rsid w:val="00D86B20"/>
    <w:rsid w:val="00D872EC"/>
    <w:rsid w:val="00D92A5D"/>
    <w:rsid w:val="00D932AB"/>
    <w:rsid w:val="00D95325"/>
    <w:rsid w:val="00D9595E"/>
    <w:rsid w:val="00DA10D8"/>
    <w:rsid w:val="00DA2532"/>
    <w:rsid w:val="00DA359F"/>
    <w:rsid w:val="00DA4FA7"/>
    <w:rsid w:val="00DA5B45"/>
    <w:rsid w:val="00DA60C5"/>
    <w:rsid w:val="00DA6B21"/>
    <w:rsid w:val="00DB1576"/>
    <w:rsid w:val="00DB2122"/>
    <w:rsid w:val="00DB2907"/>
    <w:rsid w:val="00DB3359"/>
    <w:rsid w:val="00DB3BCC"/>
    <w:rsid w:val="00DB3D98"/>
    <w:rsid w:val="00DB58A6"/>
    <w:rsid w:val="00DB5953"/>
    <w:rsid w:val="00DB5AE1"/>
    <w:rsid w:val="00DB6F69"/>
    <w:rsid w:val="00DC1161"/>
    <w:rsid w:val="00DC1B40"/>
    <w:rsid w:val="00DC376C"/>
    <w:rsid w:val="00DC4B03"/>
    <w:rsid w:val="00DC501C"/>
    <w:rsid w:val="00DC6652"/>
    <w:rsid w:val="00DC6DE3"/>
    <w:rsid w:val="00DC7CCB"/>
    <w:rsid w:val="00DD0234"/>
    <w:rsid w:val="00DD064B"/>
    <w:rsid w:val="00DD13AB"/>
    <w:rsid w:val="00DD152B"/>
    <w:rsid w:val="00DD186A"/>
    <w:rsid w:val="00DD1AF6"/>
    <w:rsid w:val="00DD1D1B"/>
    <w:rsid w:val="00DD2EED"/>
    <w:rsid w:val="00DD4B64"/>
    <w:rsid w:val="00DD5AC5"/>
    <w:rsid w:val="00DD62EC"/>
    <w:rsid w:val="00DD648A"/>
    <w:rsid w:val="00DE0C79"/>
    <w:rsid w:val="00DE12DF"/>
    <w:rsid w:val="00DE15F8"/>
    <w:rsid w:val="00DE1FA4"/>
    <w:rsid w:val="00DE25E6"/>
    <w:rsid w:val="00DE447E"/>
    <w:rsid w:val="00DE673D"/>
    <w:rsid w:val="00DE69B5"/>
    <w:rsid w:val="00DF0167"/>
    <w:rsid w:val="00DF0EB2"/>
    <w:rsid w:val="00DF22D7"/>
    <w:rsid w:val="00DF2534"/>
    <w:rsid w:val="00DF2E56"/>
    <w:rsid w:val="00DF4CDB"/>
    <w:rsid w:val="00DF4E67"/>
    <w:rsid w:val="00DF53D3"/>
    <w:rsid w:val="00DF6471"/>
    <w:rsid w:val="00DF6CC3"/>
    <w:rsid w:val="00DF7A87"/>
    <w:rsid w:val="00E002FF"/>
    <w:rsid w:val="00E003C8"/>
    <w:rsid w:val="00E00999"/>
    <w:rsid w:val="00E0203D"/>
    <w:rsid w:val="00E020BF"/>
    <w:rsid w:val="00E032E6"/>
    <w:rsid w:val="00E04767"/>
    <w:rsid w:val="00E060A0"/>
    <w:rsid w:val="00E06EC3"/>
    <w:rsid w:val="00E074F0"/>
    <w:rsid w:val="00E079D8"/>
    <w:rsid w:val="00E13F31"/>
    <w:rsid w:val="00E140ED"/>
    <w:rsid w:val="00E151F0"/>
    <w:rsid w:val="00E1568E"/>
    <w:rsid w:val="00E15950"/>
    <w:rsid w:val="00E1785D"/>
    <w:rsid w:val="00E17BFA"/>
    <w:rsid w:val="00E20751"/>
    <w:rsid w:val="00E21179"/>
    <w:rsid w:val="00E212F8"/>
    <w:rsid w:val="00E21A2A"/>
    <w:rsid w:val="00E235B0"/>
    <w:rsid w:val="00E23CF3"/>
    <w:rsid w:val="00E24F40"/>
    <w:rsid w:val="00E2688A"/>
    <w:rsid w:val="00E30678"/>
    <w:rsid w:val="00E308A7"/>
    <w:rsid w:val="00E30EE8"/>
    <w:rsid w:val="00E313A2"/>
    <w:rsid w:val="00E32156"/>
    <w:rsid w:val="00E32E07"/>
    <w:rsid w:val="00E34CF5"/>
    <w:rsid w:val="00E35784"/>
    <w:rsid w:val="00E37E07"/>
    <w:rsid w:val="00E41ACF"/>
    <w:rsid w:val="00E41E25"/>
    <w:rsid w:val="00E427E8"/>
    <w:rsid w:val="00E428C6"/>
    <w:rsid w:val="00E42940"/>
    <w:rsid w:val="00E44E41"/>
    <w:rsid w:val="00E47127"/>
    <w:rsid w:val="00E4783B"/>
    <w:rsid w:val="00E479BB"/>
    <w:rsid w:val="00E47BDC"/>
    <w:rsid w:val="00E51500"/>
    <w:rsid w:val="00E51E58"/>
    <w:rsid w:val="00E530FB"/>
    <w:rsid w:val="00E53C2E"/>
    <w:rsid w:val="00E55742"/>
    <w:rsid w:val="00E56E76"/>
    <w:rsid w:val="00E6153F"/>
    <w:rsid w:val="00E61D39"/>
    <w:rsid w:val="00E61F4C"/>
    <w:rsid w:val="00E6207E"/>
    <w:rsid w:val="00E63E38"/>
    <w:rsid w:val="00E65BBF"/>
    <w:rsid w:val="00E66A30"/>
    <w:rsid w:val="00E73446"/>
    <w:rsid w:val="00E73CBC"/>
    <w:rsid w:val="00E76895"/>
    <w:rsid w:val="00E802FA"/>
    <w:rsid w:val="00E80669"/>
    <w:rsid w:val="00E80E19"/>
    <w:rsid w:val="00E810DC"/>
    <w:rsid w:val="00E81C30"/>
    <w:rsid w:val="00E82972"/>
    <w:rsid w:val="00E82D13"/>
    <w:rsid w:val="00E83803"/>
    <w:rsid w:val="00E83D06"/>
    <w:rsid w:val="00E846AF"/>
    <w:rsid w:val="00E86000"/>
    <w:rsid w:val="00E86603"/>
    <w:rsid w:val="00E9219E"/>
    <w:rsid w:val="00E93CF3"/>
    <w:rsid w:val="00E946EC"/>
    <w:rsid w:val="00E94E3D"/>
    <w:rsid w:val="00E94FA0"/>
    <w:rsid w:val="00E95151"/>
    <w:rsid w:val="00E96685"/>
    <w:rsid w:val="00E9751C"/>
    <w:rsid w:val="00EA07F5"/>
    <w:rsid w:val="00EA2A88"/>
    <w:rsid w:val="00EA79E2"/>
    <w:rsid w:val="00EA7FED"/>
    <w:rsid w:val="00EB026C"/>
    <w:rsid w:val="00EB0419"/>
    <w:rsid w:val="00EB1DD6"/>
    <w:rsid w:val="00EB39B0"/>
    <w:rsid w:val="00EB5917"/>
    <w:rsid w:val="00EB7C88"/>
    <w:rsid w:val="00EC2C97"/>
    <w:rsid w:val="00EC560E"/>
    <w:rsid w:val="00EC6A3D"/>
    <w:rsid w:val="00EC6E51"/>
    <w:rsid w:val="00EC7323"/>
    <w:rsid w:val="00EC7C81"/>
    <w:rsid w:val="00ED04C4"/>
    <w:rsid w:val="00ED05D9"/>
    <w:rsid w:val="00ED2DB3"/>
    <w:rsid w:val="00ED3BAE"/>
    <w:rsid w:val="00ED5169"/>
    <w:rsid w:val="00ED5462"/>
    <w:rsid w:val="00ED59FE"/>
    <w:rsid w:val="00ED61FF"/>
    <w:rsid w:val="00ED6E78"/>
    <w:rsid w:val="00EE0551"/>
    <w:rsid w:val="00EE0B7D"/>
    <w:rsid w:val="00EE14AF"/>
    <w:rsid w:val="00EE4701"/>
    <w:rsid w:val="00EE4BDA"/>
    <w:rsid w:val="00EE4DAC"/>
    <w:rsid w:val="00EE6C10"/>
    <w:rsid w:val="00EF14FB"/>
    <w:rsid w:val="00EF302E"/>
    <w:rsid w:val="00EF3F5A"/>
    <w:rsid w:val="00EF4E75"/>
    <w:rsid w:val="00EF512D"/>
    <w:rsid w:val="00EF5382"/>
    <w:rsid w:val="00EF56BB"/>
    <w:rsid w:val="00EF7F19"/>
    <w:rsid w:val="00F00A50"/>
    <w:rsid w:val="00F02961"/>
    <w:rsid w:val="00F03D6B"/>
    <w:rsid w:val="00F05E5B"/>
    <w:rsid w:val="00F076FC"/>
    <w:rsid w:val="00F12C3C"/>
    <w:rsid w:val="00F12E58"/>
    <w:rsid w:val="00F12F13"/>
    <w:rsid w:val="00F131CF"/>
    <w:rsid w:val="00F1505D"/>
    <w:rsid w:val="00F15129"/>
    <w:rsid w:val="00F1747C"/>
    <w:rsid w:val="00F174A0"/>
    <w:rsid w:val="00F17CF5"/>
    <w:rsid w:val="00F21359"/>
    <w:rsid w:val="00F2249E"/>
    <w:rsid w:val="00F224FD"/>
    <w:rsid w:val="00F231B5"/>
    <w:rsid w:val="00F23FDD"/>
    <w:rsid w:val="00F24836"/>
    <w:rsid w:val="00F2495A"/>
    <w:rsid w:val="00F27097"/>
    <w:rsid w:val="00F30D6B"/>
    <w:rsid w:val="00F31520"/>
    <w:rsid w:val="00F32E82"/>
    <w:rsid w:val="00F35FF0"/>
    <w:rsid w:val="00F40687"/>
    <w:rsid w:val="00F40AF0"/>
    <w:rsid w:val="00F40BAA"/>
    <w:rsid w:val="00F42A30"/>
    <w:rsid w:val="00F44530"/>
    <w:rsid w:val="00F44DD7"/>
    <w:rsid w:val="00F46CBE"/>
    <w:rsid w:val="00F51550"/>
    <w:rsid w:val="00F52896"/>
    <w:rsid w:val="00F52BC4"/>
    <w:rsid w:val="00F52E34"/>
    <w:rsid w:val="00F52F72"/>
    <w:rsid w:val="00F5371A"/>
    <w:rsid w:val="00F54C8D"/>
    <w:rsid w:val="00F57EF0"/>
    <w:rsid w:val="00F61914"/>
    <w:rsid w:val="00F63EBE"/>
    <w:rsid w:val="00F63FF0"/>
    <w:rsid w:val="00F650B7"/>
    <w:rsid w:val="00F6632A"/>
    <w:rsid w:val="00F664B6"/>
    <w:rsid w:val="00F665E3"/>
    <w:rsid w:val="00F6667F"/>
    <w:rsid w:val="00F6790E"/>
    <w:rsid w:val="00F70DC8"/>
    <w:rsid w:val="00F71332"/>
    <w:rsid w:val="00F71638"/>
    <w:rsid w:val="00F71A7E"/>
    <w:rsid w:val="00F7222B"/>
    <w:rsid w:val="00F7236D"/>
    <w:rsid w:val="00F724BE"/>
    <w:rsid w:val="00F73CDA"/>
    <w:rsid w:val="00F77059"/>
    <w:rsid w:val="00F77954"/>
    <w:rsid w:val="00F77FC2"/>
    <w:rsid w:val="00F80581"/>
    <w:rsid w:val="00F80BD8"/>
    <w:rsid w:val="00F814D6"/>
    <w:rsid w:val="00F85D06"/>
    <w:rsid w:val="00F86197"/>
    <w:rsid w:val="00F868A2"/>
    <w:rsid w:val="00F87018"/>
    <w:rsid w:val="00F87692"/>
    <w:rsid w:val="00F90548"/>
    <w:rsid w:val="00F90738"/>
    <w:rsid w:val="00F90C75"/>
    <w:rsid w:val="00F91747"/>
    <w:rsid w:val="00F91D09"/>
    <w:rsid w:val="00F92032"/>
    <w:rsid w:val="00F95FE5"/>
    <w:rsid w:val="00FA25E5"/>
    <w:rsid w:val="00FA2D98"/>
    <w:rsid w:val="00FA3E6B"/>
    <w:rsid w:val="00FA465B"/>
    <w:rsid w:val="00FA5B31"/>
    <w:rsid w:val="00FA6050"/>
    <w:rsid w:val="00FA761C"/>
    <w:rsid w:val="00FA7813"/>
    <w:rsid w:val="00FA7B60"/>
    <w:rsid w:val="00FB2432"/>
    <w:rsid w:val="00FB29DD"/>
    <w:rsid w:val="00FB2D15"/>
    <w:rsid w:val="00FB3833"/>
    <w:rsid w:val="00FB431E"/>
    <w:rsid w:val="00FB6433"/>
    <w:rsid w:val="00FB7136"/>
    <w:rsid w:val="00FC07DE"/>
    <w:rsid w:val="00FC098F"/>
    <w:rsid w:val="00FC1DC6"/>
    <w:rsid w:val="00FC429F"/>
    <w:rsid w:val="00FC4A9F"/>
    <w:rsid w:val="00FC5557"/>
    <w:rsid w:val="00FC5E8C"/>
    <w:rsid w:val="00FC74B0"/>
    <w:rsid w:val="00FD0395"/>
    <w:rsid w:val="00FD187C"/>
    <w:rsid w:val="00FD2CF2"/>
    <w:rsid w:val="00FD2D57"/>
    <w:rsid w:val="00FD3370"/>
    <w:rsid w:val="00FD4220"/>
    <w:rsid w:val="00FD50D6"/>
    <w:rsid w:val="00FD69AC"/>
    <w:rsid w:val="00FE00A8"/>
    <w:rsid w:val="00FE1270"/>
    <w:rsid w:val="00FE151B"/>
    <w:rsid w:val="00FE1BB0"/>
    <w:rsid w:val="00FE1C8E"/>
    <w:rsid w:val="00FE4238"/>
    <w:rsid w:val="00FE4289"/>
    <w:rsid w:val="00FE5D11"/>
    <w:rsid w:val="00FE5D31"/>
    <w:rsid w:val="00FE6B20"/>
    <w:rsid w:val="00FF0A94"/>
    <w:rsid w:val="00FF2AED"/>
    <w:rsid w:val="00FF302A"/>
    <w:rsid w:val="00FF40B3"/>
    <w:rsid w:val="00FF4909"/>
    <w:rsid w:val="00FF6AE7"/>
    <w:rsid w:val="00FF7171"/>
    <w:rsid w:val="00FF7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6f6,#3daa06"/>
    </o:shapedefaults>
    <o:shapelayout v:ext="edit">
      <o:idmap v:ext="edit" data="2"/>
    </o:shapelayout>
  </w:shapeDefaults>
  <w:decimalSymbol w:val="."/>
  <w:listSeparator w:val=","/>
  <w14:docId w14:val="65F79F40"/>
  <w15:chartTrackingRefBased/>
  <w15:docId w15:val="{E53C3419-145A-4109-AB2E-2F6A632C6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601A5"/>
    <w:pPr>
      <w:widowControl w:val="0"/>
    </w:pPr>
    <w:rPr>
      <w:rFonts w:eastAsia="標楷體"/>
      <w:kern w:val="2"/>
      <w:sz w:val="24"/>
    </w:rPr>
  </w:style>
  <w:style w:type="paragraph" w:styleId="1">
    <w:name w:val="heading 1"/>
    <w:basedOn w:val="a"/>
    <w:next w:val="a"/>
    <w:link w:val="10"/>
    <w:qFormat/>
    <w:pPr>
      <w:keepNext/>
      <w:spacing w:line="240" w:lineRule="atLeast"/>
      <w:outlineLvl w:val="0"/>
    </w:pPr>
    <w:rPr>
      <w:rFonts w:ascii="Arial" w:eastAsia="華康粗黑體" w:hAnsi="Arial"/>
      <w:kern w:val="52"/>
      <w:sz w:val="32"/>
    </w:rPr>
  </w:style>
  <w:style w:type="paragraph" w:styleId="2">
    <w:name w:val="heading 2"/>
    <w:basedOn w:val="a"/>
    <w:next w:val="a0"/>
    <w:qFormat/>
    <w:pPr>
      <w:keepNext/>
      <w:spacing w:line="280" w:lineRule="atLeast"/>
      <w:outlineLvl w:val="1"/>
    </w:pPr>
    <w:rPr>
      <w:rFonts w:ascii="Arial" w:eastAsia="華康粗黑體" w:hAnsi="Arial"/>
      <w:sz w:val="28"/>
    </w:rPr>
  </w:style>
  <w:style w:type="paragraph" w:styleId="3">
    <w:name w:val="heading 3"/>
    <w:basedOn w:val="2"/>
    <w:next w:val="a"/>
    <w:link w:val="30"/>
    <w:qFormat/>
    <w:pPr>
      <w:spacing w:before="50" w:after="50" w:line="280" w:lineRule="exact"/>
      <w:outlineLvl w:val="2"/>
    </w:pPr>
    <w:rPr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left="480"/>
    </w:p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  <w:jc w:val="right"/>
    </w:pPr>
    <w:rPr>
      <w:rFonts w:eastAsia="華康粗黑體"/>
      <w:sz w:val="2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spacing w:line="300" w:lineRule="atLeast"/>
      <w:jc w:val="right"/>
    </w:pPr>
    <w:rPr>
      <w:rFonts w:ascii="Arial" w:eastAsia="華康粗黑體" w:hAnsi="Arial"/>
      <w:sz w:val="26"/>
    </w:rPr>
  </w:style>
  <w:style w:type="character" w:styleId="a6">
    <w:name w:val="page number"/>
    <w:basedOn w:val="a1"/>
  </w:style>
  <w:style w:type="paragraph" w:customStyle="1" w:styleId="Moxa">
    <w:name w:val="Moxa"/>
    <w:basedOn w:val="a4"/>
    <w:pPr>
      <w:jc w:val="left"/>
    </w:pPr>
    <w:rPr>
      <w:rFonts w:ascii="Arial" w:hAnsi="Arial"/>
      <w:b/>
      <w:spacing w:val="-20"/>
      <w:w w:val="150"/>
      <w:sz w:val="16"/>
    </w:rPr>
  </w:style>
  <w:style w:type="paragraph" w:customStyle="1" w:styleId="a7">
    <w:name w:val="名稱"/>
    <w:basedOn w:val="a"/>
    <w:rPr>
      <w:rFonts w:ascii="Arial" w:eastAsia="華康粗黑體" w:hAnsi="Arial"/>
      <w:i/>
      <w:sz w:val="22"/>
    </w:rPr>
  </w:style>
  <w:style w:type="table" w:styleId="a8">
    <w:name w:val="Table Grid"/>
    <w:basedOn w:val="a2"/>
    <w:uiPriority w:val="39"/>
    <w:rsid w:val="00B97A66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標題 3 字元"/>
    <w:link w:val="3"/>
    <w:rsid w:val="00FE5D31"/>
    <w:rPr>
      <w:rFonts w:ascii="Arial" w:eastAsia="華康粗黑體" w:hAnsi="Arial"/>
      <w:kern w:val="2"/>
      <w:sz w:val="24"/>
    </w:rPr>
  </w:style>
  <w:style w:type="character" w:styleId="a9">
    <w:name w:val="annotation reference"/>
    <w:rsid w:val="00E51E58"/>
    <w:rPr>
      <w:sz w:val="18"/>
      <w:szCs w:val="18"/>
    </w:rPr>
  </w:style>
  <w:style w:type="paragraph" w:styleId="aa">
    <w:name w:val="annotation text"/>
    <w:basedOn w:val="a"/>
    <w:link w:val="ab"/>
    <w:rsid w:val="00E51E58"/>
  </w:style>
  <w:style w:type="character" w:customStyle="1" w:styleId="ab">
    <w:name w:val="註解文字 字元"/>
    <w:link w:val="aa"/>
    <w:rsid w:val="00E51E58"/>
    <w:rPr>
      <w:rFonts w:eastAsia="標楷體"/>
      <w:kern w:val="2"/>
      <w:sz w:val="24"/>
    </w:rPr>
  </w:style>
  <w:style w:type="paragraph" w:styleId="ac">
    <w:name w:val="annotation subject"/>
    <w:basedOn w:val="aa"/>
    <w:next w:val="aa"/>
    <w:link w:val="ad"/>
    <w:rsid w:val="00E51E58"/>
    <w:rPr>
      <w:b/>
      <w:bCs/>
    </w:rPr>
  </w:style>
  <w:style w:type="character" w:customStyle="1" w:styleId="ad">
    <w:name w:val="註解主旨 字元"/>
    <w:link w:val="ac"/>
    <w:rsid w:val="00E51E58"/>
    <w:rPr>
      <w:rFonts w:eastAsia="標楷體"/>
      <w:b/>
      <w:bCs/>
      <w:kern w:val="2"/>
      <w:sz w:val="24"/>
    </w:rPr>
  </w:style>
  <w:style w:type="paragraph" w:styleId="ae">
    <w:name w:val="Balloon Text"/>
    <w:basedOn w:val="a"/>
    <w:link w:val="af"/>
    <w:rsid w:val="00E51E58"/>
    <w:rPr>
      <w:rFonts w:ascii="Calibri Light" w:eastAsia="新細明體" w:hAnsi="Calibri Light"/>
      <w:sz w:val="18"/>
      <w:szCs w:val="18"/>
    </w:rPr>
  </w:style>
  <w:style w:type="character" w:customStyle="1" w:styleId="af">
    <w:name w:val="註解方塊文字 字元"/>
    <w:link w:val="ae"/>
    <w:rsid w:val="00E51E58"/>
    <w:rPr>
      <w:rFonts w:ascii="Calibri Light" w:eastAsia="新細明體" w:hAnsi="Calibri Light" w:cs="Times New Roman"/>
      <w:kern w:val="2"/>
      <w:sz w:val="18"/>
      <w:szCs w:val="18"/>
    </w:rPr>
  </w:style>
  <w:style w:type="character" w:customStyle="1" w:styleId="10">
    <w:name w:val="標題 1 字元"/>
    <w:link w:val="1"/>
    <w:rsid w:val="009B2189"/>
    <w:rPr>
      <w:rFonts w:ascii="Arial" w:eastAsia="華康粗黑體" w:hAnsi="Arial"/>
      <w:kern w:val="52"/>
      <w:sz w:val="32"/>
    </w:rPr>
  </w:style>
  <w:style w:type="paragraph" w:styleId="af0">
    <w:name w:val="TOC Heading"/>
    <w:basedOn w:val="1"/>
    <w:next w:val="a"/>
    <w:uiPriority w:val="39"/>
    <w:unhideWhenUsed/>
    <w:qFormat/>
    <w:rsid w:val="0009072C"/>
    <w:pPr>
      <w:keepLines/>
      <w:widowControl/>
      <w:spacing w:before="240" w:line="259" w:lineRule="auto"/>
      <w:outlineLvl w:val="9"/>
    </w:pPr>
    <w:rPr>
      <w:rFonts w:ascii="Calibri Light" w:eastAsia="新細明體" w:hAnsi="Calibri Light"/>
      <w:color w:val="2E74B5"/>
      <w:kern w:val="0"/>
      <w:szCs w:val="32"/>
    </w:rPr>
  </w:style>
  <w:style w:type="paragraph" w:styleId="11">
    <w:name w:val="toc 1"/>
    <w:basedOn w:val="a"/>
    <w:next w:val="a"/>
    <w:autoRedefine/>
    <w:uiPriority w:val="39"/>
    <w:rsid w:val="0009072C"/>
  </w:style>
  <w:style w:type="paragraph" w:styleId="20">
    <w:name w:val="toc 2"/>
    <w:basedOn w:val="a"/>
    <w:next w:val="a"/>
    <w:autoRedefine/>
    <w:uiPriority w:val="39"/>
    <w:rsid w:val="0009072C"/>
    <w:pPr>
      <w:ind w:leftChars="200" w:left="480"/>
    </w:pPr>
  </w:style>
  <w:style w:type="paragraph" w:styleId="31">
    <w:name w:val="toc 3"/>
    <w:basedOn w:val="a"/>
    <w:next w:val="a"/>
    <w:autoRedefine/>
    <w:uiPriority w:val="39"/>
    <w:rsid w:val="0009072C"/>
    <w:pPr>
      <w:ind w:leftChars="400" w:left="960"/>
    </w:pPr>
  </w:style>
  <w:style w:type="character" w:styleId="af1">
    <w:name w:val="Hyperlink"/>
    <w:uiPriority w:val="99"/>
    <w:unhideWhenUsed/>
    <w:rsid w:val="0009072C"/>
    <w:rPr>
      <w:color w:val="0563C1"/>
      <w:u w:val="single"/>
    </w:rPr>
  </w:style>
  <w:style w:type="paragraph" w:styleId="Web">
    <w:name w:val="Normal (Web)"/>
    <w:basedOn w:val="a"/>
    <w:uiPriority w:val="99"/>
    <w:unhideWhenUsed/>
    <w:rsid w:val="008016B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f2">
    <w:name w:val="List Paragraph"/>
    <w:basedOn w:val="a"/>
    <w:uiPriority w:val="34"/>
    <w:qFormat/>
    <w:rsid w:val="00AA6D57"/>
    <w:pPr>
      <w:ind w:leftChars="200" w:left="480"/>
    </w:pPr>
  </w:style>
  <w:style w:type="character" w:styleId="af3">
    <w:name w:val="Unresolved Mention"/>
    <w:basedOn w:val="a1"/>
    <w:uiPriority w:val="99"/>
    <w:semiHidden/>
    <w:unhideWhenUsed/>
    <w:rsid w:val="00CD6BA3"/>
    <w:rPr>
      <w:color w:val="605E5C"/>
      <w:shd w:val="clear" w:color="auto" w:fill="E1DFDD"/>
    </w:rPr>
  </w:style>
  <w:style w:type="paragraph" w:customStyle="1" w:styleId="21">
    <w:name w:val="內標2"/>
    <w:basedOn w:val="a"/>
    <w:rsid w:val="0023708E"/>
    <w:pPr>
      <w:snapToGrid w:val="0"/>
      <w:spacing w:line="160" w:lineRule="atLeast"/>
      <w:ind w:leftChars="480" w:left="960"/>
    </w:pPr>
    <w:rPr>
      <w:rFonts w:ascii="Arial" w:eastAsia="華康細圓體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8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1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9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83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5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5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2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5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08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56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6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diagramColors" Target="diagrams/colors1.xml"/><Relationship Id="rId26" Type="http://schemas.openxmlformats.org/officeDocument/2006/relationships/image" Target="media/image5.emf"/><Relationship Id="rId39" Type="http://schemas.openxmlformats.org/officeDocument/2006/relationships/image" Target="media/image19.png"/><Relationship Id="rId109" Type="http://schemas.openxmlformats.org/officeDocument/2006/relationships/image" Target="media/image52.jpeg"/><Relationship Id="rId21" Type="http://schemas.openxmlformats.org/officeDocument/2006/relationships/image" Target="media/image3.jpeg"/><Relationship Id="rId34" Type="http://schemas.openxmlformats.org/officeDocument/2006/relationships/image" Target="media/image14.jpeg"/><Relationship Id="rId42" Type="http://schemas.openxmlformats.org/officeDocument/2006/relationships/image" Target="media/image22.png"/><Relationship Id="rId47" Type="http://schemas.openxmlformats.org/officeDocument/2006/relationships/image" Target="media/image27.jpeg"/><Relationship Id="rId55" Type="http://schemas.openxmlformats.org/officeDocument/2006/relationships/image" Target="media/image35.png"/><Relationship Id="rId63" Type="http://schemas.openxmlformats.org/officeDocument/2006/relationships/image" Target="media/image42.png"/><Relationship Id="rId84" Type="http://schemas.microsoft.com/office/2007/relationships/hdphoto" Target="media/hdphoto1.wdp"/><Relationship Id="rId89" Type="http://schemas.openxmlformats.org/officeDocument/2006/relationships/image" Target="media/image44.png"/><Relationship Id="rId97" Type="http://schemas.openxmlformats.org/officeDocument/2006/relationships/image" Target="media/image240.png"/><Relationship Id="rId104" Type="http://schemas.openxmlformats.org/officeDocument/2006/relationships/image" Target="media/image58.png"/><Relationship Id="rId7" Type="http://schemas.openxmlformats.org/officeDocument/2006/relationships/settings" Target="settings.xml"/><Relationship Id="rId92" Type="http://schemas.openxmlformats.org/officeDocument/2006/relationships/image" Target="media/image46.png"/><Relationship Id="rId2" Type="http://schemas.openxmlformats.org/officeDocument/2006/relationships/customXml" Target="../customXml/item2.xml"/><Relationship Id="rId16" Type="http://schemas.openxmlformats.org/officeDocument/2006/relationships/diagramLayout" Target="diagrams/layout1.xml"/><Relationship Id="rId29" Type="http://schemas.openxmlformats.org/officeDocument/2006/relationships/image" Target="media/image9.jpeg"/><Relationship Id="rId107" Type="http://schemas.openxmlformats.org/officeDocument/2006/relationships/image" Target="media/image57.jpeg"/><Relationship Id="rId11" Type="http://schemas.openxmlformats.org/officeDocument/2006/relationships/header" Target="header1.xml"/><Relationship Id="rId24" Type="http://schemas.openxmlformats.org/officeDocument/2006/relationships/image" Target="media/image6.jpeg"/><Relationship Id="rId32" Type="http://schemas.openxmlformats.org/officeDocument/2006/relationships/image" Target="media/image12.svg"/><Relationship Id="rId37" Type="http://schemas.openxmlformats.org/officeDocument/2006/relationships/image" Target="media/image17.jpeg"/><Relationship Id="rId40" Type="http://schemas.openxmlformats.org/officeDocument/2006/relationships/image" Target="media/image20.jpeg"/><Relationship Id="rId45" Type="http://schemas.openxmlformats.org/officeDocument/2006/relationships/image" Target="media/image25.png"/><Relationship Id="rId53" Type="http://schemas.openxmlformats.org/officeDocument/2006/relationships/image" Target="media/image33.png"/><Relationship Id="rId58" Type="http://schemas.openxmlformats.org/officeDocument/2006/relationships/image" Target="media/image29.png"/><Relationship Id="rId79" Type="http://schemas.openxmlformats.org/officeDocument/2006/relationships/image" Target="media/image53.jpeg"/><Relationship Id="rId87" Type="http://schemas.openxmlformats.org/officeDocument/2006/relationships/hyperlink" Target="http://global-gedcc.moxa.com/DMP/private/user/browse/DocumentBrowseTabbar.jsp?EID=1000000F00005628&amp;wnjsoft_docman_random_seed=0.5591121343015217" TargetMode="External"/><Relationship Id="rId102" Type="http://schemas.openxmlformats.org/officeDocument/2006/relationships/image" Target="media/image380.jpeg"/><Relationship Id="rId110" Type="http://schemas.openxmlformats.org/officeDocument/2006/relationships/fontTable" Target="fontTable.xml"/><Relationship Id="rId5" Type="http://schemas.openxmlformats.org/officeDocument/2006/relationships/numbering" Target="numbering.xml"/><Relationship Id="rId61" Type="http://schemas.openxmlformats.org/officeDocument/2006/relationships/image" Target="media/image40.png"/><Relationship Id="rId82" Type="http://schemas.openxmlformats.org/officeDocument/2006/relationships/image" Target="media/image36.png"/><Relationship Id="rId90" Type="http://schemas.microsoft.com/office/2007/relationships/hdphoto" Target="media/hdphoto2.wdp"/><Relationship Id="rId95" Type="http://schemas.openxmlformats.org/officeDocument/2006/relationships/image" Target="media/image510.png"/><Relationship Id="rId19" Type="http://schemas.microsoft.com/office/2007/relationships/diagramDrawing" Target="diagrams/drawing1.xml"/><Relationship Id="rId14" Type="http://schemas.openxmlformats.org/officeDocument/2006/relationships/footer" Target="footer2.xml"/><Relationship Id="rId22" Type="http://schemas.openxmlformats.org/officeDocument/2006/relationships/image" Target="media/image4.jpeg"/><Relationship Id="rId27" Type="http://schemas.openxmlformats.org/officeDocument/2006/relationships/image" Target="media/image6.png"/><Relationship Id="rId30" Type="http://schemas.openxmlformats.org/officeDocument/2006/relationships/image" Target="media/image10.jpeg"/><Relationship Id="rId35" Type="http://schemas.openxmlformats.org/officeDocument/2006/relationships/image" Target="media/image15.png"/><Relationship Id="rId43" Type="http://schemas.openxmlformats.org/officeDocument/2006/relationships/image" Target="media/image23.png"/><Relationship Id="rId48" Type="http://schemas.openxmlformats.org/officeDocument/2006/relationships/image" Target="media/image28.png"/><Relationship Id="rId56" Type="http://schemas.openxmlformats.org/officeDocument/2006/relationships/image" Target="media/image36.jpeg"/><Relationship Id="rId64" Type="http://schemas.openxmlformats.org/officeDocument/2006/relationships/image" Target="media/image43.png"/><Relationship Id="rId100" Type="http://schemas.openxmlformats.org/officeDocument/2006/relationships/hyperlink" Target="http://global-gedcc.moxa.com/DMP/private/user/browse/DocumentBrowseTabbar.jsp?EID=1000000F00005628&amp;wnjsoft_docman_random_seed=0.5591121343015217" TargetMode="External"/><Relationship Id="rId105" Type="http://schemas.openxmlformats.org/officeDocument/2006/relationships/image" Target="media/image50.jpeg"/><Relationship Id="rId8" Type="http://schemas.openxmlformats.org/officeDocument/2006/relationships/webSettings" Target="webSettings.xml"/><Relationship Id="rId80" Type="http://schemas.openxmlformats.org/officeDocument/2006/relationships/image" Target="media/image590.png"/><Relationship Id="rId85" Type="http://schemas.openxmlformats.org/officeDocument/2006/relationships/image" Target="media/image39.jpeg"/><Relationship Id="rId93" Type="http://schemas.openxmlformats.org/officeDocument/2006/relationships/image" Target="media/image490.png"/><Relationship Id="rId98" Type="http://schemas.openxmlformats.org/officeDocument/2006/relationships/image" Target="media/image48.png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diagramQuickStyle" Target="diagrams/quickStyle1.xml"/><Relationship Id="rId25" Type="http://schemas.openxmlformats.org/officeDocument/2006/relationships/image" Target="media/image7.jpeg"/><Relationship Id="rId33" Type="http://schemas.openxmlformats.org/officeDocument/2006/relationships/image" Target="media/image13.jpeg"/><Relationship Id="rId38" Type="http://schemas.openxmlformats.org/officeDocument/2006/relationships/image" Target="media/image18.emf"/><Relationship Id="rId46" Type="http://schemas.openxmlformats.org/officeDocument/2006/relationships/image" Target="media/image26.png"/><Relationship Id="rId59" Type="http://schemas.openxmlformats.org/officeDocument/2006/relationships/image" Target="media/image30.png"/><Relationship Id="rId103" Type="http://schemas.openxmlformats.org/officeDocument/2006/relationships/image" Target="media/image57.png"/><Relationship Id="rId108" Type="http://schemas.openxmlformats.org/officeDocument/2006/relationships/image" Target="media/image58.jpeg"/><Relationship Id="rId20" Type="http://schemas.openxmlformats.org/officeDocument/2006/relationships/image" Target="media/image2.jpeg"/><Relationship Id="rId41" Type="http://schemas.openxmlformats.org/officeDocument/2006/relationships/image" Target="media/image21.png"/><Relationship Id="rId54" Type="http://schemas.openxmlformats.org/officeDocument/2006/relationships/image" Target="media/image34.png"/><Relationship Id="rId62" Type="http://schemas.openxmlformats.org/officeDocument/2006/relationships/image" Target="media/image41.jpeg"/><Relationship Id="rId83" Type="http://schemas.openxmlformats.org/officeDocument/2006/relationships/image" Target="media/image38.png"/><Relationship Id="rId88" Type="http://schemas.openxmlformats.org/officeDocument/2006/relationships/image" Target="media/image42.emf"/><Relationship Id="rId91" Type="http://schemas.openxmlformats.org/officeDocument/2006/relationships/image" Target="media/image45.png"/><Relationship Id="rId96" Type="http://schemas.openxmlformats.org/officeDocument/2006/relationships/image" Target="media/image47.png"/><Relationship Id="rId11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diagramData" Target="diagrams/data1.xml"/><Relationship Id="rId23" Type="http://schemas.openxmlformats.org/officeDocument/2006/relationships/image" Target="media/image5.jpeg"/><Relationship Id="rId28" Type="http://schemas.openxmlformats.org/officeDocument/2006/relationships/image" Target="media/image8.jpeg"/><Relationship Id="rId36" Type="http://schemas.openxmlformats.org/officeDocument/2006/relationships/image" Target="media/image16.png"/><Relationship Id="rId57" Type="http://schemas.openxmlformats.org/officeDocument/2006/relationships/image" Target="media/image37.png"/><Relationship Id="rId106" Type="http://schemas.openxmlformats.org/officeDocument/2006/relationships/image" Target="media/image51.jpeg"/><Relationship Id="rId10" Type="http://schemas.openxmlformats.org/officeDocument/2006/relationships/endnotes" Target="endnotes.xml"/><Relationship Id="rId31" Type="http://schemas.openxmlformats.org/officeDocument/2006/relationships/image" Target="media/image11.png"/><Relationship Id="rId44" Type="http://schemas.openxmlformats.org/officeDocument/2006/relationships/image" Target="media/image24.png"/><Relationship Id="rId52" Type="http://schemas.openxmlformats.org/officeDocument/2006/relationships/image" Target="media/image32.png"/><Relationship Id="rId60" Type="http://schemas.openxmlformats.org/officeDocument/2006/relationships/image" Target="media/image31.png"/><Relationship Id="rId78" Type="http://schemas.openxmlformats.org/officeDocument/2006/relationships/image" Target="media/image580.png"/><Relationship Id="rId81" Type="http://schemas.openxmlformats.org/officeDocument/2006/relationships/image" Target="media/image60.png"/><Relationship Id="rId86" Type="http://schemas.openxmlformats.org/officeDocument/2006/relationships/image" Target="media/image41.png"/><Relationship Id="rId94" Type="http://schemas.openxmlformats.org/officeDocument/2006/relationships/image" Target="media/image500.png"/><Relationship Id="rId99" Type="http://schemas.openxmlformats.org/officeDocument/2006/relationships/image" Target="media/image49.png"/><Relationship Id="rId101" Type="http://schemas.openxmlformats.org/officeDocument/2006/relationships/image" Target="media/image5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12" Type="http://schemas.openxmlformats.org/officeDocument/2006/relationships/image" Target="media/close-image59.jpeg"/><Relationship Id="rId113" Type="http://schemas.openxmlformats.org/officeDocument/2006/relationships/image" Target="media/close-image60.jpeg"/><Relationship Id="rId114" Type="http://schemas.openxmlformats.org/officeDocument/2006/relationships/image" Target="media/close-image61.jpeg"/><Relationship Id="rId115" Type="http://schemas.openxmlformats.org/officeDocument/2006/relationships/image" Target="media/close-image62.jpeg"/><Relationship Id="rId116" Type="http://schemas.openxmlformats.org/officeDocument/2006/relationships/image" Target="media/upload-116.jpeg"/><Relationship Id="rId117" Type="http://schemas.openxmlformats.org/officeDocument/2006/relationships/image" Target="media/upload-117.jpeg"/><Relationship Id="rId118" Type="http://schemas.openxmlformats.org/officeDocument/2006/relationships/image" Target="media/upload-118.jpeg"/><Relationship Id="rId119" Type="http://schemas.openxmlformats.org/officeDocument/2006/relationships/image" Target="media/upload-119.jpeg"/><Relationship Id="rId120" Type="http://schemas.openxmlformats.org/officeDocument/2006/relationships/image" Target="media/upload-120.jpeg"/><Relationship Id="rId121" Type="http://schemas.openxmlformats.org/officeDocument/2006/relationships/image" Target="media/upload-121.jpeg"/><Relationship Id="rId122" Type="http://schemas.openxmlformats.org/officeDocument/2006/relationships/image" Target="media/upload-122.jpeg"/><Relationship Id="rId123" Type="http://schemas.openxmlformats.org/officeDocument/2006/relationships/image" Target="media/upload-123.jpeg"/><Relationship Id="rId124" Type="http://schemas.openxmlformats.org/officeDocument/2006/relationships/image" Target="media/upload-124.jpeg"/><Relationship Id="rId125" Type="http://schemas.openxmlformats.org/officeDocument/2006/relationships/image" Target="media/upload-125.jpeg"/><Relationship Id="rId126" Type="http://schemas.openxmlformats.org/officeDocument/2006/relationships/image" Target="media/upload-126.jpeg"/><Relationship Id="rId127" Type="http://schemas.openxmlformats.org/officeDocument/2006/relationships/image" Target="media/upload-12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S\&#21046;&#24230;&#25512;&#21205;\&#21046;&#24230;&#27969;&#31243;(NEW)\&#34920;&#21934;\&#36039;&#26009;&#20013;&#24515;\&#25991;&#20214;&#27161;&#28310;&#26684;&#24335;_&#31354;&#30333;.DOT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#1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284591F-D5CB-4546-9FBA-3A99DB58A88D}" type="doc">
      <dgm:prSet loTypeId="urn:microsoft.com/office/officeart/2005/8/layout/process4" loCatId="list" qsTypeId="urn:microsoft.com/office/officeart/2005/8/quickstyle/simple1#1" qsCatId="simple" csTypeId="urn:microsoft.com/office/officeart/2005/8/colors/accent1_2#1" csCatId="accent1" phldr="1"/>
      <dgm:spPr/>
      <dgm:t>
        <a:bodyPr/>
        <a:lstStyle/>
        <a:p>
          <a:endParaRPr lang="zh-TW" altLang="en-US"/>
        </a:p>
      </dgm:t>
    </dgm:pt>
    <dgm:pt modelId="{FDD70785-50C7-40D6-8A83-B4E2404E6E8F}">
      <dgm:prSet phldrT="[文字]" custT="1"/>
      <dgm:spPr>
        <a:xfrm>
          <a:off x="4697729" y="2540"/>
          <a:ext cx="1543050" cy="925830"/>
        </a:xfrm>
        <a:solidFill>
          <a:srgbClr val="FFC000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US" altLang="zh-TW" sz="14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T1 ATE Chroma Testing</a:t>
          </a:r>
        </a:p>
      </dgm:t>
    </dgm:pt>
    <dgm:pt modelId="{6B7C6604-11AD-499F-976F-3C4CC85506BA}" type="parTrans" cxnId="{4E678F3A-FA91-4285-B526-3578BFFB603A}">
      <dgm:prSet/>
      <dgm:spPr/>
      <dgm:t>
        <a:bodyPr/>
        <a:lstStyle/>
        <a:p>
          <a:endParaRPr lang="zh-TW" altLang="en-US" sz="4400"/>
        </a:p>
      </dgm:t>
    </dgm:pt>
    <dgm:pt modelId="{05942897-4032-4A0E-A985-17DF593F46F8}" type="sibTrans" cxnId="{4E678F3A-FA91-4285-B526-3578BFFB603A}">
      <dgm:prSet/>
      <dgm:spPr>
        <a:prstGeom prst="rightArrow">
          <a:avLst>
            <a:gd name="adj1" fmla="val 60000"/>
            <a:gd name="adj2" fmla="val 50000"/>
          </a:avLst>
        </a:prstGeom>
      </dgm:spPr>
      <dgm:t>
        <a:bodyPr/>
        <a:lstStyle/>
        <a:p>
          <a:endParaRPr lang="zh-TW" altLang="en-US" sz="4400"/>
        </a:p>
      </dgm:t>
    </dgm:pt>
    <dgm:pt modelId="{DE8F9D51-8F55-4CC9-ADDA-ED9DA5AE7D27}">
      <dgm:prSet phldrT="[文字]" custT="1"/>
      <dgm:spPr>
        <a:xfrm>
          <a:off x="4697729" y="1545590"/>
          <a:ext cx="1543050" cy="925830"/>
        </a:xfr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US" altLang="zh-TW" sz="14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T1 Hi-Pot Test</a:t>
          </a:r>
          <a:endParaRPr lang="zh-TW" altLang="en-US" sz="1400" b="1">
            <a:solidFill>
              <a:sysClr val="windowText" lastClr="000000"/>
            </a:solidFill>
            <a:latin typeface="標楷體" panose="03000509000000000000" pitchFamily="65" charset="-120"/>
            <a:ea typeface="標楷體" panose="03000509000000000000" pitchFamily="65" charset="-120"/>
            <a:cs typeface="+mn-cs"/>
          </a:endParaRPr>
        </a:p>
      </dgm:t>
    </dgm:pt>
    <dgm:pt modelId="{AD2D8DCE-C3A1-40B0-A0EC-79281818565F}" type="parTrans" cxnId="{F9CF098F-7F12-4094-837E-F45E832CD3F3}">
      <dgm:prSet/>
      <dgm:spPr/>
      <dgm:t>
        <a:bodyPr/>
        <a:lstStyle/>
        <a:p>
          <a:endParaRPr lang="zh-TW" altLang="en-US" sz="4400"/>
        </a:p>
      </dgm:t>
    </dgm:pt>
    <dgm:pt modelId="{51693E94-9E46-4019-9B9A-AEF4EC82FDE9}" type="sibTrans" cxnId="{F9CF098F-7F12-4094-837E-F45E832CD3F3}">
      <dgm:prSet/>
      <dgm:spPr>
        <a:prstGeom prst="rightArrow">
          <a:avLst>
            <a:gd name="adj1" fmla="val 60000"/>
            <a:gd name="adj2" fmla="val 50000"/>
          </a:avLst>
        </a:prstGeom>
      </dgm:spPr>
      <dgm:t>
        <a:bodyPr/>
        <a:lstStyle/>
        <a:p>
          <a:endParaRPr lang="zh-TW" altLang="en-US" sz="4400"/>
        </a:p>
      </dgm:t>
    </dgm:pt>
    <dgm:pt modelId="{7B9B621A-5EDB-485F-8C16-66ACC1E0015B}">
      <dgm:prSet phldrT="[文字]" custT="1"/>
      <dgm:spPr>
        <a:xfrm>
          <a:off x="2537459" y="1545590"/>
          <a:ext cx="1543050" cy="925830"/>
        </a:xfr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US" altLang="zh-TW" sz="14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T3 ATE Chroma Testing</a:t>
          </a:r>
          <a:endParaRPr lang="en-US" altLang="zh-TW" sz="1400">
            <a:solidFill>
              <a:sysClr val="windowText" lastClr="000000"/>
            </a:solidFill>
            <a:latin typeface="Calibri Light" panose="020F0302020204030204"/>
            <a:ea typeface="新細明體" panose="02020500000000000000" pitchFamily="18" charset="-120"/>
            <a:cs typeface="+mn-cs"/>
          </a:endParaRPr>
        </a:p>
      </dgm:t>
    </dgm:pt>
    <dgm:pt modelId="{315358A5-367F-4715-B5BE-F2D95667BB45}" type="parTrans" cxnId="{5B7CF46B-567E-4244-B693-868660B13515}">
      <dgm:prSet/>
      <dgm:spPr/>
      <dgm:t>
        <a:bodyPr/>
        <a:lstStyle/>
        <a:p>
          <a:endParaRPr lang="zh-TW" altLang="en-US" sz="4400"/>
        </a:p>
      </dgm:t>
    </dgm:pt>
    <dgm:pt modelId="{EB5058F3-B778-4A28-8C1B-3107ACB711FB}" type="sibTrans" cxnId="{5B7CF46B-567E-4244-B693-868660B13515}">
      <dgm:prSet/>
      <dgm:spPr>
        <a:prstGeom prst="rightArrow">
          <a:avLst>
            <a:gd name="adj1" fmla="val 60000"/>
            <a:gd name="adj2" fmla="val 50000"/>
          </a:avLst>
        </a:prstGeom>
      </dgm:spPr>
      <dgm:t>
        <a:bodyPr/>
        <a:lstStyle/>
        <a:p>
          <a:endParaRPr lang="zh-TW" altLang="en-US" sz="4400"/>
        </a:p>
      </dgm:t>
    </dgm:pt>
    <dgm:pt modelId="{87282925-0FE3-4A1E-AA36-41D692406D16}">
      <dgm:prSet phldrT="[文字]" custT="1"/>
      <dgm:spPr>
        <a:xfrm>
          <a:off x="4697729" y="1545590"/>
          <a:ext cx="1543050" cy="925830"/>
        </a:xfr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US" altLang="zh-TW" sz="1200" b="1" baseline="0">
              <a:solidFill>
                <a:schemeClr val="bg1"/>
              </a:solidFill>
              <a:latin typeface="微軟正黑體" panose="020B0604030504040204" pitchFamily="34" charset="-120"/>
              <a:ea typeface="微軟正黑體" panose="020B0604030504040204" pitchFamily="34" charset="-120"/>
              <a:cs typeface="+mn-cs"/>
            </a:rPr>
            <a:t>T2 Burn in</a:t>
          </a:r>
          <a:endParaRPr lang="zh-TW" altLang="en-US" sz="1200" b="1" baseline="0">
            <a:solidFill>
              <a:schemeClr val="bg1"/>
            </a:solidFill>
            <a:latin typeface="微軟正黑體" panose="020B0604030504040204" pitchFamily="34" charset="-120"/>
            <a:ea typeface="微軟正黑體" panose="020B0604030504040204" pitchFamily="34" charset="-120"/>
            <a:cs typeface="+mn-cs"/>
          </a:endParaRPr>
        </a:p>
      </dgm:t>
    </dgm:pt>
    <dgm:pt modelId="{3A4189CB-62F5-4ECA-A42A-65F37B4FEE5D}" type="parTrans" cxnId="{1A9ACB04-F9DD-45F4-8EF2-862A7869A13E}">
      <dgm:prSet/>
      <dgm:spPr/>
      <dgm:t>
        <a:bodyPr/>
        <a:lstStyle/>
        <a:p>
          <a:endParaRPr lang="zh-TW" altLang="en-US"/>
        </a:p>
      </dgm:t>
    </dgm:pt>
    <dgm:pt modelId="{5703FD69-38BC-4BA4-8767-3B57DE40BF83}" type="sibTrans" cxnId="{1A9ACB04-F9DD-45F4-8EF2-862A7869A13E}">
      <dgm:prSet/>
      <dgm:spPr/>
      <dgm:t>
        <a:bodyPr/>
        <a:lstStyle/>
        <a:p>
          <a:endParaRPr lang="zh-TW" altLang="en-US"/>
        </a:p>
      </dgm:t>
    </dgm:pt>
    <dgm:pt modelId="{B951EC27-5099-4543-96F1-3770F1656093}">
      <dgm:prSet phldrT="[文字]" custT="1"/>
      <dgm:spPr>
        <a:xfrm>
          <a:off x="4697729" y="1545590"/>
          <a:ext cx="1543050" cy="925830"/>
        </a:xfr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US" altLang="zh-TW" sz="14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T3 Hi-Pot Test</a:t>
          </a:r>
          <a:endParaRPr lang="zh-TW" altLang="en-US" sz="1400" b="1">
            <a:solidFill>
              <a:sysClr val="windowText" lastClr="000000"/>
            </a:solidFill>
            <a:latin typeface="標楷體" panose="03000509000000000000" pitchFamily="65" charset="-120"/>
            <a:ea typeface="標楷體" panose="03000509000000000000" pitchFamily="65" charset="-120"/>
            <a:cs typeface="+mn-cs"/>
          </a:endParaRPr>
        </a:p>
      </dgm:t>
    </dgm:pt>
    <dgm:pt modelId="{A084EEF1-9C2F-4AED-9651-2F1171E7FC55}" type="parTrans" cxnId="{14C5818A-6E69-4F65-B735-1CA61CC6272C}">
      <dgm:prSet/>
      <dgm:spPr/>
      <dgm:t>
        <a:bodyPr/>
        <a:lstStyle/>
        <a:p>
          <a:endParaRPr lang="zh-TW" altLang="en-US"/>
        </a:p>
      </dgm:t>
    </dgm:pt>
    <dgm:pt modelId="{D5430C9D-9C5F-407A-9BA2-74916924A71A}" type="sibTrans" cxnId="{14C5818A-6E69-4F65-B735-1CA61CC6272C}">
      <dgm:prSet/>
      <dgm:spPr/>
      <dgm:t>
        <a:bodyPr/>
        <a:lstStyle/>
        <a:p>
          <a:endParaRPr lang="zh-TW" altLang="en-US"/>
        </a:p>
      </dgm:t>
    </dgm:pt>
    <dgm:pt modelId="{5EED8250-E5F8-4521-9360-FC7C9EFE030C}" type="pres">
      <dgm:prSet presAssocID="{C284591F-D5CB-4546-9FBA-3A99DB58A88D}" presName="Name0" presStyleCnt="0">
        <dgm:presLayoutVars>
          <dgm:dir/>
          <dgm:animLvl val="lvl"/>
          <dgm:resizeHandles val="exact"/>
        </dgm:presLayoutVars>
      </dgm:prSet>
      <dgm:spPr/>
    </dgm:pt>
    <dgm:pt modelId="{F3151AA7-8C4F-4A9D-B1B5-6B0179446201}" type="pres">
      <dgm:prSet presAssocID="{7B9B621A-5EDB-485F-8C16-66ACC1E0015B}" presName="boxAndChildren" presStyleCnt="0"/>
      <dgm:spPr/>
    </dgm:pt>
    <dgm:pt modelId="{F3102AEC-6101-475D-A751-4826B2740BBA}" type="pres">
      <dgm:prSet presAssocID="{7B9B621A-5EDB-485F-8C16-66ACC1E0015B}" presName="parentTextBox" presStyleLbl="node1" presStyleIdx="0" presStyleCnt="5"/>
      <dgm:spPr/>
    </dgm:pt>
    <dgm:pt modelId="{81A34D65-B2EC-4CD9-A44C-2B8698F3185B}" type="pres">
      <dgm:prSet presAssocID="{D5430C9D-9C5F-407A-9BA2-74916924A71A}" presName="sp" presStyleCnt="0"/>
      <dgm:spPr/>
    </dgm:pt>
    <dgm:pt modelId="{08A19D10-6FFC-4711-B2FF-C0C59600BE34}" type="pres">
      <dgm:prSet presAssocID="{B951EC27-5099-4543-96F1-3770F1656093}" presName="arrowAndChildren" presStyleCnt="0"/>
      <dgm:spPr/>
    </dgm:pt>
    <dgm:pt modelId="{F57B6EC8-4CE4-4525-B4D0-111465B201FA}" type="pres">
      <dgm:prSet presAssocID="{B951EC27-5099-4543-96F1-3770F1656093}" presName="parentTextArrow" presStyleLbl="node1" presStyleIdx="1" presStyleCnt="5"/>
      <dgm:spPr/>
    </dgm:pt>
    <dgm:pt modelId="{2F1BF72A-20CC-4A53-A9BE-AF4EF7321A86}" type="pres">
      <dgm:prSet presAssocID="{5703FD69-38BC-4BA4-8767-3B57DE40BF83}" presName="sp" presStyleCnt="0"/>
      <dgm:spPr/>
    </dgm:pt>
    <dgm:pt modelId="{96F9CC25-5495-4DE8-9EF5-A942A1A4AD07}" type="pres">
      <dgm:prSet presAssocID="{87282925-0FE3-4A1E-AA36-41D692406D16}" presName="arrowAndChildren" presStyleCnt="0"/>
      <dgm:spPr/>
    </dgm:pt>
    <dgm:pt modelId="{E98AE74C-7E4A-45C4-87B9-C601A2D6088F}" type="pres">
      <dgm:prSet presAssocID="{87282925-0FE3-4A1E-AA36-41D692406D16}" presName="parentTextArrow" presStyleLbl="node1" presStyleIdx="2" presStyleCnt="5"/>
      <dgm:spPr/>
    </dgm:pt>
    <dgm:pt modelId="{9727599D-F7BA-4327-8813-A7EA07C1EAD1}" type="pres">
      <dgm:prSet presAssocID="{51693E94-9E46-4019-9B9A-AEF4EC82FDE9}" presName="sp" presStyleCnt="0"/>
      <dgm:spPr/>
    </dgm:pt>
    <dgm:pt modelId="{99F522DA-7352-4658-B2D4-F896E6574BB4}" type="pres">
      <dgm:prSet presAssocID="{DE8F9D51-8F55-4CC9-ADDA-ED9DA5AE7D27}" presName="arrowAndChildren" presStyleCnt="0"/>
      <dgm:spPr/>
    </dgm:pt>
    <dgm:pt modelId="{637C1606-173A-4409-A26A-E84D6131C634}" type="pres">
      <dgm:prSet presAssocID="{DE8F9D51-8F55-4CC9-ADDA-ED9DA5AE7D27}" presName="parentTextArrow" presStyleLbl="node1" presStyleIdx="3" presStyleCnt="5"/>
      <dgm:spPr/>
    </dgm:pt>
    <dgm:pt modelId="{C3628963-22FE-4F67-94EC-62314B2C460F}" type="pres">
      <dgm:prSet presAssocID="{05942897-4032-4A0E-A985-17DF593F46F8}" presName="sp" presStyleCnt="0"/>
      <dgm:spPr/>
    </dgm:pt>
    <dgm:pt modelId="{D3BFB146-8C74-485A-A987-08A2AA0C2653}" type="pres">
      <dgm:prSet presAssocID="{FDD70785-50C7-40D6-8A83-B4E2404E6E8F}" presName="arrowAndChildren" presStyleCnt="0"/>
      <dgm:spPr/>
    </dgm:pt>
    <dgm:pt modelId="{B985DDE4-3CEB-4B7A-8F27-920CB57AD0E5}" type="pres">
      <dgm:prSet presAssocID="{FDD70785-50C7-40D6-8A83-B4E2404E6E8F}" presName="parentTextArrow" presStyleLbl="node1" presStyleIdx="4" presStyleCnt="5"/>
      <dgm:spPr/>
    </dgm:pt>
  </dgm:ptLst>
  <dgm:cxnLst>
    <dgm:cxn modelId="{1A9ACB04-F9DD-45F4-8EF2-862A7869A13E}" srcId="{C284591F-D5CB-4546-9FBA-3A99DB58A88D}" destId="{87282925-0FE3-4A1E-AA36-41D692406D16}" srcOrd="2" destOrd="0" parTransId="{3A4189CB-62F5-4ECA-A42A-65F37B4FEE5D}" sibTransId="{5703FD69-38BC-4BA4-8767-3B57DE40BF83}"/>
    <dgm:cxn modelId="{FFA2581A-A8D7-4954-A604-ABDF2276A5D7}" type="presOf" srcId="{FDD70785-50C7-40D6-8A83-B4E2404E6E8F}" destId="{B985DDE4-3CEB-4B7A-8F27-920CB57AD0E5}" srcOrd="0" destOrd="0" presId="urn:microsoft.com/office/officeart/2005/8/layout/process4"/>
    <dgm:cxn modelId="{80B8CA1B-25FB-49EA-97ED-B3092CBBFC83}" type="presOf" srcId="{7B9B621A-5EDB-485F-8C16-66ACC1E0015B}" destId="{F3102AEC-6101-475D-A751-4826B2740BBA}" srcOrd="0" destOrd="0" presId="urn:microsoft.com/office/officeart/2005/8/layout/process4"/>
    <dgm:cxn modelId="{4E678F3A-FA91-4285-B526-3578BFFB603A}" srcId="{C284591F-D5CB-4546-9FBA-3A99DB58A88D}" destId="{FDD70785-50C7-40D6-8A83-B4E2404E6E8F}" srcOrd="0" destOrd="0" parTransId="{6B7C6604-11AD-499F-976F-3C4CC85506BA}" sibTransId="{05942897-4032-4A0E-A985-17DF593F46F8}"/>
    <dgm:cxn modelId="{2616C93D-5481-4231-9F4C-AB0246A5F4F6}" type="presOf" srcId="{87282925-0FE3-4A1E-AA36-41D692406D16}" destId="{E98AE74C-7E4A-45C4-87B9-C601A2D6088F}" srcOrd="0" destOrd="0" presId="urn:microsoft.com/office/officeart/2005/8/layout/process4"/>
    <dgm:cxn modelId="{5B7CF46B-567E-4244-B693-868660B13515}" srcId="{C284591F-D5CB-4546-9FBA-3A99DB58A88D}" destId="{7B9B621A-5EDB-485F-8C16-66ACC1E0015B}" srcOrd="4" destOrd="0" parTransId="{315358A5-367F-4715-B5BE-F2D95667BB45}" sibTransId="{EB5058F3-B778-4A28-8C1B-3107ACB711FB}"/>
    <dgm:cxn modelId="{23132059-9607-46F0-963E-7B5728D2999E}" type="presOf" srcId="{DE8F9D51-8F55-4CC9-ADDA-ED9DA5AE7D27}" destId="{637C1606-173A-4409-A26A-E84D6131C634}" srcOrd="0" destOrd="0" presId="urn:microsoft.com/office/officeart/2005/8/layout/process4"/>
    <dgm:cxn modelId="{14C5818A-6E69-4F65-B735-1CA61CC6272C}" srcId="{C284591F-D5CB-4546-9FBA-3A99DB58A88D}" destId="{B951EC27-5099-4543-96F1-3770F1656093}" srcOrd="3" destOrd="0" parTransId="{A084EEF1-9C2F-4AED-9651-2F1171E7FC55}" sibTransId="{D5430C9D-9C5F-407A-9BA2-74916924A71A}"/>
    <dgm:cxn modelId="{F9CF098F-7F12-4094-837E-F45E832CD3F3}" srcId="{C284591F-D5CB-4546-9FBA-3A99DB58A88D}" destId="{DE8F9D51-8F55-4CC9-ADDA-ED9DA5AE7D27}" srcOrd="1" destOrd="0" parTransId="{AD2D8DCE-C3A1-40B0-A0EC-79281818565F}" sibTransId="{51693E94-9E46-4019-9B9A-AEF4EC82FDE9}"/>
    <dgm:cxn modelId="{211FCBA0-F3FC-482C-9A95-CB29D29F6CFF}" type="presOf" srcId="{C284591F-D5CB-4546-9FBA-3A99DB58A88D}" destId="{5EED8250-E5F8-4521-9360-FC7C9EFE030C}" srcOrd="0" destOrd="0" presId="urn:microsoft.com/office/officeart/2005/8/layout/process4"/>
    <dgm:cxn modelId="{270DF5A2-1400-4BAE-8C7D-993E4D4D5AEE}" type="presOf" srcId="{B951EC27-5099-4543-96F1-3770F1656093}" destId="{F57B6EC8-4CE4-4525-B4D0-111465B201FA}" srcOrd="0" destOrd="0" presId="urn:microsoft.com/office/officeart/2005/8/layout/process4"/>
    <dgm:cxn modelId="{5EFF6E34-F3EB-46F9-81F4-17D99DF0A4FD}" type="presParOf" srcId="{5EED8250-E5F8-4521-9360-FC7C9EFE030C}" destId="{F3151AA7-8C4F-4A9D-B1B5-6B0179446201}" srcOrd="0" destOrd="0" presId="urn:microsoft.com/office/officeart/2005/8/layout/process4"/>
    <dgm:cxn modelId="{EB9EA494-9057-4AF5-9FB4-364D4072CF1F}" type="presParOf" srcId="{F3151AA7-8C4F-4A9D-B1B5-6B0179446201}" destId="{F3102AEC-6101-475D-A751-4826B2740BBA}" srcOrd="0" destOrd="0" presId="urn:microsoft.com/office/officeart/2005/8/layout/process4"/>
    <dgm:cxn modelId="{20B69FC3-8BB2-4927-9A34-D6D711044ABA}" type="presParOf" srcId="{5EED8250-E5F8-4521-9360-FC7C9EFE030C}" destId="{81A34D65-B2EC-4CD9-A44C-2B8698F3185B}" srcOrd="1" destOrd="0" presId="urn:microsoft.com/office/officeart/2005/8/layout/process4"/>
    <dgm:cxn modelId="{DD71D4B4-1256-4458-857C-140A21950FA1}" type="presParOf" srcId="{5EED8250-E5F8-4521-9360-FC7C9EFE030C}" destId="{08A19D10-6FFC-4711-B2FF-C0C59600BE34}" srcOrd="2" destOrd="0" presId="urn:microsoft.com/office/officeart/2005/8/layout/process4"/>
    <dgm:cxn modelId="{F5959B04-173C-4853-B237-13A28917C9D5}" type="presParOf" srcId="{08A19D10-6FFC-4711-B2FF-C0C59600BE34}" destId="{F57B6EC8-4CE4-4525-B4D0-111465B201FA}" srcOrd="0" destOrd="0" presId="urn:microsoft.com/office/officeart/2005/8/layout/process4"/>
    <dgm:cxn modelId="{775D03F2-4899-4D08-B372-463AF8FA6D27}" type="presParOf" srcId="{5EED8250-E5F8-4521-9360-FC7C9EFE030C}" destId="{2F1BF72A-20CC-4A53-A9BE-AF4EF7321A86}" srcOrd="3" destOrd="0" presId="urn:microsoft.com/office/officeart/2005/8/layout/process4"/>
    <dgm:cxn modelId="{88D25AEC-51AC-4D0A-BD0D-E441071042DA}" type="presParOf" srcId="{5EED8250-E5F8-4521-9360-FC7C9EFE030C}" destId="{96F9CC25-5495-4DE8-9EF5-A942A1A4AD07}" srcOrd="4" destOrd="0" presId="urn:microsoft.com/office/officeart/2005/8/layout/process4"/>
    <dgm:cxn modelId="{FD488688-AA71-488A-8A73-3C6BD3621E9A}" type="presParOf" srcId="{96F9CC25-5495-4DE8-9EF5-A942A1A4AD07}" destId="{E98AE74C-7E4A-45C4-87B9-C601A2D6088F}" srcOrd="0" destOrd="0" presId="urn:microsoft.com/office/officeart/2005/8/layout/process4"/>
    <dgm:cxn modelId="{B2BE68FB-F8CC-4E9D-A44E-0A114E54BFF2}" type="presParOf" srcId="{5EED8250-E5F8-4521-9360-FC7C9EFE030C}" destId="{9727599D-F7BA-4327-8813-A7EA07C1EAD1}" srcOrd="5" destOrd="0" presId="urn:microsoft.com/office/officeart/2005/8/layout/process4"/>
    <dgm:cxn modelId="{21D1B2DE-41AD-4326-964C-F215583BF95B}" type="presParOf" srcId="{5EED8250-E5F8-4521-9360-FC7C9EFE030C}" destId="{99F522DA-7352-4658-B2D4-F896E6574BB4}" srcOrd="6" destOrd="0" presId="urn:microsoft.com/office/officeart/2005/8/layout/process4"/>
    <dgm:cxn modelId="{AB17E42C-4D07-4D4E-AA88-A7D4C9FB874A}" type="presParOf" srcId="{99F522DA-7352-4658-B2D4-F896E6574BB4}" destId="{637C1606-173A-4409-A26A-E84D6131C634}" srcOrd="0" destOrd="0" presId="urn:microsoft.com/office/officeart/2005/8/layout/process4"/>
    <dgm:cxn modelId="{21C2F371-FBBC-4FF4-8989-60191F8FCC5E}" type="presParOf" srcId="{5EED8250-E5F8-4521-9360-FC7C9EFE030C}" destId="{C3628963-22FE-4F67-94EC-62314B2C460F}" srcOrd="7" destOrd="0" presId="urn:microsoft.com/office/officeart/2005/8/layout/process4"/>
    <dgm:cxn modelId="{090F2837-2F4C-4D59-B4F4-7C637DE7762D}" type="presParOf" srcId="{5EED8250-E5F8-4521-9360-FC7C9EFE030C}" destId="{D3BFB146-8C74-485A-A987-08A2AA0C2653}" srcOrd="8" destOrd="0" presId="urn:microsoft.com/office/officeart/2005/8/layout/process4"/>
    <dgm:cxn modelId="{24473DA8-8B01-4F5C-94B0-850E00669EED}" type="presParOf" srcId="{D3BFB146-8C74-485A-A987-08A2AA0C2653}" destId="{B985DDE4-3CEB-4B7A-8F27-920CB57AD0E5}" srcOrd="0" destOrd="0" presId="urn:microsoft.com/office/officeart/2005/8/layout/process4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3102AEC-6101-475D-A751-4826B2740BBA}">
      <dsp:nvSpPr>
        <dsp:cNvPr id="0" name=""/>
        <dsp:cNvSpPr/>
      </dsp:nvSpPr>
      <dsp:spPr>
        <a:xfrm>
          <a:off x="0" y="3991190"/>
          <a:ext cx="3609975" cy="654787"/>
        </a:xfrm>
        <a:prstGeom prst="rect">
          <a:avLst/>
        </a:prstGeo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400" kern="12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T3 ATE Chroma Testing</a:t>
          </a:r>
          <a:endParaRPr lang="en-US" altLang="zh-TW" sz="1400" kern="1200">
            <a:solidFill>
              <a:sysClr val="windowText" lastClr="000000"/>
            </a:solidFill>
            <a:latin typeface="Calibri Light" panose="020F0302020204030204"/>
            <a:ea typeface="新細明體" panose="02020500000000000000" pitchFamily="18" charset="-120"/>
            <a:cs typeface="+mn-cs"/>
          </a:endParaRPr>
        </a:p>
      </dsp:txBody>
      <dsp:txXfrm>
        <a:off x="0" y="3991190"/>
        <a:ext cx="3609975" cy="654787"/>
      </dsp:txXfrm>
    </dsp:sp>
    <dsp:sp modelId="{F57B6EC8-4CE4-4525-B4D0-111465B201FA}">
      <dsp:nvSpPr>
        <dsp:cNvPr id="0" name=""/>
        <dsp:cNvSpPr/>
      </dsp:nvSpPr>
      <dsp:spPr>
        <a:xfrm rot="10800000">
          <a:off x="0" y="2993948"/>
          <a:ext cx="3609975" cy="1007063"/>
        </a:xfrm>
        <a:prstGeom prst="upArrowCallout">
          <a:avLst/>
        </a:prstGeo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400" kern="12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T3 Hi-Pot Test</a:t>
          </a:r>
          <a:endParaRPr lang="zh-TW" altLang="en-US" sz="1400" b="1" kern="1200">
            <a:solidFill>
              <a:sysClr val="windowText" lastClr="000000"/>
            </a:solidFill>
            <a:latin typeface="標楷體" panose="03000509000000000000" pitchFamily="65" charset="-120"/>
            <a:ea typeface="標楷體" panose="03000509000000000000" pitchFamily="65" charset="-120"/>
            <a:cs typeface="+mn-cs"/>
          </a:endParaRPr>
        </a:p>
      </dsp:txBody>
      <dsp:txXfrm rot="10800000">
        <a:off x="0" y="2993948"/>
        <a:ext cx="3609975" cy="654359"/>
      </dsp:txXfrm>
    </dsp:sp>
    <dsp:sp modelId="{E98AE74C-7E4A-45C4-87B9-C601A2D6088F}">
      <dsp:nvSpPr>
        <dsp:cNvPr id="0" name=""/>
        <dsp:cNvSpPr/>
      </dsp:nvSpPr>
      <dsp:spPr>
        <a:xfrm rot="10800000">
          <a:off x="0" y="1996706"/>
          <a:ext cx="3609975" cy="1007063"/>
        </a:xfrm>
        <a:prstGeom prst="upArrowCallout">
          <a:avLst/>
        </a:prstGeo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b="1" kern="1200" baseline="0">
              <a:solidFill>
                <a:schemeClr val="bg1"/>
              </a:solidFill>
              <a:latin typeface="微軟正黑體" panose="020B0604030504040204" pitchFamily="34" charset="-120"/>
              <a:ea typeface="微軟正黑體" panose="020B0604030504040204" pitchFamily="34" charset="-120"/>
              <a:cs typeface="+mn-cs"/>
            </a:rPr>
            <a:t>T2 Burn in</a:t>
          </a:r>
          <a:endParaRPr lang="zh-TW" altLang="en-US" sz="1200" b="1" kern="1200" baseline="0">
            <a:solidFill>
              <a:schemeClr val="bg1"/>
            </a:solidFill>
            <a:latin typeface="微軟正黑體" panose="020B0604030504040204" pitchFamily="34" charset="-120"/>
            <a:ea typeface="微軟正黑體" panose="020B0604030504040204" pitchFamily="34" charset="-120"/>
            <a:cs typeface="+mn-cs"/>
          </a:endParaRPr>
        </a:p>
      </dsp:txBody>
      <dsp:txXfrm rot="10800000">
        <a:off x="0" y="1996706"/>
        <a:ext cx="3609975" cy="654359"/>
      </dsp:txXfrm>
    </dsp:sp>
    <dsp:sp modelId="{637C1606-173A-4409-A26A-E84D6131C634}">
      <dsp:nvSpPr>
        <dsp:cNvPr id="0" name=""/>
        <dsp:cNvSpPr/>
      </dsp:nvSpPr>
      <dsp:spPr>
        <a:xfrm rot="10800000">
          <a:off x="0" y="999463"/>
          <a:ext cx="3609975" cy="1007063"/>
        </a:xfrm>
        <a:prstGeom prst="upArrowCallout">
          <a:avLst/>
        </a:prstGeo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400" kern="12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T1 Hi-Pot Test</a:t>
          </a:r>
          <a:endParaRPr lang="zh-TW" altLang="en-US" sz="1400" b="1" kern="1200">
            <a:solidFill>
              <a:sysClr val="windowText" lastClr="000000"/>
            </a:solidFill>
            <a:latin typeface="標楷體" panose="03000509000000000000" pitchFamily="65" charset="-120"/>
            <a:ea typeface="標楷體" panose="03000509000000000000" pitchFamily="65" charset="-120"/>
            <a:cs typeface="+mn-cs"/>
          </a:endParaRPr>
        </a:p>
      </dsp:txBody>
      <dsp:txXfrm rot="10800000">
        <a:off x="0" y="999463"/>
        <a:ext cx="3609975" cy="654359"/>
      </dsp:txXfrm>
    </dsp:sp>
    <dsp:sp modelId="{B985DDE4-3CEB-4B7A-8F27-920CB57AD0E5}">
      <dsp:nvSpPr>
        <dsp:cNvPr id="0" name=""/>
        <dsp:cNvSpPr/>
      </dsp:nvSpPr>
      <dsp:spPr>
        <a:xfrm rot="10800000">
          <a:off x="0" y="2221"/>
          <a:ext cx="3609975" cy="1007063"/>
        </a:xfrm>
        <a:prstGeom prst="upArrowCallout">
          <a:avLst/>
        </a:prstGeom>
        <a:solidFill>
          <a:srgbClr val="FFC000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400" kern="12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T1 ATE Chroma Testing</a:t>
          </a:r>
        </a:p>
      </dsp:txBody>
      <dsp:txXfrm rot="10800000">
        <a:off x="0" y="2221"/>
        <a:ext cx="3609975" cy="65435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4">
  <dgm:title val=""/>
  <dgm:desc val=""/>
  <dgm:catLst>
    <dgm:cat type="process" pri="16000"/>
    <dgm:cat type="list" pri="2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alg type="lin">
      <dgm:param type="linDir" val="fromB"/>
    </dgm:alg>
    <dgm:shape xmlns:r="http://schemas.openxmlformats.org/officeDocument/2006/relationships" r:blip="">
      <dgm:adjLst/>
    </dgm:shape>
    <dgm:presOf/>
    <dgm:constrLst>
      <dgm:constr type="h" for="ch" forName="boxAndChildren" refType="h"/>
      <dgm:constr type="h" for="ch" forName="arrowAndChildren" refType="h" refFor="ch" refForName="boxAndChildren" op="equ" fact="1.538"/>
      <dgm:constr type="w" for="ch" forName="arrowAndChildren" refType="w"/>
      <dgm:constr type="w" for="ch" forName="boxAndChildren" refType="w"/>
      <dgm:constr type="h" for="ch" forName="sp" refType="h" fact="-0.015"/>
      <dgm:constr type="primFontSz" for="des" forName="parentTextBox" val="65"/>
      <dgm:constr type="primFontSz" for="des" forName="parentTextArrow" refType="primFontSz" refFor="des" refForName="parentTextBox" op="equ"/>
      <dgm:constr type="primFontSz" for="des" forName="childTextArrow" val="65"/>
      <dgm:constr type="primFontSz" for="des" forName="childTextBox" refType="primFontSz" refFor="des" refForName="childTextArrow" op="equ"/>
    </dgm:constrLst>
    <dgm:ruleLst/>
    <dgm:forEach name="Name1" axis="ch" ptType="node" st="-1" step="-1">
      <dgm:choose name="Name2">
        <dgm:if name="Name3" axis="self" ptType="node" func="revPos" op="equ" val="1">
          <dgm:layoutNode name="boxAndChildren">
            <dgm:alg type="composite"/>
            <dgm:shape xmlns:r="http://schemas.openxmlformats.org/officeDocument/2006/relationships" r:blip="">
              <dgm:adjLst/>
            </dgm:shape>
            <dgm:presOf/>
            <dgm:choose name="Name4">
              <dgm:if name="Name5" axis="ch" ptType="node" func="cnt" op="gte" val="1">
                <dgm:constrLst>
                  <dgm:constr type="w" for="ch" forName="parentTextBox" refType="w"/>
                  <dgm:constr type="h" for="ch" forName="parentTextBox" refType="h" fact="0.54"/>
                  <dgm:constr type="t" for="ch" forName="parentTextBox"/>
                  <dgm:constr type="w" for="ch" forName="entireBox" refType="w"/>
                  <dgm:constr type="h" for="ch" forName="entireBox" refType="h"/>
                  <dgm:constr type="w" for="ch" forName="descendantBox" refType="w"/>
                  <dgm:constr type="b" for="ch" forName="descendantBox" refType="h" fact="0.98"/>
                  <dgm:constr type="h" for="ch" forName="descendantBox" refType="h" fact="0.46"/>
                </dgm:constrLst>
              </dgm:if>
              <dgm:else name="Name6">
                <dgm:constrLst>
                  <dgm:constr type="w" for="ch" forName="parentTextBox" refType="w"/>
                  <dgm:constr type="h" for="ch" forName="parentTextBox" refType="h"/>
                </dgm:constrLst>
              </dgm:else>
            </dgm:choose>
            <dgm:ruleLst/>
            <dgm:layoutNode name="parentTextBox">
              <dgm:alg type="tx"/>
              <dgm:choose name="Name7">
                <dgm:if name="Name8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9">
                  <dgm:shape xmlns:r="http://schemas.openxmlformats.org/officeDocument/2006/relationships" type="rec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10">
              <dgm:if name="Name11" axis="ch" ptType="node" func="cnt" op="gte" val="1">
                <dgm:layoutNode name="entireBox">
                  <dgm:alg type="sp"/>
                  <dgm:shape xmlns:r="http://schemas.openxmlformats.org/officeDocument/2006/relationships" type="rect" r:blip="">
                    <dgm:adjLst/>
                  </dgm:shape>
                  <dgm:presOf axis="self"/>
                  <dgm:constrLst/>
                  <dgm:ruleLst/>
                </dgm:layoutNode>
                <dgm:layoutNode name="descendantBox" styleLbl="fgAccFollowNode1">
                  <dgm:choose name="Name12">
                    <dgm:if name="Name13" func="var" arg="dir" op="equ" val="norm">
                      <dgm:alg type="lin"/>
                    </dgm:if>
                    <dgm:else name="Name14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Box" refType="w"/>
                    <dgm:constr type="h" for="ch" forName="childTextBox" refType="h"/>
                  </dgm:constrLst>
                  <dgm:ruleLst/>
                  <dgm:forEach name="Name15" axis="ch" ptType="node">
                    <dgm:layoutNode name="childTextBox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16"/>
            </dgm:choose>
          </dgm:layoutNode>
        </dgm:if>
        <dgm:else name="Name17">
          <dgm:layoutNode name="arrowAndChildren">
            <dgm:alg type="composite"/>
            <dgm:shape xmlns:r="http://schemas.openxmlformats.org/officeDocument/2006/relationships" r:blip="">
              <dgm:adjLst/>
            </dgm:shape>
            <dgm:presOf/>
            <dgm:choose name="Name18">
              <dgm:if name="Name19" axis="ch" ptType="node" func="cnt" op="gte" val="1">
                <dgm:constrLst>
                  <dgm:constr type="w" for="ch" forName="parentTextArrow" refType="w"/>
                  <dgm:constr type="t" for="ch" forName="parentTextArrow"/>
                  <dgm:constr type="h" for="ch" forName="parentTextArrow" refType="h" fact="0.351"/>
                  <dgm:constr type="w" for="ch" forName="arrow" refType="w"/>
                  <dgm:constr type="h" for="ch" forName="arrow" refType="h"/>
                  <dgm:constr type="w" for="ch" forName="descendantArrow" refType="w"/>
                  <dgm:constr type="b" for="ch" forName="descendantArrow" refType="h" fact="0.65"/>
                  <dgm:constr type="h" for="ch" forName="descendantArrow" refType="h" fact="0.299"/>
                </dgm:constrLst>
              </dgm:if>
              <dgm:else name="Name20">
                <dgm:constrLst>
                  <dgm:constr type="w" for="ch" forName="parentTextArrow" refType="w"/>
                  <dgm:constr type="h" for="ch" forName="parentTextArrow" refType="h"/>
                </dgm:constrLst>
              </dgm:else>
            </dgm:choose>
            <dgm:ruleLst/>
            <dgm:layoutNode name="parentTextArrow">
              <dgm:alg type="tx"/>
              <dgm:choose name="Name21">
                <dgm:if name="Name22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23">
                  <dgm:shape xmlns:r="http://schemas.openxmlformats.org/officeDocument/2006/relationships" rot="180" type="upArrowCallou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24">
              <dgm:if name="Name25" axis="ch" ptType="node" func="cnt" op="gte" val="1">
                <dgm:layoutNode name="arrow">
                  <dgm:alg type="sp"/>
                  <dgm:shape xmlns:r="http://schemas.openxmlformats.org/officeDocument/2006/relationships" rot="180" type="upArrowCallout" r:blip="">
                    <dgm:adjLst/>
                  </dgm:shape>
                  <dgm:presOf axis="self"/>
                  <dgm:constrLst/>
                  <dgm:ruleLst/>
                </dgm:layoutNode>
                <dgm:layoutNode name="descendantArrow">
                  <dgm:choose name="Name26">
                    <dgm:if name="Name27" func="var" arg="dir" op="equ" val="norm">
                      <dgm:alg type="lin"/>
                    </dgm:if>
                    <dgm:else name="Name28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Arrow" refType="w"/>
                    <dgm:constr type="h" for="ch" forName="childTextArrow" refType="h"/>
                  </dgm:constrLst>
                  <dgm:ruleLst/>
                  <dgm:forEach name="Name29" axis="ch" ptType="node">
                    <dgm:layoutNode name="childTextArrow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30"/>
            </dgm:choose>
          </dgm:layoutNode>
        </dgm:else>
      </dgm:choose>
      <dgm:forEach name="Name31" axis="precedSib" ptType="sibTrans" st="-1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#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28575">
          <a:solidFill>
            <a:srgbClr val="FF0000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B1306E100378214F8A6E460BC7665E43" ma:contentTypeVersion="10" ma:contentTypeDescription="建立新的文件。" ma:contentTypeScope="" ma:versionID="28b7aeb7b572dacd8ac84442f13b5d42">
  <xsd:schema xmlns:xsd="http://www.w3.org/2001/XMLSchema" xmlns:xs="http://www.w3.org/2001/XMLSchema" xmlns:p="http://schemas.microsoft.com/office/2006/metadata/properties" xmlns:ns2="4fade6e9-9758-4243-a656-957f8a3a7223" xmlns:ns3="3acf14b4-ab83-4f94-bee4-e945b0c8cfc9" targetNamespace="http://schemas.microsoft.com/office/2006/metadata/properties" ma:root="true" ma:fieldsID="39163c51d8028755327ff175c3cfbf4b" ns2:_="" ns3:_="">
    <xsd:import namespace="4fade6e9-9758-4243-a656-957f8a3a7223"/>
    <xsd:import namespace="3acf14b4-ab83-4f94-bee4-e945b0c8cfc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ade6e9-9758-4243-a656-957f8a3a722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cf14b4-ab83-4f94-bee4-e945b0c8cf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0DCBBDE-F4D4-4777-AC13-EB713309280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EF0BBAA-9414-49D3-9516-1D5DB5A0794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06B5878-1FFE-4D62-ADB4-0ABB25A91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ade6e9-9758-4243-a656-957f8a3a7223"/>
    <ds:schemaRef ds:uri="3acf14b4-ab83-4f94-bee4-e945b0c8cf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12B0BF6-EFDD-4BE4-9504-528E6861C69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文件標準格式_空白.DOT</Template>
  <TotalTime>216</TotalTime>
  <Pages>32</Pages>
  <Words>776</Words>
  <Characters>4429</Characters>
  <Application>Microsoft Office Word</Application>
  <DocSecurity>0</DocSecurity>
  <Lines>36</Lines>
  <Paragraphs>10</Paragraphs>
  <ScaleCrop>false</ScaleCrop>
  <Company>Moxa</Company>
  <LinksUpToDate>false</LinksUpToDate>
  <CharactersWithSpaces>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Joyce Li</dc:creator>
  <cp:keywords/>
  <dc:description/>
  <cp:lastModifiedBy>Randy ML Wu (吳孟倫)</cp:lastModifiedBy>
  <cp:revision>134</cp:revision>
  <cp:lastPrinted>2024-09-06T09:40:00Z</cp:lastPrinted>
  <dcterms:created xsi:type="dcterms:W3CDTF">2025-09-09T09:45:00Z</dcterms:created>
  <dcterms:modified xsi:type="dcterms:W3CDTF">2026-09-09T03:39:00Z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0x010100B1306E100378214F8A6E460BC7665E43</vt:lpwstr>
  </property>
</Properties>
</file>