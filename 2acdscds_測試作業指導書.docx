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/>
                            </w:r>
                            <w:bookmarkEnd w:id="2"/>
                            <w:bookmarkEnd w:id="3"/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/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sdvdsv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sdvdsv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adcsvcs</w:t>
            </w:r>
          </w:p>
        </w:tc>
      </w:tr>
    </w:tbl>
    <w:p>
      <w:pPr>
        <w:spacing w:before="80" w:after="80"/>
      </w:pPr>
    </w:p>
    <w:p w14:paraId="2DA5605F" w14:textId="77777777" w:rsidR="00CE0C6D" w:rsidRPr="00E41E25" w:rsidRDefault="00CE0C6D" w:rsidP="00227548">
      <w:pPr>
        <w:pageBreakBefore/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t>文件變更履歷：</w:t>
      </w:r>
      <w:bookmarkEnd w:id="6"/>
      <w:bookmarkEnd w:id="7"/>
    </w:p>
    <w:tbl>
      <w:tblPr>
        <w:tblW w:w="1513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4"/>
        <w:gridCol w:w="5543"/>
        <w:gridCol w:w="5543"/>
        <w:gridCol w:w="1609"/>
        <w:gridCol w:w="1609"/>
      </w:tblGrid>
      <w:tr w:rsidR="00CE0C6D" w:rsidRPr="00E41E25" w14:paraId="4DC3719B" w14:textId="77777777" w:rsidTr="00227548">
        <w:trPr>
          <w:trHeight w:val="384"/>
        </w:trPr>
        <w:tc>
          <w:tcPr>
            <w:tcW w:w="834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版本</w:t>
            </w:r>
          </w:p>
        </w:tc>
        <w:tc>
          <w:tcPr>
            <w:tcW w:w="5543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</w:p>
        </w:tc>
        <w:tc>
          <w:tcPr>
            <w:tcW w:w="5543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</w:p>
        </w:tc>
        <w:tc>
          <w:tcPr>
            <w:tcW w:w="1609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日期</w:t>
            </w:r>
          </w:p>
        </w:tc>
        <w:tc>
          <w:tcPr>
            <w:tcW w:w="1609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43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43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09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06-24-26’</w:t>
            </w:r>
          </w:p>
        </w:tc>
        <w:tc>
          <w:tcPr>
            <w:tcW w:w="1609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adcsvcs</w:t>
            </w:r>
          </w:p>
        </w:tc>
      </w:tr>
      <w:tr w:rsidR="0061335F" w:rsidRPr="00E41E25" w14:paraId="0BBFD5CA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0577858D" w14:textId="73C52A68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554B264C" w14:textId="17355331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3F0914AA" w14:textId="525EBAE9" w:rsidR="0061335F" w:rsidRPr="00E41E25" w:rsidRDefault="0061335F" w:rsidP="004F1104">
            <w:pPr>
              <w:pStyle w:val="af2"/>
              <w:ind w:leftChars="0" w:left="36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A6A9C8A" w14:textId="6ECD3B09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70451B8" w14:textId="4E0D4998" w:rsidR="0061335F" w:rsidRPr="00E41E25" w:rsidRDefault="0061335F" w:rsidP="00B03E52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104914" w:rsidRPr="00E41E25" w14:paraId="3E21724E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597966F8" w14:textId="5B8F14C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217027F7" w14:textId="1CA0B01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66B9E979" w14:textId="0E8EF02D" w:rsidR="005531D2" w:rsidRPr="00E41E25" w:rsidRDefault="005531D2" w:rsidP="005531D2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053EB063" w14:textId="774E3688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510168E1" w14:textId="132115CE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7880BAAB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242AE9C3" w14:textId="5734496E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1D56A600" w14:textId="5AC1C87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202AFE68" w14:textId="3DD2CAFB" w:rsidR="006333E4" w:rsidRPr="00E41E25" w:rsidRDefault="006333E4" w:rsidP="007D11C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C6E9C4C" w14:textId="62E672E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2A6ED226" w14:textId="0A7FC648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1416BCB3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7D861B2B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1CCD33F0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074E46A6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60F8F437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49BDDEBC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20FF29CD" w14:textId="77777777" w:rsidTr="00227548">
        <w:trPr>
          <w:trHeight w:val="1170"/>
        </w:trPr>
        <w:tc>
          <w:tcPr>
            <w:tcW w:w="834" w:type="dxa"/>
            <w:vAlign w:val="center"/>
          </w:tcPr>
          <w:p w14:paraId="4751CFCE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289DF531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43" w:type="dxa"/>
            <w:vAlign w:val="center"/>
          </w:tcPr>
          <w:p w14:paraId="4ED42D18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3CD2D8D2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09" w:type="dxa"/>
            <w:vAlign w:val="center"/>
          </w:tcPr>
          <w:p w14:paraId="7FD4C7BA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A6A1AC5" w14:textId="62C5EB9F" w:rsidR="0009072C" w:rsidRPr="00E41E25" w:rsidRDefault="0009072C">
      <w:pPr>
        <w:rPr>
          <w:rFonts w:asciiTheme="minorHAnsi" w:eastAsia="微軟正黑體" w:hAnsiTheme="minorHAnsi" w:cstheme="minorHAnsi"/>
        </w:rPr>
      </w:pPr>
      <w:r w:rsidRPr="00E41E25">
        <w:rPr>
          <w:rFonts w:asciiTheme="minorHAnsi" w:eastAsia="微軟正黑體" w:hAnsiTheme="minorHAnsi" w:cstheme="minorHAnsi"/>
        </w:rPr>
      </w:r>
    </w:p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5"/>
        <w:gridCol w:w="13493"/>
      </w:tblGrid>
      <w:tr w:rsidR="005D4302" w:rsidRPr="00E41E25" w14:paraId="3610DA08" w14:textId="77777777" w:rsidTr="00845353">
        <w:tc>
          <w:tcPr>
            <w:tcW w:w="15138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</w:r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一、前置作業</w:t>
            </w:r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45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493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3"/>
        <w:gridCol w:w="1554"/>
        <w:gridCol w:w="717"/>
        <w:gridCol w:w="729"/>
        <w:gridCol w:w="829"/>
        <w:gridCol w:w="1318"/>
        <w:gridCol w:w="839"/>
        <w:gridCol w:w="794"/>
        <w:gridCol w:w="54"/>
        <w:gridCol w:w="833"/>
        <w:gridCol w:w="1316"/>
        <w:gridCol w:w="839"/>
        <w:gridCol w:w="846"/>
        <w:gridCol w:w="952"/>
        <w:gridCol w:w="1199"/>
        <w:gridCol w:w="839"/>
        <w:gridCol w:w="645"/>
        <w:gridCol w:w="12"/>
      </w:tblGrid>
      <w:tr w:rsidR="00B97A66" w:rsidRPr="00E41E25" w14:paraId="10DF6259" w14:textId="77777777" w:rsidTr="00A23657">
        <w:tblPrEx>
          <w:shd w:val="clear" w:color="auto" w:fill="auto"/>
        </w:tblPrEx>
        <w:trPr>
          <w:gridAfter w:val="5"/>
          <w:wAfter w:w="268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二、PCBA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gridAfter w:val="5"/>
          <w:wAfter w:w="268" w:type="dxa"/>
          <w:trHeight w:val="7699"/>
        </w:trPr>
        <w:tc>
          <w:tcPr>
            <w:tcW w:w="15138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2" name="IMG_prod1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bot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85925"/>
                  <wp:effectExtent l="0" t="0" r="0" b="0"/>
                  <wp:docPr id="2140363543" name="IMG_prod2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top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drawing>
                <wp:inline distT="0" distB="0" distL="0" distR="0">
                  <wp:extent cx="2343150" cy="1666875"/>
                  <wp:effectExtent l="0" t="0" r="0" b="0"/>
                  <wp:docPr id="2140363544" name="IMG_prod2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2bot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780"/>
        <w:gridCol w:w="53"/>
        <w:gridCol w:w="819"/>
        <w:gridCol w:w="1293"/>
        <w:gridCol w:w="825"/>
        <w:gridCol w:w="831"/>
        <w:gridCol w:w="935"/>
        <w:gridCol w:w="1178"/>
        <w:gridCol w:w="825"/>
        <w:gridCol w:w="634"/>
        <w:gridCol w:w="11"/>
        <w:gridCol w:w="80"/>
        <w:gridCol w:w="62"/>
        <w:gridCol w:w="49"/>
        <w:gridCol w:w="6"/>
        <w:gridCol w:w="64"/>
      </w:tblGrid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</w:rPr>
              <w:t>三、ATE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138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5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2"/>
      </w:tblGrid>
      <w:tr w:rsidR="00F664B6" w:rsidRPr="00E41E25" w14:paraId="2782AFA0" w14:textId="77777777" w:rsidTr="00A23657">
        <w:tblPrEx>
          <w:shd w:val="clear" w:color="auto" w:fill="auto"/>
        </w:tblPrEx>
        <w:trPr>
          <w:gridAfter w:val="6"/>
          <w:wAfter w:w="279" w:type="dxa"/>
          <w:trHeight w:val="546"/>
        </w:trPr>
        <w:tc>
          <w:tcPr>
            <w:tcW w:w="1513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四、ATE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6"/>
          <w:wAfter w:w="279" w:type="dxa"/>
          <w:trHeight w:val="7923"/>
        </w:trPr>
        <w:tc>
          <w:tcPr>
            <w:tcW w:w="849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sdvdsv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sdvdsv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sdvsdv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sdvsdv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13"/>
        <w:gridCol w:w="1535"/>
        <w:gridCol w:w="708"/>
        <w:gridCol w:w="720"/>
        <w:gridCol w:w="819"/>
        <w:gridCol w:w="1301"/>
        <w:gridCol w:w="829"/>
        <w:gridCol w:w="784"/>
        <w:gridCol w:w="53"/>
        <w:gridCol w:w="823"/>
        <w:gridCol w:w="1299"/>
        <w:gridCol w:w="829"/>
        <w:gridCol w:w="835"/>
        <w:gridCol w:w="940"/>
        <w:gridCol w:w="1184"/>
        <w:gridCol w:w="829"/>
        <w:gridCol w:w="637"/>
        <w:gridCol w:w="11"/>
        <w:gridCol w:w="80"/>
        <w:gridCol w:w="62"/>
        <w:gridCol w:w="47"/>
      </w:tblGrid>
      <w:tr w:rsidR="00997704" w:rsidRPr="00E41E25" w14:paraId="28E23FE7" w14:textId="77777777" w:rsidTr="00A23657">
        <w:tblPrEx>
          <w:shd w:val="clear" w:color="auto" w:fill="auto"/>
        </w:tblPrEx>
        <w:trPr>
          <w:gridAfter w:val="2"/>
          <w:wAfter w:w="74" w:type="dxa"/>
          <w:trHeight w:val="546"/>
        </w:trPr>
        <w:tc>
          <w:tcPr>
            <w:tcW w:w="1513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五、T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3"/>
          <w:wAfter w:w="124" w:type="dxa"/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43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35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svsdv</w:t>
            </w:r>
          </w:p>
        </w:tc>
        <w:tc>
          <w:tcPr>
            <w:tcW w:w="70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2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01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9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7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3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0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sdvdsv</w:t>
            </w:r>
          </w:p>
        </w:tc>
        <w:tc>
          <w:tcPr>
            <w:tcW w:w="819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7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3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03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A23657">
        <w:tblPrEx>
          <w:shd w:val="clear" w:color="auto" w:fill="auto"/>
        </w:tblPrEx>
        <w:trPr>
          <w:gridAfter w:val="3"/>
          <w:wAfter w:w="124" w:type="dxa"/>
          <w:trHeight w:val="2843"/>
        </w:trPr>
        <w:tc>
          <w:tcPr>
            <w:tcW w:w="3776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43" w:type="dxa"/>
            <w:gridSpan w:val="7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5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0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9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4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90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13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7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3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3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03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16"/>
        <w:gridCol w:w="1540"/>
        <w:gridCol w:w="710"/>
        <w:gridCol w:w="722"/>
        <w:gridCol w:w="822"/>
        <w:gridCol w:w="1305"/>
        <w:gridCol w:w="832"/>
        <w:gridCol w:w="786"/>
        <w:gridCol w:w="53"/>
        <w:gridCol w:w="826"/>
        <w:gridCol w:w="1303"/>
        <w:gridCol w:w="832"/>
        <w:gridCol w:w="838"/>
        <w:gridCol w:w="943"/>
        <w:gridCol w:w="1188"/>
        <w:gridCol w:w="832"/>
        <w:gridCol w:w="639"/>
        <w:gridCol w:w="11"/>
        <w:gridCol w:w="80"/>
        <w:gridCol w:w="60"/>
      </w:tblGrid>
      <w:tr w:rsidR="00AF77EA" w:rsidRPr="00E41E25" w14:paraId="3CE6B324" w14:textId="77777777" w:rsidTr="00A23657">
        <w:tblPrEx>
          <w:shd w:val="clear" w:color="auto" w:fill="auto"/>
        </w:tblPrEx>
        <w:trPr>
          <w:gridAfter w:val="3"/>
          <w:wAfter w:w="124" w:type="dxa"/>
          <w:trHeight w:val="546"/>
        </w:trPr>
        <w:tc>
          <w:tcPr>
            <w:tcW w:w="15138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六、T1_ATE 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4"/>
          <w:wAfter w:w="187" w:type="dxa"/>
          <w:trHeight w:val="5877"/>
        </w:trPr>
        <w:tc>
          <w:tcPr>
            <w:tcW w:w="7533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/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svsdv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svsdv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gridSpan w:val="11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/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svsdv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/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svsdv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343150" cy="1638300"/>
                  <wp:effectExtent l="0" t="0" r="0" b="0"/>
                  <wp:docPr id="2140363541" name="IMG_prod1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prod1top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4"/>
          <w:wAfter w:w="187" w:type="dxa"/>
          <w:trHeight w:val="1810"/>
        </w:trPr>
        <w:tc>
          <w:tcPr>
            <w:tcW w:w="15078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/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9"/>
        <w:gridCol w:w="1527"/>
        <w:gridCol w:w="705"/>
        <w:gridCol w:w="717"/>
        <w:gridCol w:w="815"/>
        <w:gridCol w:w="1295"/>
        <w:gridCol w:w="825"/>
        <w:gridCol w:w="833"/>
        <w:gridCol w:w="819"/>
        <w:gridCol w:w="1293"/>
        <w:gridCol w:w="825"/>
        <w:gridCol w:w="831"/>
        <w:gridCol w:w="935"/>
        <w:gridCol w:w="1178"/>
        <w:gridCol w:w="825"/>
        <w:gridCol w:w="835"/>
        <w:gridCol w:w="71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067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七、T1_ATE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75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drawing>
                <wp:inline distT="0" distB="0" distL="0" distR="0">
                  <wp:extent cx="2286000" cy="1247775"/>
                  <wp:effectExtent l="0" t="0" r="0" b="0"/>
                  <wp:docPr id="2140363546" name="IMG_fix1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1Pic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844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09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27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sdvsdv</w:t>
            </w:r>
          </w:p>
        </w:tc>
        <w:tc>
          <w:tcPr>
            <w:tcW w:w="705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17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5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5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3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9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93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31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35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178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/>
            </w:r>
          </w:p>
        </w:tc>
        <w:tc>
          <w:tcPr>
            <w:tcW w:w="825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06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09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sdvsdv</w:t>
            </w:r>
          </w:p>
        </w:tc>
        <w:tc>
          <w:tcPr>
            <w:tcW w:w="815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53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9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935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09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758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68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73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09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27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705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17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15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5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3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93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78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5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09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15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53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9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49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5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38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6F219F57" w14:textId="77777777" w:rsidTr="008A2018">
        <w:trPr>
          <w:gridBefore w:val="1"/>
          <w:wBefore w:w="111" w:type="dxa"/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八、T1_ATE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E93CF3" w:rsidRPr="009732DC" w14:paraId="16AD55EA" w14:textId="77777777" w:rsidTr="008A2018">
        <w:trPr>
          <w:gridBefore w:val="1"/>
          <w:wBefore w:w="111" w:type="dxa"/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svsdv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svsdv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4EBF7968" w14:textId="77777777" w:rsidTr="008A2018">
        <w:trPr>
          <w:gridBefore w:val="1"/>
          <w:wBefore w:w="111" w:type="dxa"/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九、T1_ATE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gridBefore w:val="1"/>
          <w:wBefore w:w="111" w:type="dxa"/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sdvsdv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sdvsdv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svsdv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svsdv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"/>
        <w:gridCol w:w="15029"/>
      </w:tblGrid>
      <w:tr w:rsidR="00E93CF3" w:rsidRPr="00E41E25" w14:paraId="4ED798A5" w14:textId="77777777" w:rsidTr="008A2018">
        <w:trPr>
          <w:trHeight w:val="546"/>
        </w:trPr>
        <w:tc>
          <w:tcPr>
            <w:tcW w:w="1513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十、T1_ATE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1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31"/>
      </w:tblGrid>
      <w:tr w:rsidR="00636932" w:rsidRPr="00E41E25" w14:paraId="1AD3CCCA" w14:textId="77777777" w:rsidTr="003432EB">
        <w:trPr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十一、T1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drawing>
                <wp:inline distT="0" distB="0" distL="0" distR="0">
                  <wp:extent cx="2286000" cy="1200150"/>
                  <wp:effectExtent l="0" t="0" r="0" b="0"/>
                  <wp:docPr id="2140363547" name="IMG_fix7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fix7Pi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dsvsdv</w:t>
            </w:r>
          </w:p>
        </w:tc>
        <w:tc>
          <w:tcPr>
            <w:tcW w:w="711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38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sdvdsv</w:t>
            </w:r>
          </w:p>
        </w:tc>
        <w:tc>
          <w:tcPr>
            <w:tcW w:w="818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17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72413C" w:rsidRPr="00E41E25" w14:paraId="2593D34F" w14:textId="77777777" w:rsidTr="002B43EC">
        <w:trPr>
          <w:gridBefore w:val="1"/>
          <w:wBefore w:w="113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十二、T1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4C013C" w:rsidRPr="00E41E25" w14:paraId="153A2DDC" w14:textId="77777777" w:rsidTr="002B43EC">
        <w:trPr>
          <w:gridBefore w:val="1"/>
          <w:wBefore w:w="113" w:type="dxa"/>
          <w:trHeight w:val="7572"/>
        </w:trPr>
        <w:tc>
          <w:tcPr>
            <w:tcW w:w="15138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dsvsdv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dsvsdv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BB72E9" w:rsidRPr="00E41E25" w14:paraId="0C607AF3" w14:textId="77777777" w:rsidTr="002B43EC">
        <w:trPr>
          <w:gridBefore w:val="1"/>
          <w:wBefore w:w="113" w:type="dxa"/>
          <w:trHeight w:val="546"/>
        </w:trPr>
        <w:tc>
          <w:tcPr>
            <w:tcW w:w="15138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十三、T1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BB72E9" w:rsidRPr="00E41E25" w14:paraId="3F563EFE" w14:textId="77777777" w:rsidTr="002B43EC">
        <w:trPr>
          <w:gridBefore w:val="1"/>
          <w:wBefore w:w="113" w:type="dxa"/>
          <w:trHeight w:val="7572"/>
        </w:trPr>
        <w:tc>
          <w:tcPr>
            <w:tcW w:w="15138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705"/>
        <w:gridCol w:w="1538"/>
        <w:gridCol w:w="710"/>
        <w:gridCol w:w="720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828"/>
        <w:gridCol w:w="7"/>
      </w:tblGrid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131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十四、T2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784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/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71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2</w:t>
            </w:r>
          </w:p>
        </w:tc>
        <w:tc>
          <w:tcPr>
            <w:tcW w:w="938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40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8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40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784" w:type="dxa"/>
            <w:gridSpan w:val="5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6" w:type="dxa"/>
            <w:gridSpan w:val="5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8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816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8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4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2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tcW w:w="15132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十五、T2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138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sdvdsv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/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/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/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/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1546"/>
        <w:gridCol w:w="714"/>
        <w:gridCol w:w="724"/>
        <w:gridCol w:w="822"/>
        <w:gridCol w:w="1307"/>
        <w:gridCol w:w="831"/>
        <w:gridCol w:w="840"/>
        <w:gridCol w:w="942"/>
        <w:gridCol w:w="1189"/>
        <w:gridCol w:w="831"/>
        <w:gridCol w:w="838"/>
        <w:gridCol w:w="944"/>
        <w:gridCol w:w="1189"/>
        <w:gridCol w:w="831"/>
        <w:gridCol w:w="7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13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十六、T2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13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sdvdsv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  <w:r w:rsidRPr="00E41E25">
              <w:rPr>
                <w:rFonts w:asciiTheme="minorHAnsi" w:eastAsia="微軟正黑體" w:hAnsiTheme="minorHAnsi" w:cstheme="minorHAnsi"/>
              </w:rPr>
              <w:t>治具安培</w:t>
            </w:r>
            <w:r w:rsidRPr="00E41E25">
              <w:rPr>
                <w:rFonts w:asciiTheme="minorHAnsi" w:eastAsia="微軟正黑體" w:hAnsiTheme="minorHAnsi" w:cstheme="minorHAnsi"/>
              </w:rPr>
              <w:t>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切換鈕需全部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待測物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無法抽載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  <w:r w:rsidRPr="00E41E25">
              <w:rPr>
                <w:rFonts w:asciiTheme="minorHAnsi" w:eastAsia="微軟正黑體" w:hAnsiTheme="minorHAnsi" w:cstheme="minorHAnsi"/>
              </w:rPr>
              <w:t>治具風扇</w:t>
            </w:r>
            <w:r w:rsidRPr="00E41E25">
              <w:rPr>
                <w:rFonts w:asciiTheme="minorHAnsi" w:eastAsia="微軟正黑體" w:hAnsiTheme="minorHAnsi" w:cstheme="minorHAnsi"/>
              </w:rPr>
              <w:t>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</w:t>
            </w:r>
            <w:r w:rsidRPr="00E41E25">
              <w:rPr>
                <w:rFonts w:asciiTheme="minorHAnsi" w:eastAsia="微軟正黑體" w:hAnsiTheme="minorHAnsi" w:cstheme="minorHAnsi"/>
              </w:rPr>
              <w:t>切換鈕切至</w:t>
            </w:r>
            <w:r w:rsidRPr="00E41E25">
              <w:rPr>
                <w:rFonts w:asciiTheme="minorHAnsi" w:eastAsia="微軟正黑體" w:hAnsiTheme="minorHAnsi" w:cstheme="minorHAnsi"/>
              </w:rPr>
              <w:t>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/>
            </w:r>
            <w:r w:rsidRPr="00E41E25">
              <w:rPr>
                <w:rFonts w:asciiTheme="minorHAnsi" w:eastAsia="微軟正黑體" w:hAnsiTheme="minorHAnsi" w:cstheme="minorHAnsi"/>
              </w:rPr>
              <w:t>治具是否</w:t>
            </w:r>
            <w:r w:rsidRPr="00E41E25">
              <w:rPr>
                <w:rFonts w:asciiTheme="minorHAnsi" w:eastAsia="微軟正黑體" w:hAnsiTheme="minorHAnsi" w:cstheme="minorHAnsi"/>
              </w:rPr>
              <w:t>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/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鈕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全部切至左邊</w: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539"/>
        <w:gridCol w:w="711"/>
        <w:gridCol w:w="721"/>
        <w:gridCol w:w="818"/>
        <w:gridCol w:w="1301"/>
        <w:gridCol w:w="828"/>
        <w:gridCol w:w="837"/>
        <w:gridCol w:w="938"/>
        <w:gridCol w:w="1183"/>
        <w:gridCol w:w="828"/>
        <w:gridCol w:w="835"/>
        <w:gridCol w:w="940"/>
        <w:gridCol w:w="1183"/>
        <w:gridCol w:w="828"/>
        <w:gridCol w:w="766"/>
        <w:gridCol w:w="65"/>
      </w:tblGrid>
      <w:tr w:rsidR="00D423F0" w:rsidRPr="00E41E25" w14:paraId="0B1CD90B" w14:textId="77777777" w:rsidTr="00D423F0">
        <w:trPr>
          <w:trHeight w:val="546"/>
        </w:trPr>
        <w:tc>
          <w:tcPr>
            <w:tcW w:w="1513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十七、T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782" w:type="dxa"/>
            <w:gridSpan w:val="5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711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18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28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38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818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/>
            </w:r>
          </w:p>
        </w:tc>
        <w:tc>
          <w:tcPr>
            <w:tcW w:w="938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788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4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82" w:type="dxa"/>
            <w:gridSpan w:val="5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39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1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21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01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7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5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183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8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31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17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71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18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66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38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6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40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2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3915FF69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十八、T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138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/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/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/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/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08"/>
        <w:gridCol w:w="1523"/>
        <w:gridCol w:w="703"/>
        <w:gridCol w:w="715"/>
        <w:gridCol w:w="813"/>
        <w:gridCol w:w="1291"/>
        <w:gridCol w:w="822"/>
        <w:gridCol w:w="831"/>
        <w:gridCol w:w="812"/>
        <w:gridCol w:w="1294"/>
        <w:gridCol w:w="822"/>
        <w:gridCol w:w="829"/>
        <w:gridCol w:w="933"/>
        <w:gridCol w:w="1175"/>
        <w:gridCol w:w="822"/>
        <w:gridCol w:w="790"/>
        <w:gridCol w:w="38"/>
        <w:gridCol w:w="7"/>
      </w:tblGrid>
      <w:tr w:rsidR="00D423F0" w:rsidRPr="00E41E25" w14:paraId="11594753" w14:textId="77777777" w:rsidTr="008555E7">
        <w:trPr>
          <w:trHeight w:val="546"/>
        </w:trPr>
        <w:tc>
          <w:tcPr>
            <w:tcW w:w="15138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十九、T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138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"/>
        <w:gridCol w:w="810"/>
        <w:gridCol w:w="1528"/>
        <w:gridCol w:w="705"/>
        <w:gridCol w:w="717"/>
        <w:gridCol w:w="815"/>
        <w:gridCol w:w="1295"/>
        <w:gridCol w:w="825"/>
        <w:gridCol w:w="834"/>
        <w:gridCol w:w="814"/>
        <w:gridCol w:w="1298"/>
        <w:gridCol w:w="825"/>
        <w:gridCol w:w="832"/>
        <w:gridCol w:w="936"/>
        <w:gridCol w:w="1178"/>
        <w:gridCol w:w="825"/>
        <w:gridCol w:w="791"/>
      </w:tblGrid>
      <w:tr w:rsidR="00523301" w:rsidRPr="00E41E25" w14:paraId="28505083" w14:textId="77777777" w:rsidTr="008555E7">
        <w:trPr>
          <w:gridBefore w:val="1"/>
          <w:gridAfter w:val="1"/>
          <w:wBefore w:w="112" w:type="dxa"/>
          <w:wAfter w:w="6" w:type="dxa"/>
          <w:trHeight w:val="546"/>
        </w:trPr>
        <w:tc>
          <w:tcPr>
            <w:tcW w:w="1513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2"/>
          <w:wBefore w:w="112" w:type="dxa"/>
          <w:wAfter w:w="45" w:type="dxa"/>
          <w:trHeight w:val="2428"/>
        </w:trPr>
        <w:tc>
          <w:tcPr>
            <w:tcW w:w="3153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652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/>
            </w:r>
          </w:p>
        </w:tc>
        <w:tc>
          <w:tcPr>
            <w:tcW w:w="3771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771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/>
            </w:r>
          </w:p>
        </w:tc>
      </w:tr>
      <w:tr w:rsidR="00FE151B" w:rsidRPr="00E41E25" w14:paraId="08F20F77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110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0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52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05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717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5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295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814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298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2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936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178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25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FE151B" w:rsidRPr="00E41E25" w14:paraId="4DF1E949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110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43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5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834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/>
            </w:r>
          </w:p>
        </w:tc>
        <w:tc>
          <w:tcPr>
            <w:tcW w:w="832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39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/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112" w:type="dxa"/>
          <w:wAfter w:w="6" w:type="dxa"/>
          <w:trHeight w:val="2525"/>
        </w:trPr>
        <w:tc>
          <w:tcPr>
            <w:tcW w:w="3153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/>
            </w:r>
          </w:p>
        </w:tc>
        <w:tc>
          <w:tcPr>
            <w:tcW w:w="3652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71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4562" w:type="dxa"/>
            <w:gridSpan w:val="5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110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0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/>
            </w:r>
          </w:p>
        </w:tc>
        <w:tc>
          <w:tcPr>
            <w:tcW w:w="152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05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717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5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95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25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814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298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25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2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936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178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161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110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43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/>
            </w:r>
          </w:p>
        </w:tc>
        <w:tc>
          <w:tcPr>
            <w:tcW w:w="717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935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937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2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30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27CA9444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二十一、T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9D7146" w:rsidRPr="00E41E25" w14:paraId="5768EA26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二十二、T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drawing>
                                            <wp:inline distT="0" distB="0" distL="0" distR="0">
                                              <wp:extent cx="2343150" cy="1638300"/>
                                              <wp:effectExtent l="0" t="0" r="0" b="0"/>
                                              <wp:docPr id="2140363545" name="IMG_prodToTest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IMG_prodToTest"/>
                                                      <pic:cNvPicPr>
                                                        <a:picLocks noChangeAspect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115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343150" cy="16383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/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/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/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E93CF3" w:rsidRPr="00E41E25" w14:paraId="5D6FFFF5" w14:textId="77777777" w:rsidTr="009D714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二十三、T3_ATE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645BBA" w:rsidRPr="00E41E25" w14:paraId="2071EAFB" w14:textId="77777777" w:rsidTr="004C013C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二十四、貼紙黏貼作業</w:t>
            </w:r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13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spacing w:before="80" w:after="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138"/>
      </w:tblGrid>
      <w:tr w:rsidR="00CB1057" w:rsidRPr="00E41E25" w14:paraId="2BD7A9F8" w14:textId="77777777" w:rsidTr="005C6FA6">
        <w:trPr>
          <w:trHeight w:val="546"/>
        </w:trPr>
        <w:tc>
          <w:tcPr>
            <w:tcW w:w="1513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二十五、包裝作業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13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drawing>
                                      <wp:inline distT="0" distB="0" distL="0" distR="0">
                                        <wp:extent cx="2343150" cy="1638300"/>
                                        <wp:effectExtent l="0" t="0" r="0" b="0"/>
                                        <wp:docPr id="2140363545" name="IMG_prodToTes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G_prodToTes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4315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drawing>
                                <wp:inline distT="0" distB="0" distL="0" distR="0">
                                  <wp:extent cx="2343150" cy="1638300"/>
                                  <wp:effectExtent l="0" t="0" r="0" b="0"/>
                                  <wp:docPr id="2140363545" name="IMG_prodToTes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G_prodToTes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3150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="00227548" w:rsidRPr="00E41E25" w:rsidSect="00BD135E">
      <w:headerReference w:type="default" r:id="rId11"/>
      <w:footerReference w:type="default" r:id="rId12"/>
      <w:headerReference w:type="first" r:id="rId13"/>
      <w:footerReference w:type="first" r:id="rId14"/>
      <w:pgSz w:w="16840" w:h="11907" w:orient="landscape" w:code="9"/>
      <w:pgMar w:top="1077" w:right="851" w:bottom="851" w:left="851" w:header="851" w:footer="454" w:gutter="0"/>
      <w:cols w:space="425"/>
      <w:titlePg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sdvdsv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2acdscds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2acdscds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111" Type="http://schemas.openxmlformats.org/officeDocument/2006/relationships/image" Target="media/upload-111.jpeg"/><Relationship Id="rId112" Type="http://schemas.openxmlformats.org/officeDocument/2006/relationships/image" Target="media/upload-112.jpeg"/><Relationship Id="rId113" Type="http://schemas.openxmlformats.org/officeDocument/2006/relationships/image" Target="media/upload-113.jpeg"/><Relationship Id="rId114" Type="http://schemas.openxmlformats.org/officeDocument/2006/relationships/image" Target="media/upload-114.jpeg"/><Relationship Id="rId115" Type="http://schemas.openxmlformats.org/officeDocument/2006/relationships/image" Target="media/upload-115.jpeg"/><Relationship Id="rId116" Type="http://schemas.openxmlformats.org/officeDocument/2006/relationships/image" Target="media/upload-116.jpeg"/><Relationship Id="rId117" Type="http://schemas.openxmlformats.org/officeDocument/2006/relationships/image" Target="media/upload-1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