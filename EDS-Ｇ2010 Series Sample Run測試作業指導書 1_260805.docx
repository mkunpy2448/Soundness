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E0532" w14:textId="77777777" w:rsidR="00CE0C6D" w:rsidRPr="00462653" w:rsidRDefault="00C737BD" w:rsidP="00227548">
      <w:pPr>
        <w:pStyle w:val="a4"/>
        <w:tabs>
          <w:tab w:val="clear" w:pos="4153"/>
          <w:tab w:val="clear" w:pos="8306"/>
        </w:tabs>
        <w:snapToGrid/>
        <w:jc w:val="center"/>
        <w:rPr>
          <w:rFonts w:eastAsia="標楷體"/>
        </w:rPr>
      </w:pPr>
      <w:r w:rsidRPr="00462653">
        <w:rPr>
          <w:rFonts w:eastAsia="標楷體"/>
          <w:noProof/>
        </w:rPr>
        <mc:AlternateContent>
          <mc:Choice Requires="wps">
            <w:drawing>
              <wp:anchor distT="0" distB="0" distL="114300" distR="114300" simplePos="0" relativeHeight="251572736" behindDoc="0" locked="1" layoutInCell="1" allowOverlap="1" wp14:anchorId="0B9A1503" wp14:editId="3124B86E">
                <wp:simplePos x="0" y="0"/>
                <wp:positionH relativeFrom="margin">
                  <wp:align>right</wp:align>
                </wp:positionH>
                <wp:positionV relativeFrom="page">
                  <wp:posOffset>1807845</wp:posOffset>
                </wp:positionV>
                <wp:extent cx="6400800" cy="1760220"/>
                <wp:effectExtent l="0" t="0" r="0" b="0"/>
                <wp:wrapNone/>
                <wp:docPr id="1335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0" cy="1760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14670E" w14:textId="61DAAD69" w:rsidR="00BA5DCE" w:rsidRPr="00227548" w:rsidRDefault="00145B84">
                            <w:pPr>
                              <w:pStyle w:val="1"/>
                              <w:jc w:val="right"/>
                              <w:rPr>
                                <w:bCs/>
                                <w:sz w:val="36"/>
                                <w:szCs w:val="36"/>
                              </w:rPr>
                            </w:pPr>
                            <w:r w:rsidRPr="00145B84">
                              <w:rPr>
                                <w:bCs/>
                                <w:sz w:val="36"/>
                                <w:szCs w:val="36"/>
                              </w:rPr>
                              <w:t>EDS-</w:t>
                            </w:r>
                            <w:r w:rsidR="00FB514B">
                              <w:rPr>
                                <w:rFonts w:hint="eastAsia"/>
                                <w:bCs/>
                                <w:sz w:val="36"/>
                                <w:szCs w:val="36"/>
                              </w:rPr>
                              <w:t>G2010-ML-8P</w:t>
                            </w:r>
                            <w:r w:rsidR="008F5E1F">
                              <w:rPr>
                                <w:rFonts w:hint="eastAsia"/>
                                <w:bCs/>
                                <w:sz w:val="36"/>
                                <w:szCs w:val="36"/>
                              </w:rPr>
                              <w:t>-90</w:t>
                            </w:r>
                            <w:r w:rsidRPr="00145B84">
                              <w:rPr>
                                <w:bCs/>
                                <w:sz w:val="36"/>
                                <w:szCs w:val="36"/>
                              </w:rPr>
                              <w:t xml:space="preserve"> Series</w:t>
                            </w:r>
                            <w:r>
                              <w:rPr>
                                <w:rFonts w:hint="eastAsia"/>
                                <w:bCs/>
                                <w:sz w:val="36"/>
                                <w:szCs w:val="36"/>
                              </w:rPr>
                              <w:t xml:space="preserve"> Sample Run</w:t>
                            </w:r>
                            <w:r w:rsidR="00BA5DCE">
                              <w:rPr>
                                <w:rFonts w:hint="eastAsia"/>
                                <w:bCs/>
                                <w:sz w:val="36"/>
                                <w:szCs w:val="36"/>
                              </w:rPr>
                              <w:t>測試作業指導書</w:t>
                            </w:r>
                          </w:p>
                          <w:p w14:paraId="38C25B74" w14:textId="77777777" w:rsidR="00BA5DCE" w:rsidRDefault="00BA5DCE"/>
                          <w:p w14:paraId="133B430A" w14:textId="77777777" w:rsidR="00BA5DCE" w:rsidRDefault="00BA5DCE"/>
                          <w:tbl>
                            <w:tblPr>
                              <w:tblW w:w="0" w:type="auto"/>
                              <w:jc w:val="right"/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3820"/>
                              <w:gridCol w:w="3066"/>
                            </w:tblGrid>
                            <w:tr w:rsidR="00BA5DCE" w14:paraId="3C319503" w14:textId="77777777">
                              <w:trPr>
                                <w:trHeight w:val="434"/>
                                <w:jc w:val="right"/>
                              </w:trPr>
                              <w:tc>
                                <w:tcPr>
                                  <w:tcW w:w="3820" w:type="dxa"/>
                                  <w:vAlign w:val="center"/>
                                </w:tcPr>
                                <w:p w14:paraId="63879E90" w14:textId="4E1FD9DD" w:rsidR="00BA5DCE" w:rsidRPr="00576F78" w:rsidRDefault="00BA5DCE" w:rsidP="00FF76EE">
                                  <w:pPr>
                                    <w:pStyle w:val="a7"/>
                                  </w:pPr>
                                  <w:r>
                                    <w:rPr>
                                      <w:rFonts w:ascii="華康粗黑體" w:hint="eastAsia"/>
                                    </w:rPr>
                                    <w:t>文件編號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：</w:t>
                                  </w:r>
                                </w:p>
                              </w:tc>
                              <w:tc>
                                <w:tcPr>
                                  <w:tcW w:w="3066" w:type="dxa"/>
                                  <w:vAlign w:val="center"/>
                                </w:tcPr>
                                <w:p w14:paraId="64DAE289" w14:textId="0DDC8109" w:rsidR="00BA5DCE" w:rsidRDefault="00BA5DCE">
                                  <w:pPr>
                                    <w:pStyle w:val="a7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版本：</w:t>
                                  </w:r>
                                  <w:r w:rsidR="0039381E">
                                    <w:rPr>
                                      <w:rFonts w:hint="eastAsia"/>
                                    </w:rPr>
                                    <w:t>1.</w:t>
                                  </w:r>
                                  <w:r w:rsidR="00145B84">
                                    <w:rPr>
                                      <w:rFonts w:hint="eastAsia"/>
                                    </w:rPr>
                                    <w:t>0</w:t>
                                  </w:r>
                                </w:p>
                              </w:tc>
                            </w:tr>
                          </w:tbl>
                          <w:p w14:paraId="552E5580" w14:textId="77777777" w:rsidR="00BA5DCE" w:rsidRDefault="00BA5DC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B9A1503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452.8pt;margin-top:142.35pt;width:7in;height:138.6pt;z-index:2515727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" filled="f" stroked="f">
                <v:textbox>
                  <w:txbxContent>
                    <w:p w14:paraId="5B14670E" w14:textId="61DAAD69" w:rsidR="00BA5DCE" w:rsidRPr="00227548" w:rsidRDefault="00145B84">
                      <w:pPr>
                        <w:pStyle w:val="1"/>
                        <w:jc w:val="right"/>
                        <w:rPr>
                          <w:bCs/>
                          <w:sz w:val="36"/>
                          <w:szCs w:val="36"/>
                        </w:rPr>
                      </w:pPr>
                      <w:r w:rsidRPr="00145B84">
                        <w:rPr>
                          <w:bCs/>
                          <w:sz w:val="36"/>
                          <w:szCs w:val="36"/>
                        </w:rPr>
                        <w:t>EDS-</w:t>
                      </w:r>
                      <w:r w:rsidR="00FB514B">
                        <w:rPr>
                          <w:rFonts w:hint="eastAsia"/>
                          <w:bCs/>
                          <w:sz w:val="36"/>
                          <w:szCs w:val="36"/>
                        </w:rPr>
                        <w:t>G2010-ML-8P</w:t>
                      </w:r>
                      <w:r w:rsidR="008F5E1F">
                        <w:rPr>
                          <w:rFonts w:hint="eastAsia"/>
                          <w:bCs/>
                          <w:sz w:val="36"/>
                          <w:szCs w:val="36"/>
                        </w:rPr>
                        <w:t>-90</w:t>
                      </w:r>
                      <w:r w:rsidRPr="00145B84">
                        <w:rPr>
                          <w:bCs/>
                          <w:sz w:val="36"/>
                          <w:szCs w:val="36"/>
                        </w:rPr>
                        <w:t xml:space="preserve"> Series</w:t>
                      </w:r>
                      <w:r>
                        <w:rPr>
                          <w:rFonts w:hint="eastAsia"/>
                          <w:bCs/>
                          <w:sz w:val="36"/>
                          <w:szCs w:val="36"/>
                        </w:rPr>
                        <w:t xml:space="preserve"> Sample Run</w:t>
                      </w:r>
                      <w:r w:rsidR="00BA5DCE">
                        <w:rPr>
                          <w:rFonts w:hint="eastAsia"/>
                          <w:bCs/>
                          <w:sz w:val="36"/>
                          <w:szCs w:val="36"/>
                        </w:rPr>
                        <w:t>測試作業指導書</w:t>
                      </w:r>
                    </w:p>
                    <w:p w14:paraId="38C25B74" w14:textId="77777777" w:rsidR="00BA5DCE" w:rsidRDefault="00BA5DCE"/>
                    <w:p w14:paraId="133B430A" w14:textId="77777777" w:rsidR="00BA5DCE" w:rsidRDefault="00BA5DCE"/>
                    <w:tbl>
                      <w:tblPr>
                        <w:tblW w:w="0" w:type="auto"/>
                        <w:jc w:val="right"/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3820"/>
                        <w:gridCol w:w="3066"/>
                      </w:tblGrid>
                      <w:tr w:rsidR="00BA5DCE" w14:paraId="3C319503" w14:textId="77777777">
                        <w:trPr>
                          <w:trHeight w:val="434"/>
                          <w:jc w:val="right"/>
                        </w:trPr>
                        <w:tc>
                          <w:tcPr>
                            <w:tcW w:w="3820" w:type="dxa"/>
                            <w:vAlign w:val="center"/>
                          </w:tcPr>
                          <w:p w14:paraId="63879E90" w14:textId="4E1FD9DD" w:rsidR="00BA5DCE" w:rsidRPr="00576F78" w:rsidRDefault="00BA5DCE" w:rsidP="00FF76EE">
                            <w:pPr>
                              <w:pStyle w:val="a7"/>
                            </w:pPr>
                            <w:r>
                              <w:rPr>
                                <w:rFonts w:ascii="華康粗黑體" w:hint="eastAsia"/>
                              </w:rPr>
                              <w:t>文件編號</w:t>
                            </w:r>
                            <w:r>
                              <w:rPr>
                                <w:rFonts w:hint="eastAsia"/>
                              </w:rPr>
                              <w:t>：</w:t>
                            </w:r>
                          </w:p>
                        </w:tc>
                        <w:tc>
                          <w:tcPr>
                            <w:tcW w:w="3066" w:type="dxa"/>
                            <w:vAlign w:val="center"/>
                          </w:tcPr>
                          <w:p w14:paraId="64DAE289" w14:textId="0DDC8109" w:rsidR="00BA5DCE" w:rsidRDefault="00BA5DCE">
                            <w:pPr>
                              <w:pStyle w:val="a7"/>
                            </w:pPr>
                            <w:r>
                              <w:rPr>
                                <w:rFonts w:hint="eastAsia"/>
                              </w:rPr>
                              <w:t>版本：</w:t>
                            </w:r>
                            <w:r w:rsidR="0039381E">
                              <w:rPr>
                                <w:rFonts w:hint="eastAsia"/>
                              </w:rPr>
                              <w:t>1.</w:t>
                            </w:r>
                            <w:r w:rsidR="00145B84">
                              <w:rPr>
                                <w:rFonts w:hint="eastAsia"/>
                              </w:rPr>
                              <w:t>0</w:t>
                            </w:r>
                          </w:p>
                        </w:tc>
                      </w:tr>
                    </w:tbl>
                    <w:p w14:paraId="552E5580" w14:textId="77777777" w:rsidR="00BA5DCE" w:rsidRDefault="00BA5DCE"/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</w:p>
    <w:p w14:paraId="437A2016" w14:textId="77777777" w:rsidR="00CE0C6D" w:rsidRPr="00462653" w:rsidRDefault="00CE0C6D" w:rsidP="00227548">
      <w:pPr>
        <w:jc w:val="center"/>
      </w:pPr>
    </w:p>
    <w:p w14:paraId="3F2DCC6D" w14:textId="77777777" w:rsidR="00CE0C6D" w:rsidRPr="00462653" w:rsidRDefault="00CE0C6D" w:rsidP="00227548">
      <w:pPr>
        <w:jc w:val="center"/>
      </w:pPr>
    </w:p>
    <w:p w14:paraId="5B0842AB" w14:textId="77777777" w:rsidR="00CE0C6D" w:rsidRPr="00462653" w:rsidRDefault="00CE0C6D" w:rsidP="00227548">
      <w:pPr>
        <w:jc w:val="center"/>
      </w:pPr>
    </w:p>
    <w:p w14:paraId="66F2887D" w14:textId="77777777" w:rsidR="00CE0C6D" w:rsidRPr="00462653" w:rsidRDefault="00CE0C6D" w:rsidP="00227548">
      <w:pPr>
        <w:jc w:val="center"/>
      </w:pPr>
    </w:p>
    <w:p w14:paraId="016B129C" w14:textId="77777777" w:rsidR="00CE0C6D" w:rsidRPr="00462653" w:rsidRDefault="00CE0C6D" w:rsidP="00227548">
      <w:pPr>
        <w:jc w:val="center"/>
      </w:pPr>
    </w:p>
    <w:p w14:paraId="03B58D11" w14:textId="77777777" w:rsidR="00CE0C6D" w:rsidRPr="00462653" w:rsidRDefault="00CE0C6D" w:rsidP="00227548">
      <w:pPr>
        <w:jc w:val="center"/>
      </w:pPr>
    </w:p>
    <w:p w14:paraId="66F186F6" w14:textId="77777777" w:rsidR="00BB4591" w:rsidRPr="00462653" w:rsidRDefault="00BB4591" w:rsidP="00227548">
      <w:pPr>
        <w:jc w:val="center"/>
      </w:pPr>
    </w:p>
    <w:tbl>
      <w:tblPr>
        <w:tblpPr w:leftFromText="180" w:rightFromText="180" w:vertAnchor="text" w:horzAnchor="margin" w:tblpXSpec="center" w:tblpY="90"/>
        <w:tblOverlap w:val="never"/>
        <w:tblW w:w="8718" w:type="dxa"/>
        <w:tblBorders>
          <w:top w:val="threeDEngrave" w:sz="18" w:space="0" w:color="auto"/>
          <w:left w:val="threeDEngrave" w:sz="18" w:space="0" w:color="auto"/>
          <w:bottom w:val="threeDEngrave" w:sz="18" w:space="0" w:color="auto"/>
          <w:right w:val="threeDEngrave" w:sz="18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906"/>
        <w:gridCol w:w="2906"/>
        <w:gridCol w:w="2906"/>
      </w:tblGrid>
      <w:tr w:rsidR="000B40BE" w:rsidRPr="00462653" w14:paraId="49E702CB" w14:textId="77777777" w:rsidTr="000B40BE">
        <w:trPr>
          <w:trHeight w:val="1053"/>
        </w:trPr>
        <w:tc>
          <w:tcPr>
            <w:tcW w:w="2906" w:type="dxa"/>
            <w:tcBorders>
              <w:top w:val="threeDEngrave" w:sz="18" w:space="0" w:color="auto"/>
              <w:bottom w:val="double" w:sz="4" w:space="0" w:color="auto"/>
              <w:right w:val="single" w:sz="4" w:space="0" w:color="auto"/>
            </w:tcBorders>
            <w:shd w:val="clear" w:color="auto" w:fill="EEECE1" w:themeFill="background2"/>
            <w:vAlign w:val="center"/>
          </w:tcPr>
          <w:p w14:paraId="5AD38322" w14:textId="77777777" w:rsidR="000B40BE" w:rsidRPr="00462653" w:rsidRDefault="000B40BE" w:rsidP="000B40BE">
            <w:pPr>
              <w:tabs>
                <w:tab w:val="left" w:pos="3438"/>
              </w:tabs>
              <w:jc w:val="center"/>
              <w:rPr>
                <w:sz w:val="32"/>
                <w:szCs w:val="32"/>
              </w:rPr>
            </w:pPr>
            <w:r w:rsidRPr="00462653">
              <w:rPr>
                <w:sz w:val="32"/>
                <w:szCs w:val="32"/>
              </w:rPr>
              <w:t>核准</w:t>
            </w:r>
          </w:p>
        </w:tc>
        <w:tc>
          <w:tcPr>
            <w:tcW w:w="2906" w:type="dxa"/>
            <w:tcBorders>
              <w:top w:val="threeDEngrave" w:sz="18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EEECE1" w:themeFill="background2"/>
            <w:vAlign w:val="center"/>
          </w:tcPr>
          <w:p w14:paraId="7F5AA24A" w14:textId="77777777" w:rsidR="000B40BE" w:rsidRPr="00462653" w:rsidRDefault="000B40BE" w:rsidP="000B40BE">
            <w:pPr>
              <w:tabs>
                <w:tab w:val="left" w:pos="3438"/>
              </w:tabs>
              <w:jc w:val="center"/>
              <w:rPr>
                <w:sz w:val="32"/>
                <w:szCs w:val="32"/>
              </w:rPr>
            </w:pPr>
            <w:r w:rsidRPr="00462653">
              <w:rPr>
                <w:sz w:val="32"/>
                <w:szCs w:val="32"/>
              </w:rPr>
              <w:t>審核</w:t>
            </w:r>
          </w:p>
        </w:tc>
        <w:tc>
          <w:tcPr>
            <w:tcW w:w="2906" w:type="dxa"/>
            <w:tcBorders>
              <w:top w:val="threeDEngrave" w:sz="18" w:space="0" w:color="auto"/>
              <w:left w:val="single" w:sz="4" w:space="0" w:color="auto"/>
              <w:bottom w:val="double" w:sz="4" w:space="0" w:color="auto"/>
            </w:tcBorders>
            <w:shd w:val="clear" w:color="auto" w:fill="EEECE1" w:themeFill="background2"/>
            <w:vAlign w:val="center"/>
          </w:tcPr>
          <w:p w14:paraId="5310E326" w14:textId="77777777" w:rsidR="000B40BE" w:rsidRPr="00462653" w:rsidRDefault="000B40BE" w:rsidP="000B40BE">
            <w:pPr>
              <w:tabs>
                <w:tab w:val="left" w:pos="3438"/>
              </w:tabs>
              <w:jc w:val="center"/>
              <w:rPr>
                <w:sz w:val="32"/>
                <w:szCs w:val="32"/>
              </w:rPr>
            </w:pPr>
            <w:r w:rsidRPr="00462653">
              <w:rPr>
                <w:sz w:val="32"/>
                <w:szCs w:val="32"/>
              </w:rPr>
              <w:t>撰寫</w:t>
            </w:r>
          </w:p>
        </w:tc>
      </w:tr>
      <w:tr w:rsidR="000B40BE" w:rsidRPr="00462653" w14:paraId="145F894C" w14:textId="77777777" w:rsidTr="000B40BE">
        <w:trPr>
          <w:cantSplit/>
          <w:trHeight w:val="2285"/>
        </w:trPr>
        <w:tc>
          <w:tcPr>
            <w:tcW w:w="2906" w:type="dxa"/>
            <w:tcBorders>
              <w:top w:val="double" w:sz="4" w:space="0" w:color="auto"/>
            </w:tcBorders>
            <w:vAlign w:val="center"/>
          </w:tcPr>
          <w:p w14:paraId="3E63055B" w14:textId="4C2D014D" w:rsidR="000B40BE" w:rsidRPr="00462653" w:rsidRDefault="00C53BF0" w:rsidP="000B40BE">
            <w:pPr>
              <w:tabs>
                <w:tab w:val="left" w:pos="3438"/>
              </w:tabs>
              <w:jc w:val="center"/>
              <w:rPr>
                <w:szCs w:val="24"/>
              </w:rPr>
            </w:pPr>
            <w:r w:rsidRPr="00462653">
              <w:rPr>
                <w:szCs w:val="24"/>
              </w:rPr>
              <w:t>Tony Li</w:t>
            </w:r>
          </w:p>
        </w:tc>
        <w:tc>
          <w:tcPr>
            <w:tcW w:w="2906" w:type="dxa"/>
            <w:tcBorders>
              <w:top w:val="double" w:sz="4" w:space="0" w:color="auto"/>
            </w:tcBorders>
            <w:vAlign w:val="center"/>
          </w:tcPr>
          <w:p w14:paraId="77D14534" w14:textId="7977065B" w:rsidR="000B40BE" w:rsidRPr="00462653" w:rsidRDefault="00C53BF0" w:rsidP="000B40BE">
            <w:pPr>
              <w:tabs>
                <w:tab w:val="left" w:pos="3438"/>
              </w:tabs>
              <w:jc w:val="center"/>
              <w:rPr>
                <w:szCs w:val="24"/>
              </w:rPr>
            </w:pPr>
            <w:r w:rsidRPr="00462653">
              <w:rPr>
                <w:szCs w:val="24"/>
              </w:rPr>
              <w:t>Banson Chen</w:t>
            </w:r>
          </w:p>
        </w:tc>
        <w:tc>
          <w:tcPr>
            <w:tcW w:w="2906" w:type="dxa"/>
            <w:tcBorders>
              <w:top w:val="double" w:sz="4" w:space="0" w:color="auto"/>
            </w:tcBorders>
            <w:vAlign w:val="center"/>
          </w:tcPr>
          <w:p w14:paraId="3258D13B" w14:textId="2E1B6D9B" w:rsidR="000B40BE" w:rsidRPr="00462653" w:rsidRDefault="00145B84" w:rsidP="000B40BE">
            <w:pPr>
              <w:tabs>
                <w:tab w:val="left" w:pos="3438"/>
              </w:tabs>
              <w:jc w:val="center"/>
              <w:rPr>
                <w:szCs w:val="24"/>
              </w:rPr>
            </w:pPr>
            <w:r w:rsidRPr="00462653">
              <w:rPr>
                <w:szCs w:val="24"/>
              </w:rPr>
              <w:t>Karina CC Hung</w:t>
            </w:r>
          </w:p>
        </w:tc>
      </w:tr>
    </w:tbl>
    <w:p w14:paraId="3022D950" w14:textId="77777777" w:rsidR="00916A69" w:rsidRPr="00462653" w:rsidRDefault="00916A69" w:rsidP="00227548">
      <w:pPr>
        <w:jc w:val="center"/>
      </w:pPr>
    </w:p>
    <w:p w14:paraId="43F7AE73" w14:textId="77777777" w:rsidR="00916A69" w:rsidRPr="00462653" w:rsidRDefault="00916A69" w:rsidP="00227548">
      <w:pPr>
        <w:jc w:val="center"/>
      </w:pPr>
    </w:p>
    <w:p w14:paraId="0FEC4A32" w14:textId="77777777" w:rsidR="00227548" w:rsidRPr="00462653" w:rsidRDefault="00227548" w:rsidP="00227548">
      <w:pPr>
        <w:sectPr w:rsidR="00227548" w:rsidRPr="00462653" w:rsidSect="00916A69">
          <w:headerReference w:type="default" r:id="rId8"/>
          <w:footerReference w:type="default" r:id="rId9"/>
          <w:headerReference w:type="first" r:id="rId10"/>
          <w:footerReference w:type="first" r:id="rId11"/>
          <w:pgSz w:w="16840" w:h="11907" w:orient="landscape" w:code="9"/>
          <w:pgMar w:top="1985" w:right="851" w:bottom="1189" w:left="851" w:header="851" w:footer="750" w:gutter="0"/>
          <w:cols w:space="425"/>
          <w:titlePg/>
          <w:docGrid w:type="lines" w:linePitch="340"/>
        </w:sectPr>
      </w:pPr>
    </w:p>
    <w:p w14:paraId="76E72086" w14:textId="77777777" w:rsidR="00CE0C6D" w:rsidRPr="00462653" w:rsidRDefault="00CE0C6D" w:rsidP="00227548">
      <w:pPr>
        <w:pStyle w:val="2"/>
        <w:ind w:firstLineChars="42" w:firstLine="118"/>
        <w:rPr>
          <w:rFonts w:ascii="Times New Roman" w:eastAsia="標楷體" w:hAnsi="Times New Roman"/>
        </w:rPr>
      </w:pPr>
      <w:r w:rsidRPr="00462653">
        <w:rPr>
          <w:rFonts w:ascii="Times New Roman" w:eastAsia="標楷體" w:hAnsi="Times New Roman"/>
        </w:rPr>
        <w:lastRenderedPageBreak/>
        <w:t>文件變更履歷：</w:t>
      </w:r>
    </w:p>
    <w:tbl>
      <w:tblPr>
        <w:tblpPr w:leftFromText="180" w:rightFromText="180" w:vertAnchor="text" w:tblpY="1"/>
        <w:tblOverlap w:val="never"/>
        <w:tblW w:w="15240" w:type="dxa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40"/>
        <w:gridCol w:w="5580"/>
        <w:gridCol w:w="5580"/>
        <w:gridCol w:w="1620"/>
        <w:gridCol w:w="1620"/>
      </w:tblGrid>
      <w:tr w:rsidR="00CE0C6D" w:rsidRPr="00462653" w14:paraId="2BBFFC91" w14:textId="77777777" w:rsidTr="00C737BD">
        <w:trPr>
          <w:trHeight w:val="384"/>
        </w:trPr>
        <w:tc>
          <w:tcPr>
            <w:tcW w:w="840" w:type="dxa"/>
            <w:vAlign w:val="center"/>
          </w:tcPr>
          <w:p w14:paraId="1BD7B602" w14:textId="77777777" w:rsidR="00CE0C6D" w:rsidRPr="00462653" w:rsidRDefault="00CE0C6D" w:rsidP="00227548">
            <w:pPr>
              <w:pStyle w:val="3"/>
              <w:jc w:val="center"/>
              <w:rPr>
                <w:rFonts w:ascii="Times New Roman" w:eastAsia="標楷體" w:hAnsi="Times New Roman"/>
              </w:rPr>
            </w:pPr>
            <w:r w:rsidRPr="00462653">
              <w:rPr>
                <w:rFonts w:ascii="Times New Roman" w:eastAsia="標楷體" w:hAnsi="Times New Roman"/>
              </w:rPr>
              <w:t>版本</w:t>
            </w:r>
          </w:p>
        </w:tc>
        <w:tc>
          <w:tcPr>
            <w:tcW w:w="5580" w:type="dxa"/>
            <w:vAlign w:val="center"/>
          </w:tcPr>
          <w:p w14:paraId="3D6E31FC" w14:textId="77777777" w:rsidR="00CE0C6D" w:rsidRPr="00462653" w:rsidRDefault="00CE0C6D" w:rsidP="00227548">
            <w:pPr>
              <w:pStyle w:val="3"/>
              <w:jc w:val="center"/>
              <w:rPr>
                <w:rFonts w:ascii="Times New Roman" w:eastAsia="標楷體" w:hAnsi="Times New Roman"/>
              </w:rPr>
            </w:pPr>
            <w:r w:rsidRPr="00462653">
              <w:rPr>
                <w:rFonts w:ascii="Times New Roman" w:eastAsia="標楷體" w:hAnsi="Times New Roman"/>
              </w:rPr>
              <w:t>修訂內容</w:t>
            </w:r>
          </w:p>
        </w:tc>
        <w:tc>
          <w:tcPr>
            <w:tcW w:w="5580" w:type="dxa"/>
            <w:vAlign w:val="center"/>
          </w:tcPr>
          <w:p w14:paraId="4780606C" w14:textId="77777777" w:rsidR="00CE0C6D" w:rsidRPr="00462653" w:rsidRDefault="00CE0C6D" w:rsidP="00227548">
            <w:pPr>
              <w:pStyle w:val="3"/>
              <w:jc w:val="center"/>
              <w:rPr>
                <w:rFonts w:ascii="Times New Roman" w:eastAsia="標楷體" w:hAnsi="Times New Roman"/>
              </w:rPr>
            </w:pPr>
            <w:r w:rsidRPr="00462653">
              <w:rPr>
                <w:rFonts w:ascii="Times New Roman" w:eastAsia="標楷體" w:hAnsi="Times New Roman"/>
              </w:rPr>
              <w:t>修訂原因</w:t>
            </w:r>
          </w:p>
        </w:tc>
        <w:tc>
          <w:tcPr>
            <w:tcW w:w="1620" w:type="dxa"/>
            <w:vAlign w:val="center"/>
          </w:tcPr>
          <w:p w14:paraId="22FFDAD7" w14:textId="77777777" w:rsidR="00CE0C6D" w:rsidRPr="00462653" w:rsidRDefault="00CE0C6D" w:rsidP="00227548">
            <w:pPr>
              <w:pStyle w:val="3"/>
              <w:jc w:val="center"/>
              <w:rPr>
                <w:rFonts w:ascii="Times New Roman" w:eastAsia="標楷體" w:hAnsi="Times New Roman"/>
              </w:rPr>
            </w:pPr>
            <w:r w:rsidRPr="00462653">
              <w:rPr>
                <w:rFonts w:ascii="Times New Roman" w:eastAsia="標楷體" w:hAnsi="Times New Roman"/>
              </w:rPr>
              <w:t>日期</w:t>
            </w:r>
          </w:p>
        </w:tc>
        <w:tc>
          <w:tcPr>
            <w:tcW w:w="1620" w:type="dxa"/>
            <w:vAlign w:val="center"/>
          </w:tcPr>
          <w:p w14:paraId="4C7B2825" w14:textId="77777777" w:rsidR="00CE0C6D" w:rsidRPr="00462653" w:rsidRDefault="00CE0C6D" w:rsidP="00227548">
            <w:pPr>
              <w:pStyle w:val="3"/>
              <w:jc w:val="center"/>
              <w:rPr>
                <w:rFonts w:ascii="Times New Roman" w:eastAsia="標楷體" w:hAnsi="Times New Roman"/>
              </w:rPr>
            </w:pPr>
            <w:r w:rsidRPr="00462653">
              <w:rPr>
                <w:rFonts w:ascii="Times New Roman" w:eastAsia="標楷體" w:hAnsi="Times New Roman"/>
              </w:rPr>
              <w:t>修訂者</w:t>
            </w:r>
          </w:p>
        </w:tc>
      </w:tr>
      <w:tr w:rsidR="00CE0C6D" w:rsidRPr="00462653" w14:paraId="209923FE" w14:textId="77777777" w:rsidTr="00C737BD">
        <w:trPr>
          <w:trHeight w:val="1170"/>
        </w:trPr>
        <w:tc>
          <w:tcPr>
            <w:tcW w:w="840" w:type="dxa"/>
            <w:vAlign w:val="center"/>
          </w:tcPr>
          <w:p w14:paraId="7F491A71" w14:textId="77777777" w:rsidR="00CE0C6D" w:rsidRPr="00462653" w:rsidRDefault="00805E11" w:rsidP="00227548">
            <w:pPr>
              <w:jc w:val="center"/>
              <w:rPr>
                <w:szCs w:val="24"/>
              </w:rPr>
            </w:pPr>
            <w:r w:rsidRPr="00462653">
              <w:rPr>
                <w:szCs w:val="24"/>
              </w:rPr>
              <w:t>1.0</w:t>
            </w:r>
          </w:p>
        </w:tc>
        <w:tc>
          <w:tcPr>
            <w:tcW w:w="5580" w:type="dxa"/>
            <w:vAlign w:val="center"/>
          </w:tcPr>
          <w:p w14:paraId="3288641A" w14:textId="77777777" w:rsidR="00CE0C6D" w:rsidRPr="00462653" w:rsidRDefault="00805E11" w:rsidP="00227548">
            <w:pPr>
              <w:jc w:val="center"/>
              <w:rPr>
                <w:szCs w:val="24"/>
              </w:rPr>
            </w:pPr>
            <w:r w:rsidRPr="00462653">
              <w:rPr>
                <w:szCs w:val="24"/>
              </w:rPr>
              <w:t>新增</w:t>
            </w:r>
          </w:p>
        </w:tc>
        <w:tc>
          <w:tcPr>
            <w:tcW w:w="5580" w:type="dxa"/>
            <w:vAlign w:val="center"/>
          </w:tcPr>
          <w:p w14:paraId="35750772" w14:textId="77777777" w:rsidR="00CE0C6D" w:rsidRPr="00462653" w:rsidRDefault="00805E11" w:rsidP="00227548">
            <w:pPr>
              <w:jc w:val="center"/>
              <w:rPr>
                <w:szCs w:val="24"/>
              </w:rPr>
            </w:pPr>
            <w:r w:rsidRPr="00462653">
              <w:rPr>
                <w:szCs w:val="24"/>
              </w:rPr>
              <w:t>新增</w:t>
            </w:r>
          </w:p>
        </w:tc>
        <w:tc>
          <w:tcPr>
            <w:tcW w:w="1620" w:type="dxa"/>
            <w:vAlign w:val="center"/>
          </w:tcPr>
          <w:p w14:paraId="65AB7D9F" w14:textId="00443DBF" w:rsidR="00CE0C6D" w:rsidRPr="00462653" w:rsidRDefault="00145B84" w:rsidP="00227548">
            <w:pPr>
              <w:jc w:val="center"/>
              <w:rPr>
                <w:szCs w:val="24"/>
              </w:rPr>
            </w:pPr>
            <w:r w:rsidRPr="00462653">
              <w:rPr>
                <w:szCs w:val="24"/>
              </w:rPr>
              <w:t>26-06-</w:t>
            </w:r>
            <w:r w:rsidR="008F5E1F">
              <w:rPr>
                <w:rFonts w:hint="eastAsia"/>
                <w:szCs w:val="24"/>
              </w:rPr>
              <w:t>22</w:t>
            </w:r>
          </w:p>
        </w:tc>
        <w:tc>
          <w:tcPr>
            <w:tcW w:w="1620" w:type="dxa"/>
            <w:vAlign w:val="center"/>
          </w:tcPr>
          <w:p w14:paraId="7EFF3B76" w14:textId="0BF8664E" w:rsidR="00CE0C6D" w:rsidRPr="00462653" w:rsidRDefault="00145B84" w:rsidP="00227548">
            <w:pPr>
              <w:jc w:val="center"/>
              <w:rPr>
                <w:szCs w:val="24"/>
              </w:rPr>
            </w:pPr>
            <w:r w:rsidRPr="00462653">
              <w:rPr>
                <w:szCs w:val="24"/>
              </w:rPr>
              <w:t>KarinaCC Hung</w:t>
            </w:r>
          </w:p>
        </w:tc>
      </w:tr>
      <w:tr w:rsidR="00D621C0" w:rsidRPr="00462653" w14:paraId="5CC2219E" w14:textId="77777777" w:rsidTr="00C737BD">
        <w:trPr>
          <w:trHeight w:val="1170"/>
        </w:trPr>
        <w:tc>
          <w:tcPr>
            <w:tcW w:w="840" w:type="dxa"/>
            <w:vAlign w:val="center"/>
          </w:tcPr>
          <w:p w14:paraId="2E068025" w14:textId="5E7DB74C" w:rsidR="00D621C0" w:rsidRPr="00462653" w:rsidRDefault="00D621C0" w:rsidP="00227548">
            <w:pPr>
              <w:jc w:val="center"/>
              <w:rPr>
                <w:szCs w:val="24"/>
              </w:rPr>
            </w:pPr>
          </w:p>
        </w:tc>
        <w:tc>
          <w:tcPr>
            <w:tcW w:w="5580" w:type="dxa"/>
            <w:vAlign w:val="center"/>
          </w:tcPr>
          <w:p w14:paraId="65EA2FF3" w14:textId="77777777" w:rsidR="0039381E" w:rsidRPr="00462653" w:rsidRDefault="0039381E" w:rsidP="00227548">
            <w:pPr>
              <w:jc w:val="center"/>
              <w:rPr>
                <w:szCs w:val="24"/>
              </w:rPr>
            </w:pPr>
          </w:p>
        </w:tc>
        <w:tc>
          <w:tcPr>
            <w:tcW w:w="5580" w:type="dxa"/>
            <w:vAlign w:val="center"/>
          </w:tcPr>
          <w:p w14:paraId="643E5803" w14:textId="4C366998" w:rsidR="00D621C0" w:rsidRPr="00462653" w:rsidRDefault="00D621C0" w:rsidP="00227548">
            <w:pPr>
              <w:jc w:val="center"/>
              <w:rPr>
                <w:szCs w:val="24"/>
              </w:rPr>
            </w:pPr>
          </w:p>
        </w:tc>
        <w:tc>
          <w:tcPr>
            <w:tcW w:w="1620" w:type="dxa"/>
            <w:vAlign w:val="center"/>
          </w:tcPr>
          <w:p w14:paraId="46C36A05" w14:textId="43165E8F" w:rsidR="00D621C0" w:rsidRPr="00462653" w:rsidRDefault="00D621C0" w:rsidP="00227548">
            <w:pPr>
              <w:jc w:val="center"/>
              <w:rPr>
                <w:szCs w:val="24"/>
              </w:rPr>
            </w:pPr>
          </w:p>
        </w:tc>
        <w:tc>
          <w:tcPr>
            <w:tcW w:w="1620" w:type="dxa"/>
            <w:vAlign w:val="center"/>
          </w:tcPr>
          <w:p w14:paraId="51C7101E" w14:textId="1E15BD92" w:rsidR="00D621C0" w:rsidRPr="00462653" w:rsidRDefault="00D621C0" w:rsidP="00227548">
            <w:pPr>
              <w:jc w:val="center"/>
              <w:rPr>
                <w:szCs w:val="24"/>
              </w:rPr>
            </w:pPr>
          </w:p>
        </w:tc>
      </w:tr>
      <w:tr w:rsidR="00D621C0" w:rsidRPr="00462653" w14:paraId="15604408" w14:textId="77777777" w:rsidTr="00C737BD">
        <w:trPr>
          <w:trHeight w:val="1170"/>
        </w:trPr>
        <w:tc>
          <w:tcPr>
            <w:tcW w:w="840" w:type="dxa"/>
            <w:vAlign w:val="center"/>
          </w:tcPr>
          <w:p w14:paraId="1E90989F" w14:textId="77777777" w:rsidR="00D621C0" w:rsidRPr="00462653" w:rsidRDefault="00D621C0" w:rsidP="00227548">
            <w:pPr>
              <w:jc w:val="center"/>
              <w:rPr>
                <w:szCs w:val="24"/>
              </w:rPr>
            </w:pPr>
          </w:p>
        </w:tc>
        <w:tc>
          <w:tcPr>
            <w:tcW w:w="5580" w:type="dxa"/>
            <w:vAlign w:val="center"/>
          </w:tcPr>
          <w:p w14:paraId="2C3BC6A8" w14:textId="77777777" w:rsidR="00D621C0" w:rsidRPr="00462653" w:rsidRDefault="00D621C0" w:rsidP="00227548">
            <w:pPr>
              <w:jc w:val="center"/>
              <w:rPr>
                <w:szCs w:val="24"/>
              </w:rPr>
            </w:pPr>
          </w:p>
        </w:tc>
        <w:tc>
          <w:tcPr>
            <w:tcW w:w="5580" w:type="dxa"/>
            <w:vAlign w:val="center"/>
          </w:tcPr>
          <w:p w14:paraId="0C40EC08" w14:textId="77777777" w:rsidR="00D621C0" w:rsidRPr="00462653" w:rsidRDefault="00D621C0" w:rsidP="00227548">
            <w:pPr>
              <w:jc w:val="center"/>
              <w:rPr>
                <w:szCs w:val="24"/>
              </w:rPr>
            </w:pPr>
          </w:p>
        </w:tc>
        <w:tc>
          <w:tcPr>
            <w:tcW w:w="1620" w:type="dxa"/>
            <w:vAlign w:val="center"/>
          </w:tcPr>
          <w:p w14:paraId="31ABAFF2" w14:textId="77777777" w:rsidR="00D621C0" w:rsidRPr="00462653" w:rsidRDefault="00D621C0" w:rsidP="00227548">
            <w:pPr>
              <w:jc w:val="center"/>
              <w:rPr>
                <w:szCs w:val="24"/>
              </w:rPr>
            </w:pPr>
          </w:p>
        </w:tc>
        <w:tc>
          <w:tcPr>
            <w:tcW w:w="1620" w:type="dxa"/>
            <w:vAlign w:val="center"/>
          </w:tcPr>
          <w:p w14:paraId="2289A3DE" w14:textId="77777777" w:rsidR="00D621C0" w:rsidRPr="00462653" w:rsidRDefault="00D621C0" w:rsidP="00227548">
            <w:pPr>
              <w:jc w:val="center"/>
              <w:rPr>
                <w:szCs w:val="24"/>
              </w:rPr>
            </w:pPr>
          </w:p>
        </w:tc>
      </w:tr>
      <w:tr w:rsidR="00D621C0" w:rsidRPr="00462653" w14:paraId="07BF0D8B" w14:textId="77777777" w:rsidTr="00C737BD">
        <w:trPr>
          <w:trHeight w:val="1170"/>
        </w:trPr>
        <w:tc>
          <w:tcPr>
            <w:tcW w:w="840" w:type="dxa"/>
            <w:vAlign w:val="center"/>
          </w:tcPr>
          <w:p w14:paraId="291EAC37" w14:textId="77777777" w:rsidR="00D621C0" w:rsidRPr="00462653" w:rsidRDefault="00D621C0" w:rsidP="00227548">
            <w:pPr>
              <w:jc w:val="center"/>
              <w:rPr>
                <w:szCs w:val="24"/>
              </w:rPr>
            </w:pPr>
          </w:p>
        </w:tc>
        <w:tc>
          <w:tcPr>
            <w:tcW w:w="5580" w:type="dxa"/>
            <w:vAlign w:val="center"/>
          </w:tcPr>
          <w:p w14:paraId="18C1947F" w14:textId="77777777" w:rsidR="00D621C0" w:rsidRPr="00462653" w:rsidRDefault="00D621C0" w:rsidP="00227548">
            <w:pPr>
              <w:jc w:val="center"/>
              <w:rPr>
                <w:szCs w:val="24"/>
              </w:rPr>
            </w:pPr>
          </w:p>
        </w:tc>
        <w:tc>
          <w:tcPr>
            <w:tcW w:w="5580" w:type="dxa"/>
            <w:vAlign w:val="center"/>
          </w:tcPr>
          <w:p w14:paraId="556A8FCC" w14:textId="77777777" w:rsidR="00D621C0" w:rsidRPr="00462653" w:rsidRDefault="00D621C0" w:rsidP="00227548">
            <w:pPr>
              <w:jc w:val="center"/>
              <w:rPr>
                <w:szCs w:val="24"/>
              </w:rPr>
            </w:pPr>
          </w:p>
        </w:tc>
        <w:tc>
          <w:tcPr>
            <w:tcW w:w="1620" w:type="dxa"/>
            <w:vAlign w:val="center"/>
          </w:tcPr>
          <w:p w14:paraId="741B5FC5" w14:textId="77777777" w:rsidR="00D621C0" w:rsidRPr="00462653" w:rsidRDefault="00D621C0" w:rsidP="00227548">
            <w:pPr>
              <w:jc w:val="center"/>
              <w:rPr>
                <w:szCs w:val="24"/>
              </w:rPr>
            </w:pPr>
          </w:p>
        </w:tc>
        <w:tc>
          <w:tcPr>
            <w:tcW w:w="1620" w:type="dxa"/>
            <w:vAlign w:val="center"/>
          </w:tcPr>
          <w:p w14:paraId="59360087" w14:textId="77777777" w:rsidR="00D621C0" w:rsidRPr="00462653" w:rsidRDefault="00D621C0" w:rsidP="00227548">
            <w:pPr>
              <w:jc w:val="center"/>
              <w:rPr>
                <w:szCs w:val="24"/>
              </w:rPr>
            </w:pPr>
          </w:p>
        </w:tc>
      </w:tr>
      <w:tr w:rsidR="00D621C0" w:rsidRPr="00462653" w14:paraId="01EC232F" w14:textId="77777777" w:rsidTr="00C737BD">
        <w:trPr>
          <w:trHeight w:val="1170"/>
        </w:trPr>
        <w:tc>
          <w:tcPr>
            <w:tcW w:w="840" w:type="dxa"/>
            <w:vAlign w:val="center"/>
          </w:tcPr>
          <w:p w14:paraId="47774072" w14:textId="77777777" w:rsidR="00D621C0" w:rsidRPr="00462653" w:rsidRDefault="00D621C0" w:rsidP="00227548">
            <w:pPr>
              <w:jc w:val="center"/>
              <w:rPr>
                <w:szCs w:val="24"/>
              </w:rPr>
            </w:pPr>
          </w:p>
        </w:tc>
        <w:tc>
          <w:tcPr>
            <w:tcW w:w="5580" w:type="dxa"/>
            <w:vAlign w:val="center"/>
          </w:tcPr>
          <w:p w14:paraId="44F04309" w14:textId="77777777" w:rsidR="00D621C0" w:rsidRPr="00462653" w:rsidRDefault="00D621C0" w:rsidP="00227548">
            <w:pPr>
              <w:jc w:val="center"/>
              <w:rPr>
                <w:szCs w:val="24"/>
              </w:rPr>
            </w:pPr>
          </w:p>
        </w:tc>
        <w:tc>
          <w:tcPr>
            <w:tcW w:w="5580" w:type="dxa"/>
            <w:vAlign w:val="center"/>
          </w:tcPr>
          <w:p w14:paraId="50488024" w14:textId="77777777" w:rsidR="00D621C0" w:rsidRPr="00462653" w:rsidRDefault="00D621C0" w:rsidP="00227548">
            <w:pPr>
              <w:jc w:val="center"/>
              <w:rPr>
                <w:szCs w:val="24"/>
              </w:rPr>
            </w:pPr>
          </w:p>
        </w:tc>
        <w:tc>
          <w:tcPr>
            <w:tcW w:w="1620" w:type="dxa"/>
            <w:vAlign w:val="center"/>
          </w:tcPr>
          <w:p w14:paraId="0868D70C" w14:textId="77777777" w:rsidR="00D621C0" w:rsidRPr="00462653" w:rsidRDefault="00D621C0" w:rsidP="00227548">
            <w:pPr>
              <w:jc w:val="center"/>
              <w:rPr>
                <w:szCs w:val="24"/>
              </w:rPr>
            </w:pPr>
          </w:p>
        </w:tc>
        <w:tc>
          <w:tcPr>
            <w:tcW w:w="1620" w:type="dxa"/>
            <w:vAlign w:val="center"/>
          </w:tcPr>
          <w:p w14:paraId="390EA567" w14:textId="77777777" w:rsidR="00D621C0" w:rsidRPr="00462653" w:rsidRDefault="00D621C0" w:rsidP="00227548">
            <w:pPr>
              <w:jc w:val="center"/>
              <w:rPr>
                <w:szCs w:val="24"/>
              </w:rPr>
            </w:pPr>
          </w:p>
        </w:tc>
      </w:tr>
    </w:tbl>
    <w:p w14:paraId="5B0E6F7B" w14:textId="77777777" w:rsidR="002D626E" w:rsidRPr="00462653" w:rsidRDefault="00CE0C6D" w:rsidP="00E308A7">
      <w:pPr>
        <w:pStyle w:val="3"/>
        <w:rPr>
          <w:rFonts w:ascii="Times New Roman" w:eastAsia="標楷體" w:hAnsi="Times New Roman"/>
        </w:rPr>
      </w:pPr>
      <w:r w:rsidRPr="00462653">
        <w:rPr>
          <w:rFonts w:ascii="Times New Roman" w:eastAsia="標楷體" w:hAnsi="Times New Roman"/>
        </w:rPr>
        <w:br w:type="page"/>
      </w:r>
    </w:p>
    <w:p w14:paraId="53D79E5F" w14:textId="77777777" w:rsidR="009017EC" w:rsidRPr="00462653" w:rsidRDefault="009017EC" w:rsidP="009017EC"/>
    <w:tbl>
      <w:tblPr>
        <w:tblpPr w:leftFromText="180" w:rightFromText="180" w:vertAnchor="text" w:tblpY="1"/>
        <w:tblOverlap w:val="never"/>
        <w:tblW w:w="15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68"/>
        <w:gridCol w:w="13686"/>
      </w:tblGrid>
      <w:tr w:rsidR="002D626E" w:rsidRPr="00462653" w14:paraId="60CFC73A" w14:textId="77777777" w:rsidTr="00C737BD">
        <w:tc>
          <w:tcPr>
            <w:tcW w:w="15354" w:type="dxa"/>
            <w:gridSpan w:val="2"/>
            <w:shd w:val="clear" w:color="auto" w:fill="F3F3F3"/>
          </w:tcPr>
          <w:p w14:paraId="11E38771" w14:textId="77777777" w:rsidR="002D626E" w:rsidRPr="00462653" w:rsidRDefault="002D626E" w:rsidP="002D626E">
            <w:pPr>
              <w:numPr>
                <w:ilvl w:val="0"/>
                <w:numId w:val="1"/>
              </w:numPr>
              <w:jc w:val="both"/>
              <w:rPr>
                <w:b/>
                <w:color w:val="888888"/>
                <w:kern w:val="0"/>
                <w:sz w:val="32"/>
                <w:szCs w:val="32"/>
              </w:rPr>
            </w:pPr>
            <w:r w:rsidRPr="00462653">
              <w:rPr>
                <w:sz w:val="28"/>
                <w:szCs w:val="28"/>
              </w:rPr>
              <w:br w:type="page"/>
            </w:r>
            <w:r w:rsidRPr="00462653">
              <w:rPr>
                <w:b/>
                <w:sz w:val="32"/>
                <w:szCs w:val="32"/>
              </w:rPr>
              <w:t>前置作業</w:t>
            </w:r>
          </w:p>
        </w:tc>
      </w:tr>
      <w:tr w:rsidR="002D626E" w:rsidRPr="00462653" w14:paraId="644E6483" w14:textId="77777777" w:rsidTr="00C737BD">
        <w:trPr>
          <w:trHeight w:val="6160"/>
        </w:trPr>
        <w:tc>
          <w:tcPr>
            <w:tcW w:w="15354" w:type="dxa"/>
            <w:gridSpan w:val="2"/>
            <w:tcBorders>
              <w:bottom w:val="single" w:sz="4" w:space="0" w:color="auto"/>
            </w:tcBorders>
          </w:tcPr>
          <w:p w14:paraId="1E1AD95C" w14:textId="77777777" w:rsidR="002D626E" w:rsidRPr="00462653" w:rsidRDefault="002D626E" w:rsidP="00D45BB1"/>
          <w:p w14:paraId="0711575F" w14:textId="77777777" w:rsidR="002D626E" w:rsidRPr="00462653" w:rsidRDefault="002D626E" w:rsidP="00D45BB1">
            <w:pPr>
              <w:rPr>
                <w:sz w:val="32"/>
                <w:szCs w:val="32"/>
              </w:rPr>
            </w:pPr>
            <w:r w:rsidRPr="00462653">
              <w:rPr>
                <w:sz w:val="32"/>
                <w:szCs w:val="32"/>
              </w:rPr>
              <w:t>前置作業內容</w:t>
            </w:r>
          </w:p>
          <w:p w14:paraId="3F518CC9" w14:textId="77777777" w:rsidR="002D626E" w:rsidRPr="00462653" w:rsidRDefault="002D626E" w:rsidP="00D45BB1">
            <w:pPr>
              <w:rPr>
                <w:sz w:val="32"/>
                <w:szCs w:val="32"/>
              </w:rPr>
            </w:pPr>
          </w:p>
          <w:p w14:paraId="3692DA7B" w14:textId="77777777" w:rsidR="002D626E" w:rsidRPr="00462653" w:rsidRDefault="002D626E" w:rsidP="00FD6293">
            <w:pPr>
              <w:numPr>
                <w:ilvl w:val="1"/>
                <w:numId w:val="3"/>
              </w:numPr>
              <w:tabs>
                <w:tab w:val="clear" w:pos="6690"/>
              </w:tabs>
              <w:ind w:leftChars="-150" w:left="-360" w:firstLineChars="112" w:firstLine="358"/>
              <w:jc w:val="both"/>
              <w:rPr>
                <w:sz w:val="32"/>
                <w:szCs w:val="32"/>
              </w:rPr>
            </w:pPr>
            <w:r w:rsidRPr="00462653">
              <w:rPr>
                <w:sz w:val="32"/>
                <w:szCs w:val="32"/>
              </w:rPr>
              <w:t>備妥電腦</w:t>
            </w:r>
          </w:p>
          <w:p w14:paraId="3AD463E5" w14:textId="77777777" w:rsidR="002D626E" w:rsidRPr="00462653" w:rsidRDefault="002D626E" w:rsidP="00FD6293">
            <w:pPr>
              <w:numPr>
                <w:ilvl w:val="1"/>
                <w:numId w:val="3"/>
              </w:numPr>
              <w:tabs>
                <w:tab w:val="clear" w:pos="6690"/>
              </w:tabs>
              <w:ind w:leftChars="-150" w:left="-360" w:firstLineChars="112" w:firstLine="358"/>
              <w:jc w:val="both"/>
              <w:rPr>
                <w:sz w:val="32"/>
                <w:szCs w:val="32"/>
              </w:rPr>
            </w:pPr>
            <w:r w:rsidRPr="00462653">
              <w:rPr>
                <w:sz w:val="32"/>
                <w:szCs w:val="32"/>
              </w:rPr>
              <w:t>進入</w:t>
            </w:r>
            <w:r w:rsidRPr="00462653">
              <w:rPr>
                <w:sz w:val="32"/>
                <w:szCs w:val="32"/>
              </w:rPr>
              <w:t>MES</w:t>
            </w:r>
            <w:r w:rsidRPr="00462653">
              <w:rPr>
                <w:sz w:val="32"/>
                <w:szCs w:val="32"/>
              </w:rPr>
              <w:t>作業畫面</w:t>
            </w:r>
          </w:p>
          <w:p w14:paraId="01091F69" w14:textId="77777777" w:rsidR="002D626E" w:rsidRPr="00462653" w:rsidRDefault="002D626E" w:rsidP="00FD6293">
            <w:pPr>
              <w:numPr>
                <w:ilvl w:val="1"/>
                <w:numId w:val="3"/>
              </w:numPr>
              <w:tabs>
                <w:tab w:val="clear" w:pos="6690"/>
              </w:tabs>
              <w:ind w:leftChars="-150" w:left="-360" w:firstLineChars="112" w:firstLine="358"/>
              <w:jc w:val="both"/>
              <w:rPr>
                <w:sz w:val="32"/>
                <w:szCs w:val="32"/>
              </w:rPr>
            </w:pPr>
            <w:r w:rsidRPr="00462653">
              <w:rPr>
                <w:sz w:val="32"/>
                <w:szCs w:val="32"/>
              </w:rPr>
              <w:t>閱讀作業指導書</w:t>
            </w:r>
          </w:p>
          <w:p w14:paraId="5606C31A" w14:textId="77777777" w:rsidR="002D626E" w:rsidRPr="00462653" w:rsidRDefault="002D626E" w:rsidP="00FD6293">
            <w:pPr>
              <w:numPr>
                <w:ilvl w:val="1"/>
                <w:numId w:val="3"/>
              </w:numPr>
              <w:tabs>
                <w:tab w:val="clear" w:pos="6690"/>
              </w:tabs>
              <w:ind w:leftChars="-150" w:left="-360" w:firstLineChars="112" w:firstLine="358"/>
              <w:jc w:val="both"/>
              <w:rPr>
                <w:sz w:val="32"/>
                <w:szCs w:val="32"/>
              </w:rPr>
            </w:pPr>
            <w:r w:rsidRPr="00462653">
              <w:rPr>
                <w:sz w:val="32"/>
                <w:szCs w:val="32"/>
              </w:rPr>
              <w:t>確認設備及治工具品質</w:t>
            </w:r>
          </w:p>
          <w:p w14:paraId="5C77B2FB" w14:textId="77777777" w:rsidR="002D626E" w:rsidRPr="00462653" w:rsidRDefault="002D626E" w:rsidP="00FD6293">
            <w:pPr>
              <w:numPr>
                <w:ilvl w:val="1"/>
                <w:numId w:val="3"/>
              </w:numPr>
              <w:tabs>
                <w:tab w:val="clear" w:pos="6690"/>
              </w:tabs>
              <w:ind w:leftChars="-150" w:left="-360" w:firstLineChars="112" w:firstLine="358"/>
              <w:jc w:val="both"/>
              <w:rPr>
                <w:sz w:val="32"/>
                <w:szCs w:val="32"/>
              </w:rPr>
            </w:pPr>
            <w:r w:rsidRPr="00462653">
              <w:rPr>
                <w:sz w:val="32"/>
                <w:szCs w:val="32"/>
              </w:rPr>
              <w:t>確認測試程式</w:t>
            </w:r>
          </w:p>
          <w:p w14:paraId="771A3A1F" w14:textId="77777777" w:rsidR="002D626E" w:rsidRPr="00462653" w:rsidRDefault="002D626E" w:rsidP="00FD6293">
            <w:pPr>
              <w:numPr>
                <w:ilvl w:val="1"/>
                <w:numId w:val="3"/>
              </w:numPr>
              <w:tabs>
                <w:tab w:val="clear" w:pos="6690"/>
              </w:tabs>
              <w:ind w:leftChars="-150" w:left="-360" w:firstLineChars="112" w:firstLine="358"/>
              <w:jc w:val="both"/>
              <w:rPr>
                <w:sz w:val="32"/>
                <w:szCs w:val="32"/>
              </w:rPr>
            </w:pPr>
            <w:r w:rsidRPr="00462653">
              <w:rPr>
                <w:sz w:val="32"/>
                <w:szCs w:val="32"/>
              </w:rPr>
              <w:t>確認電腦主機網路設定值</w:t>
            </w:r>
          </w:p>
          <w:p w14:paraId="4434A987" w14:textId="77777777" w:rsidR="002D626E" w:rsidRPr="00462653" w:rsidRDefault="002D626E" w:rsidP="00FD6293">
            <w:pPr>
              <w:numPr>
                <w:ilvl w:val="1"/>
                <w:numId w:val="3"/>
              </w:numPr>
              <w:tabs>
                <w:tab w:val="clear" w:pos="6690"/>
              </w:tabs>
              <w:ind w:leftChars="-150" w:left="-360" w:firstLineChars="112" w:firstLine="358"/>
              <w:jc w:val="both"/>
              <w:rPr>
                <w:sz w:val="32"/>
                <w:szCs w:val="32"/>
              </w:rPr>
            </w:pPr>
            <w:r w:rsidRPr="00462653">
              <w:rPr>
                <w:sz w:val="32"/>
                <w:szCs w:val="32"/>
              </w:rPr>
              <w:t>依</w:t>
            </w:r>
            <w:r w:rsidRPr="00462653">
              <w:rPr>
                <w:sz w:val="32"/>
                <w:szCs w:val="32"/>
              </w:rPr>
              <w:t>BOM</w:t>
            </w:r>
            <w:r w:rsidRPr="00462653">
              <w:rPr>
                <w:sz w:val="32"/>
                <w:szCs w:val="32"/>
              </w:rPr>
              <w:t>確認軟體資料</w:t>
            </w:r>
          </w:p>
          <w:p w14:paraId="33587A08" w14:textId="77777777" w:rsidR="002D626E" w:rsidRPr="00462653" w:rsidRDefault="002D626E" w:rsidP="00D45BB1">
            <w:pPr>
              <w:ind w:left="-360"/>
              <w:jc w:val="both"/>
              <w:rPr>
                <w:sz w:val="32"/>
                <w:szCs w:val="32"/>
              </w:rPr>
            </w:pPr>
          </w:p>
        </w:tc>
      </w:tr>
      <w:tr w:rsidR="002D626E" w:rsidRPr="00462653" w14:paraId="73120F9F" w14:textId="77777777" w:rsidTr="00C737BD">
        <w:trPr>
          <w:trHeight w:val="1494"/>
        </w:trPr>
        <w:tc>
          <w:tcPr>
            <w:tcW w:w="1668" w:type="dxa"/>
          </w:tcPr>
          <w:p w14:paraId="2E72ED1A" w14:textId="77777777" w:rsidR="002D626E" w:rsidRPr="00462653" w:rsidRDefault="002D626E" w:rsidP="00D45BB1">
            <w:pPr>
              <w:pStyle w:val="3"/>
              <w:rPr>
                <w:rFonts w:ascii="Times New Roman" w:eastAsia="標楷體" w:hAnsi="Times New Roman"/>
                <w:color w:val="FF0000"/>
                <w:sz w:val="32"/>
                <w:szCs w:val="32"/>
              </w:rPr>
            </w:pPr>
            <w:r w:rsidRPr="00462653">
              <w:rPr>
                <w:rFonts w:ascii="Times New Roman" w:eastAsia="標楷體" w:hAnsi="Times New Roman"/>
                <w:color w:val="FF0000"/>
                <w:sz w:val="32"/>
                <w:szCs w:val="32"/>
              </w:rPr>
              <w:t>注意事項</w:t>
            </w:r>
          </w:p>
          <w:p w14:paraId="09FECD6C" w14:textId="77777777" w:rsidR="002D626E" w:rsidRPr="00462653" w:rsidRDefault="002D626E" w:rsidP="00D45BB1">
            <w:pPr>
              <w:rPr>
                <w:sz w:val="32"/>
                <w:szCs w:val="32"/>
              </w:rPr>
            </w:pPr>
          </w:p>
        </w:tc>
        <w:tc>
          <w:tcPr>
            <w:tcW w:w="13686" w:type="dxa"/>
          </w:tcPr>
          <w:p w14:paraId="0F1B6CF2" w14:textId="77777777" w:rsidR="002D626E" w:rsidRPr="00462653" w:rsidRDefault="002D626E" w:rsidP="00FD6293">
            <w:pPr>
              <w:numPr>
                <w:ilvl w:val="0"/>
                <w:numId w:val="4"/>
              </w:numPr>
              <w:rPr>
                <w:sz w:val="32"/>
                <w:szCs w:val="32"/>
              </w:rPr>
            </w:pPr>
            <w:r w:rsidRPr="00462653">
              <w:rPr>
                <w:sz w:val="32"/>
                <w:szCs w:val="32"/>
              </w:rPr>
              <w:t>料件核對：請依「</w:t>
            </w:r>
            <w:r w:rsidRPr="00462653">
              <w:rPr>
                <w:sz w:val="32"/>
                <w:szCs w:val="32"/>
              </w:rPr>
              <w:t>BOM</w:t>
            </w:r>
            <w:r w:rsidRPr="00462653">
              <w:rPr>
                <w:sz w:val="32"/>
                <w:szCs w:val="32"/>
              </w:rPr>
              <w:t>」核對料件。</w:t>
            </w:r>
          </w:p>
          <w:p w14:paraId="2A2F490C" w14:textId="77777777" w:rsidR="002D626E" w:rsidRPr="00462653" w:rsidRDefault="002D626E" w:rsidP="00D45BB1">
            <w:pPr>
              <w:rPr>
                <w:color w:val="FF0000"/>
                <w:sz w:val="32"/>
                <w:szCs w:val="32"/>
              </w:rPr>
            </w:pPr>
            <w:r w:rsidRPr="00462653">
              <w:rPr>
                <w:sz w:val="32"/>
                <w:szCs w:val="32"/>
              </w:rPr>
              <w:t xml:space="preserve">2. </w:t>
            </w:r>
            <w:r w:rsidRPr="00462653">
              <w:rPr>
                <w:sz w:val="32"/>
                <w:szCs w:val="32"/>
              </w:rPr>
              <w:t>料件外觀檢驗：請依「檢驗缺點判定規範」檢驗料件外觀。</w:t>
            </w:r>
          </w:p>
        </w:tc>
      </w:tr>
    </w:tbl>
    <w:p w14:paraId="16EE44CB" w14:textId="77777777" w:rsidR="002D626E" w:rsidRPr="00462653" w:rsidRDefault="002D626E" w:rsidP="002D626E">
      <w:r w:rsidRPr="00462653">
        <w:br w:type="page"/>
      </w:r>
    </w:p>
    <w:p w14:paraId="2E324E22" w14:textId="77777777" w:rsidR="009017EC" w:rsidRPr="00462653" w:rsidRDefault="009017EC" w:rsidP="00B97A66"/>
    <w:tbl>
      <w:tblPr>
        <w:tblpPr w:leftFromText="180" w:rightFromText="180" w:vertAnchor="text" w:tblpY="1"/>
        <w:tblOverlap w:val="never"/>
        <w:tblW w:w="15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28"/>
        <w:gridCol w:w="1560"/>
        <w:gridCol w:w="720"/>
        <w:gridCol w:w="730"/>
        <w:gridCol w:w="830"/>
        <w:gridCol w:w="1320"/>
        <w:gridCol w:w="840"/>
        <w:gridCol w:w="849"/>
        <w:gridCol w:w="951"/>
        <w:gridCol w:w="1200"/>
        <w:gridCol w:w="840"/>
        <w:gridCol w:w="847"/>
        <w:gridCol w:w="953"/>
        <w:gridCol w:w="1200"/>
        <w:gridCol w:w="840"/>
        <w:gridCol w:w="840"/>
        <w:gridCol w:w="6"/>
      </w:tblGrid>
      <w:tr w:rsidR="00B97A66" w:rsidRPr="00462653" w14:paraId="365808F0" w14:textId="77777777" w:rsidTr="00506570">
        <w:trPr>
          <w:gridAfter w:val="1"/>
          <w:wAfter w:w="6" w:type="dxa"/>
          <w:trHeight w:val="546"/>
        </w:trPr>
        <w:tc>
          <w:tcPr>
            <w:tcW w:w="15348" w:type="dxa"/>
            <w:gridSpan w:val="16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AEC4D22" w14:textId="77777777" w:rsidR="00B97A66" w:rsidRPr="00462653" w:rsidRDefault="00B97A66" w:rsidP="00506570">
            <w:pPr>
              <w:pStyle w:val="ad"/>
              <w:numPr>
                <w:ilvl w:val="0"/>
                <w:numId w:val="16"/>
              </w:numPr>
              <w:ind w:leftChars="0"/>
              <w:jc w:val="center"/>
              <w:rPr>
                <w:sz w:val="32"/>
                <w:szCs w:val="32"/>
              </w:rPr>
            </w:pPr>
            <w:r w:rsidRPr="00462653">
              <w:rPr>
                <w:sz w:val="32"/>
                <w:szCs w:val="32"/>
              </w:rPr>
              <w:br w:type="page"/>
            </w:r>
            <w:r w:rsidRPr="00462653">
              <w:rPr>
                <w:b/>
                <w:sz w:val="32"/>
                <w:szCs w:val="32"/>
              </w:rPr>
              <w:t>T1(</w:t>
            </w:r>
            <w:proofErr w:type="spellStart"/>
            <w:r w:rsidR="007738AF" w:rsidRPr="00462653">
              <w:rPr>
                <w:b/>
                <w:sz w:val="32"/>
                <w:szCs w:val="32"/>
              </w:rPr>
              <w:t>MP_Test</w:t>
            </w:r>
            <w:proofErr w:type="spellEnd"/>
            <w:r w:rsidRPr="00462653">
              <w:rPr>
                <w:b/>
                <w:sz w:val="32"/>
                <w:szCs w:val="32"/>
              </w:rPr>
              <w:t>)</w:t>
            </w:r>
            <w:r w:rsidRPr="00462653">
              <w:rPr>
                <w:b/>
                <w:sz w:val="32"/>
                <w:szCs w:val="32"/>
              </w:rPr>
              <w:t>治具</w:t>
            </w:r>
          </w:p>
        </w:tc>
      </w:tr>
      <w:tr w:rsidR="00B97A66" w:rsidRPr="00462653" w14:paraId="6F685C56" w14:textId="77777777" w:rsidTr="00C737BD">
        <w:trPr>
          <w:trHeight w:val="2843"/>
        </w:trPr>
        <w:tc>
          <w:tcPr>
            <w:tcW w:w="3838" w:type="dxa"/>
            <w:gridSpan w:val="4"/>
            <w:tcBorders>
              <w:top w:val="single" w:sz="12" w:space="0" w:color="auto"/>
            </w:tcBorders>
          </w:tcPr>
          <w:p w14:paraId="6A5BB521" w14:textId="77777777" w:rsidR="00B97A66" w:rsidRPr="00462653" w:rsidRDefault="00B97A66" w:rsidP="007738AF">
            <w:pPr>
              <w:rPr>
                <w:sz w:val="20"/>
              </w:rPr>
            </w:pPr>
          </w:p>
          <w:p w14:paraId="5B4099F0" w14:textId="77777777" w:rsidR="002A43AD" w:rsidRPr="00462653" w:rsidRDefault="002A43AD" w:rsidP="007738AF">
            <w:pPr>
              <w:rPr>
                <w:sz w:val="20"/>
              </w:rPr>
            </w:pPr>
            <w:r w:rsidRPr="00462653">
              <w:rPr>
                <w:noProof/>
                <w:sz w:val="20"/>
              </w:rPr>
              <w:drawing>
                <wp:inline distT="0" distB="0" distL="0" distR="0" wp14:anchorId="68C43178" wp14:editId="49AABCCF">
                  <wp:extent cx="2295525" cy="1285875"/>
                  <wp:effectExtent l="19050" t="0" r="9525" b="0"/>
                  <wp:docPr id="13" name="圖片 12" descr="IMAG03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IMAG03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5525" cy="12858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9" w:type="dxa"/>
            <w:gridSpan w:val="4"/>
            <w:tcBorders>
              <w:top w:val="single" w:sz="12" w:space="0" w:color="auto"/>
            </w:tcBorders>
          </w:tcPr>
          <w:p w14:paraId="585E7C0E" w14:textId="77777777" w:rsidR="00FF76EE" w:rsidRPr="00462653" w:rsidRDefault="00FF76EE" w:rsidP="00FF76EE">
            <w:pPr>
              <w:rPr>
                <w:sz w:val="20"/>
              </w:rPr>
            </w:pPr>
          </w:p>
          <w:p w14:paraId="3BCA0632" w14:textId="77777777" w:rsidR="002A43AD" w:rsidRPr="00462653" w:rsidRDefault="00FF76EE" w:rsidP="00FF76EE">
            <w:pPr>
              <w:ind w:firstLineChars="150" w:firstLine="300"/>
              <w:rPr>
                <w:sz w:val="20"/>
              </w:rPr>
            </w:pPr>
            <w:r w:rsidRPr="00462653">
              <w:rPr>
                <w:noProof/>
                <w:sz w:val="20"/>
              </w:rPr>
              <w:drawing>
                <wp:inline distT="0" distB="0" distL="0" distR="0" wp14:anchorId="74AB4AB0" wp14:editId="6A5D3613">
                  <wp:extent cx="1752600" cy="1335314"/>
                  <wp:effectExtent l="19050" t="0" r="0" b="0"/>
                  <wp:docPr id="15" name="圖片 14" descr="A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A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0" cy="13353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8" w:type="dxa"/>
            <w:gridSpan w:val="4"/>
            <w:tcBorders>
              <w:top w:val="single" w:sz="12" w:space="0" w:color="auto"/>
            </w:tcBorders>
          </w:tcPr>
          <w:p w14:paraId="505C6F39" w14:textId="77777777" w:rsidR="002A43AD" w:rsidRPr="00462653" w:rsidRDefault="002A43AD" w:rsidP="00394E84">
            <w:pPr>
              <w:rPr>
                <w:sz w:val="20"/>
              </w:rPr>
            </w:pPr>
          </w:p>
          <w:p w14:paraId="0523CD5B" w14:textId="64397DFA" w:rsidR="002A43AD" w:rsidRPr="00462653" w:rsidRDefault="00DB0F0B" w:rsidP="002A43AD">
            <w:pPr>
              <w:jc w:val="center"/>
              <w:rPr>
                <w:sz w:val="20"/>
              </w:rPr>
            </w:pPr>
            <w:r w:rsidRPr="00462653">
              <w:rPr>
                <w:noProof/>
                <w:sz w:val="20"/>
              </w:rPr>
              <w:drawing>
                <wp:inline distT="0" distB="0" distL="0" distR="0" wp14:anchorId="0CA2BEFC" wp14:editId="5A8570E2">
                  <wp:extent cx="1821180" cy="1361783"/>
                  <wp:effectExtent l="0" t="0" r="0" b="0"/>
                  <wp:docPr id="1785142330" name="圖片 1785142330" descr="D:\ryanyt_chou\Desktop\L-0059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D:\ryanyt_chou\Desktop\L-0059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6097" cy="1365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9" w:type="dxa"/>
            <w:gridSpan w:val="5"/>
            <w:tcBorders>
              <w:top w:val="single" w:sz="12" w:space="0" w:color="auto"/>
            </w:tcBorders>
          </w:tcPr>
          <w:p w14:paraId="4989C1E6" w14:textId="77777777" w:rsidR="002A43AD" w:rsidRPr="00462653" w:rsidRDefault="002A43AD" w:rsidP="006A49D9">
            <w:pPr>
              <w:rPr>
                <w:sz w:val="20"/>
              </w:rPr>
            </w:pPr>
          </w:p>
          <w:p w14:paraId="44E063FB" w14:textId="390BDE9A" w:rsidR="002A43AD" w:rsidRPr="00462653" w:rsidRDefault="00DB0F0B" w:rsidP="002A43AD">
            <w:pPr>
              <w:jc w:val="center"/>
              <w:rPr>
                <w:sz w:val="20"/>
              </w:rPr>
            </w:pPr>
            <w:r w:rsidRPr="00462653">
              <w:rPr>
                <w:noProof/>
                <w:sz w:val="20"/>
              </w:rPr>
              <w:drawing>
                <wp:inline distT="0" distB="0" distL="0" distR="0" wp14:anchorId="17679AE8" wp14:editId="7CAE6B67">
                  <wp:extent cx="2048510" cy="1210310"/>
                  <wp:effectExtent l="0" t="0" r="0" b="0"/>
                  <wp:docPr id="1895975664" name="圖片 18959756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8510" cy="1210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B0F0B" w:rsidRPr="00462653" w14:paraId="12CB9109" w14:textId="77777777" w:rsidTr="00FB514B">
        <w:trPr>
          <w:trHeight w:val="227"/>
        </w:trPr>
        <w:tc>
          <w:tcPr>
            <w:tcW w:w="828" w:type="dxa"/>
            <w:shd w:val="clear" w:color="auto" w:fill="E0E0E0"/>
            <w:vAlign w:val="center"/>
          </w:tcPr>
          <w:p w14:paraId="11AB4C60" w14:textId="77777777" w:rsidR="00DB0F0B" w:rsidRPr="00462653" w:rsidRDefault="00DB0F0B" w:rsidP="00FB514B">
            <w:pPr>
              <w:jc w:val="both"/>
              <w:rPr>
                <w:sz w:val="20"/>
              </w:rPr>
            </w:pPr>
            <w:r w:rsidRPr="00462653">
              <w:rPr>
                <w:sz w:val="20"/>
              </w:rPr>
              <w:t>編號</w:t>
            </w:r>
          </w:p>
        </w:tc>
        <w:tc>
          <w:tcPr>
            <w:tcW w:w="1560" w:type="dxa"/>
            <w:vAlign w:val="center"/>
          </w:tcPr>
          <w:p w14:paraId="739DBF89" w14:textId="77777777" w:rsidR="00DB0F0B" w:rsidRPr="00462653" w:rsidRDefault="00DB0F0B" w:rsidP="00FB514B">
            <w:pPr>
              <w:jc w:val="both"/>
              <w:rPr>
                <w:sz w:val="20"/>
              </w:rPr>
            </w:pPr>
            <w:r w:rsidRPr="00462653">
              <w:rPr>
                <w:sz w:val="20"/>
              </w:rPr>
              <w:t>L-00166</w:t>
            </w:r>
          </w:p>
        </w:tc>
        <w:tc>
          <w:tcPr>
            <w:tcW w:w="720" w:type="dxa"/>
            <w:shd w:val="clear" w:color="auto" w:fill="E0E0E0"/>
            <w:vAlign w:val="center"/>
          </w:tcPr>
          <w:p w14:paraId="05C9E19C" w14:textId="77777777" w:rsidR="00DB0F0B" w:rsidRPr="00462653" w:rsidRDefault="00DB0F0B" w:rsidP="00FB514B">
            <w:pPr>
              <w:jc w:val="both"/>
              <w:rPr>
                <w:sz w:val="20"/>
              </w:rPr>
            </w:pPr>
            <w:r w:rsidRPr="00462653">
              <w:rPr>
                <w:sz w:val="20"/>
              </w:rPr>
              <w:t>數量</w:t>
            </w:r>
          </w:p>
        </w:tc>
        <w:tc>
          <w:tcPr>
            <w:tcW w:w="730" w:type="dxa"/>
            <w:vAlign w:val="center"/>
          </w:tcPr>
          <w:p w14:paraId="2CE0D472" w14:textId="77777777" w:rsidR="00DB0F0B" w:rsidRPr="00462653" w:rsidRDefault="00DB0F0B" w:rsidP="00FB514B">
            <w:pPr>
              <w:jc w:val="both"/>
              <w:rPr>
                <w:sz w:val="20"/>
              </w:rPr>
            </w:pPr>
            <w:r w:rsidRPr="00462653">
              <w:rPr>
                <w:sz w:val="20"/>
              </w:rPr>
              <w:t>1</w:t>
            </w:r>
          </w:p>
        </w:tc>
        <w:tc>
          <w:tcPr>
            <w:tcW w:w="830" w:type="dxa"/>
            <w:shd w:val="clear" w:color="auto" w:fill="E0E0E0"/>
            <w:vAlign w:val="center"/>
          </w:tcPr>
          <w:p w14:paraId="4842EAC9" w14:textId="77777777" w:rsidR="00DB0F0B" w:rsidRPr="00462653" w:rsidRDefault="00DB0F0B" w:rsidP="00FB514B">
            <w:pPr>
              <w:jc w:val="both"/>
              <w:rPr>
                <w:sz w:val="20"/>
              </w:rPr>
            </w:pPr>
            <w:r w:rsidRPr="00462653">
              <w:rPr>
                <w:sz w:val="20"/>
              </w:rPr>
              <w:t>編號</w:t>
            </w:r>
          </w:p>
        </w:tc>
        <w:tc>
          <w:tcPr>
            <w:tcW w:w="1320" w:type="dxa"/>
            <w:vAlign w:val="center"/>
          </w:tcPr>
          <w:p w14:paraId="4A3604E6" w14:textId="77777777" w:rsidR="00DB0F0B" w:rsidRPr="00462653" w:rsidRDefault="00DB0F0B" w:rsidP="00FB514B">
            <w:pPr>
              <w:pStyle w:val="3"/>
              <w:jc w:val="both"/>
              <w:rPr>
                <w:rFonts w:ascii="Times New Roman" w:eastAsia="標楷體" w:hAnsi="Times New Roman"/>
                <w:sz w:val="20"/>
              </w:rPr>
            </w:pPr>
            <w:r w:rsidRPr="00462653">
              <w:rPr>
                <w:rFonts w:ascii="Times New Roman" w:eastAsia="標楷體" w:hAnsi="Times New Roman"/>
                <w:sz w:val="20"/>
              </w:rPr>
              <w:t>L-00018</w:t>
            </w:r>
          </w:p>
        </w:tc>
        <w:tc>
          <w:tcPr>
            <w:tcW w:w="840" w:type="dxa"/>
            <w:shd w:val="clear" w:color="auto" w:fill="E0E0E0"/>
            <w:vAlign w:val="center"/>
          </w:tcPr>
          <w:p w14:paraId="1566CA44" w14:textId="77777777" w:rsidR="00DB0F0B" w:rsidRPr="00462653" w:rsidRDefault="00DB0F0B" w:rsidP="00FB514B">
            <w:pPr>
              <w:jc w:val="both"/>
              <w:rPr>
                <w:sz w:val="20"/>
              </w:rPr>
            </w:pPr>
            <w:r w:rsidRPr="00462653">
              <w:rPr>
                <w:sz w:val="20"/>
              </w:rPr>
              <w:t>數量</w:t>
            </w:r>
          </w:p>
        </w:tc>
        <w:tc>
          <w:tcPr>
            <w:tcW w:w="849" w:type="dxa"/>
            <w:vAlign w:val="center"/>
          </w:tcPr>
          <w:p w14:paraId="236A5CF6" w14:textId="77777777" w:rsidR="00DB0F0B" w:rsidRPr="00462653" w:rsidRDefault="00DB0F0B" w:rsidP="00FB514B">
            <w:pPr>
              <w:jc w:val="both"/>
              <w:rPr>
                <w:sz w:val="20"/>
              </w:rPr>
            </w:pPr>
            <w:r w:rsidRPr="00462653">
              <w:rPr>
                <w:sz w:val="20"/>
              </w:rPr>
              <w:t>16</w:t>
            </w:r>
          </w:p>
        </w:tc>
        <w:tc>
          <w:tcPr>
            <w:tcW w:w="951" w:type="dxa"/>
            <w:shd w:val="clear" w:color="auto" w:fill="E0E0E0"/>
            <w:vAlign w:val="center"/>
          </w:tcPr>
          <w:p w14:paraId="427CFD11" w14:textId="77777777" w:rsidR="00DB0F0B" w:rsidRPr="00462653" w:rsidRDefault="00DB0F0B" w:rsidP="00FB514B">
            <w:pPr>
              <w:jc w:val="both"/>
              <w:rPr>
                <w:sz w:val="20"/>
              </w:rPr>
            </w:pPr>
            <w:r w:rsidRPr="00462653">
              <w:rPr>
                <w:sz w:val="20"/>
              </w:rPr>
              <w:t>編號</w:t>
            </w:r>
          </w:p>
        </w:tc>
        <w:tc>
          <w:tcPr>
            <w:tcW w:w="1200" w:type="dxa"/>
            <w:vAlign w:val="center"/>
          </w:tcPr>
          <w:p w14:paraId="50055BC1" w14:textId="069ABC6E" w:rsidR="00DB0F0B" w:rsidRPr="00462653" w:rsidRDefault="00DB0F0B" w:rsidP="00FB514B">
            <w:pPr>
              <w:jc w:val="both"/>
              <w:rPr>
                <w:sz w:val="20"/>
              </w:rPr>
            </w:pPr>
            <w:r w:rsidRPr="00462653">
              <w:rPr>
                <w:sz w:val="20"/>
              </w:rPr>
              <w:t>L-00595</w:t>
            </w:r>
          </w:p>
        </w:tc>
        <w:tc>
          <w:tcPr>
            <w:tcW w:w="840" w:type="dxa"/>
            <w:shd w:val="clear" w:color="auto" w:fill="E0E0E0"/>
            <w:vAlign w:val="center"/>
          </w:tcPr>
          <w:p w14:paraId="789DC823" w14:textId="77777777" w:rsidR="00DB0F0B" w:rsidRPr="00462653" w:rsidRDefault="00DB0F0B" w:rsidP="00FB514B">
            <w:pPr>
              <w:jc w:val="both"/>
              <w:rPr>
                <w:sz w:val="20"/>
              </w:rPr>
            </w:pPr>
            <w:r w:rsidRPr="00462653">
              <w:rPr>
                <w:sz w:val="20"/>
              </w:rPr>
              <w:t>數量</w:t>
            </w:r>
          </w:p>
        </w:tc>
        <w:tc>
          <w:tcPr>
            <w:tcW w:w="847" w:type="dxa"/>
            <w:vAlign w:val="center"/>
          </w:tcPr>
          <w:p w14:paraId="5813DC6D" w14:textId="16492CFB" w:rsidR="00DB0F0B" w:rsidRPr="00462653" w:rsidRDefault="00DB0F0B" w:rsidP="00FB514B">
            <w:pPr>
              <w:jc w:val="both"/>
              <w:rPr>
                <w:sz w:val="20"/>
              </w:rPr>
            </w:pPr>
            <w:r w:rsidRPr="00462653">
              <w:rPr>
                <w:sz w:val="20"/>
              </w:rPr>
              <w:t>1</w:t>
            </w:r>
          </w:p>
        </w:tc>
        <w:tc>
          <w:tcPr>
            <w:tcW w:w="953" w:type="dxa"/>
            <w:shd w:val="clear" w:color="auto" w:fill="E0E0E0"/>
            <w:vAlign w:val="center"/>
          </w:tcPr>
          <w:p w14:paraId="0CFC293A" w14:textId="77777777" w:rsidR="00DB0F0B" w:rsidRPr="00462653" w:rsidRDefault="00DB0F0B" w:rsidP="00FB514B">
            <w:pPr>
              <w:jc w:val="both"/>
              <w:rPr>
                <w:sz w:val="20"/>
              </w:rPr>
            </w:pPr>
            <w:r w:rsidRPr="00462653">
              <w:rPr>
                <w:sz w:val="20"/>
              </w:rPr>
              <w:t>編號</w:t>
            </w:r>
          </w:p>
        </w:tc>
        <w:tc>
          <w:tcPr>
            <w:tcW w:w="1200" w:type="dxa"/>
            <w:vAlign w:val="center"/>
          </w:tcPr>
          <w:p w14:paraId="40C65190" w14:textId="3D16E9EF" w:rsidR="00DB0F0B" w:rsidRPr="00462653" w:rsidRDefault="00DB0F0B" w:rsidP="00FB514B">
            <w:pPr>
              <w:pStyle w:val="3"/>
              <w:jc w:val="both"/>
              <w:rPr>
                <w:rFonts w:ascii="Times New Roman" w:eastAsia="標楷體" w:hAnsi="Times New Roman"/>
                <w:sz w:val="20"/>
              </w:rPr>
            </w:pPr>
            <w:r w:rsidRPr="00462653">
              <w:rPr>
                <w:rFonts w:ascii="Times New Roman" w:eastAsia="標楷體" w:hAnsi="Times New Roman"/>
                <w:sz w:val="20"/>
              </w:rPr>
              <w:t>N-14-2</w:t>
            </w:r>
          </w:p>
        </w:tc>
        <w:tc>
          <w:tcPr>
            <w:tcW w:w="840" w:type="dxa"/>
            <w:shd w:val="clear" w:color="auto" w:fill="E0E0E0"/>
            <w:vAlign w:val="center"/>
          </w:tcPr>
          <w:p w14:paraId="1333E3B2" w14:textId="77777777" w:rsidR="00DB0F0B" w:rsidRPr="00462653" w:rsidRDefault="00DB0F0B" w:rsidP="00FB514B">
            <w:pPr>
              <w:jc w:val="both"/>
              <w:rPr>
                <w:sz w:val="20"/>
              </w:rPr>
            </w:pPr>
            <w:r w:rsidRPr="00462653">
              <w:rPr>
                <w:sz w:val="20"/>
              </w:rPr>
              <w:t>數量</w:t>
            </w:r>
          </w:p>
        </w:tc>
        <w:tc>
          <w:tcPr>
            <w:tcW w:w="846" w:type="dxa"/>
            <w:gridSpan w:val="2"/>
            <w:vAlign w:val="center"/>
          </w:tcPr>
          <w:p w14:paraId="48B2EA19" w14:textId="5A7E5BCE" w:rsidR="00DB0F0B" w:rsidRPr="00462653" w:rsidRDefault="00DB0F0B" w:rsidP="00FB514B">
            <w:pPr>
              <w:jc w:val="both"/>
              <w:rPr>
                <w:sz w:val="20"/>
              </w:rPr>
            </w:pPr>
            <w:r w:rsidRPr="00462653">
              <w:rPr>
                <w:sz w:val="20"/>
              </w:rPr>
              <w:t>1</w:t>
            </w:r>
          </w:p>
        </w:tc>
      </w:tr>
      <w:tr w:rsidR="00DB0F0B" w:rsidRPr="00462653" w14:paraId="2DEC4B90" w14:textId="77777777" w:rsidTr="00FB514B">
        <w:trPr>
          <w:trHeight w:val="227"/>
        </w:trPr>
        <w:tc>
          <w:tcPr>
            <w:tcW w:w="828" w:type="dxa"/>
            <w:shd w:val="clear" w:color="auto" w:fill="E0E0E0"/>
            <w:vAlign w:val="center"/>
          </w:tcPr>
          <w:p w14:paraId="2687B27B" w14:textId="77777777" w:rsidR="00DB0F0B" w:rsidRPr="00462653" w:rsidRDefault="00DB0F0B" w:rsidP="00FB514B">
            <w:pPr>
              <w:jc w:val="both"/>
              <w:rPr>
                <w:sz w:val="20"/>
              </w:rPr>
            </w:pPr>
            <w:r w:rsidRPr="00462653">
              <w:rPr>
                <w:sz w:val="20"/>
              </w:rPr>
              <w:t>名稱</w:t>
            </w:r>
          </w:p>
        </w:tc>
        <w:tc>
          <w:tcPr>
            <w:tcW w:w="3010" w:type="dxa"/>
            <w:gridSpan w:val="3"/>
            <w:vAlign w:val="center"/>
          </w:tcPr>
          <w:p w14:paraId="3ED6D29B" w14:textId="5795F908" w:rsidR="00DB0F0B" w:rsidRPr="00462653" w:rsidRDefault="00FB514B" w:rsidP="00FB514B">
            <w:pPr>
              <w:pStyle w:val="3"/>
              <w:jc w:val="both"/>
              <w:rPr>
                <w:rFonts w:ascii="Times New Roman" w:eastAsia="標楷體" w:hAnsi="Times New Roman"/>
                <w:sz w:val="20"/>
              </w:rPr>
            </w:pPr>
            <w:r w:rsidRPr="00FB514B">
              <w:rPr>
                <w:rFonts w:ascii="Times New Roman" w:eastAsia="標楷體" w:hAnsi="Times New Roman"/>
                <w:sz w:val="20"/>
              </w:rPr>
              <w:t>EDS-G205A</w:t>
            </w:r>
            <w:r w:rsidRPr="00FB514B">
              <w:rPr>
                <w:rFonts w:ascii="Times New Roman" w:eastAsia="標楷體" w:hAnsi="Times New Roman"/>
                <w:sz w:val="20"/>
              </w:rPr>
              <w:t>電源轉接線</w:t>
            </w:r>
          </w:p>
        </w:tc>
        <w:tc>
          <w:tcPr>
            <w:tcW w:w="830" w:type="dxa"/>
            <w:shd w:val="clear" w:color="auto" w:fill="E0E0E0"/>
            <w:vAlign w:val="center"/>
          </w:tcPr>
          <w:p w14:paraId="525A4772" w14:textId="77777777" w:rsidR="00DB0F0B" w:rsidRPr="00462653" w:rsidRDefault="00DB0F0B" w:rsidP="00FB514B">
            <w:pPr>
              <w:jc w:val="both"/>
              <w:rPr>
                <w:sz w:val="20"/>
              </w:rPr>
            </w:pPr>
            <w:r w:rsidRPr="00462653">
              <w:rPr>
                <w:sz w:val="20"/>
              </w:rPr>
              <w:t>名稱</w:t>
            </w:r>
          </w:p>
        </w:tc>
        <w:tc>
          <w:tcPr>
            <w:tcW w:w="3009" w:type="dxa"/>
            <w:gridSpan w:val="3"/>
            <w:vAlign w:val="center"/>
          </w:tcPr>
          <w:p w14:paraId="6C73B0A9" w14:textId="0651CBAF" w:rsidR="00DB0F0B" w:rsidRPr="00462653" w:rsidRDefault="003068F2" w:rsidP="00FB514B">
            <w:pPr>
              <w:pStyle w:val="3"/>
              <w:jc w:val="both"/>
              <w:rPr>
                <w:rFonts w:ascii="Times New Roman" w:eastAsia="標楷體" w:hAnsi="Times New Roman"/>
                <w:sz w:val="20"/>
              </w:rPr>
            </w:pPr>
            <w:r w:rsidRPr="003068F2">
              <w:rPr>
                <w:rFonts w:ascii="Times New Roman" w:eastAsia="標楷體" w:hAnsi="Times New Roman"/>
                <w:sz w:val="20"/>
              </w:rPr>
              <w:t xml:space="preserve">NET RJ45-8P8C </w:t>
            </w:r>
            <w:proofErr w:type="spellStart"/>
            <w:r w:rsidRPr="003068F2">
              <w:rPr>
                <w:rFonts w:ascii="Times New Roman" w:eastAsia="標楷體" w:hAnsi="Times New Roman"/>
                <w:sz w:val="20"/>
              </w:rPr>
              <w:t>RJ45-8P8C</w:t>
            </w:r>
            <w:proofErr w:type="spellEnd"/>
            <w:r w:rsidRPr="003068F2">
              <w:rPr>
                <w:rFonts w:ascii="Times New Roman" w:eastAsia="標楷體" w:hAnsi="Times New Roman"/>
                <w:sz w:val="20"/>
              </w:rPr>
              <w:t xml:space="preserve"> 2500</w:t>
            </w:r>
          </w:p>
        </w:tc>
        <w:tc>
          <w:tcPr>
            <w:tcW w:w="951" w:type="dxa"/>
            <w:shd w:val="clear" w:color="auto" w:fill="E0E0E0"/>
            <w:vAlign w:val="center"/>
          </w:tcPr>
          <w:p w14:paraId="2D4D31D7" w14:textId="77777777" w:rsidR="00DB0F0B" w:rsidRPr="00462653" w:rsidRDefault="00DB0F0B" w:rsidP="00FB514B">
            <w:pPr>
              <w:jc w:val="both"/>
              <w:rPr>
                <w:sz w:val="20"/>
              </w:rPr>
            </w:pPr>
            <w:r w:rsidRPr="00462653">
              <w:rPr>
                <w:sz w:val="20"/>
              </w:rPr>
              <w:t>名稱</w:t>
            </w:r>
          </w:p>
        </w:tc>
        <w:tc>
          <w:tcPr>
            <w:tcW w:w="2887" w:type="dxa"/>
            <w:gridSpan w:val="3"/>
            <w:vAlign w:val="center"/>
          </w:tcPr>
          <w:p w14:paraId="057DD50F" w14:textId="760A6A5E" w:rsidR="00DB0F0B" w:rsidRPr="00462653" w:rsidRDefault="00DB0F0B" w:rsidP="00FB514B">
            <w:pPr>
              <w:pStyle w:val="3"/>
              <w:jc w:val="both"/>
              <w:rPr>
                <w:rFonts w:ascii="Times New Roman" w:eastAsia="標楷體" w:hAnsi="Times New Roman"/>
                <w:sz w:val="20"/>
              </w:rPr>
            </w:pPr>
            <w:r w:rsidRPr="00462653">
              <w:rPr>
                <w:rFonts w:ascii="Times New Roman" w:eastAsia="標楷體" w:hAnsi="Times New Roman"/>
                <w:sz w:val="20"/>
              </w:rPr>
              <w:t>Relay Board connect</w:t>
            </w:r>
          </w:p>
        </w:tc>
        <w:tc>
          <w:tcPr>
            <w:tcW w:w="953" w:type="dxa"/>
            <w:shd w:val="clear" w:color="auto" w:fill="E0E0E0"/>
            <w:vAlign w:val="center"/>
          </w:tcPr>
          <w:p w14:paraId="47634CA8" w14:textId="77777777" w:rsidR="00DB0F0B" w:rsidRPr="00462653" w:rsidRDefault="00DB0F0B" w:rsidP="00FB514B">
            <w:pPr>
              <w:jc w:val="both"/>
              <w:rPr>
                <w:sz w:val="20"/>
              </w:rPr>
            </w:pPr>
            <w:r w:rsidRPr="00462653">
              <w:rPr>
                <w:sz w:val="20"/>
              </w:rPr>
              <w:t>名稱</w:t>
            </w:r>
          </w:p>
        </w:tc>
        <w:tc>
          <w:tcPr>
            <w:tcW w:w="2886" w:type="dxa"/>
            <w:gridSpan w:val="4"/>
            <w:vAlign w:val="center"/>
          </w:tcPr>
          <w:p w14:paraId="4780A950" w14:textId="63BA7DA4" w:rsidR="00DB0F0B" w:rsidRPr="00462653" w:rsidRDefault="00DB0F0B" w:rsidP="00FB514B">
            <w:pPr>
              <w:pStyle w:val="3"/>
              <w:jc w:val="both"/>
              <w:rPr>
                <w:rFonts w:ascii="Times New Roman" w:eastAsia="標楷體" w:hAnsi="Times New Roman"/>
                <w:sz w:val="20"/>
              </w:rPr>
            </w:pPr>
            <w:r w:rsidRPr="00462653">
              <w:rPr>
                <w:rFonts w:ascii="Times New Roman" w:eastAsia="標楷體" w:hAnsi="Times New Roman"/>
                <w:sz w:val="20"/>
              </w:rPr>
              <w:t>Relay Board</w:t>
            </w:r>
          </w:p>
        </w:tc>
      </w:tr>
      <w:tr w:rsidR="00DB0F0B" w:rsidRPr="00462653" w14:paraId="2277CBDE" w14:textId="77777777" w:rsidTr="00C737BD">
        <w:trPr>
          <w:trHeight w:val="2843"/>
        </w:trPr>
        <w:tc>
          <w:tcPr>
            <w:tcW w:w="3838" w:type="dxa"/>
            <w:gridSpan w:val="4"/>
            <w:tcBorders>
              <w:top w:val="single" w:sz="12" w:space="0" w:color="auto"/>
            </w:tcBorders>
          </w:tcPr>
          <w:p w14:paraId="5D1BA38F" w14:textId="77777777" w:rsidR="00DB0F0B" w:rsidRPr="00462653" w:rsidRDefault="00DB0F0B" w:rsidP="00DB0F0B">
            <w:pPr>
              <w:rPr>
                <w:sz w:val="20"/>
              </w:rPr>
            </w:pPr>
          </w:p>
          <w:p w14:paraId="085E9366" w14:textId="4B722A28" w:rsidR="00DB0F0B" w:rsidRPr="00462653" w:rsidRDefault="009D4413" w:rsidP="00DB0F0B">
            <w:pPr>
              <w:jc w:val="center"/>
              <w:rPr>
                <w:sz w:val="20"/>
              </w:rPr>
            </w:pPr>
            <w:r w:rsidRPr="00462653">
              <w:rPr>
                <w:noProof/>
                <w:sz w:val="20"/>
              </w:rPr>
              <w:drawing>
                <wp:inline distT="0" distB="0" distL="0" distR="0" wp14:anchorId="75C81AE4" wp14:editId="0CD43B9B">
                  <wp:extent cx="977704" cy="1564326"/>
                  <wp:effectExtent l="0" t="0" r="0" b="0"/>
                  <wp:docPr id="3074" name="Picture 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14C8BB1-76F9-2924-C601-3E59CFC3819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74" name="Picture 2">
                            <a:extLst>
                              <a:ext uri="{FF2B5EF4-FFF2-40B4-BE49-F238E27FC236}">
                                <a16:creationId xmlns:a16="http://schemas.microsoft.com/office/drawing/2014/main" id="{214C8BB1-76F9-2924-C601-3E59CFC3819D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2363" cy="157178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9" w:type="dxa"/>
            <w:gridSpan w:val="4"/>
            <w:tcBorders>
              <w:top w:val="single" w:sz="12" w:space="0" w:color="auto"/>
            </w:tcBorders>
          </w:tcPr>
          <w:p w14:paraId="568BAD4E" w14:textId="0C790EB4" w:rsidR="00DB0F0B" w:rsidRPr="00462653" w:rsidRDefault="00A936F7" w:rsidP="00DB0F0B">
            <w:pPr>
              <w:rPr>
                <w:sz w:val="20"/>
              </w:rPr>
            </w:pPr>
            <w:r w:rsidRPr="00462653">
              <w:rPr>
                <w:noProof/>
                <w:sz w:val="20"/>
              </w:rPr>
              <w:drawing>
                <wp:inline distT="0" distB="0" distL="0" distR="0" wp14:anchorId="1B35BFF2" wp14:editId="7811755C">
                  <wp:extent cx="2300605" cy="1539240"/>
                  <wp:effectExtent l="0" t="0" r="4445" b="3810"/>
                  <wp:docPr id="160757644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786922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0605" cy="1539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8" w:type="dxa"/>
            <w:gridSpan w:val="4"/>
            <w:tcBorders>
              <w:top w:val="single" w:sz="12" w:space="0" w:color="auto"/>
            </w:tcBorders>
          </w:tcPr>
          <w:p w14:paraId="3F198D49" w14:textId="16E52940" w:rsidR="00DB0F0B" w:rsidRPr="00462653" w:rsidRDefault="00A936F7" w:rsidP="00DB0F0B">
            <w:pPr>
              <w:jc w:val="center"/>
              <w:rPr>
                <w:sz w:val="20"/>
              </w:rPr>
            </w:pPr>
            <w:r w:rsidRPr="00462653">
              <w:rPr>
                <w:noProof/>
                <w:sz w:val="20"/>
              </w:rPr>
              <w:drawing>
                <wp:inline distT="0" distB="0" distL="0" distR="0" wp14:anchorId="706C2B74" wp14:editId="00CBEB9E">
                  <wp:extent cx="2301240" cy="1722120"/>
                  <wp:effectExtent l="0" t="0" r="3810" b="0"/>
                  <wp:docPr id="641479452" name="圖片 641479452" descr="\\med_srv\pe\文件區\治具相關資料\L-52-9\接線圖路徑\L-52-9_接線圖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\\med_srv\pe\文件區\治具相關資料\L-52-9\接線圖路徑\L-52-9_接線圖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1240" cy="1722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9" w:type="dxa"/>
            <w:gridSpan w:val="5"/>
            <w:tcBorders>
              <w:top w:val="single" w:sz="12" w:space="0" w:color="auto"/>
            </w:tcBorders>
          </w:tcPr>
          <w:p w14:paraId="13A7ABD5" w14:textId="04D9A25B" w:rsidR="00DB0F0B" w:rsidRPr="00462653" w:rsidRDefault="00A936F7" w:rsidP="00DB0F0B">
            <w:pPr>
              <w:jc w:val="center"/>
              <w:rPr>
                <w:sz w:val="20"/>
              </w:rPr>
            </w:pPr>
            <w:r w:rsidRPr="00462653">
              <w:rPr>
                <w:noProof/>
              </w:rPr>
              <w:drawing>
                <wp:inline distT="0" distB="0" distL="0" distR="0" wp14:anchorId="2C36290B" wp14:editId="34D15660">
                  <wp:extent cx="2273324" cy="1706880"/>
                  <wp:effectExtent l="0" t="0" r="0" b="7620"/>
                  <wp:docPr id="1901853340" name="圖片 1901853340" descr="D:\ryanyt_chou\Desktop\L-0060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:\ryanyt_chou\Desktop\L-0060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9480" cy="17115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36F7" w:rsidRPr="00462653" w14:paraId="00779A51" w14:textId="77777777" w:rsidTr="00FB514B">
        <w:trPr>
          <w:trHeight w:val="227"/>
        </w:trPr>
        <w:tc>
          <w:tcPr>
            <w:tcW w:w="828" w:type="dxa"/>
            <w:shd w:val="clear" w:color="auto" w:fill="E0E0E0"/>
            <w:vAlign w:val="center"/>
          </w:tcPr>
          <w:p w14:paraId="68D4D40B" w14:textId="77777777" w:rsidR="00A936F7" w:rsidRPr="00462653" w:rsidRDefault="00A936F7" w:rsidP="00FB514B">
            <w:pPr>
              <w:jc w:val="both"/>
              <w:rPr>
                <w:sz w:val="20"/>
              </w:rPr>
            </w:pPr>
            <w:r w:rsidRPr="00462653">
              <w:rPr>
                <w:sz w:val="20"/>
              </w:rPr>
              <w:t>編號</w:t>
            </w:r>
          </w:p>
        </w:tc>
        <w:tc>
          <w:tcPr>
            <w:tcW w:w="1560" w:type="dxa"/>
            <w:vAlign w:val="center"/>
          </w:tcPr>
          <w:p w14:paraId="47D7A660" w14:textId="03BF7301" w:rsidR="00A936F7" w:rsidRPr="00462653" w:rsidRDefault="00A936F7" w:rsidP="00FB514B">
            <w:pPr>
              <w:jc w:val="both"/>
              <w:rPr>
                <w:sz w:val="20"/>
              </w:rPr>
            </w:pPr>
            <w:r w:rsidRPr="00462653">
              <w:rPr>
                <w:sz w:val="20"/>
              </w:rPr>
              <w:t>M-00049</w:t>
            </w:r>
          </w:p>
        </w:tc>
        <w:tc>
          <w:tcPr>
            <w:tcW w:w="720" w:type="dxa"/>
            <w:shd w:val="clear" w:color="auto" w:fill="E0E0E0"/>
            <w:vAlign w:val="center"/>
          </w:tcPr>
          <w:p w14:paraId="37169ECC" w14:textId="77777777" w:rsidR="00A936F7" w:rsidRPr="00462653" w:rsidRDefault="00A936F7" w:rsidP="00FB514B">
            <w:pPr>
              <w:jc w:val="both"/>
              <w:rPr>
                <w:sz w:val="20"/>
              </w:rPr>
            </w:pPr>
            <w:r w:rsidRPr="00462653">
              <w:rPr>
                <w:sz w:val="20"/>
              </w:rPr>
              <w:t>數量</w:t>
            </w:r>
          </w:p>
        </w:tc>
        <w:tc>
          <w:tcPr>
            <w:tcW w:w="730" w:type="dxa"/>
            <w:vAlign w:val="center"/>
          </w:tcPr>
          <w:p w14:paraId="79D6BD7D" w14:textId="77777777" w:rsidR="00A936F7" w:rsidRPr="00462653" w:rsidRDefault="00A936F7" w:rsidP="00FB514B">
            <w:pPr>
              <w:jc w:val="both"/>
              <w:rPr>
                <w:sz w:val="20"/>
              </w:rPr>
            </w:pPr>
            <w:r w:rsidRPr="00462653">
              <w:rPr>
                <w:sz w:val="20"/>
              </w:rPr>
              <w:t>2</w:t>
            </w:r>
          </w:p>
        </w:tc>
        <w:tc>
          <w:tcPr>
            <w:tcW w:w="830" w:type="dxa"/>
            <w:shd w:val="clear" w:color="auto" w:fill="E0E0E0"/>
            <w:vAlign w:val="center"/>
          </w:tcPr>
          <w:p w14:paraId="3E306C41" w14:textId="77777777" w:rsidR="00A936F7" w:rsidRPr="00462653" w:rsidRDefault="00A936F7" w:rsidP="00FB514B">
            <w:pPr>
              <w:jc w:val="both"/>
              <w:rPr>
                <w:sz w:val="20"/>
              </w:rPr>
            </w:pPr>
            <w:r w:rsidRPr="00462653">
              <w:rPr>
                <w:sz w:val="20"/>
              </w:rPr>
              <w:t>編號</w:t>
            </w:r>
          </w:p>
        </w:tc>
        <w:tc>
          <w:tcPr>
            <w:tcW w:w="1320" w:type="dxa"/>
            <w:vAlign w:val="center"/>
          </w:tcPr>
          <w:p w14:paraId="62B5DF97" w14:textId="12E98C7E" w:rsidR="00A936F7" w:rsidRPr="00462653" w:rsidRDefault="00A936F7" w:rsidP="00FB514B">
            <w:pPr>
              <w:jc w:val="both"/>
              <w:rPr>
                <w:sz w:val="20"/>
              </w:rPr>
            </w:pPr>
            <w:r w:rsidRPr="00462653">
              <w:rPr>
                <w:sz w:val="20"/>
              </w:rPr>
              <w:t>L-52-8</w:t>
            </w:r>
          </w:p>
        </w:tc>
        <w:tc>
          <w:tcPr>
            <w:tcW w:w="840" w:type="dxa"/>
            <w:shd w:val="clear" w:color="auto" w:fill="E0E0E0"/>
            <w:vAlign w:val="center"/>
          </w:tcPr>
          <w:p w14:paraId="764F85DC" w14:textId="77777777" w:rsidR="00A936F7" w:rsidRPr="00462653" w:rsidRDefault="00A936F7" w:rsidP="00FB514B">
            <w:pPr>
              <w:jc w:val="both"/>
              <w:rPr>
                <w:sz w:val="20"/>
              </w:rPr>
            </w:pPr>
            <w:r w:rsidRPr="00462653">
              <w:rPr>
                <w:sz w:val="20"/>
              </w:rPr>
              <w:t>數量</w:t>
            </w:r>
          </w:p>
        </w:tc>
        <w:tc>
          <w:tcPr>
            <w:tcW w:w="849" w:type="dxa"/>
            <w:vAlign w:val="center"/>
          </w:tcPr>
          <w:p w14:paraId="63CF393D" w14:textId="77777777" w:rsidR="00A936F7" w:rsidRPr="00462653" w:rsidRDefault="00A936F7" w:rsidP="00FB514B">
            <w:pPr>
              <w:jc w:val="both"/>
              <w:rPr>
                <w:sz w:val="20"/>
              </w:rPr>
            </w:pPr>
            <w:r w:rsidRPr="00462653">
              <w:rPr>
                <w:sz w:val="20"/>
              </w:rPr>
              <w:t>1</w:t>
            </w:r>
          </w:p>
        </w:tc>
        <w:tc>
          <w:tcPr>
            <w:tcW w:w="951" w:type="dxa"/>
            <w:shd w:val="clear" w:color="auto" w:fill="E0E0E0"/>
            <w:vAlign w:val="center"/>
          </w:tcPr>
          <w:p w14:paraId="1FD3BDCB" w14:textId="77777777" w:rsidR="00A936F7" w:rsidRPr="00462653" w:rsidRDefault="00A936F7" w:rsidP="00FB514B">
            <w:pPr>
              <w:jc w:val="both"/>
              <w:rPr>
                <w:sz w:val="20"/>
              </w:rPr>
            </w:pPr>
            <w:r w:rsidRPr="00462653">
              <w:rPr>
                <w:sz w:val="20"/>
              </w:rPr>
              <w:t>編號</w:t>
            </w:r>
          </w:p>
        </w:tc>
        <w:tc>
          <w:tcPr>
            <w:tcW w:w="1200" w:type="dxa"/>
            <w:vAlign w:val="center"/>
          </w:tcPr>
          <w:p w14:paraId="1924C60D" w14:textId="0278683B" w:rsidR="00A936F7" w:rsidRPr="00462653" w:rsidRDefault="00A936F7" w:rsidP="00FB514B">
            <w:pPr>
              <w:jc w:val="both"/>
              <w:rPr>
                <w:sz w:val="20"/>
              </w:rPr>
            </w:pPr>
            <w:r w:rsidRPr="00462653">
              <w:rPr>
                <w:sz w:val="20"/>
              </w:rPr>
              <w:t>L-52-9</w:t>
            </w:r>
          </w:p>
        </w:tc>
        <w:tc>
          <w:tcPr>
            <w:tcW w:w="840" w:type="dxa"/>
            <w:shd w:val="clear" w:color="auto" w:fill="E0E0E0"/>
            <w:vAlign w:val="center"/>
          </w:tcPr>
          <w:p w14:paraId="32CEA821" w14:textId="77777777" w:rsidR="00A936F7" w:rsidRPr="00462653" w:rsidRDefault="00A936F7" w:rsidP="00FB514B">
            <w:pPr>
              <w:jc w:val="both"/>
              <w:rPr>
                <w:sz w:val="20"/>
              </w:rPr>
            </w:pPr>
            <w:r w:rsidRPr="00462653">
              <w:rPr>
                <w:sz w:val="20"/>
              </w:rPr>
              <w:t>數量</w:t>
            </w:r>
          </w:p>
        </w:tc>
        <w:tc>
          <w:tcPr>
            <w:tcW w:w="847" w:type="dxa"/>
            <w:vAlign w:val="center"/>
          </w:tcPr>
          <w:p w14:paraId="3D14D7CD" w14:textId="77777777" w:rsidR="00A936F7" w:rsidRPr="00462653" w:rsidRDefault="00A936F7" w:rsidP="00FB514B">
            <w:pPr>
              <w:jc w:val="both"/>
              <w:rPr>
                <w:sz w:val="20"/>
              </w:rPr>
            </w:pPr>
            <w:r w:rsidRPr="00462653">
              <w:rPr>
                <w:sz w:val="20"/>
              </w:rPr>
              <w:t>2</w:t>
            </w:r>
          </w:p>
        </w:tc>
        <w:tc>
          <w:tcPr>
            <w:tcW w:w="953" w:type="dxa"/>
            <w:shd w:val="clear" w:color="auto" w:fill="E0E0E0"/>
            <w:vAlign w:val="center"/>
          </w:tcPr>
          <w:p w14:paraId="63A796D5" w14:textId="77777777" w:rsidR="00A936F7" w:rsidRPr="00462653" w:rsidRDefault="00A936F7" w:rsidP="00FB514B">
            <w:pPr>
              <w:jc w:val="both"/>
              <w:rPr>
                <w:sz w:val="20"/>
              </w:rPr>
            </w:pPr>
            <w:r w:rsidRPr="00462653">
              <w:rPr>
                <w:sz w:val="20"/>
              </w:rPr>
              <w:t>編號</w:t>
            </w:r>
          </w:p>
        </w:tc>
        <w:tc>
          <w:tcPr>
            <w:tcW w:w="1200" w:type="dxa"/>
            <w:vAlign w:val="center"/>
          </w:tcPr>
          <w:p w14:paraId="2F524E89" w14:textId="3823F67F" w:rsidR="00A936F7" w:rsidRPr="00462653" w:rsidRDefault="00A936F7" w:rsidP="00FB514B">
            <w:pPr>
              <w:jc w:val="both"/>
              <w:rPr>
                <w:sz w:val="20"/>
              </w:rPr>
            </w:pPr>
            <w:r w:rsidRPr="00462653">
              <w:rPr>
                <w:sz w:val="20"/>
              </w:rPr>
              <w:t>L-00604</w:t>
            </w:r>
          </w:p>
        </w:tc>
        <w:tc>
          <w:tcPr>
            <w:tcW w:w="840" w:type="dxa"/>
            <w:shd w:val="clear" w:color="auto" w:fill="E0E0E0"/>
            <w:vAlign w:val="center"/>
          </w:tcPr>
          <w:p w14:paraId="039B997E" w14:textId="77777777" w:rsidR="00A936F7" w:rsidRPr="00462653" w:rsidRDefault="00A936F7" w:rsidP="00FB514B">
            <w:pPr>
              <w:jc w:val="both"/>
              <w:rPr>
                <w:sz w:val="20"/>
              </w:rPr>
            </w:pPr>
            <w:r w:rsidRPr="00462653">
              <w:rPr>
                <w:sz w:val="20"/>
              </w:rPr>
              <w:t>數量</w:t>
            </w:r>
          </w:p>
        </w:tc>
        <w:tc>
          <w:tcPr>
            <w:tcW w:w="846" w:type="dxa"/>
            <w:gridSpan w:val="2"/>
            <w:vAlign w:val="center"/>
          </w:tcPr>
          <w:p w14:paraId="035C2156" w14:textId="77777777" w:rsidR="00A936F7" w:rsidRPr="00462653" w:rsidRDefault="00A936F7" w:rsidP="00FB514B">
            <w:pPr>
              <w:jc w:val="both"/>
              <w:rPr>
                <w:sz w:val="20"/>
              </w:rPr>
            </w:pPr>
            <w:r w:rsidRPr="00462653">
              <w:rPr>
                <w:sz w:val="20"/>
              </w:rPr>
              <w:t>1</w:t>
            </w:r>
          </w:p>
        </w:tc>
      </w:tr>
      <w:tr w:rsidR="00A936F7" w:rsidRPr="00462653" w14:paraId="26EEA2C0" w14:textId="77777777" w:rsidTr="00FB514B">
        <w:trPr>
          <w:trHeight w:val="54"/>
        </w:trPr>
        <w:tc>
          <w:tcPr>
            <w:tcW w:w="828" w:type="dxa"/>
            <w:shd w:val="clear" w:color="auto" w:fill="E0E0E0"/>
            <w:vAlign w:val="center"/>
          </w:tcPr>
          <w:p w14:paraId="0767C024" w14:textId="77777777" w:rsidR="00A936F7" w:rsidRPr="00462653" w:rsidRDefault="00A936F7" w:rsidP="00FB514B">
            <w:pPr>
              <w:jc w:val="both"/>
              <w:rPr>
                <w:sz w:val="20"/>
              </w:rPr>
            </w:pPr>
            <w:r w:rsidRPr="00462653">
              <w:rPr>
                <w:sz w:val="20"/>
              </w:rPr>
              <w:t>名稱</w:t>
            </w:r>
          </w:p>
        </w:tc>
        <w:tc>
          <w:tcPr>
            <w:tcW w:w="3010" w:type="dxa"/>
            <w:gridSpan w:val="3"/>
            <w:vAlign w:val="center"/>
          </w:tcPr>
          <w:p w14:paraId="3242C6B9" w14:textId="1609D291" w:rsidR="00A936F7" w:rsidRPr="00462653" w:rsidRDefault="00A936F7" w:rsidP="00FB514B">
            <w:pPr>
              <w:pStyle w:val="3"/>
              <w:jc w:val="both"/>
              <w:rPr>
                <w:rFonts w:ascii="Times New Roman" w:eastAsia="標楷體" w:hAnsi="Times New Roman"/>
                <w:sz w:val="20"/>
              </w:rPr>
            </w:pPr>
            <w:r w:rsidRPr="00462653">
              <w:rPr>
                <w:rFonts w:ascii="Times New Roman" w:eastAsia="標楷體" w:hAnsi="Times New Roman"/>
                <w:sz w:val="20"/>
              </w:rPr>
              <w:t>RAW EDS-G509 (T3)</w:t>
            </w:r>
          </w:p>
        </w:tc>
        <w:tc>
          <w:tcPr>
            <w:tcW w:w="830" w:type="dxa"/>
            <w:shd w:val="clear" w:color="auto" w:fill="E0E0E0"/>
            <w:vAlign w:val="center"/>
          </w:tcPr>
          <w:p w14:paraId="46CE7B8A" w14:textId="77777777" w:rsidR="00A936F7" w:rsidRPr="00462653" w:rsidRDefault="00A936F7" w:rsidP="00FB514B">
            <w:pPr>
              <w:jc w:val="both"/>
              <w:rPr>
                <w:sz w:val="20"/>
              </w:rPr>
            </w:pPr>
            <w:r w:rsidRPr="00462653">
              <w:rPr>
                <w:sz w:val="20"/>
              </w:rPr>
              <w:t>名稱</w:t>
            </w:r>
          </w:p>
        </w:tc>
        <w:tc>
          <w:tcPr>
            <w:tcW w:w="3009" w:type="dxa"/>
            <w:gridSpan w:val="3"/>
            <w:vAlign w:val="center"/>
          </w:tcPr>
          <w:p w14:paraId="7A663489" w14:textId="5DEC682B" w:rsidR="00A936F7" w:rsidRPr="00462653" w:rsidRDefault="00A936F7" w:rsidP="00FB514B">
            <w:pPr>
              <w:pStyle w:val="3"/>
              <w:jc w:val="both"/>
              <w:rPr>
                <w:rFonts w:ascii="Times New Roman" w:eastAsia="標楷體" w:hAnsi="Times New Roman"/>
                <w:sz w:val="20"/>
              </w:rPr>
            </w:pPr>
            <w:r w:rsidRPr="00462653">
              <w:rPr>
                <w:rFonts w:ascii="Times New Roman" w:eastAsia="標楷體" w:hAnsi="Times New Roman"/>
                <w:sz w:val="20"/>
              </w:rPr>
              <w:t>POWER DCJACK2.1-1 TB3.5-3</w:t>
            </w:r>
          </w:p>
        </w:tc>
        <w:tc>
          <w:tcPr>
            <w:tcW w:w="951" w:type="dxa"/>
            <w:shd w:val="clear" w:color="auto" w:fill="E0E0E0"/>
            <w:vAlign w:val="center"/>
          </w:tcPr>
          <w:p w14:paraId="3DFA545F" w14:textId="77777777" w:rsidR="00A936F7" w:rsidRPr="00462653" w:rsidRDefault="00A936F7" w:rsidP="00FB514B">
            <w:pPr>
              <w:jc w:val="both"/>
              <w:rPr>
                <w:sz w:val="20"/>
              </w:rPr>
            </w:pPr>
            <w:r w:rsidRPr="00462653">
              <w:rPr>
                <w:sz w:val="20"/>
              </w:rPr>
              <w:t>名稱</w:t>
            </w:r>
          </w:p>
        </w:tc>
        <w:tc>
          <w:tcPr>
            <w:tcW w:w="2887" w:type="dxa"/>
            <w:gridSpan w:val="3"/>
            <w:vAlign w:val="center"/>
          </w:tcPr>
          <w:p w14:paraId="478389DE" w14:textId="0A117092" w:rsidR="00A936F7" w:rsidRPr="00462653" w:rsidRDefault="00A936F7" w:rsidP="00FB514B">
            <w:pPr>
              <w:pStyle w:val="3"/>
              <w:jc w:val="both"/>
              <w:rPr>
                <w:rFonts w:ascii="Times New Roman" w:eastAsia="標楷體" w:hAnsi="Times New Roman"/>
                <w:sz w:val="20"/>
              </w:rPr>
            </w:pPr>
            <w:r w:rsidRPr="00462653">
              <w:rPr>
                <w:rFonts w:ascii="Times New Roman" w:eastAsia="標楷體" w:hAnsi="Times New Roman"/>
                <w:sz w:val="20"/>
              </w:rPr>
              <w:t>DB9F-RJ45 10P</w:t>
            </w:r>
          </w:p>
        </w:tc>
        <w:tc>
          <w:tcPr>
            <w:tcW w:w="953" w:type="dxa"/>
            <w:shd w:val="clear" w:color="auto" w:fill="E0E0E0"/>
            <w:vAlign w:val="center"/>
          </w:tcPr>
          <w:p w14:paraId="1C4CDCD2" w14:textId="77777777" w:rsidR="00A936F7" w:rsidRPr="00462653" w:rsidRDefault="00A936F7" w:rsidP="00FB514B">
            <w:pPr>
              <w:jc w:val="both"/>
              <w:rPr>
                <w:sz w:val="20"/>
              </w:rPr>
            </w:pPr>
            <w:r w:rsidRPr="00462653">
              <w:rPr>
                <w:sz w:val="20"/>
              </w:rPr>
              <w:t>名稱</w:t>
            </w:r>
          </w:p>
        </w:tc>
        <w:tc>
          <w:tcPr>
            <w:tcW w:w="2886" w:type="dxa"/>
            <w:gridSpan w:val="4"/>
            <w:vAlign w:val="center"/>
          </w:tcPr>
          <w:p w14:paraId="4BC02F97" w14:textId="79766D16" w:rsidR="00A936F7" w:rsidRPr="00462653" w:rsidRDefault="0002414F" w:rsidP="00FB514B">
            <w:pPr>
              <w:pStyle w:val="3"/>
              <w:jc w:val="both"/>
              <w:rPr>
                <w:rFonts w:ascii="Times New Roman" w:eastAsia="標楷體" w:hAnsi="Times New Roman"/>
                <w:sz w:val="20"/>
              </w:rPr>
            </w:pPr>
            <w:r w:rsidRPr="0002414F">
              <w:rPr>
                <w:rFonts w:ascii="Times New Roman" w:eastAsia="標楷體" w:hAnsi="Times New Roman"/>
                <w:sz w:val="20"/>
              </w:rPr>
              <w:t>Power DCJack-2.1-2 TB-3.5-2p 150</w:t>
            </w:r>
          </w:p>
        </w:tc>
      </w:tr>
    </w:tbl>
    <w:p w14:paraId="2BE672FF" w14:textId="77777777" w:rsidR="00D9792B" w:rsidRPr="00462653" w:rsidRDefault="00D9792B" w:rsidP="00B97A66"/>
    <w:p w14:paraId="42D672E8" w14:textId="77777777" w:rsidR="00D9792B" w:rsidRPr="00462653" w:rsidRDefault="00D9792B" w:rsidP="00B97A66">
      <w:pPr>
        <w:rPr>
          <w:color w:val="FFFFFF" w:themeColor="background1"/>
        </w:rPr>
      </w:pPr>
      <w:r w:rsidRPr="00462653">
        <w:br w:type="page"/>
      </w:r>
      <w:r w:rsidR="00C737BD" w:rsidRPr="00462653">
        <w:rPr>
          <w:color w:val="FFFFFF" w:themeColor="background1"/>
        </w:rPr>
        <w:lastRenderedPageBreak/>
        <w:t>Prussian Blue</w:t>
      </w:r>
    </w:p>
    <w:tbl>
      <w:tblPr>
        <w:tblpPr w:leftFromText="180" w:rightFromText="180" w:vertAnchor="text" w:tblpY="1"/>
        <w:tblOverlap w:val="never"/>
        <w:tblW w:w="15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28"/>
        <w:gridCol w:w="1560"/>
        <w:gridCol w:w="720"/>
        <w:gridCol w:w="730"/>
        <w:gridCol w:w="830"/>
        <w:gridCol w:w="1320"/>
        <w:gridCol w:w="840"/>
        <w:gridCol w:w="849"/>
        <w:gridCol w:w="951"/>
        <w:gridCol w:w="1200"/>
        <w:gridCol w:w="840"/>
        <w:gridCol w:w="847"/>
        <w:gridCol w:w="953"/>
        <w:gridCol w:w="1200"/>
        <w:gridCol w:w="840"/>
        <w:gridCol w:w="846"/>
      </w:tblGrid>
      <w:tr w:rsidR="00D9792B" w:rsidRPr="00462653" w14:paraId="2C081192" w14:textId="77777777" w:rsidTr="00EE5CF6">
        <w:trPr>
          <w:trHeight w:val="2843"/>
        </w:trPr>
        <w:tc>
          <w:tcPr>
            <w:tcW w:w="3838" w:type="dxa"/>
            <w:gridSpan w:val="4"/>
            <w:tcBorders>
              <w:top w:val="single" w:sz="12" w:space="0" w:color="auto"/>
            </w:tcBorders>
            <w:vAlign w:val="center"/>
          </w:tcPr>
          <w:p w14:paraId="117F4B82" w14:textId="61395D0D" w:rsidR="002A43AD" w:rsidRPr="00462653" w:rsidRDefault="00362129" w:rsidP="00EE5CF6">
            <w:pPr>
              <w:jc w:val="center"/>
              <w:rPr>
                <w:sz w:val="20"/>
              </w:rPr>
            </w:pPr>
            <w:r w:rsidRPr="00362129">
              <w:rPr>
                <w:noProof/>
                <w:sz w:val="20"/>
              </w:rPr>
              <w:drawing>
                <wp:inline distT="0" distB="0" distL="0" distR="0" wp14:anchorId="70B39EB3" wp14:editId="35DC3735">
                  <wp:extent cx="2299970" cy="753110"/>
                  <wp:effectExtent l="0" t="0" r="5080" b="8890"/>
                  <wp:docPr id="194463103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4631032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9970" cy="753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9" w:type="dxa"/>
            <w:gridSpan w:val="4"/>
            <w:tcBorders>
              <w:top w:val="single" w:sz="12" w:space="0" w:color="auto"/>
            </w:tcBorders>
            <w:vAlign w:val="center"/>
          </w:tcPr>
          <w:p w14:paraId="68708A66" w14:textId="11E7C0CD" w:rsidR="00D9792B" w:rsidRPr="00462653" w:rsidRDefault="006A3FC2" w:rsidP="00EE5CF6">
            <w:pPr>
              <w:jc w:val="center"/>
              <w:rPr>
                <w:sz w:val="20"/>
              </w:rPr>
            </w:pPr>
            <w:r w:rsidRPr="006A3FC2">
              <w:rPr>
                <w:noProof/>
                <w:sz w:val="20"/>
              </w:rPr>
              <w:drawing>
                <wp:inline distT="0" distB="0" distL="0" distR="0" wp14:anchorId="02DC316C" wp14:editId="7927A8AD">
                  <wp:extent cx="1554480" cy="1558342"/>
                  <wp:effectExtent l="0" t="0" r="7620" b="3810"/>
                  <wp:docPr id="131612934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6129346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8101" cy="15619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8" w:type="dxa"/>
            <w:gridSpan w:val="4"/>
            <w:tcBorders>
              <w:top w:val="single" w:sz="12" w:space="0" w:color="auto"/>
            </w:tcBorders>
            <w:vAlign w:val="center"/>
          </w:tcPr>
          <w:p w14:paraId="407A4E8F" w14:textId="1EA47F27" w:rsidR="00D9792B" w:rsidRPr="00462653" w:rsidRDefault="00F12666" w:rsidP="00EE5CF6">
            <w:pPr>
              <w:jc w:val="center"/>
              <w:rPr>
                <w:sz w:val="20"/>
              </w:rPr>
            </w:pPr>
            <w:r w:rsidRPr="00F12666">
              <w:rPr>
                <w:noProof/>
                <w:sz w:val="20"/>
              </w:rPr>
              <w:drawing>
                <wp:inline distT="0" distB="0" distL="0" distR="0" wp14:anchorId="27AEC965" wp14:editId="7770F371">
                  <wp:extent cx="2299970" cy="1000760"/>
                  <wp:effectExtent l="0" t="0" r="5080" b="8890"/>
                  <wp:docPr id="76000516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0005165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9970" cy="1000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9" w:type="dxa"/>
            <w:gridSpan w:val="4"/>
            <w:tcBorders>
              <w:top w:val="single" w:sz="12" w:space="0" w:color="auto"/>
            </w:tcBorders>
            <w:vAlign w:val="center"/>
          </w:tcPr>
          <w:p w14:paraId="2F24A62E" w14:textId="503CBEE7" w:rsidR="00D9792B" w:rsidRPr="00462653" w:rsidRDefault="00EE5CF6" w:rsidP="00EE5CF6">
            <w:pPr>
              <w:jc w:val="center"/>
              <w:rPr>
                <w:sz w:val="20"/>
              </w:rPr>
            </w:pPr>
            <w:r w:rsidRPr="00EE5CF6">
              <w:rPr>
                <w:noProof/>
                <w:sz w:val="20"/>
              </w:rPr>
              <w:drawing>
                <wp:inline distT="0" distB="0" distL="0" distR="0" wp14:anchorId="4574871F" wp14:editId="26C3697D">
                  <wp:extent cx="1040839" cy="1730326"/>
                  <wp:effectExtent l="0" t="0" r="6985" b="3810"/>
                  <wp:docPr id="96311806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3118067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4880" cy="17370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792B" w:rsidRPr="00462653" w14:paraId="09862D68" w14:textId="77777777" w:rsidTr="00B2696A">
        <w:trPr>
          <w:trHeight w:val="227"/>
        </w:trPr>
        <w:tc>
          <w:tcPr>
            <w:tcW w:w="828" w:type="dxa"/>
            <w:shd w:val="clear" w:color="auto" w:fill="E0E0E0"/>
            <w:vAlign w:val="center"/>
          </w:tcPr>
          <w:p w14:paraId="4C96E63B" w14:textId="77777777" w:rsidR="00D9792B" w:rsidRPr="00462653" w:rsidRDefault="00D9792B" w:rsidP="00B2696A">
            <w:pPr>
              <w:jc w:val="both"/>
              <w:rPr>
                <w:sz w:val="20"/>
              </w:rPr>
            </w:pPr>
            <w:r w:rsidRPr="00462653">
              <w:rPr>
                <w:sz w:val="20"/>
              </w:rPr>
              <w:t>編號</w:t>
            </w:r>
          </w:p>
        </w:tc>
        <w:tc>
          <w:tcPr>
            <w:tcW w:w="1560" w:type="dxa"/>
            <w:vAlign w:val="center"/>
          </w:tcPr>
          <w:p w14:paraId="540B3741" w14:textId="4B0FAA36" w:rsidR="00D9792B" w:rsidRPr="00462653" w:rsidRDefault="00A936F7" w:rsidP="00B2696A">
            <w:pPr>
              <w:jc w:val="both"/>
              <w:rPr>
                <w:sz w:val="20"/>
              </w:rPr>
            </w:pPr>
            <w:r w:rsidRPr="00462653">
              <w:rPr>
                <w:sz w:val="20"/>
              </w:rPr>
              <w:t>M-00041</w:t>
            </w:r>
          </w:p>
        </w:tc>
        <w:tc>
          <w:tcPr>
            <w:tcW w:w="720" w:type="dxa"/>
            <w:shd w:val="clear" w:color="auto" w:fill="E0E0E0"/>
            <w:vAlign w:val="center"/>
          </w:tcPr>
          <w:p w14:paraId="4D539FF0" w14:textId="77777777" w:rsidR="00D9792B" w:rsidRPr="00462653" w:rsidRDefault="00D9792B" w:rsidP="00B2696A">
            <w:pPr>
              <w:jc w:val="both"/>
              <w:rPr>
                <w:sz w:val="20"/>
              </w:rPr>
            </w:pPr>
            <w:r w:rsidRPr="00462653">
              <w:rPr>
                <w:sz w:val="20"/>
              </w:rPr>
              <w:t>數量</w:t>
            </w:r>
          </w:p>
        </w:tc>
        <w:tc>
          <w:tcPr>
            <w:tcW w:w="730" w:type="dxa"/>
            <w:vAlign w:val="center"/>
          </w:tcPr>
          <w:p w14:paraId="1C2BA689" w14:textId="08C01190" w:rsidR="00D9792B" w:rsidRPr="00462653" w:rsidRDefault="00A936F7" w:rsidP="00B2696A">
            <w:pPr>
              <w:jc w:val="both"/>
              <w:rPr>
                <w:sz w:val="20"/>
              </w:rPr>
            </w:pPr>
            <w:r w:rsidRPr="00462653">
              <w:rPr>
                <w:sz w:val="20"/>
              </w:rPr>
              <w:t>2</w:t>
            </w:r>
          </w:p>
        </w:tc>
        <w:tc>
          <w:tcPr>
            <w:tcW w:w="830" w:type="dxa"/>
            <w:shd w:val="clear" w:color="auto" w:fill="E0E0E0"/>
            <w:vAlign w:val="center"/>
          </w:tcPr>
          <w:p w14:paraId="51A0A245" w14:textId="77777777" w:rsidR="00D9792B" w:rsidRPr="00462653" w:rsidRDefault="00D9792B" w:rsidP="00B2696A">
            <w:pPr>
              <w:jc w:val="both"/>
              <w:rPr>
                <w:sz w:val="20"/>
              </w:rPr>
            </w:pPr>
            <w:r w:rsidRPr="00462653">
              <w:rPr>
                <w:sz w:val="20"/>
              </w:rPr>
              <w:t>編號</w:t>
            </w:r>
          </w:p>
        </w:tc>
        <w:tc>
          <w:tcPr>
            <w:tcW w:w="1320" w:type="dxa"/>
            <w:vAlign w:val="center"/>
          </w:tcPr>
          <w:p w14:paraId="1A7E1C5E" w14:textId="416805EE" w:rsidR="00D9792B" w:rsidRPr="00462653" w:rsidRDefault="00A936F7" w:rsidP="00B2696A">
            <w:pPr>
              <w:pStyle w:val="3"/>
              <w:jc w:val="both"/>
              <w:rPr>
                <w:rFonts w:ascii="Times New Roman" w:eastAsia="標楷體" w:hAnsi="Times New Roman"/>
                <w:sz w:val="20"/>
              </w:rPr>
            </w:pPr>
            <w:r w:rsidRPr="00462653">
              <w:rPr>
                <w:rFonts w:ascii="Times New Roman" w:eastAsia="標楷體" w:hAnsi="Times New Roman"/>
                <w:sz w:val="20"/>
              </w:rPr>
              <w:t>L-90-9</w:t>
            </w:r>
          </w:p>
        </w:tc>
        <w:tc>
          <w:tcPr>
            <w:tcW w:w="840" w:type="dxa"/>
            <w:shd w:val="clear" w:color="auto" w:fill="E0E0E0"/>
            <w:vAlign w:val="center"/>
          </w:tcPr>
          <w:p w14:paraId="7312F9D1" w14:textId="77777777" w:rsidR="00D9792B" w:rsidRPr="00462653" w:rsidRDefault="00D9792B" w:rsidP="00B2696A">
            <w:pPr>
              <w:jc w:val="both"/>
              <w:rPr>
                <w:sz w:val="20"/>
              </w:rPr>
            </w:pPr>
            <w:r w:rsidRPr="00462653">
              <w:rPr>
                <w:sz w:val="20"/>
              </w:rPr>
              <w:t>數量</w:t>
            </w:r>
          </w:p>
        </w:tc>
        <w:tc>
          <w:tcPr>
            <w:tcW w:w="849" w:type="dxa"/>
            <w:vAlign w:val="center"/>
          </w:tcPr>
          <w:p w14:paraId="3A06C58E" w14:textId="692F87C8" w:rsidR="00D9792B" w:rsidRPr="00462653" w:rsidRDefault="00A936F7" w:rsidP="00B2696A">
            <w:pPr>
              <w:jc w:val="both"/>
              <w:rPr>
                <w:sz w:val="20"/>
              </w:rPr>
            </w:pPr>
            <w:r w:rsidRPr="00462653">
              <w:rPr>
                <w:sz w:val="20"/>
              </w:rPr>
              <w:t>2</w:t>
            </w:r>
          </w:p>
        </w:tc>
        <w:tc>
          <w:tcPr>
            <w:tcW w:w="951" w:type="dxa"/>
            <w:shd w:val="clear" w:color="auto" w:fill="E0E0E0"/>
            <w:vAlign w:val="center"/>
          </w:tcPr>
          <w:p w14:paraId="30D5B187" w14:textId="77777777" w:rsidR="00D9792B" w:rsidRPr="00462653" w:rsidRDefault="00D9792B" w:rsidP="00B2696A">
            <w:pPr>
              <w:jc w:val="both"/>
              <w:rPr>
                <w:sz w:val="20"/>
              </w:rPr>
            </w:pPr>
            <w:r w:rsidRPr="00462653">
              <w:rPr>
                <w:sz w:val="20"/>
              </w:rPr>
              <w:t>編號</w:t>
            </w:r>
          </w:p>
        </w:tc>
        <w:tc>
          <w:tcPr>
            <w:tcW w:w="1200" w:type="dxa"/>
            <w:vAlign w:val="center"/>
          </w:tcPr>
          <w:p w14:paraId="110852D3" w14:textId="28A1071F" w:rsidR="00D9792B" w:rsidRPr="00462653" w:rsidRDefault="00A936F7" w:rsidP="00B2696A">
            <w:pPr>
              <w:jc w:val="both"/>
              <w:rPr>
                <w:sz w:val="20"/>
              </w:rPr>
            </w:pPr>
            <w:r w:rsidRPr="00462653">
              <w:rPr>
                <w:sz w:val="20"/>
              </w:rPr>
              <w:t>O-90-4</w:t>
            </w:r>
          </w:p>
        </w:tc>
        <w:tc>
          <w:tcPr>
            <w:tcW w:w="840" w:type="dxa"/>
            <w:shd w:val="clear" w:color="auto" w:fill="E0E0E0"/>
            <w:vAlign w:val="center"/>
          </w:tcPr>
          <w:p w14:paraId="075E26C6" w14:textId="77777777" w:rsidR="00D9792B" w:rsidRPr="00462653" w:rsidRDefault="00D9792B" w:rsidP="00B2696A">
            <w:pPr>
              <w:jc w:val="both"/>
              <w:rPr>
                <w:sz w:val="20"/>
              </w:rPr>
            </w:pPr>
            <w:r w:rsidRPr="00462653">
              <w:rPr>
                <w:sz w:val="20"/>
              </w:rPr>
              <w:t>數量</w:t>
            </w:r>
          </w:p>
        </w:tc>
        <w:tc>
          <w:tcPr>
            <w:tcW w:w="847" w:type="dxa"/>
            <w:vAlign w:val="center"/>
          </w:tcPr>
          <w:p w14:paraId="42021D4C" w14:textId="407C01C2" w:rsidR="00D9792B" w:rsidRPr="00462653" w:rsidRDefault="00A936F7" w:rsidP="00B2696A">
            <w:pPr>
              <w:jc w:val="both"/>
              <w:rPr>
                <w:sz w:val="20"/>
              </w:rPr>
            </w:pPr>
            <w:r w:rsidRPr="00462653">
              <w:rPr>
                <w:sz w:val="20"/>
              </w:rPr>
              <w:t>2</w:t>
            </w:r>
          </w:p>
        </w:tc>
        <w:tc>
          <w:tcPr>
            <w:tcW w:w="953" w:type="dxa"/>
            <w:shd w:val="clear" w:color="auto" w:fill="E0E0E0"/>
            <w:vAlign w:val="center"/>
          </w:tcPr>
          <w:p w14:paraId="662ABC42" w14:textId="77777777" w:rsidR="00D9792B" w:rsidRPr="00462653" w:rsidRDefault="00D9792B" w:rsidP="00B2696A">
            <w:pPr>
              <w:jc w:val="both"/>
              <w:rPr>
                <w:sz w:val="20"/>
              </w:rPr>
            </w:pPr>
            <w:r w:rsidRPr="00462653">
              <w:rPr>
                <w:sz w:val="20"/>
              </w:rPr>
              <w:t>編號</w:t>
            </w:r>
          </w:p>
        </w:tc>
        <w:tc>
          <w:tcPr>
            <w:tcW w:w="1200" w:type="dxa"/>
            <w:vAlign w:val="center"/>
          </w:tcPr>
          <w:p w14:paraId="10850D0A" w14:textId="4E63B82B" w:rsidR="00D9792B" w:rsidRPr="00462653" w:rsidRDefault="00B2696A" w:rsidP="00B2696A">
            <w:pPr>
              <w:pStyle w:val="3"/>
              <w:jc w:val="both"/>
              <w:rPr>
                <w:rFonts w:ascii="Times New Roman" w:eastAsia="標楷體" w:hAnsi="Times New Roman"/>
                <w:sz w:val="20"/>
              </w:rPr>
            </w:pPr>
            <w:r w:rsidRPr="00462653">
              <w:rPr>
                <w:rFonts w:ascii="Times New Roman" w:eastAsia="標楷體" w:hAnsi="Times New Roman"/>
                <w:sz w:val="20"/>
              </w:rPr>
              <w:t>M-00167</w:t>
            </w:r>
          </w:p>
        </w:tc>
        <w:tc>
          <w:tcPr>
            <w:tcW w:w="840" w:type="dxa"/>
            <w:shd w:val="clear" w:color="auto" w:fill="E0E0E0"/>
            <w:vAlign w:val="center"/>
          </w:tcPr>
          <w:p w14:paraId="5B520309" w14:textId="77777777" w:rsidR="00D9792B" w:rsidRPr="00462653" w:rsidRDefault="00D9792B" w:rsidP="00B2696A">
            <w:pPr>
              <w:jc w:val="both"/>
              <w:rPr>
                <w:sz w:val="20"/>
              </w:rPr>
            </w:pPr>
            <w:r w:rsidRPr="00462653">
              <w:rPr>
                <w:sz w:val="20"/>
              </w:rPr>
              <w:t>數量</w:t>
            </w:r>
          </w:p>
        </w:tc>
        <w:tc>
          <w:tcPr>
            <w:tcW w:w="846" w:type="dxa"/>
            <w:vAlign w:val="center"/>
          </w:tcPr>
          <w:p w14:paraId="744B5844" w14:textId="77777777" w:rsidR="00D9792B" w:rsidRPr="00462653" w:rsidRDefault="00FF76EE" w:rsidP="00B2696A">
            <w:pPr>
              <w:jc w:val="both"/>
              <w:rPr>
                <w:sz w:val="20"/>
              </w:rPr>
            </w:pPr>
            <w:r w:rsidRPr="00462653">
              <w:rPr>
                <w:sz w:val="20"/>
              </w:rPr>
              <w:t>1</w:t>
            </w:r>
          </w:p>
        </w:tc>
      </w:tr>
      <w:tr w:rsidR="00D9792B" w:rsidRPr="00462653" w14:paraId="0AEC6098" w14:textId="77777777" w:rsidTr="00B2696A">
        <w:trPr>
          <w:trHeight w:val="227"/>
        </w:trPr>
        <w:tc>
          <w:tcPr>
            <w:tcW w:w="828" w:type="dxa"/>
            <w:shd w:val="clear" w:color="auto" w:fill="E0E0E0"/>
            <w:vAlign w:val="center"/>
          </w:tcPr>
          <w:p w14:paraId="7B889644" w14:textId="77777777" w:rsidR="00D9792B" w:rsidRPr="00462653" w:rsidRDefault="00D9792B" w:rsidP="00B2696A">
            <w:pPr>
              <w:jc w:val="both"/>
              <w:rPr>
                <w:sz w:val="20"/>
              </w:rPr>
            </w:pPr>
            <w:r w:rsidRPr="00462653">
              <w:rPr>
                <w:sz w:val="20"/>
              </w:rPr>
              <w:t>名稱</w:t>
            </w:r>
          </w:p>
        </w:tc>
        <w:tc>
          <w:tcPr>
            <w:tcW w:w="3010" w:type="dxa"/>
            <w:gridSpan w:val="3"/>
            <w:vAlign w:val="center"/>
          </w:tcPr>
          <w:p w14:paraId="41F9A457" w14:textId="63DC5437" w:rsidR="00D9792B" w:rsidRPr="00462653" w:rsidRDefault="00E71692" w:rsidP="00B2696A">
            <w:pPr>
              <w:pStyle w:val="3"/>
              <w:jc w:val="both"/>
              <w:rPr>
                <w:rFonts w:ascii="Times New Roman" w:eastAsia="標楷體" w:hAnsi="Times New Roman"/>
                <w:sz w:val="20"/>
              </w:rPr>
            </w:pPr>
            <w:r w:rsidRPr="00462653">
              <w:rPr>
                <w:rFonts w:ascii="Times New Roman" w:eastAsia="標楷體" w:hAnsi="Times New Roman"/>
                <w:sz w:val="20"/>
              </w:rPr>
              <w:t>SFP-1FEMLC-T</w:t>
            </w:r>
          </w:p>
        </w:tc>
        <w:tc>
          <w:tcPr>
            <w:tcW w:w="830" w:type="dxa"/>
            <w:shd w:val="clear" w:color="auto" w:fill="E0E0E0"/>
            <w:vAlign w:val="center"/>
          </w:tcPr>
          <w:p w14:paraId="21227E57" w14:textId="77777777" w:rsidR="00D9792B" w:rsidRPr="00462653" w:rsidRDefault="00D9792B" w:rsidP="00B2696A">
            <w:pPr>
              <w:jc w:val="both"/>
              <w:rPr>
                <w:sz w:val="20"/>
              </w:rPr>
            </w:pPr>
            <w:r w:rsidRPr="00462653">
              <w:rPr>
                <w:sz w:val="20"/>
              </w:rPr>
              <w:t>名稱</w:t>
            </w:r>
          </w:p>
        </w:tc>
        <w:tc>
          <w:tcPr>
            <w:tcW w:w="3009" w:type="dxa"/>
            <w:gridSpan w:val="3"/>
            <w:vAlign w:val="center"/>
          </w:tcPr>
          <w:p w14:paraId="43559630" w14:textId="3959359C" w:rsidR="00D9792B" w:rsidRPr="00462653" w:rsidRDefault="00E71692" w:rsidP="00B2696A">
            <w:pPr>
              <w:pStyle w:val="3"/>
              <w:jc w:val="both"/>
              <w:rPr>
                <w:rFonts w:ascii="Times New Roman" w:eastAsia="標楷體" w:hAnsi="Times New Roman"/>
                <w:sz w:val="20"/>
              </w:rPr>
            </w:pPr>
            <w:r w:rsidRPr="00462653">
              <w:rPr>
                <w:rFonts w:ascii="Times New Roman" w:eastAsia="標楷體" w:hAnsi="Times New Roman"/>
                <w:sz w:val="20"/>
              </w:rPr>
              <w:t xml:space="preserve">NET </w:t>
            </w:r>
            <w:proofErr w:type="spellStart"/>
            <w:r w:rsidRPr="00462653">
              <w:rPr>
                <w:rFonts w:ascii="Times New Roman" w:eastAsia="標楷體" w:hAnsi="Times New Roman"/>
                <w:sz w:val="20"/>
              </w:rPr>
              <w:t>Fibermlc</w:t>
            </w:r>
            <w:proofErr w:type="spellEnd"/>
            <w:r w:rsidRPr="00462653">
              <w:rPr>
                <w:rFonts w:ascii="Times New Roman" w:eastAsia="標楷體" w:hAnsi="Times New Roman"/>
                <w:sz w:val="20"/>
              </w:rPr>
              <w:t xml:space="preserve"> </w:t>
            </w:r>
            <w:proofErr w:type="spellStart"/>
            <w:r w:rsidRPr="00462653">
              <w:rPr>
                <w:rFonts w:ascii="Times New Roman" w:eastAsia="標楷體" w:hAnsi="Times New Roman"/>
                <w:sz w:val="20"/>
              </w:rPr>
              <w:t>Fibermlc</w:t>
            </w:r>
            <w:proofErr w:type="spellEnd"/>
            <w:r w:rsidRPr="00462653">
              <w:rPr>
                <w:rFonts w:ascii="Times New Roman" w:eastAsia="標楷體" w:hAnsi="Times New Roman"/>
                <w:sz w:val="20"/>
              </w:rPr>
              <w:t xml:space="preserve"> 100</w:t>
            </w:r>
          </w:p>
        </w:tc>
        <w:tc>
          <w:tcPr>
            <w:tcW w:w="951" w:type="dxa"/>
            <w:shd w:val="clear" w:color="auto" w:fill="E0E0E0"/>
            <w:vAlign w:val="center"/>
          </w:tcPr>
          <w:p w14:paraId="456F8D53" w14:textId="77777777" w:rsidR="00D9792B" w:rsidRPr="00462653" w:rsidRDefault="00D9792B" w:rsidP="00B2696A">
            <w:pPr>
              <w:jc w:val="both"/>
              <w:rPr>
                <w:sz w:val="20"/>
              </w:rPr>
            </w:pPr>
            <w:r w:rsidRPr="00462653">
              <w:rPr>
                <w:sz w:val="20"/>
              </w:rPr>
              <w:t>名稱</w:t>
            </w:r>
          </w:p>
        </w:tc>
        <w:tc>
          <w:tcPr>
            <w:tcW w:w="2887" w:type="dxa"/>
            <w:gridSpan w:val="3"/>
            <w:vAlign w:val="center"/>
          </w:tcPr>
          <w:p w14:paraId="638D737B" w14:textId="0F73E21E" w:rsidR="00D9792B" w:rsidRPr="00462653" w:rsidRDefault="00B2696A" w:rsidP="00B2696A">
            <w:pPr>
              <w:pStyle w:val="3"/>
              <w:jc w:val="both"/>
              <w:rPr>
                <w:rFonts w:ascii="Times New Roman" w:eastAsia="標楷體" w:hAnsi="Times New Roman"/>
                <w:sz w:val="20"/>
              </w:rPr>
            </w:pPr>
            <w:r w:rsidRPr="00462653">
              <w:rPr>
                <w:rFonts w:ascii="Times New Roman" w:eastAsia="標楷體" w:hAnsi="Times New Roman"/>
                <w:sz w:val="20"/>
              </w:rPr>
              <w:t xml:space="preserve">Mini Giga bit </w:t>
            </w:r>
            <w:proofErr w:type="gramStart"/>
            <w:r w:rsidRPr="00462653">
              <w:rPr>
                <w:rFonts w:ascii="Times New Roman" w:eastAsia="標楷體" w:hAnsi="Times New Roman"/>
                <w:sz w:val="20"/>
              </w:rPr>
              <w:t>Module( Multi</w:t>
            </w:r>
            <w:proofErr w:type="gramEnd"/>
            <w:r w:rsidRPr="00462653">
              <w:rPr>
                <w:rFonts w:ascii="Times New Roman" w:eastAsia="標楷體" w:hAnsi="Times New Roman"/>
                <w:sz w:val="20"/>
              </w:rPr>
              <w:t xml:space="preserve"> Mode)</w:t>
            </w:r>
          </w:p>
        </w:tc>
        <w:tc>
          <w:tcPr>
            <w:tcW w:w="953" w:type="dxa"/>
            <w:shd w:val="clear" w:color="auto" w:fill="E0E0E0"/>
            <w:vAlign w:val="center"/>
          </w:tcPr>
          <w:p w14:paraId="449416B7" w14:textId="77777777" w:rsidR="00D9792B" w:rsidRPr="00462653" w:rsidRDefault="00D9792B" w:rsidP="00B2696A">
            <w:pPr>
              <w:jc w:val="both"/>
              <w:rPr>
                <w:sz w:val="20"/>
              </w:rPr>
            </w:pPr>
            <w:r w:rsidRPr="00462653">
              <w:rPr>
                <w:sz w:val="20"/>
              </w:rPr>
              <w:t>名稱</w:t>
            </w:r>
          </w:p>
        </w:tc>
        <w:tc>
          <w:tcPr>
            <w:tcW w:w="2886" w:type="dxa"/>
            <w:gridSpan w:val="3"/>
            <w:vAlign w:val="center"/>
          </w:tcPr>
          <w:p w14:paraId="00384CF1" w14:textId="1BAFE50B" w:rsidR="00D9792B" w:rsidRPr="00462653" w:rsidRDefault="00F12666" w:rsidP="00B2696A">
            <w:pPr>
              <w:pStyle w:val="3"/>
              <w:jc w:val="both"/>
              <w:rPr>
                <w:rFonts w:ascii="Times New Roman" w:eastAsia="標楷體" w:hAnsi="Times New Roman"/>
                <w:sz w:val="20"/>
              </w:rPr>
            </w:pPr>
            <w:r w:rsidRPr="00F12666">
              <w:rPr>
                <w:rFonts w:ascii="Times New Roman" w:eastAsia="標楷體" w:hAnsi="Times New Roman"/>
                <w:sz w:val="20"/>
              </w:rPr>
              <w:t>EDS-G516E T3STG</w:t>
            </w:r>
          </w:p>
        </w:tc>
      </w:tr>
      <w:tr w:rsidR="00D9792B" w:rsidRPr="00462653" w14:paraId="40605FF7" w14:textId="77777777" w:rsidTr="00B75B90">
        <w:trPr>
          <w:trHeight w:val="2843"/>
        </w:trPr>
        <w:tc>
          <w:tcPr>
            <w:tcW w:w="3838" w:type="dxa"/>
            <w:gridSpan w:val="4"/>
            <w:tcBorders>
              <w:top w:val="single" w:sz="12" w:space="0" w:color="auto"/>
            </w:tcBorders>
            <w:vAlign w:val="center"/>
          </w:tcPr>
          <w:p w14:paraId="29424CB0" w14:textId="649C94EF" w:rsidR="00D9792B" w:rsidRPr="00462653" w:rsidRDefault="00A00752" w:rsidP="00B75B90">
            <w:pPr>
              <w:jc w:val="center"/>
              <w:rPr>
                <w:sz w:val="20"/>
              </w:rPr>
            </w:pPr>
            <w:r w:rsidRPr="00A00752">
              <w:rPr>
                <w:noProof/>
                <w:sz w:val="20"/>
              </w:rPr>
              <w:drawing>
                <wp:inline distT="0" distB="0" distL="0" distR="0" wp14:anchorId="660A88F6" wp14:editId="3D353409">
                  <wp:extent cx="2299970" cy="1535430"/>
                  <wp:effectExtent l="0" t="0" r="5080" b="7620"/>
                  <wp:docPr id="114725831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725831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9970" cy="1535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9" w:type="dxa"/>
            <w:gridSpan w:val="4"/>
            <w:tcBorders>
              <w:top w:val="single" w:sz="12" w:space="0" w:color="auto"/>
            </w:tcBorders>
            <w:vAlign w:val="center"/>
          </w:tcPr>
          <w:p w14:paraId="6F84B6E5" w14:textId="281D720F" w:rsidR="00D9792B" w:rsidRPr="00462653" w:rsidRDefault="00A03BEF" w:rsidP="00B75B90">
            <w:pPr>
              <w:jc w:val="center"/>
              <w:rPr>
                <w:sz w:val="20"/>
              </w:rPr>
            </w:pPr>
            <w:r w:rsidRPr="00A03BEF">
              <w:rPr>
                <w:noProof/>
                <w:sz w:val="20"/>
              </w:rPr>
              <w:drawing>
                <wp:inline distT="0" distB="0" distL="0" distR="0" wp14:anchorId="0CAD81CB" wp14:editId="77590223">
                  <wp:extent cx="2300605" cy="1111885"/>
                  <wp:effectExtent l="0" t="0" r="4445" b="0"/>
                  <wp:docPr id="177217370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2173709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0605" cy="1111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8" w:type="dxa"/>
            <w:gridSpan w:val="4"/>
            <w:tcBorders>
              <w:top w:val="single" w:sz="12" w:space="0" w:color="auto"/>
            </w:tcBorders>
            <w:vAlign w:val="center"/>
          </w:tcPr>
          <w:p w14:paraId="51695E46" w14:textId="3A2A8780" w:rsidR="00D9792B" w:rsidRPr="00462653" w:rsidRDefault="00B75B90" w:rsidP="00B75B90">
            <w:pPr>
              <w:jc w:val="center"/>
              <w:rPr>
                <w:sz w:val="20"/>
              </w:rPr>
            </w:pPr>
            <w:r w:rsidRPr="00B75B90">
              <w:rPr>
                <w:noProof/>
                <w:sz w:val="20"/>
              </w:rPr>
              <w:drawing>
                <wp:inline distT="0" distB="0" distL="0" distR="0" wp14:anchorId="0C9D1956" wp14:editId="01E1B7EF">
                  <wp:extent cx="2299970" cy="876935"/>
                  <wp:effectExtent l="0" t="0" r="5080" b="0"/>
                  <wp:docPr id="39209944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2099449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9970" cy="876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9" w:type="dxa"/>
            <w:gridSpan w:val="4"/>
            <w:tcBorders>
              <w:top w:val="single" w:sz="12" w:space="0" w:color="auto"/>
            </w:tcBorders>
            <w:vAlign w:val="center"/>
          </w:tcPr>
          <w:p w14:paraId="52527507" w14:textId="3153313A" w:rsidR="00D9792B" w:rsidRPr="00462653" w:rsidRDefault="00D9792B" w:rsidP="00B75B90">
            <w:pPr>
              <w:jc w:val="center"/>
              <w:rPr>
                <w:sz w:val="20"/>
              </w:rPr>
            </w:pPr>
          </w:p>
        </w:tc>
      </w:tr>
      <w:tr w:rsidR="00D9792B" w:rsidRPr="00462653" w14:paraId="784B9AAF" w14:textId="77777777" w:rsidTr="00B2696A">
        <w:trPr>
          <w:trHeight w:val="227"/>
        </w:trPr>
        <w:tc>
          <w:tcPr>
            <w:tcW w:w="828" w:type="dxa"/>
            <w:shd w:val="clear" w:color="auto" w:fill="E0E0E0"/>
            <w:vAlign w:val="center"/>
          </w:tcPr>
          <w:p w14:paraId="4C4E5914" w14:textId="77777777" w:rsidR="00D9792B" w:rsidRPr="00462653" w:rsidRDefault="00D9792B" w:rsidP="00B2696A">
            <w:pPr>
              <w:jc w:val="both"/>
              <w:rPr>
                <w:sz w:val="20"/>
              </w:rPr>
            </w:pPr>
            <w:r w:rsidRPr="00462653">
              <w:rPr>
                <w:sz w:val="20"/>
              </w:rPr>
              <w:t>編號</w:t>
            </w:r>
          </w:p>
        </w:tc>
        <w:tc>
          <w:tcPr>
            <w:tcW w:w="1560" w:type="dxa"/>
            <w:vAlign w:val="center"/>
          </w:tcPr>
          <w:p w14:paraId="74BC1FA4" w14:textId="69F7D4A7" w:rsidR="00D9792B" w:rsidRPr="00462653" w:rsidRDefault="00B2696A" w:rsidP="00B2696A">
            <w:pPr>
              <w:jc w:val="both"/>
              <w:rPr>
                <w:sz w:val="20"/>
              </w:rPr>
            </w:pPr>
            <w:r w:rsidRPr="00462653">
              <w:rPr>
                <w:sz w:val="20"/>
              </w:rPr>
              <w:t>L-97-2</w:t>
            </w:r>
          </w:p>
        </w:tc>
        <w:tc>
          <w:tcPr>
            <w:tcW w:w="720" w:type="dxa"/>
            <w:shd w:val="clear" w:color="auto" w:fill="E0E0E0"/>
            <w:vAlign w:val="center"/>
          </w:tcPr>
          <w:p w14:paraId="7016CC70" w14:textId="77777777" w:rsidR="00D9792B" w:rsidRPr="00462653" w:rsidRDefault="00D9792B" w:rsidP="00B2696A">
            <w:pPr>
              <w:jc w:val="both"/>
              <w:rPr>
                <w:sz w:val="20"/>
              </w:rPr>
            </w:pPr>
            <w:r w:rsidRPr="00462653">
              <w:rPr>
                <w:sz w:val="20"/>
              </w:rPr>
              <w:t>數量</w:t>
            </w:r>
          </w:p>
        </w:tc>
        <w:tc>
          <w:tcPr>
            <w:tcW w:w="730" w:type="dxa"/>
            <w:vAlign w:val="center"/>
          </w:tcPr>
          <w:p w14:paraId="35ADDA40" w14:textId="77777777" w:rsidR="00D9792B" w:rsidRPr="00462653" w:rsidRDefault="00FF76EE" w:rsidP="00B2696A">
            <w:pPr>
              <w:jc w:val="both"/>
              <w:rPr>
                <w:sz w:val="20"/>
              </w:rPr>
            </w:pPr>
            <w:r w:rsidRPr="00462653">
              <w:rPr>
                <w:sz w:val="20"/>
              </w:rPr>
              <w:t>1</w:t>
            </w:r>
          </w:p>
        </w:tc>
        <w:tc>
          <w:tcPr>
            <w:tcW w:w="830" w:type="dxa"/>
            <w:shd w:val="clear" w:color="auto" w:fill="E0E0E0"/>
            <w:vAlign w:val="center"/>
          </w:tcPr>
          <w:p w14:paraId="699AA2F0" w14:textId="77777777" w:rsidR="00D9792B" w:rsidRPr="00462653" w:rsidRDefault="00D9792B" w:rsidP="00B2696A">
            <w:pPr>
              <w:jc w:val="both"/>
              <w:rPr>
                <w:sz w:val="20"/>
              </w:rPr>
            </w:pPr>
            <w:r w:rsidRPr="00462653">
              <w:rPr>
                <w:sz w:val="20"/>
              </w:rPr>
              <w:t>編號</w:t>
            </w:r>
          </w:p>
        </w:tc>
        <w:tc>
          <w:tcPr>
            <w:tcW w:w="1320" w:type="dxa"/>
            <w:vAlign w:val="center"/>
          </w:tcPr>
          <w:p w14:paraId="6C69BB49" w14:textId="05C81D7B" w:rsidR="00D9792B" w:rsidRPr="00462653" w:rsidRDefault="00B2696A" w:rsidP="00B2696A">
            <w:pPr>
              <w:jc w:val="both"/>
              <w:rPr>
                <w:sz w:val="20"/>
              </w:rPr>
            </w:pPr>
            <w:r w:rsidRPr="00462653">
              <w:rPr>
                <w:sz w:val="20"/>
              </w:rPr>
              <w:t>O-00222</w:t>
            </w:r>
          </w:p>
        </w:tc>
        <w:tc>
          <w:tcPr>
            <w:tcW w:w="840" w:type="dxa"/>
            <w:shd w:val="clear" w:color="auto" w:fill="E0E0E0"/>
            <w:vAlign w:val="center"/>
          </w:tcPr>
          <w:p w14:paraId="2F42C127" w14:textId="77777777" w:rsidR="00D9792B" w:rsidRPr="00462653" w:rsidRDefault="00D9792B" w:rsidP="00B2696A">
            <w:pPr>
              <w:jc w:val="both"/>
              <w:rPr>
                <w:sz w:val="20"/>
              </w:rPr>
            </w:pPr>
            <w:r w:rsidRPr="00462653">
              <w:rPr>
                <w:sz w:val="20"/>
              </w:rPr>
              <w:t>數量</w:t>
            </w:r>
          </w:p>
        </w:tc>
        <w:tc>
          <w:tcPr>
            <w:tcW w:w="849" w:type="dxa"/>
            <w:vAlign w:val="center"/>
          </w:tcPr>
          <w:p w14:paraId="2EF8C2B8" w14:textId="77777777" w:rsidR="00D9792B" w:rsidRPr="00462653" w:rsidRDefault="00FF76EE" w:rsidP="00B2696A">
            <w:pPr>
              <w:jc w:val="both"/>
              <w:rPr>
                <w:sz w:val="20"/>
              </w:rPr>
            </w:pPr>
            <w:r w:rsidRPr="00462653">
              <w:rPr>
                <w:sz w:val="20"/>
              </w:rPr>
              <w:t>1</w:t>
            </w:r>
          </w:p>
        </w:tc>
        <w:tc>
          <w:tcPr>
            <w:tcW w:w="951" w:type="dxa"/>
            <w:shd w:val="clear" w:color="auto" w:fill="E0E0E0"/>
            <w:vAlign w:val="center"/>
          </w:tcPr>
          <w:p w14:paraId="1852E69C" w14:textId="77777777" w:rsidR="00D9792B" w:rsidRPr="00462653" w:rsidRDefault="00D9792B" w:rsidP="00B2696A">
            <w:pPr>
              <w:jc w:val="both"/>
              <w:rPr>
                <w:sz w:val="20"/>
              </w:rPr>
            </w:pPr>
            <w:r w:rsidRPr="00462653">
              <w:rPr>
                <w:sz w:val="20"/>
              </w:rPr>
              <w:t>編號</w:t>
            </w:r>
          </w:p>
        </w:tc>
        <w:tc>
          <w:tcPr>
            <w:tcW w:w="1200" w:type="dxa"/>
            <w:vAlign w:val="center"/>
          </w:tcPr>
          <w:p w14:paraId="3F65B960" w14:textId="17AAD652" w:rsidR="00D9792B" w:rsidRPr="00462653" w:rsidRDefault="00B2696A" w:rsidP="00B2696A">
            <w:pPr>
              <w:jc w:val="both"/>
              <w:rPr>
                <w:sz w:val="20"/>
              </w:rPr>
            </w:pPr>
            <w:r w:rsidRPr="00462653">
              <w:rPr>
                <w:sz w:val="20"/>
              </w:rPr>
              <w:t>L-00017</w:t>
            </w:r>
          </w:p>
        </w:tc>
        <w:tc>
          <w:tcPr>
            <w:tcW w:w="840" w:type="dxa"/>
            <w:shd w:val="clear" w:color="auto" w:fill="E0E0E0"/>
            <w:vAlign w:val="center"/>
          </w:tcPr>
          <w:p w14:paraId="3C857563" w14:textId="77777777" w:rsidR="00D9792B" w:rsidRPr="00462653" w:rsidRDefault="00D9792B" w:rsidP="00B2696A">
            <w:pPr>
              <w:jc w:val="both"/>
              <w:rPr>
                <w:sz w:val="20"/>
              </w:rPr>
            </w:pPr>
            <w:r w:rsidRPr="00462653">
              <w:rPr>
                <w:sz w:val="20"/>
              </w:rPr>
              <w:t>數量</w:t>
            </w:r>
          </w:p>
        </w:tc>
        <w:tc>
          <w:tcPr>
            <w:tcW w:w="847" w:type="dxa"/>
            <w:vAlign w:val="center"/>
          </w:tcPr>
          <w:p w14:paraId="66F524D0" w14:textId="09238282" w:rsidR="00D9792B" w:rsidRPr="00462653" w:rsidRDefault="00B2696A" w:rsidP="00B2696A">
            <w:pPr>
              <w:jc w:val="both"/>
              <w:rPr>
                <w:sz w:val="20"/>
              </w:rPr>
            </w:pPr>
            <w:r w:rsidRPr="00462653">
              <w:rPr>
                <w:sz w:val="20"/>
              </w:rPr>
              <w:t>8</w:t>
            </w:r>
          </w:p>
        </w:tc>
        <w:tc>
          <w:tcPr>
            <w:tcW w:w="953" w:type="dxa"/>
            <w:shd w:val="clear" w:color="auto" w:fill="E0E0E0"/>
            <w:vAlign w:val="center"/>
          </w:tcPr>
          <w:p w14:paraId="65923533" w14:textId="77777777" w:rsidR="00D9792B" w:rsidRPr="00462653" w:rsidRDefault="00D9792B" w:rsidP="00B2696A">
            <w:pPr>
              <w:jc w:val="both"/>
              <w:rPr>
                <w:sz w:val="20"/>
              </w:rPr>
            </w:pPr>
            <w:r w:rsidRPr="00462653">
              <w:rPr>
                <w:sz w:val="20"/>
              </w:rPr>
              <w:t>編號</w:t>
            </w:r>
          </w:p>
        </w:tc>
        <w:tc>
          <w:tcPr>
            <w:tcW w:w="1200" w:type="dxa"/>
            <w:vAlign w:val="center"/>
          </w:tcPr>
          <w:p w14:paraId="350FC61C" w14:textId="5F944699" w:rsidR="00D9792B" w:rsidRPr="00462653" w:rsidRDefault="00D9792B" w:rsidP="00B2696A">
            <w:pPr>
              <w:jc w:val="both"/>
              <w:rPr>
                <w:sz w:val="20"/>
              </w:rPr>
            </w:pPr>
          </w:p>
        </w:tc>
        <w:tc>
          <w:tcPr>
            <w:tcW w:w="840" w:type="dxa"/>
            <w:shd w:val="clear" w:color="auto" w:fill="E0E0E0"/>
            <w:vAlign w:val="center"/>
          </w:tcPr>
          <w:p w14:paraId="392FFF2F" w14:textId="77777777" w:rsidR="00D9792B" w:rsidRPr="00462653" w:rsidRDefault="00D9792B" w:rsidP="00B2696A">
            <w:pPr>
              <w:jc w:val="both"/>
              <w:rPr>
                <w:sz w:val="20"/>
              </w:rPr>
            </w:pPr>
            <w:r w:rsidRPr="00462653">
              <w:rPr>
                <w:sz w:val="20"/>
              </w:rPr>
              <w:t>數量</w:t>
            </w:r>
          </w:p>
        </w:tc>
        <w:tc>
          <w:tcPr>
            <w:tcW w:w="846" w:type="dxa"/>
            <w:vAlign w:val="center"/>
          </w:tcPr>
          <w:p w14:paraId="015D6DD8" w14:textId="25AF75A5" w:rsidR="00D9792B" w:rsidRPr="00462653" w:rsidRDefault="006374C7" w:rsidP="00B2696A">
            <w:pPr>
              <w:jc w:val="both"/>
              <w:rPr>
                <w:sz w:val="20"/>
              </w:rPr>
            </w:pPr>
            <w:r w:rsidRPr="00462653">
              <w:rPr>
                <w:sz w:val="20"/>
              </w:rPr>
              <w:t>1</w:t>
            </w:r>
          </w:p>
        </w:tc>
      </w:tr>
      <w:tr w:rsidR="00D9792B" w:rsidRPr="00462653" w14:paraId="6D0902F9" w14:textId="77777777" w:rsidTr="00B2696A">
        <w:trPr>
          <w:trHeight w:val="227"/>
        </w:trPr>
        <w:tc>
          <w:tcPr>
            <w:tcW w:w="828" w:type="dxa"/>
            <w:shd w:val="clear" w:color="auto" w:fill="E0E0E0"/>
            <w:vAlign w:val="center"/>
          </w:tcPr>
          <w:p w14:paraId="077A13A8" w14:textId="77777777" w:rsidR="00D9792B" w:rsidRPr="00462653" w:rsidRDefault="00D9792B" w:rsidP="00B2696A">
            <w:pPr>
              <w:jc w:val="both"/>
              <w:rPr>
                <w:sz w:val="20"/>
              </w:rPr>
            </w:pPr>
            <w:r w:rsidRPr="00462653">
              <w:rPr>
                <w:sz w:val="20"/>
              </w:rPr>
              <w:t>名稱</w:t>
            </w:r>
          </w:p>
        </w:tc>
        <w:tc>
          <w:tcPr>
            <w:tcW w:w="3010" w:type="dxa"/>
            <w:gridSpan w:val="3"/>
            <w:vAlign w:val="center"/>
          </w:tcPr>
          <w:p w14:paraId="7150B838" w14:textId="5D4D52D5" w:rsidR="00D9792B" w:rsidRPr="00462653" w:rsidRDefault="00964B61" w:rsidP="00B2696A">
            <w:pPr>
              <w:pStyle w:val="3"/>
              <w:jc w:val="both"/>
              <w:rPr>
                <w:rFonts w:ascii="Times New Roman" w:eastAsia="標楷體" w:hAnsi="Times New Roman"/>
                <w:sz w:val="20"/>
              </w:rPr>
            </w:pPr>
            <w:r w:rsidRPr="00462653">
              <w:rPr>
                <w:rFonts w:ascii="Times New Roman" w:eastAsia="標楷體" w:hAnsi="Times New Roman"/>
                <w:sz w:val="20"/>
              </w:rPr>
              <w:t>USB Cable A-&gt;B</w:t>
            </w:r>
          </w:p>
        </w:tc>
        <w:tc>
          <w:tcPr>
            <w:tcW w:w="830" w:type="dxa"/>
            <w:shd w:val="clear" w:color="auto" w:fill="E0E0E0"/>
            <w:vAlign w:val="center"/>
          </w:tcPr>
          <w:p w14:paraId="40B83248" w14:textId="77777777" w:rsidR="00D9792B" w:rsidRPr="00462653" w:rsidRDefault="00D9792B" w:rsidP="00B2696A">
            <w:pPr>
              <w:jc w:val="both"/>
              <w:rPr>
                <w:sz w:val="20"/>
              </w:rPr>
            </w:pPr>
            <w:r w:rsidRPr="00462653">
              <w:rPr>
                <w:sz w:val="20"/>
              </w:rPr>
              <w:t>名稱</w:t>
            </w:r>
          </w:p>
        </w:tc>
        <w:tc>
          <w:tcPr>
            <w:tcW w:w="3009" w:type="dxa"/>
            <w:gridSpan w:val="3"/>
            <w:vAlign w:val="center"/>
          </w:tcPr>
          <w:p w14:paraId="756DCA65" w14:textId="45F2970F" w:rsidR="00D9792B" w:rsidRPr="00462653" w:rsidRDefault="00964B61" w:rsidP="00B2696A">
            <w:pPr>
              <w:jc w:val="both"/>
              <w:rPr>
                <w:sz w:val="20"/>
              </w:rPr>
            </w:pPr>
            <w:r w:rsidRPr="00462653">
              <w:rPr>
                <w:sz w:val="20"/>
              </w:rPr>
              <w:t>RT-PoE5</w:t>
            </w:r>
          </w:p>
        </w:tc>
        <w:tc>
          <w:tcPr>
            <w:tcW w:w="951" w:type="dxa"/>
            <w:shd w:val="clear" w:color="auto" w:fill="E0E0E0"/>
            <w:vAlign w:val="center"/>
          </w:tcPr>
          <w:p w14:paraId="0FFA8785" w14:textId="77777777" w:rsidR="00D9792B" w:rsidRPr="00462653" w:rsidRDefault="00D9792B" w:rsidP="00B2696A">
            <w:pPr>
              <w:jc w:val="both"/>
              <w:rPr>
                <w:sz w:val="20"/>
              </w:rPr>
            </w:pPr>
            <w:r w:rsidRPr="00462653">
              <w:rPr>
                <w:sz w:val="20"/>
              </w:rPr>
              <w:t>名稱</w:t>
            </w:r>
          </w:p>
        </w:tc>
        <w:tc>
          <w:tcPr>
            <w:tcW w:w="2887" w:type="dxa"/>
            <w:gridSpan w:val="3"/>
            <w:vAlign w:val="center"/>
          </w:tcPr>
          <w:p w14:paraId="192DB27D" w14:textId="39375C6A" w:rsidR="00D9792B" w:rsidRPr="00462653" w:rsidRDefault="00462653" w:rsidP="00B2696A">
            <w:pPr>
              <w:jc w:val="both"/>
              <w:rPr>
                <w:sz w:val="20"/>
              </w:rPr>
            </w:pPr>
            <w:r w:rsidRPr="00462653">
              <w:rPr>
                <w:sz w:val="20"/>
              </w:rPr>
              <w:t xml:space="preserve">NET RJ45-8P8C </w:t>
            </w:r>
            <w:proofErr w:type="spellStart"/>
            <w:r w:rsidRPr="00462653">
              <w:rPr>
                <w:sz w:val="20"/>
              </w:rPr>
              <w:t>RJ45-8P8C</w:t>
            </w:r>
            <w:proofErr w:type="spellEnd"/>
            <w:r w:rsidRPr="00462653">
              <w:rPr>
                <w:sz w:val="20"/>
              </w:rPr>
              <w:t xml:space="preserve"> 30</w:t>
            </w:r>
          </w:p>
        </w:tc>
        <w:tc>
          <w:tcPr>
            <w:tcW w:w="953" w:type="dxa"/>
            <w:shd w:val="clear" w:color="auto" w:fill="E0E0E0"/>
            <w:vAlign w:val="center"/>
          </w:tcPr>
          <w:p w14:paraId="09252F98" w14:textId="77777777" w:rsidR="00D9792B" w:rsidRPr="00462653" w:rsidRDefault="00D9792B" w:rsidP="00B2696A">
            <w:pPr>
              <w:jc w:val="both"/>
              <w:rPr>
                <w:sz w:val="20"/>
              </w:rPr>
            </w:pPr>
            <w:r w:rsidRPr="00462653">
              <w:rPr>
                <w:sz w:val="20"/>
              </w:rPr>
              <w:t>名稱</w:t>
            </w:r>
          </w:p>
        </w:tc>
        <w:tc>
          <w:tcPr>
            <w:tcW w:w="2886" w:type="dxa"/>
            <w:gridSpan w:val="3"/>
            <w:vAlign w:val="center"/>
          </w:tcPr>
          <w:p w14:paraId="729F86F3" w14:textId="56655531" w:rsidR="00D9792B" w:rsidRPr="00462653" w:rsidRDefault="00D9792B" w:rsidP="00B2696A">
            <w:pPr>
              <w:jc w:val="both"/>
              <w:rPr>
                <w:sz w:val="20"/>
              </w:rPr>
            </w:pPr>
          </w:p>
        </w:tc>
      </w:tr>
    </w:tbl>
    <w:p w14:paraId="0DC3FD7A" w14:textId="77777777" w:rsidR="00B97A66" w:rsidRPr="00462653" w:rsidRDefault="00B97A66" w:rsidP="00B97A66">
      <w:r w:rsidRPr="00462653">
        <w:br w:type="page"/>
      </w:r>
    </w:p>
    <w:p w14:paraId="32DFDDE7" w14:textId="77777777" w:rsidR="00454AEA" w:rsidRPr="00462653" w:rsidRDefault="00454AEA" w:rsidP="00B97A66"/>
    <w:tbl>
      <w:tblPr>
        <w:tblpPr w:leftFromText="180" w:rightFromText="180" w:vertAnchor="text" w:tblpY="1"/>
        <w:tblOverlap w:val="never"/>
        <w:tblW w:w="153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348"/>
      </w:tblGrid>
      <w:tr w:rsidR="00454AEA" w:rsidRPr="00462653" w14:paraId="226FBF1B" w14:textId="77777777" w:rsidTr="00506570">
        <w:trPr>
          <w:trHeight w:val="546"/>
        </w:trPr>
        <w:tc>
          <w:tcPr>
            <w:tcW w:w="15348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150C3AE" w14:textId="2D644C51" w:rsidR="00454AEA" w:rsidRPr="00462653" w:rsidRDefault="00454AEA" w:rsidP="00506570">
            <w:pPr>
              <w:numPr>
                <w:ilvl w:val="0"/>
                <w:numId w:val="16"/>
              </w:numPr>
              <w:jc w:val="center"/>
              <w:rPr>
                <w:sz w:val="32"/>
                <w:szCs w:val="32"/>
              </w:rPr>
            </w:pPr>
            <w:r w:rsidRPr="00462653">
              <w:rPr>
                <w:sz w:val="32"/>
                <w:szCs w:val="32"/>
              </w:rPr>
              <w:br w:type="page"/>
            </w:r>
            <w:r w:rsidRPr="00462653">
              <w:rPr>
                <w:b/>
                <w:sz w:val="32"/>
                <w:szCs w:val="32"/>
              </w:rPr>
              <w:t>T1</w:t>
            </w:r>
            <w:r w:rsidR="00040D97" w:rsidRPr="00462653">
              <w:rPr>
                <w:b/>
                <w:sz w:val="32"/>
                <w:szCs w:val="32"/>
              </w:rPr>
              <w:t>（</w:t>
            </w:r>
            <w:proofErr w:type="spellStart"/>
            <w:r w:rsidR="00040D97" w:rsidRPr="00462653">
              <w:rPr>
                <w:b/>
                <w:sz w:val="32"/>
                <w:szCs w:val="32"/>
              </w:rPr>
              <w:t>MP_Test</w:t>
            </w:r>
            <w:proofErr w:type="spellEnd"/>
            <w:r w:rsidR="00040D97" w:rsidRPr="00462653">
              <w:rPr>
                <w:b/>
                <w:sz w:val="32"/>
                <w:szCs w:val="32"/>
              </w:rPr>
              <w:t>）</w:t>
            </w:r>
            <w:r w:rsidRPr="00462653">
              <w:rPr>
                <w:b/>
                <w:sz w:val="32"/>
                <w:szCs w:val="32"/>
              </w:rPr>
              <w:t xml:space="preserve"> </w:t>
            </w:r>
            <w:r w:rsidR="00040D97" w:rsidRPr="00462653">
              <w:rPr>
                <w:b/>
                <w:sz w:val="32"/>
                <w:szCs w:val="32"/>
              </w:rPr>
              <w:t>接線圖</w:t>
            </w:r>
            <w:r w:rsidR="00506570" w:rsidRPr="00462653">
              <w:rPr>
                <w:b/>
                <w:sz w:val="32"/>
                <w:szCs w:val="32"/>
              </w:rPr>
              <w:t xml:space="preserve"> – 1 </w:t>
            </w:r>
          </w:p>
        </w:tc>
      </w:tr>
      <w:tr w:rsidR="00CE314F" w:rsidRPr="00462653" w14:paraId="2FFC071B" w14:textId="77777777" w:rsidTr="00642C3F">
        <w:trPr>
          <w:trHeight w:val="7572"/>
        </w:trPr>
        <w:tc>
          <w:tcPr>
            <w:tcW w:w="1534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4C80F5" w14:textId="5C5D4E63" w:rsidR="00CE314F" w:rsidRPr="00462653" w:rsidRDefault="00F620F2" w:rsidP="00642C3F">
            <w:pPr>
              <w:jc w:val="center"/>
            </w:pPr>
            <w:r w:rsidRPr="00462653">
              <w:rPr>
                <w:noProof/>
              </w:rPr>
              <w:drawing>
                <wp:inline distT="0" distB="0" distL="0" distR="0" wp14:anchorId="02950C67" wp14:editId="2B097621">
                  <wp:extent cx="8602202" cy="2584928"/>
                  <wp:effectExtent l="0" t="0" r="0" b="0"/>
                  <wp:docPr id="4" name="圖片 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2BA18C6-8FD7-58B8-2840-88A11265BB49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圖片 3">
                            <a:extLst>
                              <a:ext uri="{FF2B5EF4-FFF2-40B4-BE49-F238E27FC236}">
                                <a16:creationId xmlns:a16="http://schemas.microsoft.com/office/drawing/2014/main" id="{42BA18C6-8FD7-58B8-2840-88A11265BB49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02202" cy="2584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A950F3" w14:textId="77777777" w:rsidR="00454AEA" w:rsidRPr="00462653" w:rsidRDefault="00454AEA" w:rsidP="00B97A66"/>
    <w:p w14:paraId="649378AE" w14:textId="77777777" w:rsidR="009017EC" w:rsidRPr="00462653" w:rsidRDefault="009017EC" w:rsidP="00B97A66"/>
    <w:tbl>
      <w:tblPr>
        <w:tblpPr w:leftFromText="180" w:rightFromText="180" w:vertAnchor="text" w:tblpY="1"/>
        <w:tblOverlap w:val="never"/>
        <w:tblW w:w="153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348"/>
      </w:tblGrid>
      <w:tr w:rsidR="00454AEA" w:rsidRPr="00462653" w14:paraId="213A78F2" w14:textId="77777777" w:rsidTr="00506570">
        <w:trPr>
          <w:trHeight w:val="546"/>
        </w:trPr>
        <w:tc>
          <w:tcPr>
            <w:tcW w:w="15348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889958A" w14:textId="77777777" w:rsidR="00454AEA" w:rsidRPr="00462653" w:rsidRDefault="00454AEA" w:rsidP="00506570">
            <w:pPr>
              <w:numPr>
                <w:ilvl w:val="0"/>
                <w:numId w:val="16"/>
              </w:numPr>
              <w:jc w:val="center"/>
              <w:rPr>
                <w:sz w:val="32"/>
                <w:szCs w:val="32"/>
              </w:rPr>
            </w:pPr>
            <w:r w:rsidRPr="00462653">
              <w:rPr>
                <w:sz w:val="32"/>
                <w:szCs w:val="32"/>
              </w:rPr>
              <w:br w:type="page"/>
            </w:r>
            <w:r w:rsidRPr="00462653">
              <w:rPr>
                <w:b/>
                <w:sz w:val="32"/>
                <w:szCs w:val="32"/>
              </w:rPr>
              <w:t>T1(</w:t>
            </w:r>
            <w:proofErr w:type="spellStart"/>
            <w:r w:rsidRPr="00462653">
              <w:rPr>
                <w:b/>
                <w:sz w:val="32"/>
                <w:szCs w:val="32"/>
              </w:rPr>
              <w:t>MP_Test</w:t>
            </w:r>
            <w:proofErr w:type="spellEnd"/>
            <w:r w:rsidRPr="00462653">
              <w:rPr>
                <w:b/>
                <w:sz w:val="32"/>
                <w:szCs w:val="32"/>
              </w:rPr>
              <w:t>)</w:t>
            </w:r>
            <w:r w:rsidRPr="00462653">
              <w:rPr>
                <w:b/>
                <w:sz w:val="32"/>
                <w:szCs w:val="32"/>
              </w:rPr>
              <w:t>測試作業</w:t>
            </w:r>
          </w:p>
        </w:tc>
      </w:tr>
      <w:tr w:rsidR="00A97682" w:rsidRPr="00462653" w14:paraId="09D0AAF8" w14:textId="77777777" w:rsidTr="00C737BD">
        <w:trPr>
          <w:trHeight w:val="7572"/>
        </w:trPr>
        <w:tc>
          <w:tcPr>
            <w:tcW w:w="15348" w:type="dxa"/>
            <w:tcBorders>
              <w:top w:val="single" w:sz="4" w:space="0" w:color="auto"/>
              <w:bottom w:val="single" w:sz="4" w:space="0" w:color="auto"/>
            </w:tcBorders>
          </w:tcPr>
          <w:p w14:paraId="5B3E9D07" w14:textId="77777777" w:rsidR="00A97682" w:rsidRPr="00462653" w:rsidRDefault="00C737BD" w:rsidP="00454AEA">
            <w:pPr>
              <w:rPr>
                <w:color w:val="0000FF"/>
                <w:sz w:val="28"/>
                <w:szCs w:val="28"/>
              </w:rPr>
            </w:pPr>
            <w:r w:rsidRPr="00462653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07552" behindDoc="0" locked="0" layoutInCell="1" allowOverlap="1" wp14:anchorId="4C1ED789" wp14:editId="563F90B0">
                      <wp:simplePos x="0" y="0"/>
                      <wp:positionH relativeFrom="column">
                        <wp:posOffset>6873875</wp:posOffset>
                      </wp:positionH>
                      <wp:positionV relativeFrom="paragraph">
                        <wp:posOffset>18415</wp:posOffset>
                      </wp:positionV>
                      <wp:extent cx="2841625" cy="2185035"/>
                      <wp:effectExtent l="13335" t="1270" r="2540" b="13970"/>
                      <wp:wrapNone/>
                      <wp:docPr id="1312" name="Group 6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841625" cy="2185035"/>
                                <a:chOff x="11748" y="3693"/>
                                <a:chExt cx="4475" cy="3441"/>
                              </a:xfrm>
                            </wpg:grpSpPr>
                            <wps:wsp>
                              <wps:cNvPr id="1313" name="AutoShape 49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620" y="4260"/>
                                  <a:ext cx="564" cy="384"/>
                                </a:xfrm>
                                <a:prstGeom prst="curvedDownArrow">
                                  <a:avLst>
                                    <a:gd name="adj1" fmla="val 29375"/>
                                    <a:gd name="adj2" fmla="val 58750"/>
                                    <a:gd name="adj3" fmla="val 33333"/>
                                  </a:avLst>
                                </a:prstGeom>
                                <a:solidFill>
                                  <a:srgbClr val="FFFF00"/>
                                </a:solidFill>
                                <a:ln w="12700">
                                  <a:solidFill>
                                    <a:srgbClr val="FF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14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2568" y="3771"/>
                                  <a:ext cx="2795" cy="71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F787083" w14:textId="77777777" w:rsidR="00BA5DCE" w:rsidRPr="00C02FD3" w:rsidRDefault="00BA5DCE">
                                    <w:pPr>
                                      <w:rPr>
                                        <w:szCs w:val="24"/>
                                      </w:rPr>
                                    </w:pPr>
                                    <w:r w:rsidRPr="00C02FD3">
                                      <w:rPr>
                                        <w:rFonts w:ascii="Arial" w:hAnsi="Arial" w:cs="Arial"/>
                                        <w:szCs w:val="24"/>
                                      </w:rPr>
                                      <w:t>切換</w:t>
                                    </w:r>
                                    <w:r w:rsidRPr="00C02FD3">
                                      <w:rPr>
                                        <w:rFonts w:ascii="Arial" w:hAnsi="Arial" w:cs="Arial" w:hint="eastAsia"/>
                                        <w:szCs w:val="24"/>
                                      </w:rPr>
                                      <w:t xml:space="preserve">N-14-2 </w:t>
                                    </w:r>
                                    <w:r w:rsidRPr="00C02FD3">
                                      <w:rPr>
                                        <w:rFonts w:ascii="Arial" w:hAnsi="Arial" w:cs="Arial"/>
                                        <w:szCs w:val="24"/>
                                      </w:rPr>
                                      <w:t>Switch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315" name="Group 49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2216" y="3693"/>
                                  <a:ext cx="444" cy="484"/>
                                  <a:chOff x="11880" y="2854"/>
                                  <a:chExt cx="444" cy="484"/>
                                </a:xfrm>
                              </wpg:grpSpPr>
                              <wps:wsp>
                                <wps:cNvPr id="1316" name="Oval 49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880" y="2880"/>
                                    <a:ext cx="444" cy="456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00"/>
                                  </a:solidFill>
                                  <a:ln w="19050">
                                    <a:solidFill>
                                      <a:srgbClr val="FF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17" name="Text Box 49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1892" y="2854"/>
                                    <a:ext cx="413" cy="48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C5CDF3D" w14:textId="77777777" w:rsidR="00BA5DCE" w:rsidRDefault="00BA5DCE">
                                      <w:r>
                                        <w:t>3</w:t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t>-90-4108A2018ackmP V1.0.</w:t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spAutoFit/>
                                </wps:bodyPr>
                              </wps:wsp>
                            </wpg:grpSp>
                            <wpg:grpSp>
                              <wpg:cNvPr id="1318" name="Group 49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748" y="6650"/>
                                  <a:ext cx="444" cy="484"/>
                                  <a:chOff x="11880" y="2854"/>
                                  <a:chExt cx="444" cy="484"/>
                                </a:xfrm>
                              </wpg:grpSpPr>
                              <wps:wsp>
                                <wps:cNvPr id="1319" name="Oval 50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880" y="2880"/>
                                    <a:ext cx="444" cy="456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00"/>
                                  </a:solidFill>
                                  <a:ln w="19050">
                                    <a:solidFill>
                                      <a:srgbClr val="FF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20" name="Text Box 50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1892" y="2854"/>
                                    <a:ext cx="413" cy="48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DECFBEC" w14:textId="77777777" w:rsidR="00BA5DCE" w:rsidRDefault="00BA5DCE" w:rsidP="006C252E">
                                      <w:r>
                                        <w:t>4</w:t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t>-90-4108A2018ackmP V1.0.</w:t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spAutoFit/>
                                </wps:bodyPr>
                              </wps:wsp>
                            </wpg:grpSp>
                            <wpg:grpSp>
                              <wpg:cNvPr id="1321" name="Group 50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4376" y="6170"/>
                                  <a:ext cx="444" cy="484"/>
                                  <a:chOff x="11880" y="2854"/>
                                  <a:chExt cx="444" cy="484"/>
                                </a:xfrm>
                              </wpg:grpSpPr>
                              <wps:wsp>
                                <wps:cNvPr id="1322" name="Oval 50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880" y="2880"/>
                                    <a:ext cx="444" cy="456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00"/>
                                  </a:solidFill>
                                  <a:ln w="19050">
                                    <a:solidFill>
                                      <a:srgbClr val="FF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23" name="Text Box 504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1892" y="2854"/>
                                    <a:ext cx="413" cy="48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9CFAE00" w14:textId="77777777" w:rsidR="00BA5DCE" w:rsidRDefault="00BA5DCE" w:rsidP="006C252E">
                                      <w:r>
                                        <w:t>5</w:t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t>-90-4108A2018ackmP V1.0.</w:t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  <w:r>
                                        <w:rPr>
                                          <w:rFonts w:ascii="標楷體" w:hAnsi="標楷體" w:cs="Arial" w:hint="eastAsia"/>
                                          <w:vanish/>
                                          <w:sz w:val="20"/>
                                        </w:rPr>
                                        <w:pgNum/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spAutoFit/>
                                </wps:bodyPr>
                              </wps:wsp>
                            </wpg:grpSp>
                            <wps:wsp>
                              <wps:cNvPr id="1324" name="Text Box 50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2084" y="6687"/>
                                  <a:ext cx="3419" cy="40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26DC770" w14:textId="77777777" w:rsidR="00BA5DCE" w:rsidRPr="00C02FD3" w:rsidRDefault="00BA5DCE" w:rsidP="006C252E">
                                    <w:pPr>
                                      <w:rPr>
                                        <w:szCs w:val="24"/>
                                      </w:rPr>
                                    </w:pPr>
                                    <w:r w:rsidRPr="006C252E">
                                      <w:rPr>
                                        <w:rFonts w:ascii="Arial" w:hAnsi="Arial" w:cs="Arial" w:hint="eastAsia"/>
                                        <w:szCs w:val="24"/>
                                      </w:rPr>
                                      <w:t>按下</w:t>
                                    </w:r>
                                    <w:r w:rsidRPr="006C252E">
                                      <w:rPr>
                                        <w:rFonts w:ascii="Arial" w:hAnsi="Arial" w:cs="Arial" w:hint="eastAsia"/>
                                        <w:szCs w:val="24"/>
                                      </w:rPr>
                                      <w:t>N-14-2 Push bottom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25" name="Text Box 50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4724" y="6171"/>
                                  <a:ext cx="1499" cy="48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9913468" w14:textId="77777777" w:rsidR="00BA5DCE" w:rsidRPr="00C02FD3" w:rsidRDefault="00BA5DCE" w:rsidP="006C252E">
                                    <w:pPr>
                                      <w:rPr>
                                        <w:szCs w:val="24"/>
                                      </w:rPr>
                                    </w:pPr>
                                    <w:r w:rsidRPr="006C252E">
                                      <w:rPr>
                                        <w:szCs w:val="24"/>
                                      </w:rPr>
                                      <w:t>D6 LED off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26" name="AutoShape 507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3008" y="5471"/>
                                  <a:ext cx="372" cy="1152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FF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27" name="AutoShape 508"/>
                              <wps:cNvCnPr>
                                <a:cxnSpLocks noChangeShapeType="1"/>
                              </wps:cNvCnPr>
                              <wps:spPr bwMode="auto">
                                <a:xfrm flipH="1" flipV="1">
                                  <a:off x="13824" y="5747"/>
                                  <a:ext cx="552" cy="448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FF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C1ED789" id="Group 640" o:spid="_x0000_s1027" style="position:absolute;margin-left:541.25pt;margin-top:1.45pt;width:223.75pt;height:172.05pt;z-index:251607552" coordorigin="11748,3693" coordsize="4475,34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">
                      <v:shapetype id="_x0000_t105" coordsize="21600,21600" o:spt="105" adj="12960,19440,14400" path="wr,0@3@23,0@22@4,0@15,0@1@23@7,0@13@2l@14@2@8@22@12@2at,0@3@23@11@2@17@26@15,0@1@23@17@26@15@22xewr,0@3@23@4,0@17@26nfe">
                        <v:stroke joinstyle="miter"/>
                        <v:formulas>
                          <v:f eqn="val #0"/>
                          <v:f eqn="val #1"/>
                          <v:f eqn="val #2"/>
                          <v:f eqn="sum #0 width #1"/>
                          <v:f eqn="prod @3 1 2"/>
                          <v:f eqn="sum #1 #1 width"/>
                          <v:f eqn="sum @5 #1 #0"/>
                          <v:f eqn="prod @6 1 2"/>
                          <v:f eqn="mid width #0"/>
                          <v:f eqn="sum height 0 #2"/>
                          <v:f eqn="ellipse @9 height @4"/>
                          <v:f eqn="sum @4 @10 0"/>
                          <v:f eqn="sum @11 #1 width"/>
                          <v:f eqn="sum @7 @10 0"/>
                          <v:f eqn="sum @12 width #0"/>
                          <v:f eqn="sum @5 0 #0"/>
                          <v:f eqn="prod @15 1 2"/>
                          <v:f eqn="mid @4 @7"/>
                          <v:f eqn="sum #0 #1 width"/>
                          <v:f eqn="prod @18 1 2"/>
                          <v:f eqn="sum @17 0 @19"/>
                          <v:f eqn="val width"/>
                          <v:f eqn="val height"/>
                          <v:f eqn="prod height 2 1"/>
                          <v:f eqn="sum @17 0 @4"/>
                          <v:f eqn="ellipse @24 @4 height"/>
                          <v:f eqn="sum height 0 @25"/>
                          <v:f eqn="sum @8 128 0"/>
                          <v:f eqn="prod @5 1 2"/>
                          <v:f eqn="sum @5 0 128"/>
                          <v:f eqn="sum #0 @17 @12"/>
                          <v:f eqn="ellipse @20 @4 height"/>
                          <v:f eqn="sum width 0 #0"/>
                          <v:f eqn="prod @32 1 2"/>
                          <v:f eqn="prod height height 1"/>
                          <v:f eqn="prod @9 @9 1"/>
                          <v:f eqn="sum @34 0 @35"/>
                          <v:f eqn="sqrt @36"/>
                          <v:f eqn="sum @37 height 0"/>
                          <v:f eqn="prod width height @38"/>
                          <v:f eqn="sum @39 64 0"/>
                          <v:f eqn="prod #0 1 2"/>
                          <v:f eqn="ellipse @33 @41 height"/>
                          <v:f eqn="sum height 0 @42"/>
                          <v:f eqn="sum @43 64 0"/>
                          <v:f eqn="prod @4 1 2"/>
                          <v:f eqn="sum #1 0 @45"/>
                          <v:f eqn="prod height 4390 32768"/>
                          <v:f eqn="prod height 28378 32768"/>
                        </v:formulas>
                        <v:path o:extrusionok="f" o:connecttype="custom" o:connectlocs="@17,0;@16,@22;@12,@2;@8,@22;@14,@2" o:connectangles="270,90,90,90,0" textboxrect="@45,@47,@46,@48"/>
                        <v:handles>
                          <v:h position="#0,bottomRight" xrange="@40,@29"/>
                          <v:h position="#1,bottomRight" xrange="@27,@21"/>
                          <v:h position="bottomRight,#2" yrange="@44,@22"/>
                        </v:handles>
                        <o:complex v:ext="view"/>
                      </v:shapetype>
                      <v:shape id="AutoShape 493" o:spid="_x0000_s1028" type="#_x0000_t105" style="position:absolute;left:13620;top:4260;width:564;height: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" fillcolor="yellow" strokecolor="red" strokeweight="1pt"/>
                      <v:shape id="文字方塊 2" o:spid="_x0000_s1029" type="#_x0000_t202" style="position:absolute;left:12568;top:3771;width:2795;height: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" filled="f" stroked="f">
                        <v:textbox>
                          <w:txbxContent>
                            <w:p w14:paraId="5F787083" w14:textId="77777777" w:rsidR="00BA5DCE" w:rsidRPr="00C02FD3" w:rsidRDefault="00BA5DCE">
                              <w:pPr>
                                <w:rPr>
                                  <w:szCs w:val="24"/>
                                </w:rPr>
                              </w:pPr>
                              <w:r w:rsidRPr="00C02FD3">
                                <w:rPr>
                                  <w:rFonts w:ascii="Arial" w:hAnsi="Arial" w:cs="Arial"/>
                                  <w:szCs w:val="24"/>
                                </w:rPr>
                                <w:t>切換</w:t>
                              </w:r>
                              <w:r w:rsidRPr="00C02FD3">
                                <w:rPr>
                                  <w:rFonts w:ascii="Arial" w:hAnsi="Arial" w:cs="Arial" w:hint="eastAsia"/>
                                  <w:szCs w:val="24"/>
                                </w:rPr>
                                <w:t xml:space="preserve">N-14-2 </w:t>
                              </w:r>
                              <w:r w:rsidRPr="00C02FD3">
                                <w:rPr>
                                  <w:rFonts w:ascii="Arial" w:hAnsi="Arial" w:cs="Arial"/>
                                  <w:szCs w:val="24"/>
                                </w:rPr>
                                <w:t>Switch</w:t>
                              </w:r>
                            </w:p>
                          </w:txbxContent>
                        </v:textbox>
                      </v:shape>
                      <v:group id="Group 498" o:spid="_x0000_s1030" style="position:absolute;left:12216;top:3693;width:444;height:484" coordorigin="11880,2854" coordsize="444,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">
                        <v:oval id="Oval 496" o:spid="_x0000_s1031" style="position:absolute;left:11880;top:2880;width:444;height: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" fillcolor="yellow" strokecolor="red" strokeweight="1.5pt"/>
                        <v:shape id="Text Box 497" o:spid="_x0000_s1032" type="#_x0000_t202" style="position:absolute;left:11892;top:2854;width:413;height: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" filled="f" stroked="f">
                          <v:textbox style="mso-fit-shape-to-text:t">
                            <w:txbxContent>
                              <w:p w14:paraId="3C5CDF3D" w14:textId="77777777" w:rsidR="00BA5DCE" w:rsidRDefault="00BA5DCE">
                                <w:r>
                                  <w:t>3</w:t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t>-90-4108A2018ackmP V1.0.</w:t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</w:p>
                            </w:txbxContent>
                          </v:textbox>
                        </v:shape>
                      </v:group>
                      <v:group id="Group 499" o:spid="_x0000_s1033" style="position:absolute;left:11748;top:6650;width:444;height:484" coordorigin="11880,2854" coordsize="444,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">
                        <v:oval id="Oval 500" o:spid="_x0000_s1034" style="position:absolute;left:11880;top:2880;width:444;height: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" fillcolor="yellow" strokecolor="red" strokeweight="1.5pt"/>
                        <v:shape id="Text Box 501" o:spid="_x0000_s1035" type="#_x0000_t202" style="position:absolute;left:11892;top:2854;width:413;height: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" filled="f" stroked="f">
                          <v:textbox style="mso-fit-shape-to-text:t">
                            <w:txbxContent>
                              <w:p w14:paraId="0DECFBEC" w14:textId="77777777" w:rsidR="00BA5DCE" w:rsidRDefault="00BA5DCE" w:rsidP="006C252E">
                                <w:r>
                                  <w:t>4</w:t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t>-90-4108A2018ackmP V1.0.</w:t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</w:p>
                            </w:txbxContent>
                          </v:textbox>
                        </v:shape>
                      </v:group>
                      <v:group id="Group 502" o:spid="_x0000_s1036" style="position:absolute;left:14376;top:6170;width:444;height:484" coordorigin="11880,2854" coordsize="444,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">
                        <v:oval id="Oval 503" o:spid="_x0000_s1037" style="position:absolute;left:11880;top:2880;width:444;height: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" fillcolor="yellow" strokecolor="red" strokeweight="1.5pt"/>
                        <v:shape id="Text Box 504" o:spid="_x0000_s1038" type="#_x0000_t202" style="position:absolute;left:11892;top:2854;width:413;height: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" filled="f" stroked="f">
                          <v:textbox style="mso-fit-shape-to-text:t">
                            <w:txbxContent>
                              <w:p w14:paraId="49CFAE00" w14:textId="77777777" w:rsidR="00BA5DCE" w:rsidRDefault="00BA5DCE" w:rsidP="006C252E">
                                <w:r>
                                  <w:t>5</w:t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t>-90-4108A2018ackmP V1.0.</w:t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  <w:r>
                                  <w:rPr>
                                    <w:rFonts w:ascii="標楷體" w:hAnsi="標楷體" w:cs="Arial" w:hint="eastAsia"/>
                                    <w:vanish/>
                                    <w:sz w:val="20"/>
                                  </w:rPr>
                                  <w:pgNum/>
                                </w:r>
                              </w:p>
                            </w:txbxContent>
                          </v:textbox>
                        </v:shape>
                      </v:group>
                      <v:shape id="Text Box 505" o:spid="_x0000_s1039" type="#_x0000_t202" style="position:absolute;left:12084;top:6687;width:3419;height: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" filled="f" stroked="f">
                        <v:textbox>
                          <w:txbxContent>
                            <w:p w14:paraId="726DC770" w14:textId="77777777" w:rsidR="00BA5DCE" w:rsidRPr="00C02FD3" w:rsidRDefault="00BA5DCE" w:rsidP="006C252E">
                              <w:pPr>
                                <w:rPr>
                                  <w:szCs w:val="24"/>
                                </w:rPr>
                              </w:pPr>
                              <w:r w:rsidRPr="006C252E">
                                <w:rPr>
                                  <w:rFonts w:ascii="Arial" w:hAnsi="Arial" w:cs="Arial" w:hint="eastAsia"/>
                                  <w:szCs w:val="24"/>
                                </w:rPr>
                                <w:t>按下</w:t>
                              </w:r>
                              <w:r w:rsidRPr="006C252E">
                                <w:rPr>
                                  <w:rFonts w:ascii="Arial" w:hAnsi="Arial" w:cs="Arial" w:hint="eastAsia"/>
                                  <w:szCs w:val="24"/>
                                </w:rPr>
                                <w:t>N-14-2 Push bottom</w:t>
                              </w:r>
                            </w:p>
                          </w:txbxContent>
                        </v:textbox>
                      </v:shape>
                      <v:shape id="Text Box 506" o:spid="_x0000_s1040" type="#_x0000_t202" style="position:absolute;left:14724;top:6171;width:1499;height:4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" filled="f" stroked="f">
                        <v:textbox>
                          <w:txbxContent>
                            <w:p w14:paraId="39913468" w14:textId="77777777" w:rsidR="00BA5DCE" w:rsidRPr="00C02FD3" w:rsidRDefault="00BA5DCE" w:rsidP="006C252E">
                              <w:pPr>
                                <w:rPr>
                                  <w:szCs w:val="24"/>
                                </w:rPr>
                              </w:pPr>
                              <w:r w:rsidRPr="006C252E">
                                <w:rPr>
                                  <w:szCs w:val="24"/>
                                </w:rPr>
                                <w:t>D6 LED off</w:t>
                              </w:r>
                            </w:p>
                          </w:txbxContent>
                        </v:textbox>
                      </v:shape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AutoShape 507" o:spid="_x0000_s1041" type="#_x0000_t32" style="position:absolute;left:13008;top:5471;width:372;height:115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" strokecolor="red">
                        <v:stroke endarrow="block"/>
                      </v:shape>
                      <v:shape id="AutoShape 508" o:spid="_x0000_s1042" type="#_x0000_t32" style="position:absolute;left:13824;top:5747;width:552;height:448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" strokecolor="red">
                        <v:stroke endarrow="block"/>
                      </v:shape>
                    </v:group>
                  </w:pict>
                </mc:Fallback>
              </mc:AlternateContent>
            </w:r>
            <w:r w:rsidR="00A97682" w:rsidRPr="00462653">
              <w:rPr>
                <w:color w:val="0000FF"/>
                <w:sz w:val="28"/>
                <w:szCs w:val="28"/>
              </w:rPr>
              <w:t>【測試流程】</w:t>
            </w:r>
          </w:p>
          <w:p w14:paraId="643E478F" w14:textId="427BCF2F" w:rsidR="00526B58" w:rsidRPr="00462653" w:rsidRDefault="005A0542" w:rsidP="002E0203">
            <w:pPr>
              <w:numPr>
                <w:ilvl w:val="0"/>
                <w:numId w:val="2"/>
              </w:numPr>
              <w:jc w:val="both"/>
              <w:rPr>
                <w:sz w:val="28"/>
                <w:szCs w:val="28"/>
              </w:rPr>
            </w:pPr>
            <w:r w:rsidRPr="00462653">
              <w:rPr>
                <w:noProof/>
              </w:rPr>
              <w:drawing>
                <wp:anchor distT="0" distB="0" distL="114300" distR="114300" simplePos="0" relativeHeight="251564544" behindDoc="1" locked="0" layoutInCell="1" allowOverlap="1" wp14:anchorId="5F9E9BAF" wp14:editId="737DA454">
                  <wp:simplePos x="0" y="0"/>
                  <wp:positionH relativeFrom="column">
                    <wp:posOffset>7102475</wp:posOffset>
                  </wp:positionH>
                  <wp:positionV relativeFrom="paragraph">
                    <wp:posOffset>179070</wp:posOffset>
                  </wp:positionV>
                  <wp:extent cx="2048510" cy="1210310"/>
                  <wp:effectExtent l="0" t="0" r="0" b="0"/>
                  <wp:wrapNone/>
                  <wp:docPr id="1228" name="圖片 12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8510" cy="1210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D92A8A" w:rsidRPr="00462653">
              <w:rPr>
                <w:b/>
                <w:color w:val="000000"/>
                <w:sz w:val="28"/>
                <w:szCs w:val="28"/>
              </w:rPr>
              <w:t>Relay</w:t>
            </w:r>
            <w:r w:rsidR="00D92A8A" w:rsidRPr="00462653">
              <w:rPr>
                <w:b/>
                <w:color w:val="000000"/>
                <w:sz w:val="28"/>
                <w:szCs w:val="28"/>
              </w:rPr>
              <w:t>測試</w:t>
            </w:r>
            <w:r w:rsidR="00D92A8A" w:rsidRPr="00462653">
              <w:rPr>
                <w:b/>
                <w:color w:val="000000"/>
                <w:sz w:val="28"/>
                <w:szCs w:val="28"/>
              </w:rPr>
              <w:t xml:space="preserve">: </w:t>
            </w:r>
            <w:r w:rsidR="00A97682" w:rsidRPr="00462653">
              <w:rPr>
                <w:b/>
                <w:color w:val="000000"/>
                <w:sz w:val="28"/>
                <w:szCs w:val="28"/>
              </w:rPr>
              <w:t>依</w:t>
            </w:r>
            <w:r w:rsidR="00A97682" w:rsidRPr="00462653">
              <w:rPr>
                <w:b/>
                <w:color w:val="0000FF"/>
                <w:sz w:val="28"/>
                <w:szCs w:val="28"/>
              </w:rPr>
              <w:t>接線圖</w:t>
            </w:r>
            <w:r w:rsidR="00A97682" w:rsidRPr="00462653">
              <w:rPr>
                <w:b/>
                <w:color w:val="000000"/>
                <w:sz w:val="28"/>
                <w:szCs w:val="28"/>
              </w:rPr>
              <w:t>進行接線</w:t>
            </w:r>
            <w:r w:rsidR="00526B58" w:rsidRPr="00462653">
              <w:rPr>
                <w:b/>
                <w:bCs/>
                <w:sz w:val="28"/>
                <w:szCs w:val="28"/>
              </w:rPr>
              <w:t>後上電</w:t>
            </w:r>
          </w:p>
          <w:p w14:paraId="36192D75" w14:textId="77777777" w:rsidR="00A97682" w:rsidRPr="00462653" w:rsidRDefault="00A97682" w:rsidP="00FD6293">
            <w:pPr>
              <w:numPr>
                <w:ilvl w:val="0"/>
                <w:numId w:val="5"/>
              </w:numPr>
              <w:snapToGrid w:val="0"/>
              <w:spacing w:line="240" w:lineRule="atLeast"/>
              <w:rPr>
                <w:sz w:val="28"/>
                <w:szCs w:val="28"/>
              </w:rPr>
            </w:pPr>
            <w:r w:rsidRPr="00462653">
              <w:rPr>
                <w:sz w:val="28"/>
                <w:szCs w:val="28"/>
              </w:rPr>
              <w:t xml:space="preserve">ALL Port LED </w:t>
            </w:r>
            <w:r w:rsidRPr="00462653">
              <w:rPr>
                <w:sz w:val="28"/>
                <w:szCs w:val="28"/>
              </w:rPr>
              <w:t>點亮約</w:t>
            </w:r>
            <w:r w:rsidRPr="00462653">
              <w:rPr>
                <w:sz w:val="28"/>
                <w:szCs w:val="28"/>
              </w:rPr>
              <w:t>1 sec</w:t>
            </w:r>
            <w:r w:rsidRPr="00462653">
              <w:rPr>
                <w:sz w:val="28"/>
                <w:szCs w:val="28"/>
              </w:rPr>
              <w:t>後熄滅（</w:t>
            </w:r>
            <w:r w:rsidRPr="00462653">
              <w:rPr>
                <w:color w:val="00B050"/>
                <w:sz w:val="28"/>
                <w:szCs w:val="28"/>
              </w:rPr>
              <w:t>綠</w:t>
            </w:r>
            <w:r w:rsidRPr="00462653">
              <w:rPr>
                <w:sz w:val="28"/>
                <w:szCs w:val="28"/>
              </w:rPr>
              <w:t>）</w:t>
            </w:r>
          </w:p>
          <w:p w14:paraId="7EF1B8A4" w14:textId="39F3BDFB" w:rsidR="00A97682" w:rsidRPr="00462653" w:rsidRDefault="00A97682" w:rsidP="00FD6293">
            <w:pPr>
              <w:numPr>
                <w:ilvl w:val="0"/>
                <w:numId w:val="5"/>
              </w:numPr>
              <w:snapToGrid w:val="0"/>
              <w:spacing w:line="240" w:lineRule="atLeast"/>
              <w:rPr>
                <w:sz w:val="28"/>
                <w:szCs w:val="28"/>
              </w:rPr>
            </w:pPr>
            <w:r w:rsidRPr="00462653">
              <w:rPr>
                <w:sz w:val="28"/>
                <w:szCs w:val="28"/>
              </w:rPr>
              <w:t>切換</w:t>
            </w:r>
            <w:r w:rsidRPr="00462653">
              <w:rPr>
                <w:sz w:val="28"/>
                <w:szCs w:val="28"/>
              </w:rPr>
              <w:t xml:space="preserve">N-14-2 Switch </w:t>
            </w:r>
            <w:r w:rsidRPr="00462653">
              <w:rPr>
                <w:sz w:val="28"/>
                <w:szCs w:val="28"/>
              </w:rPr>
              <w:t>確認</w:t>
            </w:r>
            <w:r w:rsidRPr="00462653">
              <w:rPr>
                <w:sz w:val="28"/>
                <w:szCs w:val="28"/>
              </w:rPr>
              <w:t>pwr1 (</w:t>
            </w:r>
            <w:r w:rsidR="009964E4" w:rsidRPr="00462653">
              <w:rPr>
                <w:sz w:val="28"/>
                <w:szCs w:val="28"/>
              </w:rPr>
              <w:t>D1</w:t>
            </w:r>
            <w:r w:rsidR="00B80AF3" w:rsidRPr="00462653">
              <w:rPr>
                <w:sz w:val="28"/>
                <w:szCs w:val="28"/>
              </w:rPr>
              <w:t>9</w:t>
            </w:r>
            <w:r w:rsidRPr="00462653">
              <w:rPr>
                <w:sz w:val="28"/>
                <w:szCs w:val="28"/>
              </w:rPr>
              <w:t>:</w:t>
            </w:r>
            <w:r w:rsidRPr="00462653">
              <w:rPr>
                <w:color w:val="E36C0A" w:themeColor="accent6" w:themeShade="BF"/>
                <w:sz w:val="28"/>
                <w:szCs w:val="28"/>
              </w:rPr>
              <w:t xml:space="preserve"> </w:t>
            </w:r>
            <w:r w:rsidRPr="00462653">
              <w:rPr>
                <w:color w:val="E36C0A" w:themeColor="accent6" w:themeShade="BF"/>
                <w:sz w:val="28"/>
                <w:szCs w:val="28"/>
              </w:rPr>
              <w:t>橘</w:t>
            </w:r>
            <w:r w:rsidRPr="00462653">
              <w:rPr>
                <w:sz w:val="28"/>
                <w:szCs w:val="28"/>
              </w:rPr>
              <w:t>)</w:t>
            </w:r>
            <w:r w:rsidRPr="00462653">
              <w:rPr>
                <w:sz w:val="28"/>
                <w:szCs w:val="28"/>
              </w:rPr>
              <w:t>切換至</w:t>
            </w:r>
            <w:r w:rsidRPr="00462653">
              <w:rPr>
                <w:sz w:val="28"/>
                <w:szCs w:val="28"/>
              </w:rPr>
              <w:t xml:space="preserve"> pwr2(</w:t>
            </w:r>
            <w:r w:rsidR="009964E4" w:rsidRPr="00462653">
              <w:rPr>
                <w:sz w:val="28"/>
                <w:szCs w:val="28"/>
              </w:rPr>
              <w:t>D</w:t>
            </w:r>
            <w:r w:rsidR="00B80AF3" w:rsidRPr="00462653">
              <w:rPr>
                <w:sz w:val="28"/>
                <w:szCs w:val="28"/>
              </w:rPr>
              <w:t>20</w:t>
            </w:r>
            <w:r w:rsidRPr="00462653">
              <w:rPr>
                <w:sz w:val="28"/>
                <w:szCs w:val="28"/>
              </w:rPr>
              <w:t>:</w:t>
            </w:r>
            <w:r w:rsidRPr="00462653">
              <w:rPr>
                <w:color w:val="E36C0A" w:themeColor="accent6" w:themeShade="BF"/>
                <w:sz w:val="28"/>
                <w:szCs w:val="28"/>
              </w:rPr>
              <w:t xml:space="preserve"> </w:t>
            </w:r>
            <w:r w:rsidRPr="00462653">
              <w:rPr>
                <w:color w:val="E36C0A" w:themeColor="accent6" w:themeShade="BF"/>
                <w:sz w:val="28"/>
                <w:szCs w:val="28"/>
              </w:rPr>
              <w:t>橘</w:t>
            </w:r>
            <w:r w:rsidRPr="00462653">
              <w:rPr>
                <w:sz w:val="28"/>
                <w:szCs w:val="28"/>
              </w:rPr>
              <w:t>)</w:t>
            </w:r>
          </w:p>
          <w:p w14:paraId="1A45754D" w14:textId="65A91298" w:rsidR="00A97682" w:rsidRPr="00462653" w:rsidRDefault="00A97682" w:rsidP="00FD6293">
            <w:pPr>
              <w:numPr>
                <w:ilvl w:val="0"/>
                <w:numId w:val="5"/>
              </w:numPr>
              <w:snapToGrid w:val="0"/>
              <w:spacing w:line="240" w:lineRule="atLeast"/>
              <w:rPr>
                <w:sz w:val="28"/>
                <w:szCs w:val="28"/>
              </w:rPr>
            </w:pPr>
            <w:r w:rsidRPr="00462653">
              <w:rPr>
                <w:sz w:val="28"/>
                <w:szCs w:val="28"/>
              </w:rPr>
              <w:t>按下</w:t>
            </w:r>
            <w:r w:rsidRPr="00462653">
              <w:rPr>
                <w:sz w:val="28"/>
                <w:szCs w:val="28"/>
              </w:rPr>
              <w:t xml:space="preserve">N-14-2 Push bottom </w:t>
            </w:r>
            <w:r w:rsidRPr="00462653">
              <w:rPr>
                <w:sz w:val="28"/>
                <w:szCs w:val="28"/>
              </w:rPr>
              <w:t>確認治具</w:t>
            </w:r>
            <w:r w:rsidRPr="00462653">
              <w:rPr>
                <w:sz w:val="28"/>
                <w:szCs w:val="28"/>
              </w:rPr>
              <w:t>D6 LED off,</w:t>
            </w:r>
            <w:r w:rsidRPr="00462653">
              <w:rPr>
                <w:color w:val="FF0000"/>
                <w:sz w:val="28"/>
                <w:szCs w:val="28"/>
              </w:rPr>
              <w:t>待測產品的</w:t>
            </w:r>
            <w:r w:rsidRPr="00462653">
              <w:rPr>
                <w:color w:val="FF0000"/>
                <w:sz w:val="28"/>
                <w:szCs w:val="28"/>
              </w:rPr>
              <w:t xml:space="preserve">Relay </w:t>
            </w:r>
            <w:r w:rsidRPr="00462653">
              <w:rPr>
                <w:color w:val="FF0000"/>
                <w:sz w:val="28"/>
                <w:szCs w:val="28"/>
              </w:rPr>
              <w:t>做動發出聲響</w:t>
            </w:r>
            <w:r w:rsidR="00D92A8A" w:rsidRPr="00462653">
              <w:rPr>
                <w:sz w:val="28"/>
                <w:szCs w:val="28"/>
              </w:rPr>
              <w:t>。</w:t>
            </w:r>
          </w:p>
          <w:p w14:paraId="75B1B90D" w14:textId="0F1F2C0A" w:rsidR="00A97682" w:rsidRPr="00462653" w:rsidRDefault="00A97682" w:rsidP="00FD6293">
            <w:pPr>
              <w:numPr>
                <w:ilvl w:val="0"/>
                <w:numId w:val="5"/>
              </w:numPr>
              <w:snapToGrid w:val="0"/>
              <w:spacing w:line="240" w:lineRule="atLeast"/>
              <w:rPr>
                <w:sz w:val="28"/>
                <w:szCs w:val="28"/>
              </w:rPr>
            </w:pPr>
            <w:r w:rsidRPr="00462653">
              <w:rPr>
                <w:sz w:val="28"/>
                <w:szCs w:val="28"/>
              </w:rPr>
              <w:t>將待測產品電源</w:t>
            </w:r>
            <w:r w:rsidRPr="00462653">
              <w:rPr>
                <w:sz w:val="28"/>
                <w:szCs w:val="28"/>
              </w:rPr>
              <w:t>off</w:t>
            </w:r>
            <w:r w:rsidR="00D92A8A" w:rsidRPr="00462653">
              <w:rPr>
                <w:sz w:val="28"/>
                <w:szCs w:val="28"/>
              </w:rPr>
              <w:t>。</w:t>
            </w:r>
          </w:p>
          <w:p w14:paraId="66BE1095" w14:textId="77777777" w:rsidR="00095F7D" w:rsidRPr="00462653" w:rsidRDefault="00095F7D" w:rsidP="006D6EB0">
            <w:pPr>
              <w:snapToGrid w:val="0"/>
              <w:spacing w:line="240" w:lineRule="atLeast"/>
              <w:ind w:left="486"/>
              <w:rPr>
                <w:sz w:val="28"/>
                <w:szCs w:val="28"/>
              </w:rPr>
            </w:pPr>
          </w:p>
          <w:p w14:paraId="4AFD3430" w14:textId="1B45D6A7" w:rsidR="00A97682" w:rsidRPr="00462653" w:rsidRDefault="00D92A8A" w:rsidP="00526B58">
            <w:pPr>
              <w:numPr>
                <w:ilvl w:val="0"/>
                <w:numId w:val="2"/>
              </w:numPr>
              <w:jc w:val="both"/>
              <w:rPr>
                <w:b/>
                <w:color w:val="000000"/>
                <w:sz w:val="28"/>
                <w:szCs w:val="28"/>
              </w:rPr>
            </w:pPr>
            <w:r w:rsidRPr="00462653">
              <w:rPr>
                <w:b/>
                <w:color w:val="000000"/>
                <w:sz w:val="28"/>
                <w:szCs w:val="28"/>
              </w:rPr>
              <w:t>DIP Switch</w:t>
            </w:r>
            <w:r w:rsidR="009964E4" w:rsidRPr="00462653">
              <w:rPr>
                <w:b/>
                <w:color w:val="000000"/>
                <w:sz w:val="28"/>
                <w:szCs w:val="28"/>
              </w:rPr>
              <w:t xml:space="preserve"> &amp;  Push Bottom </w:t>
            </w:r>
            <w:r w:rsidRPr="00462653">
              <w:rPr>
                <w:b/>
                <w:color w:val="000000"/>
                <w:sz w:val="28"/>
                <w:szCs w:val="28"/>
              </w:rPr>
              <w:t>測試</w:t>
            </w:r>
            <w:r w:rsidRPr="00462653">
              <w:rPr>
                <w:b/>
                <w:color w:val="000000"/>
                <w:sz w:val="28"/>
                <w:szCs w:val="28"/>
              </w:rPr>
              <w:t xml:space="preserve">: </w:t>
            </w:r>
            <w:r w:rsidR="00A97682" w:rsidRPr="00462653">
              <w:rPr>
                <w:b/>
                <w:color w:val="000000"/>
                <w:sz w:val="28"/>
                <w:szCs w:val="28"/>
              </w:rPr>
              <w:t>依</w:t>
            </w:r>
            <w:r w:rsidR="00A97682" w:rsidRPr="00462653">
              <w:rPr>
                <w:b/>
                <w:color w:val="0000FF"/>
                <w:sz w:val="28"/>
                <w:szCs w:val="28"/>
              </w:rPr>
              <w:t>接線圖</w:t>
            </w:r>
            <w:r w:rsidR="00A97682" w:rsidRPr="00462653">
              <w:rPr>
                <w:b/>
                <w:color w:val="000000"/>
                <w:sz w:val="28"/>
                <w:szCs w:val="28"/>
              </w:rPr>
              <w:t>進行接線</w:t>
            </w:r>
          </w:p>
          <w:p w14:paraId="6EC7FCFC" w14:textId="133EF4B2" w:rsidR="009964E4" w:rsidRPr="00462653" w:rsidRDefault="00366747" w:rsidP="00FD6293">
            <w:pPr>
              <w:numPr>
                <w:ilvl w:val="0"/>
                <w:numId w:val="8"/>
              </w:numPr>
              <w:snapToGrid w:val="0"/>
              <w:spacing w:line="240" w:lineRule="atLeast"/>
              <w:rPr>
                <w:sz w:val="28"/>
                <w:szCs w:val="28"/>
              </w:rPr>
            </w:pPr>
            <w:r w:rsidRPr="00462653">
              <w:rPr>
                <w:sz w:val="28"/>
                <w:szCs w:val="28"/>
              </w:rPr>
              <w:t>先</w:t>
            </w:r>
            <w:r w:rsidR="00A97682" w:rsidRPr="00462653">
              <w:rPr>
                <w:sz w:val="28"/>
                <w:szCs w:val="28"/>
              </w:rPr>
              <w:t>分別將</w:t>
            </w:r>
            <w:r w:rsidRPr="00462653">
              <w:rPr>
                <w:sz w:val="28"/>
                <w:szCs w:val="28"/>
              </w:rPr>
              <w:t>產品</w:t>
            </w:r>
            <w:r w:rsidR="00A97682" w:rsidRPr="00462653">
              <w:rPr>
                <w:sz w:val="28"/>
                <w:szCs w:val="28"/>
              </w:rPr>
              <w:t>DIP Switch →</w:t>
            </w:r>
            <w:r w:rsidR="00A909BB" w:rsidRPr="00462653">
              <w:rPr>
                <w:sz w:val="28"/>
                <w:szCs w:val="28"/>
              </w:rPr>
              <w:t>All</w:t>
            </w:r>
            <w:r w:rsidR="00A97682" w:rsidRPr="00462653">
              <w:rPr>
                <w:sz w:val="28"/>
                <w:szCs w:val="28"/>
              </w:rPr>
              <w:t xml:space="preserve"> ON </w:t>
            </w:r>
            <w:r w:rsidR="009964E4" w:rsidRPr="00462653">
              <w:rPr>
                <w:sz w:val="28"/>
                <w:szCs w:val="28"/>
              </w:rPr>
              <w:t>,</w:t>
            </w:r>
            <w:r w:rsidR="009964E4" w:rsidRPr="00462653">
              <w:rPr>
                <w:sz w:val="28"/>
                <w:szCs w:val="28"/>
              </w:rPr>
              <w:t>確認開至</w:t>
            </w:r>
            <w:r w:rsidR="009964E4" w:rsidRPr="00462653">
              <w:rPr>
                <w:sz w:val="28"/>
                <w:szCs w:val="28"/>
              </w:rPr>
              <w:t>ON</w:t>
            </w:r>
            <w:r w:rsidR="009964E4" w:rsidRPr="00462653">
              <w:rPr>
                <w:sz w:val="28"/>
                <w:szCs w:val="28"/>
              </w:rPr>
              <w:t>後進行第二步驟</w:t>
            </w:r>
          </w:p>
          <w:p w14:paraId="094150CD" w14:textId="38137BD5" w:rsidR="00A97682" w:rsidRPr="00462653" w:rsidRDefault="00A00500" w:rsidP="00FD6293">
            <w:pPr>
              <w:numPr>
                <w:ilvl w:val="0"/>
                <w:numId w:val="8"/>
              </w:numPr>
              <w:snapToGrid w:val="0"/>
              <w:spacing w:line="240" w:lineRule="atLeast"/>
              <w:rPr>
                <w:sz w:val="28"/>
                <w:szCs w:val="28"/>
              </w:rPr>
            </w:pPr>
            <w:r w:rsidRPr="00462653">
              <w:rPr>
                <w:sz w:val="28"/>
                <w:szCs w:val="28"/>
              </w:rPr>
              <w:t>持續</w:t>
            </w:r>
            <w:r w:rsidR="009964E4" w:rsidRPr="00462653">
              <w:rPr>
                <w:sz w:val="28"/>
                <w:szCs w:val="28"/>
              </w:rPr>
              <w:t>按住產品</w:t>
            </w:r>
            <w:r w:rsidR="009964E4" w:rsidRPr="00462653">
              <w:rPr>
                <w:sz w:val="28"/>
                <w:szCs w:val="28"/>
              </w:rPr>
              <w:t>Push Bottom</w:t>
            </w:r>
            <w:r w:rsidRPr="00462653">
              <w:rPr>
                <w:sz w:val="28"/>
                <w:szCs w:val="28"/>
              </w:rPr>
              <w:t>後將</w:t>
            </w:r>
            <w:r w:rsidR="00A97682" w:rsidRPr="00462653">
              <w:rPr>
                <w:sz w:val="28"/>
                <w:szCs w:val="28"/>
              </w:rPr>
              <w:t>待測產品</w:t>
            </w:r>
            <w:r w:rsidR="00D92A8A" w:rsidRPr="00462653">
              <w:rPr>
                <w:sz w:val="28"/>
                <w:szCs w:val="28"/>
              </w:rPr>
              <w:t>Power ON</w:t>
            </w:r>
            <w:r w:rsidRPr="00462653">
              <w:rPr>
                <w:sz w:val="28"/>
                <w:szCs w:val="28"/>
              </w:rPr>
              <w:t>,</w:t>
            </w:r>
            <w:r w:rsidRPr="00462653">
              <w:rPr>
                <w:sz w:val="28"/>
                <w:szCs w:val="28"/>
              </w:rPr>
              <w:t>確認上電後放開</w:t>
            </w:r>
            <w:r w:rsidRPr="00462653">
              <w:rPr>
                <w:sz w:val="28"/>
                <w:szCs w:val="28"/>
              </w:rPr>
              <w:t>Push Bottom</w:t>
            </w:r>
          </w:p>
          <w:p w14:paraId="29C588B0" w14:textId="32D79753" w:rsidR="00A97682" w:rsidRPr="00462653" w:rsidRDefault="00A97682" w:rsidP="00FD6293">
            <w:pPr>
              <w:numPr>
                <w:ilvl w:val="0"/>
                <w:numId w:val="8"/>
              </w:numPr>
              <w:snapToGrid w:val="0"/>
              <w:spacing w:line="240" w:lineRule="atLeast"/>
              <w:rPr>
                <w:sz w:val="28"/>
                <w:szCs w:val="28"/>
              </w:rPr>
            </w:pPr>
            <w:r w:rsidRPr="00462653">
              <w:rPr>
                <w:sz w:val="28"/>
                <w:szCs w:val="28"/>
              </w:rPr>
              <w:t>確認產品</w:t>
            </w:r>
            <w:r w:rsidRPr="00462653">
              <w:rPr>
                <w:sz w:val="28"/>
                <w:szCs w:val="28"/>
              </w:rPr>
              <w:t xml:space="preserve">Fault LED → ON </w:t>
            </w:r>
            <w:r w:rsidR="00FB0902" w:rsidRPr="00462653">
              <w:rPr>
                <w:sz w:val="28"/>
                <w:szCs w:val="28"/>
              </w:rPr>
              <w:t>(D1</w:t>
            </w:r>
            <w:r w:rsidRPr="00462653">
              <w:rPr>
                <w:sz w:val="28"/>
                <w:szCs w:val="28"/>
              </w:rPr>
              <w:t>2:</w:t>
            </w:r>
            <w:r w:rsidRPr="00462653">
              <w:rPr>
                <w:color w:val="FF0000"/>
                <w:sz w:val="28"/>
                <w:szCs w:val="28"/>
              </w:rPr>
              <w:t>紅</w:t>
            </w:r>
            <w:r w:rsidRPr="00462653">
              <w:rPr>
                <w:sz w:val="28"/>
                <w:szCs w:val="28"/>
              </w:rPr>
              <w:t>),</w:t>
            </w:r>
            <w:r w:rsidRPr="00462653">
              <w:rPr>
                <w:sz w:val="28"/>
                <w:szCs w:val="28"/>
              </w:rPr>
              <w:t>待測產品</w:t>
            </w:r>
            <w:r w:rsidRPr="00462653">
              <w:rPr>
                <w:sz w:val="28"/>
                <w:szCs w:val="28"/>
              </w:rPr>
              <w:t xml:space="preserve"> Debug LED →ON (D</w:t>
            </w:r>
            <w:r w:rsidR="009964E4" w:rsidRPr="00462653">
              <w:rPr>
                <w:sz w:val="28"/>
                <w:szCs w:val="28"/>
              </w:rPr>
              <w:t>1</w:t>
            </w:r>
            <w:r w:rsidR="00B80AF3" w:rsidRPr="00462653">
              <w:rPr>
                <w:sz w:val="28"/>
                <w:szCs w:val="28"/>
              </w:rPr>
              <w:t>6</w:t>
            </w:r>
            <w:r w:rsidRPr="00462653">
              <w:rPr>
                <w:sz w:val="28"/>
                <w:szCs w:val="28"/>
              </w:rPr>
              <w:t>:</w:t>
            </w:r>
            <w:r w:rsidR="00B80AF3" w:rsidRPr="00462653">
              <w:rPr>
                <w:color w:val="00B050"/>
                <w:sz w:val="28"/>
                <w:szCs w:val="28"/>
              </w:rPr>
              <w:t>綠</w:t>
            </w:r>
            <w:r w:rsidR="00095F7D" w:rsidRPr="00462653">
              <w:rPr>
                <w:sz w:val="28"/>
                <w:szCs w:val="28"/>
              </w:rPr>
              <w:t>/D17:</w:t>
            </w:r>
            <w:r w:rsidR="00095F7D" w:rsidRPr="00462653">
              <w:rPr>
                <w:color w:val="00B050"/>
                <w:sz w:val="28"/>
                <w:szCs w:val="28"/>
              </w:rPr>
              <w:t>綠</w:t>
            </w:r>
            <w:r w:rsidRPr="00462653">
              <w:rPr>
                <w:sz w:val="28"/>
                <w:szCs w:val="28"/>
              </w:rPr>
              <w:t>)</w:t>
            </w:r>
          </w:p>
          <w:p w14:paraId="754C2A44" w14:textId="13D51316" w:rsidR="00ED6E70" w:rsidRPr="00462653" w:rsidRDefault="00095F7D" w:rsidP="00936F7F">
            <w:pPr>
              <w:numPr>
                <w:ilvl w:val="0"/>
                <w:numId w:val="8"/>
              </w:numPr>
              <w:snapToGrid w:val="0"/>
              <w:spacing w:line="240" w:lineRule="atLeast"/>
              <w:rPr>
                <w:noProof/>
              </w:rPr>
            </w:pPr>
            <w:r w:rsidRPr="00462653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2075008" behindDoc="0" locked="0" layoutInCell="1" allowOverlap="1" wp14:anchorId="667B61AF" wp14:editId="15960208">
                  <wp:simplePos x="0" y="0"/>
                  <wp:positionH relativeFrom="column">
                    <wp:posOffset>6940013</wp:posOffset>
                  </wp:positionH>
                  <wp:positionV relativeFrom="paragraph">
                    <wp:posOffset>36830</wp:posOffset>
                  </wp:positionV>
                  <wp:extent cx="2567354" cy="2055363"/>
                  <wp:effectExtent l="0" t="0" r="4445" b="2540"/>
                  <wp:wrapNone/>
                  <wp:docPr id="1236314695" name="圖片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67354" cy="205536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D92A8A" w:rsidRPr="00462653">
              <w:rPr>
                <w:sz w:val="28"/>
                <w:szCs w:val="28"/>
              </w:rPr>
              <w:t>將待測產品</w:t>
            </w:r>
            <w:r w:rsidR="002B29B7" w:rsidRPr="00462653">
              <w:rPr>
                <w:sz w:val="28"/>
                <w:szCs w:val="28"/>
              </w:rPr>
              <w:t xml:space="preserve">Power </w:t>
            </w:r>
            <w:r w:rsidR="00D92A8A" w:rsidRPr="00462653">
              <w:rPr>
                <w:sz w:val="28"/>
                <w:szCs w:val="28"/>
              </w:rPr>
              <w:t>off</w:t>
            </w:r>
            <w:r w:rsidR="00CC195E" w:rsidRPr="00462653">
              <w:rPr>
                <w:sz w:val="28"/>
                <w:szCs w:val="28"/>
              </w:rPr>
              <w:t>。</w:t>
            </w:r>
          </w:p>
          <w:p w14:paraId="690ACCC5" w14:textId="5CF1284D" w:rsidR="00936F7F" w:rsidRPr="00462653" w:rsidRDefault="00960BA0" w:rsidP="00ED6E70">
            <w:pPr>
              <w:rPr>
                <w:noProof/>
              </w:rPr>
            </w:pPr>
            <w:r w:rsidRPr="00462653">
              <w:rPr>
                <w:noProof/>
              </w:rPr>
              <w:t xml:space="preserve">                                                  </w:t>
            </w:r>
          </w:p>
          <w:p w14:paraId="6E658043" w14:textId="77777777" w:rsidR="00936F7F" w:rsidRPr="00462653" w:rsidRDefault="00936F7F" w:rsidP="00ED6E70">
            <w:pPr>
              <w:rPr>
                <w:noProof/>
              </w:rPr>
            </w:pPr>
          </w:p>
          <w:p w14:paraId="7B0E2996" w14:textId="77777777" w:rsidR="00936F7F" w:rsidRPr="00462653" w:rsidRDefault="00936F7F" w:rsidP="00ED6E70">
            <w:pPr>
              <w:rPr>
                <w:noProof/>
              </w:rPr>
            </w:pPr>
          </w:p>
          <w:p w14:paraId="6584163C" w14:textId="77777777" w:rsidR="00936F7F" w:rsidRPr="00462653" w:rsidRDefault="00936F7F" w:rsidP="00936F7F">
            <w:pPr>
              <w:ind w:leftChars="1700" w:left="4080"/>
              <w:rPr>
                <w:noProof/>
              </w:rPr>
            </w:pPr>
          </w:p>
          <w:p w14:paraId="6C8CBEFE" w14:textId="77777777" w:rsidR="00936F7F" w:rsidRPr="00462653" w:rsidRDefault="00936F7F" w:rsidP="00526B58">
            <w:pPr>
              <w:rPr>
                <w:noProof/>
              </w:rPr>
            </w:pPr>
          </w:p>
          <w:p w14:paraId="05FE5A08" w14:textId="294FB6FC" w:rsidR="00966EE3" w:rsidRPr="00462653" w:rsidRDefault="00960BA0" w:rsidP="00095F7D">
            <w:pPr>
              <w:ind w:leftChars="2500" w:left="6000"/>
              <w:rPr>
                <w:color w:val="FF0000"/>
              </w:rPr>
            </w:pPr>
            <w:r w:rsidRPr="00462653">
              <w:rPr>
                <w:noProof/>
              </w:rPr>
              <w:t xml:space="preserve"> </w:t>
            </w:r>
            <w:r w:rsidRPr="00462653">
              <w:rPr>
                <w:noProof/>
                <w:color w:val="FF0000"/>
              </w:rPr>
              <w:t>Main chip</w:t>
            </w:r>
            <w:r w:rsidR="00A00500" w:rsidRPr="00462653">
              <w:rPr>
                <w:noProof/>
                <w:color w:val="FF0000"/>
              </w:rPr>
              <w:t>背</w:t>
            </w:r>
            <w:r w:rsidRPr="00462653">
              <w:rPr>
                <w:noProof/>
                <w:color w:val="FF0000"/>
              </w:rPr>
              <w:t>面版邊</w:t>
            </w:r>
            <w:r w:rsidRPr="00462653">
              <w:rPr>
                <w:color w:val="FF0000"/>
              </w:rPr>
              <w:t xml:space="preserve">  </w:t>
            </w:r>
            <w:r w:rsidR="00095F7D" w:rsidRPr="00462653">
              <w:rPr>
                <w:color w:val="F79646" w:themeColor="accent6"/>
              </w:rPr>
              <w:t xml:space="preserve">PWR1 PWR2 </w:t>
            </w:r>
            <w:r w:rsidR="00095F7D" w:rsidRPr="00462653">
              <w:rPr>
                <w:color w:val="EE0000"/>
              </w:rPr>
              <w:t>FALUT</w:t>
            </w:r>
          </w:p>
        </w:tc>
      </w:tr>
    </w:tbl>
    <w:p w14:paraId="253B9934" w14:textId="77777777" w:rsidR="00CC195E" w:rsidRPr="00462653" w:rsidRDefault="00CC195E" w:rsidP="00B97A66"/>
    <w:p w14:paraId="0277C46A" w14:textId="77777777" w:rsidR="00AA48DE" w:rsidRPr="00462653" w:rsidRDefault="00AA48DE" w:rsidP="00B97A66"/>
    <w:tbl>
      <w:tblPr>
        <w:tblpPr w:leftFromText="180" w:rightFromText="180" w:vertAnchor="text" w:tblpY="1"/>
        <w:tblOverlap w:val="never"/>
        <w:tblW w:w="15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348"/>
        <w:gridCol w:w="6"/>
      </w:tblGrid>
      <w:tr w:rsidR="00B90167" w:rsidRPr="00462653" w14:paraId="4AC5D657" w14:textId="77777777" w:rsidTr="00506570">
        <w:trPr>
          <w:gridAfter w:val="1"/>
          <w:wAfter w:w="6" w:type="dxa"/>
          <w:trHeight w:val="546"/>
        </w:trPr>
        <w:tc>
          <w:tcPr>
            <w:tcW w:w="15348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7B6CC3B" w14:textId="5FF4F0B9" w:rsidR="00B90167" w:rsidRPr="00462653" w:rsidRDefault="00B90167" w:rsidP="00506570">
            <w:pPr>
              <w:numPr>
                <w:ilvl w:val="0"/>
                <w:numId w:val="16"/>
              </w:numPr>
              <w:jc w:val="center"/>
              <w:rPr>
                <w:sz w:val="32"/>
                <w:szCs w:val="32"/>
              </w:rPr>
            </w:pPr>
            <w:r w:rsidRPr="00462653">
              <w:rPr>
                <w:sz w:val="32"/>
                <w:szCs w:val="32"/>
              </w:rPr>
              <w:br w:type="page"/>
            </w:r>
            <w:r w:rsidRPr="00462653">
              <w:rPr>
                <w:b/>
                <w:sz w:val="32"/>
                <w:szCs w:val="32"/>
              </w:rPr>
              <w:t>T1(</w:t>
            </w:r>
            <w:proofErr w:type="spellStart"/>
            <w:r w:rsidRPr="00462653">
              <w:rPr>
                <w:b/>
                <w:sz w:val="32"/>
                <w:szCs w:val="32"/>
              </w:rPr>
              <w:t>MP_Test</w:t>
            </w:r>
            <w:proofErr w:type="spellEnd"/>
            <w:r w:rsidRPr="00462653">
              <w:rPr>
                <w:b/>
                <w:sz w:val="32"/>
                <w:szCs w:val="32"/>
              </w:rPr>
              <w:t>)</w:t>
            </w:r>
            <w:r w:rsidRPr="00462653">
              <w:rPr>
                <w:b/>
                <w:sz w:val="32"/>
                <w:szCs w:val="32"/>
              </w:rPr>
              <w:t>接線</w:t>
            </w:r>
            <w:r w:rsidR="00506570" w:rsidRPr="00462653">
              <w:rPr>
                <w:b/>
                <w:sz w:val="32"/>
                <w:szCs w:val="32"/>
              </w:rPr>
              <w:t xml:space="preserve"> – </w:t>
            </w:r>
            <w:r w:rsidR="00145B84" w:rsidRPr="00462653">
              <w:rPr>
                <w:b/>
                <w:sz w:val="32"/>
                <w:szCs w:val="32"/>
              </w:rPr>
              <w:t>2</w:t>
            </w:r>
            <w:r w:rsidR="00F620F2" w:rsidRPr="00462653">
              <w:rPr>
                <w:b/>
                <w:sz w:val="32"/>
                <w:szCs w:val="32"/>
              </w:rPr>
              <w:t xml:space="preserve"> Traffic test</w:t>
            </w:r>
            <w:r w:rsidR="002A6CDA" w:rsidRPr="00462653">
              <w:rPr>
                <w:b/>
                <w:sz w:val="32"/>
                <w:szCs w:val="32"/>
              </w:rPr>
              <w:t xml:space="preserve"> (</w:t>
            </w:r>
            <w:r w:rsidR="00DA4A3D" w:rsidRPr="00462653">
              <w:rPr>
                <w:b/>
                <w:sz w:val="32"/>
                <w:szCs w:val="32"/>
              </w:rPr>
              <w:t>EDS-G2010-ML-8P-2GS-90</w:t>
            </w:r>
            <w:r w:rsidR="002A6CDA" w:rsidRPr="00462653">
              <w:rPr>
                <w:b/>
                <w:sz w:val="32"/>
                <w:szCs w:val="32"/>
              </w:rPr>
              <w:t>)</w:t>
            </w:r>
          </w:p>
        </w:tc>
      </w:tr>
      <w:tr w:rsidR="00B90167" w:rsidRPr="00462653" w14:paraId="38AEEA61" w14:textId="77777777" w:rsidTr="00243214">
        <w:tblPrEx>
          <w:tblCellMar>
            <w:left w:w="28" w:type="dxa"/>
            <w:right w:w="28" w:type="dxa"/>
          </w:tblCellMar>
        </w:tblPrEx>
        <w:trPr>
          <w:trHeight w:val="7572"/>
        </w:trPr>
        <w:tc>
          <w:tcPr>
            <w:tcW w:w="15354" w:type="dxa"/>
            <w:gridSpan w:val="2"/>
            <w:tcBorders>
              <w:bottom w:val="single" w:sz="4" w:space="0" w:color="auto"/>
            </w:tcBorders>
            <w:vAlign w:val="center"/>
          </w:tcPr>
          <w:p w14:paraId="73CDC942" w14:textId="4D50DC0B" w:rsidR="00B90167" w:rsidRPr="00462653" w:rsidRDefault="00F841F4" w:rsidP="00243214">
            <w:pPr>
              <w:jc w:val="center"/>
            </w:pPr>
            <w:r w:rsidRPr="00462653">
              <w:rPr>
                <w:noProof/>
              </w:rPr>
              <w:drawing>
                <wp:inline distT="0" distB="0" distL="0" distR="0" wp14:anchorId="32166E29" wp14:editId="49FAA269">
                  <wp:extent cx="8553157" cy="4394282"/>
                  <wp:effectExtent l="0" t="0" r="0" b="6350"/>
                  <wp:docPr id="8" name="圖片 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B2B1871-8A5D-0822-EB3A-A443CAFC3B95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圖片 7">
                            <a:extLst>
                              <a:ext uri="{FF2B5EF4-FFF2-40B4-BE49-F238E27FC236}">
                                <a16:creationId xmlns:a16="http://schemas.microsoft.com/office/drawing/2014/main" id="{7B2B1871-8A5D-0822-EB3A-A443CAFC3B95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55057" cy="43952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625964" w14:textId="77777777" w:rsidR="00AA48DE" w:rsidRPr="00462653" w:rsidRDefault="00AA48DE" w:rsidP="00B97A66"/>
    <w:p w14:paraId="3D0C161D" w14:textId="77777777" w:rsidR="00C71062" w:rsidRPr="00462653" w:rsidRDefault="00C71062" w:rsidP="00B97A66"/>
    <w:tbl>
      <w:tblPr>
        <w:tblpPr w:leftFromText="180" w:rightFromText="180" w:vertAnchor="text" w:tblpY="1"/>
        <w:tblOverlap w:val="never"/>
        <w:tblW w:w="15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348"/>
        <w:gridCol w:w="6"/>
      </w:tblGrid>
      <w:tr w:rsidR="002A6CDA" w:rsidRPr="00462653" w14:paraId="5C7DB1D7" w14:textId="77777777" w:rsidTr="00506570">
        <w:trPr>
          <w:gridAfter w:val="1"/>
          <w:wAfter w:w="6" w:type="dxa"/>
          <w:trHeight w:val="546"/>
        </w:trPr>
        <w:tc>
          <w:tcPr>
            <w:tcW w:w="15348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52D78BD" w14:textId="1533C3F5" w:rsidR="002A6CDA" w:rsidRPr="00462653" w:rsidRDefault="002A6CDA" w:rsidP="00506570">
            <w:pPr>
              <w:pStyle w:val="ad"/>
              <w:numPr>
                <w:ilvl w:val="0"/>
                <w:numId w:val="16"/>
              </w:numPr>
              <w:ind w:leftChars="0"/>
              <w:jc w:val="center"/>
              <w:rPr>
                <w:sz w:val="32"/>
                <w:szCs w:val="32"/>
              </w:rPr>
            </w:pPr>
            <w:r w:rsidRPr="00462653">
              <w:rPr>
                <w:sz w:val="32"/>
                <w:szCs w:val="32"/>
              </w:rPr>
              <w:br w:type="page"/>
            </w:r>
            <w:r w:rsidRPr="00462653">
              <w:rPr>
                <w:b/>
                <w:sz w:val="32"/>
                <w:szCs w:val="32"/>
              </w:rPr>
              <w:t>T1(</w:t>
            </w:r>
            <w:proofErr w:type="spellStart"/>
            <w:r w:rsidRPr="00462653">
              <w:rPr>
                <w:b/>
                <w:sz w:val="32"/>
                <w:szCs w:val="32"/>
              </w:rPr>
              <w:t>MP_Test</w:t>
            </w:r>
            <w:proofErr w:type="spellEnd"/>
            <w:r w:rsidRPr="00462653">
              <w:rPr>
                <w:b/>
                <w:sz w:val="32"/>
                <w:szCs w:val="32"/>
              </w:rPr>
              <w:t>)</w:t>
            </w:r>
            <w:r w:rsidRPr="00462653">
              <w:rPr>
                <w:b/>
                <w:sz w:val="32"/>
                <w:szCs w:val="32"/>
              </w:rPr>
              <w:t>接線圖</w:t>
            </w:r>
            <w:r w:rsidR="00506570" w:rsidRPr="00462653">
              <w:rPr>
                <w:b/>
                <w:sz w:val="32"/>
                <w:szCs w:val="32"/>
              </w:rPr>
              <w:t xml:space="preserve"> – 3</w:t>
            </w:r>
            <w:r w:rsidRPr="00462653">
              <w:rPr>
                <w:b/>
                <w:sz w:val="32"/>
                <w:szCs w:val="32"/>
              </w:rPr>
              <w:t xml:space="preserve"> </w:t>
            </w:r>
            <w:r w:rsidR="00F620F2" w:rsidRPr="00462653">
              <w:rPr>
                <w:b/>
                <w:sz w:val="32"/>
                <w:szCs w:val="32"/>
              </w:rPr>
              <w:t xml:space="preserve">Traffic test </w:t>
            </w:r>
            <w:r w:rsidRPr="00462653">
              <w:rPr>
                <w:b/>
                <w:sz w:val="32"/>
                <w:szCs w:val="32"/>
              </w:rPr>
              <w:t>(</w:t>
            </w:r>
            <w:r w:rsidR="00506570" w:rsidRPr="00462653">
              <w:rPr>
                <w:b/>
                <w:sz w:val="32"/>
                <w:szCs w:val="32"/>
              </w:rPr>
              <w:t xml:space="preserve"> EDS-G2010-ML-8P-90)</w:t>
            </w:r>
          </w:p>
        </w:tc>
      </w:tr>
      <w:tr w:rsidR="002A6CDA" w:rsidRPr="00462653" w14:paraId="5513D544" w14:textId="77777777" w:rsidTr="003E0153">
        <w:tblPrEx>
          <w:tblCellMar>
            <w:left w:w="28" w:type="dxa"/>
            <w:right w:w="28" w:type="dxa"/>
          </w:tblCellMar>
        </w:tblPrEx>
        <w:trPr>
          <w:trHeight w:val="7572"/>
        </w:trPr>
        <w:tc>
          <w:tcPr>
            <w:tcW w:w="15354" w:type="dxa"/>
            <w:gridSpan w:val="2"/>
            <w:tcBorders>
              <w:bottom w:val="single" w:sz="4" w:space="0" w:color="auto"/>
            </w:tcBorders>
            <w:vAlign w:val="center"/>
          </w:tcPr>
          <w:p w14:paraId="7DA59A0D" w14:textId="5048096F" w:rsidR="002A6CDA" w:rsidRPr="00462653" w:rsidRDefault="00C80EDB" w:rsidP="003E0153">
            <w:pPr>
              <w:jc w:val="center"/>
            </w:pPr>
            <w:r w:rsidRPr="00462653">
              <w:rPr>
                <w:noProof/>
              </w:rPr>
              <w:drawing>
                <wp:inline distT="0" distB="0" distL="0" distR="0" wp14:anchorId="769EBE8A" wp14:editId="17529F3E">
                  <wp:extent cx="7160455" cy="4197145"/>
                  <wp:effectExtent l="0" t="0" r="0" b="0"/>
                  <wp:docPr id="20" name="圖片 1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38EAEAC-118F-4152-0F5F-9795741F614C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圖片 19">
                            <a:extLst>
                              <a:ext uri="{FF2B5EF4-FFF2-40B4-BE49-F238E27FC236}">
                                <a16:creationId xmlns:a16="http://schemas.microsoft.com/office/drawing/2014/main" id="{A38EAEAC-118F-4152-0F5F-9795741F614C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71098" cy="4203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0BAA83" w14:textId="77777777" w:rsidR="002A6CDA" w:rsidRPr="00462653" w:rsidRDefault="002A6CDA" w:rsidP="00B97A66"/>
    <w:p w14:paraId="13A236C3" w14:textId="77777777" w:rsidR="00D6212D" w:rsidRPr="00462653" w:rsidRDefault="00D6212D" w:rsidP="00B97A66"/>
    <w:tbl>
      <w:tblPr>
        <w:tblpPr w:leftFromText="180" w:rightFromText="180" w:vertAnchor="text" w:tblpY="1"/>
        <w:tblOverlap w:val="never"/>
        <w:tblW w:w="15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348"/>
        <w:gridCol w:w="6"/>
      </w:tblGrid>
      <w:tr w:rsidR="00D6212D" w:rsidRPr="00462653" w14:paraId="3B17EACE" w14:textId="77777777" w:rsidTr="00D81948">
        <w:trPr>
          <w:gridAfter w:val="1"/>
          <w:wAfter w:w="6" w:type="dxa"/>
          <w:trHeight w:val="546"/>
        </w:trPr>
        <w:tc>
          <w:tcPr>
            <w:tcW w:w="15348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D32A606" w14:textId="3954C751" w:rsidR="00D6212D" w:rsidRPr="00462653" w:rsidRDefault="00D6212D" w:rsidP="00D6212D">
            <w:pPr>
              <w:pStyle w:val="ad"/>
              <w:numPr>
                <w:ilvl w:val="0"/>
                <w:numId w:val="16"/>
              </w:numPr>
              <w:ind w:leftChars="0"/>
              <w:jc w:val="center"/>
              <w:rPr>
                <w:sz w:val="32"/>
                <w:szCs w:val="32"/>
              </w:rPr>
            </w:pPr>
            <w:r w:rsidRPr="00462653">
              <w:rPr>
                <w:sz w:val="32"/>
                <w:szCs w:val="32"/>
              </w:rPr>
              <w:br w:type="page"/>
            </w:r>
            <w:r w:rsidRPr="00462653">
              <w:rPr>
                <w:b/>
                <w:sz w:val="32"/>
                <w:szCs w:val="32"/>
              </w:rPr>
              <w:t>T1(</w:t>
            </w:r>
            <w:proofErr w:type="spellStart"/>
            <w:r w:rsidRPr="00462653">
              <w:rPr>
                <w:b/>
                <w:sz w:val="32"/>
                <w:szCs w:val="32"/>
              </w:rPr>
              <w:t>MP_Test</w:t>
            </w:r>
            <w:proofErr w:type="spellEnd"/>
            <w:r w:rsidRPr="00462653">
              <w:rPr>
                <w:b/>
                <w:sz w:val="32"/>
                <w:szCs w:val="32"/>
              </w:rPr>
              <w:t>)</w:t>
            </w:r>
            <w:r w:rsidRPr="00462653">
              <w:rPr>
                <w:b/>
                <w:sz w:val="32"/>
                <w:szCs w:val="32"/>
              </w:rPr>
              <w:t>接線圖</w:t>
            </w:r>
            <w:r w:rsidRPr="00462653">
              <w:rPr>
                <w:b/>
                <w:sz w:val="32"/>
                <w:szCs w:val="32"/>
              </w:rPr>
              <w:t xml:space="preserve"> – 4 PoE test</w:t>
            </w:r>
          </w:p>
        </w:tc>
      </w:tr>
      <w:tr w:rsidR="00D6212D" w:rsidRPr="00462653" w14:paraId="1785D731" w14:textId="77777777" w:rsidTr="00D81948">
        <w:tblPrEx>
          <w:tblCellMar>
            <w:left w:w="28" w:type="dxa"/>
            <w:right w:w="28" w:type="dxa"/>
          </w:tblCellMar>
        </w:tblPrEx>
        <w:trPr>
          <w:trHeight w:val="7572"/>
        </w:trPr>
        <w:tc>
          <w:tcPr>
            <w:tcW w:w="15354" w:type="dxa"/>
            <w:gridSpan w:val="2"/>
            <w:tcBorders>
              <w:bottom w:val="single" w:sz="4" w:space="0" w:color="auto"/>
            </w:tcBorders>
            <w:vAlign w:val="center"/>
          </w:tcPr>
          <w:p w14:paraId="1F97A446" w14:textId="7932F9FC" w:rsidR="00D6212D" w:rsidRPr="00462653" w:rsidRDefault="008D3397" w:rsidP="00D81948">
            <w:pPr>
              <w:jc w:val="center"/>
            </w:pPr>
            <w:r w:rsidRPr="00462653">
              <w:rPr>
                <w:noProof/>
              </w:rPr>
              <w:drawing>
                <wp:inline distT="0" distB="0" distL="0" distR="0" wp14:anchorId="33AD3F0B" wp14:editId="0056FD6A">
                  <wp:extent cx="7392572" cy="4424525"/>
                  <wp:effectExtent l="0" t="0" r="0" b="0"/>
                  <wp:docPr id="63" name="圖片 6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47F0AC5-7F16-E84A-09B7-E532C7B0FE9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圖片 62">
                            <a:extLst>
                              <a:ext uri="{FF2B5EF4-FFF2-40B4-BE49-F238E27FC236}">
                                <a16:creationId xmlns:a16="http://schemas.microsoft.com/office/drawing/2014/main" id="{947F0AC5-7F16-E84A-09B7-E532C7B0FE9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95429" cy="4426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9B3AFC" w14:textId="77777777" w:rsidR="00D6212D" w:rsidRPr="00462653" w:rsidRDefault="00D6212D" w:rsidP="00B97A66"/>
    <w:p w14:paraId="28A5164E" w14:textId="77777777" w:rsidR="002A6CDA" w:rsidRPr="00462653" w:rsidRDefault="002A6CDA" w:rsidP="00B97A66"/>
    <w:tbl>
      <w:tblPr>
        <w:tblpPr w:leftFromText="180" w:rightFromText="180" w:vertAnchor="text" w:tblpY="1"/>
        <w:tblOverlap w:val="never"/>
        <w:tblW w:w="153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551"/>
        <w:gridCol w:w="7797"/>
      </w:tblGrid>
      <w:tr w:rsidR="00B97A66" w:rsidRPr="00462653" w14:paraId="410BF55C" w14:textId="77777777" w:rsidTr="00C737BD">
        <w:trPr>
          <w:trHeight w:val="546"/>
        </w:trPr>
        <w:tc>
          <w:tcPr>
            <w:tcW w:w="15348" w:type="dxa"/>
            <w:gridSpan w:val="2"/>
            <w:tcBorders>
              <w:bottom w:val="single" w:sz="4" w:space="0" w:color="auto"/>
            </w:tcBorders>
            <w:shd w:val="clear" w:color="auto" w:fill="E6E6E6"/>
          </w:tcPr>
          <w:p w14:paraId="13B926A3" w14:textId="77777777" w:rsidR="00B97A66" w:rsidRPr="00462653" w:rsidRDefault="00B97A66" w:rsidP="00BE0FFC">
            <w:pPr>
              <w:pStyle w:val="ad"/>
              <w:numPr>
                <w:ilvl w:val="0"/>
                <w:numId w:val="16"/>
              </w:numPr>
              <w:ind w:leftChars="0"/>
              <w:jc w:val="center"/>
              <w:rPr>
                <w:sz w:val="32"/>
                <w:szCs w:val="32"/>
              </w:rPr>
            </w:pPr>
            <w:r w:rsidRPr="00462653">
              <w:rPr>
                <w:sz w:val="32"/>
                <w:szCs w:val="32"/>
              </w:rPr>
              <w:br w:type="page"/>
            </w:r>
            <w:r w:rsidRPr="00462653">
              <w:rPr>
                <w:b/>
                <w:sz w:val="32"/>
                <w:szCs w:val="32"/>
              </w:rPr>
              <w:t>T1(</w:t>
            </w:r>
            <w:proofErr w:type="spellStart"/>
            <w:r w:rsidR="007738AF" w:rsidRPr="00462653">
              <w:rPr>
                <w:b/>
                <w:sz w:val="32"/>
                <w:szCs w:val="32"/>
              </w:rPr>
              <w:t>MP_Test</w:t>
            </w:r>
            <w:proofErr w:type="spellEnd"/>
            <w:r w:rsidRPr="00462653">
              <w:rPr>
                <w:b/>
                <w:sz w:val="32"/>
                <w:szCs w:val="32"/>
              </w:rPr>
              <w:t>)</w:t>
            </w:r>
            <w:r w:rsidRPr="00462653">
              <w:rPr>
                <w:b/>
                <w:sz w:val="32"/>
                <w:szCs w:val="32"/>
              </w:rPr>
              <w:t>測試作業</w:t>
            </w:r>
          </w:p>
        </w:tc>
      </w:tr>
      <w:tr w:rsidR="000A5C83" w:rsidRPr="00462653" w14:paraId="7AECC8E0" w14:textId="77777777" w:rsidTr="00C737BD">
        <w:trPr>
          <w:trHeight w:val="7572"/>
        </w:trPr>
        <w:tc>
          <w:tcPr>
            <w:tcW w:w="7551" w:type="dxa"/>
            <w:tcBorders>
              <w:top w:val="single" w:sz="4" w:space="0" w:color="auto"/>
              <w:bottom w:val="single" w:sz="4" w:space="0" w:color="auto"/>
            </w:tcBorders>
          </w:tcPr>
          <w:p w14:paraId="02D0A277" w14:textId="77777777" w:rsidR="0069375B" w:rsidRPr="00462653" w:rsidRDefault="0069375B" w:rsidP="0069375B">
            <w:pPr>
              <w:pStyle w:val="2"/>
              <w:rPr>
                <w:rFonts w:ascii="Times New Roman" w:eastAsia="標楷體" w:hAnsi="Times New Roman"/>
                <w:sz w:val="32"/>
                <w:szCs w:val="32"/>
              </w:rPr>
            </w:pPr>
            <w:r w:rsidRPr="00462653">
              <w:rPr>
                <w:rFonts w:ascii="Times New Roman" w:eastAsia="標楷體" w:hAnsi="Times New Roman"/>
                <w:b/>
                <w:sz w:val="32"/>
                <w:szCs w:val="32"/>
              </w:rPr>
              <w:t>【治具設定步驟</w:t>
            </w:r>
            <w:r w:rsidRPr="00462653">
              <w:rPr>
                <w:rFonts w:ascii="Times New Roman" w:eastAsia="標楷體" w:hAnsi="Times New Roman"/>
                <w:sz w:val="32"/>
                <w:szCs w:val="32"/>
              </w:rPr>
              <w:t>】</w:t>
            </w:r>
          </w:p>
          <w:p w14:paraId="18F5731E" w14:textId="5AE5AC15" w:rsidR="0069375B" w:rsidRPr="00462653" w:rsidRDefault="0069375B" w:rsidP="00FD6293">
            <w:pPr>
              <w:numPr>
                <w:ilvl w:val="0"/>
                <w:numId w:val="9"/>
              </w:numPr>
              <w:snapToGrid w:val="0"/>
              <w:spacing w:line="240" w:lineRule="atLeast"/>
              <w:rPr>
                <w:b/>
                <w:sz w:val="28"/>
                <w:szCs w:val="28"/>
              </w:rPr>
            </w:pPr>
            <w:r w:rsidRPr="00462653">
              <w:rPr>
                <w:b/>
                <w:sz w:val="28"/>
                <w:szCs w:val="28"/>
              </w:rPr>
              <w:t>開啟</w:t>
            </w:r>
            <w:r w:rsidR="00BE0FFC" w:rsidRPr="00462653">
              <w:rPr>
                <w:b/>
                <w:sz w:val="28"/>
                <w:szCs w:val="28"/>
              </w:rPr>
              <w:t>M-00049 (EDS-G509)/ M-00167 (EDS-G516E)</w:t>
            </w:r>
            <w:r w:rsidRPr="00462653">
              <w:rPr>
                <w:b/>
                <w:sz w:val="28"/>
                <w:szCs w:val="28"/>
              </w:rPr>
              <w:t>之電源後</w:t>
            </w:r>
            <w:r w:rsidRPr="00462653">
              <w:rPr>
                <w:b/>
                <w:sz w:val="28"/>
                <w:szCs w:val="28"/>
              </w:rPr>
              <w:t xml:space="preserve">, </w:t>
            </w:r>
            <w:r w:rsidRPr="00462653">
              <w:rPr>
                <w:b/>
                <w:sz w:val="28"/>
                <w:szCs w:val="28"/>
              </w:rPr>
              <w:t>請於輸入</w:t>
            </w:r>
            <w:r w:rsidRPr="00462653">
              <w:rPr>
                <w:b/>
                <w:sz w:val="28"/>
                <w:szCs w:val="28"/>
              </w:rPr>
              <w:t>3</w:t>
            </w:r>
            <w:r w:rsidRPr="00462653">
              <w:rPr>
                <w:b/>
                <w:sz w:val="28"/>
                <w:szCs w:val="28"/>
              </w:rPr>
              <w:t>次空白鍵進入設定畫面</w:t>
            </w:r>
          </w:p>
          <w:p w14:paraId="1B4E0F1C" w14:textId="77777777" w:rsidR="0069375B" w:rsidRPr="00462653" w:rsidRDefault="0069375B" w:rsidP="00FD6293">
            <w:pPr>
              <w:numPr>
                <w:ilvl w:val="0"/>
                <w:numId w:val="9"/>
              </w:numPr>
              <w:snapToGrid w:val="0"/>
              <w:spacing w:line="240" w:lineRule="atLeast"/>
              <w:rPr>
                <w:b/>
                <w:sz w:val="28"/>
                <w:szCs w:val="28"/>
              </w:rPr>
            </w:pPr>
            <w:r w:rsidRPr="00462653">
              <w:rPr>
                <w:b/>
                <w:sz w:val="28"/>
                <w:szCs w:val="28"/>
              </w:rPr>
              <w:t>進行設定值設定</w:t>
            </w:r>
          </w:p>
          <w:p w14:paraId="1F3402B4" w14:textId="6EAA29A2" w:rsidR="00E46F63" w:rsidRPr="00462653" w:rsidRDefault="00D23D35" w:rsidP="00F13FE6">
            <w:pPr>
              <w:snapToGrid w:val="0"/>
              <w:spacing w:line="240" w:lineRule="atLeast"/>
              <w:ind w:left="486"/>
              <w:rPr>
                <w:bCs/>
                <w:sz w:val="22"/>
                <w:szCs w:val="22"/>
              </w:rPr>
            </w:pPr>
            <w:r w:rsidRPr="00462653">
              <w:rPr>
                <w:bCs/>
                <w:sz w:val="22"/>
                <w:szCs w:val="22"/>
                <w:highlight w:val="yellow"/>
              </w:rPr>
              <w:t>EDS-G2010-ML-8P-2GS-90 &gt; M-00049</w:t>
            </w:r>
          </w:p>
          <w:p w14:paraId="2159A08A" w14:textId="65A5A83C" w:rsidR="006E0943" w:rsidRPr="00462653" w:rsidRDefault="0075041A" w:rsidP="00F13FE6">
            <w:pPr>
              <w:snapToGrid w:val="0"/>
              <w:spacing w:line="240" w:lineRule="atLeast"/>
              <w:ind w:left="486"/>
              <w:rPr>
                <w:bCs/>
                <w:sz w:val="22"/>
                <w:szCs w:val="22"/>
              </w:rPr>
            </w:pPr>
            <w:r w:rsidRPr="00462653">
              <w:rPr>
                <w:bCs/>
                <w:noProof/>
                <w:sz w:val="22"/>
                <w:szCs w:val="22"/>
              </w:rPr>
              <w:drawing>
                <wp:inline distT="0" distB="0" distL="0" distR="0" wp14:anchorId="1B0AA806" wp14:editId="30AE4C62">
                  <wp:extent cx="4135901" cy="1078097"/>
                  <wp:effectExtent l="0" t="0" r="0" b="8255"/>
                  <wp:docPr id="11719963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19963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7120" cy="10810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9F1074" w14:textId="162A8F6D" w:rsidR="00D23D35" w:rsidRPr="00462653" w:rsidRDefault="00603A46" w:rsidP="00F13FE6">
            <w:pPr>
              <w:snapToGrid w:val="0"/>
              <w:spacing w:line="240" w:lineRule="atLeast"/>
              <w:ind w:left="486"/>
              <w:rPr>
                <w:bCs/>
                <w:sz w:val="22"/>
                <w:szCs w:val="22"/>
              </w:rPr>
            </w:pPr>
            <w:r w:rsidRPr="00462653">
              <w:rPr>
                <w:bCs/>
                <w:sz w:val="22"/>
                <w:szCs w:val="22"/>
              </w:rPr>
              <w:t xml:space="preserve">[0] Set mega copper port </w:t>
            </w:r>
            <w:proofErr w:type="gramStart"/>
            <w:r w:rsidRPr="00462653">
              <w:rPr>
                <w:bCs/>
                <w:sz w:val="22"/>
                <w:szCs w:val="22"/>
              </w:rPr>
              <w:t>number :</w:t>
            </w:r>
            <w:proofErr w:type="gramEnd"/>
            <w:r w:rsidRPr="00462653">
              <w:rPr>
                <w:bCs/>
                <w:sz w:val="22"/>
                <w:szCs w:val="22"/>
              </w:rPr>
              <w:t xml:space="preserve"> </w:t>
            </w:r>
            <w:r w:rsidRPr="00462653">
              <w:rPr>
                <w:b/>
                <w:sz w:val="22"/>
                <w:szCs w:val="22"/>
                <w:highlight w:val="yellow"/>
              </w:rPr>
              <w:t>8</w:t>
            </w:r>
          </w:p>
          <w:p w14:paraId="0CFB0CE6" w14:textId="29D4565F" w:rsidR="00603A46" w:rsidRPr="00462653" w:rsidRDefault="00603A46" w:rsidP="00F13FE6">
            <w:pPr>
              <w:snapToGrid w:val="0"/>
              <w:spacing w:line="240" w:lineRule="atLeast"/>
              <w:ind w:left="486"/>
              <w:rPr>
                <w:bCs/>
                <w:sz w:val="22"/>
                <w:szCs w:val="22"/>
              </w:rPr>
            </w:pPr>
            <w:r w:rsidRPr="00462653">
              <w:rPr>
                <w:bCs/>
                <w:sz w:val="22"/>
                <w:szCs w:val="22"/>
              </w:rPr>
              <w:t xml:space="preserve">[2] Set giga copper port </w:t>
            </w:r>
            <w:proofErr w:type="gramStart"/>
            <w:r w:rsidRPr="00462653">
              <w:rPr>
                <w:bCs/>
                <w:sz w:val="22"/>
                <w:szCs w:val="22"/>
              </w:rPr>
              <w:t>number :</w:t>
            </w:r>
            <w:proofErr w:type="gramEnd"/>
            <w:r w:rsidRPr="00462653">
              <w:rPr>
                <w:bCs/>
                <w:sz w:val="22"/>
                <w:szCs w:val="22"/>
              </w:rPr>
              <w:t xml:space="preserve"> </w:t>
            </w:r>
            <w:r w:rsidRPr="00462653">
              <w:rPr>
                <w:b/>
                <w:sz w:val="22"/>
                <w:szCs w:val="22"/>
                <w:highlight w:val="yellow"/>
              </w:rPr>
              <w:t>8</w:t>
            </w:r>
          </w:p>
          <w:p w14:paraId="39716BA9" w14:textId="00DD60F4" w:rsidR="00603A46" w:rsidRPr="00462653" w:rsidRDefault="002C2E5E" w:rsidP="002C2E5E">
            <w:pPr>
              <w:snapToGrid w:val="0"/>
              <w:spacing w:line="240" w:lineRule="atLeast"/>
              <w:ind w:left="486"/>
              <w:rPr>
                <w:bCs/>
                <w:sz w:val="22"/>
                <w:szCs w:val="22"/>
              </w:rPr>
            </w:pPr>
            <w:r w:rsidRPr="00462653">
              <w:rPr>
                <w:bCs/>
                <w:sz w:val="22"/>
                <w:szCs w:val="22"/>
              </w:rPr>
              <w:t xml:space="preserve">[4] Set 100m fiber port </w:t>
            </w:r>
            <w:proofErr w:type="gramStart"/>
            <w:r w:rsidRPr="00462653">
              <w:rPr>
                <w:bCs/>
                <w:sz w:val="22"/>
                <w:szCs w:val="22"/>
              </w:rPr>
              <w:t>number :</w:t>
            </w:r>
            <w:proofErr w:type="gramEnd"/>
            <w:r w:rsidRPr="00462653">
              <w:rPr>
                <w:bCs/>
                <w:sz w:val="22"/>
                <w:szCs w:val="22"/>
              </w:rPr>
              <w:t xml:space="preserve"> </w:t>
            </w:r>
            <w:r w:rsidRPr="00462653">
              <w:rPr>
                <w:b/>
                <w:sz w:val="22"/>
                <w:szCs w:val="22"/>
                <w:highlight w:val="yellow"/>
              </w:rPr>
              <w:t>2</w:t>
            </w:r>
          </w:p>
          <w:p w14:paraId="0832B66C" w14:textId="00EFB1DA" w:rsidR="002C2E5E" w:rsidRPr="00462653" w:rsidRDefault="002C2E5E" w:rsidP="00F13FE6">
            <w:pPr>
              <w:snapToGrid w:val="0"/>
              <w:spacing w:line="240" w:lineRule="atLeast"/>
              <w:ind w:left="486"/>
              <w:rPr>
                <w:bCs/>
                <w:sz w:val="22"/>
                <w:szCs w:val="22"/>
              </w:rPr>
            </w:pPr>
            <w:r w:rsidRPr="00462653">
              <w:rPr>
                <w:bCs/>
                <w:sz w:val="22"/>
                <w:szCs w:val="22"/>
              </w:rPr>
              <w:t xml:space="preserve">[6] Set 1g fiber port </w:t>
            </w:r>
            <w:proofErr w:type="gramStart"/>
            <w:r w:rsidRPr="00462653">
              <w:rPr>
                <w:bCs/>
                <w:sz w:val="22"/>
                <w:szCs w:val="22"/>
              </w:rPr>
              <w:t>number :</w:t>
            </w:r>
            <w:proofErr w:type="gramEnd"/>
            <w:r w:rsidRPr="00462653">
              <w:rPr>
                <w:bCs/>
                <w:sz w:val="22"/>
                <w:szCs w:val="22"/>
              </w:rPr>
              <w:t xml:space="preserve"> </w:t>
            </w:r>
            <w:r w:rsidRPr="00462653">
              <w:rPr>
                <w:b/>
                <w:sz w:val="22"/>
                <w:szCs w:val="22"/>
                <w:highlight w:val="yellow"/>
              </w:rPr>
              <w:t>2</w:t>
            </w:r>
          </w:p>
          <w:p w14:paraId="01ED265D" w14:textId="77777777" w:rsidR="00D23D35" w:rsidRPr="00462653" w:rsidRDefault="00D23D35" w:rsidP="00F13FE6">
            <w:pPr>
              <w:snapToGrid w:val="0"/>
              <w:spacing w:line="240" w:lineRule="atLeast"/>
              <w:ind w:left="486"/>
              <w:rPr>
                <w:bCs/>
                <w:sz w:val="22"/>
                <w:szCs w:val="22"/>
              </w:rPr>
            </w:pPr>
          </w:p>
          <w:p w14:paraId="19BE1586" w14:textId="2C445F88" w:rsidR="00D23D35" w:rsidRPr="00462653" w:rsidRDefault="00D23D35" w:rsidP="00F13FE6">
            <w:pPr>
              <w:snapToGrid w:val="0"/>
              <w:spacing w:line="240" w:lineRule="atLeast"/>
              <w:ind w:left="486"/>
              <w:rPr>
                <w:bCs/>
                <w:sz w:val="22"/>
                <w:szCs w:val="22"/>
              </w:rPr>
            </w:pPr>
            <w:r w:rsidRPr="00462653">
              <w:rPr>
                <w:bCs/>
                <w:sz w:val="22"/>
                <w:szCs w:val="22"/>
                <w:highlight w:val="yellow"/>
              </w:rPr>
              <w:t>EDS-G2010-ML-8P-90 &gt; M-00167</w:t>
            </w:r>
          </w:p>
          <w:p w14:paraId="63F95307" w14:textId="6F996EA0" w:rsidR="00D23D35" w:rsidRPr="00462653" w:rsidRDefault="00D23D35" w:rsidP="00F13FE6">
            <w:pPr>
              <w:snapToGrid w:val="0"/>
              <w:spacing w:line="240" w:lineRule="atLeast"/>
              <w:ind w:left="486"/>
              <w:rPr>
                <w:bCs/>
                <w:sz w:val="22"/>
                <w:szCs w:val="22"/>
              </w:rPr>
            </w:pPr>
            <w:r w:rsidRPr="00462653">
              <w:rPr>
                <w:bCs/>
                <w:noProof/>
                <w:sz w:val="22"/>
                <w:szCs w:val="22"/>
              </w:rPr>
              <w:drawing>
                <wp:inline distT="0" distB="0" distL="0" distR="0" wp14:anchorId="6C35F472" wp14:editId="6CEFB139">
                  <wp:extent cx="4657725" cy="977900"/>
                  <wp:effectExtent l="0" t="0" r="9525" b="0"/>
                  <wp:docPr id="102055626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0556269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7725" cy="97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E45213" w14:textId="47BE2627" w:rsidR="002C2E5E" w:rsidRPr="00462653" w:rsidRDefault="002C2E5E" w:rsidP="002C2E5E">
            <w:pPr>
              <w:snapToGrid w:val="0"/>
              <w:spacing w:line="240" w:lineRule="atLeast"/>
              <w:ind w:left="486"/>
              <w:rPr>
                <w:bCs/>
                <w:sz w:val="22"/>
                <w:szCs w:val="22"/>
              </w:rPr>
            </w:pPr>
            <w:r w:rsidRPr="00462653">
              <w:rPr>
                <w:bCs/>
                <w:sz w:val="22"/>
                <w:szCs w:val="22"/>
              </w:rPr>
              <w:t xml:space="preserve">[0] Set mega copper port </w:t>
            </w:r>
            <w:proofErr w:type="gramStart"/>
            <w:r w:rsidRPr="00462653">
              <w:rPr>
                <w:bCs/>
                <w:sz w:val="22"/>
                <w:szCs w:val="22"/>
              </w:rPr>
              <w:t>number :</w:t>
            </w:r>
            <w:proofErr w:type="gramEnd"/>
            <w:r w:rsidRPr="00462653">
              <w:rPr>
                <w:bCs/>
                <w:sz w:val="22"/>
                <w:szCs w:val="22"/>
              </w:rPr>
              <w:t xml:space="preserve"> </w:t>
            </w:r>
            <w:r w:rsidRPr="00462653">
              <w:rPr>
                <w:b/>
                <w:sz w:val="22"/>
                <w:szCs w:val="22"/>
                <w:highlight w:val="yellow"/>
              </w:rPr>
              <w:t>10</w:t>
            </w:r>
          </w:p>
          <w:p w14:paraId="1C2D90D3" w14:textId="3B88D784" w:rsidR="002C2E5E" w:rsidRPr="00462653" w:rsidRDefault="002C2E5E" w:rsidP="002C2E5E">
            <w:pPr>
              <w:snapToGrid w:val="0"/>
              <w:spacing w:line="240" w:lineRule="atLeast"/>
              <w:ind w:left="486"/>
              <w:rPr>
                <w:bCs/>
                <w:sz w:val="22"/>
                <w:szCs w:val="22"/>
              </w:rPr>
            </w:pPr>
            <w:r w:rsidRPr="00462653">
              <w:rPr>
                <w:bCs/>
                <w:sz w:val="22"/>
                <w:szCs w:val="22"/>
              </w:rPr>
              <w:t xml:space="preserve">[2] Set giga copper port </w:t>
            </w:r>
            <w:proofErr w:type="gramStart"/>
            <w:r w:rsidRPr="00462653">
              <w:rPr>
                <w:bCs/>
                <w:sz w:val="22"/>
                <w:szCs w:val="22"/>
              </w:rPr>
              <w:t>number :</w:t>
            </w:r>
            <w:proofErr w:type="gramEnd"/>
            <w:r w:rsidRPr="00462653">
              <w:rPr>
                <w:bCs/>
                <w:sz w:val="22"/>
                <w:szCs w:val="22"/>
              </w:rPr>
              <w:t xml:space="preserve"> </w:t>
            </w:r>
            <w:r w:rsidRPr="00462653">
              <w:rPr>
                <w:b/>
                <w:sz w:val="22"/>
                <w:szCs w:val="22"/>
                <w:highlight w:val="yellow"/>
              </w:rPr>
              <w:t>10</w:t>
            </w:r>
          </w:p>
          <w:p w14:paraId="3DA86408" w14:textId="04FA8D48" w:rsidR="0075041A" w:rsidRPr="00462653" w:rsidRDefault="0075041A" w:rsidP="00F13FE6">
            <w:pPr>
              <w:snapToGrid w:val="0"/>
              <w:spacing w:line="240" w:lineRule="atLeast"/>
              <w:ind w:left="486"/>
              <w:rPr>
                <w:b/>
                <w:sz w:val="22"/>
                <w:szCs w:val="22"/>
              </w:rPr>
            </w:pPr>
          </w:p>
        </w:tc>
        <w:tc>
          <w:tcPr>
            <w:tcW w:w="7797" w:type="dxa"/>
            <w:tcBorders>
              <w:top w:val="single" w:sz="4" w:space="0" w:color="auto"/>
              <w:bottom w:val="single" w:sz="4" w:space="0" w:color="auto"/>
            </w:tcBorders>
          </w:tcPr>
          <w:p w14:paraId="00124BB2" w14:textId="77777777" w:rsidR="006E0943" w:rsidRPr="00462653" w:rsidRDefault="006E0943" w:rsidP="006E0943">
            <w:pPr>
              <w:pStyle w:val="2"/>
              <w:rPr>
                <w:rFonts w:ascii="Times New Roman" w:eastAsia="標楷體" w:hAnsi="Times New Roman"/>
                <w:sz w:val="32"/>
                <w:szCs w:val="32"/>
              </w:rPr>
            </w:pPr>
            <w:r w:rsidRPr="00462653">
              <w:rPr>
                <w:rFonts w:ascii="Times New Roman" w:eastAsia="標楷體" w:hAnsi="Times New Roman"/>
                <w:b/>
                <w:sz w:val="32"/>
                <w:szCs w:val="32"/>
              </w:rPr>
              <w:t>【測試步驟</w:t>
            </w:r>
            <w:r w:rsidRPr="00462653">
              <w:rPr>
                <w:rFonts w:ascii="Times New Roman" w:eastAsia="標楷體" w:hAnsi="Times New Roman"/>
                <w:sz w:val="32"/>
                <w:szCs w:val="32"/>
              </w:rPr>
              <w:t>】</w:t>
            </w:r>
          </w:p>
          <w:p w14:paraId="6006736F" w14:textId="23F10C4B" w:rsidR="00FA0E7B" w:rsidRPr="00462653" w:rsidRDefault="00FA0E7B" w:rsidP="00FD6293">
            <w:pPr>
              <w:numPr>
                <w:ilvl w:val="0"/>
                <w:numId w:val="6"/>
              </w:numPr>
              <w:snapToGrid w:val="0"/>
              <w:spacing w:line="240" w:lineRule="atLeast"/>
              <w:rPr>
                <w:b/>
                <w:sz w:val="28"/>
                <w:szCs w:val="28"/>
              </w:rPr>
            </w:pPr>
            <w:r w:rsidRPr="00462653">
              <w:rPr>
                <w:b/>
                <w:sz w:val="28"/>
                <w:szCs w:val="28"/>
              </w:rPr>
              <w:t>產品接上電源，確認</w:t>
            </w:r>
            <w:r w:rsidRPr="00462653">
              <w:rPr>
                <w:b/>
                <w:sz w:val="28"/>
                <w:szCs w:val="28"/>
              </w:rPr>
              <w:t xml:space="preserve"> PWR</w:t>
            </w:r>
            <w:r w:rsidR="00C36D45" w:rsidRPr="00462653">
              <w:rPr>
                <w:b/>
                <w:sz w:val="28"/>
                <w:szCs w:val="28"/>
              </w:rPr>
              <w:t xml:space="preserve">1 </w:t>
            </w:r>
            <w:r w:rsidR="00C36D45" w:rsidRPr="00462653">
              <w:rPr>
                <w:b/>
                <w:color w:val="F79646" w:themeColor="accent6"/>
                <w:sz w:val="28"/>
                <w:szCs w:val="28"/>
              </w:rPr>
              <w:t>橘燈</w:t>
            </w:r>
            <w:r w:rsidR="00C36D45" w:rsidRPr="00462653">
              <w:rPr>
                <w:b/>
                <w:sz w:val="28"/>
                <w:szCs w:val="28"/>
              </w:rPr>
              <w:t>亮起，並等待</w:t>
            </w:r>
            <w:r w:rsidR="008C6F1C" w:rsidRPr="00462653">
              <w:rPr>
                <w:b/>
                <w:sz w:val="28"/>
                <w:szCs w:val="28"/>
              </w:rPr>
              <w:t>10s</w:t>
            </w:r>
          </w:p>
          <w:p w14:paraId="53E64A90" w14:textId="2AC9B79F" w:rsidR="006E0943" w:rsidRPr="00462653" w:rsidRDefault="006E0943" w:rsidP="00FD6293">
            <w:pPr>
              <w:numPr>
                <w:ilvl w:val="0"/>
                <w:numId w:val="6"/>
              </w:numPr>
              <w:snapToGrid w:val="0"/>
              <w:spacing w:line="240" w:lineRule="atLeast"/>
              <w:rPr>
                <w:b/>
                <w:sz w:val="28"/>
                <w:szCs w:val="28"/>
              </w:rPr>
            </w:pPr>
            <w:r w:rsidRPr="00462653">
              <w:rPr>
                <w:b/>
                <w:sz w:val="28"/>
                <w:szCs w:val="28"/>
              </w:rPr>
              <w:t>重新開啟</w:t>
            </w:r>
            <w:r w:rsidR="002C2E5E" w:rsidRPr="00462653">
              <w:rPr>
                <w:b/>
                <w:sz w:val="28"/>
                <w:szCs w:val="28"/>
              </w:rPr>
              <w:t xml:space="preserve"> M-00049 (EDS-G509)/ M-00167 (EDS-G516E)</w:t>
            </w:r>
          </w:p>
          <w:p w14:paraId="44C75BFD" w14:textId="77777777" w:rsidR="006E0943" w:rsidRPr="00462653" w:rsidRDefault="006E0943" w:rsidP="00FD6293">
            <w:pPr>
              <w:numPr>
                <w:ilvl w:val="0"/>
                <w:numId w:val="6"/>
              </w:numPr>
              <w:snapToGrid w:val="0"/>
              <w:spacing w:line="240" w:lineRule="atLeast"/>
              <w:rPr>
                <w:b/>
                <w:sz w:val="28"/>
                <w:szCs w:val="28"/>
              </w:rPr>
            </w:pPr>
            <w:r w:rsidRPr="00462653">
              <w:rPr>
                <w:b/>
                <w:sz w:val="28"/>
                <w:szCs w:val="28"/>
              </w:rPr>
              <w:t>進入</w:t>
            </w:r>
            <w:r w:rsidRPr="00462653">
              <w:rPr>
                <w:b/>
                <w:sz w:val="28"/>
                <w:szCs w:val="28"/>
              </w:rPr>
              <w:t>Traffic</w:t>
            </w:r>
            <w:r w:rsidRPr="00462653">
              <w:rPr>
                <w:b/>
                <w:sz w:val="28"/>
                <w:szCs w:val="28"/>
              </w:rPr>
              <w:t>測試</w:t>
            </w:r>
          </w:p>
          <w:p w14:paraId="2F20E568" w14:textId="77777777" w:rsidR="006E0943" w:rsidRPr="00462653" w:rsidRDefault="006E0943" w:rsidP="00FD6293">
            <w:pPr>
              <w:numPr>
                <w:ilvl w:val="0"/>
                <w:numId w:val="6"/>
              </w:numPr>
              <w:snapToGrid w:val="0"/>
              <w:spacing w:line="240" w:lineRule="atLeast"/>
              <w:rPr>
                <w:b/>
                <w:sz w:val="28"/>
                <w:szCs w:val="28"/>
              </w:rPr>
            </w:pPr>
            <w:r w:rsidRPr="00462653">
              <w:rPr>
                <w:b/>
                <w:sz w:val="28"/>
                <w:szCs w:val="28"/>
              </w:rPr>
              <w:t>確認測試結果為</w:t>
            </w:r>
            <w:r w:rsidRPr="00462653">
              <w:rPr>
                <w:b/>
                <w:sz w:val="28"/>
                <w:szCs w:val="28"/>
              </w:rPr>
              <w:t xml:space="preserve">OK or Fail </w:t>
            </w:r>
          </w:p>
          <w:p w14:paraId="1C0DA139" w14:textId="77777777" w:rsidR="006E0943" w:rsidRPr="00462653" w:rsidRDefault="006E0943" w:rsidP="00FD6293">
            <w:pPr>
              <w:numPr>
                <w:ilvl w:val="0"/>
                <w:numId w:val="6"/>
              </w:numPr>
              <w:rPr>
                <w:sz w:val="28"/>
                <w:szCs w:val="28"/>
              </w:rPr>
            </w:pPr>
            <w:r w:rsidRPr="00462653">
              <w:rPr>
                <w:sz w:val="28"/>
                <w:szCs w:val="28"/>
              </w:rPr>
              <w:t>移除產品電源，並更換待測物。按下空白鍵進行測試</w:t>
            </w:r>
          </w:p>
          <w:p w14:paraId="51EEC466" w14:textId="77777777" w:rsidR="00BF7BB0" w:rsidRPr="00462653" w:rsidRDefault="00701488" w:rsidP="00BF7BB0">
            <w:pPr>
              <w:rPr>
                <w:sz w:val="28"/>
                <w:szCs w:val="28"/>
              </w:rPr>
            </w:pPr>
            <w:r w:rsidRPr="00462653">
              <w:rPr>
                <w:noProof/>
              </w:rPr>
              <w:drawing>
                <wp:inline distT="0" distB="0" distL="0" distR="0" wp14:anchorId="2F274D66" wp14:editId="09632B0A">
                  <wp:extent cx="4813935" cy="1212850"/>
                  <wp:effectExtent l="0" t="0" r="5715" b="6350"/>
                  <wp:docPr id="1348" name="圖片 13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3935" cy="1212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F15BD7" w14:textId="77777777" w:rsidR="006E0943" w:rsidRPr="00462653" w:rsidRDefault="006E0943" w:rsidP="006E0943">
            <w:pPr>
              <w:jc w:val="both"/>
            </w:pPr>
          </w:p>
          <w:p w14:paraId="795D1853" w14:textId="77777777" w:rsidR="00AB205D" w:rsidRPr="00462653" w:rsidRDefault="00AB205D" w:rsidP="007D4869">
            <w:pPr>
              <w:jc w:val="both"/>
              <w:rPr>
                <w:color w:val="FF0000"/>
                <w:sz w:val="28"/>
                <w:szCs w:val="28"/>
              </w:rPr>
            </w:pPr>
            <w:r w:rsidRPr="00462653">
              <w:rPr>
                <w:sz w:val="28"/>
                <w:szCs w:val="28"/>
              </w:rPr>
              <w:t>ALL Function Test PASS</w:t>
            </w:r>
            <w:r w:rsidRPr="00462653">
              <w:rPr>
                <w:sz w:val="28"/>
                <w:szCs w:val="28"/>
              </w:rPr>
              <w:t>請依照</w:t>
            </w:r>
            <w:r w:rsidRPr="00462653">
              <w:rPr>
                <w:sz w:val="28"/>
                <w:szCs w:val="28"/>
              </w:rPr>
              <w:t>Sample</w:t>
            </w:r>
            <w:r w:rsidRPr="00462653">
              <w:rPr>
                <w:sz w:val="28"/>
                <w:szCs w:val="28"/>
              </w:rPr>
              <w:t>位置</w:t>
            </w:r>
            <w:r w:rsidRPr="00462653">
              <w:rPr>
                <w:color w:val="FF0000"/>
                <w:sz w:val="28"/>
                <w:szCs w:val="28"/>
              </w:rPr>
              <w:t>黏貼</w:t>
            </w:r>
            <w:r w:rsidRPr="00462653">
              <w:rPr>
                <w:color w:val="FF0000"/>
                <w:sz w:val="28"/>
                <w:szCs w:val="28"/>
              </w:rPr>
              <w:t>QC OK</w:t>
            </w:r>
            <w:r w:rsidRPr="00462653">
              <w:rPr>
                <w:color w:val="FF0000"/>
                <w:sz w:val="28"/>
                <w:szCs w:val="28"/>
              </w:rPr>
              <w:t>貼紙</w:t>
            </w:r>
          </w:p>
          <w:p w14:paraId="037B2476" w14:textId="06DB131E" w:rsidR="00AB205D" w:rsidRPr="00462653" w:rsidRDefault="006E0943" w:rsidP="007D4869">
            <w:pPr>
              <w:jc w:val="both"/>
            </w:pPr>
            <w:r w:rsidRPr="00462653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348992" behindDoc="0" locked="0" layoutInCell="1" allowOverlap="1" wp14:anchorId="2D04AD84" wp14:editId="421CB045">
                      <wp:simplePos x="0" y="0"/>
                      <wp:positionH relativeFrom="column">
                        <wp:posOffset>1618615</wp:posOffset>
                      </wp:positionH>
                      <wp:positionV relativeFrom="paragraph">
                        <wp:posOffset>1043305</wp:posOffset>
                      </wp:positionV>
                      <wp:extent cx="320040" cy="327660"/>
                      <wp:effectExtent l="0" t="0" r="3810" b="0"/>
                      <wp:wrapNone/>
                      <wp:docPr id="1343" name="群組 13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20040" cy="327660"/>
                                <a:chOff x="0" y="0"/>
                                <a:chExt cx="320040" cy="32766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" name="圖片 10" descr="IMGP6077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3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53340" y="53340"/>
                                  <a:ext cx="180975" cy="1809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342" name="圖片 134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3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0040" cy="32766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381F030" id="群組 1343" o:spid="_x0000_s1026" style="position:absolute;margin-left:127.45pt;margin-top:82.15pt;width:25.2pt;height:25.8pt;z-index:251348992" coordsize="320040,32766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圖片 10" o:spid="_x0000_s1027" type="#_x0000_t75" alt="IMGP6077" style="position:absolute;left:53340;top:53340;width:180975;height:1809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">
                        <v:imagedata r:id="rId37" o:title="IMGP6077"/>
                      </v:shape>
                      <v:shape id="圖片 1342" o:spid="_x0000_s1028" type="#_x0000_t75" style="position:absolute;width:320040;height:3276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">
                        <v:imagedata r:id="rId38" o:title=""/>
                      </v:shape>
                    </v:group>
                  </w:pict>
                </mc:Fallback>
              </mc:AlternateContent>
            </w:r>
            <w:r w:rsidR="007F610A" w:rsidRPr="00462653">
              <w:rPr>
                <w:noProof/>
              </w:rPr>
              <w:drawing>
                <wp:inline distT="0" distB="0" distL="0" distR="0" wp14:anchorId="4099A4B2" wp14:editId="61500DD7">
                  <wp:extent cx="1520884" cy="2136300"/>
                  <wp:effectExtent l="0" t="2857" r="317" b="318"/>
                  <wp:docPr id="263" name="圖片 2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527392" cy="21454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328388" w14:textId="77777777" w:rsidR="009C0543" w:rsidRPr="00462653" w:rsidRDefault="009C0543" w:rsidP="006E0943">
            <w:pPr>
              <w:jc w:val="both"/>
            </w:pPr>
          </w:p>
        </w:tc>
      </w:tr>
    </w:tbl>
    <w:p w14:paraId="68E33CB9" w14:textId="77777777" w:rsidR="00096F42" w:rsidRPr="00462653" w:rsidRDefault="00096F42" w:rsidP="00B97A66"/>
    <w:p w14:paraId="0F125942" w14:textId="77777777" w:rsidR="004E216E" w:rsidRPr="00462653" w:rsidRDefault="004E216E" w:rsidP="00B97A66"/>
    <w:tbl>
      <w:tblPr>
        <w:tblW w:w="15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677"/>
        <w:gridCol w:w="7671"/>
        <w:gridCol w:w="6"/>
      </w:tblGrid>
      <w:tr w:rsidR="004E216E" w:rsidRPr="00462653" w14:paraId="5BB594EF" w14:textId="77777777" w:rsidTr="00D81948">
        <w:trPr>
          <w:gridAfter w:val="1"/>
          <w:wAfter w:w="6" w:type="dxa"/>
          <w:trHeight w:val="546"/>
        </w:trPr>
        <w:tc>
          <w:tcPr>
            <w:tcW w:w="15348" w:type="dxa"/>
            <w:gridSpan w:val="2"/>
            <w:tcBorders>
              <w:bottom w:val="single" w:sz="4" w:space="0" w:color="auto"/>
            </w:tcBorders>
            <w:shd w:val="clear" w:color="auto" w:fill="E6E6E6"/>
          </w:tcPr>
          <w:p w14:paraId="3FD4A473" w14:textId="5F4720A2" w:rsidR="004E216E" w:rsidRPr="00462653" w:rsidRDefault="004E216E" w:rsidP="004E216E">
            <w:pPr>
              <w:pStyle w:val="ad"/>
              <w:numPr>
                <w:ilvl w:val="0"/>
                <w:numId w:val="16"/>
              </w:numPr>
              <w:ind w:leftChars="0"/>
              <w:jc w:val="center"/>
              <w:rPr>
                <w:b/>
                <w:bCs/>
                <w:sz w:val="32"/>
                <w:szCs w:val="32"/>
              </w:rPr>
            </w:pPr>
            <w:r w:rsidRPr="00462653">
              <w:rPr>
                <w:b/>
                <w:bCs/>
                <w:sz w:val="32"/>
                <w:szCs w:val="32"/>
              </w:rPr>
              <w:br w:type="page"/>
              <w:t>T1_MP Test</w:t>
            </w:r>
            <w:r w:rsidRPr="00462653">
              <w:rPr>
                <w:b/>
                <w:bCs/>
                <w:sz w:val="32"/>
                <w:szCs w:val="32"/>
              </w:rPr>
              <w:t>測試作業</w:t>
            </w:r>
            <w:r w:rsidRPr="00462653">
              <w:rPr>
                <w:b/>
                <w:bCs/>
                <w:sz w:val="32"/>
                <w:szCs w:val="32"/>
              </w:rPr>
              <w:t xml:space="preserve"> – 2 PoE Test</w:t>
            </w:r>
          </w:p>
        </w:tc>
      </w:tr>
      <w:tr w:rsidR="004E216E" w:rsidRPr="00462653" w14:paraId="35A87964" w14:textId="77777777" w:rsidTr="00D81948">
        <w:trPr>
          <w:trHeight w:val="7572"/>
        </w:trPr>
        <w:tc>
          <w:tcPr>
            <w:tcW w:w="7677" w:type="dxa"/>
          </w:tcPr>
          <w:p w14:paraId="0F17CE0C" w14:textId="77777777" w:rsidR="004E216E" w:rsidRPr="00462653" w:rsidRDefault="004E216E" w:rsidP="00D81948">
            <w:pPr>
              <w:tabs>
                <w:tab w:val="left" w:pos="0"/>
              </w:tabs>
              <w:rPr>
                <w:color w:val="0070C0"/>
                <w:szCs w:val="24"/>
              </w:rPr>
            </w:pPr>
            <w:r w:rsidRPr="00462653">
              <w:rPr>
                <w:color w:val="0070C0"/>
                <w:szCs w:val="24"/>
              </w:rPr>
              <w:t>[</w:t>
            </w:r>
            <w:r w:rsidRPr="00462653">
              <w:rPr>
                <w:color w:val="0070C0"/>
                <w:szCs w:val="24"/>
              </w:rPr>
              <w:t>測試作業</w:t>
            </w:r>
            <w:r w:rsidRPr="00462653">
              <w:rPr>
                <w:color w:val="0070C0"/>
                <w:szCs w:val="24"/>
              </w:rPr>
              <w:t>]</w:t>
            </w:r>
          </w:p>
          <w:p w14:paraId="1F486A98" w14:textId="4ECF3576" w:rsidR="004E216E" w:rsidRPr="00462653" w:rsidRDefault="004E216E" w:rsidP="004E216E">
            <w:pPr>
              <w:pStyle w:val="ad"/>
              <w:numPr>
                <w:ilvl w:val="0"/>
                <w:numId w:val="24"/>
              </w:numPr>
              <w:tabs>
                <w:tab w:val="left" w:pos="0"/>
              </w:tabs>
              <w:ind w:leftChars="0"/>
              <w:rPr>
                <w:szCs w:val="24"/>
              </w:rPr>
            </w:pPr>
            <w:r w:rsidRPr="00462653">
              <w:rPr>
                <w:szCs w:val="24"/>
              </w:rPr>
              <w:t>依接線圖進行連接治具與待測物，並開啟</w:t>
            </w:r>
            <w:r w:rsidR="008C6F1C" w:rsidRPr="00462653">
              <w:rPr>
                <w:szCs w:val="24"/>
              </w:rPr>
              <w:t>O-00222</w:t>
            </w:r>
            <w:r w:rsidRPr="00462653">
              <w:rPr>
                <w:szCs w:val="24"/>
              </w:rPr>
              <w:t>電源</w:t>
            </w:r>
          </w:p>
          <w:p w14:paraId="1FF9314D" w14:textId="77777777" w:rsidR="008C6F1C" w:rsidRPr="00462653" w:rsidRDefault="008C6F1C" w:rsidP="008C6F1C">
            <w:pPr>
              <w:pStyle w:val="ad"/>
              <w:numPr>
                <w:ilvl w:val="0"/>
                <w:numId w:val="24"/>
              </w:numPr>
              <w:ind w:leftChars="0"/>
              <w:rPr>
                <w:szCs w:val="24"/>
              </w:rPr>
            </w:pPr>
            <w:r w:rsidRPr="00462653">
              <w:rPr>
                <w:szCs w:val="24"/>
              </w:rPr>
              <w:t>產品接上電源，確認</w:t>
            </w:r>
            <w:r w:rsidRPr="00462653">
              <w:rPr>
                <w:szCs w:val="24"/>
              </w:rPr>
              <w:t xml:space="preserve"> PWR1 </w:t>
            </w:r>
            <w:r w:rsidRPr="00462653">
              <w:rPr>
                <w:color w:val="F79646" w:themeColor="accent6"/>
                <w:szCs w:val="24"/>
              </w:rPr>
              <w:t>橘</w:t>
            </w:r>
            <w:r w:rsidRPr="00462653">
              <w:rPr>
                <w:szCs w:val="24"/>
              </w:rPr>
              <w:t>燈亮起，並等待</w:t>
            </w:r>
            <w:r w:rsidRPr="00462653">
              <w:rPr>
                <w:szCs w:val="24"/>
              </w:rPr>
              <w:t>10s</w:t>
            </w:r>
          </w:p>
          <w:p w14:paraId="57D9839C" w14:textId="77777777" w:rsidR="004E216E" w:rsidRPr="00462653" w:rsidRDefault="004E216E" w:rsidP="004E216E">
            <w:pPr>
              <w:pStyle w:val="ad"/>
              <w:numPr>
                <w:ilvl w:val="0"/>
                <w:numId w:val="24"/>
              </w:numPr>
              <w:tabs>
                <w:tab w:val="left" w:pos="0"/>
              </w:tabs>
              <w:ind w:leftChars="0"/>
              <w:rPr>
                <w:szCs w:val="24"/>
              </w:rPr>
            </w:pPr>
            <w:r w:rsidRPr="00462653">
              <w:rPr>
                <w:szCs w:val="24"/>
              </w:rPr>
              <w:t>開始</w:t>
            </w:r>
            <w:proofErr w:type="spellStart"/>
            <w:r w:rsidRPr="00462653">
              <w:rPr>
                <w:szCs w:val="24"/>
              </w:rPr>
              <w:t>PoEStressTestTool</w:t>
            </w:r>
            <w:proofErr w:type="spellEnd"/>
            <w:r w:rsidRPr="00462653">
              <w:rPr>
                <w:szCs w:val="24"/>
              </w:rPr>
              <w:t>，設定如下</w:t>
            </w:r>
          </w:p>
          <w:p w14:paraId="4E9AE0F2" w14:textId="77777777" w:rsidR="004E216E" w:rsidRPr="00462653" w:rsidRDefault="004E216E" w:rsidP="00D81948">
            <w:pPr>
              <w:ind w:left="480"/>
              <w:jc w:val="both"/>
              <w:rPr>
                <w:szCs w:val="24"/>
              </w:rPr>
            </w:pPr>
            <w:r w:rsidRPr="00462653">
              <w:rPr>
                <w:noProof/>
                <w:szCs w:val="24"/>
              </w:rPr>
              <w:drawing>
                <wp:inline distT="0" distB="0" distL="0" distR="0" wp14:anchorId="4ACD5530" wp14:editId="4249E2B0">
                  <wp:extent cx="3239770" cy="915670"/>
                  <wp:effectExtent l="0" t="0" r="0" b="0"/>
                  <wp:docPr id="1769102126" name="圖片 235" descr="一張含有 文字, 螢幕擷取畫面, 時鐘, 字型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9102126" name="圖片 235" descr="一張含有 文字, 螢幕擷取畫面, 時鐘, 字型 的圖片&#10;&#10;AI 產生的內容可能不正確。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9770" cy="9156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26B4859F" w14:textId="23513CB4" w:rsidR="004E216E" w:rsidRPr="00462653" w:rsidRDefault="004E216E" w:rsidP="004E216E">
            <w:pPr>
              <w:numPr>
                <w:ilvl w:val="0"/>
                <w:numId w:val="25"/>
              </w:numPr>
              <w:jc w:val="both"/>
              <w:rPr>
                <w:color w:val="000000"/>
                <w:szCs w:val="24"/>
              </w:rPr>
            </w:pPr>
            <w:r w:rsidRPr="00462653">
              <w:rPr>
                <w:color w:val="000000"/>
                <w:szCs w:val="24"/>
              </w:rPr>
              <w:t>紅框</w:t>
            </w:r>
            <w:r w:rsidRPr="00462653">
              <w:rPr>
                <w:color w:val="000000"/>
                <w:szCs w:val="24"/>
              </w:rPr>
              <w:t>1</w:t>
            </w:r>
            <w:r w:rsidRPr="00462653">
              <w:rPr>
                <w:color w:val="000000"/>
                <w:szCs w:val="24"/>
              </w:rPr>
              <w:t>選擇</w:t>
            </w:r>
            <w:r w:rsidR="008C6F1C" w:rsidRPr="00462653">
              <w:rPr>
                <w:color w:val="000000"/>
                <w:szCs w:val="24"/>
              </w:rPr>
              <w:t>O-00222</w:t>
            </w:r>
            <w:r w:rsidRPr="00462653">
              <w:rPr>
                <w:color w:val="000000"/>
                <w:szCs w:val="24"/>
              </w:rPr>
              <w:t>於</w:t>
            </w:r>
            <w:r w:rsidRPr="00462653">
              <w:rPr>
                <w:color w:val="000000"/>
                <w:szCs w:val="24"/>
              </w:rPr>
              <w:t>PC</w:t>
            </w:r>
            <w:r w:rsidRPr="00462653">
              <w:rPr>
                <w:color w:val="000000"/>
                <w:szCs w:val="24"/>
              </w:rPr>
              <w:t>之</w:t>
            </w:r>
            <w:r w:rsidRPr="00462653">
              <w:rPr>
                <w:color w:val="000000"/>
                <w:szCs w:val="24"/>
              </w:rPr>
              <w:t>COM port</w:t>
            </w:r>
          </w:p>
          <w:p w14:paraId="7676F934" w14:textId="77777777" w:rsidR="004E216E" w:rsidRPr="00462653" w:rsidRDefault="004E216E" w:rsidP="004E216E">
            <w:pPr>
              <w:numPr>
                <w:ilvl w:val="0"/>
                <w:numId w:val="25"/>
              </w:numPr>
              <w:jc w:val="both"/>
              <w:rPr>
                <w:color w:val="000000"/>
                <w:szCs w:val="24"/>
              </w:rPr>
            </w:pPr>
            <w:r w:rsidRPr="00462653">
              <w:rPr>
                <w:color w:val="000000"/>
                <w:szCs w:val="24"/>
              </w:rPr>
              <w:t>點選紅框</w:t>
            </w:r>
            <w:r w:rsidRPr="00462653">
              <w:rPr>
                <w:color w:val="000000"/>
                <w:szCs w:val="24"/>
              </w:rPr>
              <w:t>2</w:t>
            </w:r>
            <w:r w:rsidRPr="00462653">
              <w:rPr>
                <w:color w:val="000000"/>
                <w:szCs w:val="24"/>
              </w:rPr>
              <w:t>，依工單選擇相對應料號之</w:t>
            </w:r>
            <w:r w:rsidRPr="00462653">
              <w:rPr>
                <w:color w:val="000000"/>
                <w:szCs w:val="24"/>
              </w:rPr>
              <w:t xml:space="preserve"> .xml </w:t>
            </w:r>
            <w:r w:rsidRPr="00462653">
              <w:rPr>
                <w:color w:val="000000"/>
                <w:szCs w:val="24"/>
              </w:rPr>
              <w:t>檔載入</w:t>
            </w:r>
          </w:p>
          <w:p w14:paraId="4D4334EE" w14:textId="77777777" w:rsidR="004E216E" w:rsidRPr="00462653" w:rsidRDefault="004E216E" w:rsidP="00D81948">
            <w:pPr>
              <w:ind w:left="960"/>
              <w:jc w:val="both"/>
              <w:rPr>
                <w:color w:val="000000"/>
                <w:szCs w:val="24"/>
              </w:rPr>
            </w:pPr>
            <w:r w:rsidRPr="00462653">
              <w:rPr>
                <w:color w:val="000000"/>
                <w:szCs w:val="24"/>
              </w:rPr>
              <w:t>載入後核對產品名稱正確，並依下表核對正確</w:t>
            </w:r>
          </w:p>
          <w:p w14:paraId="26525DD0" w14:textId="77777777" w:rsidR="004E216E" w:rsidRPr="00462653" w:rsidRDefault="004E216E" w:rsidP="00D81948">
            <w:pPr>
              <w:pStyle w:val="ad"/>
              <w:tabs>
                <w:tab w:val="left" w:pos="0"/>
              </w:tabs>
              <w:ind w:leftChars="0" w:left="0"/>
              <w:rPr>
                <w:szCs w:val="24"/>
              </w:rPr>
            </w:pPr>
          </w:p>
        </w:tc>
        <w:tc>
          <w:tcPr>
            <w:tcW w:w="7677" w:type="dxa"/>
            <w:gridSpan w:val="2"/>
          </w:tcPr>
          <w:p w14:paraId="40E5B5C0" w14:textId="163B48CE" w:rsidR="004E216E" w:rsidRPr="00462653" w:rsidRDefault="004E216E" w:rsidP="004E216E">
            <w:pPr>
              <w:pStyle w:val="ad"/>
              <w:numPr>
                <w:ilvl w:val="0"/>
                <w:numId w:val="24"/>
              </w:numPr>
              <w:tabs>
                <w:tab w:val="left" w:pos="0"/>
              </w:tabs>
              <w:ind w:leftChars="0"/>
              <w:rPr>
                <w:szCs w:val="24"/>
              </w:rPr>
            </w:pPr>
            <w:r w:rsidRPr="00462653">
              <w:rPr>
                <w:szCs w:val="24"/>
              </w:rPr>
              <w:t>點選</w:t>
            </w:r>
            <w:r w:rsidRPr="00462653">
              <w:rPr>
                <w:szCs w:val="24"/>
              </w:rPr>
              <w:t>”</w:t>
            </w:r>
            <w:proofErr w:type="spellStart"/>
            <w:r w:rsidRPr="00462653">
              <w:rPr>
                <w:szCs w:val="24"/>
              </w:rPr>
              <w:t>Sart</w:t>
            </w:r>
            <w:proofErr w:type="spellEnd"/>
            <w:r w:rsidRPr="00462653">
              <w:rPr>
                <w:szCs w:val="24"/>
              </w:rPr>
              <w:t>”</w:t>
            </w:r>
            <w:r w:rsidRPr="00462653">
              <w:rPr>
                <w:szCs w:val="24"/>
              </w:rPr>
              <w:t>後，根據待測物數量，輸入</w:t>
            </w:r>
            <w:r w:rsidRPr="00462653">
              <w:rPr>
                <w:szCs w:val="24"/>
              </w:rPr>
              <w:t>1~</w:t>
            </w:r>
            <w:r w:rsidR="0010221C" w:rsidRPr="00462653">
              <w:rPr>
                <w:szCs w:val="24"/>
              </w:rPr>
              <w:t>3</w:t>
            </w:r>
            <w:r w:rsidRPr="00462653">
              <w:rPr>
                <w:szCs w:val="24"/>
              </w:rPr>
              <w:t>，點選</w:t>
            </w:r>
            <w:r w:rsidRPr="00462653">
              <w:rPr>
                <w:szCs w:val="24"/>
              </w:rPr>
              <w:t>”OK”</w:t>
            </w:r>
            <w:r w:rsidRPr="00462653">
              <w:rPr>
                <w:szCs w:val="24"/>
              </w:rPr>
              <w:t>後開始進行</w:t>
            </w:r>
            <w:r w:rsidRPr="00462653">
              <w:rPr>
                <w:szCs w:val="24"/>
              </w:rPr>
              <w:t>PoE</w:t>
            </w:r>
            <w:r w:rsidRPr="00462653">
              <w:rPr>
                <w:szCs w:val="24"/>
              </w:rPr>
              <w:t>測試</w:t>
            </w:r>
          </w:p>
          <w:p w14:paraId="477A61A3" w14:textId="49EC1A2C" w:rsidR="004E216E" w:rsidRPr="00462653" w:rsidRDefault="004E216E" w:rsidP="00D81948">
            <w:pPr>
              <w:pStyle w:val="ad"/>
              <w:tabs>
                <w:tab w:val="left" w:pos="0"/>
              </w:tabs>
              <w:ind w:leftChars="0" w:left="360"/>
              <w:rPr>
                <w:szCs w:val="24"/>
              </w:rPr>
            </w:pPr>
            <w:r w:rsidRPr="00462653">
              <w:rPr>
                <w:szCs w:val="24"/>
              </w:rPr>
              <w:t>(</w:t>
            </w:r>
            <w:r w:rsidRPr="00462653">
              <w:rPr>
                <w:szCs w:val="24"/>
              </w:rPr>
              <w:t>假設只有</w:t>
            </w:r>
            <w:r w:rsidR="0010221C" w:rsidRPr="00462653">
              <w:rPr>
                <w:szCs w:val="24"/>
              </w:rPr>
              <w:t>1</w:t>
            </w:r>
            <w:r w:rsidRPr="00462653">
              <w:rPr>
                <w:szCs w:val="24"/>
              </w:rPr>
              <w:t>pcs</w:t>
            </w:r>
            <w:r w:rsidRPr="00462653">
              <w:rPr>
                <w:szCs w:val="24"/>
              </w:rPr>
              <w:t>，則輸入</w:t>
            </w:r>
            <w:r w:rsidRPr="00462653">
              <w:rPr>
                <w:szCs w:val="24"/>
              </w:rPr>
              <w:t>1)</w:t>
            </w:r>
          </w:p>
          <w:p w14:paraId="3D0090B8" w14:textId="77777777" w:rsidR="004E216E" w:rsidRPr="00462653" w:rsidRDefault="004E216E" w:rsidP="00D81948">
            <w:pPr>
              <w:pStyle w:val="ad"/>
              <w:tabs>
                <w:tab w:val="left" w:pos="0"/>
              </w:tabs>
              <w:ind w:leftChars="0" w:left="360"/>
              <w:rPr>
                <w:szCs w:val="24"/>
              </w:rPr>
            </w:pPr>
            <w:r w:rsidRPr="00462653">
              <w:rPr>
                <w:noProof/>
                <w:szCs w:val="24"/>
              </w:rPr>
              <w:drawing>
                <wp:inline distT="0" distB="0" distL="0" distR="0" wp14:anchorId="278A4205" wp14:editId="7E13899D">
                  <wp:extent cx="3749040" cy="2377440"/>
                  <wp:effectExtent l="0" t="0" r="3810" b="3810"/>
                  <wp:docPr id="1055400124" name="圖片 229" descr="一張含有 文字, 螢幕擷取畫面, 陳列, 軟體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5400124" name="圖片 229" descr="一張含有 文字, 螢幕擷取畫面, 陳列, 軟體 的圖片&#10;&#10;AI 產生的內容可能不正確。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49040" cy="2377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BCA8E7" w14:textId="77777777" w:rsidR="004E216E" w:rsidRPr="00462653" w:rsidRDefault="004E216E" w:rsidP="00D81948">
            <w:pPr>
              <w:pStyle w:val="ad"/>
              <w:tabs>
                <w:tab w:val="left" w:pos="0"/>
              </w:tabs>
              <w:ind w:leftChars="0" w:left="0"/>
              <w:rPr>
                <w:szCs w:val="24"/>
              </w:rPr>
            </w:pPr>
          </w:p>
        </w:tc>
      </w:tr>
      <w:tr w:rsidR="004E216E" w:rsidRPr="00462653" w14:paraId="05CDFF71" w14:textId="77777777" w:rsidTr="00D81948">
        <w:trPr>
          <w:trHeight w:val="7572"/>
        </w:trPr>
        <w:tc>
          <w:tcPr>
            <w:tcW w:w="7677" w:type="dxa"/>
            <w:tcBorders>
              <w:bottom w:val="single" w:sz="4" w:space="0" w:color="auto"/>
            </w:tcBorders>
          </w:tcPr>
          <w:p w14:paraId="1B45B225" w14:textId="77777777" w:rsidR="004E216E" w:rsidRPr="00462653" w:rsidRDefault="004E216E" w:rsidP="004E216E">
            <w:pPr>
              <w:pStyle w:val="ad"/>
              <w:numPr>
                <w:ilvl w:val="0"/>
                <w:numId w:val="24"/>
              </w:numPr>
              <w:tabs>
                <w:tab w:val="left" w:pos="0"/>
              </w:tabs>
              <w:ind w:leftChars="0"/>
              <w:rPr>
                <w:szCs w:val="24"/>
              </w:rPr>
            </w:pPr>
            <w:r w:rsidRPr="00462653">
              <w:rPr>
                <w:szCs w:val="24"/>
              </w:rPr>
              <w:lastRenderedPageBreak/>
              <w:t>測試過程中，檢視測試畫面，如有出現</w:t>
            </w:r>
            <w:r w:rsidRPr="00462653">
              <w:rPr>
                <w:szCs w:val="24"/>
              </w:rPr>
              <w:t>Fail</w:t>
            </w:r>
            <w:r w:rsidRPr="00462653">
              <w:rPr>
                <w:szCs w:val="24"/>
              </w:rPr>
              <w:t>，測試</w:t>
            </w:r>
            <w:r w:rsidRPr="00462653">
              <w:rPr>
                <w:szCs w:val="24"/>
              </w:rPr>
              <w:t>port</w:t>
            </w:r>
            <w:r w:rsidRPr="00462653">
              <w:rPr>
                <w:szCs w:val="24"/>
              </w:rPr>
              <w:t>數及測試結果會出現紅字</w:t>
            </w:r>
          </w:p>
          <w:p w14:paraId="5BCFED7D" w14:textId="77777777" w:rsidR="004E216E" w:rsidRPr="00462653" w:rsidRDefault="004E216E" w:rsidP="00D81948">
            <w:pPr>
              <w:pStyle w:val="ad"/>
              <w:tabs>
                <w:tab w:val="left" w:pos="0"/>
              </w:tabs>
              <w:ind w:leftChars="0" w:left="360"/>
              <w:rPr>
                <w:szCs w:val="24"/>
              </w:rPr>
            </w:pPr>
            <w:r w:rsidRPr="00462653">
              <w:rPr>
                <w:b/>
                <w:bCs/>
                <w:noProof/>
                <w:color w:val="FF000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2079104" behindDoc="0" locked="0" layoutInCell="1" allowOverlap="1" wp14:anchorId="4E933708" wp14:editId="00B3166F">
                      <wp:simplePos x="0" y="0"/>
                      <wp:positionH relativeFrom="column">
                        <wp:posOffset>4277995</wp:posOffset>
                      </wp:positionH>
                      <wp:positionV relativeFrom="paragraph">
                        <wp:posOffset>1581785</wp:posOffset>
                      </wp:positionV>
                      <wp:extent cx="146050" cy="514985"/>
                      <wp:effectExtent l="15875" t="22225" r="19050" b="15240"/>
                      <wp:wrapNone/>
                      <wp:docPr id="1228573779" name="矩形 2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6050" cy="51498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B9D10C0" id="矩形 234" o:spid="_x0000_s1026" style="position:absolute;margin-left:336.85pt;margin-top:124.55pt;width:11.5pt;height:40.55pt;z-index:252079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" filled="f" strokecolor="red" strokeweight="2.25pt"/>
                  </w:pict>
                </mc:Fallback>
              </mc:AlternateContent>
            </w:r>
            <w:r w:rsidRPr="00462653">
              <w:rPr>
                <w:noProof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2080128" behindDoc="0" locked="0" layoutInCell="1" allowOverlap="1" wp14:anchorId="717062B5" wp14:editId="7F87B768">
                      <wp:simplePos x="0" y="0"/>
                      <wp:positionH relativeFrom="column">
                        <wp:posOffset>4424045</wp:posOffset>
                      </wp:positionH>
                      <wp:positionV relativeFrom="paragraph">
                        <wp:posOffset>1581785</wp:posOffset>
                      </wp:positionV>
                      <wp:extent cx="479425" cy="733425"/>
                      <wp:effectExtent l="0" t="3175" r="0" b="0"/>
                      <wp:wrapNone/>
                      <wp:docPr id="1630212460" name="文字方塊 2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79425" cy="7334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C8C308D" w14:textId="77777777" w:rsidR="004E216E" w:rsidRPr="00C679A3" w:rsidRDefault="004E216E" w:rsidP="004E216E">
                                  <w:pPr>
                                    <w:rPr>
                                      <w:color w:val="FF000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0000"/>
                                    </w:rPr>
                                    <w:t>捲</w:t>
                                  </w:r>
                                  <w:r w:rsidRPr="00C679A3">
                                    <w:rPr>
                                      <w:rFonts w:hint="eastAsia"/>
                                      <w:color w:val="FF0000"/>
                                    </w:rPr>
                                    <w:t>軸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7062B5" id="文字方塊 233" o:spid="_x0000_s1043" type="#_x0000_t202" style="position:absolute;left:0;text-align:left;margin-left:348.35pt;margin-top:124.55pt;width:37.75pt;height:57.75pt;z-index:252080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" filled="f" stroked="f">
                      <v:textbox>
                        <w:txbxContent>
                          <w:p w14:paraId="1C8C308D" w14:textId="77777777" w:rsidR="004E216E" w:rsidRPr="00C679A3" w:rsidRDefault="004E216E" w:rsidP="004E216E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捲</w:t>
                            </w:r>
                            <w:r w:rsidRPr="00C679A3">
                              <w:rPr>
                                <w:rFonts w:hint="eastAsia"/>
                                <w:color w:val="FF0000"/>
                              </w:rPr>
                              <w:t>軸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62653">
              <w:rPr>
                <w:b/>
                <w:bCs/>
                <w:noProof/>
                <w:color w:val="FF0000"/>
                <w:sz w:val="28"/>
                <w:szCs w:val="28"/>
              </w:rPr>
              <w:drawing>
                <wp:inline distT="0" distB="0" distL="0" distR="0" wp14:anchorId="14940DB1" wp14:editId="0EDDEAFD">
                  <wp:extent cx="4217670" cy="2162175"/>
                  <wp:effectExtent l="0" t="0" r="0" b="9525"/>
                  <wp:docPr id="1807888566" name="圖片 232" descr="一張含有 文字, 螢幕擷取畫面, 字型, 數字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7888566" name="圖片 232" descr="一張含有 文字, 螢幕擷取畫面, 字型, 數字 的圖片&#10;&#10;AI 產生的內容可能不正確。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17670" cy="21621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2D6A927" w14:textId="77777777" w:rsidR="004E216E" w:rsidRPr="00462653" w:rsidRDefault="004E216E" w:rsidP="004E216E">
            <w:pPr>
              <w:numPr>
                <w:ilvl w:val="0"/>
                <w:numId w:val="24"/>
              </w:numPr>
              <w:tabs>
                <w:tab w:val="left" w:pos="0"/>
              </w:tabs>
              <w:rPr>
                <w:color w:val="000000"/>
                <w:szCs w:val="24"/>
              </w:rPr>
            </w:pPr>
            <w:r w:rsidRPr="00462653">
              <w:rPr>
                <w:color w:val="000000"/>
                <w:szCs w:val="24"/>
              </w:rPr>
              <w:t>測試結束後，請拖曳右側卷軸，檢查下方</w:t>
            </w:r>
            <w:r w:rsidRPr="00462653">
              <w:rPr>
                <w:color w:val="000000"/>
                <w:szCs w:val="24"/>
              </w:rPr>
              <w:t>log</w:t>
            </w:r>
            <w:r w:rsidRPr="00462653">
              <w:rPr>
                <w:color w:val="000000"/>
                <w:szCs w:val="24"/>
              </w:rPr>
              <w:t>是否出現紅字</w:t>
            </w:r>
          </w:p>
          <w:p w14:paraId="102427B8" w14:textId="77777777" w:rsidR="004E216E" w:rsidRPr="00462653" w:rsidRDefault="004E216E" w:rsidP="00D81948">
            <w:pPr>
              <w:tabs>
                <w:tab w:val="left" w:pos="0"/>
              </w:tabs>
              <w:ind w:left="360"/>
              <w:rPr>
                <w:color w:val="000000"/>
                <w:szCs w:val="24"/>
              </w:rPr>
            </w:pPr>
            <w:r w:rsidRPr="00462653">
              <w:rPr>
                <w:color w:val="FF0000"/>
                <w:szCs w:val="24"/>
              </w:rPr>
              <w:t>紅字</w:t>
            </w:r>
            <w:r w:rsidRPr="00462653">
              <w:rPr>
                <w:color w:val="FF0000"/>
                <w:szCs w:val="24"/>
              </w:rPr>
              <w:t xml:space="preserve">: </w:t>
            </w:r>
            <w:r w:rsidRPr="00462653">
              <w:rPr>
                <w:color w:val="FF0000"/>
                <w:szCs w:val="24"/>
              </w:rPr>
              <w:t>表示</w:t>
            </w:r>
            <w:r w:rsidRPr="00462653">
              <w:rPr>
                <w:color w:val="FF0000"/>
                <w:szCs w:val="24"/>
              </w:rPr>
              <w:t>FAIL</w:t>
            </w:r>
            <w:r w:rsidRPr="00462653">
              <w:rPr>
                <w:color w:val="000000"/>
                <w:szCs w:val="24"/>
              </w:rPr>
              <w:t>，根據</w:t>
            </w:r>
            <w:r w:rsidRPr="00462653">
              <w:rPr>
                <w:color w:val="000000"/>
                <w:szCs w:val="24"/>
              </w:rPr>
              <w:t>port number</w:t>
            </w:r>
            <w:r w:rsidRPr="00462653">
              <w:rPr>
                <w:color w:val="000000"/>
                <w:szCs w:val="24"/>
              </w:rPr>
              <w:t>反查不良品待測物序號</w:t>
            </w:r>
          </w:p>
          <w:p w14:paraId="56147C8F" w14:textId="77777777" w:rsidR="004E216E" w:rsidRPr="00462653" w:rsidRDefault="004E216E" w:rsidP="00D81948">
            <w:pPr>
              <w:tabs>
                <w:tab w:val="left" w:pos="0"/>
              </w:tabs>
              <w:ind w:left="360"/>
              <w:rPr>
                <w:color w:val="33CC33"/>
                <w:szCs w:val="24"/>
              </w:rPr>
            </w:pPr>
            <w:r w:rsidRPr="00462653">
              <w:rPr>
                <w:color w:val="33CC33"/>
                <w:szCs w:val="24"/>
              </w:rPr>
              <w:t>綠字</w:t>
            </w:r>
            <w:r w:rsidRPr="00462653">
              <w:rPr>
                <w:color w:val="33CC33"/>
                <w:szCs w:val="24"/>
              </w:rPr>
              <w:t xml:space="preserve">: </w:t>
            </w:r>
            <w:r w:rsidRPr="00462653">
              <w:rPr>
                <w:color w:val="33CC33"/>
                <w:szCs w:val="24"/>
              </w:rPr>
              <w:t>表示</w:t>
            </w:r>
            <w:r w:rsidRPr="00462653">
              <w:rPr>
                <w:color w:val="33CC33"/>
                <w:szCs w:val="24"/>
              </w:rPr>
              <w:t>PASS</w:t>
            </w:r>
          </w:p>
          <w:p w14:paraId="6AFB550F" w14:textId="77777777" w:rsidR="004E216E" w:rsidRPr="00462653" w:rsidRDefault="004E216E" w:rsidP="00D81948">
            <w:pPr>
              <w:tabs>
                <w:tab w:val="left" w:pos="0"/>
              </w:tabs>
              <w:ind w:left="360"/>
              <w:rPr>
                <w:color w:val="000000"/>
                <w:szCs w:val="24"/>
              </w:rPr>
            </w:pPr>
            <w:r w:rsidRPr="00462653">
              <w:rPr>
                <w:noProof/>
                <w:color w:val="000000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2077056" behindDoc="0" locked="0" layoutInCell="1" allowOverlap="1" wp14:anchorId="728C9B69" wp14:editId="1733117E">
                      <wp:simplePos x="0" y="0"/>
                      <wp:positionH relativeFrom="column">
                        <wp:posOffset>-48260</wp:posOffset>
                      </wp:positionH>
                      <wp:positionV relativeFrom="paragraph">
                        <wp:posOffset>111760</wp:posOffset>
                      </wp:positionV>
                      <wp:extent cx="276860" cy="295275"/>
                      <wp:effectExtent l="13970" t="7620" r="13970" b="11430"/>
                      <wp:wrapNone/>
                      <wp:docPr id="1138731003" name="橢圓 2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6860" cy="295275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4D0D6DB" id="橢圓 231" o:spid="_x0000_s1026" style="position:absolute;margin-left:-3.8pt;margin-top:8.8pt;width:21.8pt;height:23.25pt;z-index:252077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" filled="f"/>
                  </w:pict>
                </mc:Fallback>
              </mc:AlternateContent>
            </w:r>
          </w:p>
          <w:p w14:paraId="46FB1BDB" w14:textId="77777777" w:rsidR="004E216E" w:rsidRPr="00462653" w:rsidRDefault="004E216E" w:rsidP="00D81948">
            <w:pPr>
              <w:tabs>
                <w:tab w:val="left" w:pos="0"/>
              </w:tabs>
              <w:rPr>
                <w:color w:val="000000"/>
                <w:szCs w:val="24"/>
              </w:rPr>
            </w:pPr>
            <w:r w:rsidRPr="00462653">
              <w:rPr>
                <w:noProof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2078080" behindDoc="0" locked="0" layoutInCell="1" allowOverlap="1" wp14:anchorId="1D32DC7A" wp14:editId="4340F5A8">
                      <wp:simplePos x="0" y="0"/>
                      <wp:positionH relativeFrom="column">
                        <wp:posOffset>87630</wp:posOffset>
                      </wp:positionH>
                      <wp:positionV relativeFrom="paragraph">
                        <wp:posOffset>296545</wp:posOffset>
                      </wp:positionV>
                      <wp:extent cx="2936875" cy="733425"/>
                      <wp:effectExtent l="6985" t="10160" r="8890" b="8890"/>
                      <wp:wrapNone/>
                      <wp:docPr id="551880484" name="文字方塊 2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36875" cy="7334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9E0855C" w14:textId="77777777" w:rsidR="004E216E" w:rsidRDefault="004E216E" w:rsidP="004E216E">
                                  <w:r>
                                    <w:rPr>
                                      <w:rFonts w:hint="eastAsia"/>
                                    </w:rPr>
                                    <w:t>Port number</w:t>
                                  </w:r>
                                </w:p>
                                <w:p w14:paraId="7568DB02" w14:textId="77777777" w:rsidR="004E216E" w:rsidRDefault="004E216E" w:rsidP="004E216E">
                                  <w:r>
                                    <w:rPr>
                                      <w:rFonts w:hint="eastAsia"/>
                                    </w:rPr>
                                    <w:t>EX: P22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則表示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PoE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治具的第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22 port fail</w:t>
                                  </w:r>
                                </w:p>
                                <w:p w14:paraId="52A6CB98" w14:textId="4B3C93CD" w:rsidR="004E216E" w:rsidRDefault="004E216E" w:rsidP="004E216E">
                                  <w:r>
                                    <w:rPr>
                                      <w:rFonts w:hint="eastAsia"/>
                                    </w:rPr>
                                    <w:t>對應待測物則為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DUT</w:t>
                                  </w:r>
                                  <w:r w:rsidR="00E02891">
                                    <w:rPr>
                                      <w:rFonts w:hint="eastAsia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32DC7A" id="文字方塊 230" o:spid="_x0000_s1044" type="#_x0000_t202" style="position:absolute;margin-left:6.9pt;margin-top:23.35pt;width:231.25pt;height:57.75pt;z-index:252078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">
                      <v:textbox>
                        <w:txbxContent>
                          <w:p w14:paraId="39E0855C" w14:textId="77777777" w:rsidR="004E216E" w:rsidRDefault="004E216E" w:rsidP="004E216E">
                            <w:r>
                              <w:rPr>
                                <w:rFonts w:hint="eastAsia"/>
                              </w:rPr>
                              <w:t>Port number</w:t>
                            </w:r>
                          </w:p>
                          <w:p w14:paraId="7568DB02" w14:textId="77777777" w:rsidR="004E216E" w:rsidRDefault="004E216E" w:rsidP="004E216E">
                            <w:r>
                              <w:rPr>
                                <w:rFonts w:hint="eastAsia"/>
                              </w:rPr>
                              <w:t>EX: P22</w:t>
                            </w:r>
                            <w:r>
                              <w:rPr>
                                <w:rFonts w:hint="eastAsia"/>
                              </w:rPr>
                              <w:t>則表示</w:t>
                            </w:r>
                            <w:r>
                              <w:rPr>
                                <w:rFonts w:hint="eastAsia"/>
                              </w:rPr>
                              <w:t>PoE</w:t>
                            </w:r>
                            <w:r>
                              <w:rPr>
                                <w:rFonts w:hint="eastAsia"/>
                              </w:rPr>
                              <w:t>治具的第</w:t>
                            </w:r>
                            <w:r>
                              <w:rPr>
                                <w:rFonts w:hint="eastAsia"/>
                              </w:rPr>
                              <w:t>22 port fail</w:t>
                            </w:r>
                          </w:p>
                          <w:p w14:paraId="52A6CB98" w14:textId="4B3C93CD" w:rsidR="004E216E" w:rsidRDefault="004E216E" w:rsidP="004E216E">
                            <w:r>
                              <w:rPr>
                                <w:rFonts w:hint="eastAsia"/>
                              </w:rPr>
                              <w:t>對應待測物則為</w:t>
                            </w:r>
                            <w:r>
                              <w:rPr>
                                <w:rFonts w:hint="eastAsia"/>
                              </w:rPr>
                              <w:t>DUT</w:t>
                            </w:r>
                            <w:r w:rsidR="00E02891">
                              <w:rPr>
                                <w:rFonts w:hint="eastAsia"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62653">
              <w:rPr>
                <w:noProof/>
                <w:color w:val="000000"/>
                <w:szCs w:val="24"/>
              </w:rPr>
              <w:drawing>
                <wp:inline distT="0" distB="0" distL="0" distR="0" wp14:anchorId="2E1D16DB" wp14:editId="2D02ADD2">
                  <wp:extent cx="4754880" cy="182880"/>
                  <wp:effectExtent l="0" t="0" r="7620" b="7620"/>
                  <wp:docPr id="22310575" name="圖片 2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5488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77" w:type="dxa"/>
            <w:gridSpan w:val="2"/>
            <w:tcBorders>
              <w:bottom w:val="single" w:sz="4" w:space="0" w:color="auto"/>
            </w:tcBorders>
          </w:tcPr>
          <w:p w14:paraId="2A6880B1" w14:textId="77777777" w:rsidR="004E216E" w:rsidRPr="00462653" w:rsidRDefault="004E216E" w:rsidP="004E216E">
            <w:pPr>
              <w:pStyle w:val="ad"/>
              <w:numPr>
                <w:ilvl w:val="0"/>
                <w:numId w:val="24"/>
              </w:numPr>
              <w:tabs>
                <w:tab w:val="left" w:pos="0"/>
              </w:tabs>
              <w:ind w:leftChars="0"/>
              <w:rPr>
                <w:szCs w:val="24"/>
              </w:rPr>
            </w:pPr>
            <w:r w:rsidRPr="00462653">
              <w:rPr>
                <w:szCs w:val="24"/>
              </w:rPr>
              <w:t>Port number</w:t>
            </w:r>
            <w:r w:rsidRPr="00462653">
              <w:rPr>
                <w:szCs w:val="24"/>
              </w:rPr>
              <w:t>與待測物對照表如下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417"/>
              <w:gridCol w:w="1417"/>
              <w:gridCol w:w="1417"/>
              <w:gridCol w:w="1417"/>
            </w:tblGrid>
            <w:tr w:rsidR="00E02891" w:rsidRPr="00462653" w14:paraId="26F73598" w14:textId="77777777" w:rsidTr="00E02891">
              <w:tc>
                <w:tcPr>
                  <w:tcW w:w="1417" w:type="dxa"/>
                  <w:shd w:val="clear" w:color="auto" w:fill="D9F2D0"/>
                </w:tcPr>
                <w:p w14:paraId="061DE1DE" w14:textId="77777777" w:rsidR="00E02891" w:rsidRPr="00462653" w:rsidRDefault="00E02891" w:rsidP="00D81948">
                  <w:pPr>
                    <w:pStyle w:val="ad"/>
                    <w:tabs>
                      <w:tab w:val="left" w:pos="0"/>
                    </w:tabs>
                    <w:ind w:leftChars="0" w:left="0"/>
                    <w:rPr>
                      <w:szCs w:val="24"/>
                    </w:rPr>
                  </w:pPr>
                  <w:r w:rsidRPr="00462653">
                    <w:rPr>
                      <w:szCs w:val="24"/>
                    </w:rPr>
                    <w:t>待測物</w:t>
                  </w:r>
                </w:p>
              </w:tc>
              <w:tc>
                <w:tcPr>
                  <w:tcW w:w="1417" w:type="dxa"/>
                  <w:vAlign w:val="center"/>
                </w:tcPr>
                <w:p w14:paraId="436EB3C7" w14:textId="77777777" w:rsidR="00E02891" w:rsidRPr="00462653" w:rsidRDefault="00E02891" w:rsidP="00D81948">
                  <w:pPr>
                    <w:pStyle w:val="ad"/>
                    <w:tabs>
                      <w:tab w:val="left" w:pos="0"/>
                    </w:tabs>
                    <w:ind w:leftChars="0" w:left="0"/>
                    <w:jc w:val="center"/>
                    <w:rPr>
                      <w:szCs w:val="24"/>
                    </w:rPr>
                  </w:pPr>
                  <w:r w:rsidRPr="00462653">
                    <w:rPr>
                      <w:szCs w:val="24"/>
                    </w:rPr>
                    <w:t>DUT1</w:t>
                  </w:r>
                </w:p>
              </w:tc>
              <w:tc>
                <w:tcPr>
                  <w:tcW w:w="1417" w:type="dxa"/>
                  <w:vAlign w:val="center"/>
                </w:tcPr>
                <w:p w14:paraId="08F3A0A1" w14:textId="77777777" w:rsidR="00E02891" w:rsidRPr="00462653" w:rsidRDefault="00E02891" w:rsidP="00D81948">
                  <w:pPr>
                    <w:pStyle w:val="ad"/>
                    <w:tabs>
                      <w:tab w:val="left" w:pos="0"/>
                    </w:tabs>
                    <w:ind w:leftChars="0" w:left="0"/>
                    <w:jc w:val="center"/>
                    <w:rPr>
                      <w:szCs w:val="24"/>
                    </w:rPr>
                  </w:pPr>
                  <w:r w:rsidRPr="00462653">
                    <w:rPr>
                      <w:szCs w:val="24"/>
                    </w:rPr>
                    <w:t>DUT2</w:t>
                  </w:r>
                </w:p>
              </w:tc>
              <w:tc>
                <w:tcPr>
                  <w:tcW w:w="1417" w:type="dxa"/>
                  <w:vAlign w:val="center"/>
                </w:tcPr>
                <w:p w14:paraId="0565F0F9" w14:textId="77777777" w:rsidR="00E02891" w:rsidRPr="00462653" w:rsidRDefault="00E02891" w:rsidP="00D81948">
                  <w:pPr>
                    <w:pStyle w:val="ad"/>
                    <w:tabs>
                      <w:tab w:val="left" w:pos="0"/>
                    </w:tabs>
                    <w:ind w:leftChars="0" w:left="0"/>
                    <w:jc w:val="center"/>
                    <w:rPr>
                      <w:szCs w:val="24"/>
                    </w:rPr>
                  </w:pPr>
                  <w:r w:rsidRPr="00462653">
                    <w:rPr>
                      <w:szCs w:val="24"/>
                    </w:rPr>
                    <w:t>DUT3</w:t>
                  </w:r>
                </w:p>
              </w:tc>
            </w:tr>
            <w:tr w:rsidR="00E02891" w:rsidRPr="00462653" w14:paraId="26285212" w14:textId="77777777" w:rsidTr="00E02891">
              <w:tc>
                <w:tcPr>
                  <w:tcW w:w="1417" w:type="dxa"/>
                  <w:shd w:val="clear" w:color="auto" w:fill="D9F2D0"/>
                </w:tcPr>
                <w:p w14:paraId="74CFC069" w14:textId="77777777" w:rsidR="00E02891" w:rsidRPr="00462653" w:rsidRDefault="00E02891" w:rsidP="00D81948">
                  <w:pPr>
                    <w:pStyle w:val="ad"/>
                    <w:tabs>
                      <w:tab w:val="left" w:pos="0"/>
                    </w:tabs>
                    <w:ind w:leftChars="0" w:left="0"/>
                    <w:rPr>
                      <w:szCs w:val="24"/>
                    </w:rPr>
                  </w:pPr>
                  <w:r w:rsidRPr="00462653">
                    <w:rPr>
                      <w:szCs w:val="24"/>
                    </w:rPr>
                    <w:t>Port number</w:t>
                  </w:r>
                </w:p>
              </w:tc>
              <w:tc>
                <w:tcPr>
                  <w:tcW w:w="1417" w:type="dxa"/>
                  <w:vAlign w:val="center"/>
                </w:tcPr>
                <w:p w14:paraId="61158530" w14:textId="6764DE1D" w:rsidR="00E02891" w:rsidRPr="00462653" w:rsidRDefault="00E02891" w:rsidP="00D81948">
                  <w:pPr>
                    <w:pStyle w:val="ad"/>
                    <w:tabs>
                      <w:tab w:val="left" w:pos="0"/>
                    </w:tabs>
                    <w:ind w:leftChars="0" w:left="0"/>
                    <w:jc w:val="center"/>
                    <w:rPr>
                      <w:szCs w:val="24"/>
                    </w:rPr>
                  </w:pPr>
                  <w:r w:rsidRPr="00462653">
                    <w:rPr>
                      <w:szCs w:val="24"/>
                    </w:rPr>
                    <w:t>1~8</w:t>
                  </w:r>
                </w:p>
              </w:tc>
              <w:tc>
                <w:tcPr>
                  <w:tcW w:w="1417" w:type="dxa"/>
                  <w:vAlign w:val="center"/>
                </w:tcPr>
                <w:p w14:paraId="11A364D2" w14:textId="77C77DD2" w:rsidR="00E02891" w:rsidRPr="00462653" w:rsidRDefault="00E02891" w:rsidP="00D81948">
                  <w:pPr>
                    <w:pStyle w:val="ad"/>
                    <w:tabs>
                      <w:tab w:val="left" w:pos="0"/>
                    </w:tabs>
                    <w:ind w:leftChars="0" w:left="0"/>
                    <w:jc w:val="center"/>
                    <w:rPr>
                      <w:szCs w:val="24"/>
                    </w:rPr>
                  </w:pPr>
                  <w:r w:rsidRPr="00462653">
                    <w:rPr>
                      <w:szCs w:val="24"/>
                    </w:rPr>
                    <w:t>9-16</w:t>
                  </w:r>
                </w:p>
              </w:tc>
              <w:tc>
                <w:tcPr>
                  <w:tcW w:w="1417" w:type="dxa"/>
                  <w:vAlign w:val="center"/>
                </w:tcPr>
                <w:p w14:paraId="445F92B9" w14:textId="14862D47" w:rsidR="00E02891" w:rsidRPr="00462653" w:rsidRDefault="00E02891" w:rsidP="00D81948">
                  <w:pPr>
                    <w:pStyle w:val="ad"/>
                    <w:tabs>
                      <w:tab w:val="left" w:pos="0"/>
                    </w:tabs>
                    <w:ind w:leftChars="0" w:left="0"/>
                    <w:jc w:val="center"/>
                    <w:rPr>
                      <w:szCs w:val="24"/>
                    </w:rPr>
                  </w:pPr>
                  <w:r w:rsidRPr="00462653">
                    <w:rPr>
                      <w:szCs w:val="24"/>
                    </w:rPr>
                    <w:t>17-24</w:t>
                  </w:r>
                </w:p>
              </w:tc>
            </w:tr>
          </w:tbl>
          <w:p w14:paraId="73E14CC9" w14:textId="77777777" w:rsidR="004E216E" w:rsidRPr="00462653" w:rsidRDefault="004E216E" w:rsidP="00D81948">
            <w:pPr>
              <w:pStyle w:val="ad"/>
              <w:tabs>
                <w:tab w:val="left" w:pos="0"/>
              </w:tabs>
              <w:ind w:leftChars="0" w:left="0"/>
              <w:rPr>
                <w:szCs w:val="24"/>
              </w:rPr>
            </w:pPr>
          </w:p>
          <w:p w14:paraId="254BA977" w14:textId="77777777" w:rsidR="004E216E" w:rsidRPr="00462653" w:rsidRDefault="004E216E" w:rsidP="004E216E">
            <w:pPr>
              <w:pStyle w:val="ad"/>
              <w:numPr>
                <w:ilvl w:val="0"/>
                <w:numId w:val="24"/>
              </w:numPr>
              <w:tabs>
                <w:tab w:val="left" w:pos="0"/>
              </w:tabs>
              <w:ind w:leftChars="0"/>
              <w:rPr>
                <w:szCs w:val="24"/>
              </w:rPr>
            </w:pPr>
            <w:r w:rsidRPr="00462653">
              <w:rPr>
                <w:szCs w:val="24"/>
              </w:rPr>
              <w:t>測試完成後，可直接更換待測物，並重複步驟</w:t>
            </w:r>
            <w:r w:rsidRPr="00462653">
              <w:rPr>
                <w:szCs w:val="24"/>
              </w:rPr>
              <w:t>4~6</w:t>
            </w:r>
            <w:r w:rsidRPr="00462653">
              <w:rPr>
                <w:szCs w:val="24"/>
              </w:rPr>
              <w:t>。</w:t>
            </w:r>
          </w:p>
          <w:p w14:paraId="62B10A2D" w14:textId="08C868BD" w:rsidR="004E216E" w:rsidRDefault="004E216E" w:rsidP="00D81948">
            <w:pPr>
              <w:pStyle w:val="ad"/>
              <w:tabs>
                <w:tab w:val="left" w:pos="0"/>
              </w:tabs>
              <w:ind w:leftChars="0" w:left="360"/>
              <w:rPr>
                <w:szCs w:val="24"/>
              </w:rPr>
            </w:pPr>
            <w:r w:rsidRPr="00462653">
              <w:rPr>
                <w:szCs w:val="24"/>
              </w:rPr>
              <w:t>若有待測物不足</w:t>
            </w:r>
            <w:r w:rsidR="00E02891" w:rsidRPr="00462653">
              <w:rPr>
                <w:szCs w:val="24"/>
              </w:rPr>
              <w:t>3</w:t>
            </w:r>
            <w:r w:rsidRPr="00462653">
              <w:rPr>
                <w:szCs w:val="24"/>
              </w:rPr>
              <w:t>pcs</w:t>
            </w:r>
            <w:r w:rsidRPr="00462653">
              <w:rPr>
                <w:szCs w:val="24"/>
              </w:rPr>
              <w:t>，無須額外設定</w:t>
            </w:r>
          </w:p>
          <w:p w14:paraId="0E061162" w14:textId="4789D707" w:rsidR="00BD59EE" w:rsidRPr="0022456C" w:rsidRDefault="00BD59EE" w:rsidP="00BD59EE">
            <w:pPr>
              <w:pStyle w:val="ad"/>
              <w:numPr>
                <w:ilvl w:val="0"/>
                <w:numId w:val="24"/>
              </w:numPr>
              <w:tabs>
                <w:tab w:val="left" w:pos="0"/>
              </w:tabs>
              <w:ind w:leftChars="0"/>
              <w:rPr>
                <w:rFonts w:hint="eastAsia"/>
                <w:color w:val="EE0000"/>
                <w:szCs w:val="24"/>
                <w:highlight w:val="yellow"/>
              </w:rPr>
            </w:pPr>
            <w:r w:rsidRPr="0022456C">
              <w:rPr>
                <w:rFonts w:hint="eastAsia"/>
                <w:color w:val="EE0000"/>
                <w:szCs w:val="24"/>
                <w:highlight w:val="yellow"/>
              </w:rPr>
              <w:t>測試完成者，進</w:t>
            </w:r>
            <w:r w:rsidRPr="0022456C">
              <w:rPr>
                <w:rFonts w:hint="eastAsia"/>
                <w:color w:val="EE0000"/>
                <w:szCs w:val="24"/>
                <w:highlight w:val="yellow"/>
              </w:rPr>
              <w:t>T2</w:t>
            </w:r>
            <w:r w:rsidRPr="0022456C">
              <w:rPr>
                <w:rFonts w:hint="eastAsia"/>
                <w:color w:val="EE0000"/>
                <w:szCs w:val="24"/>
                <w:highlight w:val="yellow"/>
              </w:rPr>
              <w:t>測試前，須將</w:t>
            </w:r>
            <w:r w:rsidRPr="0022456C">
              <w:rPr>
                <w:rFonts w:hint="eastAsia"/>
                <w:color w:val="EE0000"/>
                <w:szCs w:val="24"/>
                <w:highlight w:val="yellow"/>
              </w:rPr>
              <w:t>push button</w:t>
            </w:r>
            <w:r w:rsidR="0022456C" w:rsidRPr="0022456C">
              <w:rPr>
                <w:rFonts w:hint="eastAsia"/>
                <w:color w:val="EE0000"/>
                <w:szCs w:val="24"/>
                <w:highlight w:val="yellow"/>
              </w:rPr>
              <w:t>按鍵</w:t>
            </w:r>
            <w:r w:rsidRPr="0022456C">
              <w:rPr>
                <w:rFonts w:hint="eastAsia"/>
                <w:color w:val="EE0000"/>
                <w:szCs w:val="24"/>
                <w:highlight w:val="yellow"/>
              </w:rPr>
              <w:t>治具鎖附於待測物。</w:t>
            </w:r>
          </w:p>
          <w:p w14:paraId="3CE05948" w14:textId="77777777" w:rsidR="004E216E" w:rsidRPr="00462653" w:rsidRDefault="004E216E" w:rsidP="00D81948">
            <w:pPr>
              <w:pStyle w:val="ad"/>
              <w:tabs>
                <w:tab w:val="left" w:pos="0"/>
              </w:tabs>
              <w:ind w:leftChars="0" w:left="0"/>
              <w:rPr>
                <w:szCs w:val="24"/>
              </w:rPr>
            </w:pPr>
          </w:p>
        </w:tc>
      </w:tr>
    </w:tbl>
    <w:p w14:paraId="41B37494" w14:textId="77777777" w:rsidR="004E216E" w:rsidRPr="00462653" w:rsidRDefault="004E216E" w:rsidP="00B97A66"/>
    <w:p w14:paraId="028E9FED" w14:textId="77777777" w:rsidR="00E02891" w:rsidRPr="00462653" w:rsidRDefault="00E02891" w:rsidP="00B97A66"/>
    <w:p w14:paraId="709D6F14" w14:textId="77777777" w:rsidR="000262C7" w:rsidRPr="00462653" w:rsidRDefault="000262C7" w:rsidP="00B97A66"/>
    <w:p w14:paraId="28312304" w14:textId="77777777" w:rsidR="00137E89" w:rsidRDefault="00137E89"/>
    <w:p w14:paraId="60AEEE76" w14:textId="77777777" w:rsidR="00137E89" w:rsidRDefault="00137E89">
      <w:pPr>
        <w:rPr>
          <w:rFonts w:hint="eastAsia"/>
        </w:rPr>
      </w:pPr>
    </w:p>
    <w:tbl>
      <w:tblPr>
        <w:tblpPr w:leftFromText="180" w:rightFromText="180" w:vertAnchor="text" w:tblpY="1"/>
        <w:tblOverlap w:val="never"/>
        <w:tblW w:w="15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28"/>
        <w:gridCol w:w="1560"/>
        <w:gridCol w:w="720"/>
        <w:gridCol w:w="730"/>
        <w:gridCol w:w="830"/>
        <w:gridCol w:w="1320"/>
        <w:gridCol w:w="840"/>
        <w:gridCol w:w="849"/>
        <w:gridCol w:w="951"/>
        <w:gridCol w:w="1200"/>
        <w:gridCol w:w="840"/>
        <w:gridCol w:w="847"/>
        <w:gridCol w:w="953"/>
        <w:gridCol w:w="1200"/>
        <w:gridCol w:w="840"/>
        <w:gridCol w:w="840"/>
        <w:gridCol w:w="6"/>
      </w:tblGrid>
      <w:tr w:rsidR="00B97A66" w:rsidRPr="00462653" w14:paraId="45608DE6" w14:textId="77777777" w:rsidTr="00C737BD">
        <w:trPr>
          <w:gridAfter w:val="1"/>
          <w:wAfter w:w="6" w:type="dxa"/>
          <w:trHeight w:val="546"/>
        </w:trPr>
        <w:tc>
          <w:tcPr>
            <w:tcW w:w="15348" w:type="dxa"/>
            <w:gridSpan w:val="16"/>
            <w:tcBorders>
              <w:bottom w:val="single" w:sz="4" w:space="0" w:color="auto"/>
            </w:tcBorders>
            <w:shd w:val="clear" w:color="auto" w:fill="E6E6E6"/>
          </w:tcPr>
          <w:p w14:paraId="62BB455B" w14:textId="77777777" w:rsidR="00B97A66" w:rsidRPr="00462653" w:rsidRDefault="00B97A66" w:rsidP="00777141">
            <w:pPr>
              <w:pStyle w:val="ad"/>
              <w:numPr>
                <w:ilvl w:val="0"/>
                <w:numId w:val="16"/>
              </w:numPr>
              <w:ind w:leftChars="0"/>
              <w:jc w:val="center"/>
              <w:rPr>
                <w:b/>
                <w:bCs/>
                <w:sz w:val="32"/>
                <w:szCs w:val="32"/>
              </w:rPr>
            </w:pPr>
            <w:bookmarkStart w:id="0" w:name="OLE_LINK1"/>
            <w:r w:rsidRPr="00462653">
              <w:rPr>
                <w:b/>
                <w:bCs/>
                <w:sz w:val="32"/>
                <w:szCs w:val="32"/>
              </w:rPr>
              <w:br w:type="page"/>
              <w:t>T2(</w:t>
            </w:r>
            <w:r w:rsidR="007738AF" w:rsidRPr="00462653">
              <w:rPr>
                <w:b/>
                <w:bCs/>
                <w:sz w:val="32"/>
                <w:szCs w:val="32"/>
              </w:rPr>
              <w:t>燒機作業</w:t>
            </w:r>
            <w:r w:rsidRPr="00462653">
              <w:rPr>
                <w:b/>
                <w:bCs/>
                <w:sz w:val="32"/>
                <w:szCs w:val="32"/>
              </w:rPr>
              <w:t>)</w:t>
            </w:r>
            <w:r w:rsidRPr="00462653">
              <w:rPr>
                <w:b/>
                <w:bCs/>
                <w:sz w:val="32"/>
                <w:szCs w:val="32"/>
              </w:rPr>
              <w:t>治具</w:t>
            </w:r>
          </w:p>
        </w:tc>
      </w:tr>
      <w:tr w:rsidR="00B97A66" w:rsidRPr="00462653" w14:paraId="1DE62DFC" w14:textId="77777777" w:rsidTr="00C737BD">
        <w:trPr>
          <w:trHeight w:val="2843"/>
        </w:trPr>
        <w:tc>
          <w:tcPr>
            <w:tcW w:w="3838" w:type="dxa"/>
            <w:gridSpan w:val="4"/>
            <w:tcBorders>
              <w:top w:val="single" w:sz="12" w:space="0" w:color="auto"/>
            </w:tcBorders>
          </w:tcPr>
          <w:p w14:paraId="2430823B" w14:textId="77777777" w:rsidR="00B97A66" w:rsidRPr="00462653" w:rsidRDefault="00B97A66" w:rsidP="007738AF">
            <w:pPr>
              <w:rPr>
                <w:noProof/>
              </w:rPr>
            </w:pPr>
          </w:p>
          <w:p w14:paraId="7400C475" w14:textId="77777777" w:rsidR="003D30F6" w:rsidRPr="00462653" w:rsidRDefault="00A60F15" w:rsidP="00A60F15">
            <w:pPr>
              <w:ind w:firstLineChars="100" w:firstLine="240"/>
            </w:pPr>
            <w:r w:rsidRPr="00462653">
              <w:rPr>
                <w:noProof/>
              </w:rPr>
              <w:drawing>
                <wp:inline distT="0" distB="0" distL="0" distR="0" wp14:anchorId="2BB861C9" wp14:editId="5B8C18C9">
                  <wp:extent cx="1790700" cy="1344512"/>
                  <wp:effectExtent l="0" t="0" r="0" b="8255"/>
                  <wp:docPr id="24" name="圖片 24" descr="D:\ryanyt_chou\Desktop\L-0060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:\ryanyt_chou\Desktop\L-0060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3230" cy="13464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9" w:type="dxa"/>
            <w:gridSpan w:val="4"/>
            <w:tcBorders>
              <w:top w:val="single" w:sz="12" w:space="0" w:color="auto"/>
            </w:tcBorders>
          </w:tcPr>
          <w:p w14:paraId="5C7DB117" w14:textId="77777777" w:rsidR="00B97A66" w:rsidRPr="00462653" w:rsidRDefault="00B97A66" w:rsidP="00956C0C"/>
          <w:p w14:paraId="5CFFB178" w14:textId="77777777" w:rsidR="003D30F6" w:rsidRPr="00462653" w:rsidRDefault="00CD39D8" w:rsidP="003D30F6">
            <w:pPr>
              <w:jc w:val="center"/>
            </w:pPr>
            <w:r w:rsidRPr="00462653">
              <w:rPr>
                <w:noProof/>
              </w:rPr>
              <w:drawing>
                <wp:inline distT="0" distB="0" distL="0" distR="0" wp14:anchorId="289FBCC6" wp14:editId="1319C509">
                  <wp:extent cx="2301240" cy="1447800"/>
                  <wp:effectExtent l="0" t="0" r="0" b="0"/>
                  <wp:docPr id="201" name="圖片 201" descr="\\med_srv\pe\文件區\治具相關資料\C-00003\治具圖片路徑\C-00003 治具圖片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\\med_srv\pe\文件區\治具相關資料\C-00003\治具圖片路徑\C-00003 治具圖片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1240" cy="1447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8" w:type="dxa"/>
            <w:gridSpan w:val="4"/>
            <w:tcBorders>
              <w:top w:val="single" w:sz="12" w:space="0" w:color="auto"/>
            </w:tcBorders>
          </w:tcPr>
          <w:p w14:paraId="58483AEF" w14:textId="77777777" w:rsidR="00B97A66" w:rsidRPr="00462653" w:rsidRDefault="00B97A66" w:rsidP="00956C0C">
            <w:pPr>
              <w:rPr>
                <w:noProof/>
                <w:sz w:val="20"/>
              </w:rPr>
            </w:pPr>
          </w:p>
          <w:p w14:paraId="6609C3B4" w14:textId="77777777" w:rsidR="003D30F6" w:rsidRPr="00462653" w:rsidRDefault="003D30F6" w:rsidP="003D30F6">
            <w:pPr>
              <w:jc w:val="center"/>
            </w:pPr>
            <w:r w:rsidRPr="00462653">
              <w:rPr>
                <w:noProof/>
                <w:sz w:val="20"/>
              </w:rPr>
              <w:drawing>
                <wp:inline distT="0" distB="0" distL="0" distR="0" wp14:anchorId="5EA89A39" wp14:editId="05316024">
                  <wp:extent cx="1866900" cy="1422400"/>
                  <wp:effectExtent l="19050" t="0" r="0" b="0"/>
                  <wp:docPr id="49" name="圖片 27" descr="A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A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142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9" w:type="dxa"/>
            <w:gridSpan w:val="5"/>
            <w:tcBorders>
              <w:top w:val="single" w:sz="12" w:space="0" w:color="auto"/>
            </w:tcBorders>
          </w:tcPr>
          <w:p w14:paraId="1FA5CB46" w14:textId="77777777" w:rsidR="00B97A66" w:rsidRPr="00462653" w:rsidRDefault="00B97A66" w:rsidP="00956C0C">
            <w:pPr>
              <w:rPr>
                <w:b/>
                <w:noProof/>
                <w:color w:val="000000"/>
                <w:sz w:val="28"/>
                <w:szCs w:val="28"/>
              </w:rPr>
            </w:pPr>
          </w:p>
          <w:p w14:paraId="36741213" w14:textId="77777777" w:rsidR="003D30F6" w:rsidRPr="00462653" w:rsidRDefault="00090AE0" w:rsidP="003D30F6">
            <w:pPr>
              <w:jc w:val="center"/>
            </w:pPr>
            <w:r w:rsidRPr="00462653">
              <w:rPr>
                <w:noProof/>
              </w:rPr>
              <w:drawing>
                <wp:inline distT="0" distB="0" distL="0" distR="0" wp14:anchorId="74B260FF" wp14:editId="7A4011AA">
                  <wp:extent cx="2286000" cy="822960"/>
                  <wp:effectExtent l="0" t="0" r="0" b="0"/>
                  <wp:docPr id="1352" name="圖片 1352" descr="\\med_srv\pe\文件區\治具相關資料\L-52-8\治具圖片路徑\L-52-8_治具圖片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\\med_srv\pe\文件區\治具相關資料\L-52-8\治具圖片路徑\L-52-8_治具圖片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822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375B" w:rsidRPr="00462653" w14:paraId="3F8428D7" w14:textId="77777777" w:rsidTr="00936DC4">
        <w:trPr>
          <w:trHeight w:val="227"/>
        </w:trPr>
        <w:tc>
          <w:tcPr>
            <w:tcW w:w="828" w:type="dxa"/>
            <w:shd w:val="clear" w:color="auto" w:fill="E0E0E0"/>
            <w:vAlign w:val="center"/>
          </w:tcPr>
          <w:p w14:paraId="227ED02D" w14:textId="77777777" w:rsidR="0069375B" w:rsidRPr="00462653" w:rsidRDefault="0069375B" w:rsidP="00936DC4">
            <w:pPr>
              <w:jc w:val="both"/>
              <w:rPr>
                <w:sz w:val="20"/>
              </w:rPr>
            </w:pPr>
            <w:r w:rsidRPr="00462653">
              <w:rPr>
                <w:sz w:val="20"/>
              </w:rPr>
              <w:t>編號</w:t>
            </w:r>
          </w:p>
        </w:tc>
        <w:tc>
          <w:tcPr>
            <w:tcW w:w="1560" w:type="dxa"/>
            <w:vAlign w:val="center"/>
          </w:tcPr>
          <w:p w14:paraId="76050797" w14:textId="77777777" w:rsidR="0069375B" w:rsidRPr="00462653" w:rsidRDefault="008015B9" w:rsidP="00936DC4">
            <w:pPr>
              <w:jc w:val="both"/>
              <w:rPr>
                <w:sz w:val="20"/>
              </w:rPr>
            </w:pPr>
            <w:r w:rsidRPr="00462653">
              <w:rPr>
                <w:sz w:val="20"/>
              </w:rPr>
              <w:t>L-00604</w:t>
            </w:r>
          </w:p>
        </w:tc>
        <w:tc>
          <w:tcPr>
            <w:tcW w:w="720" w:type="dxa"/>
            <w:shd w:val="clear" w:color="auto" w:fill="E0E0E0"/>
            <w:vAlign w:val="center"/>
          </w:tcPr>
          <w:p w14:paraId="3A01235E" w14:textId="77777777" w:rsidR="0069375B" w:rsidRPr="00462653" w:rsidRDefault="0069375B" w:rsidP="00936DC4">
            <w:pPr>
              <w:jc w:val="both"/>
              <w:rPr>
                <w:sz w:val="20"/>
              </w:rPr>
            </w:pPr>
            <w:r w:rsidRPr="00462653">
              <w:rPr>
                <w:sz w:val="20"/>
              </w:rPr>
              <w:t>數量</w:t>
            </w:r>
          </w:p>
        </w:tc>
        <w:tc>
          <w:tcPr>
            <w:tcW w:w="730" w:type="dxa"/>
            <w:vAlign w:val="center"/>
          </w:tcPr>
          <w:p w14:paraId="58B69C32" w14:textId="77777777" w:rsidR="0069375B" w:rsidRPr="00462653" w:rsidRDefault="0069375B" w:rsidP="00936DC4">
            <w:pPr>
              <w:jc w:val="both"/>
              <w:rPr>
                <w:sz w:val="20"/>
              </w:rPr>
            </w:pPr>
            <w:r w:rsidRPr="00462653">
              <w:rPr>
                <w:sz w:val="20"/>
              </w:rPr>
              <w:t>1</w:t>
            </w:r>
          </w:p>
        </w:tc>
        <w:tc>
          <w:tcPr>
            <w:tcW w:w="830" w:type="dxa"/>
            <w:shd w:val="clear" w:color="auto" w:fill="E0E0E0"/>
            <w:vAlign w:val="center"/>
          </w:tcPr>
          <w:p w14:paraId="70931C34" w14:textId="77777777" w:rsidR="0069375B" w:rsidRPr="00462653" w:rsidRDefault="0069375B" w:rsidP="00936DC4">
            <w:pPr>
              <w:jc w:val="both"/>
              <w:rPr>
                <w:sz w:val="20"/>
              </w:rPr>
            </w:pPr>
            <w:r w:rsidRPr="00462653">
              <w:rPr>
                <w:sz w:val="20"/>
              </w:rPr>
              <w:t>編號</w:t>
            </w:r>
          </w:p>
        </w:tc>
        <w:tc>
          <w:tcPr>
            <w:tcW w:w="1320" w:type="dxa"/>
            <w:vAlign w:val="center"/>
          </w:tcPr>
          <w:p w14:paraId="56ADE243" w14:textId="77777777" w:rsidR="0069375B" w:rsidRPr="00462653" w:rsidRDefault="00CD39D8" w:rsidP="00936DC4">
            <w:pPr>
              <w:pStyle w:val="3"/>
              <w:jc w:val="both"/>
              <w:rPr>
                <w:rFonts w:ascii="Times New Roman" w:eastAsia="標楷體" w:hAnsi="Times New Roman"/>
                <w:sz w:val="20"/>
              </w:rPr>
            </w:pPr>
            <w:r w:rsidRPr="00462653">
              <w:rPr>
                <w:rFonts w:ascii="Times New Roman" w:eastAsia="標楷體" w:hAnsi="Times New Roman"/>
                <w:sz w:val="20"/>
              </w:rPr>
              <w:t>C-00003</w:t>
            </w:r>
          </w:p>
        </w:tc>
        <w:tc>
          <w:tcPr>
            <w:tcW w:w="840" w:type="dxa"/>
            <w:shd w:val="clear" w:color="auto" w:fill="E0E0E0"/>
            <w:vAlign w:val="center"/>
          </w:tcPr>
          <w:p w14:paraId="67CE096A" w14:textId="77777777" w:rsidR="0069375B" w:rsidRPr="00462653" w:rsidRDefault="0069375B" w:rsidP="00936DC4">
            <w:pPr>
              <w:jc w:val="both"/>
              <w:rPr>
                <w:sz w:val="20"/>
              </w:rPr>
            </w:pPr>
            <w:r w:rsidRPr="00462653">
              <w:rPr>
                <w:sz w:val="20"/>
              </w:rPr>
              <w:t>數量</w:t>
            </w:r>
          </w:p>
        </w:tc>
        <w:tc>
          <w:tcPr>
            <w:tcW w:w="849" w:type="dxa"/>
            <w:vAlign w:val="center"/>
          </w:tcPr>
          <w:p w14:paraId="664C28FB" w14:textId="322FCDB4" w:rsidR="0069375B" w:rsidRPr="00462653" w:rsidRDefault="0034449B" w:rsidP="00936DC4">
            <w:pPr>
              <w:pStyle w:val="3"/>
              <w:jc w:val="both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9</w:t>
            </w:r>
          </w:p>
        </w:tc>
        <w:tc>
          <w:tcPr>
            <w:tcW w:w="951" w:type="dxa"/>
            <w:shd w:val="clear" w:color="auto" w:fill="E0E0E0"/>
            <w:vAlign w:val="center"/>
          </w:tcPr>
          <w:p w14:paraId="12CD2098" w14:textId="77777777" w:rsidR="0069375B" w:rsidRPr="00462653" w:rsidRDefault="0069375B" w:rsidP="00936DC4">
            <w:pPr>
              <w:jc w:val="both"/>
              <w:rPr>
                <w:sz w:val="20"/>
              </w:rPr>
            </w:pPr>
            <w:r w:rsidRPr="00462653">
              <w:rPr>
                <w:sz w:val="20"/>
              </w:rPr>
              <w:t>編號</w:t>
            </w:r>
          </w:p>
        </w:tc>
        <w:tc>
          <w:tcPr>
            <w:tcW w:w="1200" w:type="dxa"/>
            <w:vAlign w:val="center"/>
          </w:tcPr>
          <w:p w14:paraId="626820E9" w14:textId="77777777" w:rsidR="0069375B" w:rsidRPr="00462653" w:rsidRDefault="0069375B" w:rsidP="00936DC4">
            <w:pPr>
              <w:pStyle w:val="3"/>
              <w:jc w:val="both"/>
              <w:rPr>
                <w:rFonts w:ascii="Times New Roman" w:eastAsia="標楷體" w:hAnsi="Times New Roman"/>
                <w:sz w:val="20"/>
              </w:rPr>
            </w:pPr>
            <w:r w:rsidRPr="00462653">
              <w:rPr>
                <w:rFonts w:ascii="Times New Roman" w:eastAsia="標楷體" w:hAnsi="Times New Roman"/>
                <w:sz w:val="20"/>
              </w:rPr>
              <w:t>L-00018</w:t>
            </w:r>
          </w:p>
        </w:tc>
        <w:tc>
          <w:tcPr>
            <w:tcW w:w="840" w:type="dxa"/>
            <w:shd w:val="clear" w:color="auto" w:fill="E0E0E0"/>
            <w:vAlign w:val="center"/>
          </w:tcPr>
          <w:p w14:paraId="4FC3859A" w14:textId="77777777" w:rsidR="0069375B" w:rsidRPr="00462653" w:rsidRDefault="0069375B" w:rsidP="00936DC4">
            <w:pPr>
              <w:jc w:val="both"/>
              <w:rPr>
                <w:sz w:val="20"/>
              </w:rPr>
            </w:pPr>
            <w:r w:rsidRPr="00462653">
              <w:rPr>
                <w:sz w:val="20"/>
              </w:rPr>
              <w:t>數量</w:t>
            </w:r>
          </w:p>
        </w:tc>
        <w:tc>
          <w:tcPr>
            <w:tcW w:w="847" w:type="dxa"/>
            <w:vAlign w:val="center"/>
          </w:tcPr>
          <w:p w14:paraId="1AE9418F" w14:textId="7E0AABAE" w:rsidR="0069375B" w:rsidRPr="00462653" w:rsidRDefault="0034449B" w:rsidP="00936DC4">
            <w:pPr>
              <w:jc w:val="both"/>
              <w:rPr>
                <w:sz w:val="20"/>
              </w:rPr>
            </w:pPr>
            <w:r>
              <w:rPr>
                <w:rFonts w:hint="eastAsia"/>
                <w:sz w:val="20"/>
              </w:rPr>
              <w:t>10</w:t>
            </w:r>
          </w:p>
        </w:tc>
        <w:tc>
          <w:tcPr>
            <w:tcW w:w="953" w:type="dxa"/>
            <w:shd w:val="clear" w:color="auto" w:fill="E0E0E0"/>
            <w:vAlign w:val="center"/>
          </w:tcPr>
          <w:p w14:paraId="0184D1E9" w14:textId="77777777" w:rsidR="0069375B" w:rsidRPr="00462653" w:rsidRDefault="0069375B" w:rsidP="00936DC4">
            <w:pPr>
              <w:jc w:val="both"/>
              <w:rPr>
                <w:sz w:val="20"/>
              </w:rPr>
            </w:pPr>
            <w:r w:rsidRPr="00462653">
              <w:rPr>
                <w:sz w:val="20"/>
              </w:rPr>
              <w:t>編號</w:t>
            </w:r>
          </w:p>
        </w:tc>
        <w:tc>
          <w:tcPr>
            <w:tcW w:w="1200" w:type="dxa"/>
            <w:vAlign w:val="center"/>
          </w:tcPr>
          <w:p w14:paraId="5F758BA5" w14:textId="77777777" w:rsidR="0069375B" w:rsidRPr="00462653" w:rsidRDefault="00090AE0" w:rsidP="00936DC4">
            <w:pPr>
              <w:pStyle w:val="3"/>
              <w:jc w:val="both"/>
              <w:rPr>
                <w:rFonts w:ascii="Times New Roman" w:eastAsia="標楷體" w:hAnsi="Times New Roman"/>
                <w:sz w:val="20"/>
              </w:rPr>
            </w:pPr>
            <w:r w:rsidRPr="00462653">
              <w:rPr>
                <w:rFonts w:ascii="Times New Roman" w:eastAsia="標楷體" w:hAnsi="Times New Roman"/>
                <w:sz w:val="20"/>
              </w:rPr>
              <w:t>L-52-8</w:t>
            </w:r>
          </w:p>
        </w:tc>
        <w:tc>
          <w:tcPr>
            <w:tcW w:w="840" w:type="dxa"/>
            <w:shd w:val="clear" w:color="auto" w:fill="E0E0E0"/>
            <w:vAlign w:val="center"/>
          </w:tcPr>
          <w:p w14:paraId="3B7B1508" w14:textId="77777777" w:rsidR="0069375B" w:rsidRPr="00462653" w:rsidRDefault="0069375B" w:rsidP="00936DC4">
            <w:pPr>
              <w:jc w:val="both"/>
              <w:rPr>
                <w:sz w:val="20"/>
              </w:rPr>
            </w:pPr>
            <w:r w:rsidRPr="00462653">
              <w:rPr>
                <w:sz w:val="20"/>
              </w:rPr>
              <w:t>數量</w:t>
            </w:r>
          </w:p>
        </w:tc>
        <w:tc>
          <w:tcPr>
            <w:tcW w:w="846" w:type="dxa"/>
            <w:gridSpan w:val="2"/>
            <w:vAlign w:val="center"/>
          </w:tcPr>
          <w:p w14:paraId="7BE29BE9" w14:textId="77777777" w:rsidR="0069375B" w:rsidRPr="00462653" w:rsidRDefault="00090AE0" w:rsidP="00936DC4">
            <w:pPr>
              <w:jc w:val="both"/>
              <w:rPr>
                <w:sz w:val="20"/>
              </w:rPr>
            </w:pPr>
            <w:r w:rsidRPr="00462653">
              <w:rPr>
                <w:sz w:val="20"/>
              </w:rPr>
              <w:t>1</w:t>
            </w:r>
          </w:p>
        </w:tc>
      </w:tr>
      <w:tr w:rsidR="0069375B" w:rsidRPr="00462653" w14:paraId="4EE0C8A9" w14:textId="77777777" w:rsidTr="00936DC4">
        <w:trPr>
          <w:trHeight w:val="227"/>
        </w:trPr>
        <w:tc>
          <w:tcPr>
            <w:tcW w:w="828" w:type="dxa"/>
            <w:shd w:val="clear" w:color="auto" w:fill="E0E0E0"/>
            <w:vAlign w:val="center"/>
          </w:tcPr>
          <w:p w14:paraId="4C1F88DC" w14:textId="77777777" w:rsidR="0069375B" w:rsidRPr="00462653" w:rsidRDefault="0069375B" w:rsidP="00936DC4">
            <w:pPr>
              <w:jc w:val="both"/>
              <w:rPr>
                <w:sz w:val="20"/>
              </w:rPr>
            </w:pPr>
            <w:r w:rsidRPr="00462653">
              <w:rPr>
                <w:sz w:val="20"/>
              </w:rPr>
              <w:t>名稱</w:t>
            </w:r>
          </w:p>
        </w:tc>
        <w:tc>
          <w:tcPr>
            <w:tcW w:w="3010" w:type="dxa"/>
            <w:gridSpan w:val="3"/>
            <w:vAlign w:val="center"/>
          </w:tcPr>
          <w:p w14:paraId="70D24812" w14:textId="07336620" w:rsidR="0069375B" w:rsidRPr="00462653" w:rsidRDefault="0002414F" w:rsidP="00936DC4">
            <w:pPr>
              <w:pStyle w:val="3"/>
              <w:jc w:val="both"/>
              <w:rPr>
                <w:rFonts w:ascii="Times New Roman" w:eastAsia="標楷體" w:hAnsi="Times New Roman"/>
                <w:sz w:val="20"/>
              </w:rPr>
            </w:pPr>
            <w:r w:rsidRPr="0002414F">
              <w:rPr>
                <w:rFonts w:ascii="Times New Roman" w:eastAsia="標楷體" w:hAnsi="Times New Roman"/>
                <w:sz w:val="20"/>
              </w:rPr>
              <w:t>Power DCJack-2.1-2 TB-3.5-2p 150</w:t>
            </w:r>
          </w:p>
        </w:tc>
        <w:tc>
          <w:tcPr>
            <w:tcW w:w="830" w:type="dxa"/>
            <w:shd w:val="clear" w:color="auto" w:fill="E0E0E0"/>
            <w:vAlign w:val="center"/>
          </w:tcPr>
          <w:p w14:paraId="4E23C6CF" w14:textId="77777777" w:rsidR="0069375B" w:rsidRPr="00462653" w:rsidRDefault="0069375B" w:rsidP="00936DC4">
            <w:pPr>
              <w:jc w:val="both"/>
              <w:rPr>
                <w:sz w:val="20"/>
              </w:rPr>
            </w:pPr>
            <w:r w:rsidRPr="00462653">
              <w:rPr>
                <w:sz w:val="20"/>
              </w:rPr>
              <w:t>名稱</w:t>
            </w:r>
          </w:p>
        </w:tc>
        <w:tc>
          <w:tcPr>
            <w:tcW w:w="3009" w:type="dxa"/>
            <w:gridSpan w:val="3"/>
            <w:vAlign w:val="center"/>
          </w:tcPr>
          <w:p w14:paraId="4D8EDF2C" w14:textId="77777777" w:rsidR="0069375B" w:rsidRPr="00462653" w:rsidRDefault="00CD39D8" w:rsidP="00936DC4">
            <w:pPr>
              <w:pStyle w:val="3"/>
              <w:jc w:val="both"/>
              <w:rPr>
                <w:rFonts w:ascii="Times New Roman" w:eastAsia="標楷體" w:hAnsi="Times New Roman"/>
                <w:sz w:val="20"/>
              </w:rPr>
            </w:pPr>
            <w:r w:rsidRPr="00462653">
              <w:rPr>
                <w:rFonts w:ascii="Times New Roman" w:eastAsia="標楷體" w:hAnsi="Times New Roman"/>
                <w:sz w:val="20"/>
              </w:rPr>
              <w:t>Ethernet lookback</w:t>
            </w:r>
          </w:p>
        </w:tc>
        <w:tc>
          <w:tcPr>
            <w:tcW w:w="951" w:type="dxa"/>
            <w:shd w:val="clear" w:color="auto" w:fill="E0E0E0"/>
            <w:vAlign w:val="center"/>
          </w:tcPr>
          <w:p w14:paraId="7D146B01" w14:textId="77777777" w:rsidR="0069375B" w:rsidRPr="00462653" w:rsidRDefault="0069375B" w:rsidP="00936DC4">
            <w:pPr>
              <w:jc w:val="both"/>
              <w:rPr>
                <w:sz w:val="20"/>
              </w:rPr>
            </w:pPr>
            <w:r w:rsidRPr="00462653">
              <w:rPr>
                <w:sz w:val="20"/>
              </w:rPr>
              <w:t>名稱</w:t>
            </w:r>
          </w:p>
        </w:tc>
        <w:tc>
          <w:tcPr>
            <w:tcW w:w="2887" w:type="dxa"/>
            <w:gridSpan w:val="3"/>
            <w:vAlign w:val="center"/>
          </w:tcPr>
          <w:p w14:paraId="135A0545" w14:textId="7313AD6F" w:rsidR="0069375B" w:rsidRPr="00462653" w:rsidRDefault="003068F2" w:rsidP="00936DC4">
            <w:pPr>
              <w:pStyle w:val="3"/>
              <w:jc w:val="both"/>
              <w:rPr>
                <w:rFonts w:ascii="Times New Roman" w:eastAsia="標楷體" w:hAnsi="Times New Roman"/>
                <w:sz w:val="20"/>
              </w:rPr>
            </w:pPr>
            <w:r w:rsidRPr="003068F2">
              <w:rPr>
                <w:rFonts w:ascii="Times New Roman" w:eastAsia="標楷體" w:hAnsi="Times New Roman"/>
                <w:sz w:val="20"/>
              </w:rPr>
              <w:t xml:space="preserve">NET RJ45-8P8C </w:t>
            </w:r>
            <w:proofErr w:type="spellStart"/>
            <w:r w:rsidRPr="003068F2">
              <w:rPr>
                <w:rFonts w:ascii="Times New Roman" w:eastAsia="標楷體" w:hAnsi="Times New Roman"/>
                <w:sz w:val="20"/>
              </w:rPr>
              <w:t>RJ45-8P8C</w:t>
            </w:r>
            <w:proofErr w:type="spellEnd"/>
            <w:r w:rsidRPr="003068F2">
              <w:rPr>
                <w:rFonts w:ascii="Times New Roman" w:eastAsia="標楷體" w:hAnsi="Times New Roman"/>
                <w:sz w:val="20"/>
              </w:rPr>
              <w:t xml:space="preserve"> 2500</w:t>
            </w:r>
          </w:p>
        </w:tc>
        <w:tc>
          <w:tcPr>
            <w:tcW w:w="953" w:type="dxa"/>
            <w:shd w:val="clear" w:color="auto" w:fill="E0E0E0"/>
            <w:vAlign w:val="center"/>
          </w:tcPr>
          <w:p w14:paraId="7F88DDF0" w14:textId="77777777" w:rsidR="0069375B" w:rsidRPr="00462653" w:rsidRDefault="0069375B" w:rsidP="00936DC4">
            <w:pPr>
              <w:jc w:val="both"/>
              <w:rPr>
                <w:sz w:val="20"/>
              </w:rPr>
            </w:pPr>
            <w:r w:rsidRPr="00462653">
              <w:rPr>
                <w:sz w:val="20"/>
              </w:rPr>
              <w:t>名稱</w:t>
            </w:r>
          </w:p>
        </w:tc>
        <w:tc>
          <w:tcPr>
            <w:tcW w:w="2886" w:type="dxa"/>
            <w:gridSpan w:val="4"/>
            <w:vAlign w:val="center"/>
          </w:tcPr>
          <w:p w14:paraId="40B73108" w14:textId="0B9B104F" w:rsidR="0069375B" w:rsidRPr="00462653" w:rsidRDefault="003068F2" w:rsidP="00936DC4">
            <w:pPr>
              <w:pStyle w:val="3"/>
              <w:jc w:val="both"/>
              <w:rPr>
                <w:rFonts w:ascii="Times New Roman" w:eastAsia="標楷體" w:hAnsi="Times New Roman"/>
                <w:sz w:val="20"/>
              </w:rPr>
            </w:pPr>
            <w:r w:rsidRPr="003068F2">
              <w:rPr>
                <w:rFonts w:ascii="Times New Roman" w:eastAsia="標楷體" w:hAnsi="Times New Roman"/>
                <w:sz w:val="20"/>
              </w:rPr>
              <w:t>Power DCJACK2.1-1 TB3.5-3</w:t>
            </w:r>
          </w:p>
        </w:tc>
      </w:tr>
      <w:tr w:rsidR="0069375B" w:rsidRPr="00462653" w14:paraId="54001CB1" w14:textId="77777777" w:rsidTr="00792583">
        <w:trPr>
          <w:trHeight w:val="2843"/>
        </w:trPr>
        <w:tc>
          <w:tcPr>
            <w:tcW w:w="3838" w:type="dxa"/>
            <w:gridSpan w:val="4"/>
            <w:tcBorders>
              <w:top w:val="single" w:sz="12" w:space="0" w:color="auto"/>
            </w:tcBorders>
            <w:vAlign w:val="center"/>
          </w:tcPr>
          <w:p w14:paraId="3EEC37C5" w14:textId="2A7396F7" w:rsidR="003D30F6" w:rsidRPr="00462653" w:rsidRDefault="000A31DB" w:rsidP="00792583">
            <w:pPr>
              <w:jc w:val="center"/>
            </w:pPr>
            <w:r w:rsidRPr="0085702B">
              <w:rPr>
                <w:rFonts w:ascii="標楷體" w:hint="eastAsia"/>
                <w:b/>
                <w:noProof/>
                <w:color w:val="000000"/>
                <w:sz w:val="28"/>
                <w:szCs w:val="28"/>
              </w:rPr>
              <w:drawing>
                <wp:inline distT="0" distB="0" distL="0" distR="0" wp14:anchorId="385BC622" wp14:editId="2DDDA0EE">
                  <wp:extent cx="696595" cy="998855"/>
                  <wp:effectExtent l="0" t="0" r="8255" b="0"/>
                  <wp:docPr id="650495673" name="圖片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6595" cy="998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9" w:type="dxa"/>
            <w:gridSpan w:val="4"/>
            <w:tcBorders>
              <w:top w:val="single" w:sz="12" w:space="0" w:color="auto"/>
            </w:tcBorders>
            <w:vAlign w:val="center"/>
          </w:tcPr>
          <w:p w14:paraId="15A21C81" w14:textId="4348CA70" w:rsidR="003D30F6" w:rsidRPr="00462653" w:rsidRDefault="008F6525" w:rsidP="00792583">
            <w:pPr>
              <w:jc w:val="center"/>
            </w:pPr>
            <w:r w:rsidRPr="00040181">
              <w:rPr>
                <w:rFonts w:hint="eastAsia"/>
                <w:bCs/>
                <w:noProof/>
                <w:sz w:val="28"/>
              </w:rPr>
              <w:drawing>
                <wp:inline distT="0" distB="0" distL="0" distR="0" wp14:anchorId="5041C462" wp14:editId="1510DF07">
                  <wp:extent cx="1758315" cy="788035"/>
                  <wp:effectExtent l="0" t="0" r="0" b="0"/>
                  <wp:docPr id="1885759646" name="圖片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8315" cy="788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8" w:type="dxa"/>
            <w:gridSpan w:val="4"/>
            <w:tcBorders>
              <w:top w:val="single" w:sz="12" w:space="0" w:color="auto"/>
            </w:tcBorders>
            <w:vAlign w:val="center"/>
          </w:tcPr>
          <w:p w14:paraId="521DF89B" w14:textId="32AC5B4C" w:rsidR="0069375B" w:rsidRPr="00462653" w:rsidRDefault="00A818BF" w:rsidP="00792583">
            <w:pPr>
              <w:jc w:val="center"/>
            </w:pPr>
            <w:r w:rsidRPr="00462653">
              <w:rPr>
                <w:noProof/>
                <w:sz w:val="20"/>
              </w:rPr>
              <w:drawing>
                <wp:inline distT="0" distB="0" distL="0" distR="0" wp14:anchorId="19374389" wp14:editId="782698D6">
                  <wp:extent cx="2301240" cy="1722120"/>
                  <wp:effectExtent l="0" t="0" r="3810" b="0"/>
                  <wp:docPr id="1886746874" name="圖片 1886746874" descr="\\med_srv\pe\文件區\治具相關資料\L-52-9\接線圖路徑\L-52-9_接線圖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\\med_srv\pe\文件區\治具相關資料\L-52-9\接線圖路徑\L-52-9_接線圖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1240" cy="1722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9" w:type="dxa"/>
            <w:gridSpan w:val="5"/>
            <w:tcBorders>
              <w:top w:val="single" w:sz="12" w:space="0" w:color="auto"/>
            </w:tcBorders>
            <w:vAlign w:val="center"/>
          </w:tcPr>
          <w:p w14:paraId="0E39A1C8" w14:textId="1B13368C" w:rsidR="0069375B" w:rsidRPr="00462653" w:rsidRDefault="00936DC4" w:rsidP="0079258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C3258F9" wp14:editId="342C1AF7">
                  <wp:extent cx="1941195" cy="619125"/>
                  <wp:effectExtent l="0" t="0" r="1905" b="9525"/>
                  <wp:docPr id="803884284" name="圖片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1195" cy="619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18BF" w:rsidRPr="00462653" w14:paraId="4B325834" w14:textId="77777777" w:rsidTr="00936DC4">
        <w:trPr>
          <w:trHeight w:val="227"/>
        </w:trPr>
        <w:tc>
          <w:tcPr>
            <w:tcW w:w="828" w:type="dxa"/>
            <w:shd w:val="clear" w:color="auto" w:fill="E0E0E0"/>
            <w:vAlign w:val="center"/>
          </w:tcPr>
          <w:p w14:paraId="2359A47E" w14:textId="77777777" w:rsidR="00A818BF" w:rsidRPr="00462653" w:rsidRDefault="00A818BF" w:rsidP="00936DC4">
            <w:pPr>
              <w:jc w:val="both"/>
              <w:rPr>
                <w:sz w:val="20"/>
              </w:rPr>
            </w:pPr>
            <w:r w:rsidRPr="00462653">
              <w:rPr>
                <w:sz w:val="20"/>
              </w:rPr>
              <w:t>編號</w:t>
            </w:r>
          </w:p>
        </w:tc>
        <w:tc>
          <w:tcPr>
            <w:tcW w:w="1560" w:type="dxa"/>
            <w:vAlign w:val="center"/>
          </w:tcPr>
          <w:p w14:paraId="410848B8" w14:textId="41FD4320" w:rsidR="00A818BF" w:rsidRPr="00462653" w:rsidRDefault="00A818BF" w:rsidP="00936DC4">
            <w:pPr>
              <w:pStyle w:val="3"/>
              <w:jc w:val="both"/>
              <w:rPr>
                <w:rFonts w:ascii="Times New Roman" w:eastAsia="標楷體" w:hAnsi="Times New Roman"/>
                <w:sz w:val="20"/>
              </w:rPr>
            </w:pPr>
            <w:r w:rsidRPr="00090F1F">
              <w:rPr>
                <w:rFonts w:ascii="Times New Roman" w:eastAsia="標楷體" w:hAnsi="Times New Roman"/>
                <w:sz w:val="20"/>
              </w:rPr>
              <w:t>M-00055</w:t>
            </w:r>
          </w:p>
        </w:tc>
        <w:tc>
          <w:tcPr>
            <w:tcW w:w="720" w:type="dxa"/>
            <w:shd w:val="clear" w:color="auto" w:fill="E0E0E0"/>
            <w:vAlign w:val="center"/>
          </w:tcPr>
          <w:p w14:paraId="75DA979A" w14:textId="77777777" w:rsidR="00A818BF" w:rsidRPr="00462653" w:rsidRDefault="00A818BF" w:rsidP="00936DC4">
            <w:pPr>
              <w:jc w:val="both"/>
              <w:rPr>
                <w:sz w:val="20"/>
              </w:rPr>
            </w:pPr>
            <w:r w:rsidRPr="00462653">
              <w:rPr>
                <w:szCs w:val="24"/>
              </w:rPr>
              <w:t>數量</w:t>
            </w:r>
          </w:p>
        </w:tc>
        <w:tc>
          <w:tcPr>
            <w:tcW w:w="730" w:type="dxa"/>
            <w:vAlign w:val="center"/>
          </w:tcPr>
          <w:p w14:paraId="5DF6EA33" w14:textId="77777777" w:rsidR="00A818BF" w:rsidRPr="00462653" w:rsidRDefault="00A818BF" w:rsidP="00936DC4">
            <w:pPr>
              <w:jc w:val="both"/>
              <w:rPr>
                <w:sz w:val="20"/>
              </w:rPr>
            </w:pPr>
            <w:r w:rsidRPr="00462653">
              <w:rPr>
                <w:sz w:val="20"/>
              </w:rPr>
              <w:t>1</w:t>
            </w:r>
          </w:p>
        </w:tc>
        <w:tc>
          <w:tcPr>
            <w:tcW w:w="830" w:type="dxa"/>
            <w:shd w:val="clear" w:color="auto" w:fill="E0E0E0"/>
            <w:vAlign w:val="center"/>
          </w:tcPr>
          <w:p w14:paraId="64839F16" w14:textId="77777777" w:rsidR="00A818BF" w:rsidRPr="00462653" w:rsidRDefault="00A818BF" w:rsidP="00936DC4">
            <w:pPr>
              <w:jc w:val="both"/>
              <w:rPr>
                <w:sz w:val="20"/>
              </w:rPr>
            </w:pPr>
            <w:r w:rsidRPr="00462653">
              <w:rPr>
                <w:sz w:val="20"/>
              </w:rPr>
              <w:t>編號</w:t>
            </w:r>
          </w:p>
        </w:tc>
        <w:tc>
          <w:tcPr>
            <w:tcW w:w="1320" w:type="dxa"/>
            <w:vAlign w:val="center"/>
          </w:tcPr>
          <w:p w14:paraId="287AF2CC" w14:textId="31CA3181" w:rsidR="00A818BF" w:rsidRPr="00462653" w:rsidRDefault="00A818BF" w:rsidP="00936DC4">
            <w:pPr>
              <w:jc w:val="both"/>
              <w:rPr>
                <w:sz w:val="20"/>
              </w:rPr>
            </w:pPr>
            <w:r w:rsidRPr="0027165B">
              <w:rPr>
                <w:sz w:val="20"/>
              </w:rPr>
              <w:t>N-00033</w:t>
            </w:r>
          </w:p>
        </w:tc>
        <w:tc>
          <w:tcPr>
            <w:tcW w:w="840" w:type="dxa"/>
            <w:shd w:val="clear" w:color="auto" w:fill="E0E0E0"/>
            <w:vAlign w:val="center"/>
          </w:tcPr>
          <w:p w14:paraId="0FC153DB" w14:textId="77777777" w:rsidR="00A818BF" w:rsidRPr="00462653" w:rsidRDefault="00A818BF" w:rsidP="00936DC4">
            <w:pPr>
              <w:jc w:val="both"/>
              <w:rPr>
                <w:sz w:val="20"/>
              </w:rPr>
            </w:pPr>
            <w:r w:rsidRPr="00462653">
              <w:rPr>
                <w:sz w:val="20"/>
              </w:rPr>
              <w:t>數量</w:t>
            </w:r>
          </w:p>
        </w:tc>
        <w:tc>
          <w:tcPr>
            <w:tcW w:w="849" w:type="dxa"/>
            <w:vAlign w:val="center"/>
          </w:tcPr>
          <w:p w14:paraId="06BAA093" w14:textId="77777777" w:rsidR="00A818BF" w:rsidRPr="00462653" w:rsidRDefault="00A818BF" w:rsidP="00936DC4">
            <w:pPr>
              <w:jc w:val="both"/>
              <w:rPr>
                <w:sz w:val="20"/>
              </w:rPr>
            </w:pPr>
            <w:r w:rsidRPr="00462653">
              <w:rPr>
                <w:sz w:val="20"/>
              </w:rPr>
              <w:t>1</w:t>
            </w:r>
          </w:p>
        </w:tc>
        <w:tc>
          <w:tcPr>
            <w:tcW w:w="951" w:type="dxa"/>
            <w:shd w:val="clear" w:color="auto" w:fill="E0E0E0"/>
            <w:vAlign w:val="center"/>
          </w:tcPr>
          <w:p w14:paraId="40AEDABA" w14:textId="77777777" w:rsidR="00A818BF" w:rsidRPr="00462653" w:rsidRDefault="00A818BF" w:rsidP="00936DC4">
            <w:pPr>
              <w:jc w:val="both"/>
              <w:rPr>
                <w:sz w:val="20"/>
              </w:rPr>
            </w:pPr>
            <w:r w:rsidRPr="00462653">
              <w:rPr>
                <w:sz w:val="20"/>
              </w:rPr>
              <w:t>編號</w:t>
            </w:r>
          </w:p>
        </w:tc>
        <w:tc>
          <w:tcPr>
            <w:tcW w:w="1200" w:type="dxa"/>
            <w:vAlign w:val="center"/>
          </w:tcPr>
          <w:p w14:paraId="0F09FBAC" w14:textId="7D37157B" w:rsidR="00A818BF" w:rsidRPr="00462653" w:rsidRDefault="00A818BF" w:rsidP="00936DC4">
            <w:pPr>
              <w:jc w:val="both"/>
              <w:rPr>
                <w:sz w:val="20"/>
              </w:rPr>
            </w:pPr>
            <w:r w:rsidRPr="00462653">
              <w:rPr>
                <w:sz w:val="20"/>
              </w:rPr>
              <w:t>L-52-9</w:t>
            </w:r>
          </w:p>
        </w:tc>
        <w:tc>
          <w:tcPr>
            <w:tcW w:w="840" w:type="dxa"/>
            <w:shd w:val="clear" w:color="auto" w:fill="E0E0E0"/>
            <w:vAlign w:val="center"/>
          </w:tcPr>
          <w:p w14:paraId="0D08B0C2" w14:textId="77777777" w:rsidR="00A818BF" w:rsidRPr="00462653" w:rsidRDefault="00A818BF" w:rsidP="00936DC4">
            <w:pPr>
              <w:jc w:val="both"/>
              <w:rPr>
                <w:sz w:val="20"/>
              </w:rPr>
            </w:pPr>
            <w:r w:rsidRPr="00462653">
              <w:rPr>
                <w:sz w:val="20"/>
              </w:rPr>
              <w:t>數量</w:t>
            </w:r>
          </w:p>
        </w:tc>
        <w:tc>
          <w:tcPr>
            <w:tcW w:w="847" w:type="dxa"/>
            <w:vAlign w:val="center"/>
          </w:tcPr>
          <w:p w14:paraId="2171A997" w14:textId="77777777" w:rsidR="00A818BF" w:rsidRPr="00462653" w:rsidRDefault="00A818BF" w:rsidP="00936DC4">
            <w:pPr>
              <w:jc w:val="both"/>
              <w:rPr>
                <w:sz w:val="20"/>
              </w:rPr>
            </w:pPr>
            <w:r w:rsidRPr="00462653">
              <w:rPr>
                <w:sz w:val="20"/>
              </w:rPr>
              <w:t>1</w:t>
            </w:r>
          </w:p>
        </w:tc>
        <w:tc>
          <w:tcPr>
            <w:tcW w:w="953" w:type="dxa"/>
            <w:shd w:val="clear" w:color="auto" w:fill="E0E0E0"/>
            <w:vAlign w:val="center"/>
          </w:tcPr>
          <w:p w14:paraId="2083D8A7" w14:textId="77777777" w:rsidR="00A818BF" w:rsidRPr="00462653" w:rsidRDefault="00A818BF" w:rsidP="00936DC4">
            <w:pPr>
              <w:jc w:val="both"/>
              <w:rPr>
                <w:sz w:val="20"/>
              </w:rPr>
            </w:pPr>
            <w:r w:rsidRPr="00462653">
              <w:rPr>
                <w:sz w:val="20"/>
              </w:rPr>
              <w:t>編號</w:t>
            </w:r>
          </w:p>
        </w:tc>
        <w:tc>
          <w:tcPr>
            <w:tcW w:w="1200" w:type="dxa"/>
            <w:vAlign w:val="center"/>
          </w:tcPr>
          <w:p w14:paraId="7D1B4D7D" w14:textId="520C578F" w:rsidR="00A818BF" w:rsidRPr="00462653" w:rsidRDefault="00792583" w:rsidP="00936DC4">
            <w:pPr>
              <w:jc w:val="both"/>
              <w:rPr>
                <w:sz w:val="20"/>
              </w:rPr>
            </w:pPr>
            <w:r>
              <w:rPr>
                <w:rFonts w:hint="eastAsia"/>
                <w:sz w:val="20"/>
              </w:rPr>
              <w:t>N-00127</w:t>
            </w:r>
          </w:p>
        </w:tc>
        <w:tc>
          <w:tcPr>
            <w:tcW w:w="840" w:type="dxa"/>
            <w:shd w:val="clear" w:color="auto" w:fill="E0E0E0"/>
            <w:vAlign w:val="center"/>
          </w:tcPr>
          <w:p w14:paraId="1B78B7E9" w14:textId="77777777" w:rsidR="00A818BF" w:rsidRPr="00462653" w:rsidRDefault="00A818BF" w:rsidP="00936DC4">
            <w:pPr>
              <w:jc w:val="both"/>
              <w:rPr>
                <w:sz w:val="20"/>
              </w:rPr>
            </w:pPr>
            <w:r w:rsidRPr="00462653">
              <w:rPr>
                <w:sz w:val="20"/>
              </w:rPr>
              <w:t>數量</w:t>
            </w:r>
          </w:p>
        </w:tc>
        <w:tc>
          <w:tcPr>
            <w:tcW w:w="846" w:type="dxa"/>
            <w:gridSpan w:val="2"/>
            <w:vAlign w:val="center"/>
          </w:tcPr>
          <w:p w14:paraId="01343719" w14:textId="3E87ECAE" w:rsidR="00A818BF" w:rsidRPr="00462653" w:rsidRDefault="00792583" w:rsidP="00936DC4">
            <w:pPr>
              <w:jc w:val="both"/>
              <w:rPr>
                <w:sz w:val="20"/>
              </w:rPr>
            </w:pPr>
            <w:r>
              <w:rPr>
                <w:rFonts w:hint="eastAsia"/>
                <w:sz w:val="20"/>
              </w:rPr>
              <w:t>2</w:t>
            </w:r>
          </w:p>
        </w:tc>
      </w:tr>
      <w:tr w:rsidR="00A818BF" w:rsidRPr="00462653" w14:paraId="7EDB7150" w14:textId="77777777" w:rsidTr="00936DC4">
        <w:trPr>
          <w:trHeight w:val="227"/>
        </w:trPr>
        <w:tc>
          <w:tcPr>
            <w:tcW w:w="828" w:type="dxa"/>
            <w:shd w:val="clear" w:color="auto" w:fill="E0E0E0"/>
            <w:vAlign w:val="center"/>
          </w:tcPr>
          <w:p w14:paraId="656E9D7A" w14:textId="77777777" w:rsidR="00A818BF" w:rsidRPr="00462653" w:rsidRDefault="00A818BF" w:rsidP="00936DC4">
            <w:pPr>
              <w:jc w:val="both"/>
              <w:rPr>
                <w:sz w:val="20"/>
              </w:rPr>
            </w:pPr>
            <w:r w:rsidRPr="00462653">
              <w:rPr>
                <w:sz w:val="20"/>
              </w:rPr>
              <w:t>名稱</w:t>
            </w:r>
          </w:p>
        </w:tc>
        <w:tc>
          <w:tcPr>
            <w:tcW w:w="3010" w:type="dxa"/>
            <w:gridSpan w:val="3"/>
            <w:vAlign w:val="center"/>
          </w:tcPr>
          <w:p w14:paraId="5F9C4DC6" w14:textId="3D205278" w:rsidR="00A818BF" w:rsidRPr="0034449B" w:rsidRDefault="00A818BF" w:rsidP="00936DC4">
            <w:pPr>
              <w:jc w:val="both"/>
              <w:rPr>
                <w:color w:val="000000"/>
                <w:sz w:val="20"/>
              </w:rPr>
            </w:pPr>
            <w:r w:rsidRPr="0034449B">
              <w:rPr>
                <w:color w:val="000000"/>
                <w:sz w:val="20"/>
              </w:rPr>
              <w:t>EDS-G</w:t>
            </w:r>
            <w:r w:rsidR="0086206B">
              <w:rPr>
                <w:rFonts w:hint="eastAsia"/>
                <w:color w:val="000000"/>
                <w:sz w:val="20"/>
              </w:rPr>
              <w:t>509</w:t>
            </w:r>
            <w:r w:rsidRPr="0034449B">
              <w:rPr>
                <w:color w:val="000000"/>
                <w:sz w:val="20"/>
              </w:rPr>
              <w:t xml:space="preserve"> T2</w:t>
            </w:r>
            <w:r w:rsidRPr="0034449B">
              <w:rPr>
                <w:color w:val="000000"/>
                <w:sz w:val="20"/>
              </w:rPr>
              <w:t>陪測</w:t>
            </w:r>
          </w:p>
        </w:tc>
        <w:tc>
          <w:tcPr>
            <w:tcW w:w="830" w:type="dxa"/>
            <w:shd w:val="clear" w:color="auto" w:fill="E0E0E0"/>
            <w:vAlign w:val="center"/>
          </w:tcPr>
          <w:p w14:paraId="0A6099D2" w14:textId="77777777" w:rsidR="00A818BF" w:rsidRPr="00462653" w:rsidRDefault="00A818BF" w:rsidP="00936DC4">
            <w:pPr>
              <w:jc w:val="both"/>
              <w:rPr>
                <w:sz w:val="20"/>
              </w:rPr>
            </w:pPr>
            <w:r w:rsidRPr="00462653">
              <w:rPr>
                <w:sz w:val="20"/>
              </w:rPr>
              <w:t>名稱</w:t>
            </w:r>
          </w:p>
        </w:tc>
        <w:tc>
          <w:tcPr>
            <w:tcW w:w="3009" w:type="dxa"/>
            <w:gridSpan w:val="3"/>
            <w:vAlign w:val="center"/>
          </w:tcPr>
          <w:p w14:paraId="36F9CE8D" w14:textId="02471D10" w:rsidR="00A818BF" w:rsidRPr="00462653" w:rsidRDefault="00A818BF" w:rsidP="00936DC4">
            <w:pPr>
              <w:jc w:val="both"/>
              <w:rPr>
                <w:sz w:val="20"/>
              </w:rPr>
            </w:pPr>
            <w:r w:rsidRPr="004C5B79">
              <w:rPr>
                <w:sz w:val="20"/>
              </w:rPr>
              <w:t xml:space="preserve">POE T2 </w:t>
            </w:r>
            <w:r w:rsidRPr="004C5B79">
              <w:rPr>
                <w:sz w:val="20"/>
              </w:rPr>
              <w:t>治具</w:t>
            </w:r>
          </w:p>
        </w:tc>
        <w:tc>
          <w:tcPr>
            <w:tcW w:w="951" w:type="dxa"/>
            <w:shd w:val="clear" w:color="auto" w:fill="E0E0E0"/>
            <w:vAlign w:val="center"/>
          </w:tcPr>
          <w:p w14:paraId="2875D915" w14:textId="77777777" w:rsidR="00A818BF" w:rsidRPr="00462653" w:rsidRDefault="00A818BF" w:rsidP="00936DC4">
            <w:pPr>
              <w:jc w:val="both"/>
              <w:rPr>
                <w:sz w:val="20"/>
              </w:rPr>
            </w:pPr>
            <w:r w:rsidRPr="00462653">
              <w:rPr>
                <w:sz w:val="20"/>
              </w:rPr>
              <w:t>名稱</w:t>
            </w:r>
          </w:p>
        </w:tc>
        <w:tc>
          <w:tcPr>
            <w:tcW w:w="2887" w:type="dxa"/>
            <w:gridSpan w:val="3"/>
            <w:vAlign w:val="center"/>
          </w:tcPr>
          <w:p w14:paraId="4C15B6A5" w14:textId="59471B94" w:rsidR="00A818BF" w:rsidRPr="00462653" w:rsidRDefault="00A818BF" w:rsidP="00936DC4">
            <w:pPr>
              <w:jc w:val="both"/>
              <w:rPr>
                <w:sz w:val="20"/>
              </w:rPr>
            </w:pPr>
            <w:r w:rsidRPr="00462653">
              <w:rPr>
                <w:sz w:val="20"/>
              </w:rPr>
              <w:t>DB9F-RJ45 10P</w:t>
            </w:r>
          </w:p>
        </w:tc>
        <w:tc>
          <w:tcPr>
            <w:tcW w:w="953" w:type="dxa"/>
            <w:shd w:val="clear" w:color="auto" w:fill="E0E0E0"/>
            <w:vAlign w:val="center"/>
          </w:tcPr>
          <w:p w14:paraId="780CC4BC" w14:textId="77777777" w:rsidR="00A818BF" w:rsidRPr="00462653" w:rsidRDefault="00A818BF" w:rsidP="00936DC4">
            <w:pPr>
              <w:jc w:val="both"/>
              <w:rPr>
                <w:sz w:val="20"/>
              </w:rPr>
            </w:pPr>
            <w:r w:rsidRPr="00462653">
              <w:rPr>
                <w:sz w:val="20"/>
              </w:rPr>
              <w:t>名稱</w:t>
            </w:r>
          </w:p>
        </w:tc>
        <w:tc>
          <w:tcPr>
            <w:tcW w:w="2886" w:type="dxa"/>
            <w:gridSpan w:val="4"/>
            <w:vAlign w:val="center"/>
          </w:tcPr>
          <w:p w14:paraId="1CE4569C" w14:textId="536EC92F" w:rsidR="00A818BF" w:rsidRPr="00462653" w:rsidRDefault="004B74D6" w:rsidP="00936DC4">
            <w:pPr>
              <w:jc w:val="both"/>
              <w:rPr>
                <w:sz w:val="20"/>
              </w:rPr>
            </w:pPr>
            <w:r w:rsidRPr="004B74D6">
              <w:rPr>
                <w:sz w:val="20"/>
              </w:rPr>
              <w:t>IEI 10G-SFP-Loopback(loss)-T1T2 1.0</w:t>
            </w:r>
          </w:p>
        </w:tc>
      </w:tr>
    </w:tbl>
    <w:p w14:paraId="15A86206" w14:textId="35FDFCD3" w:rsidR="00074BE7" w:rsidRPr="00462653" w:rsidRDefault="00B97A66" w:rsidP="007738AF">
      <w:r w:rsidRPr="00462653">
        <w:br w:type="page"/>
      </w:r>
      <w:bookmarkEnd w:id="0"/>
    </w:p>
    <w:p w14:paraId="5E702A0C" w14:textId="77777777" w:rsidR="00843472" w:rsidRPr="00462653" w:rsidRDefault="00843472" w:rsidP="007738AF"/>
    <w:tbl>
      <w:tblPr>
        <w:tblpPr w:leftFromText="180" w:rightFromText="180" w:vertAnchor="text" w:tblpY="1"/>
        <w:tblOverlap w:val="never"/>
        <w:tblW w:w="153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348"/>
      </w:tblGrid>
      <w:tr w:rsidR="00677F6B" w:rsidRPr="00462653" w14:paraId="167A619A" w14:textId="77777777" w:rsidTr="00843472">
        <w:trPr>
          <w:trHeight w:val="546"/>
        </w:trPr>
        <w:tc>
          <w:tcPr>
            <w:tcW w:w="15348" w:type="dxa"/>
            <w:shd w:val="clear" w:color="auto" w:fill="E6E6E6"/>
          </w:tcPr>
          <w:p w14:paraId="05B5473B" w14:textId="2C6ACB89" w:rsidR="00677F6B" w:rsidRPr="00462653" w:rsidRDefault="00677F6B" w:rsidP="00677F6B">
            <w:pPr>
              <w:pStyle w:val="ad"/>
              <w:numPr>
                <w:ilvl w:val="0"/>
                <w:numId w:val="16"/>
              </w:numPr>
              <w:ind w:leftChars="0"/>
              <w:jc w:val="center"/>
              <w:rPr>
                <w:sz w:val="32"/>
                <w:szCs w:val="32"/>
              </w:rPr>
            </w:pPr>
            <w:r w:rsidRPr="00462653">
              <w:rPr>
                <w:sz w:val="32"/>
                <w:szCs w:val="32"/>
              </w:rPr>
              <w:br w:type="page"/>
            </w:r>
            <w:r w:rsidRPr="00462653">
              <w:rPr>
                <w:b/>
                <w:sz w:val="32"/>
                <w:szCs w:val="32"/>
              </w:rPr>
              <w:t>T2(</w:t>
            </w:r>
            <w:r w:rsidRPr="00462653">
              <w:rPr>
                <w:b/>
                <w:sz w:val="32"/>
                <w:szCs w:val="32"/>
              </w:rPr>
              <w:t>燒機作業</w:t>
            </w:r>
            <w:r w:rsidRPr="00462653">
              <w:rPr>
                <w:b/>
                <w:sz w:val="32"/>
                <w:szCs w:val="32"/>
              </w:rPr>
              <w:t>)</w:t>
            </w:r>
            <w:r w:rsidRPr="00462653">
              <w:rPr>
                <w:b/>
                <w:sz w:val="32"/>
                <w:szCs w:val="32"/>
              </w:rPr>
              <w:t>接線圖</w:t>
            </w:r>
            <w:r w:rsidRPr="00462653">
              <w:rPr>
                <w:b/>
                <w:sz w:val="32"/>
                <w:szCs w:val="32"/>
              </w:rPr>
              <w:t xml:space="preserve"> – 2 (</w:t>
            </w:r>
            <w:r w:rsidR="00037402" w:rsidRPr="00462653">
              <w:rPr>
                <w:b/>
                <w:sz w:val="32"/>
                <w:szCs w:val="32"/>
              </w:rPr>
              <w:t xml:space="preserve"> EDS-G2010-ML-8P-2GS-90)</w:t>
            </w:r>
            <w:r w:rsidRPr="00462653">
              <w:rPr>
                <w:b/>
                <w:sz w:val="32"/>
                <w:szCs w:val="32"/>
              </w:rPr>
              <w:t>)</w:t>
            </w:r>
          </w:p>
        </w:tc>
      </w:tr>
      <w:tr w:rsidR="00843472" w:rsidRPr="00462653" w14:paraId="77BAC458" w14:textId="77777777" w:rsidTr="00751DF1">
        <w:trPr>
          <w:trHeight w:val="546"/>
        </w:trPr>
        <w:tc>
          <w:tcPr>
            <w:tcW w:w="15348" w:type="dxa"/>
            <w:tcBorders>
              <w:bottom w:val="single" w:sz="4" w:space="0" w:color="auto"/>
            </w:tcBorders>
            <w:vAlign w:val="center"/>
          </w:tcPr>
          <w:p w14:paraId="05E33026" w14:textId="42D1975B" w:rsidR="00843472" w:rsidRPr="00462653" w:rsidRDefault="00B736EC" w:rsidP="00751DF1">
            <w:pPr>
              <w:jc w:val="center"/>
              <w:rPr>
                <w:sz w:val="32"/>
                <w:szCs w:val="32"/>
              </w:rPr>
            </w:pPr>
            <w:r w:rsidRPr="00B736EC">
              <w:rPr>
                <w:noProof/>
                <w:sz w:val="32"/>
                <w:szCs w:val="32"/>
              </w:rPr>
              <w:drawing>
                <wp:inline distT="0" distB="0" distL="0" distR="0" wp14:anchorId="6541426E" wp14:editId="590F80EB">
                  <wp:extent cx="9601200" cy="4865370"/>
                  <wp:effectExtent l="0" t="0" r="0" b="0"/>
                  <wp:docPr id="1930805971" name="圖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01200" cy="4865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7CF949" w14:textId="77777777" w:rsidR="00677F6B" w:rsidRPr="00462653" w:rsidRDefault="00677F6B" w:rsidP="007738AF"/>
    <w:tbl>
      <w:tblPr>
        <w:tblpPr w:leftFromText="180" w:rightFromText="180" w:vertAnchor="text" w:tblpY="1"/>
        <w:tblOverlap w:val="never"/>
        <w:tblW w:w="153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348"/>
      </w:tblGrid>
      <w:tr w:rsidR="002634CD" w:rsidRPr="00462653" w14:paraId="786CE041" w14:textId="77777777" w:rsidTr="001A59A5">
        <w:trPr>
          <w:trHeight w:val="546"/>
        </w:trPr>
        <w:tc>
          <w:tcPr>
            <w:tcW w:w="15348" w:type="dxa"/>
            <w:shd w:val="clear" w:color="auto" w:fill="E6E6E6"/>
          </w:tcPr>
          <w:p w14:paraId="7F86FB8A" w14:textId="77777777" w:rsidR="002634CD" w:rsidRPr="00462653" w:rsidRDefault="002634CD" w:rsidP="002634CD">
            <w:pPr>
              <w:pStyle w:val="ad"/>
              <w:numPr>
                <w:ilvl w:val="0"/>
                <w:numId w:val="16"/>
              </w:numPr>
              <w:ind w:leftChars="0"/>
              <w:jc w:val="center"/>
              <w:rPr>
                <w:sz w:val="32"/>
                <w:szCs w:val="32"/>
              </w:rPr>
            </w:pPr>
            <w:r w:rsidRPr="00462653">
              <w:rPr>
                <w:sz w:val="32"/>
                <w:szCs w:val="32"/>
              </w:rPr>
              <w:lastRenderedPageBreak/>
              <w:br w:type="page"/>
            </w:r>
            <w:r w:rsidRPr="00462653">
              <w:rPr>
                <w:b/>
                <w:sz w:val="32"/>
                <w:szCs w:val="32"/>
              </w:rPr>
              <w:t>T2(</w:t>
            </w:r>
            <w:r w:rsidRPr="00462653">
              <w:rPr>
                <w:b/>
                <w:sz w:val="32"/>
                <w:szCs w:val="32"/>
              </w:rPr>
              <w:t>燒機作業</w:t>
            </w:r>
            <w:r w:rsidRPr="00462653">
              <w:rPr>
                <w:b/>
                <w:sz w:val="32"/>
                <w:szCs w:val="32"/>
              </w:rPr>
              <w:t>)</w:t>
            </w:r>
            <w:r w:rsidRPr="00462653">
              <w:rPr>
                <w:b/>
                <w:sz w:val="32"/>
                <w:szCs w:val="32"/>
              </w:rPr>
              <w:t>接線圖</w:t>
            </w:r>
            <w:r w:rsidRPr="00462653">
              <w:rPr>
                <w:b/>
                <w:sz w:val="32"/>
                <w:szCs w:val="32"/>
              </w:rPr>
              <w:t xml:space="preserve"> – 1 (EDS-G2010-ML-8P-90)</w:t>
            </w:r>
          </w:p>
        </w:tc>
      </w:tr>
      <w:tr w:rsidR="002634CD" w:rsidRPr="00462653" w14:paraId="60A0B4F3" w14:textId="77777777" w:rsidTr="001A59A5">
        <w:trPr>
          <w:trHeight w:val="546"/>
        </w:trPr>
        <w:tc>
          <w:tcPr>
            <w:tcW w:w="15348" w:type="dxa"/>
            <w:tcBorders>
              <w:bottom w:val="single" w:sz="4" w:space="0" w:color="auto"/>
            </w:tcBorders>
            <w:vAlign w:val="center"/>
          </w:tcPr>
          <w:p w14:paraId="03E41906" w14:textId="77777777" w:rsidR="002634CD" w:rsidRPr="00462653" w:rsidRDefault="002634CD" w:rsidP="001A59A5">
            <w:pPr>
              <w:jc w:val="center"/>
              <w:rPr>
                <w:sz w:val="32"/>
                <w:szCs w:val="32"/>
              </w:rPr>
            </w:pPr>
            <w:r w:rsidRPr="00575801">
              <w:rPr>
                <w:noProof/>
                <w:sz w:val="32"/>
                <w:szCs w:val="32"/>
              </w:rPr>
              <w:drawing>
                <wp:inline distT="0" distB="0" distL="0" distR="0" wp14:anchorId="104AA9D8" wp14:editId="1B627599">
                  <wp:extent cx="9601200" cy="4822190"/>
                  <wp:effectExtent l="0" t="0" r="0" b="0"/>
                  <wp:docPr id="768255298" name="圖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01200" cy="4822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A712B4" w14:textId="77777777" w:rsidR="00751DF1" w:rsidRPr="00462653" w:rsidRDefault="00751DF1" w:rsidP="007738AF"/>
    <w:p w14:paraId="77C53753" w14:textId="77777777" w:rsidR="00AA48DE" w:rsidRPr="00462653" w:rsidRDefault="00AA48DE" w:rsidP="007738AF"/>
    <w:tbl>
      <w:tblPr>
        <w:tblpPr w:leftFromText="180" w:rightFromText="180" w:vertAnchor="text" w:tblpY="1"/>
        <w:tblOverlap w:val="never"/>
        <w:tblW w:w="153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348"/>
      </w:tblGrid>
      <w:tr w:rsidR="007738AF" w:rsidRPr="00462653" w14:paraId="649F687F" w14:textId="77777777" w:rsidTr="00C737BD">
        <w:trPr>
          <w:trHeight w:val="546"/>
        </w:trPr>
        <w:tc>
          <w:tcPr>
            <w:tcW w:w="15348" w:type="dxa"/>
            <w:tcBorders>
              <w:bottom w:val="single" w:sz="4" w:space="0" w:color="auto"/>
            </w:tcBorders>
            <w:shd w:val="clear" w:color="auto" w:fill="E6E6E6"/>
          </w:tcPr>
          <w:p w14:paraId="63E85F5D" w14:textId="77777777" w:rsidR="007738AF" w:rsidRPr="00462653" w:rsidRDefault="007738AF" w:rsidP="00672508">
            <w:pPr>
              <w:pStyle w:val="ad"/>
              <w:numPr>
                <w:ilvl w:val="0"/>
                <w:numId w:val="16"/>
              </w:numPr>
              <w:ind w:leftChars="0"/>
              <w:jc w:val="center"/>
              <w:rPr>
                <w:sz w:val="32"/>
                <w:szCs w:val="32"/>
              </w:rPr>
            </w:pPr>
            <w:r w:rsidRPr="00462653">
              <w:rPr>
                <w:sz w:val="32"/>
                <w:szCs w:val="32"/>
              </w:rPr>
              <w:lastRenderedPageBreak/>
              <w:br w:type="page"/>
            </w:r>
            <w:r w:rsidRPr="00462653">
              <w:rPr>
                <w:b/>
                <w:sz w:val="32"/>
                <w:szCs w:val="32"/>
              </w:rPr>
              <w:t>T2(</w:t>
            </w:r>
            <w:r w:rsidR="00065B52" w:rsidRPr="00462653">
              <w:rPr>
                <w:b/>
                <w:sz w:val="32"/>
                <w:szCs w:val="32"/>
              </w:rPr>
              <w:t>燒機作業</w:t>
            </w:r>
            <w:r w:rsidRPr="00462653">
              <w:rPr>
                <w:b/>
                <w:sz w:val="32"/>
                <w:szCs w:val="32"/>
              </w:rPr>
              <w:t>)</w:t>
            </w:r>
            <w:r w:rsidRPr="00462653">
              <w:rPr>
                <w:b/>
                <w:sz w:val="32"/>
                <w:szCs w:val="32"/>
              </w:rPr>
              <w:t>測試作業</w:t>
            </w:r>
          </w:p>
        </w:tc>
      </w:tr>
      <w:tr w:rsidR="00074BE7" w:rsidRPr="00462653" w14:paraId="64C862C7" w14:textId="77777777" w:rsidTr="00C737BD">
        <w:trPr>
          <w:trHeight w:val="7572"/>
        </w:trPr>
        <w:tc>
          <w:tcPr>
            <w:tcW w:w="15348" w:type="dxa"/>
            <w:tcBorders>
              <w:top w:val="single" w:sz="4" w:space="0" w:color="auto"/>
              <w:bottom w:val="single" w:sz="4" w:space="0" w:color="auto"/>
            </w:tcBorders>
          </w:tcPr>
          <w:p w14:paraId="5278B7B0" w14:textId="77777777" w:rsidR="00074BE7" w:rsidRPr="00462653" w:rsidRDefault="00074BE7" w:rsidP="00FD6293">
            <w:pPr>
              <w:numPr>
                <w:ilvl w:val="0"/>
                <w:numId w:val="10"/>
              </w:numPr>
              <w:rPr>
                <w:sz w:val="28"/>
              </w:rPr>
            </w:pPr>
            <w:r w:rsidRPr="00462653">
              <w:rPr>
                <w:sz w:val="28"/>
              </w:rPr>
              <w:t>依上圖連接治具</w:t>
            </w:r>
          </w:p>
          <w:p w14:paraId="7C2BB5D2" w14:textId="2DB31E8E" w:rsidR="00074BE7" w:rsidRPr="00462653" w:rsidRDefault="00074BE7" w:rsidP="00526B58">
            <w:pPr>
              <w:pStyle w:val="ad"/>
              <w:numPr>
                <w:ilvl w:val="0"/>
                <w:numId w:val="10"/>
              </w:numPr>
              <w:ind w:leftChars="0"/>
              <w:rPr>
                <w:sz w:val="28"/>
              </w:rPr>
            </w:pPr>
            <w:r w:rsidRPr="00462653">
              <w:rPr>
                <w:sz w:val="28"/>
              </w:rPr>
              <w:t>待測產品</w:t>
            </w:r>
            <w:r w:rsidR="000319F1" w:rsidRPr="00462653">
              <w:rPr>
                <w:sz w:val="28"/>
              </w:rPr>
              <w:t>DIP SW All OFF</w:t>
            </w:r>
            <w:r w:rsidR="00526B58" w:rsidRPr="00462653">
              <w:rPr>
                <w:sz w:val="28"/>
              </w:rPr>
              <w:t>，</w:t>
            </w:r>
            <w:r w:rsidRPr="00462653">
              <w:rPr>
                <w:color w:val="FF0000"/>
                <w:sz w:val="28"/>
              </w:rPr>
              <w:t>按下</w:t>
            </w:r>
            <w:r w:rsidRPr="00462653">
              <w:rPr>
                <w:color w:val="FF0000"/>
                <w:sz w:val="28"/>
              </w:rPr>
              <w:t>Push Button</w:t>
            </w:r>
            <w:r w:rsidRPr="00462653">
              <w:rPr>
                <w:color w:val="FF0000"/>
                <w:sz w:val="28"/>
              </w:rPr>
              <w:t>時插上電源</w:t>
            </w:r>
            <w:r w:rsidR="00EB2392">
              <w:rPr>
                <w:rFonts w:hint="eastAsia"/>
                <w:color w:val="FF0000"/>
                <w:sz w:val="28"/>
              </w:rPr>
              <w:t xml:space="preserve"> (</w:t>
            </w:r>
            <w:r w:rsidR="00EB2392">
              <w:rPr>
                <w:rFonts w:hint="eastAsia"/>
                <w:color w:val="FF0000"/>
                <w:sz w:val="28"/>
              </w:rPr>
              <w:t>大約</w:t>
            </w:r>
            <w:r w:rsidR="002A4C41">
              <w:rPr>
                <w:rFonts w:hint="eastAsia"/>
                <w:color w:val="FF0000"/>
                <w:sz w:val="28"/>
              </w:rPr>
              <w:t>12</w:t>
            </w:r>
            <w:r w:rsidR="00EB2392">
              <w:rPr>
                <w:rFonts w:hint="eastAsia"/>
                <w:color w:val="FF0000"/>
                <w:sz w:val="28"/>
              </w:rPr>
              <w:t>秒</w:t>
            </w:r>
            <w:r w:rsidR="00EB2392">
              <w:rPr>
                <w:rFonts w:hint="eastAsia"/>
                <w:color w:val="FF0000"/>
                <w:sz w:val="28"/>
              </w:rPr>
              <w:t>)</w:t>
            </w:r>
            <w:r w:rsidRPr="00462653">
              <w:rPr>
                <w:sz w:val="28"/>
              </w:rPr>
              <w:t xml:space="preserve"> , </w:t>
            </w:r>
            <w:r w:rsidRPr="00462653">
              <w:rPr>
                <w:sz w:val="28"/>
              </w:rPr>
              <w:t>檢視</w:t>
            </w:r>
            <w:r w:rsidRPr="00462653">
              <w:rPr>
                <w:sz w:val="28"/>
              </w:rPr>
              <w:t>Power</w:t>
            </w:r>
            <w:r w:rsidRPr="00462653">
              <w:rPr>
                <w:sz w:val="28"/>
              </w:rPr>
              <w:t>亮黃燈</w:t>
            </w:r>
            <w:r w:rsidRPr="00462653">
              <w:rPr>
                <w:sz w:val="28"/>
              </w:rPr>
              <w:t>,</w:t>
            </w:r>
            <w:r w:rsidR="00757F4F">
              <w:rPr>
                <w:rFonts w:hint="eastAsia"/>
              </w:rPr>
              <w:t xml:space="preserve"> </w:t>
            </w:r>
            <w:r w:rsidR="00757F4F" w:rsidRPr="00757F4F">
              <w:rPr>
                <w:color w:val="FF0000"/>
                <w:sz w:val="28"/>
              </w:rPr>
              <w:t xml:space="preserve">Port </w:t>
            </w:r>
            <w:r w:rsidR="00757F4F" w:rsidRPr="00757F4F">
              <w:rPr>
                <w:color w:val="FF0000"/>
                <w:sz w:val="28"/>
              </w:rPr>
              <w:t>燈號左右輪流閃爍</w:t>
            </w:r>
            <w:r w:rsidR="00757F4F" w:rsidRPr="00462653">
              <w:rPr>
                <w:color w:val="FF0000"/>
                <w:sz w:val="28"/>
              </w:rPr>
              <w:t xml:space="preserve"> </w:t>
            </w:r>
            <w:r w:rsidR="00C901EE" w:rsidRPr="00462653">
              <w:rPr>
                <w:color w:val="FF0000"/>
                <w:sz w:val="28"/>
              </w:rPr>
              <w:t>(</w:t>
            </w:r>
            <w:r w:rsidR="00C901EE" w:rsidRPr="00462653">
              <w:rPr>
                <w:color w:val="FF0000"/>
                <w:sz w:val="28"/>
              </w:rPr>
              <w:t>代表成功進入</w:t>
            </w:r>
            <w:proofErr w:type="spellStart"/>
            <w:r w:rsidR="00C901EE" w:rsidRPr="00462653">
              <w:rPr>
                <w:color w:val="FF0000"/>
                <w:sz w:val="28"/>
              </w:rPr>
              <w:t>Vlan</w:t>
            </w:r>
            <w:proofErr w:type="spellEnd"/>
            <w:r w:rsidR="00C901EE" w:rsidRPr="00462653">
              <w:rPr>
                <w:color w:val="FF0000"/>
                <w:sz w:val="28"/>
              </w:rPr>
              <w:t xml:space="preserve"> Mode)</w:t>
            </w:r>
          </w:p>
          <w:p w14:paraId="33EB4628" w14:textId="32D1D754" w:rsidR="00074BE7" w:rsidRPr="00462653" w:rsidRDefault="0006021D" w:rsidP="00FD6293">
            <w:pPr>
              <w:numPr>
                <w:ilvl w:val="0"/>
                <w:numId w:val="10"/>
              </w:numPr>
              <w:pBdr>
                <w:left w:val="single" w:sz="4" w:space="4" w:color="auto"/>
              </w:pBdr>
              <w:jc w:val="both"/>
              <w:rPr>
                <w:sz w:val="28"/>
              </w:rPr>
            </w:pPr>
            <w:r w:rsidRPr="00462653">
              <w:rPr>
                <w:noProof/>
              </w:rPr>
              <w:drawing>
                <wp:anchor distT="0" distB="0" distL="114300" distR="114300" simplePos="0" relativeHeight="251877888" behindDoc="1" locked="0" layoutInCell="1" allowOverlap="1" wp14:anchorId="25B3C9CA" wp14:editId="7D510CFE">
                  <wp:simplePos x="0" y="0"/>
                  <wp:positionH relativeFrom="column">
                    <wp:posOffset>7061200</wp:posOffset>
                  </wp:positionH>
                  <wp:positionV relativeFrom="paragraph">
                    <wp:posOffset>60202</wp:posOffset>
                  </wp:positionV>
                  <wp:extent cx="746760" cy="1914510"/>
                  <wp:effectExtent l="0" t="0" r="0" b="0"/>
                  <wp:wrapNone/>
                  <wp:docPr id="11" name="圖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8150" cy="19180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74BE7" w:rsidRPr="00462653">
              <w:rPr>
                <w:sz w:val="28"/>
              </w:rPr>
              <w:t>M-</w:t>
            </w:r>
            <w:r w:rsidR="000319F1" w:rsidRPr="00462653">
              <w:rPr>
                <w:sz w:val="28"/>
              </w:rPr>
              <w:t>000</w:t>
            </w:r>
            <w:r w:rsidR="00375FD5" w:rsidRPr="00462653">
              <w:rPr>
                <w:sz w:val="28"/>
              </w:rPr>
              <w:t>55</w:t>
            </w:r>
            <w:r w:rsidR="00074BE7" w:rsidRPr="00462653">
              <w:rPr>
                <w:sz w:val="28"/>
              </w:rPr>
              <w:t xml:space="preserve"> </w:t>
            </w:r>
            <w:r w:rsidR="00074BE7" w:rsidRPr="00462653">
              <w:rPr>
                <w:sz w:val="28"/>
              </w:rPr>
              <w:t>治具設定</w:t>
            </w:r>
            <w:r w:rsidR="00074BE7" w:rsidRPr="00462653">
              <w:rPr>
                <w:sz w:val="28"/>
              </w:rPr>
              <w:t>:</w:t>
            </w:r>
            <w:r w:rsidR="00C00E58" w:rsidRPr="00462653">
              <w:rPr>
                <w:sz w:val="28"/>
              </w:rPr>
              <w:t xml:space="preserve">                                        Push Butto</w:t>
            </w:r>
            <w:r w:rsidR="003B44A8" w:rsidRPr="00462653">
              <w:rPr>
                <w:sz w:val="28"/>
              </w:rPr>
              <w:t>n</w:t>
            </w:r>
            <w:r w:rsidR="00C00E58" w:rsidRPr="00462653">
              <w:rPr>
                <w:sz w:val="28"/>
              </w:rPr>
              <w:t xml:space="preserve"> </w:t>
            </w:r>
            <w:r w:rsidR="00C00E58" w:rsidRPr="00462653">
              <w:rPr>
                <w:sz w:val="28"/>
              </w:rPr>
              <w:t>位置</w:t>
            </w:r>
            <w:r w:rsidR="00C00E58" w:rsidRPr="00462653">
              <w:rPr>
                <w:sz w:val="28"/>
              </w:rPr>
              <w:t>:</w:t>
            </w:r>
            <w:r w:rsidR="006E0943" w:rsidRPr="00462653">
              <w:rPr>
                <w:sz w:val="28"/>
              </w:rPr>
              <w:t>S1</w:t>
            </w:r>
          </w:p>
          <w:p w14:paraId="63EF3296" w14:textId="29313E32" w:rsidR="00074BE7" w:rsidRPr="00462653" w:rsidRDefault="0006021D" w:rsidP="00074BE7">
            <w:pPr>
              <w:ind w:left="2"/>
              <w:rPr>
                <w:sz w:val="28"/>
              </w:rPr>
            </w:pPr>
            <w:r w:rsidRPr="00462653">
              <w:rPr>
                <w:noProof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878912" behindDoc="0" locked="0" layoutInCell="1" allowOverlap="1" wp14:anchorId="296C5879" wp14:editId="3C8AD886">
                      <wp:simplePos x="0" y="0"/>
                      <wp:positionH relativeFrom="column">
                        <wp:posOffset>7114540</wp:posOffset>
                      </wp:positionH>
                      <wp:positionV relativeFrom="paragraph">
                        <wp:posOffset>1207135</wp:posOffset>
                      </wp:positionV>
                      <wp:extent cx="106680" cy="133350"/>
                      <wp:effectExtent l="0" t="0" r="26670" b="19050"/>
                      <wp:wrapNone/>
                      <wp:docPr id="12" name="橢圓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6680" cy="13335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4F42E3B" id="橢圓 12" o:spid="_x0000_s1026" style="position:absolute;margin-left:560.2pt;margin-top:95.05pt;width:8.4pt;height:10.5pt;z-index:251878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" filled="f" strokecolor="red" strokeweight="2pt"/>
                  </w:pict>
                </mc:Fallback>
              </mc:AlternateContent>
            </w:r>
            <w:r w:rsidRPr="00462653">
              <w:rPr>
                <w:noProof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876864" behindDoc="0" locked="0" layoutInCell="1" allowOverlap="1" wp14:anchorId="35A159DB" wp14:editId="0A0103D9">
                      <wp:simplePos x="0" y="0"/>
                      <wp:positionH relativeFrom="column">
                        <wp:posOffset>5994400</wp:posOffset>
                      </wp:positionH>
                      <wp:positionV relativeFrom="paragraph">
                        <wp:posOffset>45085</wp:posOffset>
                      </wp:positionV>
                      <wp:extent cx="1127760" cy="1181100"/>
                      <wp:effectExtent l="0" t="0" r="72390" b="57150"/>
                      <wp:wrapNone/>
                      <wp:docPr id="9" name="直線單箭頭接點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27760" cy="118110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853F26" id="直線單箭頭接點 9" o:spid="_x0000_s1026" type="#_x0000_t32" style="position:absolute;margin-left:472pt;margin-top:3.55pt;width:88.8pt;height:93pt;z-index:251876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" strokecolor="red">
                      <v:stroke endarrow="block"/>
                    </v:shape>
                  </w:pict>
                </mc:Fallback>
              </mc:AlternateContent>
            </w:r>
            <w:r w:rsidR="00375FD5" w:rsidRPr="00462653">
              <w:rPr>
                <w:noProof/>
              </w:rPr>
              <w:drawing>
                <wp:inline distT="0" distB="0" distL="0" distR="0" wp14:anchorId="734FEC6E" wp14:editId="7E3A99F5">
                  <wp:extent cx="1329690" cy="879475"/>
                  <wp:effectExtent l="0" t="0" r="3810" b="0"/>
                  <wp:docPr id="101916700" name="圖片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9690" cy="879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C00E58" w:rsidRPr="00462653">
              <w:rPr>
                <w:sz w:val="28"/>
              </w:rPr>
              <w:t xml:space="preserve">     </w:t>
            </w:r>
          </w:p>
          <w:p w14:paraId="6A749E53" w14:textId="2FC9B858" w:rsidR="00074BE7" w:rsidRPr="00462653" w:rsidRDefault="00742571" w:rsidP="00DB4346">
            <w:pPr>
              <w:ind w:left="2"/>
              <w:rPr>
                <w:sz w:val="28"/>
              </w:rPr>
            </w:pPr>
            <w:r w:rsidRPr="00462653">
              <w:rPr>
                <w:noProof/>
              </w:rPr>
              <w:drawing>
                <wp:inline distT="0" distB="0" distL="0" distR="0" wp14:anchorId="7EA6C404" wp14:editId="3E15EFCA">
                  <wp:extent cx="4234180" cy="1005840"/>
                  <wp:effectExtent l="0" t="0" r="0" b="3810"/>
                  <wp:docPr id="1751551613" name="圖片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15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34180" cy="1005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EABD55" w14:textId="17F58E34" w:rsidR="00074BE7" w:rsidRPr="00462653" w:rsidRDefault="00074BE7" w:rsidP="00FD6293">
            <w:pPr>
              <w:numPr>
                <w:ilvl w:val="0"/>
                <w:numId w:val="10"/>
              </w:numPr>
              <w:pBdr>
                <w:left w:val="single" w:sz="4" w:space="4" w:color="auto"/>
              </w:pBdr>
              <w:jc w:val="both"/>
              <w:rPr>
                <w:sz w:val="28"/>
              </w:rPr>
            </w:pPr>
            <w:r w:rsidRPr="00462653">
              <w:rPr>
                <w:sz w:val="28"/>
              </w:rPr>
              <w:t xml:space="preserve">VLAN </w:t>
            </w:r>
            <w:proofErr w:type="gramStart"/>
            <w:r w:rsidRPr="00462653">
              <w:rPr>
                <w:sz w:val="28"/>
              </w:rPr>
              <w:t>test</w:t>
            </w:r>
            <w:r w:rsidR="009E6430" w:rsidRPr="00462653">
              <w:rPr>
                <w:sz w:val="28"/>
              </w:rPr>
              <w:t xml:space="preserve"> </w:t>
            </w:r>
            <w:r w:rsidR="00DB4346" w:rsidRPr="00462653">
              <w:rPr>
                <w:sz w:val="28"/>
              </w:rPr>
              <w:t>((4)</w:t>
            </w:r>
            <w:proofErr w:type="spellStart"/>
            <w:r w:rsidR="00DB4346" w:rsidRPr="00462653">
              <w:rPr>
                <w:sz w:val="28"/>
              </w:rPr>
              <w:t>UntagVlan</w:t>
            </w:r>
            <w:proofErr w:type="spellEnd"/>
            <w:proofErr w:type="gramEnd"/>
            <w:r w:rsidR="00DB4346" w:rsidRPr="00462653">
              <w:rPr>
                <w:sz w:val="28"/>
              </w:rPr>
              <w:t xml:space="preserve"> mode)</w:t>
            </w:r>
          </w:p>
          <w:p w14:paraId="466E1DED" w14:textId="7A79DA28" w:rsidR="00074BE7" w:rsidRPr="00462653" w:rsidRDefault="00074BE7" w:rsidP="00FD6293">
            <w:pPr>
              <w:numPr>
                <w:ilvl w:val="0"/>
                <w:numId w:val="10"/>
              </w:numPr>
              <w:pBdr>
                <w:left w:val="single" w:sz="4" w:space="4" w:color="auto"/>
              </w:pBdr>
              <w:jc w:val="both"/>
              <w:rPr>
                <w:sz w:val="28"/>
              </w:rPr>
            </w:pPr>
            <w:r w:rsidRPr="00462653">
              <w:rPr>
                <w:sz w:val="28"/>
              </w:rPr>
              <w:t>Port</w:t>
            </w:r>
            <w:r w:rsidRPr="00462653">
              <w:rPr>
                <w:sz w:val="28"/>
              </w:rPr>
              <w:t>數</w:t>
            </w:r>
            <w:r w:rsidRPr="00462653">
              <w:rPr>
                <w:sz w:val="28"/>
              </w:rPr>
              <w:t xml:space="preserve">: </w:t>
            </w:r>
            <w:r w:rsidRPr="00462653">
              <w:rPr>
                <w:sz w:val="28"/>
              </w:rPr>
              <w:t>依所連接的待測產品數量訂定</w:t>
            </w:r>
            <w:r w:rsidRPr="00462653">
              <w:rPr>
                <w:sz w:val="28"/>
              </w:rPr>
              <w:t xml:space="preserve">(ex. </w:t>
            </w:r>
            <w:r w:rsidR="006E0943" w:rsidRPr="00462653">
              <w:rPr>
                <w:sz w:val="28"/>
              </w:rPr>
              <w:t>3</w:t>
            </w:r>
            <w:r w:rsidRPr="00462653">
              <w:rPr>
                <w:sz w:val="28"/>
              </w:rPr>
              <w:t>台</w:t>
            </w:r>
            <w:r w:rsidRPr="00462653">
              <w:rPr>
                <w:sz w:val="28"/>
              </w:rPr>
              <w:t>EDS-</w:t>
            </w:r>
            <w:r w:rsidR="00DB4346" w:rsidRPr="00462653">
              <w:rPr>
                <w:sz w:val="28"/>
              </w:rPr>
              <w:t>G2010</w:t>
            </w:r>
            <w:r w:rsidRPr="00462653">
              <w:rPr>
                <w:sz w:val="28"/>
              </w:rPr>
              <w:t>設定</w:t>
            </w:r>
            <w:r w:rsidRPr="00462653">
              <w:rPr>
                <w:sz w:val="28"/>
              </w:rPr>
              <w:t>Port =</w:t>
            </w:r>
            <w:r w:rsidR="006E0943" w:rsidRPr="00462653">
              <w:rPr>
                <w:sz w:val="28"/>
              </w:rPr>
              <w:t xml:space="preserve"> 3</w:t>
            </w:r>
            <w:r w:rsidRPr="00462653">
              <w:rPr>
                <w:sz w:val="28"/>
              </w:rPr>
              <w:t xml:space="preserve"> , </w:t>
            </w:r>
            <w:r w:rsidRPr="00462653">
              <w:rPr>
                <w:sz w:val="28"/>
              </w:rPr>
              <w:t>以</w:t>
            </w:r>
            <w:r w:rsidR="009474FD" w:rsidRPr="00462653">
              <w:rPr>
                <w:sz w:val="28"/>
              </w:rPr>
              <w:t xml:space="preserve"> M-</w:t>
            </w:r>
            <w:r w:rsidR="00DB4346" w:rsidRPr="00462653">
              <w:rPr>
                <w:sz w:val="28"/>
              </w:rPr>
              <w:t>00055</w:t>
            </w:r>
            <w:r w:rsidRPr="00462653">
              <w:rPr>
                <w:sz w:val="28"/>
              </w:rPr>
              <w:t xml:space="preserve">  Port 1~8</w:t>
            </w:r>
            <w:r w:rsidRPr="00462653">
              <w:rPr>
                <w:sz w:val="28"/>
              </w:rPr>
              <w:t>順序連接</w:t>
            </w:r>
            <w:r w:rsidRPr="00462653">
              <w:rPr>
                <w:sz w:val="28"/>
              </w:rPr>
              <w:t>)</w:t>
            </w:r>
          </w:p>
          <w:p w14:paraId="097EE1D8" w14:textId="77777777" w:rsidR="00074BE7" w:rsidRPr="00462653" w:rsidRDefault="00074BE7" w:rsidP="00FD6293">
            <w:pPr>
              <w:numPr>
                <w:ilvl w:val="0"/>
                <w:numId w:val="10"/>
              </w:numPr>
              <w:pBdr>
                <w:left w:val="single" w:sz="4" w:space="4" w:color="auto"/>
              </w:pBdr>
              <w:jc w:val="both"/>
              <w:rPr>
                <w:sz w:val="28"/>
              </w:rPr>
            </w:pPr>
            <w:r w:rsidRPr="00462653">
              <w:rPr>
                <w:sz w:val="28"/>
              </w:rPr>
              <w:t xml:space="preserve">Burn in Time: </w:t>
            </w:r>
            <w:r w:rsidRPr="00462653">
              <w:rPr>
                <w:sz w:val="28"/>
              </w:rPr>
              <w:t>依</w:t>
            </w:r>
            <w:r w:rsidRPr="00462653">
              <w:rPr>
                <w:sz w:val="28"/>
              </w:rPr>
              <w:t xml:space="preserve">Burn in </w:t>
            </w:r>
            <w:r w:rsidRPr="00462653">
              <w:rPr>
                <w:sz w:val="28"/>
              </w:rPr>
              <w:t>時間訂定</w:t>
            </w:r>
          </w:p>
          <w:p w14:paraId="63AADFA7" w14:textId="05FF9FCC" w:rsidR="00074BE7" w:rsidRPr="00462653" w:rsidRDefault="00074BE7" w:rsidP="00FD6293">
            <w:pPr>
              <w:numPr>
                <w:ilvl w:val="0"/>
                <w:numId w:val="10"/>
              </w:numPr>
              <w:pBdr>
                <w:left w:val="single" w:sz="4" w:space="4" w:color="auto"/>
              </w:pBdr>
              <w:jc w:val="both"/>
              <w:rPr>
                <w:sz w:val="28"/>
              </w:rPr>
            </w:pPr>
            <w:r w:rsidRPr="00462653">
              <w:rPr>
                <w:sz w:val="28"/>
              </w:rPr>
              <w:t>插上</w:t>
            </w:r>
            <w:r w:rsidRPr="00462653">
              <w:rPr>
                <w:sz w:val="28"/>
              </w:rPr>
              <w:t>M</w:t>
            </w:r>
            <w:r w:rsidR="00DB4346" w:rsidRPr="00462653">
              <w:rPr>
                <w:sz w:val="28"/>
              </w:rPr>
              <w:t>-00055</w:t>
            </w:r>
            <w:r w:rsidRPr="00462653">
              <w:rPr>
                <w:sz w:val="28"/>
              </w:rPr>
              <w:t>電源</w:t>
            </w:r>
          </w:p>
          <w:p w14:paraId="2D52EEBF" w14:textId="77777777" w:rsidR="00074BE7" w:rsidRPr="00462653" w:rsidRDefault="00074BE7" w:rsidP="00FD6293">
            <w:pPr>
              <w:numPr>
                <w:ilvl w:val="0"/>
                <w:numId w:val="10"/>
              </w:numPr>
              <w:pBdr>
                <w:left w:val="single" w:sz="4" w:space="4" w:color="auto"/>
              </w:pBdr>
              <w:jc w:val="both"/>
              <w:rPr>
                <w:sz w:val="28"/>
              </w:rPr>
            </w:pPr>
            <w:r w:rsidRPr="00462653">
              <w:rPr>
                <w:sz w:val="28"/>
              </w:rPr>
              <w:t>開始測試</w:t>
            </w:r>
            <w:r w:rsidRPr="00462653">
              <w:rPr>
                <w:sz w:val="28"/>
              </w:rPr>
              <w:t xml:space="preserve">, </w:t>
            </w:r>
            <w:r w:rsidRPr="00462653">
              <w:rPr>
                <w:sz w:val="28"/>
              </w:rPr>
              <w:t>檢視所有</w:t>
            </w:r>
            <w:r w:rsidRPr="00462653">
              <w:rPr>
                <w:sz w:val="28"/>
              </w:rPr>
              <w:t xml:space="preserve">Port LED </w:t>
            </w:r>
            <w:r w:rsidRPr="00462653">
              <w:rPr>
                <w:color w:val="00B050"/>
                <w:sz w:val="28"/>
              </w:rPr>
              <w:t>閃爍綠燈</w:t>
            </w:r>
            <w:r w:rsidRPr="00462653">
              <w:rPr>
                <w:sz w:val="28"/>
              </w:rPr>
              <w:t xml:space="preserve">, Fiber </w:t>
            </w:r>
            <w:r w:rsidRPr="00462653">
              <w:rPr>
                <w:color w:val="00B050"/>
                <w:sz w:val="28"/>
              </w:rPr>
              <w:t>閃爍綠燈</w:t>
            </w:r>
          </w:p>
          <w:p w14:paraId="619DF07F" w14:textId="1EC3AE4E" w:rsidR="00074BE7" w:rsidRPr="00462653" w:rsidRDefault="00074BE7" w:rsidP="00FD6293">
            <w:pPr>
              <w:numPr>
                <w:ilvl w:val="0"/>
                <w:numId w:val="10"/>
              </w:numPr>
              <w:pBdr>
                <w:left w:val="single" w:sz="4" w:space="4" w:color="auto"/>
              </w:pBdr>
              <w:jc w:val="both"/>
              <w:rPr>
                <w:sz w:val="28"/>
              </w:rPr>
            </w:pPr>
            <w:r w:rsidRPr="00462653">
              <w:rPr>
                <w:sz w:val="28"/>
              </w:rPr>
              <w:t>Burn in OK --&gt; M-</w:t>
            </w:r>
            <w:r w:rsidR="00DB4346" w:rsidRPr="00462653">
              <w:rPr>
                <w:sz w:val="28"/>
              </w:rPr>
              <w:t>00055</w:t>
            </w:r>
            <w:r w:rsidRPr="00462653">
              <w:rPr>
                <w:sz w:val="28"/>
              </w:rPr>
              <w:t>之</w:t>
            </w:r>
            <w:r w:rsidRPr="00462653">
              <w:rPr>
                <w:sz w:val="28"/>
              </w:rPr>
              <w:t xml:space="preserve">Fault </w:t>
            </w:r>
            <w:r w:rsidRPr="00462653">
              <w:rPr>
                <w:color w:val="FF0000"/>
                <w:sz w:val="28"/>
              </w:rPr>
              <w:t>閃爍紅燈</w:t>
            </w:r>
          </w:p>
          <w:p w14:paraId="05663B8F" w14:textId="6E548A66" w:rsidR="00074BE7" w:rsidRPr="00462653" w:rsidRDefault="00074BE7" w:rsidP="00074BE7">
            <w:pPr>
              <w:numPr>
                <w:ilvl w:val="0"/>
                <w:numId w:val="10"/>
              </w:numPr>
              <w:pBdr>
                <w:left w:val="single" w:sz="4" w:space="4" w:color="auto"/>
              </w:pBdr>
              <w:jc w:val="both"/>
              <w:rPr>
                <w:sz w:val="28"/>
              </w:rPr>
            </w:pPr>
            <w:r w:rsidRPr="00462653">
              <w:rPr>
                <w:sz w:val="28"/>
              </w:rPr>
              <w:t>Burn in NG --&gt; M-</w:t>
            </w:r>
            <w:r w:rsidR="00DB4346" w:rsidRPr="00462653">
              <w:rPr>
                <w:sz w:val="28"/>
              </w:rPr>
              <w:t>00055</w:t>
            </w:r>
            <w:r w:rsidRPr="00462653">
              <w:rPr>
                <w:sz w:val="28"/>
              </w:rPr>
              <w:t>之</w:t>
            </w:r>
            <w:r w:rsidRPr="00462653">
              <w:rPr>
                <w:sz w:val="28"/>
              </w:rPr>
              <w:t xml:space="preserve">Fault </w:t>
            </w:r>
            <w:r w:rsidRPr="00462653">
              <w:rPr>
                <w:color w:val="FF0000"/>
                <w:sz w:val="28"/>
              </w:rPr>
              <w:t>恆亮紅燈</w:t>
            </w:r>
          </w:p>
          <w:p w14:paraId="3E078B2F" w14:textId="77777777" w:rsidR="00074BE7" w:rsidRPr="00462653" w:rsidRDefault="00074BE7" w:rsidP="00074BE7">
            <w:pPr>
              <w:pBdr>
                <w:left w:val="single" w:sz="4" w:space="4" w:color="auto"/>
              </w:pBdr>
              <w:jc w:val="both"/>
              <w:rPr>
                <w:b/>
                <w:sz w:val="32"/>
                <w:szCs w:val="32"/>
              </w:rPr>
            </w:pPr>
            <w:r w:rsidRPr="00462653">
              <w:rPr>
                <w:b/>
                <w:sz w:val="32"/>
                <w:szCs w:val="32"/>
              </w:rPr>
              <w:t>Fail</w:t>
            </w:r>
            <w:r w:rsidRPr="00462653">
              <w:rPr>
                <w:b/>
                <w:sz w:val="32"/>
                <w:szCs w:val="32"/>
              </w:rPr>
              <w:t>時需</w:t>
            </w:r>
            <w:r w:rsidRPr="00462653">
              <w:rPr>
                <w:b/>
                <w:sz w:val="32"/>
                <w:szCs w:val="32"/>
              </w:rPr>
              <w:t xml:space="preserve">Download LOG File </w:t>
            </w:r>
            <w:r w:rsidRPr="00462653">
              <w:rPr>
                <w:b/>
                <w:sz w:val="32"/>
                <w:szCs w:val="32"/>
              </w:rPr>
              <w:t>紀錄</w:t>
            </w:r>
            <w:r w:rsidRPr="00462653">
              <w:rPr>
                <w:b/>
                <w:sz w:val="32"/>
                <w:szCs w:val="32"/>
              </w:rPr>
              <w:t>Fail</w:t>
            </w:r>
            <w:r w:rsidRPr="00462653">
              <w:rPr>
                <w:b/>
                <w:sz w:val="32"/>
                <w:szCs w:val="32"/>
              </w:rPr>
              <w:t>時間及訊息</w:t>
            </w:r>
          </w:p>
          <w:p w14:paraId="5DE99365" w14:textId="6CCF6E05" w:rsidR="00074BE7" w:rsidRPr="00462653" w:rsidRDefault="00074BE7" w:rsidP="00526B58">
            <w:r w:rsidRPr="00462653">
              <w:rPr>
                <w:b/>
                <w:sz w:val="32"/>
                <w:szCs w:val="32"/>
              </w:rPr>
              <w:t xml:space="preserve">Log File </w:t>
            </w:r>
            <w:r w:rsidRPr="00462653">
              <w:rPr>
                <w:b/>
                <w:sz w:val="32"/>
                <w:szCs w:val="32"/>
              </w:rPr>
              <w:t>檢視</w:t>
            </w:r>
            <w:r w:rsidRPr="00462653">
              <w:rPr>
                <w:b/>
                <w:sz w:val="32"/>
                <w:szCs w:val="32"/>
              </w:rPr>
              <w:t>log 1~8</w:t>
            </w:r>
            <w:r w:rsidRPr="00462653">
              <w:rPr>
                <w:b/>
                <w:sz w:val="32"/>
                <w:szCs w:val="32"/>
              </w:rPr>
              <w:t>有顯示數字者</w:t>
            </w:r>
            <w:r w:rsidRPr="00462653">
              <w:rPr>
                <w:b/>
                <w:sz w:val="32"/>
                <w:szCs w:val="32"/>
              </w:rPr>
              <w:t>(</w:t>
            </w:r>
            <w:r w:rsidRPr="00462653">
              <w:rPr>
                <w:b/>
                <w:sz w:val="32"/>
                <w:szCs w:val="32"/>
              </w:rPr>
              <w:t>非</w:t>
            </w:r>
            <w:r w:rsidRPr="00462653">
              <w:rPr>
                <w:b/>
                <w:sz w:val="32"/>
                <w:szCs w:val="32"/>
              </w:rPr>
              <w:t xml:space="preserve">0) </w:t>
            </w:r>
            <w:r w:rsidRPr="00462653">
              <w:rPr>
                <w:b/>
                <w:sz w:val="32"/>
                <w:szCs w:val="32"/>
              </w:rPr>
              <w:t>表示該</w:t>
            </w:r>
            <w:r w:rsidRPr="00462653">
              <w:rPr>
                <w:b/>
                <w:sz w:val="32"/>
                <w:szCs w:val="32"/>
              </w:rPr>
              <w:t xml:space="preserve">Port </w:t>
            </w:r>
            <w:r w:rsidRPr="00462653">
              <w:rPr>
                <w:b/>
                <w:sz w:val="32"/>
                <w:szCs w:val="32"/>
              </w:rPr>
              <w:t>對應的待測產品有</w:t>
            </w:r>
            <w:r w:rsidRPr="00462653">
              <w:rPr>
                <w:b/>
                <w:sz w:val="32"/>
                <w:szCs w:val="32"/>
              </w:rPr>
              <w:t>Fail</w:t>
            </w:r>
            <w:r w:rsidRPr="00462653">
              <w:rPr>
                <w:b/>
                <w:sz w:val="32"/>
                <w:szCs w:val="32"/>
              </w:rPr>
              <w:t>產生</w:t>
            </w:r>
          </w:p>
        </w:tc>
      </w:tr>
    </w:tbl>
    <w:p w14:paraId="16F7CE47" w14:textId="67403E72" w:rsidR="00B41DC9" w:rsidRDefault="00B41DC9" w:rsidP="00B41DC9">
      <w:pPr>
        <w:widowControl/>
      </w:pPr>
    </w:p>
    <w:p w14:paraId="3BB12A6C" w14:textId="77777777" w:rsidR="00B41DC9" w:rsidRDefault="00B41DC9" w:rsidP="00B41DC9">
      <w:pPr>
        <w:widowControl/>
      </w:pPr>
    </w:p>
    <w:tbl>
      <w:tblPr>
        <w:tblpPr w:leftFromText="180" w:rightFromText="180" w:vertAnchor="text" w:tblpY="1"/>
        <w:tblOverlap w:val="never"/>
        <w:tblW w:w="15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348"/>
        <w:gridCol w:w="6"/>
      </w:tblGrid>
      <w:tr w:rsidR="00077E65" w:rsidRPr="00462653" w14:paraId="7EAB464C" w14:textId="77777777" w:rsidTr="00961C15">
        <w:trPr>
          <w:gridAfter w:val="1"/>
          <w:wAfter w:w="6" w:type="dxa"/>
          <w:trHeight w:val="546"/>
        </w:trPr>
        <w:tc>
          <w:tcPr>
            <w:tcW w:w="15348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D563139" w14:textId="7102BB15" w:rsidR="00077E65" w:rsidRPr="00462653" w:rsidRDefault="00077E65" w:rsidP="00077E65">
            <w:pPr>
              <w:numPr>
                <w:ilvl w:val="0"/>
                <w:numId w:val="16"/>
              </w:numPr>
              <w:jc w:val="center"/>
              <w:rPr>
                <w:sz w:val="32"/>
                <w:szCs w:val="32"/>
              </w:rPr>
            </w:pPr>
            <w:r w:rsidRPr="00462653">
              <w:rPr>
                <w:sz w:val="32"/>
                <w:szCs w:val="32"/>
              </w:rPr>
              <w:lastRenderedPageBreak/>
              <w:br w:type="page"/>
            </w:r>
            <w:r w:rsidRPr="00462653">
              <w:rPr>
                <w:b/>
                <w:sz w:val="32"/>
                <w:szCs w:val="32"/>
              </w:rPr>
              <w:t>T</w:t>
            </w:r>
            <w:r w:rsidR="00672508">
              <w:rPr>
                <w:rFonts w:hint="eastAsia"/>
                <w:b/>
                <w:sz w:val="32"/>
                <w:szCs w:val="32"/>
              </w:rPr>
              <w:t>3</w:t>
            </w:r>
            <w:r w:rsidRPr="00462653">
              <w:rPr>
                <w:b/>
                <w:sz w:val="32"/>
                <w:szCs w:val="32"/>
              </w:rPr>
              <w:t>(</w:t>
            </w:r>
            <w:proofErr w:type="spellStart"/>
            <w:r w:rsidRPr="00462653">
              <w:rPr>
                <w:b/>
                <w:sz w:val="32"/>
                <w:szCs w:val="32"/>
              </w:rPr>
              <w:t>MP_Test</w:t>
            </w:r>
            <w:proofErr w:type="spellEnd"/>
            <w:r w:rsidRPr="00462653">
              <w:rPr>
                <w:b/>
                <w:sz w:val="32"/>
                <w:szCs w:val="32"/>
              </w:rPr>
              <w:t>)</w:t>
            </w:r>
            <w:r w:rsidRPr="00462653">
              <w:rPr>
                <w:b/>
                <w:sz w:val="32"/>
                <w:szCs w:val="32"/>
              </w:rPr>
              <w:t>接線</w:t>
            </w:r>
            <w:r w:rsidRPr="00462653">
              <w:rPr>
                <w:b/>
                <w:sz w:val="32"/>
                <w:szCs w:val="32"/>
              </w:rPr>
              <w:t xml:space="preserve"> – </w:t>
            </w:r>
            <w:r w:rsidR="00995FE8">
              <w:rPr>
                <w:rFonts w:hint="eastAsia"/>
                <w:b/>
                <w:sz w:val="32"/>
                <w:szCs w:val="32"/>
              </w:rPr>
              <w:t>1</w:t>
            </w:r>
            <w:r w:rsidRPr="00462653">
              <w:rPr>
                <w:b/>
                <w:sz w:val="32"/>
                <w:szCs w:val="32"/>
              </w:rPr>
              <w:t xml:space="preserve"> Traffic test (EDS-G2010-ML-8P-2GS-90)</w:t>
            </w:r>
          </w:p>
        </w:tc>
      </w:tr>
      <w:tr w:rsidR="00077E65" w:rsidRPr="00462653" w14:paraId="33776396" w14:textId="77777777" w:rsidTr="00961C15">
        <w:tblPrEx>
          <w:tblCellMar>
            <w:left w:w="28" w:type="dxa"/>
            <w:right w:w="28" w:type="dxa"/>
          </w:tblCellMar>
        </w:tblPrEx>
        <w:trPr>
          <w:trHeight w:val="7572"/>
        </w:trPr>
        <w:tc>
          <w:tcPr>
            <w:tcW w:w="15354" w:type="dxa"/>
            <w:gridSpan w:val="2"/>
            <w:tcBorders>
              <w:bottom w:val="single" w:sz="4" w:space="0" w:color="auto"/>
            </w:tcBorders>
            <w:vAlign w:val="center"/>
          </w:tcPr>
          <w:p w14:paraId="0BB4D5B6" w14:textId="77777777" w:rsidR="00077E65" w:rsidRPr="00462653" w:rsidRDefault="00077E65" w:rsidP="00961C15">
            <w:pPr>
              <w:jc w:val="center"/>
            </w:pPr>
            <w:r w:rsidRPr="00462653">
              <w:rPr>
                <w:noProof/>
              </w:rPr>
              <w:drawing>
                <wp:inline distT="0" distB="0" distL="0" distR="0" wp14:anchorId="3A4D2922" wp14:editId="3D2FC8F4">
                  <wp:extent cx="8553157" cy="4394282"/>
                  <wp:effectExtent l="0" t="0" r="0" b="6350"/>
                  <wp:docPr id="423640543" name="圖片 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B2B1871-8A5D-0822-EB3A-A443CAFC3B95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圖片 7">
                            <a:extLst>
                              <a:ext uri="{FF2B5EF4-FFF2-40B4-BE49-F238E27FC236}">
                                <a16:creationId xmlns:a16="http://schemas.microsoft.com/office/drawing/2014/main" id="{7B2B1871-8A5D-0822-EB3A-A443CAFC3B95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55057" cy="43952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343B60" w14:textId="77777777" w:rsidR="00077E65" w:rsidRPr="00462653" w:rsidRDefault="00077E65" w:rsidP="00077E65"/>
    <w:p w14:paraId="1CD6891A" w14:textId="77777777" w:rsidR="00077E65" w:rsidRPr="00462653" w:rsidRDefault="00077E65" w:rsidP="00077E65"/>
    <w:tbl>
      <w:tblPr>
        <w:tblpPr w:leftFromText="180" w:rightFromText="180" w:vertAnchor="text" w:tblpY="1"/>
        <w:tblOverlap w:val="never"/>
        <w:tblW w:w="15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348"/>
        <w:gridCol w:w="6"/>
      </w:tblGrid>
      <w:tr w:rsidR="00077E65" w:rsidRPr="00462653" w14:paraId="249D6113" w14:textId="77777777" w:rsidTr="00961C15">
        <w:trPr>
          <w:gridAfter w:val="1"/>
          <w:wAfter w:w="6" w:type="dxa"/>
          <w:trHeight w:val="546"/>
        </w:trPr>
        <w:tc>
          <w:tcPr>
            <w:tcW w:w="15348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6D5658E6" w14:textId="15C54EDB" w:rsidR="00077E65" w:rsidRPr="00462653" w:rsidRDefault="00077E65" w:rsidP="00077E65">
            <w:pPr>
              <w:pStyle w:val="ad"/>
              <w:numPr>
                <w:ilvl w:val="0"/>
                <w:numId w:val="16"/>
              </w:numPr>
              <w:ind w:leftChars="0"/>
              <w:jc w:val="center"/>
              <w:rPr>
                <w:sz w:val="32"/>
                <w:szCs w:val="32"/>
              </w:rPr>
            </w:pPr>
            <w:r w:rsidRPr="00462653">
              <w:rPr>
                <w:sz w:val="32"/>
                <w:szCs w:val="32"/>
              </w:rPr>
              <w:lastRenderedPageBreak/>
              <w:br w:type="page"/>
            </w:r>
            <w:r w:rsidRPr="00462653">
              <w:rPr>
                <w:b/>
                <w:sz w:val="32"/>
                <w:szCs w:val="32"/>
              </w:rPr>
              <w:t>T</w:t>
            </w:r>
            <w:r w:rsidR="00672508">
              <w:rPr>
                <w:rFonts w:hint="eastAsia"/>
                <w:b/>
                <w:sz w:val="32"/>
                <w:szCs w:val="32"/>
              </w:rPr>
              <w:t>3</w:t>
            </w:r>
            <w:r w:rsidRPr="00462653">
              <w:rPr>
                <w:b/>
                <w:sz w:val="32"/>
                <w:szCs w:val="32"/>
              </w:rPr>
              <w:t>(</w:t>
            </w:r>
            <w:proofErr w:type="spellStart"/>
            <w:r w:rsidRPr="00462653">
              <w:rPr>
                <w:b/>
                <w:sz w:val="32"/>
                <w:szCs w:val="32"/>
              </w:rPr>
              <w:t>MP_Test</w:t>
            </w:r>
            <w:proofErr w:type="spellEnd"/>
            <w:r w:rsidRPr="00462653">
              <w:rPr>
                <w:b/>
                <w:sz w:val="32"/>
                <w:szCs w:val="32"/>
              </w:rPr>
              <w:t>)</w:t>
            </w:r>
            <w:r w:rsidRPr="00462653">
              <w:rPr>
                <w:b/>
                <w:sz w:val="32"/>
                <w:szCs w:val="32"/>
              </w:rPr>
              <w:t>接線圖</w:t>
            </w:r>
            <w:r w:rsidRPr="00462653">
              <w:rPr>
                <w:b/>
                <w:sz w:val="32"/>
                <w:szCs w:val="32"/>
              </w:rPr>
              <w:t xml:space="preserve"> – </w:t>
            </w:r>
            <w:r w:rsidR="00995FE8">
              <w:rPr>
                <w:rFonts w:hint="eastAsia"/>
                <w:b/>
                <w:sz w:val="32"/>
                <w:szCs w:val="32"/>
              </w:rPr>
              <w:t>2</w:t>
            </w:r>
            <w:r w:rsidRPr="00462653">
              <w:rPr>
                <w:b/>
                <w:sz w:val="32"/>
                <w:szCs w:val="32"/>
              </w:rPr>
              <w:t xml:space="preserve"> Traffic test ( EDS-G2010-ML-8P-90)</w:t>
            </w:r>
          </w:p>
        </w:tc>
      </w:tr>
      <w:tr w:rsidR="00077E65" w:rsidRPr="00462653" w14:paraId="0ECB5380" w14:textId="77777777" w:rsidTr="00961C15">
        <w:tblPrEx>
          <w:tblCellMar>
            <w:left w:w="28" w:type="dxa"/>
            <w:right w:w="28" w:type="dxa"/>
          </w:tblCellMar>
        </w:tblPrEx>
        <w:trPr>
          <w:trHeight w:val="7572"/>
        </w:trPr>
        <w:tc>
          <w:tcPr>
            <w:tcW w:w="15354" w:type="dxa"/>
            <w:gridSpan w:val="2"/>
            <w:tcBorders>
              <w:bottom w:val="single" w:sz="4" w:space="0" w:color="auto"/>
            </w:tcBorders>
            <w:vAlign w:val="center"/>
          </w:tcPr>
          <w:p w14:paraId="44A1D092" w14:textId="77777777" w:rsidR="00077E65" w:rsidRPr="00462653" w:rsidRDefault="00077E65" w:rsidP="00961C15">
            <w:pPr>
              <w:jc w:val="center"/>
            </w:pPr>
            <w:r w:rsidRPr="00462653">
              <w:rPr>
                <w:noProof/>
              </w:rPr>
              <w:drawing>
                <wp:inline distT="0" distB="0" distL="0" distR="0" wp14:anchorId="6D3D1D0B" wp14:editId="5C90181E">
                  <wp:extent cx="7160455" cy="4197145"/>
                  <wp:effectExtent l="0" t="0" r="0" b="0"/>
                  <wp:docPr id="534222882" name="圖片 1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38EAEAC-118F-4152-0F5F-9795741F614C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圖片 19">
                            <a:extLst>
                              <a:ext uri="{FF2B5EF4-FFF2-40B4-BE49-F238E27FC236}">
                                <a16:creationId xmlns:a16="http://schemas.microsoft.com/office/drawing/2014/main" id="{A38EAEAC-118F-4152-0F5F-9795741F614C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71098" cy="4203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4EFC8A" w14:textId="77777777" w:rsidR="00077E65" w:rsidRPr="00462653" w:rsidRDefault="00077E65" w:rsidP="00077E65"/>
    <w:p w14:paraId="563B05F6" w14:textId="77777777" w:rsidR="00077E65" w:rsidRPr="00462653" w:rsidRDefault="00077E65" w:rsidP="00077E65"/>
    <w:tbl>
      <w:tblPr>
        <w:tblpPr w:leftFromText="180" w:rightFromText="180" w:vertAnchor="text" w:tblpY="1"/>
        <w:tblOverlap w:val="never"/>
        <w:tblW w:w="15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348"/>
        <w:gridCol w:w="6"/>
      </w:tblGrid>
      <w:tr w:rsidR="00077E65" w:rsidRPr="00462653" w14:paraId="5E4DB6D2" w14:textId="77777777" w:rsidTr="00961C15">
        <w:trPr>
          <w:gridAfter w:val="1"/>
          <w:wAfter w:w="6" w:type="dxa"/>
          <w:trHeight w:val="546"/>
        </w:trPr>
        <w:tc>
          <w:tcPr>
            <w:tcW w:w="15348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1608150" w14:textId="326547F7" w:rsidR="00077E65" w:rsidRPr="00462653" w:rsidRDefault="00077E65" w:rsidP="00077E65">
            <w:pPr>
              <w:pStyle w:val="ad"/>
              <w:numPr>
                <w:ilvl w:val="0"/>
                <w:numId w:val="16"/>
              </w:numPr>
              <w:ind w:leftChars="0"/>
              <w:jc w:val="center"/>
              <w:rPr>
                <w:sz w:val="32"/>
                <w:szCs w:val="32"/>
              </w:rPr>
            </w:pPr>
            <w:r w:rsidRPr="00462653">
              <w:rPr>
                <w:sz w:val="32"/>
                <w:szCs w:val="32"/>
              </w:rPr>
              <w:lastRenderedPageBreak/>
              <w:br w:type="page"/>
            </w:r>
            <w:r w:rsidRPr="00462653">
              <w:rPr>
                <w:b/>
                <w:sz w:val="32"/>
                <w:szCs w:val="32"/>
              </w:rPr>
              <w:t>T</w:t>
            </w:r>
            <w:r w:rsidR="00672508">
              <w:rPr>
                <w:rFonts w:hint="eastAsia"/>
                <w:b/>
                <w:sz w:val="32"/>
                <w:szCs w:val="32"/>
              </w:rPr>
              <w:t>3</w:t>
            </w:r>
            <w:r w:rsidRPr="00462653">
              <w:rPr>
                <w:b/>
                <w:sz w:val="32"/>
                <w:szCs w:val="32"/>
              </w:rPr>
              <w:t>(</w:t>
            </w:r>
            <w:proofErr w:type="spellStart"/>
            <w:r w:rsidRPr="00462653">
              <w:rPr>
                <w:b/>
                <w:sz w:val="32"/>
                <w:szCs w:val="32"/>
              </w:rPr>
              <w:t>MP_Test</w:t>
            </w:r>
            <w:proofErr w:type="spellEnd"/>
            <w:r w:rsidRPr="00462653">
              <w:rPr>
                <w:b/>
                <w:sz w:val="32"/>
                <w:szCs w:val="32"/>
              </w:rPr>
              <w:t>)</w:t>
            </w:r>
            <w:r w:rsidRPr="00462653">
              <w:rPr>
                <w:b/>
                <w:sz w:val="32"/>
                <w:szCs w:val="32"/>
              </w:rPr>
              <w:t>接線圖</w:t>
            </w:r>
            <w:r w:rsidRPr="00462653">
              <w:rPr>
                <w:b/>
                <w:sz w:val="32"/>
                <w:szCs w:val="32"/>
              </w:rPr>
              <w:t xml:space="preserve"> – </w:t>
            </w:r>
            <w:r w:rsidR="00995FE8">
              <w:rPr>
                <w:rFonts w:hint="eastAsia"/>
                <w:b/>
                <w:sz w:val="32"/>
                <w:szCs w:val="32"/>
              </w:rPr>
              <w:t>3</w:t>
            </w:r>
            <w:r w:rsidRPr="00462653">
              <w:rPr>
                <w:b/>
                <w:sz w:val="32"/>
                <w:szCs w:val="32"/>
              </w:rPr>
              <w:t xml:space="preserve"> PoE test</w:t>
            </w:r>
          </w:p>
        </w:tc>
      </w:tr>
      <w:tr w:rsidR="00077E65" w:rsidRPr="00462653" w14:paraId="47BB79FB" w14:textId="77777777" w:rsidTr="00961C15">
        <w:tblPrEx>
          <w:tblCellMar>
            <w:left w:w="28" w:type="dxa"/>
            <w:right w:w="28" w:type="dxa"/>
          </w:tblCellMar>
        </w:tblPrEx>
        <w:trPr>
          <w:trHeight w:val="7572"/>
        </w:trPr>
        <w:tc>
          <w:tcPr>
            <w:tcW w:w="15354" w:type="dxa"/>
            <w:gridSpan w:val="2"/>
            <w:tcBorders>
              <w:bottom w:val="single" w:sz="4" w:space="0" w:color="auto"/>
            </w:tcBorders>
            <w:vAlign w:val="center"/>
          </w:tcPr>
          <w:p w14:paraId="666B918B" w14:textId="77777777" w:rsidR="00077E65" w:rsidRPr="00462653" w:rsidRDefault="00077E65" w:rsidP="00961C15">
            <w:pPr>
              <w:jc w:val="center"/>
            </w:pPr>
            <w:r w:rsidRPr="00462653">
              <w:rPr>
                <w:noProof/>
              </w:rPr>
              <w:drawing>
                <wp:inline distT="0" distB="0" distL="0" distR="0" wp14:anchorId="1EFA311C" wp14:editId="7F3ABC76">
                  <wp:extent cx="7392572" cy="4424525"/>
                  <wp:effectExtent l="0" t="0" r="0" b="0"/>
                  <wp:docPr id="243822621" name="圖片 6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47F0AC5-7F16-E84A-09B7-E532C7B0FE9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圖片 62">
                            <a:extLst>
                              <a:ext uri="{FF2B5EF4-FFF2-40B4-BE49-F238E27FC236}">
                                <a16:creationId xmlns:a16="http://schemas.microsoft.com/office/drawing/2014/main" id="{947F0AC5-7F16-E84A-09B7-E532C7B0FE9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95429" cy="4426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436F04" w14:textId="77777777" w:rsidR="00077E65" w:rsidRPr="00462653" w:rsidRDefault="00077E65" w:rsidP="00077E65"/>
    <w:p w14:paraId="7C06EEAD" w14:textId="77777777" w:rsidR="00077E65" w:rsidRPr="00462653" w:rsidRDefault="00077E65" w:rsidP="00077E65"/>
    <w:tbl>
      <w:tblPr>
        <w:tblpPr w:leftFromText="180" w:rightFromText="180" w:vertAnchor="text" w:tblpY="1"/>
        <w:tblOverlap w:val="never"/>
        <w:tblW w:w="153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551"/>
        <w:gridCol w:w="7797"/>
      </w:tblGrid>
      <w:tr w:rsidR="00077E65" w:rsidRPr="00462653" w14:paraId="4EC74FA5" w14:textId="77777777" w:rsidTr="00961C15">
        <w:trPr>
          <w:trHeight w:val="546"/>
        </w:trPr>
        <w:tc>
          <w:tcPr>
            <w:tcW w:w="15348" w:type="dxa"/>
            <w:gridSpan w:val="2"/>
            <w:tcBorders>
              <w:bottom w:val="single" w:sz="4" w:space="0" w:color="auto"/>
            </w:tcBorders>
            <w:shd w:val="clear" w:color="auto" w:fill="E6E6E6"/>
          </w:tcPr>
          <w:p w14:paraId="30FF575D" w14:textId="59CBBDCB" w:rsidR="00077E65" w:rsidRPr="00462653" w:rsidRDefault="00077E65" w:rsidP="00077E65">
            <w:pPr>
              <w:pStyle w:val="ad"/>
              <w:numPr>
                <w:ilvl w:val="0"/>
                <w:numId w:val="16"/>
              </w:numPr>
              <w:ind w:leftChars="0"/>
              <w:jc w:val="center"/>
              <w:rPr>
                <w:sz w:val="32"/>
                <w:szCs w:val="32"/>
              </w:rPr>
            </w:pPr>
            <w:r w:rsidRPr="00462653">
              <w:rPr>
                <w:sz w:val="32"/>
                <w:szCs w:val="32"/>
              </w:rPr>
              <w:lastRenderedPageBreak/>
              <w:br w:type="page"/>
            </w:r>
            <w:r w:rsidRPr="00462653">
              <w:rPr>
                <w:b/>
                <w:sz w:val="32"/>
                <w:szCs w:val="32"/>
              </w:rPr>
              <w:t>T</w:t>
            </w:r>
            <w:r w:rsidR="00672508">
              <w:rPr>
                <w:rFonts w:hint="eastAsia"/>
                <w:b/>
                <w:sz w:val="32"/>
                <w:szCs w:val="32"/>
              </w:rPr>
              <w:t>3</w:t>
            </w:r>
            <w:r w:rsidRPr="00462653">
              <w:rPr>
                <w:b/>
                <w:sz w:val="32"/>
                <w:szCs w:val="32"/>
              </w:rPr>
              <w:t>(</w:t>
            </w:r>
            <w:proofErr w:type="spellStart"/>
            <w:r w:rsidRPr="00462653">
              <w:rPr>
                <w:b/>
                <w:sz w:val="32"/>
                <w:szCs w:val="32"/>
              </w:rPr>
              <w:t>MP_Test</w:t>
            </w:r>
            <w:proofErr w:type="spellEnd"/>
            <w:r w:rsidRPr="00462653">
              <w:rPr>
                <w:b/>
                <w:sz w:val="32"/>
                <w:szCs w:val="32"/>
              </w:rPr>
              <w:t>)</w:t>
            </w:r>
            <w:r w:rsidRPr="00462653">
              <w:rPr>
                <w:b/>
                <w:sz w:val="32"/>
                <w:szCs w:val="32"/>
              </w:rPr>
              <w:t>測試作業</w:t>
            </w:r>
          </w:p>
        </w:tc>
      </w:tr>
      <w:tr w:rsidR="00077E65" w:rsidRPr="00462653" w14:paraId="4C8F09C5" w14:textId="77777777" w:rsidTr="00961C15">
        <w:trPr>
          <w:trHeight w:val="7572"/>
        </w:trPr>
        <w:tc>
          <w:tcPr>
            <w:tcW w:w="7551" w:type="dxa"/>
            <w:tcBorders>
              <w:top w:val="single" w:sz="4" w:space="0" w:color="auto"/>
              <w:bottom w:val="single" w:sz="4" w:space="0" w:color="auto"/>
            </w:tcBorders>
          </w:tcPr>
          <w:p w14:paraId="4F474402" w14:textId="77777777" w:rsidR="00077E65" w:rsidRPr="00462653" w:rsidRDefault="00077E65" w:rsidP="00961C15">
            <w:pPr>
              <w:pStyle w:val="2"/>
              <w:rPr>
                <w:rFonts w:ascii="Times New Roman" w:eastAsia="標楷體" w:hAnsi="Times New Roman"/>
                <w:sz w:val="32"/>
                <w:szCs w:val="32"/>
              </w:rPr>
            </w:pPr>
            <w:r w:rsidRPr="00462653">
              <w:rPr>
                <w:rFonts w:ascii="Times New Roman" w:eastAsia="標楷體" w:hAnsi="Times New Roman"/>
                <w:b/>
                <w:sz w:val="32"/>
                <w:szCs w:val="32"/>
              </w:rPr>
              <w:t>【治具設定步驟</w:t>
            </w:r>
            <w:r w:rsidRPr="00462653">
              <w:rPr>
                <w:rFonts w:ascii="Times New Roman" w:eastAsia="標楷體" w:hAnsi="Times New Roman"/>
                <w:sz w:val="32"/>
                <w:szCs w:val="32"/>
              </w:rPr>
              <w:t>】</w:t>
            </w:r>
          </w:p>
          <w:p w14:paraId="7C08DD1C" w14:textId="77777777" w:rsidR="00077E65" w:rsidRPr="00462653" w:rsidRDefault="00077E65" w:rsidP="00CC5D60">
            <w:pPr>
              <w:numPr>
                <w:ilvl w:val="0"/>
                <w:numId w:val="27"/>
              </w:numPr>
              <w:snapToGrid w:val="0"/>
              <w:spacing w:line="240" w:lineRule="atLeast"/>
              <w:rPr>
                <w:b/>
                <w:sz w:val="28"/>
                <w:szCs w:val="28"/>
              </w:rPr>
            </w:pPr>
            <w:r w:rsidRPr="00462653">
              <w:rPr>
                <w:b/>
                <w:sz w:val="28"/>
                <w:szCs w:val="28"/>
              </w:rPr>
              <w:t>開啟</w:t>
            </w:r>
            <w:r w:rsidRPr="00462653">
              <w:rPr>
                <w:b/>
                <w:sz w:val="28"/>
                <w:szCs w:val="28"/>
              </w:rPr>
              <w:t>M-00049 (EDS-G509)/ M-00167 (EDS-G516E)</w:t>
            </w:r>
            <w:r w:rsidRPr="00462653">
              <w:rPr>
                <w:b/>
                <w:sz w:val="28"/>
                <w:szCs w:val="28"/>
              </w:rPr>
              <w:t>之電源後</w:t>
            </w:r>
            <w:r w:rsidRPr="00462653">
              <w:rPr>
                <w:b/>
                <w:sz w:val="28"/>
                <w:szCs w:val="28"/>
              </w:rPr>
              <w:t xml:space="preserve">, </w:t>
            </w:r>
            <w:r w:rsidRPr="00462653">
              <w:rPr>
                <w:b/>
                <w:sz w:val="28"/>
                <w:szCs w:val="28"/>
              </w:rPr>
              <w:t>請於輸入</w:t>
            </w:r>
            <w:r w:rsidRPr="00462653">
              <w:rPr>
                <w:b/>
                <w:sz w:val="28"/>
                <w:szCs w:val="28"/>
              </w:rPr>
              <w:t>3</w:t>
            </w:r>
            <w:r w:rsidRPr="00462653">
              <w:rPr>
                <w:b/>
                <w:sz w:val="28"/>
                <w:szCs w:val="28"/>
              </w:rPr>
              <w:t>次空白鍵進入設定畫面</w:t>
            </w:r>
          </w:p>
          <w:p w14:paraId="7B1779F2" w14:textId="77777777" w:rsidR="00077E65" w:rsidRPr="00462653" w:rsidRDefault="00077E65" w:rsidP="00CC5D60">
            <w:pPr>
              <w:numPr>
                <w:ilvl w:val="0"/>
                <w:numId w:val="27"/>
              </w:numPr>
              <w:snapToGrid w:val="0"/>
              <w:spacing w:line="240" w:lineRule="atLeast"/>
              <w:rPr>
                <w:b/>
                <w:sz w:val="28"/>
                <w:szCs w:val="28"/>
              </w:rPr>
            </w:pPr>
            <w:r w:rsidRPr="00462653">
              <w:rPr>
                <w:b/>
                <w:sz w:val="28"/>
                <w:szCs w:val="28"/>
              </w:rPr>
              <w:t>進行設定值設定</w:t>
            </w:r>
          </w:p>
          <w:p w14:paraId="4EAE4601" w14:textId="77777777" w:rsidR="00077E65" w:rsidRPr="00462653" w:rsidRDefault="00077E65" w:rsidP="00961C15">
            <w:pPr>
              <w:snapToGrid w:val="0"/>
              <w:spacing w:line="240" w:lineRule="atLeast"/>
              <w:ind w:left="486"/>
              <w:rPr>
                <w:bCs/>
                <w:sz w:val="22"/>
                <w:szCs w:val="22"/>
              </w:rPr>
            </w:pPr>
            <w:r w:rsidRPr="00462653">
              <w:rPr>
                <w:bCs/>
                <w:sz w:val="22"/>
                <w:szCs w:val="22"/>
                <w:highlight w:val="yellow"/>
              </w:rPr>
              <w:t>EDS-G2010-ML-8P-2GS-90 &gt; M-00049</w:t>
            </w:r>
          </w:p>
          <w:p w14:paraId="0EC06F68" w14:textId="77777777" w:rsidR="00077E65" w:rsidRPr="00462653" w:rsidRDefault="00077E65" w:rsidP="00961C15">
            <w:pPr>
              <w:snapToGrid w:val="0"/>
              <w:spacing w:line="240" w:lineRule="atLeast"/>
              <w:ind w:left="486"/>
              <w:rPr>
                <w:bCs/>
                <w:sz w:val="22"/>
                <w:szCs w:val="22"/>
              </w:rPr>
            </w:pPr>
            <w:r w:rsidRPr="00462653">
              <w:rPr>
                <w:bCs/>
                <w:noProof/>
                <w:sz w:val="22"/>
                <w:szCs w:val="22"/>
              </w:rPr>
              <w:drawing>
                <wp:inline distT="0" distB="0" distL="0" distR="0" wp14:anchorId="0B5CEB0A" wp14:editId="06B18EF7">
                  <wp:extent cx="4135901" cy="1078097"/>
                  <wp:effectExtent l="0" t="0" r="0" b="8255"/>
                  <wp:docPr id="36107622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19963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7120" cy="10810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7E907F" w14:textId="77777777" w:rsidR="00077E65" w:rsidRPr="00462653" w:rsidRDefault="00077E65" w:rsidP="00961C15">
            <w:pPr>
              <w:snapToGrid w:val="0"/>
              <w:spacing w:line="240" w:lineRule="atLeast"/>
              <w:ind w:left="486"/>
              <w:rPr>
                <w:bCs/>
                <w:sz w:val="22"/>
                <w:szCs w:val="22"/>
              </w:rPr>
            </w:pPr>
            <w:r w:rsidRPr="00462653">
              <w:rPr>
                <w:bCs/>
                <w:sz w:val="22"/>
                <w:szCs w:val="22"/>
              </w:rPr>
              <w:t xml:space="preserve">[0] Set mega copper port </w:t>
            </w:r>
            <w:proofErr w:type="gramStart"/>
            <w:r w:rsidRPr="00462653">
              <w:rPr>
                <w:bCs/>
                <w:sz w:val="22"/>
                <w:szCs w:val="22"/>
              </w:rPr>
              <w:t>number :</w:t>
            </w:r>
            <w:proofErr w:type="gramEnd"/>
            <w:r w:rsidRPr="00462653">
              <w:rPr>
                <w:bCs/>
                <w:sz w:val="22"/>
                <w:szCs w:val="22"/>
              </w:rPr>
              <w:t xml:space="preserve"> </w:t>
            </w:r>
            <w:r w:rsidRPr="00462653">
              <w:rPr>
                <w:b/>
                <w:sz w:val="22"/>
                <w:szCs w:val="22"/>
                <w:highlight w:val="yellow"/>
              </w:rPr>
              <w:t>8</w:t>
            </w:r>
          </w:p>
          <w:p w14:paraId="1D7A15F4" w14:textId="77777777" w:rsidR="00077E65" w:rsidRPr="00462653" w:rsidRDefault="00077E65" w:rsidP="00961C15">
            <w:pPr>
              <w:snapToGrid w:val="0"/>
              <w:spacing w:line="240" w:lineRule="atLeast"/>
              <w:ind w:left="486"/>
              <w:rPr>
                <w:bCs/>
                <w:sz w:val="22"/>
                <w:szCs w:val="22"/>
              </w:rPr>
            </w:pPr>
            <w:r w:rsidRPr="00462653">
              <w:rPr>
                <w:bCs/>
                <w:sz w:val="22"/>
                <w:szCs w:val="22"/>
              </w:rPr>
              <w:t xml:space="preserve">[2] Set giga copper port </w:t>
            </w:r>
            <w:proofErr w:type="gramStart"/>
            <w:r w:rsidRPr="00462653">
              <w:rPr>
                <w:bCs/>
                <w:sz w:val="22"/>
                <w:szCs w:val="22"/>
              </w:rPr>
              <w:t>number :</w:t>
            </w:r>
            <w:proofErr w:type="gramEnd"/>
            <w:r w:rsidRPr="00462653">
              <w:rPr>
                <w:bCs/>
                <w:sz w:val="22"/>
                <w:szCs w:val="22"/>
              </w:rPr>
              <w:t xml:space="preserve"> </w:t>
            </w:r>
            <w:r w:rsidRPr="00462653">
              <w:rPr>
                <w:b/>
                <w:sz w:val="22"/>
                <w:szCs w:val="22"/>
                <w:highlight w:val="yellow"/>
              </w:rPr>
              <w:t>8</w:t>
            </w:r>
          </w:p>
          <w:p w14:paraId="6FA905DC" w14:textId="77777777" w:rsidR="00077E65" w:rsidRPr="00462653" w:rsidRDefault="00077E65" w:rsidP="00961C15">
            <w:pPr>
              <w:snapToGrid w:val="0"/>
              <w:spacing w:line="240" w:lineRule="atLeast"/>
              <w:ind w:left="486"/>
              <w:rPr>
                <w:bCs/>
                <w:sz w:val="22"/>
                <w:szCs w:val="22"/>
              </w:rPr>
            </w:pPr>
            <w:r w:rsidRPr="00462653">
              <w:rPr>
                <w:bCs/>
                <w:sz w:val="22"/>
                <w:szCs w:val="22"/>
              </w:rPr>
              <w:t xml:space="preserve">[4] Set 100m fiber port </w:t>
            </w:r>
            <w:proofErr w:type="gramStart"/>
            <w:r w:rsidRPr="00462653">
              <w:rPr>
                <w:bCs/>
                <w:sz w:val="22"/>
                <w:szCs w:val="22"/>
              </w:rPr>
              <w:t>number :</w:t>
            </w:r>
            <w:proofErr w:type="gramEnd"/>
            <w:r w:rsidRPr="00462653">
              <w:rPr>
                <w:bCs/>
                <w:sz w:val="22"/>
                <w:szCs w:val="22"/>
              </w:rPr>
              <w:t xml:space="preserve"> </w:t>
            </w:r>
            <w:r w:rsidRPr="00462653">
              <w:rPr>
                <w:b/>
                <w:sz w:val="22"/>
                <w:szCs w:val="22"/>
                <w:highlight w:val="yellow"/>
              </w:rPr>
              <w:t>2</w:t>
            </w:r>
          </w:p>
          <w:p w14:paraId="4252A90E" w14:textId="77777777" w:rsidR="00077E65" w:rsidRPr="00462653" w:rsidRDefault="00077E65" w:rsidP="00961C15">
            <w:pPr>
              <w:snapToGrid w:val="0"/>
              <w:spacing w:line="240" w:lineRule="atLeast"/>
              <w:ind w:left="486"/>
              <w:rPr>
                <w:bCs/>
                <w:sz w:val="22"/>
                <w:szCs w:val="22"/>
              </w:rPr>
            </w:pPr>
            <w:r w:rsidRPr="00462653">
              <w:rPr>
                <w:bCs/>
                <w:sz w:val="22"/>
                <w:szCs w:val="22"/>
              </w:rPr>
              <w:t xml:space="preserve">[6] Set 1g fiber port </w:t>
            </w:r>
            <w:proofErr w:type="gramStart"/>
            <w:r w:rsidRPr="00462653">
              <w:rPr>
                <w:bCs/>
                <w:sz w:val="22"/>
                <w:szCs w:val="22"/>
              </w:rPr>
              <w:t>number :</w:t>
            </w:r>
            <w:proofErr w:type="gramEnd"/>
            <w:r w:rsidRPr="00462653">
              <w:rPr>
                <w:bCs/>
                <w:sz w:val="22"/>
                <w:szCs w:val="22"/>
              </w:rPr>
              <w:t xml:space="preserve"> </w:t>
            </w:r>
            <w:r w:rsidRPr="00462653">
              <w:rPr>
                <w:b/>
                <w:sz w:val="22"/>
                <w:szCs w:val="22"/>
                <w:highlight w:val="yellow"/>
              </w:rPr>
              <w:t>2</w:t>
            </w:r>
          </w:p>
          <w:p w14:paraId="782C59B8" w14:textId="77777777" w:rsidR="00077E65" w:rsidRPr="00462653" w:rsidRDefault="00077E65" w:rsidP="00961C15">
            <w:pPr>
              <w:snapToGrid w:val="0"/>
              <w:spacing w:line="240" w:lineRule="atLeast"/>
              <w:ind w:left="486"/>
              <w:rPr>
                <w:bCs/>
                <w:sz w:val="22"/>
                <w:szCs w:val="22"/>
              </w:rPr>
            </w:pPr>
          </w:p>
          <w:p w14:paraId="587AEDAA" w14:textId="77777777" w:rsidR="00077E65" w:rsidRPr="00462653" w:rsidRDefault="00077E65" w:rsidP="00961C15">
            <w:pPr>
              <w:snapToGrid w:val="0"/>
              <w:spacing w:line="240" w:lineRule="atLeast"/>
              <w:ind w:left="486"/>
              <w:rPr>
                <w:bCs/>
                <w:sz w:val="22"/>
                <w:szCs w:val="22"/>
              </w:rPr>
            </w:pPr>
            <w:r w:rsidRPr="00462653">
              <w:rPr>
                <w:bCs/>
                <w:sz w:val="22"/>
                <w:szCs w:val="22"/>
                <w:highlight w:val="yellow"/>
              </w:rPr>
              <w:t>EDS-G2010-ML-8P-90 &gt; M-00167</w:t>
            </w:r>
          </w:p>
          <w:p w14:paraId="7EFC7C7A" w14:textId="77777777" w:rsidR="00077E65" w:rsidRPr="00462653" w:rsidRDefault="00077E65" w:rsidP="00961C15">
            <w:pPr>
              <w:snapToGrid w:val="0"/>
              <w:spacing w:line="240" w:lineRule="atLeast"/>
              <w:ind w:left="486"/>
              <w:rPr>
                <w:bCs/>
                <w:sz w:val="22"/>
                <w:szCs w:val="22"/>
              </w:rPr>
            </w:pPr>
            <w:r w:rsidRPr="00462653">
              <w:rPr>
                <w:bCs/>
                <w:noProof/>
                <w:sz w:val="22"/>
                <w:szCs w:val="22"/>
              </w:rPr>
              <w:drawing>
                <wp:inline distT="0" distB="0" distL="0" distR="0" wp14:anchorId="64C65346" wp14:editId="27759174">
                  <wp:extent cx="4657725" cy="977900"/>
                  <wp:effectExtent l="0" t="0" r="9525" b="0"/>
                  <wp:docPr id="47491053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0556269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7725" cy="97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405FD6" w14:textId="77777777" w:rsidR="00077E65" w:rsidRPr="00462653" w:rsidRDefault="00077E65" w:rsidP="00961C15">
            <w:pPr>
              <w:snapToGrid w:val="0"/>
              <w:spacing w:line="240" w:lineRule="atLeast"/>
              <w:ind w:left="486"/>
              <w:rPr>
                <w:bCs/>
                <w:sz w:val="22"/>
                <w:szCs w:val="22"/>
              </w:rPr>
            </w:pPr>
            <w:r w:rsidRPr="00462653">
              <w:rPr>
                <w:bCs/>
                <w:sz w:val="22"/>
                <w:szCs w:val="22"/>
              </w:rPr>
              <w:t xml:space="preserve">[0] Set mega copper port </w:t>
            </w:r>
            <w:proofErr w:type="gramStart"/>
            <w:r w:rsidRPr="00462653">
              <w:rPr>
                <w:bCs/>
                <w:sz w:val="22"/>
                <w:szCs w:val="22"/>
              </w:rPr>
              <w:t>number :</w:t>
            </w:r>
            <w:proofErr w:type="gramEnd"/>
            <w:r w:rsidRPr="00462653">
              <w:rPr>
                <w:bCs/>
                <w:sz w:val="22"/>
                <w:szCs w:val="22"/>
              </w:rPr>
              <w:t xml:space="preserve"> </w:t>
            </w:r>
            <w:r w:rsidRPr="00462653">
              <w:rPr>
                <w:b/>
                <w:sz w:val="22"/>
                <w:szCs w:val="22"/>
                <w:highlight w:val="yellow"/>
              </w:rPr>
              <w:t>10</w:t>
            </w:r>
          </w:p>
          <w:p w14:paraId="3BA976F9" w14:textId="77777777" w:rsidR="00077E65" w:rsidRPr="00462653" w:rsidRDefault="00077E65" w:rsidP="00961C15">
            <w:pPr>
              <w:snapToGrid w:val="0"/>
              <w:spacing w:line="240" w:lineRule="atLeast"/>
              <w:ind w:left="486"/>
              <w:rPr>
                <w:bCs/>
                <w:sz w:val="22"/>
                <w:szCs w:val="22"/>
              </w:rPr>
            </w:pPr>
            <w:r w:rsidRPr="00462653">
              <w:rPr>
                <w:bCs/>
                <w:sz w:val="22"/>
                <w:szCs w:val="22"/>
              </w:rPr>
              <w:t xml:space="preserve">[2] Set giga copper port </w:t>
            </w:r>
            <w:proofErr w:type="gramStart"/>
            <w:r w:rsidRPr="00462653">
              <w:rPr>
                <w:bCs/>
                <w:sz w:val="22"/>
                <w:szCs w:val="22"/>
              </w:rPr>
              <w:t>number :</w:t>
            </w:r>
            <w:proofErr w:type="gramEnd"/>
            <w:r w:rsidRPr="00462653">
              <w:rPr>
                <w:bCs/>
                <w:sz w:val="22"/>
                <w:szCs w:val="22"/>
              </w:rPr>
              <w:t xml:space="preserve"> </w:t>
            </w:r>
            <w:r w:rsidRPr="00462653">
              <w:rPr>
                <w:b/>
                <w:sz w:val="22"/>
                <w:szCs w:val="22"/>
                <w:highlight w:val="yellow"/>
              </w:rPr>
              <w:t>10</w:t>
            </w:r>
          </w:p>
          <w:p w14:paraId="6F460D50" w14:textId="77777777" w:rsidR="00077E65" w:rsidRPr="00462653" w:rsidRDefault="00077E65" w:rsidP="00961C15">
            <w:pPr>
              <w:snapToGrid w:val="0"/>
              <w:spacing w:line="240" w:lineRule="atLeast"/>
              <w:ind w:left="486"/>
              <w:rPr>
                <w:b/>
                <w:sz w:val="22"/>
                <w:szCs w:val="22"/>
              </w:rPr>
            </w:pPr>
          </w:p>
        </w:tc>
        <w:tc>
          <w:tcPr>
            <w:tcW w:w="7797" w:type="dxa"/>
            <w:tcBorders>
              <w:top w:val="single" w:sz="4" w:space="0" w:color="auto"/>
              <w:bottom w:val="single" w:sz="4" w:space="0" w:color="auto"/>
            </w:tcBorders>
          </w:tcPr>
          <w:p w14:paraId="6D79B49D" w14:textId="77777777" w:rsidR="00077E65" w:rsidRPr="00462653" w:rsidRDefault="00077E65" w:rsidP="00961C15">
            <w:pPr>
              <w:pStyle w:val="2"/>
              <w:rPr>
                <w:rFonts w:ascii="Times New Roman" w:eastAsia="標楷體" w:hAnsi="Times New Roman"/>
                <w:sz w:val="32"/>
                <w:szCs w:val="32"/>
              </w:rPr>
            </w:pPr>
            <w:r w:rsidRPr="00462653">
              <w:rPr>
                <w:rFonts w:ascii="Times New Roman" w:eastAsia="標楷體" w:hAnsi="Times New Roman"/>
                <w:b/>
                <w:sz w:val="32"/>
                <w:szCs w:val="32"/>
              </w:rPr>
              <w:t>【測試步驟</w:t>
            </w:r>
            <w:r w:rsidRPr="00462653">
              <w:rPr>
                <w:rFonts w:ascii="Times New Roman" w:eastAsia="標楷體" w:hAnsi="Times New Roman"/>
                <w:sz w:val="32"/>
                <w:szCs w:val="32"/>
              </w:rPr>
              <w:t>】</w:t>
            </w:r>
          </w:p>
          <w:p w14:paraId="7112E34B" w14:textId="77777777" w:rsidR="00077E65" w:rsidRPr="00462653" w:rsidRDefault="00077E65" w:rsidP="00CC5D60">
            <w:pPr>
              <w:numPr>
                <w:ilvl w:val="0"/>
                <w:numId w:val="28"/>
              </w:numPr>
              <w:snapToGrid w:val="0"/>
              <w:spacing w:line="240" w:lineRule="atLeast"/>
              <w:rPr>
                <w:b/>
                <w:sz w:val="28"/>
                <w:szCs w:val="28"/>
              </w:rPr>
            </w:pPr>
            <w:r w:rsidRPr="00462653">
              <w:rPr>
                <w:b/>
                <w:sz w:val="28"/>
                <w:szCs w:val="28"/>
              </w:rPr>
              <w:t>產品接上電源，確認</w:t>
            </w:r>
            <w:r w:rsidRPr="00462653">
              <w:rPr>
                <w:b/>
                <w:sz w:val="28"/>
                <w:szCs w:val="28"/>
              </w:rPr>
              <w:t xml:space="preserve"> PWR1 </w:t>
            </w:r>
            <w:r w:rsidRPr="00462653">
              <w:rPr>
                <w:b/>
                <w:color w:val="F79646" w:themeColor="accent6"/>
                <w:sz w:val="28"/>
                <w:szCs w:val="28"/>
              </w:rPr>
              <w:t>橘燈</w:t>
            </w:r>
            <w:r w:rsidRPr="00462653">
              <w:rPr>
                <w:b/>
                <w:sz w:val="28"/>
                <w:szCs w:val="28"/>
              </w:rPr>
              <w:t>亮起，並等待</w:t>
            </w:r>
            <w:r w:rsidRPr="00462653">
              <w:rPr>
                <w:b/>
                <w:sz w:val="28"/>
                <w:szCs w:val="28"/>
              </w:rPr>
              <w:t>10s</w:t>
            </w:r>
          </w:p>
          <w:p w14:paraId="7CA6A29D" w14:textId="77777777" w:rsidR="00077E65" w:rsidRPr="00462653" w:rsidRDefault="00077E65" w:rsidP="00CC5D60">
            <w:pPr>
              <w:numPr>
                <w:ilvl w:val="0"/>
                <w:numId w:val="28"/>
              </w:numPr>
              <w:snapToGrid w:val="0"/>
              <w:spacing w:line="240" w:lineRule="atLeast"/>
              <w:rPr>
                <w:b/>
                <w:sz w:val="28"/>
                <w:szCs w:val="28"/>
              </w:rPr>
            </w:pPr>
            <w:r w:rsidRPr="00462653">
              <w:rPr>
                <w:b/>
                <w:sz w:val="28"/>
                <w:szCs w:val="28"/>
              </w:rPr>
              <w:t>重新開啟</w:t>
            </w:r>
            <w:r w:rsidRPr="00462653">
              <w:rPr>
                <w:b/>
                <w:sz w:val="28"/>
                <w:szCs w:val="28"/>
              </w:rPr>
              <w:t xml:space="preserve"> M-00049 (EDS-G509)/ M-00167 (EDS-G516E)</w:t>
            </w:r>
          </w:p>
          <w:p w14:paraId="1FB9504E" w14:textId="77777777" w:rsidR="00077E65" w:rsidRPr="00462653" w:rsidRDefault="00077E65" w:rsidP="00CC5D60">
            <w:pPr>
              <w:numPr>
                <w:ilvl w:val="0"/>
                <w:numId w:val="28"/>
              </w:numPr>
              <w:snapToGrid w:val="0"/>
              <w:spacing w:line="240" w:lineRule="atLeast"/>
              <w:rPr>
                <w:b/>
                <w:sz w:val="28"/>
                <w:szCs w:val="28"/>
              </w:rPr>
            </w:pPr>
            <w:r w:rsidRPr="00462653">
              <w:rPr>
                <w:b/>
                <w:sz w:val="28"/>
                <w:szCs w:val="28"/>
              </w:rPr>
              <w:t>進入</w:t>
            </w:r>
            <w:r w:rsidRPr="00462653">
              <w:rPr>
                <w:b/>
                <w:sz w:val="28"/>
                <w:szCs w:val="28"/>
              </w:rPr>
              <w:t>Traffic</w:t>
            </w:r>
            <w:r w:rsidRPr="00462653">
              <w:rPr>
                <w:b/>
                <w:sz w:val="28"/>
                <w:szCs w:val="28"/>
              </w:rPr>
              <w:t>測試</w:t>
            </w:r>
          </w:p>
          <w:p w14:paraId="234A9023" w14:textId="77777777" w:rsidR="00077E65" w:rsidRPr="00462653" w:rsidRDefault="00077E65" w:rsidP="00CC5D60">
            <w:pPr>
              <w:numPr>
                <w:ilvl w:val="0"/>
                <w:numId w:val="28"/>
              </w:numPr>
              <w:snapToGrid w:val="0"/>
              <w:spacing w:line="240" w:lineRule="atLeast"/>
              <w:rPr>
                <w:b/>
                <w:sz w:val="28"/>
                <w:szCs w:val="28"/>
              </w:rPr>
            </w:pPr>
            <w:r w:rsidRPr="00462653">
              <w:rPr>
                <w:b/>
                <w:sz w:val="28"/>
                <w:szCs w:val="28"/>
              </w:rPr>
              <w:t>確認測試結果為</w:t>
            </w:r>
            <w:r w:rsidRPr="00462653">
              <w:rPr>
                <w:b/>
                <w:sz w:val="28"/>
                <w:szCs w:val="28"/>
              </w:rPr>
              <w:t xml:space="preserve">OK or Fail </w:t>
            </w:r>
          </w:p>
          <w:p w14:paraId="7E885358" w14:textId="77777777" w:rsidR="00077E65" w:rsidRPr="00462653" w:rsidRDefault="00077E65" w:rsidP="00CC5D60">
            <w:pPr>
              <w:numPr>
                <w:ilvl w:val="0"/>
                <w:numId w:val="28"/>
              </w:numPr>
              <w:rPr>
                <w:sz w:val="28"/>
                <w:szCs w:val="28"/>
              </w:rPr>
            </w:pPr>
            <w:r w:rsidRPr="00462653">
              <w:rPr>
                <w:sz w:val="28"/>
                <w:szCs w:val="28"/>
              </w:rPr>
              <w:t>移除產品電源，並更換待測物。按下空白鍵進行測試</w:t>
            </w:r>
          </w:p>
          <w:p w14:paraId="4EF265DB" w14:textId="77777777" w:rsidR="00077E65" w:rsidRPr="00462653" w:rsidRDefault="00077E65" w:rsidP="00961C15">
            <w:pPr>
              <w:rPr>
                <w:sz w:val="28"/>
                <w:szCs w:val="28"/>
              </w:rPr>
            </w:pPr>
            <w:r w:rsidRPr="00462653">
              <w:rPr>
                <w:noProof/>
              </w:rPr>
              <w:drawing>
                <wp:inline distT="0" distB="0" distL="0" distR="0" wp14:anchorId="6459CDA1" wp14:editId="6432860F">
                  <wp:extent cx="4813935" cy="1212850"/>
                  <wp:effectExtent l="0" t="0" r="5715" b="6350"/>
                  <wp:docPr id="1901050227" name="圖片 19010502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3935" cy="1212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FB2118" w14:textId="4223C1A4" w:rsidR="00077E65" w:rsidRPr="00462653" w:rsidRDefault="00077E65" w:rsidP="00961C15">
            <w:pPr>
              <w:jc w:val="both"/>
            </w:pPr>
          </w:p>
          <w:p w14:paraId="47316225" w14:textId="77777777" w:rsidR="00077E65" w:rsidRPr="00462653" w:rsidRDefault="00077E65" w:rsidP="00961C15">
            <w:pPr>
              <w:jc w:val="both"/>
            </w:pPr>
          </w:p>
        </w:tc>
      </w:tr>
    </w:tbl>
    <w:p w14:paraId="2676ACB9" w14:textId="77777777" w:rsidR="00077E65" w:rsidRPr="00462653" w:rsidRDefault="00077E65" w:rsidP="00077E65"/>
    <w:p w14:paraId="31CD0D19" w14:textId="77777777" w:rsidR="00077E65" w:rsidRPr="00462653" w:rsidRDefault="00077E65" w:rsidP="00077E65"/>
    <w:tbl>
      <w:tblPr>
        <w:tblW w:w="15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677"/>
        <w:gridCol w:w="7671"/>
        <w:gridCol w:w="6"/>
      </w:tblGrid>
      <w:tr w:rsidR="00077E65" w:rsidRPr="00462653" w14:paraId="16BE7824" w14:textId="77777777" w:rsidTr="00961C15">
        <w:trPr>
          <w:gridAfter w:val="1"/>
          <w:wAfter w:w="6" w:type="dxa"/>
          <w:trHeight w:val="546"/>
        </w:trPr>
        <w:tc>
          <w:tcPr>
            <w:tcW w:w="15348" w:type="dxa"/>
            <w:gridSpan w:val="2"/>
            <w:tcBorders>
              <w:bottom w:val="single" w:sz="4" w:space="0" w:color="auto"/>
            </w:tcBorders>
            <w:shd w:val="clear" w:color="auto" w:fill="E6E6E6"/>
          </w:tcPr>
          <w:p w14:paraId="227C5465" w14:textId="5826194C" w:rsidR="00077E65" w:rsidRPr="00462653" w:rsidRDefault="00077E65" w:rsidP="00077E65">
            <w:pPr>
              <w:pStyle w:val="ad"/>
              <w:numPr>
                <w:ilvl w:val="0"/>
                <w:numId w:val="16"/>
              </w:numPr>
              <w:ind w:leftChars="0"/>
              <w:jc w:val="center"/>
              <w:rPr>
                <w:b/>
                <w:bCs/>
                <w:sz w:val="32"/>
                <w:szCs w:val="32"/>
              </w:rPr>
            </w:pPr>
            <w:r w:rsidRPr="00462653">
              <w:rPr>
                <w:b/>
                <w:bCs/>
                <w:sz w:val="32"/>
                <w:szCs w:val="32"/>
              </w:rPr>
              <w:lastRenderedPageBreak/>
              <w:br w:type="page"/>
              <w:t>T</w:t>
            </w:r>
            <w:r w:rsidR="00672508">
              <w:rPr>
                <w:rFonts w:hint="eastAsia"/>
                <w:b/>
                <w:bCs/>
                <w:sz w:val="32"/>
                <w:szCs w:val="32"/>
              </w:rPr>
              <w:t>3</w:t>
            </w:r>
            <w:r w:rsidRPr="00462653">
              <w:rPr>
                <w:b/>
                <w:bCs/>
                <w:sz w:val="32"/>
                <w:szCs w:val="32"/>
              </w:rPr>
              <w:t>_MP Test</w:t>
            </w:r>
            <w:r w:rsidRPr="00462653">
              <w:rPr>
                <w:b/>
                <w:bCs/>
                <w:sz w:val="32"/>
                <w:szCs w:val="32"/>
              </w:rPr>
              <w:t>測試作業</w:t>
            </w:r>
            <w:r w:rsidRPr="00462653">
              <w:rPr>
                <w:b/>
                <w:bCs/>
                <w:sz w:val="32"/>
                <w:szCs w:val="32"/>
              </w:rPr>
              <w:t xml:space="preserve"> – 2 PoE Test</w:t>
            </w:r>
          </w:p>
        </w:tc>
      </w:tr>
      <w:tr w:rsidR="00077E65" w:rsidRPr="00462653" w14:paraId="338B24A2" w14:textId="77777777" w:rsidTr="00961C15">
        <w:trPr>
          <w:trHeight w:val="7572"/>
        </w:trPr>
        <w:tc>
          <w:tcPr>
            <w:tcW w:w="7677" w:type="dxa"/>
          </w:tcPr>
          <w:p w14:paraId="2413C191" w14:textId="77777777" w:rsidR="00077E65" w:rsidRPr="00462653" w:rsidRDefault="00077E65" w:rsidP="00961C15">
            <w:pPr>
              <w:tabs>
                <w:tab w:val="left" w:pos="0"/>
              </w:tabs>
              <w:rPr>
                <w:color w:val="0070C0"/>
                <w:szCs w:val="24"/>
              </w:rPr>
            </w:pPr>
            <w:r w:rsidRPr="00462653">
              <w:rPr>
                <w:color w:val="0070C0"/>
                <w:szCs w:val="24"/>
              </w:rPr>
              <w:t>[</w:t>
            </w:r>
            <w:r w:rsidRPr="00462653">
              <w:rPr>
                <w:color w:val="0070C0"/>
                <w:szCs w:val="24"/>
              </w:rPr>
              <w:t>測試作業</w:t>
            </w:r>
            <w:r w:rsidRPr="00462653">
              <w:rPr>
                <w:color w:val="0070C0"/>
                <w:szCs w:val="24"/>
              </w:rPr>
              <w:t>]</w:t>
            </w:r>
          </w:p>
          <w:p w14:paraId="24F58BE7" w14:textId="77777777" w:rsidR="00077E65" w:rsidRPr="00462653" w:rsidRDefault="00077E65" w:rsidP="00077E65">
            <w:pPr>
              <w:pStyle w:val="ad"/>
              <w:numPr>
                <w:ilvl w:val="0"/>
                <w:numId w:val="24"/>
              </w:numPr>
              <w:tabs>
                <w:tab w:val="left" w:pos="0"/>
              </w:tabs>
              <w:ind w:leftChars="0"/>
              <w:rPr>
                <w:szCs w:val="24"/>
              </w:rPr>
            </w:pPr>
            <w:r w:rsidRPr="00462653">
              <w:rPr>
                <w:szCs w:val="24"/>
              </w:rPr>
              <w:t>依接線圖進行連接治具與待測物，並開啟</w:t>
            </w:r>
            <w:r w:rsidRPr="00462653">
              <w:rPr>
                <w:szCs w:val="24"/>
              </w:rPr>
              <w:t>O-00222</w:t>
            </w:r>
            <w:r w:rsidRPr="00462653">
              <w:rPr>
                <w:szCs w:val="24"/>
              </w:rPr>
              <w:t>電源</w:t>
            </w:r>
          </w:p>
          <w:p w14:paraId="7B04E78B" w14:textId="77777777" w:rsidR="00077E65" w:rsidRPr="00462653" w:rsidRDefault="00077E65" w:rsidP="00077E65">
            <w:pPr>
              <w:pStyle w:val="ad"/>
              <w:numPr>
                <w:ilvl w:val="0"/>
                <w:numId w:val="24"/>
              </w:numPr>
              <w:ind w:leftChars="0"/>
              <w:rPr>
                <w:szCs w:val="24"/>
              </w:rPr>
            </w:pPr>
            <w:r w:rsidRPr="00462653">
              <w:rPr>
                <w:szCs w:val="24"/>
              </w:rPr>
              <w:t>產品接上電源，確認</w:t>
            </w:r>
            <w:r w:rsidRPr="00462653">
              <w:rPr>
                <w:szCs w:val="24"/>
              </w:rPr>
              <w:t xml:space="preserve"> PWR1 </w:t>
            </w:r>
            <w:r w:rsidRPr="00462653">
              <w:rPr>
                <w:color w:val="F79646" w:themeColor="accent6"/>
                <w:szCs w:val="24"/>
              </w:rPr>
              <w:t>橘</w:t>
            </w:r>
            <w:r w:rsidRPr="00462653">
              <w:rPr>
                <w:szCs w:val="24"/>
              </w:rPr>
              <w:t>燈亮起，並等待</w:t>
            </w:r>
            <w:r w:rsidRPr="00462653">
              <w:rPr>
                <w:szCs w:val="24"/>
              </w:rPr>
              <w:t>10s</w:t>
            </w:r>
          </w:p>
          <w:p w14:paraId="0633BC68" w14:textId="77777777" w:rsidR="00077E65" w:rsidRPr="00462653" w:rsidRDefault="00077E65" w:rsidP="00077E65">
            <w:pPr>
              <w:pStyle w:val="ad"/>
              <w:numPr>
                <w:ilvl w:val="0"/>
                <w:numId w:val="24"/>
              </w:numPr>
              <w:tabs>
                <w:tab w:val="left" w:pos="0"/>
              </w:tabs>
              <w:ind w:leftChars="0"/>
              <w:rPr>
                <w:szCs w:val="24"/>
              </w:rPr>
            </w:pPr>
            <w:r w:rsidRPr="00462653">
              <w:rPr>
                <w:szCs w:val="24"/>
              </w:rPr>
              <w:t>開始</w:t>
            </w:r>
            <w:proofErr w:type="spellStart"/>
            <w:r w:rsidRPr="00462653">
              <w:rPr>
                <w:szCs w:val="24"/>
              </w:rPr>
              <w:t>PoEStressTestTool</w:t>
            </w:r>
            <w:proofErr w:type="spellEnd"/>
            <w:r w:rsidRPr="00462653">
              <w:rPr>
                <w:szCs w:val="24"/>
              </w:rPr>
              <w:t>，設定如下</w:t>
            </w:r>
          </w:p>
          <w:p w14:paraId="09CF8D78" w14:textId="77777777" w:rsidR="00077E65" w:rsidRPr="00462653" w:rsidRDefault="00077E65" w:rsidP="00961C15">
            <w:pPr>
              <w:ind w:left="480"/>
              <w:jc w:val="both"/>
              <w:rPr>
                <w:szCs w:val="24"/>
              </w:rPr>
            </w:pPr>
            <w:r w:rsidRPr="00462653">
              <w:rPr>
                <w:noProof/>
                <w:szCs w:val="24"/>
              </w:rPr>
              <w:drawing>
                <wp:inline distT="0" distB="0" distL="0" distR="0" wp14:anchorId="1970FCA5" wp14:editId="1E990017">
                  <wp:extent cx="3239770" cy="915670"/>
                  <wp:effectExtent l="0" t="0" r="0" b="0"/>
                  <wp:docPr id="352065074" name="圖片 235" descr="一張含有 文字, 螢幕擷取畫面, 時鐘, 字型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9102126" name="圖片 235" descr="一張含有 文字, 螢幕擷取畫面, 時鐘, 字型 的圖片&#10;&#10;AI 產生的內容可能不正確。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9770" cy="9156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A72E418" w14:textId="77777777" w:rsidR="00077E65" w:rsidRPr="00462653" w:rsidRDefault="00077E65" w:rsidP="00077E65">
            <w:pPr>
              <w:numPr>
                <w:ilvl w:val="0"/>
                <w:numId w:val="25"/>
              </w:numPr>
              <w:jc w:val="both"/>
              <w:rPr>
                <w:color w:val="000000"/>
                <w:szCs w:val="24"/>
              </w:rPr>
            </w:pPr>
            <w:r w:rsidRPr="00462653">
              <w:rPr>
                <w:color w:val="000000"/>
                <w:szCs w:val="24"/>
              </w:rPr>
              <w:t>紅框</w:t>
            </w:r>
            <w:r w:rsidRPr="00462653">
              <w:rPr>
                <w:color w:val="000000"/>
                <w:szCs w:val="24"/>
              </w:rPr>
              <w:t>1</w:t>
            </w:r>
            <w:r w:rsidRPr="00462653">
              <w:rPr>
                <w:color w:val="000000"/>
                <w:szCs w:val="24"/>
              </w:rPr>
              <w:t>選擇</w:t>
            </w:r>
            <w:r w:rsidRPr="00462653">
              <w:rPr>
                <w:color w:val="000000"/>
                <w:szCs w:val="24"/>
              </w:rPr>
              <w:t>O-00222</w:t>
            </w:r>
            <w:r w:rsidRPr="00462653">
              <w:rPr>
                <w:color w:val="000000"/>
                <w:szCs w:val="24"/>
              </w:rPr>
              <w:t>於</w:t>
            </w:r>
            <w:r w:rsidRPr="00462653">
              <w:rPr>
                <w:color w:val="000000"/>
                <w:szCs w:val="24"/>
              </w:rPr>
              <w:t>PC</w:t>
            </w:r>
            <w:r w:rsidRPr="00462653">
              <w:rPr>
                <w:color w:val="000000"/>
                <w:szCs w:val="24"/>
              </w:rPr>
              <w:t>之</w:t>
            </w:r>
            <w:r w:rsidRPr="00462653">
              <w:rPr>
                <w:color w:val="000000"/>
                <w:szCs w:val="24"/>
              </w:rPr>
              <w:t>COM port</w:t>
            </w:r>
          </w:p>
          <w:p w14:paraId="24A57311" w14:textId="77777777" w:rsidR="00077E65" w:rsidRPr="00462653" w:rsidRDefault="00077E65" w:rsidP="00077E65">
            <w:pPr>
              <w:numPr>
                <w:ilvl w:val="0"/>
                <w:numId w:val="25"/>
              </w:numPr>
              <w:jc w:val="both"/>
              <w:rPr>
                <w:color w:val="000000"/>
                <w:szCs w:val="24"/>
              </w:rPr>
            </w:pPr>
            <w:r w:rsidRPr="00462653">
              <w:rPr>
                <w:color w:val="000000"/>
                <w:szCs w:val="24"/>
              </w:rPr>
              <w:t>點選紅框</w:t>
            </w:r>
            <w:r w:rsidRPr="00462653">
              <w:rPr>
                <w:color w:val="000000"/>
                <w:szCs w:val="24"/>
              </w:rPr>
              <w:t>2</w:t>
            </w:r>
            <w:r w:rsidRPr="00462653">
              <w:rPr>
                <w:color w:val="000000"/>
                <w:szCs w:val="24"/>
              </w:rPr>
              <w:t>，依工單選擇相對應料號之</w:t>
            </w:r>
            <w:r w:rsidRPr="00462653">
              <w:rPr>
                <w:color w:val="000000"/>
                <w:szCs w:val="24"/>
              </w:rPr>
              <w:t xml:space="preserve"> .xml </w:t>
            </w:r>
            <w:r w:rsidRPr="00462653">
              <w:rPr>
                <w:color w:val="000000"/>
                <w:szCs w:val="24"/>
              </w:rPr>
              <w:t>檔載入</w:t>
            </w:r>
          </w:p>
          <w:p w14:paraId="7A3C20E0" w14:textId="77777777" w:rsidR="00077E65" w:rsidRPr="00462653" w:rsidRDefault="00077E65" w:rsidP="00961C15">
            <w:pPr>
              <w:ind w:left="960"/>
              <w:jc w:val="both"/>
              <w:rPr>
                <w:color w:val="000000"/>
                <w:szCs w:val="24"/>
              </w:rPr>
            </w:pPr>
            <w:r w:rsidRPr="00462653">
              <w:rPr>
                <w:color w:val="000000"/>
                <w:szCs w:val="24"/>
              </w:rPr>
              <w:t>載入後核對產品名稱正確，並依下表核對正確</w:t>
            </w:r>
          </w:p>
          <w:p w14:paraId="6FC61913" w14:textId="77777777" w:rsidR="00077E65" w:rsidRPr="00462653" w:rsidRDefault="00077E65" w:rsidP="00961C15">
            <w:pPr>
              <w:pStyle w:val="ad"/>
              <w:tabs>
                <w:tab w:val="left" w:pos="0"/>
              </w:tabs>
              <w:ind w:leftChars="0" w:left="0"/>
              <w:rPr>
                <w:szCs w:val="24"/>
              </w:rPr>
            </w:pPr>
          </w:p>
        </w:tc>
        <w:tc>
          <w:tcPr>
            <w:tcW w:w="7677" w:type="dxa"/>
            <w:gridSpan w:val="2"/>
          </w:tcPr>
          <w:p w14:paraId="1DBCD6BB" w14:textId="77777777" w:rsidR="00077E65" w:rsidRPr="00462653" w:rsidRDefault="00077E65" w:rsidP="00077E65">
            <w:pPr>
              <w:pStyle w:val="ad"/>
              <w:numPr>
                <w:ilvl w:val="0"/>
                <w:numId w:val="24"/>
              </w:numPr>
              <w:tabs>
                <w:tab w:val="left" w:pos="0"/>
              </w:tabs>
              <w:ind w:leftChars="0"/>
              <w:rPr>
                <w:szCs w:val="24"/>
              </w:rPr>
            </w:pPr>
            <w:r w:rsidRPr="00462653">
              <w:rPr>
                <w:szCs w:val="24"/>
              </w:rPr>
              <w:t>點選</w:t>
            </w:r>
            <w:r w:rsidRPr="00462653">
              <w:rPr>
                <w:szCs w:val="24"/>
              </w:rPr>
              <w:t>”</w:t>
            </w:r>
            <w:proofErr w:type="spellStart"/>
            <w:r w:rsidRPr="00462653">
              <w:rPr>
                <w:szCs w:val="24"/>
              </w:rPr>
              <w:t>Sart</w:t>
            </w:r>
            <w:proofErr w:type="spellEnd"/>
            <w:r w:rsidRPr="00462653">
              <w:rPr>
                <w:szCs w:val="24"/>
              </w:rPr>
              <w:t>”</w:t>
            </w:r>
            <w:r w:rsidRPr="00462653">
              <w:rPr>
                <w:szCs w:val="24"/>
              </w:rPr>
              <w:t>後，根據待測物數量，輸入</w:t>
            </w:r>
            <w:r w:rsidRPr="00462653">
              <w:rPr>
                <w:szCs w:val="24"/>
              </w:rPr>
              <w:t>1~3</w:t>
            </w:r>
            <w:r w:rsidRPr="00462653">
              <w:rPr>
                <w:szCs w:val="24"/>
              </w:rPr>
              <w:t>，點選</w:t>
            </w:r>
            <w:r w:rsidRPr="00462653">
              <w:rPr>
                <w:szCs w:val="24"/>
              </w:rPr>
              <w:t>”OK”</w:t>
            </w:r>
            <w:r w:rsidRPr="00462653">
              <w:rPr>
                <w:szCs w:val="24"/>
              </w:rPr>
              <w:t>後開始進行</w:t>
            </w:r>
            <w:r w:rsidRPr="00462653">
              <w:rPr>
                <w:szCs w:val="24"/>
              </w:rPr>
              <w:t>PoE</w:t>
            </w:r>
            <w:r w:rsidRPr="00462653">
              <w:rPr>
                <w:szCs w:val="24"/>
              </w:rPr>
              <w:t>測試</w:t>
            </w:r>
          </w:p>
          <w:p w14:paraId="70867BE7" w14:textId="77777777" w:rsidR="00077E65" w:rsidRPr="00462653" w:rsidRDefault="00077E65" w:rsidP="00961C15">
            <w:pPr>
              <w:pStyle w:val="ad"/>
              <w:tabs>
                <w:tab w:val="left" w:pos="0"/>
              </w:tabs>
              <w:ind w:leftChars="0" w:left="360"/>
              <w:rPr>
                <w:szCs w:val="24"/>
              </w:rPr>
            </w:pPr>
            <w:r w:rsidRPr="00462653">
              <w:rPr>
                <w:szCs w:val="24"/>
              </w:rPr>
              <w:t>(</w:t>
            </w:r>
            <w:r w:rsidRPr="00462653">
              <w:rPr>
                <w:szCs w:val="24"/>
              </w:rPr>
              <w:t>假設只有</w:t>
            </w:r>
            <w:r w:rsidRPr="00462653">
              <w:rPr>
                <w:szCs w:val="24"/>
              </w:rPr>
              <w:t>1pcs</w:t>
            </w:r>
            <w:r w:rsidRPr="00462653">
              <w:rPr>
                <w:szCs w:val="24"/>
              </w:rPr>
              <w:t>，則輸入</w:t>
            </w:r>
            <w:r w:rsidRPr="00462653">
              <w:rPr>
                <w:szCs w:val="24"/>
              </w:rPr>
              <w:t>1)</w:t>
            </w:r>
          </w:p>
          <w:p w14:paraId="724C410E" w14:textId="77777777" w:rsidR="00077E65" w:rsidRPr="00462653" w:rsidRDefault="00077E65" w:rsidP="00961C15">
            <w:pPr>
              <w:pStyle w:val="ad"/>
              <w:tabs>
                <w:tab w:val="left" w:pos="0"/>
              </w:tabs>
              <w:ind w:leftChars="0" w:left="360"/>
              <w:rPr>
                <w:szCs w:val="24"/>
              </w:rPr>
            </w:pPr>
            <w:r w:rsidRPr="00462653">
              <w:rPr>
                <w:noProof/>
                <w:szCs w:val="24"/>
              </w:rPr>
              <w:drawing>
                <wp:inline distT="0" distB="0" distL="0" distR="0" wp14:anchorId="6EA52408" wp14:editId="50643127">
                  <wp:extent cx="3749040" cy="2377440"/>
                  <wp:effectExtent l="0" t="0" r="3810" b="3810"/>
                  <wp:docPr id="1996620548" name="圖片 229" descr="一張含有 文字, 螢幕擷取畫面, 陳列, 軟體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5400124" name="圖片 229" descr="一張含有 文字, 螢幕擷取畫面, 陳列, 軟體 的圖片&#10;&#10;AI 產生的內容可能不正確。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49040" cy="2377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68A4E7" w14:textId="77777777" w:rsidR="00077E65" w:rsidRPr="00462653" w:rsidRDefault="00077E65" w:rsidP="00961C15">
            <w:pPr>
              <w:pStyle w:val="ad"/>
              <w:tabs>
                <w:tab w:val="left" w:pos="0"/>
              </w:tabs>
              <w:ind w:leftChars="0" w:left="0"/>
              <w:rPr>
                <w:szCs w:val="24"/>
              </w:rPr>
            </w:pPr>
          </w:p>
        </w:tc>
      </w:tr>
      <w:tr w:rsidR="00077E65" w:rsidRPr="00462653" w14:paraId="04265C09" w14:textId="77777777" w:rsidTr="00961C15">
        <w:trPr>
          <w:trHeight w:val="7572"/>
        </w:trPr>
        <w:tc>
          <w:tcPr>
            <w:tcW w:w="7677" w:type="dxa"/>
            <w:tcBorders>
              <w:bottom w:val="single" w:sz="4" w:space="0" w:color="auto"/>
            </w:tcBorders>
          </w:tcPr>
          <w:p w14:paraId="7C093849" w14:textId="77777777" w:rsidR="00077E65" w:rsidRPr="00462653" w:rsidRDefault="00077E65" w:rsidP="00077E65">
            <w:pPr>
              <w:pStyle w:val="ad"/>
              <w:numPr>
                <w:ilvl w:val="0"/>
                <w:numId w:val="24"/>
              </w:numPr>
              <w:tabs>
                <w:tab w:val="left" w:pos="0"/>
              </w:tabs>
              <w:ind w:leftChars="0"/>
              <w:rPr>
                <w:szCs w:val="24"/>
              </w:rPr>
            </w:pPr>
            <w:r w:rsidRPr="00462653">
              <w:rPr>
                <w:szCs w:val="24"/>
              </w:rPr>
              <w:lastRenderedPageBreak/>
              <w:t>測試過程中，檢視測試畫面，如有出現</w:t>
            </w:r>
            <w:r w:rsidRPr="00462653">
              <w:rPr>
                <w:szCs w:val="24"/>
              </w:rPr>
              <w:t>Fail</w:t>
            </w:r>
            <w:r w:rsidRPr="00462653">
              <w:rPr>
                <w:szCs w:val="24"/>
              </w:rPr>
              <w:t>，測試</w:t>
            </w:r>
            <w:r w:rsidRPr="00462653">
              <w:rPr>
                <w:szCs w:val="24"/>
              </w:rPr>
              <w:t>port</w:t>
            </w:r>
            <w:r w:rsidRPr="00462653">
              <w:rPr>
                <w:szCs w:val="24"/>
              </w:rPr>
              <w:t>數及測試結果會出現紅字</w:t>
            </w:r>
          </w:p>
          <w:p w14:paraId="08C135C5" w14:textId="77777777" w:rsidR="00077E65" w:rsidRPr="00462653" w:rsidRDefault="00077E65" w:rsidP="00961C15">
            <w:pPr>
              <w:pStyle w:val="ad"/>
              <w:tabs>
                <w:tab w:val="left" w:pos="0"/>
              </w:tabs>
              <w:ind w:leftChars="0" w:left="360"/>
              <w:rPr>
                <w:szCs w:val="24"/>
              </w:rPr>
            </w:pPr>
            <w:r w:rsidRPr="00462653">
              <w:rPr>
                <w:b/>
                <w:bCs/>
                <w:noProof/>
                <w:color w:val="FF000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2085248" behindDoc="0" locked="0" layoutInCell="1" allowOverlap="1" wp14:anchorId="2EBE94E3" wp14:editId="60629BA2">
                      <wp:simplePos x="0" y="0"/>
                      <wp:positionH relativeFrom="column">
                        <wp:posOffset>4277995</wp:posOffset>
                      </wp:positionH>
                      <wp:positionV relativeFrom="paragraph">
                        <wp:posOffset>1581785</wp:posOffset>
                      </wp:positionV>
                      <wp:extent cx="146050" cy="514985"/>
                      <wp:effectExtent l="15875" t="22225" r="19050" b="15240"/>
                      <wp:wrapNone/>
                      <wp:docPr id="914600931" name="矩形 2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6050" cy="51498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06D4E73" id="矩形 234" o:spid="_x0000_s1026" style="position:absolute;margin-left:336.85pt;margin-top:124.55pt;width:11.5pt;height:40.55pt;z-index:252085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" filled="f" strokecolor="red" strokeweight="2.25pt"/>
                  </w:pict>
                </mc:Fallback>
              </mc:AlternateContent>
            </w:r>
            <w:r w:rsidRPr="00462653">
              <w:rPr>
                <w:noProof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2086272" behindDoc="0" locked="0" layoutInCell="1" allowOverlap="1" wp14:anchorId="41F98785" wp14:editId="1CD0C1D9">
                      <wp:simplePos x="0" y="0"/>
                      <wp:positionH relativeFrom="column">
                        <wp:posOffset>4424045</wp:posOffset>
                      </wp:positionH>
                      <wp:positionV relativeFrom="paragraph">
                        <wp:posOffset>1581785</wp:posOffset>
                      </wp:positionV>
                      <wp:extent cx="479425" cy="733425"/>
                      <wp:effectExtent l="0" t="3175" r="0" b="0"/>
                      <wp:wrapNone/>
                      <wp:docPr id="2015614351" name="文字方塊 2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79425" cy="7334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60C5D89" w14:textId="77777777" w:rsidR="00077E65" w:rsidRPr="00C679A3" w:rsidRDefault="00077E65" w:rsidP="00077E65">
                                  <w:pPr>
                                    <w:rPr>
                                      <w:color w:val="FF000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0000"/>
                                    </w:rPr>
                                    <w:t>捲</w:t>
                                  </w:r>
                                  <w:r w:rsidRPr="00C679A3">
                                    <w:rPr>
                                      <w:rFonts w:hint="eastAsia"/>
                                      <w:color w:val="FF0000"/>
                                    </w:rPr>
                                    <w:t>軸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F98785" id="_x0000_s1045" type="#_x0000_t202" style="position:absolute;left:0;text-align:left;margin-left:348.35pt;margin-top:124.55pt;width:37.75pt;height:57.75pt;z-index:252086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" filled="f" stroked="f">
                      <v:textbox>
                        <w:txbxContent>
                          <w:p w14:paraId="460C5D89" w14:textId="77777777" w:rsidR="00077E65" w:rsidRPr="00C679A3" w:rsidRDefault="00077E65" w:rsidP="00077E65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捲</w:t>
                            </w:r>
                            <w:r w:rsidRPr="00C679A3">
                              <w:rPr>
                                <w:rFonts w:hint="eastAsia"/>
                                <w:color w:val="FF0000"/>
                              </w:rPr>
                              <w:t>軸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62653">
              <w:rPr>
                <w:b/>
                <w:bCs/>
                <w:noProof/>
                <w:color w:val="FF0000"/>
                <w:sz w:val="28"/>
                <w:szCs w:val="28"/>
              </w:rPr>
              <w:drawing>
                <wp:inline distT="0" distB="0" distL="0" distR="0" wp14:anchorId="0FA97515" wp14:editId="72FD5289">
                  <wp:extent cx="4217670" cy="2162175"/>
                  <wp:effectExtent l="0" t="0" r="0" b="9525"/>
                  <wp:docPr id="104289281" name="圖片 232" descr="一張含有 文字, 螢幕擷取畫面, 字型, 數字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7888566" name="圖片 232" descr="一張含有 文字, 螢幕擷取畫面, 字型, 數字 的圖片&#10;&#10;AI 產生的內容可能不正確。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17670" cy="21621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73873BF" w14:textId="77777777" w:rsidR="00077E65" w:rsidRPr="00462653" w:rsidRDefault="00077E65" w:rsidP="00077E65">
            <w:pPr>
              <w:numPr>
                <w:ilvl w:val="0"/>
                <w:numId w:val="24"/>
              </w:numPr>
              <w:tabs>
                <w:tab w:val="left" w:pos="0"/>
              </w:tabs>
              <w:rPr>
                <w:color w:val="000000"/>
                <w:szCs w:val="24"/>
              </w:rPr>
            </w:pPr>
            <w:r w:rsidRPr="00462653">
              <w:rPr>
                <w:color w:val="000000"/>
                <w:szCs w:val="24"/>
              </w:rPr>
              <w:t>測試結束後，請拖曳右側卷軸，檢查下方</w:t>
            </w:r>
            <w:r w:rsidRPr="00462653">
              <w:rPr>
                <w:color w:val="000000"/>
                <w:szCs w:val="24"/>
              </w:rPr>
              <w:t>log</w:t>
            </w:r>
            <w:r w:rsidRPr="00462653">
              <w:rPr>
                <w:color w:val="000000"/>
                <w:szCs w:val="24"/>
              </w:rPr>
              <w:t>是否出現紅字</w:t>
            </w:r>
          </w:p>
          <w:p w14:paraId="4BBD5488" w14:textId="77777777" w:rsidR="00077E65" w:rsidRPr="00462653" w:rsidRDefault="00077E65" w:rsidP="00961C15">
            <w:pPr>
              <w:tabs>
                <w:tab w:val="left" w:pos="0"/>
              </w:tabs>
              <w:ind w:left="360"/>
              <w:rPr>
                <w:color w:val="000000"/>
                <w:szCs w:val="24"/>
              </w:rPr>
            </w:pPr>
            <w:r w:rsidRPr="00462653">
              <w:rPr>
                <w:color w:val="FF0000"/>
                <w:szCs w:val="24"/>
              </w:rPr>
              <w:t>紅字</w:t>
            </w:r>
            <w:r w:rsidRPr="00462653">
              <w:rPr>
                <w:color w:val="FF0000"/>
                <w:szCs w:val="24"/>
              </w:rPr>
              <w:t xml:space="preserve">: </w:t>
            </w:r>
            <w:r w:rsidRPr="00462653">
              <w:rPr>
                <w:color w:val="FF0000"/>
                <w:szCs w:val="24"/>
              </w:rPr>
              <w:t>表示</w:t>
            </w:r>
            <w:r w:rsidRPr="00462653">
              <w:rPr>
                <w:color w:val="FF0000"/>
                <w:szCs w:val="24"/>
              </w:rPr>
              <w:t>FAIL</w:t>
            </w:r>
            <w:r w:rsidRPr="00462653">
              <w:rPr>
                <w:color w:val="000000"/>
                <w:szCs w:val="24"/>
              </w:rPr>
              <w:t>，根據</w:t>
            </w:r>
            <w:r w:rsidRPr="00462653">
              <w:rPr>
                <w:color w:val="000000"/>
                <w:szCs w:val="24"/>
              </w:rPr>
              <w:t>port number</w:t>
            </w:r>
            <w:r w:rsidRPr="00462653">
              <w:rPr>
                <w:color w:val="000000"/>
                <w:szCs w:val="24"/>
              </w:rPr>
              <w:t>反查不良品待測物序號</w:t>
            </w:r>
          </w:p>
          <w:p w14:paraId="3960BFD8" w14:textId="77777777" w:rsidR="00077E65" w:rsidRPr="00462653" w:rsidRDefault="00077E65" w:rsidP="00961C15">
            <w:pPr>
              <w:tabs>
                <w:tab w:val="left" w:pos="0"/>
              </w:tabs>
              <w:ind w:left="360"/>
              <w:rPr>
                <w:color w:val="33CC33"/>
                <w:szCs w:val="24"/>
              </w:rPr>
            </w:pPr>
            <w:r w:rsidRPr="00462653">
              <w:rPr>
                <w:color w:val="33CC33"/>
                <w:szCs w:val="24"/>
              </w:rPr>
              <w:t>綠字</w:t>
            </w:r>
            <w:r w:rsidRPr="00462653">
              <w:rPr>
                <w:color w:val="33CC33"/>
                <w:szCs w:val="24"/>
              </w:rPr>
              <w:t xml:space="preserve">: </w:t>
            </w:r>
            <w:r w:rsidRPr="00462653">
              <w:rPr>
                <w:color w:val="33CC33"/>
                <w:szCs w:val="24"/>
              </w:rPr>
              <w:t>表示</w:t>
            </w:r>
            <w:r w:rsidRPr="00462653">
              <w:rPr>
                <w:color w:val="33CC33"/>
                <w:szCs w:val="24"/>
              </w:rPr>
              <w:t>PASS</w:t>
            </w:r>
          </w:p>
          <w:p w14:paraId="4FACA486" w14:textId="77777777" w:rsidR="00077E65" w:rsidRPr="00462653" w:rsidRDefault="00077E65" w:rsidP="00961C15">
            <w:pPr>
              <w:tabs>
                <w:tab w:val="left" w:pos="0"/>
              </w:tabs>
              <w:ind w:left="360"/>
              <w:rPr>
                <w:color w:val="000000"/>
                <w:szCs w:val="24"/>
              </w:rPr>
            </w:pPr>
            <w:r w:rsidRPr="00462653">
              <w:rPr>
                <w:noProof/>
                <w:color w:val="000000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2083200" behindDoc="0" locked="0" layoutInCell="1" allowOverlap="1" wp14:anchorId="7B543C8A" wp14:editId="69A37430">
                      <wp:simplePos x="0" y="0"/>
                      <wp:positionH relativeFrom="column">
                        <wp:posOffset>-48260</wp:posOffset>
                      </wp:positionH>
                      <wp:positionV relativeFrom="paragraph">
                        <wp:posOffset>111760</wp:posOffset>
                      </wp:positionV>
                      <wp:extent cx="276860" cy="295275"/>
                      <wp:effectExtent l="13970" t="7620" r="13970" b="11430"/>
                      <wp:wrapNone/>
                      <wp:docPr id="983803606" name="橢圓 2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6860" cy="295275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D4C89C5" id="橢圓 231" o:spid="_x0000_s1026" style="position:absolute;margin-left:-3.8pt;margin-top:8.8pt;width:21.8pt;height:23.25pt;z-index:252083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" filled="f"/>
                  </w:pict>
                </mc:Fallback>
              </mc:AlternateContent>
            </w:r>
          </w:p>
          <w:p w14:paraId="2D308777" w14:textId="77777777" w:rsidR="00077E65" w:rsidRPr="00462653" w:rsidRDefault="00077E65" w:rsidP="00961C15">
            <w:pPr>
              <w:tabs>
                <w:tab w:val="left" w:pos="0"/>
              </w:tabs>
              <w:rPr>
                <w:color w:val="000000"/>
                <w:szCs w:val="24"/>
              </w:rPr>
            </w:pPr>
            <w:r w:rsidRPr="00462653">
              <w:rPr>
                <w:noProof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2084224" behindDoc="0" locked="0" layoutInCell="1" allowOverlap="1" wp14:anchorId="3EAD5198" wp14:editId="1A200D3C">
                      <wp:simplePos x="0" y="0"/>
                      <wp:positionH relativeFrom="column">
                        <wp:posOffset>87630</wp:posOffset>
                      </wp:positionH>
                      <wp:positionV relativeFrom="paragraph">
                        <wp:posOffset>296545</wp:posOffset>
                      </wp:positionV>
                      <wp:extent cx="2936875" cy="733425"/>
                      <wp:effectExtent l="6985" t="10160" r="8890" b="8890"/>
                      <wp:wrapNone/>
                      <wp:docPr id="41269578" name="文字方塊 2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36875" cy="7334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D30DE0A" w14:textId="77777777" w:rsidR="00077E65" w:rsidRDefault="00077E65" w:rsidP="00077E65">
                                  <w:r>
                                    <w:rPr>
                                      <w:rFonts w:hint="eastAsia"/>
                                    </w:rPr>
                                    <w:t>Port number</w:t>
                                  </w:r>
                                </w:p>
                                <w:p w14:paraId="06C32790" w14:textId="77777777" w:rsidR="00077E65" w:rsidRDefault="00077E65" w:rsidP="00077E65">
                                  <w:r>
                                    <w:rPr>
                                      <w:rFonts w:hint="eastAsia"/>
                                    </w:rPr>
                                    <w:t>EX: P22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則表示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PoE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治具的第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22 port fail</w:t>
                                  </w:r>
                                </w:p>
                                <w:p w14:paraId="07D17198" w14:textId="77777777" w:rsidR="00077E65" w:rsidRDefault="00077E65" w:rsidP="00077E65">
                                  <w:r>
                                    <w:rPr>
                                      <w:rFonts w:hint="eastAsia"/>
                                    </w:rPr>
                                    <w:t>對應待測物則為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DUT3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AD5198" id="_x0000_s1046" type="#_x0000_t202" style="position:absolute;margin-left:6.9pt;margin-top:23.35pt;width:231.25pt;height:57.75pt;z-index:2520842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">
                      <v:textbox>
                        <w:txbxContent>
                          <w:p w14:paraId="6D30DE0A" w14:textId="77777777" w:rsidR="00077E65" w:rsidRDefault="00077E65" w:rsidP="00077E65">
                            <w:r>
                              <w:rPr>
                                <w:rFonts w:hint="eastAsia"/>
                              </w:rPr>
                              <w:t>Port number</w:t>
                            </w:r>
                          </w:p>
                          <w:p w14:paraId="06C32790" w14:textId="77777777" w:rsidR="00077E65" w:rsidRDefault="00077E65" w:rsidP="00077E65">
                            <w:r>
                              <w:rPr>
                                <w:rFonts w:hint="eastAsia"/>
                              </w:rPr>
                              <w:t>EX: P22</w:t>
                            </w:r>
                            <w:r>
                              <w:rPr>
                                <w:rFonts w:hint="eastAsia"/>
                              </w:rPr>
                              <w:t>則表示</w:t>
                            </w:r>
                            <w:r>
                              <w:rPr>
                                <w:rFonts w:hint="eastAsia"/>
                              </w:rPr>
                              <w:t>PoE</w:t>
                            </w:r>
                            <w:r>
                              <w:rPr>
                                <w:rFonts w:hint="eastAsia"/>
                              </w:rPr>
                              <w:t>治具的第</w:t>
                            </w:r>
                            <w:r>
                              <w:rPr>
                                <w:rFonts w:hint="eastAsia"/>
                              </w:rPr>
                              <w:t>22 port fail</w:t>
                            </w:r>
                          </w:p>
                          <w:p w14:paraId="07D17198" w14:textId="77777777" w:rsidR="00077E65" w:rsidRDefault="00077E65" w:rsidP="00077E65">
                            <w:r>
                              <w:rPr>
                                <w:rFonts w:hint="eastAsia"/>
                              </w:rPr>
                              <w:t>對應待測物則為</w:t>
                            </w:r>
                            <w:r>
                              <w:rPr>
                                <w:rFonts w:hint="eastAsia"/>
                              </w:rPr>
                              <w:t>DUT3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62653">
              <w:rPr>
                <w:noProof/>
                <w:color w:val="000000"/>
                <w:szCs w:val="24"/>
              </w:rPr>
              <w:drawing>
                <wp:inline distT="0" distB="0" distL="0" distR="0" wp14:anchorId="5AA8888B" wp14:editId="0E8B1CDB">
                  <wp:extent cx="4754880" cy="182880"/>
                  <wp:effectExtent l="0" t="0" r="7620" b="7620"/>
                  <wp:docPr id="1256232148" name="圖片 2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5488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77" w:type="dxa"/>
            <w:gridSpan w:val="2"/>
            <w:tcBorders>
              <w:bottom w:val="single" w:sz="4" w:space="0" w:color="auto"/>
            </w:tcBorders>
          </w:tcPr>
          <w:p w14:paraId="39C9B174" w14:textId="77777777" w:rsidR="00077E65" w:rsidRPr="00462653" w:rsidRDefault="00077E65" w:rsidP="00077E65">
            <w:pPr>
              <w:pStyle w:val="ad"/>
              <w:numPr>
                <w:ilvl w:val="0"/>
                <w:numId w:val="24"/>
              </w:numPr>
              <w:tabs>
                <w:tab w:val="left" w:pos="0"/>
              </w:tabs>
              <w:ind w:leftChars="0"/>
              <w:rPr>
                <w:szCs w:val="24"/>
              </w:rPr>
            </w:pPr>
            <w:r w:rsidRPr="00462653">
              <w:rPr>
                <w:szCs w:val="24"/>
              </w:rPr>
              <w:t>Port number</w:t>
            </w:r>
            <w:r w:rsidRPr="00462653">
              <w:rPr>
                <w:szCs w:val="24"/>
              </w:rPr>
              <w:t>與待測物對照表如下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417"/>
              <w:gridCol w:w="1417"/>
              <w:gridCol w:w="1417"/>
              <w:gridCol w:w="1417"/>
            </w:tblGrid>
            <w:tr w:rsidR="00077E65" w:rsidRPr="00462653" w14:paraId="060E616F" w14:textId="77777777" w:rsidTr="00961C15">
              <w:tc>
                <w:tcPr>
                  <w:tcW w:w="1417" w:type="dxa"/>
                  <w:shd w:val="clear" w:color="auto" w:fill="D9F2D0"/>
                </w:tcPr>
                <w:p w14:paraId="09A98516" w14:textId="77777777" w:rsidR="00077E65" w:rsidRPr="00462653" w:rsidRDefault="00077E65" w:rsidP="00961C15">
                  <w:pPr>
                    <w:pStyle w:val="ad"/>
                    <w:tabs>
                      <w:tab w:val="left" w:pos="0"/>
                    </w:tabs>
                    <w:ind w:leftChars="0" w:left="0"/>
                    <w:rPr>
                      <w:szCs w:val="24"/>
                    </w:rPr>
                  </w:pPr>
                  <w:r w:rsidRPr="00462653">
                    <w:rPr>
                      <w:szCs w:val="24"/>
                    </w:rPr>
                    <w:t>待測物</w:t>
                  </w:r>
                </w:p>
              </w:tc>
              <w:tc>
                <w:tcPr>
                  <w:tcW w:w="1417" w:type="dxa"/>
                  <w:vAlign w:val="center"/>
                </w:tcPr>
                <w:p w14:paraId="47635D95" w14:textId="77777777" w:rsidR="00077E65" w:rsidRPr="00462653" w:rsidRDefault="00077E65" w:rsidP="00961C15">
                  <w:pPr>
                    <w:pStyle w:val="ad"/>
                    <w:tabs>
                      <w:tab w:val="left" w:pos="0"/>
                    </w:tabs>
                    <w:ind w:leftChars="0" w:left="0"/>
                    <w:jc w:val="center"/>
                    <w:rPr>
                      <w:szCs w:val="24"/>
                    </w:rPr>
                  </w:pPr>
                  <w:r w:rsidRPr="00462653">
                    <w:rPr>
                      <w:szCs w:val="24"/>
                    </w:rPr>
                    <w:t>DUT1</w:t>
                  </w:r>
                </w:p>
              </w:tc>
              <w:tc>
                <w:tcPr>
                  <w:tcW w:w="1417" w:type="dxa"/>
                  <w:vAlign w:val="center"/>
                </w:tcPr>
                <w:p w14:paraId="4A09E6A2" w14:textId="77777777" w:rsidR="00077E65" w:rsidRPr="00462653" w:rsidRDefault="00077E65" w:rsidP="00961C15">
                  <w:pPr>
                    <w:pStyle w:val="ad"/>
                    <w:tabs>
                      <w:tab w:val="left" w:pos="0"/>
                    </w:tabs>
                    <w:ind w:leftChars="0" w:left="0"/>
                    <w:jc w:val="center"/>
                    <w:rPr>
                      <w:szCs w:val="24"/>
                    </w:rPr>
                  </w:pPr>
                  <w:r w:rsidRPr="00462653">
                    <w:rPr>
                      <w:szCs w:val="24"/>
                    </w:rPr>
                    <w:t>DUT2</w:t>
                  </w:r>
                </w:p>
              </w:tc>
              <w:tc>
                <w:tcPr>
                  <w:tcW w:w="1417" w:type="dxa"/>
                  <w:vAlign w:val="center"/>
                </w:tcPr>
                <w:p w14:paraId="78E1B5F5" w14:textId="77777777" w:rsidR="00077E65" w:rsidRPr="00462653" w:rsidRDefault="00077E65" w:rsidP="00961C15">
                  <w:pPr>
                    <w:pStyle w:val="ad"/>
                    <w:tabs>
                      <w:tab w:val="left" w:pos="0"/>
                    </w:tabs>
                    <w:ind w:leftChars="0" w:left="0"/>
                    <w:jc w:val="center"/>
                    <w:rPr>
                      <w:szCs w:val="24"/>
                    </w:rPr>
                  </w:pPr>
                  <w:r w:rsidRPr="00462653">
                    <w:rPr>
                      <w:szCs w:val="24"/>
                    </w:rPr>
                    <w:t>DUT3</w:t>
                  </w:r>
                </w:p>
              </w:tc>
            </w:tr>
            <w:tr w:rsidR="00077E65" w:rsidRPr="00462653" w14:paraId="2BCC61AA" w14:textId="77777777" w:rsidTr="00961C15">
              <w:tc>
                <w:tcPr>
                  <w:tcW w:w="1417" w:type="dxa"/>
                  <w:shd w:val="clear" w:color="auto" w:fill="D9F2D0"/>
                </w:tcPr>
                <w:p w14:paraId="70BC8250" w14:textId="77777777" w:rsidR="00077E65" w:rsidRPr="00462653" w:rsidRDefault="00077E65" w:rsidP="00961C15">
                  <w:pPr>
                    <w:pStyle w:val="ad"/>
                    <w:tabs>
                      <w:tab w:val="left" w:pos="0"/>
                    </w:tabs>
                    <w:ind w:leftChars="0" w:left="0"/>
                    <w:rPr>
                      <w:szCs w:val="24"/>
                    </w:rPr>
                  </w:pPr>
                  <w:r w:rsidRPr="00462653">
                    <w:rPr>
                      <w:szCs w:val="24"/>
                    </w:rPr>
                    <w:t>Port number</w:t>
                  </w:r>
                </w:p>
              </w:tc>
              <w:tc>
                <w:tcPr>
                  <w:tcW w:w="1417" w:type="dxa"/>
                  <w:vAlign w:val="center"/>
                </w:tcPr>
                <w:p w14:paraId="0AE0309A" w14:textId="77777777" w:rsidR="00077E65" w:rsidRPr="00462653" w:rsidRDefault="00077E65" w:rsidP="00961C15">
                  <w:pPr>
                    <w:pStyle w:val="ad"/>
                    <w:tabs>
                      <w:tab w:val="left" w:pos="0"/>
                    </w:tabs>
                    <w:ind w:leftChars="0" w:left="0"/>
                    <w:jc w:val="center"/>
                    <w:rPr>
                      <w:szCs w:val="24"/>
                    </w:rPr>
                  </w:pPr>
                  <w:r w:rsidRPr="00462653">
                    <w:rPr>
                      <w:szCs w:val="24"/>
                    </w:rPr>
                    <w:t>1~8</w:t>
                  </w:r>
                </w:p>
              </w:tc>
              <w:tc>
                <w:tcPr>
                  <w:tcW w:w="1417" w:type="dxa"/>
                  <w:vAlign w:val="center"/>
                </w:tcPr>
                <w:p w14:paraId="55B52909" w14:textId="77777777" w:rsidR="00077E65" w:rsidRPr="00462653" w:rsidRDefault="00077E65" w:rsidP="00961C15">
                  <w:pPr>
                    <w:pStyle w:val="ad"/>
                    <w:tabs>
                      <w:tab w:val="left" w:pos="0"/>
                    </w:tabs>
                    <w:ind w:leftChars="0" w:left="0"/>
                    <w:jc w:val="center"/>
                    <w:rPr>
                      <w:szCs w:val="24"/>
                    </w:rPr>
                  </w:pPr>
                  <w:r w:rsidRPr="00462653">
                    <w:rPr>
                      <w:szCs w:val="24"/>
                    </w:rPr>
                    <w:t>9-16</w:t>
                  </w:r>
                </w:p>
              </w:tc>
              <w:tc>
                <w:tcPr>
                  <w:tcW w:w="1417" w:type="dxa"/>
                  <w:vAlign w:val="center"/>
                </w:tcPr>
                <w:p w14:paraId="21F414BD" w14:textId="77777777" w:rsidR="00077E65" w:rsidRPr="00462653" w:rsidRDefault="00077E65" w:rsidP="00961C15">
                  <w:pPr>
                    <w:pStyle w:val="ad"/>
                    <w:tabs>
                      <w:tab w:val="left" w:pos="0"/>
                    </w:tabs>
                    <w:ind w:leftChars="0" w:left="0"/>
                    <w:jc w:val="center"/>
                    <w:rPr>
                      <w:szCs w:val="24"/>
                    </w:rPr>
                  </w:pPr>
                  <w:r w:rsidRPr="00462653">
                    <w:rPr>
                      <w:szCs w:val="24"/>
                    </w:rPr>
                    <w:t>17-24</w:t>
                  </w:r>
                </w:p>
              </w:tc>
            </w:tr>
          </w:tbl>
          <w:p w14:paraId="5ACB89C7" w14:textId="77777777" w:rsidR="00077E65" w:rsidRPr="00462653" w:rsidRDefault="00077E65" w:rsidP="00961C15">
            <w:pPr>
              <w:pStyle w:val="ad"/>
              <w:tabs>
                <w:tab w:val="left" w:pos="0"/>
              </w:tabs>
              <w:ind w:leftChars="0" w:left="0"/>
              <w:rPr>
                <w:szCs w:val="24"/>
              </w:rPr>
            </w:pPr>
          </w:p>
          <w:p w14:paraId="4D717B06" w14:textId="77777777" w:rsidR="00077E65" w:rsidRPr="00462653" w:rsidRDefault="00077E65" w:rsidP="00077E65">
            <w:pPr>
              <w:pStyle w:val="ad"/>
              <w:numPr>
                <w:ilvl w:val="0"/>
                <w:numId w:val="24"/>
              </w:numPr>
              <w:tabs>
                <w:tab w:val="left" w:pos="0"/>
              </w:tabs>
              <w:ind w:leftChars="0"/>
              <w:rPr>
                <w:szCs w:val="24"/>
              </w:rPr>
            </w:pPr>
            <w:r w:rsidRPr="00462653">
              <w:rPr>
                <w:szCs w:val="24"/>
              </w:rPr>
              <w:t>測試完成後，可直接更換待測物，並重複步驟</w:t>
            </w:r>
            <w:r w:rsidRPr="00462653">
              <w:rPr>
                <w:szCs w:val="24"/>
              </w:rPr>
              <w:t>4~6</w:t>
            </w:r>
            <w:r w:rsidRPr="00462653">
              <w:rPr>
                <w:szCs w:val="24"/>
              </w:rPr>
              <w:t>。</w:t>
            </w:r>
          </w:p>
          <w:p w14:paraId="158965F5" w14:textId="77777777" w:rsidR="00077E65" w:rsidRPr="00462653" w:rsidRDefault="00077E65" w:rsidP="00961C15">
            <w:pPr>
              <w:pStyle w:val="ad"/>
              <w:tabs>
                <w:tab w:val="left" w:pos="0"/>
              </w:tabs>
              <w:ind w:leftChars="0" w:left="360"/>
              <w:rPr>
                <w:szCs w:val="24"/>
              </w:rPr>
            </w:pPr>
            <w:r w:rsidRPr="00462653">
              <w:rPr>
                <w:szCs w:val="24"/>
              </w:rPr>
              <w:t>若有待測物不足</w:t>
            </w:r>
            <w:r w:rsidRPr="00462653">
              <w:rPr>
                <w:szCs w:val="24"/>
              </w:rPr>
              <w:t>3pcs</w:t>
            </w:r>
            <w:r w:rsidRPr="00462653">
              <w:rPr>
                <w:szCs w:val="24"/>
              </w:rPr>
              <w:t>，無須額外設定</w:t>
            </w:r>
          </w:p>
          <w:p w14:paraId="53191423" w14:textId="77777777" w:rsidR="00077E65" w:rsidRPr="00462653" w:rsidRDefault="00077E65" w:rsidP="00961C15">
            <w:pPr>
              <w:pStyle w:val="ad"/>
              <w:tabs>
                <w:tab w:val="left" w:pos="0"/>
              </w:tabs>
              <w:ind w:leftChars="0" w:left="0"/>
              <w:rPr>
                <w:szCs w:val="24"/>
              </w:rPr>
            </w:pPr>
          </w:p>
        </w:tc>
      </w:tr>
    </w:tbl>
    <w:p w14:paraId="4EA5662A" w14:textId="77777777" w:rsidR="00077E65" w:rsidRPr="00462653" w:rsidRDefault="00077E65" w:rsidP="00077E65"/>
    <w:p w14:paraId="16B55450" w14:textId="77777777" w:rsidR="00B41DC9" w:rsidRPr="00077E65" w:rsidRDefault="00B41DC9" w:rsidP="00B41DC9">
      <w:pPr>
        <w:widowControl/>
      </w:pPr>
    </w:p>
    <w:p w14:paraId="4570319E" w14:textId="77777777" w:rsidR="00B41DC9" w:rsidRDefault="00B41DC9" w:rsidP="00B41DC9">
      <w:pPr>
        <w:widowControl/>
      </w:pPr>
    </w:p>
    <w:p w14:paraId="7C2C48D8" w14:textId="77777777" w:rsidR="00B41DC9" w:rsidRDefault="00B41DC9" w:rsidP="00B41DC9">
      <w:pPr>
        <w:widowControl/>
      </w:pPr>
    </w:p>
    <w:tbl>
      <w:tblPr>
        <w:tblpPr w:leftFromText="180" w:rightFromText="180" w:vertAnchor="text" w:tblpY="1"/>
        <w:tblOverlap w:val="never"/>
        <w:tblW w:w="153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348"/>
      </w:tblGrid>
      <w:tr w:rsidR="00E47820" w:rsidRPr="00462653" w14:paraId="1F33A6DB" w14:textId="77777777" w:rsidTr="00961C15">
        <w:trPr>
          <w:trHeight w:val="546"/>
        </w:trPr>
        <w:tc>
          <w:tcPr>
            <w:tcW w:w="15348" w:type="dxa"/>
            <w:tcBorders>
              <w:bottom w:val="single" w:sz="4" w:space="0" w:color="auto"/>
            </w:tcBorders>
            <w:shd w:val="clear" w:color="auto" w:fill="E6E6E6"/>
          </w:tcPr>
          <w:p w14:paraId="004CD929" w14:textId="66EDA40F" w:rsidR="00E47820" w:rsidRPr="00462653" w:rsidRDefault="00E47820" w:rsidP="00E47820">
            <w:pPr>
              <w:pStyle w:val="ad"/>
              <w:numPr>
                <w:ilvl w:val="0"/>
                <w:numId w:val="16"/>
              </w:numPr>
              <w:ind w:leftChars="0"/>
              <w:jc w:val="center"/>
              <w:rPr>
                <w:sz w:val="32"/>
                <w:szCs w:val="32"/>
              </w:rPr>
            </w:pPr>
            <w:r w:rsidRPr="00462653">
              <w:rPr>
                <w:sz w:val="32"/>
                <w:szCs w:val="32"/>
              </w:rPr>
              <w:lastRenderedPageBreak/>
              <w:br w:type="page"/>
            </w:r>
            <w:r w:rsidRPr="00462653">
              <w:rPr>
                <w:b/>
                <w:sz w:val="32"/>
                <w:szCs w:val="32"/>
              </w:rPr>
              <w:t>T</w:t>
            </w:r>
            <w:r>
              <w:rPr>
                <w:rFonts w:hint="eastAsia"/>
                <w:b/>
                <w:sz w:val="32"/>
                <w:szCs w:val="32"/>
              </w:rPr>
              <w:t>3</w:t>
            </w:r>
            <w:r w:rsidRPr="00462653">
              <w:rPr>
                <w:b/>
                <w:sz w:val="32"/>
                <w:szCs w:val="32"/>
              </w:rPr>
              <w:t>(</w:t>
            </w:r>
            <w:proofErr w:type="spellStart"/>
            <w:r w:rsidRPr="00462653">
              <w:rPr>
                <w:b/>
                <w:sz w:val="32"/>
                <w:szCs w:val="32"/>
              </w:rPr>
              <w:t>MP_Test</w:t>
            </w:r>
            <w:proofErr w:type="spellEnd"/>
            <w:r>
              <w:rPr>
                <w:rFonts w:hint="eastAsia"/>
                <w:b/>
                <w:sz w:val="32"/>
                <w:szCs w:val="32"/>
              </w:rPr>
              <w:t>)Din Rail</w:t>
            </w:r>
            <w:r>
              <w:rPr>
                <w:rFonts w:hint="eastAsia"/>
                <w:b/>
                <w:sz w:val="32"/>
                <w:szCs w:val="32"/>
              </w:rPr>
              <w:t>組裝</w:t>
            </w:r>
            <w:r w:rsidRPr="00462653">
              <w:rPr>
                <w:b/>
                <w:sz w:val="32"/>
                <w:szCs w:val="32"/>
              </w:rPr>
              <w:t>作業</w:t>
            </w:r>
          </w:p>
        </w:tc>
      </w:tr>
      <w:tr w:rsidR="00CC3E0F" w:rsidRPr="00462653" w14:paraId="6CDC7B33" w14:textId="77777777" w:rsidTr="00D853E0">
        <w:trPr>
          <w:trHeight w:val="7572"/>
        </w:trPr>
        <w:tc>
          <w:tcPr>
            <w:tcW w:w="15348" w:type="dxa"/>
            <w:tcBorders>
              <w:top w:val="single" w:sz="4" w:space="0" w:color="auto"/>
              <w:bottom w:val="single" w:sz="4" w:space="0" w:color="auto"/>
            </w:tcBorders>
          </w:tcPr>
          <w:p w14:paraId="23E1A8E6" w14:textId="7AC9F684" w:rsidR="00CC3E0F" w:rsidRPr="00782AC0" w:rsidRDefault="00CC3E0F" w:rsidP="00961C15">
            <w:pPr>
              <w:jc w:val="both"/>
            </w:pPr>
            <w:r>
              <w:rPr>
                <w:rFonts w:hint="eastAsia"/>
              </w:rPr>
              <w:t>依組裝作業規範</w:t>
            </w:r>
            <w:r w:rsidR="004D0EC2">
              <w:rPr>
                <w:rFonts w:hint="eastAsia"/>
              </w:rPr>
              <w:t>「</w:t>
            </w:r>
            <w:r w:rsidR="004D0EC2">
              <w:rPr>
                <w:rFonts w:hint="eastAsia"/>
              </w:rPr>
              <w:t>PT-W-</w:t>
            </w:r>
            <w:r w:rsidR="00323B14">
              <w:rPr>
                <w:rFonts w:hint="eastAsia"/>
              </w:rPr>
              <w:t>XXXXX</w:t>
            </w:r>
            <w:r w:rsidR="004D0EC2">
              <w:rPr>
                <w:rFonts w:hint="eastAsia"/>
              </w:rPr>
              <w:t>」</w:t>
            </w:r>
            <w:r w:rsidR="00323B14">
              <w:rPr>
                <w:rFonts w:hint="eastAsia"/>
              </w:rPr>
              <w:t>進行</w:t>
            </w:r>
            <w:r w:rsidR="00323B14">
              <w:rPr>
                <w:rFonts w:hint="eastAsia"/>
              </w:rPr>
              <w:t>Din Rail</w:t>
            </w:r>
            <w:r w:rsidR="00323B14">
              <w:rPr>
                <w:rFonts w:hint="eastAsia"/>
              </w:rPr>
              <w:t>組裝作業</w:t>
            </w:r>
            <w:r w:rsidR="00782AC0">
              <w:rPr>
                <w:rFonts w:hint="eastAsia"/>
              </w:rPr>
              <w:t>。</w:t>
            </w:r>
          </w:p>
          <w:p w14:paraId="5120A811" w14:textId="7434C320" w:rsidR="00782AC0" w:rsidRPr="00462653" w:rsidRDefault="00782AC0" w:rsidP="00961C15">
            <w:pPr>
              <w:jc w:val="both"/>
              <w:rPr>
                <w:rFonts w:hint="eastAsia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89344" behindDoc="0" locked="0" layoutInCell="1" allowOverlap="1" wp14:anchorId="08F9D989" wp14:editId="11A13A0F">
                      <wp:simplePos x="0" y="0"/>
                      <wp:positionH relativeFrom="column">
                        <wp:posOffset>985354</wp:posOffset>
                      </wp:positionH>
                      <wp:positionV relativeFrom="paragraph">
                        <wp:posOffset>1767840</wp:posOffset>
                      </wp:positionV>
                      <wp:extent cx="1152939" cy="445273"/>
                      <wp:effectExtent l="0" t="57150" r="9525" b="31115"/>
                      <wp:wrapNone/>
                      <wp:docPr id="1242284547" name="直線單箭頭接點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152939" cy="445273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rgbClr val="EE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7207642" id="直線單箭頭接點 24" o:spid="_x0000_s1026" type="#_x0000_t32" style="position:absolute;margin-left:77.6pt;margin-top:139.2pt;width:90.8pt;height:35.05pt;flip:x y;z-index:252089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" strokecolor="#e00" strokeweight="3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91392" behindDoc="0" locked="0" layoutInCell="1" allowOverlap="1" wp14:anchorId="3BC0EA9A" wp14:editId="1B3C4C11">
                      <wp:simplePos x="0" y="0"/>
                      <wp:positionH relativeFrom="column">
                        <wp:posOffset>953052</wp:posOffset>
                      </wp:positionH>
                      <wp:positionV relativeFrom="paragraph">
                        <wp:posOffset>3787389</wp:posOffset>
                      </wp:positionV>
                      <wp:extent cx="1152939" cy="445273"/>
                      <wp:effectExtent l="0" t="57150" r="9525" b="31115"/>
                      <wp:wrapNone/>
                      <wp:docPr id="24145645" name="直線單箭頭接點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152939" cy="445273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rgbClr val="EE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246BA4E" id="直線單箭頭接點 24" o:spid="_x0000_s1026" type="#_x0000_t32" style="position:absolute;margin-left:75.05pt;margin-top:298.2pt;width:90.8pt;height:35.05pt;flip:x y;z-index:252091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" strokecolor="#e00" strokeweight="3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87296" behindDoc="0" locked="0" layoutInCell="1" allowOverlap="1" wp14:anchorId="4AAFF44A" wp14:editId="7CF7E477">
                      <wp:simplePos x="0" y="0"/>
                      <wp:positionH relativeFrom="column">
                        <wp:posOffset>978121</wp:posOffset>
                      </wp:positionH>
                      <wp:positionV relativeFrom="paragraph">
                        <wp:posOffset>1053327</wp:posOffset>
                      </wp:positionV>
                      <wp:extent cx="1152939" cy="445273"/>
                      <wp:effectExtent l="0" t="57150" r="9525" b="31115"/>
                      <wp:wrapNone/>
                      <wp:docPr id="404290017" name="直線單箭頭接點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152939" cy="445273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rgbClr val="EE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DCD9B9D" id="直線單箭頭接點 24" o:spid="_x0000_s1026" type="#_x0000_t32" style="position:absolute;margin-left:77pt;margin-top:82.95pt;width:90.8pt;height:35.05pt;flip:x y;z-index:25208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" strokecolor="#e00" strokeweight="3pt">
                      <v:stroke endarrow="block"/>
                    </v:shape>
                  </w:pict>
                </mc:Fallback>
              </mc:AlternateContent>
            </w:r>
            <w:r w:rsidRPr="00782AC0">
              <w:drawing>
                <wp:inline distT="0" distB="0" distL="0" distR="0" wp14:anchorId="68B63213" wp14:editId="06709BC6">
                  <wp:extent cx="4348097" cy="1734986"/>
                  <wp:effectExtent l="0" t="7937" r="6667" b="6668"/>
                  <wp:docPr id="91365019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3650190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4355975" cy="17381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F2DC09" w14:textId="77777777" w:rsidR="00E47820" w:rsidRDefault="00E47820" w:rsidP="00B41DC9">
      <w:pPr>
        <w:widowControl/>
      </w:pPr>
    </w:p>
    <w:p w14:paraId="5473FA0E" w14:textId="77777777" w:rsidR="00E47820" w:rsidRDefault="00E47820" w:rsidP="00B41DC9">
      <w:pPr>
        <w:widowControl/>
        <w:rPr>
          <w:rFonts w:hint="eastAsia"/>
        </w:rPr>
      </w:pPr>
    </w:p>
    <w:p w14:paraId="49F38D7D" w14:textId="77777777" w:rsidR="00B41DC9" w:rsidRDefault="00B41DC9" w:rsidP="00B41DC9">
      <w:pPr>
        <w:widowControl/>
      </w:pPr>
    </w:p>
    <w:p w14:paraId="1F87DA8A" w14:textId="77777777" w:rsidR="00B41DC9" w:rsidRDefault="00B41DC9" w:rsidP="00B41DC9">
      <w:pPr>
        <w:widowControl/>
      </w:pPr>
    </w:p>
    <w:p w14:paraId="39D7A9B7" w14:textId="77777777" w:rsidR="00B41DC9" w:rsidRDefault="00B41DC9" w:rsidP="00B41DC9">
      <w:pPr>
        <w:widowControl/>
      </w:pPr>
    </w:p>
    <w:p w14:paraId="21969332" w14:textId="77777777" w:rsidR="00B41DC9" w:rsidRDefault="00B41DC9" w:rsidP="00B41DC9">
      <w:pPr>
        <w:widowControl/>
      </w:pPr>
    </w:p>
    <w:p w14:paraId="5D3E07EB" w14:textId="77777777" w:rsidR="00782AC0" w:rsidRDefault="00782AC0" w:rsidP="00B41DC9">
      <w:pPr>
        <w:widowControl/>
      </w:pPr>
    </w:p>
    <w:p w14:paraId="5C4DC2FB" w14:textId="77777777" w:rsidR="00782AC0" w:rsidRDefault="00782AC0" w:rsidP="00B41DC9">
      <w:pPr>
        <w:widowControl/>
      </w:pPr>
    </w:p>
    <w:p w14:paraId="1A7C5789" w14:textId="77777777" w:rsidR="00782AC0" w:rsidRDefault="00782AC0" w:rsidP="00B41DC9">
      <w:pPr>
        <w:widowControl/>
        <w:rPr>
          <w:rFonts w:hint="eastAsia"/>
        </w:rPr>
      </w:pPr>
    </w:p>
    <w:p w14:paraId="2899A41B" w14:textId="77777777" w:rsidR="00B41DC9" w:rsidRPr="008164A0" w:rsidRDefault="00B41DC9" w:rsidP="00B41DC9">
      <w:pPr>
        <w:widowControl/>
        <w:jc w:val="center"/>
        <w:rPr>
          <w:sz w:val="96"/>
          <w:szCs w:val="56"/>
        </w:rPr>
      </w:pPr>
      <w:r w:rsidRPr="008164A0">
        <w:rPr>
          <w:rFonts w:hint="eastAsia"/>
          <w:sz w:val="96"/>
          <w:szCs w:val="56"/>
        </w:rPr>
        <w:t>附錄</w:t>
      </w:r>
    </w:p>
    <w:p w14:paraId="43ABA963" w14:textId="588AC691" w:rsidR="00B41DC9" w:rsidRDefault="00B41DC9" w:rsidP="00BC7CD5">
      <w:pPr>
        <w:widowControl/>
      </w:pPr>
    </w:p>
    <w:p w14:paraId="5EF08F53" w14:textId="77777777" w:rsidR="00B41DC9" w:rsidRDefault="00B41DC9">
      <w:pPr>
        <w:widowControl/>
      </w:pPr>
      <w:r>
        <w:br w:type="page"/>
      </w:r>
    </w:p>
    <w:p w14:paraId="6239A564" w14:textId="77777777" w:rsidR="00CB71C3" w:rsidRDefault="00CB71C3" w:rsidP="00BC7CD5">
      <w:pPr>
        <w:widowControl/>
      </w:pPr>
    </w:p>
    <w:tbl>
      <w:tblPr>
        <w:tblW w:w="15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354"/>
      </w:tblGrid>
      <w:tr w:rsidR="00884417" w:rsidRPr="0008459C" w14:paraId="78A360F6" w14:textId="77777777" w:rsidTr="00884417">
        <w:trPr>
          <w:trHeight w:val="546"/>
        </w:trPr>
        <w:tc>
          <w:tcPr>
            <w:tcW w:w="15354" w:type="dxa"/>
            <w:shd w:val="clear" w:color="auto" w:fill="E6E6E6"/>
          </w:tcPr>
          <w:p w14:paraId="4197D3C1" w14:textId="77777777" w:rsidR="00884417" w:rsidRPr="0008459C" w:rsidRDefault="00884417" w:rsidP="00D81948">
            <w:pPr>
              <w:jc w:val="center"/>
              <w:outlineLvl w:val="0"/>
              <w:rPr>
                <w:sz w:val="32"/>
                <w:szCs w:val="24"/>
              </w:rPr>
            </w:pPr>
            <w:r w:rsidRPr="0008459C">
              <w:rPr>
                <w:sz w:val="32"/>
                <w:szCs w:val="24"/>
              </w:rPr>
              <w:t>附錄</w:t>
            </w:r>
            <w:r w:rsidRPr="0008459C">
              <w:rPr>
                <w:sz w:val="32"/>
                <w:szCs w:val="24"/>
              </w:rPr>
              <w:t>1</w:t>
            </w:r>
            <w:r w:rsidRPr="0008459C">
              <w:rPr>
                <w:sz w:val="32"/>
                <w:szCs w:val="24"/>
              </w:rPr>
              <w:t>、</w:t>
            </w:r>
            <w:r>
              <w:rPr>
                <w:rFonts w:hint="eastAsia"/>
                <w:sz w:val="32"/>
                <w:szCs w:val="24"/>
              </w:rPr>
              <w:t xml:space="preserve"> P</w:t>
            </w:r>
            <w:r>
              <w:rPr>
                <w:sz w:val="32"/>
                <w:szCs w:val="24"/>
              </w:rPr>
              <w:t>o</w:t>
            </w:r>
            <w:r>
              <w:rPr>
                <w:rFonts w:hint="eastAsia"/>
                <w:sz w:val="32"/>
                <w:szCs w:val="24"/>
              </w:rPr>
              <w:t>E</w:t>
            </w:r>
            <w:r>
              <w:rPr>
                <w:rFonts w:hint="eastAsia"/>
                <w:sz w:val="32"/>
                <w:szCs w:val="24"/>
              </w:rPr>
              <w:t>治具設定檔</w:t>
            </w:r>
            <w:r>
              <w:rPr>
                <w:rFonts w:hint="eastAsia"/>
                <w:sz w:val="32"/>
                <w:szCs w:val="24"/>
              </w:rPr>
              <w:t>(.xml)</w:t>
            </w:r>
          </w:p>
        </w:tc>
      </w:tr>
      <w:tr w:rsidR="00884417" w:rsidRPr="0008459C" w14:paraId="1385EA1D" w14:textId="77777777" w:rsidTr="00884417">
        <w:trPr>
          <w:trHeight w:val="546"/>
        </w:trPr>
        <w:tc>
          <w:tcPr>
            <w:tcW w:w="15354" w:type="dxa"/>
            <w:tcBorders>
              <w:bottom w:val="single" w:sz="4" w:space="0" w:color="auto"/>
            </w:tcBorders>
          </w:tcPr>
          <w:p w14:paraId="360836A5" w14:textId="77777777" w:rsidR="007F2DB3" w:rsidRPr="007F2DB3" w:rsidRDefault="007F2DB3" w:rsidP="007F2DB3">
            <w:pPr>
              <w:outlineLvl w:val="0"/>
            </w:pPr>
            <w:r w:rsidRPr="007F2DB3">
              <w:t>&lt;</w:t>
            </w:r>
            <w:proofErr w:type="spellStart"/>
            <w:r w:rsidRPr="007F2DB3">
              <w:t>PoeTestSetting</w:t>
            </w:r>
            <w:proofErr w:type="spellEnd"/>
            <w:r w:rsidRPr="007F2DB3">
              <w:t>&gt;</w:t>
            </w:r>
          </w:p>
          <w:p w14:paraId="74252DBB" w14:textId="77777777" w:rsidR="007F2DB3" w:rsidRPr="007F2DB3" w:rsidRDefault="007F2DB3" w:rsidP="007F2DB3">
            <w:pPr>
              <w:outlineLvl w:val="0"/>
            </w:pPr>
            <w:r w:rsidRPr="007F2DB3">
              <w:t xml:space="preserve">       &lt;</w:t>
            </w:r>
            <w:proofErr w:type="spellStart"/>
            <w:r w:rsidRPr="007F2DB3">
              <w:t>GlobalSettings</w:t>
            </w:r>
            <w:proofErr w:type="spellEnd"/>
            <w:r w:rsidRPr="007F2DB3">
              <w:t>&gt;</w:t>
            </w:r>
          </w:p>
          <w:p w14:paraId="51585E50" w14:textId="77777777" w:rsidR="007F2DB3" w:rsidRPr="007F2DB3" w:rsidRDefault="007F2DB3" w:rsidP="007F2DB3">
            <w:pPr>
              <w:outlineLvl w:val="0"/>
            </w:pPr>
            <w:r w:rsidRPr="007F2DB3">
              <w:t xml:space="preserve">               &lt;</w:t>
            </w:r>
            <w:proofErr w:type="spellStart"/>
            <w:r w:rsidRPr="007F2DB3">
              <w:t>isErrorStop</w:t>
            </w:r>
            <w:proofErr w:type="spellEnd"/>
            <w:r w:rsidRPr="007F2DB3">
              <w:t xml:space="preserve"> set ='true/false'&gt;false&lt;/</w:t>
            </w:r>
            <w:proofErr w:type="spellStart"/>
            <w:r w:rsidRPr="007F2DB3">
              <w:t>isErrorStop</w:t>
            </w:r>
            <w:proofErr w:type="spellEnd"/>
            <w:r w:rsidRPr="007F2DB3">
              <w:t>&gt;</w:t>
            </w:r>
          </w:p>
          <w:p w14:paraId="4626F4CF" w14:textId="77777777" w:rsidR="007F2DB3" w:rsidRPr="007F2DB3" w:rsidRDefault="007F2DB3" w:rsidP="007F2DB3">
            <w:pPr>
              <w:outlineLvl w:val="0"/>
            </w:pPr>
            <w:r w:rsidRPr="007F2DB3">
              <w:t xml:space="preserve">               &lt;</w:t>
            </w:r>
            <w:proofErr w:type="spellStart"/>
            <w:r w:rsidRPr="007F2DB3">
              <w:t>IsLogNeed</w:t>
            </w:r>
            <w:proofErr w:type="spellEnd"/>
            <w:r w:rsidRPr="007F2DB3">
              <w:t xml:space="preserve"> set ='true/false'&gt;true&lt;/</w:t>
            </w:r>
            <w:proofErr w:type="spellStart"/>
            <w:r w:rsidRPr="007F2DB3">
              <w:t>IsLogNeed</w:t>
            </w:r>
            <w:proofErr w:type="spellEnd"/>
            <w:r w:rsidRPr="007F2DB3">
              <w:t>&gt;</w:t>
            </w:r>
          </w:p>
          <w:p w14:paraId="5F8A898E" w14:textId="77777777" w:rsidR="007F2DB3" w:rsidRPr="007F2DB3" w:rsidRDefault="007F2DB3" w:rsidP="007F2DB3">
            <w:pPr>
              <w:outlineLvl w:val="0"/>
            </w:pPr>
            <w:r w:rsidRPr="007F2DB3">
              <w:t xml:space="preserve">               &lt;</w:t>
            </w:r>
            <w:proofErr w:type="spellStart"/>
            <w:r w:rsidRPr="007F2DB3">
              <w:t>SignatureMode</w:t>
            </w:r>
            <w:proofErr w:type="spellEnd"/>
            <w:r w:rsidRPr="007F2DB3">
              <w:t xml:space="preserve"> set ='Single/Dual'&gt;Dual&lt;/</w:t>
            </w:r>
            <w:proofErr w:type="spellStart"/>
            <w:r w:rsidRPr="007F2DB3">
              <w:t>SignatureMode</w:t>
            </w:r>
            <w:proofErr w:type="spellEnd"/>
            <w:r w:rsidRPr="007F2DB3">
              <w:t>&gt;</w:t>
            </w:r>
          </w:p>
          <w:p w14:paraId="60CBFD0D" w14:textId="77777777" w:rsidR="007F2DB3" w:rsidRPr="007F2DB3" w:rsidRDefault="007F2DB3" w:rsidP="007F2DB3">
            <w:pPr>
              <w:outlineLvl w:val="0"/>
            </w:pPr>
            <w:r w:rsidRPr="007F2DB3">
              <w:t xml:space="preserve">               &lt;</w:t>
            </w:r>
            <w:proofErr w:type="spellStart"/>
            <w:r w:rsidRPr="007F2DB3">
              <w:t>TestMode</w:t>
            </w:r>
            <w:proofErr w:type="spellEnd"/>
            <w:r w:rsidRPr="007F2DB3">
              <w:t xml:space="preserve"> set ='Watt/Current/Voltage'&gt;Watt&lt;/</w:t>
            </w:r>
            <w:proofErr w:type="spellStart"/>
            <w:r w:rsidRPr="007F2DB3">
              <w:t>TestMode</w:t>
            </w:r>
            <w:proofErr w:type="spellEnd"/>
            <w:r w:rsidRPr="007F2DB3">
              <w:t>&gt;</w:t>
            </w:r>
          </w:p>
          <w:p w14:paraId="0CB7CE37" w14:textId="77777777" w:rsidR="007F2DB3" w:rsidRPr="007F2DB3" w:rsidRDefault="007F2DB3" w:rsidP="007F2DB3">
            <w:pPr>
              <w:outlineLvl w:val="0"/>
            </w:pPr>
            <w:r w:rsidRPr="007F2DB3">
              <w:t xml:space="preserve">               &lt;</w:t>
            </w:r>
            <w:proofErr w:type="spellStart"/>
            <w:r w:rsidRPr="007F2DB3">
              <w:t>TestIntervalTime</w:t>
            </w:r>
            <w:proofErr w:type="spellEnd"/>
            <w:r w:rsidRPr="007F2DB3">
              <w:t xml:space="preserve"> set ='</w:t>
            </w:r>
            <w:proofErr w:type="spellStart"/>
            <w:r w:rsidRPr="007F2DB3">
              <w:t>ms'</w:t>
            </w:r>
            <w:proofErr w:type="spellEnd"/>
            <w:r w:rsidRPr="007F2DB3">
              <w:t>&gt;237&lt;/</w:t>
            </w:r>
            <w:proofErr w:type="spellStart"/>
            <w:r w:rsidRPr="007F2DB3">
              <w:t>TestIntervalTime</w:t>
            </w:r>
            <w:proofErr w:type="spellEnd"/>
            <w:r w:rsidRPr="007F2DB3">
              <w:t>&gt;</w:t>
            </w:r>
          </w:p>
          <w:p w14:paraId="026EDC71" w14:textId="77777777" w:rsidR="007F2DB3" w:rsidRPr="007F2DB3" w:rsidRDefault="007F2DB3" w:rsidP="007F2DB3">
            <w:pPr>
              <w:outlineLvl w:val="0"/>
            </w:pPr>
            <w:r w:rsidRPr="007F2DB3">
              <w:t xml:space="preserve">               &lt;DUT num = '1'&gt;1-8&lt;/DUT&gt;</w:t>
            </w:r>
          </w:p>
          <w:p w14:paraId="720B80F6" w14:textId="77777777" w:rsidR="007F2DB3" w:rsidRPr="007F2DB3" w:rsidRDefault="007F2DB3" w:rsidP="007F2DB3">
            <w:pPr>
              <w:outlineLvl w:val="0"/>
            </w:pPr>
            <w:r w:rsidRPr="007F2DB3">
              <w:tab/>
            </w:r>
            <w:r w:rsidRPr="007F2DB3">
              <w:tab/>
            </w:r>
            <w:r w:rsidRPr="007F2DB3">
              <w:tab/>
              <w:t xml:space="preserve">   &lt;DUT num = '2'&gt;9-16&lt;/DUT&gt;</w:t>
            </w:r>
          </w:p>
          <w:p w14:paraId="3E5F5A20" w14:textId="77777777" w:rsidR="007F2DB3" w:rsidRPr="007F2DB3" w:rsidRDefault="007F2DB3" w:rsidP="007F2DB3">
            <w:pPr>
              <w:outlineLvl w:val="0"/>
            </w:pPr>
            <w:r w:rsidRPr="007F2DB3">
              <w:tab/>
            </w:r>
            <w:r w:rsidRPr="007F2DB3">
              <w:tab/>
            </w:r>
            <w:r w:rsidRPr="007F2DB3">
              <w:tab/>
              <w:t xml:space="preserve">   &lt;DUT num = '3'&gt;17-24&lt;/DUT&gt;</w:t>
            </w:r>
          </w:p>
          <w:p w14:paraId="6B1158A9" w14:textId="0DCCA4FD" w:rsidR="007F2DB3" w:rsidRPr="007F2DB3" w:rsidRDefault="007F2DB3" w:rsidP="007F2DB3">
            <w:pPr>
              <w:outlineLvl w:val="0"/>
            </w:pPr>
            <w:r w:rsidRPr="007F2DB3">
              <w:t xml:space="preserve">       &lt;/</w:t>
            </w:r>
            <w:proofErr w:type="spellStart"/>
            <w:r w:rsidRPr="007F2DB3">
              <w:t>GlobalSettings</w:t>
            </w:r>
            <w:proofErr w:type="spellEnd"/>
            <w:r w:rsidRPr="007F2DB3">
              <w:t>&gt;</w:t>
            </w:r>
            <w:r w:rsidR="000C77ED">
              <w:rPr>
                <w:rFonts w:hint="eastAsia"/>
              </w:rPr>
              <w:t>1</w:t>
            </w:r>
          </w:p>
          <w:p w14:paraId="13833FD6" w14:textId="77777777" w:rsidR="007F2DB3" w:rsidRPr="007F2DB3" w:rsidRDefault="007F2DB3" w:rsidP="007F2DB3">
            <w:pPr>
              <w:outlineLvl w:val="0"/>
            </w:pPr>
            <w:r w:rsidRPr="007F2DB3">
              <w:t xml:space="preserve">       &lt;</w:t>
            </w:r>
            <w:proofErr w:type="spellStart"/>
            <w:r w:rsidRPr="007F2DB3">
              <w:t>TestItem</w:t>
            </w:r>
            <w:proofErr w:type="spellEnd"/>
            <w:r w:rsidRPr="007F2DB3">
              <w:t>&gt;</w:t>
            </w:r>
          </w:p>
          <w:p w14:paraId="2D34B2B6" w14:textId="77777777" w:rsidR="007F2DB3" w:rsidRPr="007F2DB3" w:rsidRDefault="007F2DB3" w:rsidP="007F2DB3">
            <w:pPr>
              <w:outlineLvl w:val="0"/>
            </w:pPr>
            <w:r w:rsidRPr="007F2DB3">
              <w:t xml:space="preserve">               &lt;</w:t>
            </w:r>
            <w:proofErr w:type="spellStart"/>
            <w:r w:rsidRPr="007F2DB3">
              <w:t>PowerClass</w:t>
            </w:r>
            <w:proofErr w:type="spellEnd"/>
            <w:r w:rsidRPr="007F2DB3">
              <w:t xml:space="preserve"> set ='1-8'&gt;5&lt;/</w:t>
            </w:r>
            <w:proofErr w:type="spellStart"/>
            <w:r w:rsidRPr="007F2DB3">
              <w:t>PowerClass</w:t>
            </w:r>
            <w:proofErr w:type="spellEnd"/>
            <w:r w:rsidRPr="007F2DB3">
              <w:t>&gt;</w:t>
            </w:r>
          </w:p>
          <w:p w14:paraId="59B8ABE9" w14:textId="77777777" w:rsidR="007F2DB3" w:rsidRPr="007F2DB3" w:rsidRDefault="007F2DB3" w:rsidP="007F2DB3">
            <w:pPr>
              <w:outlineLvl w:val="0"/>
            </w:pPr>
            <w:r w:rsidRPr="007F2DB3">
              <w:t xml:space="preserve">               &lt;</w:t>
            </w:r>
            <w:proofErr w:type="spellStart"/>
            <w:r w:rsidRPr="007F2DB3">
              <w:t>DelayTime</w:t>
            </w:r>
            <w:proofErr w:type="spellEnd"/>
            <w:r w:rsidRPr="007F2DB3">
              <w:t xml:space="preserve"> set ='</w:t>
            </w:r>
            <w:proofErr w:type="spellStart"/>
            <w:r w:rsidRPr="007F2DB3">
              <w:t>ms'</w:t>
            </w:r>
            <w:proofErr w:type="spellEnd"/>
            <w:r w:rsidRPr="007F2DB3">
              <w:t>&gt;6000&lt;/</w:t>
            </w:r>
            <w:proofErr w:type="spellStart"/>
            <w:r w:rsidRPr="007F2DB3">
              <w:t>DelayTime</w:t>
            </w:r>
            <w:proofErr w:type="spellEnd"/>
            <w:r w:rsidRPr="007F2DB3">
              <w:t>&gt;</w:t>
            </w:r>
          </w:p>
          <w:p w14:paraId="1CA7E18A" w14:textId="77777777" w:rsidR="007F2DB3" w:rsidRPr="007F2DB3" w:rsidRDefault="007F2DB3" w:rsidP="007F2DB3">
            <w:pPr>
              <w:outlineLvl w:val="0"/>
            </w:pPr>
            <w:r w:rsidRPr="007F2DB3">
              <w:t xml:space="preserve">               &lt;Poe num = '1'&gt;</w:t>
            </w:r>
          </w:p>
          <w:p w14:paraId="6F842114" w14:textId="77777777" w:rsidR="007F2DB3" w:rsidRPr="007F2DB3" w:rsidRDefault="007F2DB3" w:rsidP="007F2DB3">
            <w:pPr>
              <w:outlineLvl w:val="0"/>
            </w:pPr>
            <w:r w:rsidRPr="007F2DB3">
              <w:t xml:space="preserve">                       &lt;Port&gt;P1(43,43;43,43,86;</w:t>
            </w:r>
            <w:proofErr w:type="gramStart"/>
            <w:r w:rsidRPr="007F2DB3">
              <w:t>5)&lt;</w:t>
            </w:r>
            <w:proofErr w:type="gramEnd"/>
            <w:r w:rsidRPr="007F2DB3">
              <w:t>/Port&gt;</w:t>
            </w:r>
          </w:p>
          <w:p w14:paraId="3AF5F414" w14:textId="77777777" w:rsidR="007F2DB3" w:rsidRPr="007F2DB3" w:rsidRDefault="007F2DB3" w:rsidP="007F2DB3">
            <w:pPr>
              <w:outlineLvl w:val="0"/>
            </w:pPr>
            <w:r w:rsidRPr="007F2DB3">
              <w:t xml:space="preserve">                       &lt;Port&gt;P2(43,43;43,43,86;</w:t>
            </w:r>
            <w:proofErr w:type="gramStart"/>
            <w:r w:rsidRPr="007F2DB3">
              <w:t>5)&lt;</w:t>
            </w:r>
            <w:proofErr w:type="gramEnd"/>
            <w:r w:rsidRPr="007F2DB3">
              <w:t>/Port&gt;</w:t>
            </w:r>
          </w:p>
          <w:p w14:paraId="08A167D4" w14:textId="77777777" w:rsidR="007F2DB3" w:rsidRPr="007F2DB3" w:rsidRDefault="007F2DB3" w:rsidP="007F2DB3">
            <w:pPr>
              <w:outlineLvl w:val="0"/>
            </w:pPr>
            <w:r w:rsidRPr="007F2DB3">
              <w:t xml:space="preserve">                       &lt;Port&gt;P9(43,43;43,43,86;</w:t>
            </w:r>
            <w:proofErr w:type="gramStart"/>
            <w:r w:rsidRPr="007F2DB3">
              <w:t>5)&lt;</w:t>
            </w:r>
            <w:proofErr w:type="gramEnd"/>
            <w:r w:rsidRPr="007F2DB3">
              <w:t>/Port&gt;</w:t>
            </w:r>
          </w:p>
          <w:p w14:paraId="3318EB36" w14:textId="77777777" w:rsidR="007F2DB3" w:rsidRPr="007F2DB3" w:rsidRDefault="007F2DB3" w:rsidP="007F2DB3">
            <w:pPr>
              <w:outlineLvl w:val="0"/>
            </w:pPr>
            <w:r w:rsidRPr="007F2DB3">
              <w:t xml:space="preserve">                       &lt;Port&gt;P10(43,43;43,43,86;</w:t>
            </w:r>
            <w:proofErr w:type="gramStart"/>
            <w:r w:rsidRPr="007F2DB3">
              <w:t>5)&lt;</w:t>
            </w:r>
            <w:proofErr w:type="gramEnd"/>
            <w:r w:rsidRPr="007F2DB3">
              <w:t>/Port&gt;</w:t>
            </w:r>
          </w:p>
          <w:p w14:paraId="5E043D20" w14:textId="77777777" w:rsidR="007F2DB3" w:rsidRPr="007F2DB3" w:rsidRDefault="007F2DB3" w:rsidP="007F2DB3">
            <w:pPr>
              <w:outlineLvl w:val="0"/>
            </w:pPr>
            <w:r w:rsidRPr="007F2DB3">
              <w:t xml:space="preserve">                       &lt;Port&gt;P17(43,43;43,43,86;</w:t>
            </w:r>
            <w:proofErr w:type="gramStart"/>
            <w:r w:rsidRPr="007F2DB3">
              <w:t>5)&lt;</w:t>
            </w:r>
            <w:proofErr w:type="gramEnd"/>
            <w:r w:rsidRPr="007F2DB3">
              <w:t>/Port&gt;</w:t>
            </w:r>
          </w:p>
          <w:p w14:paraId="63A9CB8A" w14:textId="77777777" w:rsidR="007F2DB3" w:rsidRPr="007F2DB3" w:rsidRDefault="007F2DB3" w:rsidP="007F2DB3">
            <w:pPr>
              <w:outlineLvl w:val="0"/>
            </w:pPr>
            <w:r w:rsidRPr="007F2DB3">
              <w:t xml:space="preserve">                       &lt;Port&gt;P18(43,43;43,43,86;</w:t>
            </w:r>
            <w:proofErr w:type="gramStart"/>
            <w:r w:rsidRPr="007F2DB3">
              <w:t>5)&lt;</w:t>
            </w:r>
            <w:proofErr w:type="gramEnd"/>
            <w:r w:rsidRPr="007F2DB3">
              <w:t>/Port&gt;</w:t>
            </w:r>
            <w:r w:rsidRPr="007F2DB3">
              <w:tab/>
            </w:r>
            <w:r w:rsidRPr="007F2DB3">
              <w:tab/>
            </w:r>
            <w:r w:rsidRPr="007F2DB3">
              <w:tab/>
            </w:r>
            <w:r w:rsidRPr="007F2DB3">
              <w:tab/>
            </w:r>
            <w:r w:rsidRPr="007F2DB3">
              <w:tab/>
              <w:t xml:space="preserve">   </w:t>
            </w:r>
          </w:p>
          <w:p w14:paraId="03F261F3" w14:textId="77777777" w:rsidR="007F2DB3" w:rsidRPr="007F2DB3" w:rsidRDefault="007F2DB3" w:rsidP="007F2DB3">
            <w:pPr>
              <w:outlineLvl w:val="0"/>
            </w:pPr>
            <w:r w:rsidRPr="007F2DB3">
              <w:t xml:space="preserve">               &lt;/Poe&gt;</w:t>
            </w:r>
          </w:p>
          <w:p w14:paraId="04A46193" w14:textId="77777777" w:rsidR="007F2DB3" w:rsidRPr="007F2DB3" w:rsidRDefault="007F2DB3" w:rsidP="007F2DB3">
            <w:pPr>
              <w:outlineLvl w:val="0"/>
            </w:pPr>
            <w:r w:rsidRPr="007F2DB3">
              <w:t xml:space="preserve">       &lt;/</w:t>
            </w:r>
            <w:proofErr w:type="spellStart"/>
            <w:r w:rsidRPr="007F2DB3">
              <w:t>TestItem</w:t>
            </w:r>
            <w:proofErr w:type="spellEnd"/>
            <w:r w:rsidRPr="007F2DB3">
              <w:t>&gt;</w:t>
            </w:r>
          </w:p>
          <w:p w14:paraId="31400405" w14:textId="77777777" w:rsidR="007F2DB3" w:rsidRPr="007F2DB3" w:rsidRDefault="007F2DB3" w:rsidP="007F2DB3">
            <w:pPr>
              <w:outlineLvl w:val="0"/>
            </w:pPr>
            <w:r w:rsidRPr="007F2DB3">
              <w:t xml:space="preserve">       &lt;</w:t>
            </w:r>
            <w:proofErr w:type="spellStart"/>
            <w:r w:rsidRPr="007F2DB3">
              <w:t>TestItem</w:t>
            </w:r>
            <w:proofErr w:type="spellEnd"/>
            <w:r w:rsidRPr="007F2DB3">
              <w:t>&gt;</w:t>
            </w:r>
          </w:p>
          <w:p w14:paraId="7FE6EF75" w14:textId="77777777" w:rsidR="007F2DB3" w:rsidRPr="007F2DB3" w:rsidRDefault="007F2DB3" w:rsidP="007F2DB3">
            <w:pPr>
              <w:outlineLvl w:val="0"/>
            </w:pPr>
            <w:r w:rsidRPr="007F2DB3">
              <w:t xml:space="preserve">               &lt;</w:t>
            </w:r>
            <w:proofErr w:type="spellStart"/>
            <w:r w:rsidRPr="007F2DB3">
              <w:t>PowerClass</w:t>
            </w:r>
            <w:proofErr w:type="spellEnd"/>
            <w:r w:rsidRPr="007F2DB3">
              <w:t xml:space="preserve"> set ='1-8'&gt;5&lt;/</w:t>
            </w:r>
            <w:proofErr w:type="spellStart"/>
            <w:r w:rsidRPr="007F2DB3">
              <w:t>PowerClass</w:t>
            </w:r>
            <w:proofErr w:type="spellEnd"/>
            <w:r w:rsidRPr="007F2DB3">
              <w:t>&gt;</w:t>
            </w:r>
          </w:p>
          <w:p w14:paraId="597D4BD2" w14:textId="77777777" w:rsidR="007F2DB3" w:rsidRPr="007F2DB3" w:rsidRDefault="007F2DB3" w:rsidP="007F2DB3">
            <w:pPr>
              <w:outlineLvl w:val="0"/>
            </w:pPr>
            <w:r w:rsidRPr="007F2DB3">
              <w:t xml:space="preserve">               &lt;</w:t>
            </w:r>
            <w:proofErr w:type="spellStart"/>
            <w:r w:rsidRPr="007F2DB3">
              <w:t>DelayTime</w:t>
            </w:r>
            <w:proofErr w:type="spellEnd"/>
            <w:r w:rsidRPr="007F2DB3">
              <w:t xml:space="preserve"> set ='</w:t>
            </w:r>
            <w:proofErr w:type="spellStart"/>
            <w:r w:rsidRPr="007F2DB3">
              <w:t>ms'</w:t>
            </w:r>
            <w:proofErr w:type="spellEnd"/>
            <w:r w:rsidRPr="007F2DB3">
              <w:t>&gt;6000&lt;/</w:t>
            </w:r>
            <w:proofErr w:type="spellStart"/>
            <w:r w:rsidRPr="007F2DB3">
              <w:t>DelayTime</w:t>
            </w:r>
            <w:proofErr w:type="spellEnd"/>
            <w:r w:rsidRPr="007F2DB3">
              <w:t>&gt;</w:t>
            </w:r>
          </w:p>
          <w:p w14:paraId="36D29BEB" w14:textId="77777777" w:rsidR="007F2DB3" w:rsidRPr="007F2DB3" w:rsidRDefault="007F2DB3" w:rsidP="007F2DB3">
            <w:pPr>
              <w:outlineLvl w:val="0"/>
            </w:pPr>
            <w:r w:rsidRPr="007F2DB3">
              <w:t xml:space="preserve">               &lt;Poe num = '1'&gt;</w:t>
            </w:r>
          </w:p>
          <w:p w14:paraId="48B45E09" w14:textId="77777777" w:rsidR="007F2DB3" w:rsidRPr="007F2DB3" w:rsidRDefault="007F2DB3" w:rsidP="007F2DB3">
            <w:pPr>
              <w:outlineLvl w:val="0"/>
            </w:pPr>
            <w:r w:rsidRPr="007F2DB3">
              <w:t xml:space="preserve">                       &lt;Port&gt;P3(43,43;43,43,86;</w:t>
            </w:r>
            <w:proofErr w:type="gramStart"/>
            <w:r w:rsidRPr="007F2DB3">
              <w:t>5)&lt;</w:t>
            </w:r>
            <w:proofErr w:type="gramEnd"/>
            <w:r w:rsidRPr="007F2DB3">
              <w:t>/Port&gt;</w:t>
            </w:r>
          </w:p>
          <w:p w14:paraId="4A886D0A" w14:textId="77777777" w:rsidR="007F2DB3" w:rsidRPr="007F2DB3" w:rsidRDefault="007F2DB3" w:rsidP="007F2DB3">
            <w:pPr>
              <w:outlineLvl w:val="0"/>
            </w:pPr>
            <w:r w:rsidRPr="007F2DB3">
              <w:t xml:space="preserve">                       &lt;Port&gt;P4(43,43;43,43,86;</w:t>
            </w:r>
            <w:proofErr w:type="gramStart"/>
            <w:r w:rsidRPr="007F2DB3">
              <w:t>5)&lt;</w:t>
            </w:r>
            <w:proofErr w:type="gramEnd"/>
            <w:r w:rsidRPr="007F2DB3">
              <w:t>/Port&gt;</w:t>
            </w:r>
          </w:p>
          <w:p w14:paraId="6ECBF671" w14:textId="77777777" w:rsidR="007F2DB3" w:rsidRPr="007F2DB3" w:rsidRDefault="007F2DB3" w:rsidP="007F2DB3">
            <w:pPr>
              <w:outlineLvl w:val="0"/>
            </w:pPr>
            <w:r w:rsidRPr="007F2DB3">
              <w:lastRenderedPageBreak/>
              <w:t xml:space="preserve">                       &lt;Port&gt;P11(43,43;43,43,86;</w:t>
            </w:r>
            <w:proofErr w:type="gramStart"/>
            <w:r w:rsidRPr="007F2DB3">
              <w:t>5)&lt;</w:t>
            </w:r>
            <w:proofErr w:type="gramEnd"/>
            <w:r w:rsidRPr="007F2DB3">
              <w:t>/Port&gt;</w:t>
            </w:r>
          </w:p>
          <w:p w14:paraId="21BA36C7" w14:textId="77777777" w:rsidR="007F2DB3" w:rsidRPr="007F2DB3" w:rsidRDefault="007F2DB3" w:rsidP="007F2DB3">
            <w:pPr>
              <w:outlineLvl w:val="0"/>
            </w:pPr>
            <w:r w:rsidRPr="007F2DB3">
              <w:t xml:space="preserve">                       &lt;Port&gt;P12(43,43;43,43,86;</w:t>
            </w:r>
            <w:proofErr w:type="gramStart"/>
            <w:r w:rsidRPr="007F2DB3">
              <w:t>5)&lt;</w:t>
            </w:r>
            <w:proofErr w:type="gramEnd"/>
            <w:r w:rsidRPr="007F2DB3">
              <w:t>/Port&gt;</w:t>
            </w:r>
          </w:p>
          <w:p w14:paraId="7FD42F27" w14:textId="77777777" w:rsidR="007F2DB3" w:rsidRPr="007F2DB3" w:rsidRDefault="007F2DB3" w:rsidP="007F2DB3">
            <w:pPr>
              <w:outlineLvl w:val="0"/>
            </w:pPr>
            <w:r w:rsidRPr="007F2DB3">
              <w:t xml:space="preserve">                       &lt;Port&gt;P19(43,43;43,43,86;</w:t>
            </w:r>
            <w:proofErr w:type="gramStart"/>
            <w:r w:rsidRPr="007F2DB3">
              <w:t>5)&lt;</w:t>
            </w:r>
            <w:proofErr w:type="gramEnd"/>
            <w:r w:rsidRPr="007F2DB3">
              <w:t>/Port&gt;</w:t>
            </w:r>
          </w:p>
          <w:p w14:paraId="0A21FA96" w14:textId="77777777" w:rsidR="007F2DB3" w:rsidRPr="007F2DB3" w:rsidRDefault="007F2DB3" w:rsidP="007F2DB3">
            <w:pPr>
              <w:outlineLvl w:val="0"/>
            </w:pPr>
            <w:r w:rsidRPr="007F2DB3">
              <w:t xml:space="preserve">                       &lt;Port&gt;P20(43,43;43,43,86;</w:t>
            </w:r>
            <w:proofErr w:type="gramStart"/>
            <w:r w:rsidRPr="007F2DB3">
              <w:t>5)&lt;</w:t>
            </w:r>
            <w:proofErr w:type="gramEnd"/>
            <w:r w:rsidRPr="007F2DB3">
              <w:t>/Port&gt;</w:t>
            </w:r>
          </w:p>
          <w:p w14:paraId="5496F314" w14:textId="77777777" w:rsidR="007F2DB3" w:rsidRPr="007F2DB3" w:rsidRDefault="007F2DB3" w:rsidP="007F2DB3">
            <w:pPr>
              <w:outlineLvl w:val="0"/>
            </w:pPr>
            <w:r w:rsidRPr="007F2DB3">
              <w:t xml:space="preserve">               &lt;/Poe&gt;</w:t>
            </w:r>
          </w:p>
          <w:p w14:paraId="3DF83503" w14:textId="77777777" w:rsidR="007F2DB3" w:rsidRPr="007F2DB3" w:rsidRDefault="007F2DB3" w:rsidP="007F2DB3">
            <w:pPr>
              <w:outlineLvl w:val="0"/>
            </w:pPr>
            <w:r w:rsidRPr="007F2DB3">
              <w:t xml:space="preserve">       &lt;/</w:t>
            </w:r>
            <w:proofErr w:type="spellStart"/>
            <w:r w:rsidRPr="007F2DB3">
              <w:t>TestItem</w:t>
            </w:r>
            <w:proofErr w:type="spellEnd"/>
            <w:r w:rsidRPr="007F2DB3">
              <w:t>&gt;</w:t>
            </w:r>
          </w:p>
          <w:p w14:paraId="76167965" w14:textId="77777777" w:rsidR="007F2DB3" w:rsidRPr="007F2DB3" w:rsidRDefault="007F2DB3" w:rsidP="007F2DB3">
            <w:pPr>
              <w:outlineLvl w:val="0"/>
            </w:pPr>
            <w:r w:rsidRPr="007F2DB3">
              <w:t xml:space="preserve">       &lt;</w:t>
            </w:r>
            <w:proofErr w:type="spellStart"/>
            <w:r w:rsidRPr="007F2DB3">
              <w:t>TestItem</w:t>
            </w:r>
            <w:proofErr w:type="spellEnd"/>
            <w:r w:rsidRPr="007F2DB3">
              <w:t>&gt;</w:t>
            </w:r>
          </w:p>
          <w:p w14:paraId="573C1891" w14:textId="77777777" w:rsidR="007F2DB3" w:rsidRPr="007F2DB3" w:rsidRDefault="007F2DB3" w:rsidP="007F2DB3">
            <w:pPr>
              <w:outlineLvl w:val="0"/>
            </w:pPr>
            <w:r w:rsidRPr="007F2DB3">
              <w:t xml:space="preserve">               &lt;</w:t>
            </w:r>
            <w:proofErr w:type="spellStart"/>
            <w:r w:rsidRPr="007F2DB3">
              <w:t>PowerClass</w:t>
            </w:r>
            <w:proofErr w:type="spellEnd"/>
            <w:r w:rsidRPr="007F2DB3">
              <w:t xml:space="preserve"> set ='1-8'&gt;5&lt;/</w:t>
            </w:r>
            <w:proofErr w:type="spellStart"/>
            <w:r w:rsidRPr="007F2DB3">
              <w:t>PowerClass</w:t>
            </w:r>
            <w:proofErr w:type="spellEnd"/>
            <w:r w:rsidRPr="007F2DB3">
              <w:t>&gt;</w:t>
            </w:r>
          </w:p>
          <w:p w14:paraId="37875CB3" w14:textId="77777777" w:rsidR="007F2DB3" w:rsidRPr="007F2DB3" w:rsidRDefault="007F2DB3" w:rsidP="007F2DB3">
            <w:pPr>
              <w:outlineLvl w:val="0"/>
            </w:pPr>
            <w:r w:rsidRPr="007F2DB3">
              <w:t xml:space="preserve">               &lt;</w:t>
            </w:r>
            <w:proofErr w:type="spellStart"/>
            <w:r w:rsidRPr="007F2DB3">
              <w:t>DelayTime</w:t>
            </w:r>
            <w:proofErr w:type="spellEnd"/>
            <w:r w:rsidRPr="007F2DB3">
              <w:t xml:space="preserve"> set ='</w:t>
            </w:r>
            <w:proofErr w:type="spellStart"/>
            <w:r w:rsidRPr="007F2DB3">
              <w:t>ms'</w:t>
            </w:r>
            <w:proofErr w:type="spellEnd"/>
            <w:r w:rsidRPr="007F2DB3">
              <w:t>&gt;6000&lt;/</w:t>
            </w:r>
            <w:proofErr w:type="spellStart"/>
            <w:r w:rsidRPr="007F2DB3">
              <w:t>DelayTime</w:t>
            </w:r>
            <w:proofErr w:type="spellEnd"/>
            <w:r w:rsidRPr="007F2DB3">
              <w:t>&gt;</w:t>
            </w:r>
          </w:p>
          <w:p w14:paraId="5EFC19B0" w14:textId="77777777" w:rsidR="007F2DB3" w:rsidRPr="007F2DB3" w:rsidRDefault="007F2DB3" w:rsidP="007F2DB3">
            <w:pPr>
              <w:outlineLvl w:val="0"/>
            </w:pPr>
            <w:r w:rsidRPr="007F2DB3">
              <w:t xml:space="preserve">               &lt;Poe num = '1'&gt;</w:t>
            </w:r>
          </w:p>
          <w:p w14:paraId="08726CE7" w14:textId="77777777" w:rsidR="007F2DB3" w:rsidRPr="007F2DB3" w:rsidRDefault="007F2DB3" w:rsidP="007F2DB3">
            <w:pPr>
              <w:outlineLvl w:val="0"/>
            </w:pPr>
            <w:r w:rsidRPr="007F2DB3">
              <w:t xml:space="preserve">                       &lt;Port&gt;P5(43,43;43,43,86;</w:t>
            </w:r>
            <w:proofErr w:type="gramStart"/>
            <w:r w:rsidRPr="007F2DB3">
              <w:t>5)&lt;</w:t>
            </w:r>
            <w:proofErr w:type="gramEnd"/>
            <w:r w:rsidRPr="007F2DB3">
              <w:t>/Port&gt;</w:t>
            </w:r>
          </w:p>
          <w:p w14:paraId="28C885FA" w14:textId="77777777" w:rsidR="007F2DB3" w:rsidRPr="007F2DB3" w:rsidRDefault="007F2DB3" w:rsidP="007F2DB3">
            <w:pPr>
              <w:outlineLvl w:val="0"/>
            </w:pPr>
            <w:r w:rsidRPr="007F2DB3">
              <w:t xml:space="preserve">                       &lt;Port&gt;P6(43,43;43,43,86;</w:t>
            </w:r>
            <w:proofErr w:type="gramStart"/>
            <w:r w:rsidRPr="007F2DB3">
              <w:t>5)&lt;</w:t>
            </w:r>
            <w:proofErr w:type="gramEnd"/>
            <w:r w:rsidRPr="007F2DB3">
              <w:t>/Port&gt;</w:t>
            </w:r>
          </w:p>
          <w:p w14:paraId="2FC89A2B" w14:textId="77777777" w:rsidR="007F2DB3" w:rsidRPr="007F2DB3" w:rsidRDefault="007F2DB3" w:rsidP="007F2DB3">
            <w:pPr>
              <w:outlineLvl w:val="0"/>
            </w:pPr>
            <w:r w:rsidRPr="007F2DB3">
              <w:t xml:space="preserve">                       &lt;Port&gt;P13(43,43;43,43,86;</w:t>
            </w:r>
            <w:proofErr w:type="gramStart"/>
            <w:r w:rsidRPr="007F2DB3">
              <w:t>5)&lt;</w:t>
            </w:r>
            <w:proofErr w:type="gramEnd"/>
            <w:r w:rsidRPr="007F2DB3">
              <w:t>/Port&gt;</w:t>
            </w:r>
          </w:p>
          <w:p w14:paraId="3DCF2F00" w14:textId="77777777" w:rsidR="007F2DB3" w:rsidRPr="007F2DB3" w:rsidRDefault="007F2DB3" w:rsidP="007F2DB3">
            <w:pPr>
              <w:outlineLvl w:val="0"/>
            </w:pPr>
            <w:r w:rsidRPr="007F2DB3">
              <w:t xml:space="preserve">                       &lt;Port&gt;P14(43,43;43,43,86;</w:t>
            </w:r>
            <w:proofErr w:type="gramStart"/>
            <w:r w:rsidRPr="007F2DB3">
              <w:t>5)&lt;</w:t>
            </w:r>
            <w:proofErr w:type="gramEnd"/>
            <w:r w:rsidRPr="007F2DB3">
              <w:t>/Port&gt;</w:t>
            </w:r>
          </w:p>
          <w:p w14:paraId="504AE280" w14:textId="77777777" w:rsidR="007F2DB3" w:rsidRPr="007F2DB3" w:rsidRDefault="007F2DB3" w:rsidP="007F2DB3">
            <w:pPr>
              <w:outlineLvl w:val="0"/>
            </w:pPr>
            <w:r w:rsidRPr="007F2DB3">
              <w:t xml:space="preserve">                       &lt;Port&gt;P21(43,43;43,43,86;</w:t>
            </w:r>
            <w:proofErr w:type="gramStart"/>
            <w:r w:rsidRPr="007F2DB3">
              <w:t>5)&lt;</w:t>
            </w:r>
            <w:proofErr w:type="gramEnd"/>
            <w:r w:rsidRPr="007F2DB3">
              <w:t>/Port&gt;</w:t>
            </w:r>
          </w:p>
          <w:p w14:paraId="63E0179F" w14:textId="77777777" w:rsidR="007F2DB3" w:rsidRPr="007F2DB3" w:rsidRDefault="007F2DB3" w:rsidP="007F2DB3">
            <w:pPr>
              <w:outlineLvl w:val="0"/>
            </w:pPr>
            <w:r w:rsidRPr="007F2DB3">
              <w:t xml:space="preserve">                       &lt;Port&gt;P22(43,43;43,43,86;</w:t>
            </w:r>
            <w:proofErr w:type="gramStart"/>
            <w:r w:rsidRPr="007F2DB3">
              <w:t>5)&lt;</w:t>
            </w:r>
            <w:proofErr w:type="gramEnd"/>
            <w:r w:rsidRPr="007F2DB3">
              <w:t>/Port&gt;</w:t>
            </w:r>
          </w:p>
          <w:p w14:paraId="26F727C6" w14:textId="77777777" w:rsidR="007F2DB3" w:rsidRPr="007F2DB3" w:rsidRDefault="007F2DB3" w:rsidP="007F2DB3">
            <w:pPr>
              <w:outlineLvl w:val="0"/>
            </w:pPr>
            <w:r w:rsidRPr="007F2DB3">
              <w:t xml:space="preserve">               &lt;/Poe&gt;</w:t>
            </w:r>
          </w:p>
          <w:p w14:paraId="72BD97D1" w14:textId="77777777" w:rsidR="007F2DB3" w:rsidRPr="007F2DB3" w:rsidRDefault="007F2DB3" w:rsidP="007F2DB3">
            <w:pPr>
              <w:outlineLvl w:val="0"/>
            </w:pPr>
            <w:r w:rsidRPr="007F2DB3">
              <w:t xml:space="preserve">       &lt;/</w:t>
            </w:r>
            <w:proofErr w:type="spellStart"/>
            <w:r w:rsidRPr="007F2DB3">
              <w:t>TestItem</w:t>
            </w:r>
            <w:proofErr w:type="spellEnd"/>
            <w:r w:rsidRPr="007F2DB3">
              <w:t>&gt;</w:t>
            </w:r>
          </w:p>
          <w:p w14:paraId="6E76124D" w14:textId="77777777" w:rsidR="007F2DB3" w:rsidRPr="007F2DB3" w:rsidRDefault="007F2DB3" w:rsidP="007F2DB3">
            <w:pPr>
              <w:outlineLvl w:val="0"/>
            </w:pPr>
            <w:r w:rsidRPr="007F2DB3">
              <w:t xml:space="preserve">       &lt;</w:t>
            </w:r>
            <w:proofErr w:type="spellStart"/>
            <w:r w:rsidRPr="007F2DB3">
              <w:t>TestItem</w:t>
            </w:r>
            <w:proofErr w:type="spellEnd"/>
            <w:r w:rsidRPr="007F2DB3">
              <w:t>&gt;</w:t>
            </w:r>
          </w:p>
          <w:p w14:paraId="42A90B09" w14:textId="77777777" w:rsidR="007F2DB3" w:rsidRPr="007F2DB3" w:rsidRDefault="007F2DB3" w:rsidP="007F2DB3">
            <w:pPr>
              <w:outlineLvl w:val="0"/>
            </w:pPr>
            <w:r w:rsidRPr="007F2DB3">
              <w:t xml:space="preserve">               &lt;</w:t>
            </w:r>
            <w:proofErr w:type="spellStart"/>
            <w:r w:rsidRPr="007F2DB3">
              <w:t>PowerClass</w:t>
            </w:r>
            <w:proofErr w:type="spellEnd"/>
            <w:r w:rsidRPr="007F2DB3">
              <w:t xml:space="preserve"> set ='1-8'&gt;5&lt;/</w:t>
            </w:r>
            <w:proofErr w:type="spellStart"/>
            <w:r w:rsidRPr="007F2DB3">
              <w:t>PowerClass</w:t>
            </w:r>
            <w:proofErr w:type="spellEnd"/>
            <w:r w:rsidRPr="007F2DB3">
              <w:t>&gt;</w:t>
            </w:r>
          </w:p>
          <w:p w14:paraId="6A1923DF" w14:textId="77777777" w:rsidR="007F2DB3" w:rsidRPr="007F2DB3" w:rsidRDefault="007F2DB3" w:rsidP="007F2DB3">
            <w:pPr>
              <w:outlineLvl w:val="0"/>
            </w:pPr>
            <w:r w:rsidRPr="007F2DB3">
              <w:t xml:space="preserve">               &lt;</w:t>
            </w:r>
            <w:proofErr w:type="spellStart"/>
            <w:r w:rsidRPr="007F2DB3">
              <w:t>DelayTime</w:t>
            </w:r>
            <w:proofErr w:type="spellEnd"/>
            <w:r w:rsidRPr="007F2DB3">
              <w:t xml:space="preserve"> set ='</w:t>
            </w:r>
            <w:proofErr w:type="spellStart"/>
            <w:r w:rsidRPr="007F2DB3">
              <w:t>ms'</w:t>
            </w:r>
            <w:proofErr w:type="spellEnd"/>
            <w:r w:rsidRPr="007F2DB3">
              <w:t>&gt;6000&lt;/</w:t>
            </w:r>
            <w:proofErr w:type="spellStart"/>
            <w:r w:rsidRPr="007F2DB3">
              <w:t>DelayTime</w:t>
            </w:r>
            <w:proofErr w:type="spellEnd"/>
            <w:r w:rsidRPr="007F2DB3">
              <w:t>&gt;</w:t>
            </w:r>
          </w:p>
          <w:p w14:paraId="6182066A" w14:textId="77777777" w:rsidR="007F2DB3" w:rsidRPr="007F2DB3" w:rsidRDefault="007F2DB3" w:rsidP="007F2DB3">
            <w:pPr>
              <w:outlineLvl w:val="0"/>
            </w:pPr>
            <w:r w:rsidRPr="007F2DB3">
              <w:t xml:space="preserve">               &lt;Poe num = '1'&gt;</w:t>
            </w:r>
          </w:p>
          <w:p w14:paraId="543CF9A2" w14:textId="77777777" w:rsidR="007F2DB3" w:rsidRPr="007F2DB3" w:rsidRDefault="007F2DB3" w:rsidP="007F2DB3">
            <w:pPr>
              <w:outlineLvl w:val="0"/>
            </w:pPr>
            <w:r w:rsidRPr="007F2DB3">
              <w:t xml:space="preserve">                       &lt;Port&gt;P7(43,43;43,43,86;</w:t>
            </w:r>
            <w:proofErr w:type="gramStart"/>
            <w:r w:rsidRPr="007F2DB3">
              <w:t>5)&lt;</w:t>
            </w:r>
            <w:proofErr w:type="gramEnd"/>
            <w:r w:rsidRPr="007F2DB3">
              <w:t>/Port&gt;</w:t>
            </w:r>
          </w:p>
          <w:p w14:paraId="42418F9F" w14:textId="77777777" w:rsidR="007F2DB3" w:rsidRPr="007F2DB3" w:rsidRDefault="007F2DB3" w:rsidP="007F2DB3">
            <w:pPr>
              <w:outlineLvl w:val="0"/>
            </w:pPr>
            <w:r w:rsidRPr="007F2DB3">
              <w:t xml:space="preserve">                       &lt;Port&gt;P8(43,43;43,43,86;</w:t>
            </w:r>
            <w:proofErr w:type="gramStart"/>
            <w:r w:rsidRPr="007F2DB3">
              <w:t>5)&lt;</w:t>
            </w:r>
            <w:proofErr w:type="gramEnd"/>
            <w:r w:rsidRPr="007F2DB3">
              <w:t>/Port&gt;</w:t>
            </w:r>
          </w:p>
          <w:p w14:paraId="682FA372" w14:textId="77777777" w:rsidR="007F2DB3" w:rsidRPr="007F2DB3" w:rsidRDefault="007F2DB3" w:rsidP="007F2DB3">
            <w:pPr>
              <w:outlineLvl w:val="0"/>
            </w:pPr>
            <w:r w:rsidRPr="007F2DB3">
              <w:t xml:space="preserve">                       &lt;Port&gt;P15(43,43;43,43,86;</w:t>
            </w:r>
            <w:proofErr w:type="gramStart"/>
            <w:r w:rsidRPr="007F2DB3">
              <w:t>5)&lt;</w:t>
            </w:r>
            <w:proofErr w:type="gramEnd"/>
            <w:r w:rsidRPr="007F2DB3">
              <w:t>/Port&gt;</w:t>
            </w:r>
          </w:p>
          <w:p w14:paraId="069E40B5" w14:textId="77777777" w:rsidR="007F2DB3" w:rsidRPr="007F2DB3" w:rsidRDefault="007F2DB3" w:rsidP="007F2DB3">
            <w:pPr>
              <w:outlineLvl w:val="0"/>
            </w:pPr>
            <w:r w:rsidRPr="007F2DB3">
              <w:t xml:space="preserve">                       &lt;Port&gt;P16(43,43;43,43,86;</w:t>
            </w:r>
            <w:proofErr w:type="gramStart"/>
            <w:r w:rsidRPr="007F2DB3">
              <w:t>5)&lt;</w:t>
            </w:r>
            <w:proofErr w:type="gramEnd"/>
            <w:r w:rsidRPr="007F2DB3">
              <w:t>/Port&gt;</w:t>
            </w:r>
          </w:p>
          <w:p w14:paraId="00250FA3" w14:textId="77777777" w:rsidR="007F2DB3" w:rsidRPr="007F2DB3" w:rsidRDefault="007F2DB3" w:rsidP="007F2DB3">
            <w:pPr>
              <w:outlineLvl w:val="0"/>
            </w:pPr>
            <w:r w:rsidRPr="007F2DB3">
              <w:t xml:space="preserve">                       &lt;Port&gt;P23(43,43;43,43,86;</w:t>
            </w:r>
            <w:proofErr w:type="gramStart"/>
            <w:r w:rsidRPr="007F2DB3">
              <w:t>5)&lt;</w:t>
            </w:r>
            <w:proofErr w:type="gramEnd"/>
            <w:r w:rsidRPr="007F2DB3">
              <w:t>/Port&gt;</w:t>
            </w:r>
          </w:p>
          <w:p w14:paraId="28D59651" w14:textId="77777777" w:rsidR="007F2DB3" w:rsidRPr="007F2DB3" w:rsidRDefault="007F2DB3" w:rsidP="007F2DB3">
            <w:pPr>
              <w:outlineLvl w:val="0"/>
            </w:pPr>
            <w:r w:rsidRPr="007F2DB3">
              <w:t xml:space="preserve">                       &lt;Port&gt;P24(43,43;43,43,86;</w:t>
            </w:r>
            <w:proofErr w:type="gramStart"/>
            <w:r w:rsidRPr="007F2DB3">
              <w:t>5)&lt;</w:t>
            </w:r>
            <w:proofErr w:type="gramEnd"/>
            <w:r w:rsidRPr="007F2DB3">
              <w:t>/Port&gt;</w:t>
            </w:r>
          </w:p>
          <w:p w14:paraId="24F45A73" w14:textId="77777777" w:rsidR="007F2DB3" w:rsidRPr="007F2DB3" w:rsidRDefault="007F2DB3" w:rsidP="007F2DB3">
            <w:pPr>
              <w:outlineLvl w:val="0"/>
            </w:pPr>
            <w:r w:rsidRPr="007F2DB3">
              <w:t xml:space="preserve">              &lt;/Poe&gt;</w:t>
            </w:r>
          </w:p>
          <w:p w14:paraId="4D3EB868" w14:textId="77777777" w:rsidR="007F2DB3" w:rsidRPr="007F2DB3" w:rsidRDefault="007F2DB3" w:rsidP="007F2DB3">
            <w:pPr>
              <w:outlineLvl w:val="0"/>
            </w:pPr>
            <w:r w:rsidRPr="007F2DB3">
              <w:t xml:space="preserve">       &lt;/</w:t>
            </w:r>
            <w:proofErr w:type="spellStart"/>
            <w:r w:rsidRPr="007F2DB3">
              <w:t>TestItem</w:t>
            </w:r>
            <w:proofErr w:type="spellEnd"/>
            <w:r w:rsidRPr="007F2DB3">
              <w:t>&gt;</w:t>
            </w:r>
          </w:p>
          <w:p w14:paraId="7A354452" w14:textId="77777777" w:rsidR="007F2DB3" w:rsidRPr="007F2DB3" w:rsidRDefault="007F2DB3" w:rsidP="007F2DB3">
            <w:pPr>
              <w:outlineLvl w:val="0"/>
            </w:pPr>
            <w:r w:rsidRPr="007F2DB3">
              <w:tab/>
              <w:t xml:space="preserve">   </w:t>
            </w:r>
          </w:p>
          <w:p w14:paraId="688AF61F" w14:textId="77777777" w:rsidR="007F2DB3" w:rsidRPr="007F2DB3" w:rsidRDefault="007F2DB3" w:rsidP="007F2DB3">
            <w:pPr>
              <w:outlineLvl w:val="0"/>
            </w:pPr>
            <w:r w:rsidRPr="007F2DB3">
              <w:tab/>
              <w:t xml:space="preserve">   &lt;</w:t>
            </w:r>
            <w:proofErr w:type="spellStart"/>
            <w:r w:rsidRPr="007F2DB3">
              <w:t>TestItem</w:t>
            </w:r>
            <w:proofErr w:type="spellEnd"/>
            <w:r w:rsidRPr="007F2DB3">
              <w:t>&gt;</w:t>
            </w:r>
          </w:p>
          <w:p w14:paraId="3610F8AD" w14:textId="77777777" w:rsidR="007F2DB3" w:rsidRPr="007F2DB3" w:rsidRDefault="007F2DB3" w:rsidP="007F2DB3">
            <w:pPr>
              <w:outlineLvl w:val="0"/>
            </w:pPr>
            <w:r w:rsidRPr="007F2DB3">
              <w:lastRenderedPageBreak/>
              <w:t xml:space="preserve">               &lt;</w:t>
            </w:r>
            <w:proofErr w:type="spellStart"/>
            <w:r w:rsidRPr="007F2DB3">
              <w:t>PowerClass</w:t>
            </w:r>
            <w:proofErr w:type="spellEnd"/>
            <w:r w:rsidRPr="007F2DB3">
              <w:t xml:space="preserve"> set ='1-8'&gt;3&lt;/</w:t>
            </w:r>
            <w:proofErr w:type="spellStart"/>
            <w:r w:rsidRPr="007F2DB3">
              <w:t>PowerClass</w:t>
            </w:r>
            <w:proofErr w:type="spellEnd"/>
            <w:r w:rsidRPr="007F2DB3">
              <w:t>&gt;</w:t>
            </w:r>
          </w:p>
          <w:p w14:paraId="4420D086" w14:textId="77777777" w:rsidR="007F2DB3" w:rsidRPr="007F2DB3" w:rsidRDefault="007F2DB3" w:rsidP="007F2DB3">
            <w:pPr>
              <w:outlineLvl w:val="0"/>
            </w:pPr>
            <w:r w:rsidRPr="007F2DB3">
              <w:t xml:space="preserve">               &lt;</w:t>
            </w:r>
            <w:proofErr w:type="spellStart"/>
            <w:r w:rsidRPr="007F2DB3">
              <w:t>DelayTime</w:t>
            </w:r>
            <w:proofErr w:type="spellEnd"/>
            <w:r w:rsidRPr="007F2DB3">
              <w:t xml:space="preserve"> set ='</w:t>
            </w:r>
            <w:proofErr w:type="spellStart"/>
            <w:r w:rsidRPr="007F2DB3">
              <w:t>ms'</w:t>
            </w:r>
            <w:proofErr w:type="spellEnd"/>
            <w:r w:rsidRPr="007F2DB3">
              <w:t>&gt;22000&lt;/</w:t>
            </w:r>
            <w:proofErr w:type="spellStart"/>
            <w:r w:rsidRPr="007F2DB3">
              <w:t>DelayTime</w:t>
            </w:r>
            <w:proofErr w:type="spellEnd"/>
            <w:r w:rsidRPr="007F2DB3">
              <w:t>&gt;</w:t>
            </w:r>
          </w:p>
          <w:p w14:paraId="39EC900D" w14:textId="77777777" w:rsidR="007F2DB3" w:rsidRPr="007F2DB3" w:rsidRDefault="007F2DB3" w:rsidP="007F2DB3">
            <w:pPr>
              <w:outlineLvl w:val="0"/>
            </w:pPr>
            <w:r w:rsidRPr="007F2DB3">
              <w:t xml:space="preserve">               &lt;Poe num = '1'&gt;</w:t>
            </w:r>
          </w:p>
          <w:p w14:paraId="435F27BA" w14:textId="77777777" w:rsidR="007F2DB3" w:rsidRPr="007F2DB3" w:rsidRDefault="007F2DB3" w:rsidP="007F2DB3">
            <w:pPr>
              <w:outlineLvl w:val="0"/>
            </w:pPr>
            <w:r w:rsidRPr="007F2DB3">
              <w:t xml:space="preserve">                       &lt;Port&gt;P1(10,10;10,10,20;</w:t>
            </w:r>
            <w:proofErr w:type="gramStart"/>
            <w:r w:rsidRPr="007F2DB3">
              <w:t>5)&lt;</w:t>
            </w:r>
            <w:proofErr w:type="gramEnd"/>
            <w:r w:rsidRPr="007F2DB3">
              <w:t>/Port&gt;</w:t>
            </w:r>
          </w:p>
          <w:p w14:paraId="3483DEB7" w14:textId="77777777" w:rsidR="007F2DB3" w:rsidRPr="007F2DB3" w:rsidRDefault="007F2DB3" w:rsidP="007F2DB3">
            <w:pPr>
              <w:outlineLvl w:val="0"/>
            </w:pPr>
            <w:r w:rsidRPr="007F2DB3">
              <w:t xml:space="preserve">                       &lt;Port&gt;P2(10,10;10,10,20;</w:t>
            </w:r>
            <w:proofErr w:type="gramStart"/>
            <w:r w:rsidRPr="007F2DB3">
              <w:t>5)&lt;</w:t>
            </w:r>
            <w:proofErr w:type="gramEnd"/>
            <w:r w:rsidRPr="007F2DB3">
              <w:t>/Port&gt;</w:t>
            </w:r>
          </w:p>
          <w:p w14:paraId="4203EBA5" w14:textId="77777777" w:rsidR="007F2DB3" w:rsidRPr="007F2DB3" w:rsidRDefault="007F2DB3" w:rsidP="007F2DB3">
            <w:pPr>
              <w:outlineLvl w:val="0"/>
            </w:pPr>
            <w:r w:rsidRPr="007F2DB3">
              <w:t xml:space="preserve">                       &lt;Port&gt;P3(10,10;10,10,20;</w:t>
            </w:r>
            <w:proofErr w:type="gramStart"/>
            <w:r w:rsidRPr="007F2DB3">
              <w:t>5)&lt;</w:t>
            </w:r>
            <w:proofErr w:type="gramEnd"/>
            <w:r w:rsidRPr="007F2DB3">
              <w:t>/Port&gt;</w:t>
            </w:r>
          </w:p>
          <w:p w14:paraId="2B73F8A0" w14:textId="77777777" w:rsidR="007F2DB3" w:rsidRPr="007F2DB3" w:rsidRDefault="007F2DB3" w:rsidP="007F2DB3">
            <w:pPr>
              <w:outlineLvl w:val="0"/>
            </w:pPr>
            <w:r w:rsidRPr="007F2DB3">
              <w:t xml:space="preserve">                       &lt;Port&gt;P4(10,10;10,10,20;</w:t>
            </w:r>
            <w:proofErr w:type="gramStart"/>
            <w:r w:rsidRPr="007F2DB3">
              <w:t>5)&lt;</w:t>
            </w:r>
            <w:proofErr w:type="gramEnd"/>
            <w:r w:rsidRPr="007F2DB3">
              <w:t>/Port&gt;</w:t>
            </w:r>
          </w:p>
          <w:p w14:paraId="1B15EA3E" w14:textId="77777777" w:rsidR="007F2DB3" w:rsidRPr="007F2DB3" w:rsidRDefault="007F2DB3" w:rsidP="007F2DB3">
            <w:pPr>
              <w:outlineLvl w:val="0"/>
            </w:pPr>
            <w:r w:rsidRPr="007F2DB3">
              <w:t xml:space="preserve">                       &lt;Port&gt;P5(10,10;10,10,20;</w:t>
            </w:r>
            <w:proofErr w:type="gramStart"/>
            <w:r w:rsidRPr="007F2DB3">
              <w:t>5)&lt;</w:t>
            </w:r>
            <w:proofErr w:type="gramEnd"/>
            <w:r w:rsidRPr="007F2DB3">
              <w:t>/Port&gt;</w:t>
            </w:r>
          </w:p>
          <w:p w14:paraId="32C81761" w14:textId="77777777" w:rsidR="007F2DB3" w:rsidRPr="007F2DB3" w:rsidRDefault="007F2DB3" w:rsidP="007F2DB3">
            <w:pPr>
              <w:outlineLvl w:val="0"/>
            </w:pPr>
            <w:r w:rsidRPr="007F2DB3">
              <w:t xml:space="preserve">                       &lt;Port&gt;P6(10,10;10,10,20;</w:t>
            </w:r>
            <w:proofErr w:type="gramStart"/>
            <w:r w:rsidRPr="007F2DB3">
              <w:t>5)&lt;</w:t>
            </w:r>
            <w:proofErr w:type="gramEnd"/>
            <w:r w:rsidRPr="007F2DB3">
              <w:t>/Port&gt;</w:t>
            </w:r>
          </w:p>
          <w:p w14:paraId="4135A953" w14:textId="77777777" w:rsidR="007F2DB3" w:rsidRPr="007F2DB3" w:rsidRDefault="007F2DB3" w:rsidP="007F2DB3">
            <w:pPr>
              <w:outlineLvl w:val="0"/>
            </w:pPr>
            <w:r w:rsidRPr="007F2DB3">
              <w:t xml:space="preserve">                       &lt;Port&gt;P7(10,10;10,10,20;</w:t>
            </w:r>
            <w:proofErr w:type="gramStart"/>
            <w:r w:rsidRPr="007F2DB3">
              <w:t>5)&lt;</w:t>
            </w:r>
            <w:proofErr w:type="gramEnd"/>
            <w:r w:rsidRPr="007F2DB3">
              <w:t>/Port&gt;</w:t>
            </w:r>
          </w:p>
          <w:p w14:paraId="42AD9AC3" w14:textId="77777777" w:rsidR="007F2DB3" w:rsidRPr="007F2DB3" w:rsidRDefault="007F2DB3" w:rsidP="007F2DB3">
            <w:pPr>
              <w:outlineLvl w:val="0"/>
            </w:pPr>
            <w:r w:rsidRPr="007F2DB3">
              <w:t xml:space="preserve">                       &lt;Port&gt;P8(10,10;10,10,20;</w:t>
            </w:r>
            <w:proofErr w:type="gramStart"/>
            <w:r w:rsidRPr="007F2DB3">
              <w:t>5)&lt;</w:t>
            </w:r>
            <w:proofErr w:type="gramEnd"/>
            <w:r w:rsidRPr="007F2DB3">
              <w:t>/Port&gt;</w:t>
            </w:r>
          </w:p>
          <w:p w14:paraId="1916FADE" w14:textId="77777777" w:rsidR="007F2DB3" w:rsidRPr="007F2DB3" w:rsidRDefault="007F2DB3" w:rsidP="007F2DB3">
            <w:pPr>
              <w:outlineLvl w:val="0"/>
            </w:pPr>
            <w:r w:rsidRPr="007F2DB3">
              <w:t xml:space="preserve">                       &lt;Port&gt;P9(10,10;10,10,20;</w:t>
            </w:r>
            <w:proofErr w:type="gramStart"/>
            <w:r w:rsidRPr="007F2DB3">
              <w:t>5)&lt;</w:t>
            </w:r>
            <w:proofErr w:type="gramEnd"/>
            <w:r w:rsidRPr="007F2DB3">
              <w:t>/Port&gt;</w:t>
            </w:r>
          </w:p>
          <w:p w14:paraId="21A2C9D4" w14:textId="77777777" w:rsidR="007F2DB3" w:rsidRPr="007F2DB3" w:rsidRDefault="007F2DB3" w:rsidP="007F2DB3">
            <w:pPr>
              <w:outlineLvl w:val="0"/>
            </w:pPr>
            <w:r w:rsidRPr="007F2DB3">
              <w:t xml:space="preserve">                       &lt;Port&gt;P10(10,10;10,10,20;</w:t>
            </w:r>
            <w:proofErr w:type="gramStart"/>
            <w:r w:rsidRPr="007F2DB3">
              <w:t>5)&lt;</w:t>
            </w:r>
            <w:proofErr w:type="gramEnd"/>
            <w:r w:rsidRPr="007F2DB3">
              <w:t>/Port&gt;</w:t>
            </w:r>
          </w:p>
          <w:p w14:paraId="7D257FD0" w14:textId="77777777" w:rsidR="007F2DB3" w:rsidRPr="007F2DB3" w:rsidRDefault="007F2DB3" w:rsidP="007F2DB3">
            <w:pPr>
              <w:outlineLvl w:val="0"/>
            </w:pPr>
            <w:r w:rsidRPr="007F2DB3">
              <w:t xml:space="preserve">                       &lt;Port&gt;P11(10,10;10,10,20;</w:t>
            </w:r>
            <w:proofErr w:type="gramStart"/>
            <w:r w:rsidRPr="007F2DB3">
              <w:t>5)&lt;</w:t>
            </w:r>
            <w:proofErr w:type="gramEnd"/>
            <w:r w:rsidRPr="007F2DB3">
              <w:t>/Port&gt;</w:t>
            </w:r>
          </w:p>
          <w:p w14:paraId="22A53870" w14:textId="77777777" w:rsidR="007F2DB3" w:rsidRPr="007F2DB3" w:rsidRDefault="007F2DB3" w:rsidP="007F2DB3">
            <w:pPr>
              <w:outlineLvl w:val="0"/>
            </w:pPr>
            <w:r w:rsidRPr="007F2DB3">
              <w:t xml:space="preserve">                       &lt;Port&gt;P12(10,10;10,10,20;</w:t>
            </w:r>
            <w:proofErr w:type="gramStart"/>
            <w:r w:rsidRPr="007F2DB3">
              <w:t>5)&lt;</w:t>
            </w:r>
            <w:proofErr w:type="gramEnd"/>
            <w:r w:rsidRPr="007F2DB3">
              <w:t>/Port&gt;</w:t>
            </w:r>
          </w:p>
          <w:p w14:paraId="3772ED7D" w14:textId="77777777" w:rsidR="007F2DB3" w:rsidRPr="007F2DB3" w:rsidRDefault="007F2DB3" w:rsidP="007F2DB3">
            <w:pPr>
              <w:outlineLvl w:val="0"/>
            </w:pPr>
            <w:r w:rsidRPr="007F2DB3">
              <w:t xml:space="preserve">                       &lt;Port&gt;P13(10,10;10,10,20;</w:t>
            </w:r>
            <w:proofErr w:type="gramStart"/>
            <w:r w:rsidRPr="007F2DB3">
              <w:t>5)&lt;</w:t>
            </w:r>
            <w:proofErr w:type="gramEnd"/>
            <w:r w:rsidRPr="007F2DB3">
              <w:t>/Port&gt;</w:t>
            </w:r>
          </w:p>
          <w:p w14:paraId="4F0DB538" w14:textId="77777777" w:rsidR="007F2DB3" w:rsidRPr="007F2DB3" w:rsidRDefault="007F2DB3" w:rsidP="007F2DB3">
            <w:pPr>
              <w:outlineLvl w:val="0"/>
            </w:pPr>
            <w:r w:rsidRPr="007F2DB3">
              <w:t xml:space="preserve">                       &lt;Port&gt;P14(10,10;10,10,20;</w:t>
            </w:r>
            <w:proofErr w:type="gramStart"/>
            <w:r w:rsidRPr="007F2DB3">
              <w:t>5)&lt;</w:t>
            </w:r>
            <w:proofErr w:type="gramEnd"/>
            <w:r w:rsidRPr="007F2DB3">
              <w:t>/Port&gt;</w:t>
            </w:r>
          </w:p>
          <w:p w14:paraId="5BEDF2E5" w14:textId="77777777" w:rsidR="007F2DB3" w:rsidRPr="007F2DB3" w:rsidRDefault="007F2DB3" w:rsidP="007F2DB3">
            <w:pPr>
              <w:outlineLvl w:val="0"/>
            </w:pPr>
            <w:r w:rsidRPr="007F2DB3">
              <w:t xml:space="preserve">                       &lt;Port&gt;P15(10,10;10,10,20;</w:t>
            </w:r>
            <w:proofErr w:type="gramStart"/>
            <w:r w:rsidRPr="007F2DB3">
              <w:t>5)&lt;</w:t>
            </w:r>
            <w:proofErr w:type="gramEnd"/>
            <w:r w:rsidRPr="007F2DB3">
              <w:t>/Port&gt;</w:t>
            </w:r>
          </w:p>
          <w:p w14:paraId="528C14F4" w14:textId="77777777" w:rsidR="007F2DB3" w:rsidRPr="007F2DB3" w:rsidRDefault="007F2DB3" w:rsidP="007F2DB3">
            <w:pPr>
              <w:outlineLvl w:val="0"/>
            </w:pPr>
            <w:r w:rsidRPr="007F2DB3">
              <w:t xml:space="preserve">                       &lt;Port&gt;P16(10,10;10,10,20;</w:t>
            </w:r>
            <w:proofErr w:type="gramStart"/>
            <w:r w:rsidRPr="007F2DB3">
              <w:t>5)&lt;</w:t>
            </w:r>
            <w:proofErr w:type="gramEnd"/>
            <w:r w:rsidRPr="007F2DB3">
              <w:t>/Port&gt;</w:t>
            </w:r>
          </w:p>
          <w:p w14:paraId="630CC5B5" w14:textId="77777777" w:rsidR="007F2DB3" w:rsidRPr="007F2DB3" w:rsidRDefault="007F2DB3" w:rsidP="007F2DB3">
            <w:pPr>
              <w:outlineLvl w:val="0"/>
            </w:pPr>
            <w:r w:rsidRPr="007F2DB3">
              <w:t xml:space="preserve">                       &lt;Port&gt;P17(10,10;10,10,20;</w:t>
            </w:r>
            <w:proofErr w:type="gramStart"/>
            <w:r w:rsidRPr="007F2DB3">
              <w:t>5)&lt;</w:t>
            </w:r>
            <w:proofErr w:type="gramEnd"/>
            <w:r w:rsidRPr="007F2DB3">
              <w:t>/Port&gt;</w:t>
            </w:r>
          </w:p>
          <w:p w14:paraId="7C098E43" w14:textId="77777777" w:rsidR="007F2DB3" w:rsidRPr="007F2DB3" w:rsidRDefault="007F2DB3" w:rsidP="007F2DB3">
            <w:pPr>
              <w:outlineLvl w:val="0"/>
            </w:pPr>
            <w:r w:rsidRPr="007F2DB3">
              <w:t xml:space="preserve">                       &lt;Port&gt;P18(10,10;10,10,20;</w:t>
            </w:r>
            <w:proofErr w:type="gramStart"/>
            <w:r w:rsidRPr="007F2DB3">
              <w:t>5)&lt;</w:t>
            </w:r>
            <w:proofErr w:type="gramEnd"/>
            <w:r w:rsidRPr="007F2DB3">
              <w:t>/Port&gt;</w:t>
            </w:r>
          </w:p>
          <w:p w14:paraId="15A3948E" w14:textId="77777777" w:rsidR="007F2DB3" w:rsidRPr="007F2DB3" w:rsidRDefault="007F2DB3" w:rsidP="007F2DB3">
            <w:pPr>
              <w:outlineLvl w:val="0"/>
            </w:pPr>
            <w:r w:rsidRPr="007F2DB3">
              <w:t xml:space="preserve">                       &lt;Port&gt;P19(10,10;10,10,20;</w:t>
            </w:r>
            <w:proofErr w:type="gramStart"/>
            <w:r w:rsidRPr="007F2DB3">
              <w:t>5)&lt;</w:t>
            </w:r>
            <w:proofErr w:type="gramEnd"/>
            <w:r w:rsidRPr="007F2DB3">
              <w:t>/Port&gt;</w:t>
            </w:r>
          </w:p>
          <w:p w14:paraId="3F86DAEF" w14:textId="77777777" w:rsidR="007F2DB3" w:rsidRPr="007F2DB3" w:rsidRDefault="007F2DB3" w:rsidP="007F2DB3">
            <w:pPr>
              <w:outlineLvl w:val="0"/>
            </w:pPr>
            <w:r w:rsidRPr="007F2DB3">
              <w:t xml:space="preserve">                       &lt;Port&gt;P20(10,10;10,10,20;</w:t>
            </w:r>
            <w:proofErr w:type="gramStart"/>
            <w:r w:rsidRPr="007F2DB3">
              <w:t>5)&lt;</w:t>
            </w:r>
            <w:proofErr w:type="gramEnd"/>
            <w:r w:rsidRPr="007F2DB3">
              <w:t>/Port&gt;</w:t>
            </w:r>
          </w:p>
          <w:p w14:paraId="3389EA60" w14:textId="77777777" w:rsidR="007F2DB3" w:rsidRPr="007F2DB3" w:rsidRDefault="007F2DB3" w:rsidP="007F2DB3">
            <w:pPr>
              <w:outlineLvl w:val="0"/>
            </w:pPr>
            <w:r w:rsidRPr="007F2DB3">
              <w:t xml:space="preserve">                       &lt;Port&gt;P21(10,10;10,10,20;</w:t>
            </w:r>
            <w:proofErr w:type="gramStart"/>
            <w:r w:rsidRPr="007F2DB3">
              <w:t>5)&lt;</w:t>
            </w:r>
            <w:proofErr w:type="gramEnd"/>
            <w:r w:rsidRPr="007F2DB3">
              <w:t>/Port&gt;</w:t>
            </w:r>
          </w:p>
          <w:p w14:paraId="4CF13FC3" w14:textId="77777777" w:rsidR="007F2DB3" w:rsidRPr="007F2DB3" w:rsidRDefault="007F2DB3" w:rsidP="007F2DB3">
            <w:pPr>
              <w:outlineLvl w:val="0"/>
            </w:pPr>
            <w:r w:rsidRPr="007F2DB3">
              <w:t xml:space="preserve">                       &lt;Port&gt;P22(10,10;10,10,20;</w:t>
            </w:r>
            <w:proofErr w:type="gramStart"/>
            <w:r w:rsidRPr="007F2DB3">
              <w:t>5)&lt;</w:t>
            </w:r>
            <w:proofErr w:type="gramEnd"/>
            <w:r w:rsidRPr="007F2DB3">
              <w:t>/Port&gt;</w:t>
            </w:r>
          </w:p>
          <w:p w14:paraId="5E280257" w14:textId="77777777" w:rsidR="007F2DB3" w:rsidRPr="007F2DB3" w:rsidRDefault="007F2DB3" w:rsidP="007F2DB3">
            <w:pPr>
              <w:outlineLvl w:val="0"/>
            </w:pPr>
            <w:r w:rsidRPr="007F2DB3">
              <w:t xml:space="preserve">                       &lt;Port&gt;P23(10,10;10,10,20;</w:t>
            </w:r>
            <w:proofErr w:type="gramStart"/>
            <w:r w:rsidRPr="007F2DB3">
              <w:t>5)&lt;</w:t>
            </w:r>
            <w:proofErr w:type="gramEnd"/>
            <w:r w:rsidRPr="007F2DB3">
              <w:t>/Port&gt;</w:t>
            </w:r>
          </w:p>
          <w:p w14:paraId="3FEEB007" w14:textId="77777777" w:rsidR="007F2DB3" w:rsidRPr="007F2DB3" w:rsidRDefault="007F2DB3" w:rsidP="007F2DB3">
            <w:pPr>
              <w:outlineLvl w:val="0"/>
            </w:pPr>
            <w:r w:rsidRPr="007F2DB3">
              <w:t xml:space="preserve">                       &lt;Port&gt;P24(10,10;10,10,20;</w:t>
            </w:r>
            <w:proofErr w:type="gramStart"/>
            <w:r w:rsidRPr="007F2DB3">
              <w:t>5)&lt;</w:t>
            </w:r>
            <w:proofErr w:type="gramEnd"/>
            <w:r w:rsidRPr="007F2DB3">
              <w:t>/Port&gt;</w:t>
            </w:r>
            <w:r w:rsidRPr="007F2DB3">
              <w:tab/>
            </w:r>
            <w:r w:rsidRPr="007F2DB3">
              <w:tab/>
            </w:r>
            <w:r w:rsidRPr="007F2DB3">
              <w:tab/>
            </w:r>
            <w:r w:rsidRPr="007F2DB3">
              <w:tab/>
            </w:r>
            <w:r w:rsidRPr="007F2DB3">
              <w:tab/>
              <w:t xml:space="preserve">   </w:t>
            </w:r>
          </w:p>
          <w:p w14:paraId="42E3D003" w14:textId="77777777" w:rsidR="007F2DB3" w:rsidRPr="007F2DB3" w:rsidRDefault="007F2DB3" w:rsidP="007F2DB3">
            <w:pPr>
              <w:outlineLvl w:val="0"/>
            </w:pPr>
            <w:r w:rsidRPr="007F2DB3">
              <w:t xml:space="preserve">               &lt;/Poe&gt;</w:t>
            </w:r>
          </w:p>
          <w:p w14:paraId="38AFEA44" w14:textId="77777777" w:rsidR="007F2DB3" w:rsidRPr="007F2DB3" w:rsidRDefault="007F2DB3" w:rsidP="007F2DB3">
            <w:pPr>
              <w:outlineLvl w:val="0"/>
            </w:pPr>
            <w:r w:rsidRPr="007F2DB3">
              <w:t xml:space="preserve">       &lt;/</w:t>
            </w:r>
            <w:proofErr w:type="spellStart"/>
            <w:r w:rsidRPr="007F2DB3">
              <w:t>TestItem</w:t>
            </w:r>
            <w:proofErr w:type="spellEnd"/>
            <w:r w:rsidRPr="007F2DB3">
              <w:t>&gt;</w:t>
            </w:r>
          </w:p>
          <w:p w14:paraId="78EC1245" w14:textId="4FBB111D" w:rsidR="00884417" w:rsidRPr="007F2DB3" w:rsidRDefault="007F2DB3" w:rsidP="007F2DB3">
            <w:pPr>
              <w:outlineLvl w:val="0"/>
            </w:pPr>
            <w:r w:rsidRPr="007F2DB3">
              <w:t>&lt;/</w:t>
            </w:r>
            <w:proofErr w:type="spellStart"/>
            <w:r w:rsidRPr="007F2DB3">
              <w:t>PoeTestSetting</w:t>
            </w:r>
            <w:proofErr w:type="spellEnd"/>
            <w:r w:rsidRPr="007F2DB3">
              <w:t>&gt;</w:t>
            </w:r>
          </w:p>
        </w:tc>
      </w:tr>
    </w:tbl>
    <w:p w14:paraId="5BFE3082" w14:textId="77777777" w:rsidR="00884417" w:rsidRPr="00884417" w:rsidRDefault="00884417" w:rsidP="00BC7CD5">
      <w:pPr>
        <w:widowControl/>
      </w:pPr>
    </w:p>
    <w:sectPr w:rsidR="00884417" w:rsidRPr="00884417" w:rsidSect="00227548">
      <w:pgSz w:w="16840" w:h="11907" w:orient="landscape" w:code="9"/>
      <w:pgMar w:top="1077" w:right="851" w:bottom="851" w:left="851" w:header="851" w:footer="454" w:gutter="0"/>
      <w:cols w:space="425"/>
      <w:docGrid w:type="lines" w:linePitch="3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3AA726" w14:textId="77777777" w:rsidR="004825EC" w:rsidRDefault="004825EC">
      <w:r>
        <w:separator/>
      </w:r>
    </w:p>
  </w:endnote>
  <w:endnote w:type="continuationSeparator" w:id="0">
    <w:p w14:paraId="176753FA" w14:textId="77777777" w:rsidR="004825EC" w:rsidRDefault="004825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華康粗黑體">
    <w:altName w:val="微軟正黑體"/>
    <w:panose1 w:val="00000000000000000000"/>
    <w:charset w:val="88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485" w:type="dxa"/>
      <w:tblInd w:w="-84" w:type="dxa"/>
      <w:tblBorders>
        <w:top w:val="single" w:sz="18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6112"/>
      <w:gridCol w:w="4365"/>
      <w:gridCol w:w="555"/>
      <w:gridCol w:w="4453"/>
    </w:tblGrid>
    <w:tr w:rsidR="00BA5DCE" w14:paraId="00C3044D" w14:textId="77777777" w:rsidTr="00000D57">
      <w:tc>
        <w:tcPr>
          <w:tcW w:w="6112" w:type="dxa"/>
        </w:tcPr>
        <w:p w14:paraId="40CBF93C" w14:textId="537979C1" w:rsidR="00BA5DCE" w:rsidRPr="00576F78" w:rsidRDefault="00BA5DCE" w:rsidP="00FF76EE">
          <w:pPr>
            <w:pStyle w:val="a5"/>
            <w:jc w:val="both"/>
            <w:rPr>
              <w:sz w:val="22"/>
            </w:rPr>
          </w:pPr>
          <w:r>
            <w:rPr>
              <w:rFonts w:hint="eastAsia"/>
              <w:sz w:val="22"/>
            </w:rPr>
            <w:t>文件編號：</w:t>
          </w:r>
        </w:p>
      </w:tc>
      <w:tc>
        <w:tcPr>
          <w:tcW w:w="4365" w:type="dxa"/>
        </w:tcPr>
        <w:p w14:paraId="6C255314" w14:textId="2C8D5199" w:rsidR="00BA5DCE" w:rsidRDefault="00BA5DCE">
          <w:pPr>
            <w:pStyle w:val="a5"/>
            <w:jc w:val="both"/>
          </w:pPr>
          <w:r>
            <w:rPr>
              <w:rFonts w:hint="eastAsia"/>
              <w:sz w:val="22"/>
            </w:rPr>
            <w:t>版本：</w:t>
          </w:r>
          <w:r>
            <w:rPr>
              <w:rFonts w:hint="eastAsia"/>
              <w:sz w:val="22"/>
            </w:rPr>
            <w:t>1.</w:t>
          </w:r>
          <w:r w:rsidR="00145B84">
            <w:rPr>
              <w:rFonts w:hint="eastAsia"/>
              <w:sz w:val="22"/>
            </w:rPr>
            <w:t>0</w:t>
          </w:r>
        </w:p>
      </w:tc>
      <w:tc>
        <w:tcPr>
          <w:tcW w:w="555" w:type="dxa"/>
        </w:tcPr>
        <w:p w14:paraId="6EF10FC3" w14:textId="77777777" w:rsidR="00BA5DCE" w:rsidRDefault="00BA5DCE">
          <w:pPr>
            <w:pStyle w:val="a5"/>
            <w:rPr>
              <w:b/>
              <w:sz w:val="22"/>
            </w:rPr>
          </w:pPr>
        </w:p>
      </w:tc>
      <w:tc>
        <w:tcPr>
          <w:tcW w:w="4453" w:type="dxa"/>
        </w:tcPr>
        <w:p w14:paraId="30F6A274" w14:textId="77777777" w:rsidR="00BA5DCE" w:rsidRDefault="00BA5DCE">
          <w:pPr>
            <w:pStyle w:val="a5"/>
            <w:rPr>
              <w:b/>
              <w:sz w:val="22"/>
            </w:rPr>
          </w:pPr>
          <w:r>
            <w:rPr>
              <w:rStyle w:val="a6"/>
              <w:rFonts w:hint="eastAsia"/>
              <w:sz w:val="22"/>
            </w:rPr>
            <w:t>頁次：</w:t>
          </w:r>
          <w:r>
            <w:rPr>
              <w:rStyle w:val="a6"/>
              <w:sz w:val="22"/>
            </w:rPr>
            <w:fldChar w:fldCharType="begin"/>
          </w:r>
          <w:r>
            <w:rPr>
              <w:rStyle w:val="a6"/>
              <w:sz w:val="22"/>
            </w:rPr>
            <w:instrText xml:space="preserve"> PAGE </w:instrText>
          </w:r>
          <w:r>
            <w:rPr>
              <w:rStyle w:val="a6"/>
              <w:sz w:val="22"/>
            </w:rPr>
            <w:fldChar w:fldCharType="separate"/>
          </w:r>
          <w:r w:rsidR="0039381E">
            <w:rPr>
              <w:rStyle w:val="a6"/>
              <w:noProof/>
              <w:sz w:val="22"/>
            </w:rPr>
            <w:t>3</w:t>
          </w:r>
          <w:r>
            <w:rPr>
              <w:rStyle w:val="a6"/>
              <w:sz w:val="22"/>
            </w:rPr>
            <w:fldChar w:fldCharType="end"/>
          </w:r>
          <w:r>
            <w:rPr>
              <w:rStyle w:val="a6"/>
              <w:sz w:val="22"/>
            </w:rPr>
            <w:t>/</w:t>
          </w:r>
          <w:r>
            <w:rPr>
              <w:rStyle w:val="a6"/>
              <w:sz w:val="22"/>
            </w:rPr>
            <w:fldChar w:fldCharType="begin"/>
          </w:r>
          <w:r>
            <w:rPr>
              <w:rStyle w:val="a6"/>
              <w:sz w:val="22"/>
            </w:rPr>
            <w:instrText xml:space="preserve"> NUMPAGES </w:instrText>
          </w:r>
          <w:r>
            <w:rPr>
              <w:rStyle w:val="a6"/>
              <w:sz w:val="22"/>
            </w:rPr>
            <w:fldChar w:fldCharType="separate"/>
          </w:r>
          <w:r w:rsidR="0039381E">
            <w:rPr>
              <w:rStyle w:val="a6"/>
              <w:noProof/>
              <w:sz w:val="22"/>
            </w:rPr>
            <w:t>21</w:t>
          </w:r>
          <w:r>
            <w:rPr>
              <w:rStyle w:val="a6"/>
              <w:sz w:val="22"/>
            </w:rPr>
            <w:fldChar w:fldCharType="end"/>
          </w:r>
        </w:p>
      </w:tc>
    </w:tr>
  </w:tbl>
  <w:p w14:paraId="5488AE60" w14:textId="77777777" w:rsidR="00BA5DCE" w:rsidRDefault="00BA5DCE">
    <w:pPr>
      <w:pStyle w:val="a5"/>
      <w:rPr>
        <w:sz w:val="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7C0B4" w14:textId="77777777" w:rsidR="00BA5DCE" w:rsidRDefault="00BA5DCE">
    <w:pPr>
      <w:pStyle w:val="a5"/>
    </w:pPr>
    <w:r>
      <w:rPr>
        <w:rFonts w:ascii="細明體" w:eastAsia="細明體" w:hAnsi="細明體" w:cs="細明體" w:hint="eastAsia"/>
        <w:w w:val="15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B8A949" w14:textId="77777777" w:rsidR="004825EC" w:rsidRDefault="004825EC">
      <w:r>
        <w:separator/>
      </w:r>
    </w:p>
  </w:footnote>
  <w:footnote w:type="continuationSeparator" w:id="0">
    <w:p w14:paraId="7118EC2B" w14:textId="77777777" w:rsidR="004825EC" w:rsidRDefault="004825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240" w:type="dxa"/>
      <w:tblInd w:w="2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3960"/>
      <w:gridCol w:w="11280"/>
    </w:tblGrid>
    <w:tr w:rsidR="00BA5DCE" w14:paraId="6E25241C" w14:textId="77777777" w:rsidTr="00227548">
      <w:trPr>
        <w:cantSplit/>
        <w:trHeight w:val="426"/>
      </w:trPr>
      <w:tc>
        <w:tcPr>
          <w:tcW w:w="396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348B53E1" w14:textId="77777777" w:rsidR="00BA5DCE" w:rsidRDefault="00BA5DCE">
          <w:pPr>
            <w:pStyle w:val="Moxa"/>
          </w:pPr>
          <w:r>
            <w:rPr>
              <w:noProof/>
            </w:rPr>
            <w:drawing>
              <wp:inline distT="0" distB="0" distL="0" distR="0" wp14:anchorId="21BB5381" wp14:editId="2A7F4A64">
                <wp:extent cx="1600200" cy="238125"/>
                <wp:effectExtent l="19050" t="0" r="0" b="0"/>
                <wp:docPr id="649492545" name="圖片 649492545" descr="logo(1mm-3mm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logo(1mm-3mm)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00200" cy="238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8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601DB13C" w14:textId="1055352F" w:rsidR="00BA5DCE" w:rsidRPr="001A14B4" w:rsidRDefault="008F5E1F">
          <w:pPr>
            <w:pStyle w:val="a4"/>
            <w:rPr>
              <w:bCs/>
              <w:szCs w:val="28"/>
            </w:rPr>
          </w:pPr>
          <w:r w:rsidRPr="008F5E1F">
            <w:rPr>
              <w:bCs/>
              <w:szCs w:val="28"/>
            </w:rPr>
            <w:t>EDS-G2010-ML-8P-90</w:t>
          </w:r>
          <w:r w:rsidR="00145B84" w:rsidRPr="00145B84">
            <w:rPr>
              <w:bCs/>
              <w:szCs w:val="28"/>
            </w:rPr>
            <w:t xml:space="preserve"> Series Sample Run</w:t>
          </w:r>
          <w:r w:rsidR="00145B84" w:rsidRPr="00145B84">
            <w:rPr>
              <w:bCs/>
              <w:szCs w:val="28"/>
            </w:rPr>
            <w:t>測試作業指導書</w:t>
          </w:r>
        </w:p>
      </w:tc>
    </w:tr>
  </w:tbl>
  <w:p w14:paraId="21E733CB" w14:textId="77777777" w:rsidR="00BA5DCE" w:rsidRDefault="00BA5DCE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0559F97" wp14:editId="1FD845B7">
              <wp:simplePos x="0" y="0"/>
              <wp:positionH relativeFrom="column">
                <wp:posOffset>0</wp:posOffset>
              </wp:positionH>
              <wp:positionV relativeFrom="paragraph">
                <wp:posOffset>128270</wp:posOffset>
              </wp:positionV>
              <wp:extent cx="9719945" cy="0"/>
              <wp:effectExtent l="35560" t="35560" r="36195" b="31115"/>
              <wp:wrapNone/>
              <wp:docPr id="33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719945" cy="0"/>
                      </a:xfrm>
                      <a:prstGeom prst="line">
                        <a:avLst/>
                      </a:prstGeom>
                      <a:noFill/>
                      <a:ln w="57150">
                        <a:solidFill>
                          <a:srgbClr val="B2B2B2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2C5A4CA" id="Line 59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0.1pt" to="765.35pt,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" strokecolor="#b2b2b2" strokeweight="4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6F739A6" wp14:editId="156B69AD">
              <wp:simplePos x="0" y="0"/>
              <wp:positionH relativeFrom="column">
                <wp:posOffset>635</wp:posOffset>
              </wp:positionH>
              <wp:positionV relativeFrom="paragraph">
                <wp:posOffset>65405</wp:posOffset>
              </wp:positionV>
              <wp:extent cx="9719945" cy="0"/>
              <wp:effectExtent l="26670" t="20320" r="26035" b="27305"/>
              <wp:wrapNone/>
              <wp:docPr id="32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719945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D9EA38" id="Line 58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05pt,5.15pt" to="765.4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" strokeweight="3pt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FDD1E" w14:textId="77777777" w:rsidR="00BA5DCE" w:rsidRDefault="00BA5DCE">
    <w:pPr>
      <w:pStyle w:val="a4"/>
      <w:jc w:val="both"/>
    </w:pPr>
  </w:p>
  <w:p w14:paraId="67C27EBE" w14:textId="77777777" w:rsidR="00BA5DCE" w:rsidRDefault="00BA5DCE">
    <w:pPr>
      <w:pStyle w:val="a4"/>
      <w:jc w:val="both"/>
    </w:pPr>
  </w:p>
  <w:p w14:paraId="2B853DBB" w14:textId="77777777" w:rsidR="00BA5DCE" w:rsidRDefault="00BA5DCE">
    <w:pPr>
      <w:pStyle w:val="a4"/>
      <w:jc w:val="both"/>
    </w:pPr>
  </w:p>
  <w:p w14:paraId="319DE854" w14:textId="77777777" w:rsidR="00BA5DCE" w:rsidRDefault="00BA5DCE">
    <w:pPr>
      <w:pStyle w:val="a4"/>
      <w:jc w:val="both"/>
    </w:pPr>
  </w:p>
  <w:p w14:paraId="11E6BD9A" w14:textId="77777777" w:rsidR="00BA5DCE" w:rsidRDefault="00BA5DCE">
    <w:pPr>
      <w:pStyle w:val="a4"/>
      <w:jc w:val="both"/>
    </w:pPr>
  </w:p>
  <w:p w14:paraId="5C0483AD" w14:textId="77777777" w:rsidR="00BA5DCE" w:rsidRDefault="00BA5DCE">
    <w:pPr>
      <w:pStyle w:val="a4"/>
      <w:jc w:val="both"/>
    </w:pPr>
  </w:p>
  <w:p w14:paraId="343C6FAC" w14:textId="77777777" w:rsidR="00BA5DCE" w:rsidRDefault="00BA5DCE">
    <w:pPr>
      <w:pStyle w:val="a4"/>
      <w:jc w:val="both"/>
    </w:pPr>
  </w:p>
  <w:p w14:paraId="0D94DB93" w14:textId="77777777" w:rsidR="00BA5DCE" w:rsidRDefault="00BA5DCE">
    <w:pPr>
      <w:pStyle w:val="a4"/>
      <w:jc w:val="both"/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54C1D98E" wp14:editId="2BC3EFE8">
              <wp:simplePos x="0" y="0"/>
              <wp:positionH relativeFrom="column">
                <wp:posOffset>0</wp:posOffset>
              </wp:positionH>
              <wp:positionV relativeFrom="paragraph">
                <wp:posOffset>369570</wp:posOffset>
              </wp:positionV>
              <wp:extent cx="9719945" cy="0"/>
              <wp:effectExtent l="35560" t="36195" r="36195" b="30480"/>
              <wp:wrapNone/>
              <wp:docPr id="31" name="Line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719945" cy="0"/>
                      </a:xfrm>
                      <a:prstGeom prst="line">
                        <a:avLst/>
                      </a:prstGeom>
                      <a:noFill/>
                      <a:ln w="57150">
                        <a:solidFill>
                          <a:srgbClr val="B2B2B2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942F0F3" id="Line 53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9.1pt" to="765.35pt,2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" strokecolor="#b2b2b2" strokeweight="4.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16D77086" wp14:editId="620484F7">
              <wp:simplePos x="0" y="0"/>
              <wp:positionH relativeFrom="column">
                <wp:posOffset>-21590</wp:posOffset>
              </wp:positionH>
              <wp:positionV relativeFrom="paragraph">
                <wp:posOffset>308610</wp:posOffset>
              </wp:positionV>
              <wp:extent cx="9719945" cy="0"/>
              <wp:effectExtent l="23495" t="22860" r="19685" b="24765"/>
              <wp:wrapNone/>
              <wp:docPr id="30" name="Line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719945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638495B" id="Line 5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7pt,24.3pt" to="763.65pt,2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" strokeweight="3pt"/>
          </w:pict>
        </mc:Fallback>
      </mc:AlternateContent>
    </w:r>
    <w:r>
      <w:rPr>
        <w:noProof/>
      </w:rPr>
      <w:drawing>
        <wp:inline distT="0" distB="0" distL="0" distR="0" wp14:anchorId="626DF216" wp14:editId="2EED2796">
          <wp:extent cx="1600200" cy="238125"/>
          <wp:effectExtent l="19050" t="0" r="0" b="0"/>
          <wp:docPr id="943101981" name="圖片 943101981" descr="logo(1mm-3mm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(1mm-3mm)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0200" cy="2381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D2A2F"/>
    <w:multiLevelType w:val="hybridMultilevel"/>
    <w:tmpl w:val="1CC27E98"/>
    <w:lvl w:ilvl="0" w:tplc="1A848AF4">
      <w:start w:val="1"/>
      <w:numFmt w:val="taiwaneseCountingThousand"/>
      <w:lvlText w:val="%1、"/>
      <w:lvlJc w:val="left"/>
      <w:pPr>
        <w:ind w:left="351" w:hanging="480"/>
      </w:pPr>
      <w:rPr>
        <w:rFonts w:ascii="標楷體" w:eastAsia="標楷體" w:hAnsi="標楷體"/>
      </w:rPr>
    </w:lvl>
    <w:lvl w:ilvl="1" w:tplc="04090019" w:tentative="1">
      <w:start w:val="1"/>
      <w:numFmt w:val="ideographTraditional"/>
      <w:lvlText w:val="%2、"/>
      <w:lvlJc w:val="left"/>
      <w:pPr>
        <w:ind w:left="831" w:hanging="480"/>
      </w:pPr>
    </w:lvl>
    <w:lvl w:ilvl="2" w:tplc="0409001B" w:tentative="1">
      <w:start w:val="1"/>
      <w:numFmt w:val="lowerRoman"/>
      <w:lvlText w:val="%3."/>
      <w:lvlJc w:val="right"/>
      <w:pPr>
        <w:ind w:left="1311" w:hanging="480"/>
      </w:pPr>
    </w:lvl>
    <w:lvl w:ilvl="3" w:tplc="0409000F" w:tentative="1">
      <w:start w:val="1"/>
      <w:numFmt w:val="decimal"/>
      <w:lvlText w:val="%4."/>
      <w:lvlJc w:val="left"/>
      <w:pPr>
        <w:ind w:left="179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271" w:hanging="480"/>
      </w:pPr>
    </w:lvl>
    <w:lvl w:ilvl="5" w:tplc="0409001B" w:tentative="1">
      <w:start w:val="1"/>
      <w:numFmt w:val="lowerRoman"/>
      <w:lvlText w:val="%6."/>
      <w:lvlJc w:val="right"/>
      <w:pPr>
        <w:ind w:left="2751" w:hanging="480"/>
      </w:pPr>
    </w:lvl>
    <w:lvl w:ilvl="6" w:tplc="0409000F" w:tentative="1">
      <w:start w:val="1"/>
      <w:numFmt w:val="decimal"/>
      <w:lvlText w:val="%7."/>
      <w:lvlJc w:val="left"/>
      <w:pPr>
        <w:ind w:left="323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711" w:hanging="480"/>
      </w:pPr>
    </w:lvl>
    <w:lvl w:ilvl="8" w:tplc="0409001B" w:tentative="1">
      <w:start w:val="1"/>
      <w:numFmt w:val="lowerRoman"/>
      <w:lvlText w:val="%9."/>
      <w:lvlJc w:val="right"/>
      <w:pPr>
        <w:ind w:left="4191" w:hanging="480"/>
      </w:pPr>
    </w:lvl>
  </w:abstractNum>
  <w:abstractNum w:abstractNumId="1" w15:restartNumberingAfterBreak="0">
    <w:nsid w:val="112A2FB2"/>
    <w:multiLevelType w:val="hybridMultilevel"/>
    <w:tmpl w:val="F4EEDEB2"/>
    <w:lvl w:ilvl="0" w:tplc="40322E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20B5176"/>
    <w:multiLevelType w:val="hybridMultilevel"/>
    <w:tmpl w:val="3E964FFC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7337" w:hanging="480"/>
      </w:pPr>
    </w:lvl>
    <w:lvl w:ilvl="2" w:tplc="0409001B" w:tentative="1">
      <w:start w:val="1"/>
      <w:numFmt w:val="lowerRoman"/>
      <w:lvlText w:val="%3."/>
      <w:lvlJc w:val="right"/>
      <w:pPr>
        <w:ind w:left="7817" w:hanging="480"/>
      </w:pPr>
    </w:lvl>
    <w:lvl w:ilvl="3" w:tplc="0409000F" w:tentative="1">
      <w:start w:val="1"/>
      <w:numFmt w:val="decimal"/>
      <w:lvlText w:val="%4."/>
      <w:lvlJc w:val="left"/>
      <w:pPr>
        <w:ind w:left="829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8777" w:hanging="480"/>
      </w:pPr>
    </w:lvl>
    <w:lvl w:ilvl="5" w:tplc="0409001B" w:tentative="1">
      <w:start w:val="1"/>
      <w:numFmt w:val="lowerRoman"/>
      <w:lvlText w:val="%6."/>
      <w:lvlJc w:val="right"/>
      <w:pPr>
        <w:ind w:left="9257" w:hanging="480"/>
      </w:pPr>
    </w:lvl>
    <w:lvl w:ilvl="6" w:tplc="0409000F" w:tentative="1">
      <w:start w:val="1"/>
      <w:numFmt w:val="decimal"/>
      <w:lvlText w:val="%7."/>
      <w:lvlJc w:val="left"/>
      <w:pPr>
        <w:ind w:left="973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10217" w:hanging="480"/>
      </w:pPr>
    </w:lvl>
    <w:lvl w:ilvl="8" w:tplc="0409001B" w:tentative="1">
      <w:start w:val="1"/>
      <w:numFmt w:val="lowerRoman"/>
      <w:lvlText w:val="%9."/>
      <w:lvlJc w:val="right"/>
      <w:pPr>
        <w:ind w:left="10697" w:hanging="480"/>
      </w:pPr>
    </w:lvl>
  </w:abstractNum>
  <w:abstractNum w:abstractNumId="3" w15:restartNumberingAfterBreak="0">
    <w:nsid w:val="1479133E"/>
    <w:multiLevelType w:val="hybridMultilevel"/>
    <w:tmpl w:val="904C59F8"/>
    <w:lvl w:ilvl="0" w:tplc="FFFFFFFF">
      <w:start w:val="8"/>
      <w:numFmt w:val="taiwaneseCountingThousand"/>
      <w:lvlText w:val="%1、"/>
      <w:lvlJc w:val="left"/>
      <w:pPr>
        <w:tabs>
          <w:tab w:val="num" w:pos="6855"/>
        </w:tabs>
        <w:ind w:left="6855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ED32F49"/>
    <w:multiLevelType w:val="hybridMultilevel"/>
    <w:tmpl w:val="59F8D92C"/>
    <w:lvl w:ilvl="0" w:tplc="C6567842">
      <w:start w:val="2"/>
      <w:numFmt w:val="taiwaneseCountingThousand"/>
      <w:lvlText w:val="%1、"/>
      <w:lvlJc w:val="left"/>
      <w:pPr>
        <w:ind w:left="480" w:hanging="480"/>
      </w:pPr>
      <w:rPr>
        <w:rFonts w:ascii="標楷體" w:eastAsia="標楷體" w:hAnsi="標楷體"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3A10574"/>
    <w:multiLevelType w:val="hybridMultilevel"/>
    <w:tmpl w:val="BC2A4A4A"/>
    <w:lvl w:ilvl="0" w:tplc="8752EB80">
      <w:start w:val="1"/>
      <w:numFmt w:val="decimal"/>
      <w:lvlText w:val="%1."/>
      <w:lvlJc w:val="left"/>
      <w:pPr>
        <w:tabs>
          <w:tab w:val="num" w:pos="486"/>
        </w:tabs>
        <w:ind w:left="486" w:hanging="360"/>
      </w:pPr>
      <w:rPr>
        <w:rFonts w:hAnsi="Times New Roman"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3BF0A24"/>
    <w:multiLevelType w:val="hybridMultilevel"/>
    <w:tmpl w:val="86202028"/>
    <w:lvl w:ilvl="0" w:tplc="BA1A16CC">
      <w:start w:val="1"/>
      <w:numFmt w:val="taiwaneseCountingThousand"/>
      <w:lvlText w:val="%1、"/>
      <w:lvlJc w:val="left"/>
      <w:pPr>
        <w:ind w:left="480" w:hanging="480"/>
      </w:pPr>
      <w:rPr>
        <w:rFonts w:ascii="標楷體" w:eastAsia="標楷體" w:hAnsi="標楷體"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45B728E"/>
    <w:multiLevelType w:val="hybridMultilevel"/>
    <w:tmpl w:val="DE7E092E"/>
    <w:lvl w:ilvl="0" w:tplc="B5FE4AC8">
      <w:start w:val="1"/>
      <w:numFmt w:val="taiwaneseCountingThousand"/>
      <w:lvlText w:val="%1.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25086BF3"/>
    <w:multiLevelType w:val="hybridMultilevel"/>
    <w:tmpl w:val="174041BA"/>
    <w:lvl w:ilvl="0" w:tplc="C6567842">
      <w:start w:val="2"/>
      <w:numFmt w:val="taiwaneseCountingThousand"/>
      <w:lvlText w:val="%1、"/>
      <w:lvlJc w:val="left"/>
      <w:pPr>
        <w:ind w:left="606" w:hanging="480"/>
      </w:pPr>
      <w:rPr>
        <w:rFonts w:ascii="標楷體" w:eastAsia="標楷體" w:hAnsi="標楷體"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F61534C"/>
    <w:multiLevelType w:val="hybridMultilevel"/>
    <w:tmpl w:val="A7AE5606"/>
    <w:lvl w:ilvl="0" w:tplc="04090005">
      <w:start w:val="1"/>
      <w:numFmt w:val="bullet"/>
      <w:lvlText w:val="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0" w15:restartNumberingAfterBreak="0">
    <w:nsid w:val="31291D78"/>
    <w:multiLevelType w:val="hybridMultilevel"/>
    <w:tmpl w:val="ACBE8FC6"/>
    <w:lvl w:ilvl="0" w:tplc="FFFFFFFF">
      <w:start w:val="1"/>
      <w:numFmt w:val="decimal"/>
      <w:lvlText w:val="%1."/>
      <w:lvlJc w:val="left"/>
      <w:pPr>
        <w:ind w:left="370" w:hanging="37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402E6B7A"/>
    <w:multiLevelType w:val="hybridMultilevel"/>
    <w:tmpl w:val="E618D228"/>
    <w:lvl w:ilvl="0" w:tplc="FFFFFFFF">
      <w:start w:val="1"/>
      <w:numFmt w:val="decimal"/>
      <w:lvlText w:val="%1."/>
      <w:lvlJc w:val="left"/>
      <w:pPr>
        <w:tabs>
          <w:tab w:val="num" w:pos="486"/>
        </w:tabs>
        <w:ind w:left="486" w:hanging="360"/>
      </w:pPr>
      <w:rPr>
        <w:rFonts w:hAnsi="Times New Roman" w:hint="default"/>
        <w:b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4091475E"/>
    <w:multiLevelType w:val="hybridMultilevel"/>
    <w:tmpl w:val="9CDE9E02"/>
    <w:lvl w:ilvl="0" w:tplc="04090015">
      <w:start w:val="1"/>
      <w:numFmt w:val="taiwaneseCountingThousand"/>
      <w:lvlText w:val="%1、"/>
      <w:lvlJc w:val="left"/>
      <w:pPr>
        <w:tabs>
          <w:tab w:val="num" w:pos="6855"/>
        </w:tabs>
        <w:ind w:left="6855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7335"/>
        </w:tabs>
        <w:ind w:left="7335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7815"/>
        </w:tabs>
        <w:ind w:left="7815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8295"/>
        </w:tabs>
        <w:ind w:left="8295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8775"/>
        </w:tabs>
        <w:ind w:left="8775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9255"/>
        </w:tabs>
        <w:ind w:left="9255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9735"/>
        </w:tabs>
        <w:ind w:left="9735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10215"/>
        </w:tabs>
        <w:ind w:left="10215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10695"/>
        </w:tabs>
        <w:ind w:left="10695" w:hanging="480"/>
      </w:pPr>
    </w:lvl>
  </w:abstractNum>
  <w:abstractNum w:abstractNumId="13" w15:restartNumberingAfterBreak="0">
    <w:nsid w:val="418F5500"/>
    <w:multiLevelType w:val="hybridMultilevel"/>
    <w:tmpl w:val="2B48F68E"/>
    <w:lvl w:ilvl="0" w:tplc="FFFFFFFF">
      <w:start w:val="1"/>
      <w:numFmt w:val="taiwaneseCountingThousand"/>
      <w:lvlText w:val="%1、"/>
      <w:lvlJc w:val="left"/>
      <w:pPr>
        <w:ind w:left="6857" w:hanging="480"/>
      </w:pPr>
    </w:lvl>
    <w:lvl w:ilvl="1" w:tplc="FFFFFFFF" w:tentative="1">
      <w:start w:val="1"/>
      <w:numFmt w:val="ideographTraditional"/>
      <w:lvlText w:val="%2、"/>
      <w:lvlJc w:val="left"/>
      <w:pPr>
        <w:ind w:left="7337" w:hanging="480"/>
      </w:pPr>
    </w:lvl>
    <w:lvl w:ilvl="2" w:tplc="FFFFFFFF" w:tentative="1">
      <w:start w:val="1"/>
      <w:numFmt w:val="lowerRoman"/>
      <w:lvlText w:val="%3."/>
      <w:lvlJc w:val="right"/>
      <w:pPr>
        <w:ind w:left="7817" w:hanging="480"/>
      </w:pPr>
    </w:lvl>
    <w:lvl w:ilvl="3" w:tplc="FFFFFFFF" w:tentative="1">
      <w:start w:val="1"/>
      <w:numFmt w:val="decimal"/>
      <w:lvlText w:val="%4."/>
      <w:lvlJc w:val="left"/>
      <w:pPr>
        <w:ind w:left="8297" w:hanging="480"/>
      </w:pPr>
    </w:lvl>
    <w:lvl w:ilvl="4" w:tplc="FFFFFFFF" w:tentative="1">
      <w:start w:val="1"/>
      <w:numFmt w:val="ideographTraditional"/>
      <w:lvlText w:val="%5、"/>
      <w:lvlJc w:val="left"/>
      <w:pPr>
        <w:ind w:left="8777" w:hanging="480"/>
      </w:pPr>
    </w:lvl>
    <w:lvl w:ilvl="5" w:tplc="FFFFFFFF" w:tentative="1">
      <w:start w:val="1"/>
      <w:numFmt w:val="lowerRoman"/>
      <w:lvlText w:val="%6."/>
      <w:lvlJc w:val="right"/>
      <w:pPr>
        <w:ind w:left="9257" w:hanging="480"/>
      </w:pPr>
    </w:lvl>
    <w:lvl w:ilvl="6" w:tplc="FFFFFFFF" w:tentative="1">
      <w:start w:val="1"/>
      <w:numFmt w:val="decimal"/>
      <w:lvlText w:val="%7."/>
      <w:lvlJc w:val="left"/>
      <w:pPr>
        <w:ind w:left="9737" w:hanging="480"/>
      </w:pPr>
    </w:lvl>
    <w:lvl w:ilvl="7" w:tplc="FFFFFFFF" w:tentative="1">
      <w:start w:val="1"/>
      <w:numFmt w:val="ideographTraditional"/>
      <w:lvlText w:val="%8、"/>
      <w:lvlJc w:val="left"/>
      <w:pPr>
        <w:ind w:left="10217" w:hanging="480"/>
      </w:pPr>
    </w:lvl>
    <w:lvl w:ilvl="8" w:tplc="FFFFFFFF" w:tentative="1">
      <w:start w:val="1"/>
      <w:numFmt w:val="lowerRoman"/>
      <w:lvlText w:val="%9."/>
      <w:lvlJc w:val="right"/>
      <w:pPr>
        <w:ind w:left="10697" w:hanging="480"/>
      </w:pPr>
    </w:lvl>
  </w:abstractNum>
  <w:abstractNum w:abstractNumId="14" w15:restartNumberingAfterBreak="0">
    <w:nsid w:val="42F74090"/>
    <w:multiLevelType w:val="hybridMultilevel"/>
    <w:tmpl w:val="62B88AB2"/>
    <w:lvl w:ilvl="0" w:tplc="FFFFFFFF">
      <w:start w:val="1"/>
      <w:numFmt w:val="decimal"/>
      <w:lvlText w:val="%1."/>
      <w:lvlJc w:val="left"/>
      <w:pPr>
        <w:tabs>
          <w:tab w:val="num" w:pos="486"/>
        </w:tabs>
        <w:ind w:left="486" w:hanging="360"/>
      </w:pPr>
      <w:rPr>
        <w:rFonts w:hAnsi="Times New Roman" w:hint="default"/>
      </w:rPr>
    </w:lvl>
    <w:lvl w:ilvl="1" w:tplc="FFFFFFFF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 w15:restartNumberingAfterBreak="0">
    <w:nsid w:val="4C786A24"/>
    <w:multiLevelType w:val="hybridMultilevel"/>
    <w:tmpl w:val="7ECA7C3E"/>
    <w:lvl w:ilvl="0" w:tplc="15AE2F22">
      <w:start w:val="1"/>
      <w:numFmt w:val="taiwaneseCountingThousand"/>
      <w:lvlText w:val="%1.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4CDF50EE"/>
    <w:multiLevelType w:val="hybridMultilevel"/>
    <w:tmpl w:val="904C59F8"/>
    <w:lvl w:ilvl="0" w:tplc="90EE9D7C">
      <w:start w:val="8"/>
      <w:numFmt w:val="taiwaneseCountingThousand"/>
      <w:lvlText w:val="%1、"/>
      <w:lvlJc w:val="left"/>
      <w:pPr>
        <w:tabs>
          <w:tab w:val="num" w:pos="6855"/>
        </w:tabs>
        <w:ind w:left="6855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4D4F1462"/>
    <w:multiLevelType w:val="hybridMultilevel"/>
    <w:tmpl w:val="62B88AB2"/>
    <w:lvl w:ilvl="0" w:tplc="3A3809AC">
      <w:start w:val="1"/>
      <w:numFmt w:val="decimal"/>
      <w:lvlText w:val="%1."/>
      <w:lvlJc w:val="left"/>
      <w:pPr>
        <w:tabs>
          <w:tab w:val="num" w:pos="486"/>
        </w:tabs>
        <w:ind w:left="486" w:hanging="360"/>
      </w:pPr>
      <w:rPr>
        <w:rFonts w:hAnsi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 w15:restartNumberingAfterBreak="0">
    <w:nsid w:val="51D35032"/>
    <w:multiLevelType w:val="hybridMultilevel"/>
    <w:tmpl w:val="73D2CDE8"/>
    <w:lvl w:ilvl="0" w:tplc="FE4E8DB2">
      <w:start w:val="1"/>
      <w:numFmt w:val="taiwaneseCountingThousand"/>
      <w:lvlText w:val="%1、"/>
      <w:lvlJc w:val="left"/>
      <w:pPr>
        <w:tabs>
          <w:tab w:val="num" w:pos="6855"/>
        </w:tabs>
        <w:ind w:left="6855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7335"/>
        </w:tabs>
        <w:ind w:left="7335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7815"/>
        </w:tabs>
        <w:ind w:left="7815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8295"/>
        </w:tabs>
        <w:ind w:left="8295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8775"/>
        </w:tabs>
        <w:ind w:left="8775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9255"/>
        </w:tabs>
        <w:ind w:left="9255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9735"/>
        </w:tabs>
        <w:ind w:left="9735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10215"/>
        </w:tabs>
        <w:ind w:left="10215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10695"/>
        </w:tabs>
        <w:ind w:left="10695" w:hanging="480"/>
      </w:pPr>
    </w:lvl>
  </w:abstractNum>
  <w:abstractNum w:abstractNumId="19" w15:restartNumberingAfterBreak="0">
    <w:nsid w:val="5700618B"/>
    <w:multiLevelType w:val="hybridMultilevel"/>
    <w:tmpl w:val="904C59F8"/>
    <w:lvl w:ilvl="0" w:tplc="FFFFFFFF">
      <w:start w:val="8"/>
      <w:numFmt w:val="taiwaneseCountingThousand"/>
      <w:lvlText w:val="%1、"/>
      <w:lvlJc w:val="left"/>
      <w:pPr>
        <w:tabs>
          <w:tab w:val="num" w:pos="6855"/>
        </w:tabs>
        <w:ind w:left="6855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5E0C2A3C"/>
    <w:multiLevelType w:val="hybridMultilevel"/>
    <w:tmpl w:val="E618D228"/>
    <w:lvl w:ilvl="0" w:tplc="8018C19A">
      <w:start w:val="1"/>
      <w:numFmt w:val="decimal"/>
      <w:lvlText w:val="%1."/>
      <w:lvlJc w:val="left"/>
      <w:pPr>
        <w:tabs>
          <w:tab w:val="num" w:pos="486"/>
        </w:tabs>
        <w:ind w:left="486" w:hanging="360"/>
      </w:pPr>
      <w:rPr>
        <w:rFonts w:hAnsi="Times New Roman"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6215793E"/>
    <w:multiLevelType w:val="hybridMultilevel"/>
    <w:tmpl w:val="D63C7904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color w:val="000000"/>
        <w:sz w:val="24"/>
        <w:szCs w:val="24"/>
      </w:rPr>
    </w:lvl>
    <w:lvl w:ilvl="1" w:tplc="FFFFFFFF">
      <w:start w:val="1"/>
      <w:numFmt w:val="upperLetter"/>
      <w:lvlText w:val="%2."/>
      <w:lvlJc w:val="left"/>
      <w:pPr>
        <w:tabs>
          <w:tab w:val="num" w:pos="960"/>
        </w:tabs>
        <w:ind w:left="960" w:hanging="480"/>
      </w:pPr>
    </w:lvl>
    <w:lvl w:ilvl="2" w:tplc="FFFFFFFF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FFFFFFF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2" w15:restartNumberingAfterBreak="0">
    <w:nsid w:val="68B52A78"/>
    <w:multiLevelType w:val="hybridMultilevel"/>
    <w:tmpl w:val="15640B66"/>
    <w:lvl w:ilvl="0" w:tplc="DA5C8CD2">
      <w:start w:val="1"/>
      <w:numFmt w:val="taiwaneseCountingThousand"/>
      <w:lvlText w:val="%1.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6B1673F8"/>
    <w:multiLevelType w:val="hybridMultilevel"/>
    <w:tmpl w:val="B2B442BE"/>
    <w:lvl w:ilvl="0" w:tplc="1D1ABD2E">
      <w:start w:val="1"/>
      <w:numFmt w:val="taiwaneseCountingThousand"/>
      <w:lvlText w:val="%1、"/>
      <w:lvlJc w:val="left"/>
      <w:pPr>
        <w:tabs>
          <w:tab w:val="num" w:pos="6210"/>
        </w:tabs>
        <w:ind w:left="6210" w:hanging="480"/>
      </w:pPr>
      <w:rPr>
        <w:rFonts w:hint="eastAsia"/>
      </w:rPr>
    </w:lvl>
    <w:lvl w:ilvl="1" w:tplc="0409000F">
      <w:start w:val="1"/>
      <w:numFmt w:val="decimal"/>
      <w:lvlText w:val="%2."/>
      <w:lvlJc w:val="left"/>
      <w:pPr>
        <w:tabs>
          <w:tab w:val="num" w:pos="6690"/>
        </w:tabs>
        <w:ind w:left="669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7170"/>
        </w:tabs>
        <w:ind w:left="717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7650"/>
        </w:tabs>
        <w:ind w:left="765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8130"/>
        </w:tabs>
        <w:ind w:left="813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8610"/>
        </w:tabs>
        <w:ind w:left="861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9090"/>
        </w:tabs>
        <w:ind w:left="909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9570"/>
        </w:tabs>
        <w:ind w:left="957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10050"/>
        </w:tabs>
        <w:ind w:left="10050" w:hanging="480"/>
      </w:pPr>
    </w:lvl>
  </w:abstractNum>
  <w:abstractNum w:abstractNumId="24" w15:restartNumberingAfterBreak="0">
    <w:nsid w:val="70B06AFE"/>
    <w:multiLevelType w:val="hybridMultilevel"/>
    <w:tmpl w:val="DD964EAC"/>
    <w:lvl w:ilvl="0" w:tplc="B2283A52">
      <w:start w:val="1"/>
      <w:numFmt w:val="decimal"/>
      <w:lvlText w:val="%1."/>
      <w:lvlJc w:val="left"/>
      <w:pPr>
        <w:tabs>
          <w:tab w:val="num" w:pos="486"/>
        </w:tabs>
        <w:ind w:left="486" w:hanging="360"/>
      </w:pPr>
      <w:rPr>
        <w:rFonts w:hAnsi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74CF0994"/>
    <w:multiLevelType w:val="hybridMultilevel"/>
    <w:tmpl w:val="B8B23D8E"/>
    <w:lvl w:ilvl="0" w:tplc="CFC8B25E">
      <w:start w:val="1"/>
      <w:numFmt w:val="decimal"/>
      <w:lvlText w:val="%1."/>
      <w:lvlJc w:val="left"/>
      <w:pPr>
        <w:tabs>
          <w:tab w:val="num" w:pos="501"/>
        </w:tabs>
        <w:ind w:left="501" w:hanging="360"/>
      </w:pPr>
      <w:rPr>
        <w:rFonts w:ascii="Arial" w:hAnsi="Arial" w:cs="Arial" w:hint="default"/>
        <w:b w:val="0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76B836AE"/>
    <w:multiLevelType w:val="hybridMultilevel"/>
    <w:tmpl w:val="028ADC88"/>
    <w:lvl w:ilvl="0" w:tplc="EE4204C4">
      <w:start w:val="1"/>
      <w:numFmt w:val="bullet"/>
      <w:lvlText w:val=""/>
      <w:lvlJc w:val="left"/>
      <w:pPr>
        <w:tabs>
          <w:tab w:val="num" w:pos="379"/>
        </w:tabs>
        <w:ind w:left="379" w:hanging="377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"/>
      <w:lvlJc w:val="left"/>
      <w:pPr>
        <w:tabs>
          <w:tab w:val="num" w:pos="962"/>
        </w:tabs>
        <w:ind w:left="96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2"/>
        </w:tabs>
        <w:ind w:left="144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2"/>
        </w:tabs>
        <w:ind w:left="192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2"/>
        </w:tabs>
        <w:ind w:left="240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2"/>
        </w:tabs>
        <w:ind w:left="288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2"/>
        </w:tabs>
        <w:ind w:left="336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2"/>
        </w:tabs>
        <w:ind w:left="384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2"/>
        </w:tabs>
        <w:ind w:left="4322" w:hanging="480"/>
      </w:pPr>
      <w:rPr>
        <w:rFonts w:ascii="Wingdings" w:hAnsi="Wingdings" w:hint="default"/>
      </w:rPr>
    </w:lvl>
  </w:abstractNum>
  <w:abstractNum w:abstractNumId="27" w15:restartNumberingAfterBreak="0">
    <w:nsid w:val="7A363748"/>
    <w:multiLevelType w:val="hybridMultilevel"/>
    <w:tmpl w:val="90E41D6E"/>
    <w:lvl w:ilvl="0" w:tplc="3A3809AC">
      <w:start w:val="1"/>
      <w:numFmt w:val="decimal"/>
      <w:lvlText w:val="%1."/>
      <w:lvlJc w:val="left"/>
      <w:pPr>
        <w:tabs>
          <w:tab w:val="num" w:pos="486"/>
        </w:tabs>
        <w:ind w:left="486" w:hanging="360"/>
      </w:pPr>
      <w:rPr>
        <w:rFonts w:hAnsi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1882858211">
    <w:abstractNumId w:val="12"/>
  </w:num>
  <w:num w:numId="2" w16cid:durableId="166336046">
    <w:abstractNumId w:val="7"/>
  </w:num>
  <w:num w:numId="3" w16cid:durableId="1947535636">
    <w:abstractNumId w:val="23"/>
  </w:num>
  <w:num w:numId="4" w16cid:durableId="1256789069">
    <w:abstractNumId w:val="1"/>
  </w:num>
  <w:num w:numId="5" w16cid:durableId="323092517">
    <w:abstractNumId w:val="27"/>
  </w:num>
  <w:num w:numId="6" w16cid:durableId="1804618930">
    <w:abstractNumId w:val="17"/>
  </w:num>
  <w:num w:numId="7" w16cid:durableId="770928948">
    <w:abstractNumId w:val="18"/>
  </w:num>
  <w:num w:numId="8" w16cid:durableId="244270784">
    <w:abstractNumId w:val="25"/>
  </w:num>
  <w:num w:numId="9" w16cid:durableId="1904021811">
    <w:abstractNumId w:val="20"/>
  </w:num>
  <w:num w:numId="10" w16cid:durableId="1143087213">
    <w:abstractNumId w:val="26"/>
  </w:num>
  <w:num w:numId="11" w16cid:durableId="503007911">
    <w:abstractNumId w:val="16"/>
  </w:num>
  <w:num w:numId="12" w16cid:durableId="1660965664">
    <w:abstractNumId w:val="15"/>
  </w:num>
  <w:num w:numId="13" w16cid:durableId="1538615000">
    <w:abstractNumId w:val="24"/>
  </w:num>
  <w:num w:numId="14" w16cid:durableId="680279458">
    <w:abstractNumId w:val="22"/>
  </w:num>
  <w:num w:numId="15" w16cid:durableId="1505710252">
    <w:abstractNumId w:val="5"/>
  </w:num>
  <w:num w:numId="16" w16cid:durableId="1199854664">
    <w:abstractNumId w:val="2"/>
  </w:num>
  <w:num w:numId="17" w16cid:durableId="1278831415">
    <w:abstractNumId w:val="19"/>
  </w:num>
  <w:num w:numId="18" w16cid:durableId="749815925">
    <w:abstractNumId w:val="13"/>
  </w:num>
  <w:num w:numId="19" w16cid:durableId="588197043">
    <w:abstractNumId w:val="0"/>
  </w:num>
  <w:num w:numId="20" w16cid:durableId="38628183">
    <w:abstractNumId w:val="8"/>
  </w:num>
  <w:num w:numId="21" w16cid:durableId="1666476062">
    <w:abstractNumId w:val="4"/>
  </w:num>
  <w:num w:numId="22" w16cid:durableId="630676630">
    <w:abstractNumId w:val="6"/>
  </w:num>
  <w:num w:numId="23" w16cid:durableId="1192693284">
    <w:abstractNumId w:val="10"/>
  </w:num>
  <w:num w:numId="24" w16cid:durableId="740296543">
    <w:abstractNumId w:val="21"/>
  </w:num>
  <w:num w:numId="25" w16cid:durableId="309985504">
    <w:abstractNumId w:val="9"/>
  </w:num>
  <w:num w:numId="26" w16cid:durableId="1579098095">
    <w:abstractNumId w:val="3"/>
  </w:num>
  <w:num w:numId="27" w16cid:durableId="1661083211">
    <w:abstractNumId w:val="11"/>
  </w:num>
  <w:num w:numId="28" w16cid:durableId="280496741">
    <w:abstractNumId w:val="14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mirrorMargins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rawingGridVerticalSpacing w:val="17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0C6D"/>
    <w:rsid w:val="00000D57"/>
    <w:rsid w:val="000033B6"/>
    <w:rsid w:val="00006191"/>
    <w:rsid w:val="00014BAD"/>
    <w:rsid w:val="00014C8C"/>
    <w:rsid w:val="000236DE"/>
    <w:rsid w:val="0002414F"/>
    <w:rsid w:val="000262C7"/>
    <w:rsid w:val="000319F1"/>
    <w:rsid w:val="00035B1E"/>
    <w:rsid w:val="00037402"/>
    <w:rsid w:val="00040D97"/>
    <w:rsid w:val="00044015"/>
    <w:rsid w:val="00053179"/>
    <w:rsid w:val="0006021D"/>
    <w:rsid w:val="00060498"/>
    <w:rsid w:val="00061023"/>
    <w:rsid w:val="0006331F"/>
    <w:rsid w:val="00065B52"/>
    <w:rsid w:val="000671BE"/>
    <w:rsid w:val="00071E78"/>
    <w:rsid w:val="00072BD8"/>
    <w:rsid w:val="00074BE7"/>
    <w:rsid w:val="00076D99"/>
    <w:rsid w:val="00077E65"/>
    <w:rsid w:val="00082454"/>
    <w:rsid w:val="00090AE0"/>
    <w:rsid w:val="00090F1F"/>
    <w:rsid w:val="00095F7D"/>
    <w:rsid w:val="00096F42"/>
    <w:rsid w:val="00097D97"/>
    <w:rsid w:val="000A31DB"/>
    <w:rsid w:val="000A5C83"/>
    <w:rsid w:val="000A7DA2"/>
    <w:rsid w:val="000B40BE"/>
    <w:rsid w:val="000B5A4C"/>
    <w:rsid w:val="000C77ED"/>
    <w:rsid w:val="000D6390"/>
    <w:rsid w:val="000E16EB"/>
    <w:rsid w:val="000E2761"/>
    <w:rsid w:val="000F05FC"/>
    <w:rsid w:val="0010221C"/>
    <w:rsid w:val="001033EA"/>
    <w:rsid w:val="00110BE2"/>
    <w:rsid w:val="0011208B"/>
    <w:rsid w:val="0011424A"/>
    <w:rsid w:val="00137E89"/>
    <w:rsid w:val="00145B84"/>
    <w:rsid w:val="00155B7D"/>
    <w:rsid w:val="0016144D"/>
    <w:rsid w:val="00163777"/>
    <w:rsid w:val="001723D2"/>
    <w:rsid w:val="00172FA4"/>
    <w:rsid w:val="00176F5B"/>
    <w:rsid w:val="00177218"/>
    <w:rsid w:val="00186D7A"/>
    <w:rsid w:val="00193329"/>
    <w:rsid w:val="00197D2B"/>
    <w:rsid w:val="001A14B4"/>
    <w:rsid w:val="001A6C8C"/>
    <w:rsid w:val="001C0B4B"/>
    <w:rsid w:val="001D7244"/>
    <w:rsid w:val="001E0058"/>
    <w:rsid w:val="001F558A"/>
    <w:rsid w:val="001F605E"/>
    <w:rsid w:val="001F630F"/>
    <w:rsid w:val="00205810"/>
    <w:rsid w:val="00216B54"/>
    <w:rsid w:val="00223235"/>
    <w:rsid w:val="0022456C"/>
    <w:rsid w:val="00227548"/>
    <w:rsid w:val="00243214"/>
    <w:rsid w:val="0024562F"/>
    <w:rsid w:val="00246F3F"/>
    <w:rsid w:val="00252E9B"/>
    <w:rsid w:val="002634CD"/>
    <w:rsid w:val="0027165B"/>
    <w:rsid w:val="00287867"/>
    <w:rsid w:val="002A02D1"/>
    <w:rsid w:val="002A43AD"/>
    <w:rsid w:val="002A4478"/>
    <w:rsid w:val="002A4C41"/>
    <w:rsid w:val="002A6CDA"/>
    <w:rsid w:val="002B13C3"/>
    <w:rsid w:val="002B29B7"/>
    <w:rsid w:val="002C018E"/>
    <w:rsid w:val="002C2E5E"/>
    <w:rsid w:val="002D2DC6"/>
    <w:rsid w:val="002D458E"/>
    <w:rsid w:val="002D5621"/>
    <w:rsid w:val="002D626E"/>
    <w:rsid w:val="002D6DD9"/>
    <w:rsid w:val="002E0203"/>
    <w:rsid w:val="002E307C"/>
    <w:rsid w:val="002F0256"/>
    <w:rsid w:val="002F08D6"/>
    <w:rsid w:val="002F22DE"/>
    <w:rsid w:val="002F2E47"/>
    <w:rsid w:val="002F2ECE"/>
    <w:rsid w:val="0030059D"/>
    <w:rsid w:val="003005F0"/>
    <w:rsid w:val="003068F2"/>
    <w:rsid w:val="003174D8"/>
    <w:rsid w:val="00320070"/>
    <w:rsid w:val="00323B14"/>
    <w:rsid w:val="003376F6"/>
    <w:rsid w:val="0034449B"/>
    <w:rsid w:val="0035539E"/>
    <w:rsid w:val="00360694"/>
    <w:rsid w:val="00362129"/>
    <w:rsid w:val="003625FE"/>
    <w:rsid w:val="003658B6"/>
    <w:rsid w:val="00366370"/>
    <w:rsid w:val="00366747"/>
    <w:rsid w:val="00374B5E"/>
    <w:rsid w:val="00375FD5"/>
    <w:rsid w:val="00382083"/>
    <w:rsid w:val="0039381E"/>
    <w:rsid w:val="00394E84"/>
    <w:rsid w:val="003A34F8"/>
    <w:rsid w:val="003A6E86"/>
    <w:rsid w:val="003B407F"/>
    <w:rsid w:val="003B44A8"/>
    <w:rsid w:val="003B54C6"/>
    <w:rsid w:val="003C1C5F"/>
    <w:rsid w:val="003C4A7B"/>
    <w:rsid w:val="003D30F6"/>
    <w:rsid w:val="003D3157"/>
    <w:rsid w:val="003D7BFC"/>
    <w:rsid w:val="003E0153"/>
    <w:rsid w:val="003E3452"/>
    <w:rsid w:val="003F5852"/>
    <w:rsid w:val="004030A0"/>
    <w:rsid w:val="00405E19"/>
    <w:rsid w:val="004067C0"/>
    <w:rsid w:val="004148DD"/>
    <w:rsid w:val="004149AC"/>
    <w:rsid w:val="0042141F"/>
    <w:rsid w:val="00432295"/>
    <w:rsid w:val="00437874"/>
    <w:rsid w:val="00440B9F"/>
    <w:rsid w:val="00454AEA"/>
    <w:rsid w:val="00462653"/>
    <w:rsid w:val="004825EC"/>
    <w:rsid w:val="00483DCC"/>
    <w:rsid w:val="004870D0"/>
    <w:rsid w:val="00487821"/>
    <w:rsid w:val="0049682E"/>
    <w:rsid w:val="00497137"/>
    <w:rsid w:val="004A0B7C"/>
    <w:rsid w:val="004A15AA"/>
    <w:rsid w:val="004A19D0"/>
    <w:rsid w:val="004A3EB2"/>
    <w:rsid w:val="004A791F"/>
    <w:rsid w:val="004B74BC"/>
    <w:rsid w:val="004B74D6"/>
    <w:rsid w:val="004C19D9"/>
    <w:rsid w:val="004C2417"/>
    <w:rsid w:val="004C58BA"/>
    <w:rsid w:val="004C5B79"/>
    <w:rsid w:val="004D0EC2"/>
    <w:rsid w:val="004D268C"/>
    <w:rsid w:val="004E0474"/>
    <w:rsid w:val="004E1C36"/>
    <w:rsid w:val="004E216E"/>
    <w:rsid w:val="004E5E21"/>
    <w:rsid w:val="004E6D5E"/>
    <w:rsid w:val="005001A9"/>
    <w:rsid w:val="0050029F"/>
    <w:rsid w:val="005046E8"/>
    <w:rsid w:val="00505F97"/>
    <w:rsid w:val="00506570"/>
    <w:rsid w:val="00512E2E"/>
    <w:rsid w:val="0051429A"/>
    <w:rsid w:val="00525D3E"/>
    <w:rsid w:val="00526B58"/>
    <w:rsid w:val="005467FB"/>
    <w:rsid w:val="00552CDD"/>
    <w:rsid w:val="00553653"/>
    <w:rsid w:val="00561A9F"/>
    <w:rsid w:val="00564DDC"/>
    <w:rsid w:val="00571B77"/>
    <w:rsid w:val="00575801"/>
    <w:rsid w:val="00576A5A"/>
    <w:rsid w:val="00576F78"/>
    <w:rsid w:val="00587C09"/>
    <w:rsid w:val="00595ADB"/>
    <w:rsid w:val="005A0542"/>
    <w:rsid w:val="005A6B93"/>
    <w:rsid w:val="005B0879"/>
    <w:rsid w:val="005B3B26"/>
    <w:rsid w:val="005B4D6A"/>
    <w:rsid w:val="005C18B1"/>
    <w:rsid w:val="005E4D26"/>
    <w:rsid w:val="005F3D1A"/>
    <w:rsid w:val="00603A46"/>
    <w:rsid w:val="00605D2C"/>
    <w:rsid w:val="00612ED1"/>
    <w:rsid w:val="0063280C"/>
    <w:rsid w:val="00633A71"/>
    <w:rsid w:val="00635989"/>
    <w:rsid w:val="006374C7"/>
    <w:rsid w:val="00642C3F"/>
    <w:rsid w:val="00644FC4"/>
    <w:rsid w:val="006475C5"/>
    <w:rsid w:val="0064765B"/>
    <w:rsid w:val="006515E5"/>
    <w:rsid w:val="00652FD4"/>
    <w:rsid w:val="00663D88"/>
    <w:rsid w:val="00672508"/>
    <w:rsid w:val="0067393A"/>
    <w:rsid w:val="00674293"/>
    <w:rsid w:val="00677F6B"/>
    <w:rsid w:val="00683EA5"/>
    <w:rsid w:val="0069375B"/>
    <w:rsid w:val="006962B6"/>
    <w:rsid w:val="006A3FC2"/>
    <w:rsid w:val="006A49D9"/>
    <w:rsid w:val="006C252E"/>
    <w:rsid w:val="006C3FED"/>
    <w:rsid w:val="006D318B"/>
    <w:rsid w:val="006D6EB0"/>
    <w:rsid w:val="006E0943"/>
    <w:rsid w:val="006F27FE"/>
    <w:rsid w:val="00700E2D"/>
    <w:rsid w:val="00701488"/>
    <w:rsid w:val="00706E0D"/>
    <w:rsid w:val="00711344"/>
    <w:rsid w:val="0071288A"/>
    <w:rsid w:val="00720D4D"/>
    <w:rsid w:val="00722E21"/>
    <w:rsid w:val="00724ED7"/>
    <w:rsid w:val="00732D82"/>
    <w:rsid w:val="00742571"/>
    <w:rsid w:val="00746039"/>
    <w:rsid w:val="0074615E"/>
    <w:rsid w:val="0075041A"/>
    <w:rsid w:val="00751DF1"/>
    <w:rsid w:val="00752955"/>
    <w:rsid w:val="00754A66"/>
    <w:rsid w:val="00757F4F"/>
    <w:rsid w:val="007636A5"/>
    <w:rsid w:val="00765AE0"/>
    <w:rsid w:val="0077150E"/>
    <w:rsid w:val="00771A4F"/>
    <w:rsid w:val="00771EDF"/>
    <w:rsid w:val="007738AF"/>
    <w:rsid w:val="00777141"/>
    <w:rsid w:val="00782AC0"/>
    <w:rsid w:val="007848F9"/>
    <w:rsid w:val="00790E98"/>
    <w:rsid w:val="00791445"/>
    <w:rsid w:val="00792583"/>
    <w:rsid w:val="007B1F5D"/>
    <w:rsid w:val="007C0F5C"/>
    <w:rsid w:val="007D4869"/>
    <w:rsid w:val="007E6DBD"/>
    <w:rsid w:val="007F2DB3"/>
    <w:rsid w:val="007F32C1"/>
    <w:rsid w:val="007F610A"/>
    <w:rsid w:val="007F62E9"/>
    <w:rsid w:val="008015B9"/>
    <w:rsid w:val="008020D1"/>
    <w:rsid w:val="00805E11"/>
    <w:rsid w:val="00810745"/>
    <w:rsid w:val="00812B3B"/>
    <w:rsid w:val="0082117B"/>
    <w:rsid w:val="0082650A"/>
    <w:rsid w:val="0083113A"/>
    <w:rsid w:val="008313BC"/>
    <w:rsid w:val="00836976"/>
    <w:rsid w:val="00843472"/>
    <w:rsid w:val="00846688"/>
    <w:rsid w:val="0085266D"/>
    <w:rsid w:val="0086206B"/>
    <w:rsid w:val="00862CA4"/>
    <w:rsid w:val="00884417"/>
    <w:rsid w:val="0088515A"/>
    <w:rsid w:val="00893CD0"/>
    <w:rsid w:val="0089621A"/>
    <w:rsid w:val="00896478"/>
    <w:rsid w:val="008966DF"/>
    <w:rsid w:val="008B617F"/>
    <w:rsid w:val="008C6C18"/>
    <w:rsid w:val="008C6F1C"/>
    <w:rsid w:val="008D3397"/>
    <w:rsid w:val="008E2F3C"/>
    <w:rsid w:val="008F5E1F"/>
    <w:rsid w:val="008F5EA9"/>
    <w:rsid w:val="008F6525"/>
    <w:rsid w:val="009017EC"/>
    <w:rsid w:val="009074D5"/>
    <w:rsid w:val="00916A69"/>
    <w:rsid w:val="009255F8"/>
    <w:rsid w:val="00936DC4"/>
    <w:rsid w:val="00936F7F"/>
    <w:rsid w:val="00937A54"/>
    <w:rsid w:val="00942399"/>
    <w:rsid w:val="009435FE"/>
    <w:rsid w:val="0094395C"/>
    <w:rsid w:val="00946628"/>
    <w:rsid w:val="009474FD"/>
    <w:rsid w:val="00956C0C"/>
    <w:rsid w:val="00960BA0"/>
    <w:rsid w:val="00964B61"/>
    <w:rsid w:val="00966EE3"/>
    <w:rsid w:val="009868A7"/>
    <w:rsid w:val="009868C0"/>
    <w:rsid w:val="00994266"/>
    <w:rsid w:val="00995FE8"/>
    <w:rsid w:val="009964E4"/>
    <w:rsid w:val="009A03DC"/>
    <w:rsid w:val="009C0543"/>
    <w:rsid w:val="009D3260"/>
    <w:rsid w:val="009D4413"/>
    <w:rsid w:val="009D477A"/>
    <w:rsid w:val="009E0A5D"/>
    <w:rsid w:val="009E5452"/>
    <w:rsid w:val="009E6430"/>
    <w:rsid w:val="009F375B"/>
    <w:rsid w:val="00A00500"/>
    <w:rsid w:val="00A00752"/>
    <w:rsid w:val="00A03BEF"/>
    <w:rsid w:val="00A0500F"/>
    <w:rsid w:val="00A102DF"/>
    <w:rsid w:val="00A13F26"/>
    <w:rsid w:val="00A16B5A"/>
    <w:rsid w:val="00A22C80"/>
    <w:rsid w:val="00A32853"/>
    <w:rsid w:val="00A3584D"/>
    <w:rsid w:val="00A5044D"/>
    <w:rsid w:val="00A54A57"/>
    <w:rsid w:val="00A60F15"/>
    <w:rsid w:val="00A6599A"/>
    <w:rsid w:val="00A70B42"/>
    <w:rsid w:val="00A732EB"/>
    <w:rsid w:val="00A74CEE"/>
    <w:rsid w:val="00A818BF"/>
    <w:rsid w:val="00A909BB"/>
    <w:rsid w:val="00A92F39"/>
    <w:rsid w:val="00A93214"/>
    <w:rsid w:val="00A936F7"/>
    <w:rsid w:val="00A940FE"/>
    <w:rsid w:val="00A97682"/>
    <w:rsid w:val="00AA33CA"/>
    <w:rsid w:val="00AA48DE"/>
    <w:rsid w:val="00AA4D6A"/>
    <w:rsid w:val="00AA5CD5"/>
    <w:rsid w:val="00AA5CDD"/>
    <w:rsid w:val="00AA6E35"/>
    <w:rsid w:val="00AB205D"/>
    <w:rsid w:val="00AB75CB"/>
    <w:rsid w:val="00AC6A94"/>
    <w:rsid w:val="00AD0707"/>
    <w:rsid w:val="00AE35AA"/>
    <w:rsid w:val="00AE57C8"/>
    <w:rsid w:val="00B04FB8"/>
    <w:rsid w:val="00B071D0"/>
    <w:rsid w:val="00B13B0A"/>
    <w:rsid w:val="00B2696A"/>
    <w:rsid w:val="00B27F71"/>
    <w:rsid w:val="00B3009A"/>
    <w:rsid w:val="00B41DC9"/>
    <w:rsid w:val="00B44FD4"/>
    <w:rsid w:val="00B53A04"/>
    <w:rsid w:val="00B613A7"/>
    <w:rsid w:val="00B70727"/>
    <w:rsid w:val="00B736EC"/>
    <w:rsid w:val="00B75B90"/>
    <w:rsid w:val="00B80AF3"/>
    <w:rsid w:val="00B86352"/>
    <w:rsid w:val="00B90167"/>
    <w:rsid w:val="00B93C74"/>
    <w:rsid w:val="00B97A66"/>
    <w:rsid w:val="00BA1292"/>
    <w:rsid w:val="00BA2255"/>
    <w:rsid w:val="00BA2E94"/>
    <w:rsid w:val="00BA5A2D"/>
    <w:rsid w:val="00BA5AFA"/>
    <w:rsid w:val="00BA5DCE"/>
    <w:rsid w:val="00BB3A86"/>
    <w:rsid w:val="00BB4591"/>
    <w:rsid w:val="00BC7CD5"/>
    <w:rsid w:val="00BD0D54"/>
    <w:rsid w:val="00BD1953"/>
    <w:rsid w:val="00BD59EE"/>
    <w:rsid w:val="00BD672D"/>
    <w:rsid w:val="00BE0FFC"/>
    <w:rsid w:val="00BE6082"/>
    <w:rsid w:val="00BE6A56"/>
    <w:rsid w:val="00BF069A"/>
    <w:rsid w:val="00BF7BB0"/>
    <w:rsid w:val="00C00E58"/>
    <w:rsid w:val="00C02FD3"/>
    <w:rsid w:val="00C039E9"/>
    <w:rsid w:val="00C04FA5"/>
    <w:rsid w:val="00C33D30"/>
    <w:rsid w:val="00C36D45"/>
    <w:rsid w:val="00C41479"/>
    <w:rsid w:val="00C42928"/>
    <w:rsid w:val="00C51FDD"/>
    <w:rsid w:val="00C53BF0"/>
    <w:rsid w:val="00C63364"/>
    <w:rsid w:val="00C7042E"/>
    <w:rsid w:val="00C71062"/>
    <w:rsid w:val="00C737BD"/>
    <w:rsid w:val="00C80EDB"/>
    <w:rsid w:val="00C901EE"/>
    <w:rsid w:val="00C90C68"/>
    <w:rsid w:val="00C9282C"/>
    <w:rsid w:val="00C95FF8"/>
    <w:rsid w:val="00CA6C06"/>
    <w:rsid w:val="00CB1C73"/>
    <w:rsid w:val="00CB71C3"/>
    <w:rsid w:val="00CC195E"/>
    <w:rsid w:val="00CC3A44"/>
    <w:rsid w:val="00CC3E0F"/>
    <w:rsid w:val="00CC47E6"/>
    <w:rsid w:val="00CC586D"/>
    <w:rsid w:val="00CC5D60"/>
    <w:rsid w:val="00CC7448"/>
    <w:rsid w:val="00CC76CB"/>
    <w:rsid w:val="00CD39D8"/>
    <w:rsid w:val="00CE0A6C"/>
    <w:rsid w:val="00CE0C6D"/>
    <w:rsid w:val="00CE314F"/>
    <w:rsid w:val="00CE4062"/>
    <w:rsid w:val="00CF230C"/>
    <w:rsid w:val="00CF32E9"/>
    <w:rsid w:val="00D03CC5"/>
    <w:rsid w:val="00D060CC"/>
    <w:rsid w:val="00D06530"/>
    <w:rsid w:val="00D077B3"/>
    <w:rsid w:val="00D158C6"/>
    <w:rsid w:val="00D16D5A"/>
    <w:rsid w:val="00D2101F"/>
    <w:rsid w:val="00D2228D"/>
    <w:rsid w:val="00D23B0A"/>
    <w:rsid w:val="00D23D35"/>
    <w:rsid w:val="00D27ECD"/>
    <w:rsid w:val="00D32460"/>
    <w:rsid w:val="00D35DF7"/>
    <w:rsid w:val="00D45BB1"/>
    <w:rsid w:val="00D46AE3"/>
    <w:rsid w:val="00D55338"/>
    <w:rsid w:val="00D5658A"/>
    <w:rsid w:val="00D6212D"/>
    <w:rsid w:val="00D621C0"/>
    <w:rsid w:val="00D632A8"/>
    <w:rsid w:val="00D80D26"/>
    <w:rsid w:val="00D82DEA"/>
    <w:rsid w:val="00D85142"/>
    <w:rsid w:val="00D905D0"/>
    <w:rsid w:val="00D92A8A"/>
    <w:rsid w:val="00D9792B"/>
    <w:rsid w:val="00DA4A3D"/>
    <w:rsid w:val="00DA7603"/>
    <w:rsid w:val="00DB0F0B"/>
    <w:rsid w:val="00DB4346"/>
    <w:rsid w:val="00DC131E"/>
    <w:rsid w:val="00DD0B2E"/>
    <w:rsid w:val="00DE3DC9"/>
    <w:rsid w:val="00DE4E84"/>
    <w:rsid w:val="00DF08AB"/>
    <w:rsid w:val="00DF5AAB"/>
    <w:rsid w:val="00E02891"/>
    <w:rsid w:val="00E15AB8"/>
    <w:rsid w:val="00E21D96"/>
    <w:rsid w:val="00E25063"/>
    <w:rsid w:val="00E308A7"/>
    <w:rsid w:val="00E42AD4"/>
    <w:rsid w:val="00E46F63"/>
    <w:rsid w:val="00E47820"/>
    <w:rsid w:val="00E56064"/>
    <w:rsid w:val="00E71692"/>
    <w:rsid w:val="00E72C10"/>
    <w:rsid w:val="00E86DC8"/>
    <w:rsid w:val="00E928BC"/>
    <w:rsid w:val="00E9543A"/>
    <w:rsid w:val="00E95623"/>
    <w:rsid w:val="00EA1631"/>
    <w:rsid w:val="00EA218C"/>
    <w:rsid w:val="00EA5A3E"/>
    <w:rsid w:val="00EA6EAC"/>
    <w:rsid w:val="00EB0D31"/>
    <w:rsid w:val="00EB2392"/>
    <w:rsid w:val="00ED6E70"/>
    <w:rsid w:val="00EE5CF6"/>
    <w:rsid w:val="00EF5F5C"/>
    <w:rsid w:val="00F01751"/>
    <w:rsid w:val="00F0189E"/>
    <w:rsid w:val="00F12666"/>
    <w:rsid w:val="00F13FE6"/>
    <w:rsid w:val="00F26190"/>
    <w:rsid w:val="00F27B00"/>
    <w:rsid w:val="00F44DD7"/>
    <w:rsid w:val="00F47231"/>
    <w:rsid w:val="00F56E68"/>
    <w:rsid w:val="00F620F2"/>
    <w:rsid w:val="00F8176F"/>
    <w:rsid w:val="00F81D30"/>
    <w:rsid w:val="00F82844"/>
    <w:rsid w:val="00F8312C"/>
    <w:rsid w:val="00F841F4"/>
    <w:rsid w:val="00F85D5B"/>
    <w:rsid w:val="00F8620F"/>
    <w:rsid w:val="00F86447"/>
    <w:rsid w:val="00F94696"/>
    <w:rsid w:val="00FA06C0"/>
    <w:rsid w:val="00FA0E7B"/>
    <w:rsid w:val="00FA1253"/>
    <w:rsid w:val="00FB0902"/>
    <w:rsid w:val="00FB0FA5"/>
    <w:rsid w:val="00FB514B"/>
    <w:rsid w:val="00FB5BD6"/>
    <w:rsid w:val="00FC2BCA"/>
    <w:rsid w:val="00FC5BE7"/>
    <w:rsid w:val="00FD2D57"/>
    <w:rsid w:val="00FD6293"/>
    <w:rsid w:val="00FF014B"/>
    <w:rsid w:val="00FF1818"/>
    <w:rsid w:val="00FF645C"/>
    <w:rsid w:val="00FF7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315C38"/>
  <w15:docId w15:val="{F7594D36-1FF0-4CCB-AB5E-679B3743C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47820"/>
    <w:pPr>
      <w:widowControl w:val="0"/>
    </w:pPr>
    <w:rPr>
      <w:rFonts w:eastAsia="標楷體"/>
      <w:kern w:val="2"/>
      <w:sz w:val="24"/>
    </w:rPr>
  </w:style>
  <w:style w:type="paragraph" w:styleId="1">
    <w:name w:val="heading 1"/>
    <w:basedOn w:val="a"/>
    <w:next w:val="a"/>
    <w:qFormat/>
    <w:rsid w:val="005B0879"/>
    <w:pPr>
      <w:keepNext/>
      <w:spacing w:line="240" w:lineRule="atLeast"/>
      <w:outlineLvl w:val="0"/>
    </w:pPr>
    <w:rPr>
      <w:rFonts w:ascii="Arial" w:eastAsia="華康粗黑體" w:hAnsi="Arial"/>
      <w:kern w:val="52"/>
      <w:sz w:val="32"/>
    </w:rPr>
  </w:style>
  <w:style w:type="paragraph" w:styleId="2">
    <w:name w:val="heading 2"/>
    <w:basedOn w:val="a"/>
    <w:next w:val="a0"/>
    <w:link w:val="20"/>
    <w:qFormat/>
    <w:rsid w:val="005B0879"/>
    <w:pPr>
      <w:keepNext/>
      <w:spacing w:line="280" w:lineRule="atLeast"/>
      <w:outlineLvl w:val="1"/>
    </w:pPr>
    <w:rPr>
      <w:rFonts w:ascii="Arial" w:eastAsia="華康粗黑體" w:hAnsi="Arial"/>
      <w:sz w:val="28"/>
    </w:rPr>
  </w:style>
  <w:style w:type="paragraph" w:styleId="3">
    <w:name w:val="heading 3"/>
    <w:basedOn w:val="2"/>
    <w:next w:val="a"/>
    <w:qFormat/>
    <w:rsid w:val="005B0879"/>
    <w:pPr>
      <w:spacing w:before="50" w:after="50" w:line="280" w:lineRule="exact"/>
      <w:outlineLvl w:val="2"/>
    </w:pPr>
    <w:rPr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rsid w:val="005B0879"/>
    <w:pPr>
      <w:ind w:left="480"/>
    </w:pPr>
  </w:style>
  <w:style w:type="paragraph" w:styleId="a4">
    <w:name w:val="header"/>
    <w:basedOn w:val="a"/>
    <w:rsid w:val="005B0879"/>
    <w:pPr>
      <w:tabs>
        <w:tab w:val="center" w:pos="4153"/>
        <w:tab w:val="right" w:pos="8306"/>
      </w:tabs>
      <w:snapToGrid w:val="0"/>
      <w:jc w:val="right"/>
    </w:pPr>
    <w:rPr>
      <w:rFonts w:eastAsia="華康粗黑體"/>
      <w:sz w:val="28"/>
    </w:rPr>
  </w:style>
  <w:style w:type="paragraph" w:styleId="a5">
    <w:name w:val="footer"/>
    <w:basedOn w:val="a"/>
    <w:rsid w:val="005B0879"/>
    <w:pPr>
      <w:tabs>
        <w:tab w:val="center" w:pos="4153"/>
        <w:tab w:val="right" w:pos="8306"/>
      </w:tabs>
      <w:snapToGrid w:val="0"/>
      <w:spacing w:line="300" w:lineRule="atLeast"/>
      <w:jc w:val="right"/>
    </w:pPr>
    <w:rPr>
      <w:rFonts w:ascii="Arial" w:eastAsia="華康粗黑體" w:hAnsi="Arial"/>
      <w:sz w:val="26"/>
    </w:rPr>
  </w:style>
  <w:style w:type="character" w:styleId="a6">
    <w:name w:val="page number"/>
    <w:basedOn w:val="a1"/>
    <w:rsid w:val="005B0879"/>
  </w:style>
  <w:style w:type="paragraph" w:customStyle="1" w:styleId="Moxa">
    <w:name w:val="Moxa"/>
    <w:basedOn w:val="a4"/>
    <w:rsid w:val="005B0879"/>
    <w:pPr>
      <w:jc w:val="left"/>
    </w:pPr>
    <w:rPr>
      <w:rFonts w:ascii="Arial" w:hAnsi="Arial"/>
      <w:b/>
      <w:spacing w:val="-20"/>
      <w:w w:val="150"/>
      <w:sz w:val="16"/>
    </w:rPr>
  </w:style>
  <w:style w:type="paragraph" w:customStyle="1" w:styleId="a7">
    <w:name w:val="名稱"/>
    <w:basedOn w:val="a"/>
    <w:rsid w:val="005B0879"/>
    <w:rPr>
      <w:rFonts w:ascii="Arial" w:eastAsia="華康粗黑體" w:hAnsi="Arial"/>
      <w:i/>
      <w:sz w:val="22"/>
    </w:rPr>
  </w:style>
  <w:style w:type="table" w:styleId="a8">
    <w:name w:val="Table Grid"/>
    <w:basedOn w:val="a2"/>
    <w:rsid w:val="00B97A66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rsid w:val="009435FE"/>
    <w:rPr>
      <w:rFonts w:ascii="Cambria" w:eastAsia="新細明體" w:hAnsi="Cambria"/>
      <w:sz w:val="18"/>
      <w:szCs w:val="18"/>
    </w:rPr>
  </w:style>
  <w:style w:type="character" w:customStyle="1" w:styleId="aa">
    <w:name w:val="註解方塊文字 字元"/>
    <w:basedOn w:val="a1"/>
    <w:link w:val="a9"/>
    <w:rsid w:val="009435FE"/>
    <w:rPr>
      <w:rFonts w:ascii="Cambria" w:eastAsia="新細明體" w:hAnsi="Cambria" w:cs="Times New Roman"/>
      <w:kern w:val="2"/>
      <w:sz w:val="18"/>
      <w:szCs w:val="18"/>
    </w:rPr>
  </w:style>
  <w:style w:type="paragraph" w:styleId="ab">
    <w:name w:val="Document Map"/>
    <w:basedOn w:val="a"/>
    <w:link w:val="ac"/>
    <w:rsid w:val="00683EA5"/>
    <w:rPr>
      <w:rFonts w:ascii="新細明體" w:eastAsia="新細明體"/>
      <w:sz w:val="18"/>
      <w:szCs w:val="18"/>
    </w:rPr>
  </w:style>
  <w:style w:type="character" w:customStyle="1" w:styleId="ac">
    <w:name w:val="文件引導模式 字元"/>
    <w:basedOn w:val="a1"/>
    <w:link w:val="ab"/>
    <w:rsid w:val="00683EA5"/>
    <w:rPr>
      <w:rFonts w:ascii="新細明體"/>
      <w:kern w:val="2"/>
      <w:sz w:val="18"/>
      <w:szCs w:val="18"/>
    </w:rPr>
  </w:style>
  <w:style w:type="paragraph" w:styleId="ad">
    <w:name w:val="List Paragraph"/>
    <w:basedOn w:val="a"/>
    <w:uiPriority w:val="34"/>
    <w:qFormat/>
    <w:rsid w:val="00D92A8A"/>
    <w:pPr>
      <w:ind w:leftChars="200" w:left="480"/>
    </w:pPr>
  </w:style>
  <w:style w:type="character" w:customStyle="1" w:styleId="20">
    <w:name w:val="標題 2 字元"/>
    <w:basedOn w:val="a1"/>
    <w:link w:val="2"/>
    <w:rsid w:val="006E0943"/>
    <w:rPr>
      <w:rFonts w:ascii="Arial" w:eastAsia="華康粗黑體" w:hAnsi="Arial"/>
      <w:kern w:val="2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045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4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1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0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0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8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6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image" Target="media/image16.png"/><Relationship Id="rId39" Type="http://schemas.openxmlformats.org/officeDocument/2006/relationships/image" Target="media/image27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0.png"/><Relationship Id="rId47" Type="http://schemas.openxmlformats.org/officeDocument/2006/relationships/image" Target="media/image35.jpeg"/><Relationship Id="rId50" Type="http://schemas.openxmlformats.org/officeDocument/2006/relationships/image" Target="media/image38.emf"/><Relationship Id="rId55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2.jpe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190.png"/><Relationship Id="rId46" Type="http://schemas.openxmlformats.org/officeDocument/2006/relationships/image" Target="media/image34.jpeg"/><Relationship Id="rId2" Type="http://schemas.openxmlformats.org/officeDocument/2006/relationships/numbering" Target="numbering.xml"/><Relationship Id="rId16" Type="http://schemas.openxmlformats.org/officeDocument/2006/relationships/image" Target="media/image6.jpe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image" Target="media/image29.png"/><Relationship Id="rId54" Type="http://schemas.openxmlformats.org/officeDocument/2006/relationships/image" Target="media/image4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18.jpeg"/><Relationship Id="rId40" Type="http://schemas.openxmlformats.org/officeDocument/2006/relationships/image" Target="media/image28.png"/><Relationship Id="rId45" Type="http://schemas.openxmlformats.org/officeDocument/2006/relationships/image" Target="media/image33.jpeg"/><Relationship Id="rId53" Type="http://schemas.openxmlformats.org/officeDocument/2006/relationships/image" Target="media/image41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7.emf"/><Relationship Id="rId10" Type="http://schemas.openxmlformats.org/officeDocument/2006/relationships/header" Target="header2.xml"/><Relationship Id="rId19" Type="http://schemas.openxmlformats.org/officeDocument/2006/relationships/image" Target="media/image9.jpeg"/><Relationship Id="rId31" Type="http://schemas.openxmlformats.org/officeDocument/2006/relationships/image" Target="media/image21.png"/><Relationship Id="rId44" Type="http://schemas.openxmlformats.org/officeDocument/2006/relationships/image" Target="media/image32.jpeg"/><Relationship Id="rId52" Type="http://schemas.openxmlformats.org/officeDocument/2006/relationships/image" Target="media/image4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jpe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jpeg"/><Relationship Id="rId43" Type="http://schemas.openxmlformats.org/officeDocument/2006/relationships/image" Target="media/image31.png"/><Relationship Id="rId48" Type="http://schemas.openxmlformats.org/officeDocument/2006/relationships/image" Target="media/image36.jpeg"/><Relationship Id="rId56" Type="http://schemas.openxmlformats.org/officeDocument/2006/relationships/theme" Target="theme/theme1.xml"/><Relationship Id="rId8" Type="http://schemas.openxmlformats.org/officeDocument/2006/relationships/header" Target="header1.xml"/><Relationship Id="rId51" Type="http://schemas.openxmlformats.org/officeDocument/2006/relationships/image" Target="media/image39.png"/><Relationship Id="rId3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S\&#21046;&#24230;&#25512;&#21205;\&#21046;&#24230;&#27969;&#31243;(NEW)\&#34920;&#21934;\&#36039;&#26009;&#20013;&#24515;\&#25991;&#20214;&#27161;&#28310;&#26684;&#24335;_&#31354;&#30333;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BB895-BF23-4F1C-8735-BBE88FFEEC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文件標準格式_空白.DOT</Template>
  <TotalTime>1118</TotalTime>
  <Pages>28</Pages>
  <Words>1391</Words>
  <Characters>7930</Characters>
  <Application>Microsoft Office Word</Application>
  <DocSecurity>0</DocSecurity>
  <Lines>66</Lines>
  <Paragraphs>18</Paragraphs>
  <ScaleCrop>false</ScaleCrop>
  <Company>Moxa</Company>
  <LinksUpToDate>false</LinksUpToDate>
  <CharactersWithSpaces>9303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Joyce Li</dc:creator>
  <cp:keywords/>
  <dc:description/>
  <cp:lastModifiedBy>Randy ML Wu (吳孟倫)</cp:lastModifiedBy>
  <cp:revision>112</cp:revision>
  <cp:lastPrinted>2009-03-23T02:51:00Z</cp:lastPrinted>
  <dcterms:created xsi:type="dcterms:W3CDTF">2026-06-18T06:46:00Z</dcterms:created>
  <dcterms:modified xsi:type="dcterms:W3CDTF">2026-08-05T09:44:00Z</dcterms:modified>
</cp:coreProperties>
</file>