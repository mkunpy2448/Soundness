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proofErr w:type="spellStart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aaaaaa</w:t>
                            </w:r>
                            <w:proofErr w:type="spellEnd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>測試作業指導書</w:t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proofErr w:type="spellStart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aaaaaa</w:t>
                      </w:r>
                      <w:proofErr w:type="spellEnd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>測試作業指導書</w:t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7EBF47FE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576DAB57" w14:textId="041B075D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255310FC" w14:textId="6A0DA744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5881A290" w14:textId="7246C87A" w:rsidR="00CE0C6D" w:rsidRPr="00E41E25" w:rsidRDefault="001F5D83" w:rsidP="0009072C">
      <w:pPr>
        <w:jc w:val="center"/>
        <w:outlineLvl w:val="0"/>
        <w:rPr>
          <w:rFonts w:asciiTheme="minorHAnsi" w:eastAsia="微軟正黑體" w:hAnsiTheme="minorHAnsi" w:cstheme="minorHAnsi"/>
        </w:rPr>
      </w:pPr>
      <w:r>
        <w:rPr>
          <w:rFonts w:asciiTheme="minorHAnsi" w:eastAsia="微軟正黑體" w:hAnsiTheme="minorHAnsi" w:cstheme="minorHAnsi" w:hint="eastAsia"/>
        </w:rPr>
        <w:t>ss</w:t>
      </w: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sv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dfvdzfv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ssdvsv</w:t>
            </w:r>
          </w:p>
        </w:tc>
      </w:tr>
    </w:tbl>
    <w:p w14:paraId="2DA5605F" w14:textId="77777777" w:rsidR="00CE0C6D" w:rsidRPr="00E41E25" w:rsidRDefault="00CE0C6D" w:rsidP="00227548">
      <w:pPr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240" w:type="dxa"/>
        <w:tblInd w:w="3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580"/>
        <w:gridCol w:w="5580"/>
        <w:gridCol w:w="1620"/>
        <w:gridCol w:w="1620"/>
      </w:tblGrid>
      <w:tr w:rsidR="00CE0C6D" w:rsidRPr="00E41E25" w14:paraId="4DC3719B" w14:textId="77777777" w:rsidTr="00227548">
        <w:trPr>
          <w:trHeight w:val="384"/>
        </w:trPr>
        <w:tc>
          <w:tcPr>
            <w:tcW w:w="840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8" w:name="_Toc50389616"/>
            <w:bookmarkStart w:id="9" w:name="_Toc50389665"/>
            <w:r w:rsidRPr="00E41E25">
              <w:rPr>
                <w:rFonts w:asciiTheme="minorHAnsi" w:eastAsia="微軟正黑體" w:hAnsiTheme="minorHAnsi" w:cstheme="minorHAnsi"/>
              </w:rPr>
              <w:t>版本</w:t>
            </w:r>
            <w:bookmarkEnd w:id="8"/>
            <w:bookmarkEnd w:id="9"/>
          </w:p>
        </w:tc>
        <w:tc>
          <w:tcPr>
            <w:tcW w:w="5580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0" w:name="_Toc50389617"/>
            <w:bookmarkStart w:id="11" w:name="_Toc50389666"/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  <w:bookmarkEnd w:id="10"/>
            <w:bookmarkEnd w:id="11"/>
          </w:p>
        </w:tc>
        <w:tc>
          <w:tcPr>
            <w:tcW w:w="5580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2" w:name="_Toc50389618"/>
            <w:bookmarkStart w:id="13" w:name="_Toc50389667"/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  <w:bookmarkEnd w:id="12"/>
            <w:bookmarkEnd w:id="13"/>
          </w:p>
        </w:tc>
        <w:tc>
          <w:tcPr>
            <w:tcW w:w="1620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4" w:name="_Toc50389619"/>
            <w:bookmarkStart w:id="15" w:name="_Toc50389668"/>
            <w:r w:rsidRPr="00E41E25">
              <w:rPr>
                <w:rFonts w:asciiTheme="minorHAnsi" w:eastAsia="微軟正黑體" w:hAnsiTheme="minorHAnsi" w:cstheme="minorHAnsi"/>
              </w:rPr>
              <w:t>日期</w:t>
            </w:r>
            <w:bookmarkEnd w:id="14"/>
            <w:bookmarkEnd w:id="15"/>
          </w:p>
        </w:tc>
        <w:tc>
          <w:tcPr>
            <w:tcW w:w="1620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6" w:name="_Toc50389620"/>
            <w:bookmarkStart w:id="17" w:name="_Toc50389669"/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  <w:bookmarkEnd w:id="16"/>
            <w:bookmarkEnd w:id="17"/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80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80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20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06-24-26’</w:t>
            </w:r>
          </w:p>
        </w:tc>
        <w:tc>
          <w:tcPr>
            <w:tcW w:w="1620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ssdvsv</w:t>
            </w:r>
          </w:p>
        </w:tc>
      </w:tr>
      <w:tr w:rsidR="0061335F" w:rsidRPr="00E41E25" w14:paraId="0BBFD5CA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0577858D" w14:textId="73C52A68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54B264C" w14:textId="17355331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3F0914AA" w14:textId="525EBAE9" w:rsidR="0061335F" w:rsidRPr="00E41E25" w:rsidRDefault="0061335F" w:rsidP="004F1104">
            <w:pPr>
              <w:pStyle w:val="af2"/>
              <w:ind w:leftChars="0" w:left="36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A6A9C8A" w14:textId="6ECD3B09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70451B8" w14:textId="4E0D4998" w:rsidR="0061335F" w:rsidRPr="00E41E25" w:rsidRDefault="0061335F" w:rsidP="00B03E52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104914" w:rsidRPr="00E41E25" w14:paraId="3E21724E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97966F8" w14:textId="5B8F14C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17027F7" w14:textId="1CA0B01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6B9E979" w14:textId="0E8EF02D" w:rsidR="005531D2" w:rsidRPr="00E41E25" w:rsidRDefault="005531D2" w:rsidP="005531D2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53EB063" w14:textId="774E3688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10168E1" w14:textId="132115CE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7880BAAB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242AE9C3" w14:textId="5734496E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D56A600" w14:textId="5AC1C87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02AFE68" w14:textId="3DD2CAFB" w:rsidR="006333E4" w:rsidRPr="00E41E25" w:rsidRDefault="006333E4" w:rsidP="007D11C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C6E9C4C" w14:textId="62E672E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A6ED226" w14:textId="0A7FC648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1416BCB3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7D861B2B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CCD33F0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074E46A6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60F8F437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9BDDEBC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20FF29CD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4751CFCE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89DF531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4ED42D18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CD2D8D2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FD4C7BA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A6A1AC5" w14:textId="62C5EB9F" w:rsidR="0009072C" w:rsidRPr="00E41E25" w:rsidRDefault="0009072C">
      <w:pPr>
        <w:rPr>
          <w:rFonts w:asciiTheme="minorHAnsi" w:eastAsia="微軟正黑體" w:hAnsiTheme="minorHAnsi" w:cstheme="minorHAnsi"/>
        </w:rPr>
      </w:pPr>
      <w:r w:rsidRPr="00E41E25">
        <w:rPr>
          <w:rFonts w:asciiTheme="minorHAnsi" w:eastAsia="微軟正黑體" w:hAnsiTheme="minorHAnsi" w:cstheme="minorHAnsi"/>
        </w:rPr>
      </w:r>
    </w:p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3686"/>
      </w:tblGrid>
      <w:tr w:rsidR="005D4302" w:rsidRPr="00E41E25" w14:paraId="3610DA08" w14:textId="77777777" w:rsidTr="00845353">
        <w:tc>
          <w:tcPr>
            <w:tcW w:w="15354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bookmarkStart w:id="18" w:name="_Toc50389621"/>
            <w:bookmarkStart w:id="19" w:name="_Toc50389670"/>
            <w:bookmarkStart w:id="20" w:name="_Toc116982701"/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  <w:bookmarkEnd w:id="18"/>
            <w:bookmarkEnd w:id="19"/>
            <w:bookmarkEnd w:id="20"/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354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68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bookmarkStart w:id="21" w:name="_Toc50389622"/>
            <w:bookmarkStart w:id="22" w:name="_Toc50389671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  <w:bookmarkEnd w:id="21"/>
            <w:bookmarkEnd w:id="22"/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686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8"/>
        <w:gridCol w:w="1563"/>
        <w:gridCol w:w="721"/>
        <w:gridCol w:w="733"/>
        <w:gridCol w:w="834"/>
        <w:gridCol w:w="1325"/>
        <w:gridCol w:w="844"/>
        <w:gridCol w:w="799"/>
        <w:gridCol w:w="120"/>
        <w:gridCol w:w="838"/>
        <w:gridCol w:w="1323"/>
        <w:gridCol w:w="844"/>
        <w:gridCol w:w="851"/>
        <w:gridCol w:w="957"/>
        <w:gridCol w:w="1205"/>
        <w:gridCol w:w="844"/>
        <w:gridCol w:w="649"/>
        <w:gridCol w:w="120"/>
        <w:gridCol w:w="120"/>
        <w:gridCol w:w="120"/>
        <w:gridCol w:w="120"/>
        <w:gridCol w:w="120"/>
      </w:tblGrid>
      <w:tr w:rsidR="009B2189" w:rsidRPr="00E41E25" w14:paraId="5E6AC7FB" w14:textId="77777777" w:rsidTr="00A23657">
        <w:trPr>
          <w:gridAfter w:val="1"/>
          <w:wAfter w:w="68" w:type="dxa"/>
          <w:trHeight w:val="546"/>
        </w:trPr>
        <w:tc>
          <w:tcPr>
            <w:tcW w:w="15354" w:type="dxa"/>
            <w:gridSpan w:val="22"/>
            <w:shd w:val="clear" w:color="auto" w:fill="CCFFFF"/>
            <w:vAlign w:val="center"/>
          </w:tcPr>
          <w:p w14:paraId="4B1ACE57" w14:textId="5FAB65F5" w:rsidR="009B2189" w:rsidRPr="00E41E25" w:rsidRDefault="009B2189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二、MP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Test Flow</w:t>
            </w:r>
          </w:p>
        </w:tc>
      </w:tr>
      <w:tr w:rsidR="009B2189" w:rsidRPr="00E41E25" w14:paraId="4335C85A" w14:textId="77777777" w:rsidTr="00A23657">
        <w:trPr>
          <w:gridAfter w:val="1"/>
          <w:wAfter w:w="68" w:type="dxa"/>
          <w:trHeight w:val="7877"/>
        </w:trPr>
        <w:tc>
          <w:tcPr>
            <w:tcW w:w="15354" w:type="dxa"/>
            <w:gridSpan w:val="22"/>
            <w:vAlign w:val="center"/>
          </w:tcPr>
          <w:p w14:paraId="3FEEB22A" w14:textId="48A114DC" w:rsidR="009B2189" w:rsidRPr="00E41E25" w:rsidRDefault="00E41E25" w:rsidP="00D275C2">
            <w:pPr>
              <w:jc w:val="center"/>
              <w:rPr>
                <w:rFonts w:asciiTheme="minorHAnsi" w:eastAsia="微軟正黑體" w:hAnsiTheme="minorHAnsi" w:cstheme="minorHAnsi"/>
                <w:noProof/>
                <w:color w:val="CCFFFF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color w:val="CCFFFF"/>
              </w:rPr>
              <w:drawing>
                <wp:inline distT="0" distB="0" distL="0" distR="0" wp14:anchorId="66AA22B9" wp14:editId="3A7234E9">
                  <wp:extent cx="3609975" cy="4648200"/>
                  <wp:effectExtent l="0" t="0" r="28575" b="19050"/>
                  <wp:docPr id="13" name="資料庫圖表 1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</w:tc>
      </w:tr>
      <w:tr w:rsidR="00B97A66" w:rsidRPr="00E41E25" w14:paraId="10DF6259" w14:textId="77777777" w:rsidTr="00A23657">
        <w:tblPrEx>
          <w:shd w:val="clear" w:color="auto" w:fill="auto"/>
        </w:tblPrEx>
        <w:trPr>
          <w:gridAfter w:val="5"/>
          <w:wAfter w:w="268" w:type="dxa"/>
          <w:trHeight w:val="546"/>
        </w:trPr>
        <w:tc>
          <w:tcPr>
            <w:tcW w:w="151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三、PCBA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gridAfter w:val="5"/>
          <w:wAfter w:w="268" w:type="dxa"/>
          <w:trHeight w:val="7699"/>
        </w:trPr>
        <w:tc>
          <w:tcPr>
            <w:tcW w:w="15154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{{IMG_prod1top</w:t>
            </w:r>
            <w:proofErr w:type="gramStart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/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proofErr w:type="gramEnd"/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</w:t>
            </w:r>
            <w:proofErr w:type="gramEnd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{IMG_prod1bot}}</w:t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{{IMG_prod2top</w:t>
            </w:r>
            <w:proofErr w:type="gramStart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/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proofErr w:type="gramEnd"/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</w:t>
            </w:r>
            <w:proofErr w:type="gramEnd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{IMG_prod2bot}}</w:t>
            </w: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795"/>
        <w:gridCol w:w="120"/>
        <w:gridCol w:w="834"/>
        <w:gridCol w:w="1317"/>
        <w:gridCol w:w="840"/>
        <w:gridCol w:w="847"/>
        <w:gridCol w:w="953"/>
        <w:gridCol w:w="1200"/>
        <w:gridCol w:w="840"/>
        <w:gridCol w:w="646"/>
        <w:gridCol w:w="120"/>
        <w:gridCol w:w="120"/>
        <w:gridCol w:w="120"/>
        <w:gridCol w:w="120"/>
        <w:gridCol w:w="120"/>
        <w:gridCol w:w="120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39"/>
        <w:gridCol w:w="1585"/>
        <w:gridCol w:w="731"/>
        <w:gridCol w:w="743"/>
        <w:gridCol w:w="845"/>
        <w:gridCol w:w="1343"/>
        <w:gridCol w:w="855"/>
        <w:gridCol w:w="810"/>
        <w:gridCol w:w="120"/>
        <w:gridCol w:w="849"/>
        <w:gridCol w:w="1341"/>
        <w:gridCol w:w="855"/>
        <w:gridCol w:w="863"/>
        <w:gridCol w:w="971"/>
        <w:gridCol w:w="1222"/>
        <w:gridCol w:w="855"/>
        <w:gridCol w:w="595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6"/>
          <w:wAfter w:w="279" w:type="dxa"/>
          <w:trHeight w:val="546"/>
        </w:trPr>
        <w:tc>
          <w:tcPr>
            <w:tcW w:w="1514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6"/>
          <w:wAfter w:w="279" w:type="dxa"/>
          <w:trHeight w:val="7923"/>
        </w:trPr>
        <w:tc>
          <w:tcPr>
            <w:tcW w:w="85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proofErr w:type="spell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proofErr w:type="spell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/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/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/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/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  <w:proofErr w:type="gramEnd"/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8"/>
        <w:gridCol w:w="1564"/>
        <w:gridCol w:w="721"/>
        <w:gridCol w:w="734"/>
        <w:gridCol w:w="834"/>
        <w:gridCol w:w="1325"/>
        <w:gridCol w:w="844"/>
        <w:gridCol w:w="799"/>
        <w:gridCol w:w="120"/>
        <w:gridCol w:w="838"/>
        <w:gridCol w:w="1323"/>
        <w:gridCol w:w="844"/>
        <w:gridCol w:w="851"/>
        <w:gridCol w:w="958"/>
        <w:gridCol w:w="1206"/>
        <w:gridCol w:w="844"/>
        <w:gridCol w:w="649"/>
        <w:gridCol w:w="120"/>
        <w:gridCol w:w="120"/>
        <w:gridCol w:w="120"/>
        <w:gridCol w:w="120"/>
      </w:tblGrid>
      <w:tr w:rsidR="00997704" w:rsidRPr="00E41E25" w14:paraId="28E23FE7" w14:textId="77777777" w:rsidTr="00A23657">
        <w:tblPrEx>
          <w:shd w:val="clear" w:color="auto" w:fill="auto"/>
        </w:tblPrEx>
        <w:trPr>
          <w:gridAfter w:val="2"/>
          <w:wAfter w:w="74" w:type="dxa"/>
          <w:trHeight w:val="546"/>
        </w:trPr>
        <w:tc>
          <w:tcPr>
            <w:tcW w:w="1534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{{IMG_fix1Pic}}</w:t>
            </w: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>{{IMG_fix2Pic}}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{{fix1Desig}}</w:t>
            </w:r>
          </w:p>
        </w:tc>
        <w:tc>
          <w:tcPr>
            <w:tcW w:w="71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>{{fix2Desig}}</w:t>
            </w:r>
          </w:p>
        </w:tc>
        <w:tc>
          <w:tcPr>
            <w:tcW w:w="840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{{fix1Name}}</w:t>
            </w:r>
          </w:p>
        </w:tc>
        <w:tc>
          <w:tcPr>
            <w:tcW w:w="830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>{{fix2Name}}</w:t>
            </w:r>
          </w:p>
        </w:tc>
        <w:tc>
          <w:tcPr>
            <w:tcW w:w="834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A23657">
        <w:tblPrEx>
          <w:shd w:val="clear" w:color="auto" w:fill="auto"/>
        </w:tblPrEx>
        <w:trPr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AF77EA" w:rsidRPr="00E41E25" w14:paraId="3CE6B324" w14:textId="77777777" w:rsidTr="00A23657">
        <w:tblPrEx>
          <w:shd w:val="clear" w:color="auto" w:fill="auto"/>
        </w:tblPrEx>
        <w:trPr>
          <w:gridAfter w:val="3"/>
          <w:wAfter w:w="124" w:type="dxa"/>
          <w:trHeight w:val="546"/>
        </w:trPr>
        <w:tc>
          <w:tcPr>
            <w:tcW w:w="15298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七、T1_ATE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4"/>
          <w:wAfter w:w="187" w:type="dxa"/>
          <w:trHeight w:val="5877"/>
        </w:trPr>
        <w:tc>
          <w:tcPr>
            <w:tcW w:w="7612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>{{fix2Desig}}</w:t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>{{fix2Desig}}</w:t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{{fix1Desig}}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{{fix1Desig}}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t>{{IMG_prod1top}}</w:t>
            </w:r>
          </w:p>
        </w:tc>
        <w:tc>
          <w:tcPr>
            <w:tcW w:w="7623" w:type="dxa"/>
            <w:gridSpan w:val="11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>{{fix2Desig}}</w:t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{{fix1Desig}}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>{{fix2Desig}}</w:t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{{fix1Desig}}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t>{{IMG_prod1top}}</w:t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4"/>
          <w:wAfter w:w="187" w:type="dxa"/>
          <w:trHeight w:val="1810"/>
        </w:trPr>
        <w:tc>
          <w:tcPr>
            <w:tcW w:w="15235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{{fix2Desig}}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proofErr w:type="gramEnd"/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proofErr w:type="gramEnd"/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68C97147" w14:textId="77777777" w:rsidR="00271D0E" w:rsidRDefault="00271D0E"/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849"/>
        <w:gridCol w:w="834"/>
        <w:gridCol w:w="1317"/>
        <w:gridCol w:w="840"/>
        <w:gridCol w:w="847"/>
        <w:gridCol w:w="953"/>
        <w:gridCol w:w="1200"/>
        <w:gridCol w:w="840"/>
        <w:gridCol w:w="851"/>
        <w:gridCol w:w="74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proofErr w:type="gramStart"/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proofErr w:type="gramEnd"/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>{{IMG_fix3Pic}}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{{IMG_fix4Pic}}</w:t>
            </w:r>
          </w:p>
        </w:tc>
        <w:tc>
          <w:tcPr>
            <w:tcW w:w="3918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>{{IMG_fix</w:t>
            </w:r>
            <w:r>
              <w:rPr>
                <w:rFonts w:ascii="微軟正黑體" w:eastAsia="微軟正黑體" w:hAnsi="微軟正黑體" w:hint="eastAsia"/>
              </w:rPr>
              <w:t>5</w:t>
            </w:r>
            <w:r w:rsidRPr="005260E2">
              <w:rPr>
                <w:rFonts w:ascii="微軟正黑體" w:eastAsia="微軟正黑體" w:hAnsi="微軟正黑體"/>
              </w:rPr>
              <w:t>Pic}}</w:t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{{fix1Desig}}</w:t>
            </w:r>
          </w:p>
        </w:tc>
        <w:tc>
          <w:tcPr>
            <w:tcW w:w="71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>{{fix3Desig}}</w:t>
            </w:r>
          </w:p>
        </w:tc>
        <w:tc>
          <w:tcPr>
            <w:tcW w:w="840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7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{{fix4Desig}}</w:t>
            </w:r>
          </w:p>
        </w:tc>
        <w:tc>
          <w:tcPr>
            <w:tcW w:w="840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szCs w:val="24"/>
              </w:rPr>
              <w:t>5</w:t>
            </w:r>
            <w:r w:rsidRPr="00304CAF">
              <w:rPr>
                <w:rFonts w:ascii="微軟正黑體" w:eastAsia="微軟正黑體" w:hAnsi="微軟正黑體" w:cs="Arial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25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{{fix1Name}}</w:t>
            </w:r>
          </w:p>
        </w:tc>
        <w:tc>
          <w:tcPr>
            <w:tcW w:w="830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{{fix3Name}}</w:t>
            </w:r>
          </w:p>
        </w:tc>
        <w:tc>
          <w:tcPr>
            <w:tcW w:w="834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>{{fix4Name}}</w:t>
            </w:r>
          </w:p>
        </w:tc>
        <w:tc>
          <w:tcPr>
            <w:tcW w:w="953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5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{{fix5Name}}</w:t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</w:t>
            </w:r>
            <w:r>
              <w:rPr>
                <w:rFonts w:ascii="微軟正黑體" w:eastAsia="微軟正黑體" w:hAnsi="微軟正黑體" w:hint="eastAsia"/>
                <w:noProof/>
              </w:rPr>
              <w:t>6</w:t>
            </w:r>
            <w:r w:rsidRPr="005260E2">
              <w:rPr>
                <w:rFonts w:ascii="微軟正黑體" w:eastAsia="微軟正黑體" w:hAnsi="微軟正黑體"/>
                <w:noProof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44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6</w:t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1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</w:t>
            </w: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 w:rsidRPr="00666C38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1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6B56C32" w14:textId="77777777" w:rsidR="008A2018" w:rsidRDefault="008A2018">
      <w:bookmarkStart w:id="41" w:name="_Toc50389637"/>
      <w:bookmarkStart w:id="42" w:name="_Toc50389686"/>
    </w:p>
    <w:tbl>
      <w:tblPr>
        <w:tblW w:w="15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5237"/>
      </w:tblGrid>
      <w:tr w:rsidR="00E93CF3" w:rsidRPr="00E41E25" w14:paraId="6F219F57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{{fix3Desig}}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  <w:tr w:rsidR="00E93CF3" w:rsidRPr="00E41E25" w14:paraId="4EBF7968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proofErr w:type="spell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proofErr w:type="spell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{{fix3Desig}}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1</w:t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Desig}}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Desig}}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t/>
                                        </w:r>
                                        <w:proofErr w:type="spellStart"/>
                                        <w:r w:rsidRPr="0015340B">
                                          <w:t>IMG_</w:t>
                                        </w:r>
                                        <w:r>
                                          <w:t>prodToTest</w:t>
                                        </w:r>
                                        <w:proofErr w:type="spellEnd"/>
                                        <w:r w:rsidRPr="0015340B">
                                          <w:t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  <w:tr w:rsidR="00E93CF3" w:rsidRPr="00E41E25" w14:paraId="4ED798A5" w14:textId="77777777" w:rsidTr="008A2018">
        <w:trPr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3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C8865" w14:textId="77777777" w:rsidR="005C2543" w:rsidRPr="00E41E25" w:rsidRDefault="005C2543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849"/>
      </w:tblGrid>
      <w:tr w:rsidR="00636932" w:rsidRPr="00E41E25" w14:paraId="1AD3CCCA" w14:textId="77777777" w:rsidTr="003432EB">
        <w:trPr>
          <w:trHeight w:val="546"/>
        </w:trPr>
        <w:tc>
          <w:tcPr>
            <w:tcW w:w="15417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十二、T1 Hi-pot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proofErr w:type="gramEnd"/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7</w:t>
            </w:r>
            <w:r w:rsidRPr="00B82404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  <w:noProof/>
              </w:rPr>
              <w:t>8</w:t>
            </w:r>
            <w:r w:rsidRPr="00B82404">
              <w:rPr>
                <w:rFonts w:asciiTheme="minorHAnsi" w:eastAsia="微軟正黑體" w:hAnsiTheme="minorHAnsi" w:cstheme="minorHAnsi"/>
                <w:noProof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{{fix7Desig}}</w:t>
            </w:r>
          </w:p>
        </w:tc>
        <w:tc>
          <w:tcPr>
            <w:tcW w:w="724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3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7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3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5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5C7253F" w14:textId="77777777" w:rsidR="00636932" w:rsidRPr="00E41E25" w:rsidRDefault="00636932" w:rsidP="00B97A66">
      <w:pPr>
        <w:rPr>
          <w:rFonts w:asciiTheme="minorHAnsi" w:eastAsia="微軟正黑體" w:hAnsiTheme="minorHAnsi" w:cstheme="minorHAnsi"/>
          <w:szCs w:val="24"/>
        </w:rPr>
      </w:pPr>
    </w:p>
    <w:p w14:paraId="7B993B04" w14:textId="77777777" w:rsidR="004F6229" w:rsidRPr="00E41E25" w:rsidRDefault="004F6229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720"/>
        <w:gridCol w:w="1571"/>
        <w:gridCol w:w="725"/>
        <w:gridCol w:w="735"/>
        <w:gridCol w:w="836"/>
        <w:gridCol w:w="1330"/>
        <w:gridCol w:w="846"/>
        <w:gridCol w:w="855"/>
        <w:gridCol w:w="958"/>
        <w:gridCol w:w="1209"/>
        <w:gridCol w:w="846"/>
        <w:gridCol w:w="853"/>
        <w:gridCol w:w="960"/>
        <w:gridCol w:w="1209"/>
        <w:gridCol w:w="846"/>
        <w:gridCol w:w="846"/>
        <w:gridCol w:w="120"/>
      </w:tblGrid>
      <w:tr w:rsidR="0072413C" w:rsidRPr="00E41E25" w14:paraId="2593D34F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十三、T1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{{fix</w:t>
            </w:r>
            <w:r w:rsidRPr="00D24125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8</w:t>
            </w: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Desig}}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{{fix7Desig}}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{{fix7Desig}}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  <w:t>8</w:t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Desig}}</w:t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  <w:t>8</w:t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Desig}}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  <w:tr w:rsidR="00BB72E9" w:rsidRPr="00E41E25" w14:paraId="0C607AF3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十四、T1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720"/>
        <w:gridCol w:w="1571"/>
        <w:gridCol w:w="725"/>
        <w:gridCol w:w="735"/>
        <w:gridCol w:w="836"/>
        <w:gridCol w:w="1330"/>
        <w:gridCol w:w="846"/>
        <w:gridCol w:w="855"/>
        <w:gridCol w:w="958"/>
        <w:gridCol w:w="1209"/>
        <w:gridCol w:w="846"/>
        <w:gridCol w:w="853"/>
        <w:gridCol w:w="960"/>
        <w:gridCol w:w="1209"/>
        <w:gridCol w:w="846"/>
        <w:gridCol w:w="846"/>
        <w:gridCol w:w="120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34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  <w:proofErr w:type="gramEnd"/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9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10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11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12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</w:rPr>
              <w:t>9</w:t>
            </w:r>
            <w:r w:rsidRPr="002D6564">
              <w:rPr>
                <w:rFonts w:asciiTheme="minorHAnsi" w:eastAsia="微軟正黑體" w:hAnsiTheme="minorHAnsi" w:cstheme="minorHAnsi"/>
              </w:rPr>
              <w:t>Desig}}</w:t>
            </w:r>
          </w:p>
        </w:tc>
        <w:tc>
          <w:tcPr>
            <w:tcW w:w="72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10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2</w:t>
            </w:r>
          </w:p>
        </w:tc>
        <w:tc>
          <w:tcPr>
            <w:tcW w:w="951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12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9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10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1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3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12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B6FA6BC" w14:textId="77777777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14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tcW w:w="15614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620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  <w:proofErr w:type="gramEnd"/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  <w:proofErr w:type="gramEnd"/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/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12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10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11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12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10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11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</w:rPr>
                                    <w:t>9</w:t>
                                  </w: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Desig}}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</w:rPr>
                              <w:t>9</w:t>
                            </w: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Desig}}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0A6F215" w14:textId="08C77C55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"/>
        <w:gridCol w:w="1574"/>
        <w:gridCol w:w="727"/>
        <w:gridCol w:w="737"/>
        <w:gridCol w:w="837"/>
        <w:gridCol w:w="1331"/>
        <w:gridCol w:w="847"/>
        <w:gridCol w:w="856"/>
        <w:gridCol w:w="959"/>
        <w:gridCol w:w="1210"/>
        <w:gridCol w:w="847"/>
        <w:gridCol w:w="854"/>
        <w:gridCol w:w="961"/>
        <w:gridCol w:w="1210"/>
        <w:gridCol w:w="847"/>
        <w:gridCol w:w="784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十七、T2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34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horzAnchor="page" w:tblpX="8729" w:tblpY="-209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  <w:proofErr w:type="gramEnd"/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  <w:proofErr w:type="gramEnd"/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/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944355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治具安培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{{fix</w:t>
            </w:r>
            <w:r w:rsidR="00831A27" w:rsidRPr="00831A27">
              <w:rPr>
                <w:rFonts w:asciiTheme="minorHAnsi" w:eastAsia="微軟正黑體" w:hAnsiTheme="minorHAnsi" w:cstheme="minorHAnsi" w:hint="eastAsia"/>
                <w:b/>
                <w:color w:val="FF0000"/>
              </w:rPr>
              <w:t>11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切換鈕需全部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待測物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{{fix</w:t>
            </w:r>
            <w:r w:rsidR="00831A27" w:rsidRPr="00831A27">
              <w:rPr>
                <w:rFonts w:asciiTheme="minorHAnsi" w:eastAsia="微軟正黑體" w:hAnsiTheme="minorHAnsi" w:cstheme="minorHAnsi" w:hint="eastAsia"/>
                <w:color w:val="FF0000"/>
              </w:rPr>
              <w:t>11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無法抽載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治具風扇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切換鈕切至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治具是否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{{fix</w:t>
            </w:r>
            <w:r w:rsidR="00C21317" w:rsidRPr="00C21317">
              <w:rPr>
                <w:rFonts w:asciiTheme="minorHAnsi" w:eastAsia="微軟正黑體" w:hAnsiTheme="minorHAnsi" w:cstheme="minorHAnsi" w:hint="eastAsia"/>
                <w:b/>
                <w:color w:val="FF0000"/>
              </w:rPr>
              <w:t>11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Desig}}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鈕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全部切至左邊</w:t>
            </w:r>
          </w:p>
        </w:tc>
      </w:tr>
    </w:tbl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780"/>
        <w:gridCol w:w="120"/>
      </w:tblGrid>
      <w:tr w:rsidR="00D423F0" w:rsidRPr="00E41E25" w14:paraId="0B1CD90B" w14:textId="77777777" w:rsidTr="00D423F0">
        <w:trPr>
          <w:trHeight w:val="546"/>
        </w:trPr>
        <w:tc>
          <w:tcPr>
            <w:tcW w:w="15417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proofErr w:type="gramEnd"/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7</w:t>
            </w:r>
            <w:r w:rsidRPr="00B82404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  <w:noProof/>
              </w:rPr>
              <w:t>8</w:t>
            </w:r>
            <w:r w:rsidRPr="00B82404">
              <w:rPr>
                <w:rFonts w:asciiTheme="minorHAnsi" w:eastAsia="微軟正黑體" w:hAnsiTheme="minorHAnsi" w:cstheme="minorHAnsi"/>
                <w:noProof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{{fix7Desig}}</w:t>
            </w:r>
          </w:p>
        </w:tc>
        <w:tc>
          <w:tcPr>
            <w:tcW w:w="72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3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7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3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5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0057184" w14:textId="77777777" w:rsidR="00D423F0" w:rsidRPr="00E41E25" w:rsidRDefault="00D423F0" w:rsidP="00D423F0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825"/>
        <w:gridCol w:w="1556"/>
        <w:gridCol w:w="718"/>
        <w:gridCol w:w="730"/>
        <w:gridCol w:w="830"/>
        <w:gridCol w:w="1319"/>
        <w:gridCol w:w="840"/>
        <w:gridCol w:w="849"/>
        <w:gridCol w:w="829"/>
        <w:gridCol w:w="1322"/>
        <w:gridCol w:w="840"/>
        <w:gridCol w:w="847"/>
        <w:gridCol w:w="953"/>
        <w:gridCol w:w="1200"/>
        <w:gridCol w:w="840"/>
        <w:gridCol w:w="807"/>
        <w:gridCol w:w="120"/>
        <w:gridCol w:w="120"/>
      </w:tblGrid>
      <w:tr w:rsidR="00D423F0" w:rsidRPr="00E41E25" w14:paraId="3915FF69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462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{{fix</w:t>
            </w:r>
            <w:r w:rsidRPr="00A129A4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8</w:t>
            </w: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Desig}}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{{fix7Desig}}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{{fix7Desig}}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  <w:t>8</w:t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Desig}}</w:t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  <w:t>8</w:t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Desig}}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23F0" w:rsidRPr="00E41E25" w14:paraId="11594753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46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"/>
        <w:gridCol w:w="827"/>
        <w:gridCol w:w="1561"/>
        <w:gridCol w:w="720"/>
        <w:gridCol w:w="732"/>
        <w:gridCol w:w="832"/>
        <w:gridCol w:w="1323"/>
        <w:gridCol w:w="842"/>
        <w:gridCol w:w="851"/>
        <w:gridCol w:w="831"/>
        <w:gridCol w:w="1326"/>
        <w:gridCol w:w="842"/>
        <w:gridCol w:w="849"/>
        <w:gridCol w:w="956"/>
        <w:gridCol w:w="1204"/>
        <w:gridCol w:w="842"/>
        <w:gridCol w:w="804"/>
      </w:tblGrid>
      <w:tr w:rsidR="00523301" w:rsidRPr="00E41E25" w14:paraId="28505083" w14:textId="77777777" w:rsidTr="008555E7">
        <w:trPr>
          <w:gridBefore w:val="1"/>
          <w:gridAfter w:val="1"/>
          <w:wBefore w:w="112" w:type="dxa"/>
          <w:wAfter w:w="6" w:type="dxa"/>
          <w:trHeight w:val="546"/>
        </w:trPr>
        <w:tc>
          <w:tcPr>
            <w:tcW w:w="15344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二十一、T3_ATE CHROMA_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  <w:proofErr w:type="gramEnd"/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2"/>
          <w:wBefore w:w="112" w:type="dxa"/>
          <w:wAfter w:w="45" w:type="dxa"/>
          <w:trHeight w:val="2428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</w:t>
            </w:r>
            <w:r w:rsidR="000D3DF5">
              <w:rPr>
                <w:rFonts w:ascii="微軟正黑體" w:eastAsia="微軟正黑體" w:hAnsi="微軟正黑體" w:hint="eastAsia"/>
              </w:rPr>
              <w:t>3</w:t>
            </w:r>
            <w:r w:rsidRPr="00204D29">
              <w:rPr>
                <w:rFonts w:ascii="微軟正黑體" w:eastAsia="微軟正黑體" w:hAnsi="微軟正黑體"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>{{IMG_fix3Pic}}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{{IMG_fix4Pic}}</w:t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>{{IMG_fix</w:t>
            </w:r>
            <w:r>
              <w:rPr>
                <w:rFonts w:ascii="微軟正黑體" w:eastAsia="微軟正黑體" w:hAnsi="微軟正黑體" w:hint="eastAsia"/>
              </w:rPr>
              <w:t>5</w:t>
            </w:r>
            <w:r w:rsidRPr="005260E2">
              <w:rPr>
                <w:rFonts w:ascii="微軟正黑體" w:eastAsia="微軟正黑體" w:hAnsi="微軟正黑體"/>
              </w:rPr>
              <w:t>Pic}}</w:t>
            </w:r>
          </w:p>
        </w:tc>
      </w:tr>
      <w:tr w:rsidR="00FE151B" w:rsidRPr="00E41E25" w14:paraId="08F20F77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{{fix1</w:t>
            </w:r>
            <w:r w:rsidR="000D3DF5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3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3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9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22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4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5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07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FE151B" w:rsidRPr="00E41E25" w14:paraId="4DF1E949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{{fix1</w:t>
            </w:r>
            <w:r w:rsidR="000D3DF5">
              <w:rPr>
                <w:rFonts w:ascii="微軟正黑體" w:hAnsi="微軟正黑體" w:cs="Arial" w:hint="eastAsia"/>
                <w:bCs/>
                <w:szCs w:val="24"/>
              </w:rPr>
              <w:t>3</w:t>
            </w:r>
            <w:r w:rsidRPr="001064D6">
              <w:rPr>
                <w:rFonts w:ascii="微軟正黑體" w:hAnsi="微軟正黑體" w:cs="Arial"/>
                <w:bCs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{{fix3Name}}</w:t>
            </w:r>
          </w:p>
        </w:tc>
        <w:tc>
          <w:tcPr>
            <w:tcW w:w="829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</w:t>
            </w:r>
            <w:r w:rsidR="00D42723">
              <w:rPr>
                <w:rFonts w:ascii="微軟正黑體" w:hAnsi="微軟正黑體" w:cs="Arial" w:hint="eastAsia"/>
                <w:bCs/>
                <w:szCs w:val="24"/>
              </w:rPr>
              <w:t>4</w:t>
            </w:r>
            <w:r w:rsidRPr="001064D6">
              <w:rPr>
                <w:rFonts w:ascii="微軟正黑體" w:hAnsi="微軟正黑體" w:cs="Arial"/>
                <w:bCs/>
                <w:szCs w:val="24"/>
              </w:rPr>
              <w:t>Name}}</w:t>
            </w:r>
          </w:p>
        </w:tc>
        <w:tc>
          <w:tcPr>
            <w:tcW w:w="95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47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hint="eastAsia"/>
                <w:szCs w:val="24"/>
              </w:rPr>
              <w:t>5</w:t>
            </w:r>
            <w:r w:rsidRPr="00A93506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112" w:type="dxa"/>
          <w:wAfter w:w="6" w:type="dxa"/>
          <w:trHeight w:val="2525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</w:t>
            </w:r>
            <w:r>
              <w:rPr>
                <w:rFonts w:ascii="微軟正黑體" w:eastAsia="微軟正黑體" w:hAnsi="微軟正黑體" w:hint="eastAsia"/>
                <w:noProof/>
              </w:rPr>
              <w:t>6</w:t>
            </w:r>
            <w:r w:rsidRPr="005260E2">
              <w:rPr>
                <w:rFonts w:ascii="微軟正黑體" w:eastAsia="微軟正黑體" w:hAnsi="微軟正黑體"/>
                <w:noProof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6</w:t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2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</w:t>
            </w: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 w:rsidRPr="00666C38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28E21D65" w14:textId="77777777" w:rsidR="008555E7" w:rsidRDefault="008555E7"/>
    <w:tbl>
      <w:tblPr>
        <w:tblW w:w="15305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5"/>
      </w:tblGrid>
      <w:tr w:rsidR="009D7146" w:rsidRPr="00E41E25" w14:paraId="27CA9444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{{fix3Desig}}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D7146" w:rsidRPr="00E41E25" w14:paraId="5768EA26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t/>
                                        </w:r>
                                        <w:proofErr w:type="spellStart"/>
                                        <w:r w:rsidRPr="0015340B">
                                          <w:t>IMG_</w:t>
                                        </w:r>
                                        <w:r>
                                          <w:t>prodToTest</w:t>
                                        </w:r>
                                        <w:proofErr w:type="spellEnd"/>
                                        <w:r w:rsidRPr="0015340B">
                                          <w:t/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proofErr w:type="spell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proofErr w:type="spell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{{fix3Desig}}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1</w:t>
                                        </w:r>
                                        <w:r w:rsidR="0084773B"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3</w:t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Desig}}</w:t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84773B"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Desig}}</w:t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32F53FE5" w14:textId="77777777" w:rsidR="009D7146" w:rsidRDefault="009D7146"/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93CF3" w:rsidRPr="00E41E25" w14:paraId="5D6FFFF5" w14:textId="77777777" w:rsidTr="009D714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6EBC7" w14:textId="77777777" w:rsidR="00523301" w:rsidRPr="00E41E25" w:rsidRDefault="00523301" w:rsidP="00523301">
      <w:pPr>
        <w:rPr>
          <w:rFonts w:asciiTheme="minorHAnsi" w:eastAsia="微軟正黑體" w:hAnsiTheme="minorHAnsi" w:cstheme="minorHAnsi"/>
          <w:szCs w:val="24"/>
        </w:rPr>
      </w:pPr>
    </w:p>
    <w:p w14:paraId="51DAEE67" w14:textId="77777777" w:rsidR="00523301" w:rsidRPr="00E41E25" w:rsidRDefault="00523301" w:rsidP="00523301">
      <w:pPr>
        <w:rPr>
          <w:rFonts w:asciiTheme="minorHAnsi" w:eastAsia="微軟正黑體" w:hAnsiTheme="minorHAnsi" w:cstheme="minorHAnsi"/>
        </w:rPr>
      </w:pPr>
    </w:p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645BBA" w:rsidRPr="00E41E25" w14:paraId="2071EAFB" w14:textId="77777777" w:rsidTr="004C013C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二十五、貼紙黏貼作業</w:t>
            </w:r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34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t/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t/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proofErr w:type="gramStart"/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CB1057" w:rsidRPr="00E41E25" w14:paraId="2BD7A9F8" w14:textId="77777777" w:rsidTr="005C6FA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numPr>
                <w:ilvl w:val="0"/>
                <w:numId w:val="10"/>
              </w:numPr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二十六、包裝作業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t/>
                                  </w:r>
                                  <w:proofErr w:type="spellStart"/>
                                  <w:r w:rsidRPr="005743EC">
                                    <w:t>IMG_prodToTest</w:t>
                                  </w:r>
                                  <w:proofErr w:type="spellEnd"/>
                                  <w:r w:rsidRPr="005743EC"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t/>
                            </w:r>
                            <w:proofErr w:type="spellStart"/>
                            <w:r w:rsidRPr="005743EC">
                              <w:t>IMG_prodToTest</w:t>
                            </w:r>
                            <w:proofErr w:type="spellEnd"/>
                            <w:r w:rsidRPr="005743EC"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C8C946B" w14:textId="77777777" w:rsidR="00CB1057" w:rsidRPr="00E41E25" w:rsidRDefault="00CB1057" w:rsidP="004C013C">
      <w:pPr>
        <w:rPr>
          <w:rFonts w:asciiTheme="minorHAnsi" w:eastAsia="微軟正黑體" w:hAnsiTheme="minorHAnsi" w:cstheme="minorHAnsi"/>
        </w:rPr>
      </w:pPr>
    </w:p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985" w:right="851" w:bottom="1189" w:left="851" w:header="851" w:footer="750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/>
          </w:r>
          <w:proofErr w:type="spellStart"/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aaaaaa</w:t>
          </w:r>
          <w:proofErr w:type="spellEnd"/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/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98A7" w14:textId="77777777" w:rsidR="00D86B20" w:rsidRDefault="00D86B20">
    <w:pPr>
      <w:pStyle w:val="a4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6353A00" wp14:editId="22FF08C3">
              <wp:simplePos x="0" y="0"/>
              <wp:positionH relativeFrom="column">
                <wp:posOffset>0</wp:posOffset>
              </wp:positionH>
              <wp:positionV relativeFrom="paragraph">
                <wp:posOffset>369570</wp:posOffset>
              </wp:positionV>
              <wp:extent cx="9719945" cy="0"/>
              <wp:effectExtent l="0" t="0" r="0" b="0"/>
              <wp:wrapNone/>
              <wp:docPr id="2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3416A" id="Line 5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1pt" to="765.3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/GDkWNsAAAAHAQAADwAAAAAAAAAAAAAAAAAOBAAAZHJzL2Rvd25y&#10;ZXYueG1sUEsFBgAAAAAEAAQA8wAAABYFAAAAAA==&#10;" strokecolor="#b2b2b2" strokeweight="4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FFF6DC" wp14:editId="72AE1D7A">
              <wp:simplePos x="0" y="0"/>
              <wp:positionH relativeFrom="column">
                <wp:posOffset>-21590</wp:posOffset>
              </wp:positionH>
              <wp:positionV relativeFrom="paragraph">
                <wp:posOffset>308610</wp:posOffset>
              </wp:positionV>
              <wp:extent cx="9719945" cy="0"/>
              <wp:effectExtent l="0" t="0" r="0" b="0"/>
              <wp:wrapNone/>
              <wp:docPr id="1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0A7AD" id="Line 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24.3pt" to="763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" strokeweight="3pt"/>
          </w:pict>
        </mc:Fallback>
      </mc:AlternateContent>
    </w:r>
    <w:r>
      <w:rPr>
        <w:noProof/>
      </w:rPr>
      <w:drawing>
        <wp:inline distT="0" distB="0" distL="0" distR="0" wp14:anchorId="1CADBD12" wp14:editId="503B16CF">
          <wp:extent cx="1598295" cy="238760"/>
          <wp:effectExtent l="0" t="0" r="0" b="0"/>
          <wp:docPr id="71" name="圖片 71" descr="logo(1mm-3mm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 descr="logo(1mm-3mm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29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