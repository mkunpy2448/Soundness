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511E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6D0AE" w14:textId="6C2B6B46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86B20" w:rsidRPr="004B6987">
                              <w:rPr>
                                <w:rFonts w:ascii="微軟正黑體" w:eastAsia="微軟正黑體" w:hAnsi="微軟正黑體" w:cs="Calibr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bookmarkEnd w:id="2"/>
                            <w:bookmarkEnd w:id="3"/>
                          </w:p>
                          <w:p w14:paraId="02E04FA6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25C3BC3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7EBF47FE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576DAB57" w14:textId="041B075D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255310FC" w14:textId="6A0DA744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B39E12D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05E6D0AE" w14:textId="6C2B6B46" w:rsidR="00D86B20" w:rsidRPr="0009072C" w:rsidRDefault="00476DE9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="004B6987"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D86B20" w:rsidRPr="004B6987">
                        <w:rPr>
                          <w:rFonts w:ascii="微軟正黑體" w:eastAsia="微軟正黑體" w:hAnsi="微軟正黑體" w:cs="Calibri"/>
                          <w:b/>
                          <w:sz w:val="40"/>
                          <w:szCs w:val="40"/>
                        </w:rPr>
                        <w:t/>
                      </w:r>
                      <w:bookmarkEnd w:id="4"/>
                      <w:bookmarkEnd w:id="5"/>
                    </w:p>
                    <w:p w14:paraId="02E04FA6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725C3BC3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tbl>
                      <w:tblPr>
                        <w:tblW w:w="0" w:type="auto"/>
                        <w:jc w:val="right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820"/>
                        <w:gridCol w:w="3066"/>
                      </w:tblGrid>
                      <w:tr w:rsidR="00D86B20" w:rsidRPr="008E157E" w14:paraId="7EBF47FE" w14:textId="77777777">
                        <w:trPr>
                          <w:trHeight w:val="434"/>
                          <w:jc w:val="right"/>
                        </w:trPr>
                        <w:tc>
                          <w:tcPr>
                            <w:tcW w:w="3820" w:type="dxa"/>
                            <w:vAlign w:val="center"/>
                          </w:tcPr>
                          <w:p w14:paraId="576DAB57" w14:textId="041B075D" w:rsidR="00D86B20" w:rsidRPr="008E157E" w:rsidRDefault="00D86B20" w:rsidP="00B524F3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文件編號：</w:t>
                            </w:r>
                            <w:r w:rsidR="00A23657" w:rsidRPr="00A23657">
                              <w:rPr>
                                <w:rFonts w:ascii="Calibri Light" w:eastAsia="標楷體" w:hAnsi="Calibri Light" w:cs="Arial" w:hint="eastAsia"/>
                                <w:b/>
                                <w:bCs/>
                                <w:color w:val="EE0000"/>
                              </w:rPr>
                              <w:t>TBD</w:t>
                            </w:r>
                          </w:p>
                        </w:tc>
                        <w:tc>
                          <w:tcPr>
                            <w:tcW w:w="3066" w:type="dxa"/>
                            <w:vAlign w:val="center"/>
                          </w:tcPr>
                          <w:p w14:paraId="255310FC" w14:textId="6A0DA744" w:rsidR="00D86B20" w:rsidRPr="008E157E" w:rsidRDefault="00D86B20" w:rsidP="004F4992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版本：</w:t>
                            </w: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1.</w:t>
                            </w:r>
                            <w:r w:rsidR="004C40E9">
                              <w:rPr>
                                <w:rFonts w:ascii="Calibri Light" w:eastAsia="標楷體" w:hAnsi="Calibri Light" w:cs="Arial" w:hint="eastAsia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B39E12D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1377E416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975E0F4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3A43DCFD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00464130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AD69176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0BCE6AF2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49761B1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E8B86A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19B9E68D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1E857294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8E9707A" w14:textId="4A20F81C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brsbs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E8CB263" w14:textId="0A0A23E3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bfsbfsb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6A47766" w14:textId="666D5638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dsdvfsdvf</w:t>
            </w:r>
          </w:p>
        </w:tc>
      </w:tr>
    </w:tbl>
    <w:p w14:paraId="2DA5605F" w14:textId="77777777" w:rsidR="00CE0C6D" w:rsidRPr="00E41E25" w:rsidRDefault="00CE0C6D" w:rsidP="00227548">
      <w:pPr>
        <w:pageBreakBefore/>
        <w:pStyle w:val="2"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t>文件變更履歷：</w:t>
      </w:r>
      <w:bookmarkEnd w:id="6"/>
      <w:bookmarkEnd w:id="7"/>
    </w:p>
    <w:tbl>
      <w:tblPr>
        <w:tblW w:w="15240" w:type="dxa"/>
        <w:tblInd w:w="3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5580"/>
        <w:gridCol w:w="5580"/>
        <w:gridCol w:w="1620"/>
        <w:gridCol w:w="1620"/>
      </w:tblGrid>
      <w:tr w:rsidR="00CE0C6D" w:rsidRPr="00E41E25" w14:paraId="4DC3719B" w14:textId="77777777" w:rsidTr="00227548">
        <w:trPr>
          <w:cantSplit/>
          <w:trHeight w:val="384"/>
        </w:trPr>
        <w:tc>
          <w:tcPr>
            <w:tcW w:w="840" w:type="dxa"/>
            <w:vAlign w:val="center"/>
          </w:tcPr>
          <w:p w14:paraId="3C6EDAE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8" w:name="_Toc50389616"/>
            <w:bookmarkStart w:id="9" w:name="_Toc50389665"/>
            <w:r w:rsidRPr="00E41E25">
              <w:rPr>
                <w:rFonts w:asciiTheme="minorHAnsi" w:eastAsia="微軟正黑體" w:hAnsiTheme="minorHAnsi" w:cstheme="minorHAnsi"/>
              </w:rPr>
              <w:t>版本</w:t>
            </w:r>
            <w:bookmarkEnd w:id="8"/>
            <w:bookmarkEnd w:id="9"/>
          </w:p>
        </w:tc>
        <w:tc>
          <w:tcPr>
            <w:tcW w:w="5580" w:type="dxa"/>
            <w:vAlign w:val="center"/>
          </w:tcPr>
          <w:p w14:paraId="03D1A735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0" w:name="_Toc50389617"/>
            <w:bookmarkStart w:id="11" w:name="_Toc50389666"/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  <w:bookmarkEnd w:id="10"/>
            <w:bookmarkEnd w:id="11"/>
          </w:p>
        </w:tc>
        <w:tc>
          <w:tcPr>
            <w:tcW w:w="5580" w:type="dxa"/>
            <w:vAlign w:val="center"/>
          </w:tcPr>
          <w:p w14:paraId="1D0843AB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2" w:name="_Toc50389618"/>
            <w:bookmarkStart w:id="13" w:name="_Toc50389667"/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  <w:bookmarkEnd w:id="12"/>
            <w:bookmarkEnd w:id="13"/>
          </w:p>
        </w:tc>
        <w:tc>
          <w:tcPr>
            <w:tcW w:w="1620" w:type="dxa"/>
            <w:vAlign w:val="center"/>
          </w:tcPr>
          <w:p w14:paraId="6118BF6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4" w:name="_Toc50389619"/>
            <w:bookmarkStart w:id="15" w:name="_Toc50389668"/>
            <w:r w:rsidRPr="00E41E25">
              <w:rPr>
                <w:rFonts w:asciiTheme="minorHAnsi" w:eastAsia="微軟正黑體" w:hAnsiTheme="minorHAnsi" w:cstheme="minorHAnsi"/>
              </w:rPr>
              <w:t>日期</w:t>
            </w:r>
            <w:bookmarkEnd w:id="14"/>
            <w:bookmarkEnd w:id="15"/>
          </w:p>
        </w:tc>
        <w:tc>
          <w:tcPr>
            <w:tcW w:w="1620" w:type="dxa"/>
            <w:vAlign w:val="center"/>
          </w:tcPr>
          <w:p w14:paraId="0D749D4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6" w:name="_Toc50389620"/>
            <w:bookmarkStart w:id="17" w:name="_Toc50389669"/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  <w:bookmarkEnd w:id="16"/>
            <w:bookmarkEnd w:id="17"/>
          </w:p>
        </w:tc>
      </w:tr>
      <w:tr w:rsidR="00453CF8" w:rsidRPr="00E41E25" w14:paraId="1991B272" w14:textId="77777777" w:rsidTr="00227548">
        <w:trPr>
          <w:cantSplit/>
          <w:trHeight w:val="1170"/>
        </w:trPr>
        <w:tc>
          <w:tcPr>
            <w:tcW w:w="840" w:type="dxa"/>
            <w:vAlign w:val="center"/>
          </w:tcPr>
          <w:p w14:paraId="5DEA30F5" w14:textId="792C248C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80" w:type="dxa"/>
            <w:vAlign w:val="center"/>
          </w:tcPr>
          <w:p w14:paraId="7C65052F" w14:textId="19417AD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80" w:type="dxa"/>
            <w:vAlign w:val="center"/>
          </w:tcPr>
          <w:p w14:paraId="4A84E8A4" w14:textId="56C2EF7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20" w:type="dxa"/>
            <w:vAlign w:val="center"/>
          </w:tcPr>
          <w:p w14:paraId="67DDAC20" w14:textId="43F6542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06-24-26’</w:t>
            </w:r>
          </w:p>
        </w:tc>
        <w:tc>
          <w:tcPr>
            <w:tcW w:w="1620" w:type="dxa"/>
            <w:vAlign w:val="center"/>
          </w:tcPr>
          <w:p w14:paraId="3E212B94" w14:textId="78D544D1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dsdvfsdvf</w:t>
            </w:r>
          </w:p>
        </w:tc>
      </w:tr>
      <w:tr w:rsidR="0061335F" w:rsidRPr="00E41E25" w14:paraId="0BBFD5CA" w14:textId="77777777" w:rsidTr="00227548">
        <w:trPr>
          <w:cantSplit/>
          <w:trHeight w:val="1170"/>
        </w:trPr>
        <w:tc>
          <w:tcPr>
            <w:tcW w:w="840" w:type="dxa"/>
            <w:vAlign w:val="center"/>
          </w:tcPr>
          <w:p w14:paraId="0577858D" w14:textId="73C52A68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554B264C" w14:textId="17355331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3F0914AA" w14:textId="525EBAE9" w:rsidR="0061335F" w:rsidRPr="00E41E25" w:rsidRDefault="0061335F" w:rsidP="004F1104">
            <w:pPr>
              <w:pStyle w:val="af2"/>
              <w:ind w:leftChars="0" w:left="36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5A6A9C8A" w14:textId="6ECD3B09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470451B8" w14:textId="4E0D4998" w:rsidR="0061335F" w:rsidRPr="00E41E25" w:rsidRDefault="0061335F" w:rsidP="00B03E52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104914" w:rsidRPr="00E41E25" w14:paraId="3E21724E" w14:textId="77777777" w:rsidTr="00227548">
        <w:trPr>
          <w:cantSplit/>
          <w:trHeight w:val="1170"/>
        </w:trPr>
        <w:tc>
          <w:tcPr>
            <w:tcW w:w="840" w:type="dxa"/>
            <w:vAlign w:val="center"/>
          </w:tcPr>
          <w:p w14:paraId="597966F8" w14:textId="5B8F14C0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17027F7" w14:textId="1CA0B010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66B9E979" w14:textId="0E8EF02D" w:rsidR="005531D2" w:rsidRPr="00E41E25" w:rsidRDefault="005531D2" w:rsidP="005531D2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053EB063" w14:textId="774E3688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510168E1" w14:textId="132115CE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7880BAAB" w14:textId="77777777" w:rsidTr="00227548">
        <w:trPr>
          <w:cantSplit/>
          <w:trHeight w:val="1170"/>
        </w:trPr>
        <w:tc>
          <w:tcPr>
            <w:tcW w:w="840" w:type="dxa"/>
            <w:vAlign w:val="center"/>
          </w:tcPr>
          <w:p w14:paraId="242AE9C3" w14:textId="5734496E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1D56A600" w14:textId="5AC1C876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02AFE68" w14:textId="3DD2CAFB" w:rsidR="006333E4" w:rsidRPr="00E41E25" w:rsidRDefault="006333E4" w:rsidP="007D11C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C6E9C4C" w14:textId="62E672E6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A6ED226" w14:textId="0A7FC648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1416BCB3" w14:textId="77777777" w:rsidTr="00227548">
        <w:trPr>
          <w:cantSplit/>
          <w:trHeight w:val="1170"/>
        </w:trPr>
        <w:tc>
          <w:tcPr>
            <w:tcW w:w="840" w:type="dxa"/>
            <w:vAlign w:val="center"/>
          </w:tcPr>
          <w:p w14:paraId="7D861B2B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1CCD33F0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074E46A6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60F8F437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49BDDEBC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20FF29CD" w14:textId="77777777" w:rsidTr="00227548">
        <w:trPr>
          <w:cantSplit/>
          <w:trHeight w:val="1170"/>
        </w:trPr>
        <w:tc>
          <w:tcPr>
            <w:tcW w:w="840" w:type="dxa"/>
            <w:vAlign w:val="center"/>
          </w:tcPr>
          <w:p w14:paraId="4751CFCE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89DF531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4ED42D18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3CD2D8D2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7FD4C7BA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1A6A1AC5" w14:textId="62C5EB9F" w:rsidR="0009072C" w:rsidRPr="00E41E25" w:rsidRDefault="0009072C">
      <w:pPr>
        <w:rPr>
          <w:rFonts w:asciiTheme="minorHAnsi" w:eastAsia="微軟正黑體" w:hAnsiTheme="minorHAnsi" w:cstheme="minorHAnsi"/>
        </w:rPr>
      </w:pPr>
      <w:r w:rsidRPr="00E41E25">
        <w:rPr>
          <w:rFonts w:asciiTheme="minorHAnsi" w:eastAsia="微軟正黑體" w:hAnsiTheme="minorHAnsi" w:cstheme="minorHAnsi"/>
        </w:rPr>
      </w:r>
    </w:p>
    <w:tbl>
      <w:tblPr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3686"/>
      </w:tblGrid>
      <w:tr w:rsidR="005D4302" w:rsidRPr="00E41E25" w14:paraId="3610DA08" w14:textId="77777777" w:rsidTr="00845353">
        <w:tc>
          <w:tcPr>
            <w:tcW w:w="15354" w:type="dxa"/>
            <w:gridSpan w:val="2"/>
            <w:shd w:val="clear" w:color="auto" w:fill="F3F3F3"/>
          </w:tcPr>
          <w:p w14:paraId="7391A917" w14:textId="5DED0C86" w:rsidR="005D4302" w:rsidRPr="00E41E25" w:rsidRDefault="00B07DF5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</w:rPr>
            </w:r>
            <w:r w:rsidR="005D4302" w:rsidRPr="00E41E25">
              <w:rPr>
                <w:rFonts w:asciiTheme="minorHAnsi" w:eastAsia="微軟正黑體" w:hAnsiTheme="minorHAnsi" w:cstheme="minorHAnsi"/>
                <w:sz w:val="28"/>
                <w:szCs w:val="28"/>
              </w:rPr>
            </w:r>
            <w:bookmarkStart w:id="18" w:name="_Toc50389621"/>
            <w:bookmarkStart w:id="19" w:name="_Toc50389670"/>
            <w:bookmarkStart w:id="20" w:name="_Toc116982701"/>
            <w:r w:rsidR="005D430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一、前置作業</w:t>
            </w:r>
            <w:bookmarkEnd w:id="18"/>
            <w:bookmarkEnd w:id="19"/>
            <w:bookmarkEnd w:id="20"/>
          </w:p>
        </w:tc>
      </w:tr>
      <w:tr w:rsidR="005D4302" w:rsidRPr="00E41E25" w14:paraId="7B58EB9A" w14:textId="77777777" w:rsidTr="00845353">
        <w:trPr>
          <w:cantSplit/>
          <w:trHeight w:val="6160"/>
        </w:trPr>
        <w:tc>
          <w:tcPr>
            <w:tcW w:w="15354" w:type="dxa"/>
            <w:gridSpan w:val="2"/>
            <w:tcBorders>
              <w:bottom w:val="single" w:sz="4" w:space="0" w:color="auto"/>
            </w:tcBorders>
          </w:tcPr>
          <w:p w14:paraId="3F89365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DF7058C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589C801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6EA96A0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70A1284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71940A4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75C47BF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0A395C8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559E8CD7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3E8DF4F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66FC626D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195C7F70" w14:textId="77777777" w:rsidTr="00845353">
        <w:trPr>
          <w:cantSplit/>
          <w:trHeight w:val="1494"/>
        </w:trPr>
        <w:tc>
          <w:tcPr>
            <w:tcW w:w="1668" w:type="dxa"/>
          </w:tcPr>
          <w:p w14:paraId="1D536464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bookmarkStart w:id="21" w:name="_Toc50389622"/>
            <w:bookmarkStart w:id="22" w:name="_Toc50389671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  <w:bookmarkEnd w:id="21"/>
            <w:bookmarkEnd w:id="22"/>
          </w:p>
          <w:p w14:paraId="233F041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686" w:type="dxa"/>
          </w:tcPr>
          <w:p w14:paraId="438D46FE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1DE9472E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39"/>
        <w:gridCol w:w="1584"/>
        <w:gridCol w:w="731"/>
        <w:gridCol w:w="743"/>
        <w:gridCol w:w="845"/>
        <w:gridCol w:w="1342"/>
        <w:gridCol w:w="855"/>
        <w:gridCol w:w="809"/>
        <w:gridCol w:w="120"/>
        <w:gridCol w:w="849"/>
        <w:gridCol w:w="1340"/>
        <w:gridCol w:w="855"/>
        <w:gridCol w:w="862"/>
        <w:gridCol w:w="970"/>
        <w:gridCol w:w="1221"/>
        <w:gridCol w:w="855"/>
        <w:gridCol w:w="657"/>
        <w:gridCol w:w="120"/>
      </w:tblGrid>
      <w:tr w:rsidR="00B97A66" w:rsidRPr="00E41E25" w14:paraId="10DF6259" w14:textId="77777777" w:rsidTr="00A23657">
        <w:tblPrEx>
          <w:shd w:val="clear" w:color="auto" w:fill="auto"/>
        </w:tblPrEx>
        <w:trPr>
          <w:cantSplit/>
          <w:gridAfter w:val="5"/>
          <w:wAfter w:w="268" w:type="dxa"/>
          <w:trHeight w:val="546"/>
        </w:trPr>
        <w:tc>
          <w:tcPr>
            <w:tcW w:w="15154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01540F66" w14:textId="77777777" w:rsidR="00B97A66" w:rsidRPr="00E41E25" w:rsidRDefault="00B97A6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二、PCBA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</w:p>
        </w:tc>
      </w:tr>
      <w:tr w:rsidR="00B97A66" w:rsidRPr="00E41E25" w14:paraId="0D89F2EC" w14:textId="77777777" w:rsidTr="00A23657">
        <w:tblPrEx>
          <w:shd w:val="clear" w:color="auto" w:fill="auto"/>
        </w:tblPrEx>
        <w:trPr>
          <w:cantSplit/>
          <w:gridAfter w:val="5"/>
          <w:wAfter w:w="268" w:type="dxa"/>
          <w:trHeight w:val="7699"/>
        </w:trPr>
        <w:tc>
          <w:tcPr>
            <w:tcW w:w="15154" w:type="dxa"/>
            <w:gridSpan w:val="18"/>
          </w:tcPr>
          <w:p w14:paraId="43BF6866" w14:textId="203DD4C2" w:rsidR="009D44AA" w:rsidRPr="008917B0" w:rsidRDefault="009D44AA" w:rsidP="00481F9C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drawing>
                <wp:inline distT="0" distB="0" distL="0" distR="0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drawing>
                <wp:inline distT="0" distB="0" distL="0" distR="0">
                  <wp:extent cx="2343150" cy="1666875"/>
                  <wp:effectExtent l="0" t="0" r="0" b="0"/>
                  <wp:docPr id="2140363542" name="IMG_prod1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bot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FBBF9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6A0A290F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6F226E46" w14:textId="77777777" w:rsidR="00481F9C" w:rsidRDefault="00481F9C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4ABE9C96" w14:textId="285CAC1F" w:rsidR="004D7D22" w:rsidRPr="00A23657" w:rsidRDefault="009D44AA" w:rsidP="00481F9C">
            <w:pPr>
              <w:rPr>
                <w:rFonts w:asciiTheme="minorHAnsi" w:eastAsia="微軟正黑體" w:hAnsiTheme="minorHAnsi" w:cstheme="minorHAnsi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drawing>
                <wp:inline distT="0" distB="0" distL="0" distR="0">
                  <wp:extent cx="2343150" cy="1666875"/>
                  <wp:effectExtent l="0" t="0" r="0" b="0"/>
                  <wp:docPr id="2140363543" name="IMG_prod2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top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drawing>
                <wp:inline distT="0" distB="0" distL="0" distR="0">
                  <wp:extent cx="2343150" cy="1666875"/>
                  <wp:effectExtent l="0" t="0" r="0" b="0"/>
                  <wp:docPr id="2140363544" name="IMG_prod2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bot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4"/>
        <w:gridCol w:w="1556"/>
        <w:gridCol w:w="718"/>
        <w:gridCol w:w="730"/>
        <w:gridCol w:w="830"/>
        <w:gridCol w:w="1319"/>
        <w:gridCol w:w="840"/>
        <w:gridCol w:w="795"/>
        <w:gridCol w:w="120"/>
        <w:gridCol w:w="834"/>
        <w:gridCol w:w="1317"/>
        <w:gridCol w:w="840"/>
        <w:gridCol w:w="847"/>
        <w:gridCol w:w="953"/>
        <w:gridCol w:w="1200"/>
        <w:gridCol w:w="840"/>
        <w:gridCol w:w="646"/>
        <w:gridCol w:w="120"/>
        <w:gridCol w:w="120"/>
        <w:gridCol w:w="120"/>
        <w:gridCol w:w="120"/>
        <w:gridCol w:w="120"/>
        <w:gridCol w:w="120"/>
      </w:tblGrid>
      <w:tr w:rsidR="00F664B6" w:rsidRPr="00E41E25" w14:paraId="4D847336" w14:textId="77777777" w:rsidTr="00A23657">
        <w:tblPrEx>
          <w:shd w:val="clear" w:color="auto" w:fill="auto"/>
        </w:tblPrEx>
        <w:trPr>
          <w:cantSplit/>
          <w:trHeight w:val="546"/>
        </w:trPr>
        <w:tc>
          <w:tcPr>
            <w:tcW w:w="1542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79D6DA7" w14:textId="7133B43C" w:rsidR="00F664B6" w:rsidRPr="00E41E25" w:rsidRDefault="00F664B6" w:rsidP="00C029B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</w:rPr>
              <w:t>三、ATE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</w:p>
        </w:tc>
      </w:tr>
      <w:tr w:rsidR="00F664B6" w:rsidRPr="00E41E25" w14:paraId="3983E02C" w14:textId="77777777" w:rsidTr="00A23657">
        <w:tblPrEx>
          <w:shd w:val="clear" w:color="auto" w:fill="auto"/>
        </w:tblPrEx>
        <w:trPr>
          <w:cantSplit/>
          <w:trHeight w:val="546"/>
        </w:trPr>
        <w:tc>
          <w:tcPr>
            <w:tcW w:w="1542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CCC2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03702F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01CCDA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2ADB04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39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702DC52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53CB0F54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3017E5AE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1FD307B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DDC10EE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E827AA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EA89D81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標楷體" w:eastAsia="標楷體" w:hAnsi="標楷體" w:hint="eastAsia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5AF3E4C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EF5BAC2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40A737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23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4702DC52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53CB0F54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3017E5AE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24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1FD307B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DC10EE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5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E827AA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6EA89D81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5AF3E4C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3EF5BAC2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740A73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2F50601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</w:tbl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39"/>
        <w:gridCol w:w="1585"/>
        <w:gridCol w:w="731"/>
        <w:gridCol w:w="743"/>
        <w:gridCol w:w="845"/>
        <w:gridCol w:w="1343"/>
        <w:gridCol w:w="855"/>
        <w:gridCol w:w="810"/>
        <w:gridCol w:w="120"/>
        <w:gridCol w:w="849"/>
        <w:gridCol w:w="1341"/>
        <w:gridCol w:w="855"/>
        <w:gridCol w:w="863"/>
        <w:gridCol w:w="971"/>
        <w:gridCol w:w="1222"/>
        <w:gridCol w:w="855"/>
        <w:gridCol w:w="595"/>
      </w:tblGrid>
      <w:tr w:rsidR="00F664B6" w:rsidRPr="00E41E25" w14:paraId="2782AFA0" w14:textId="77777777" w:rsidTr="00A23657">
        <w:tblPrEx>
          <w:shd w:val="clear" w:color="auto" w:fill="auto"/>
        </w:tblPrEx>
        <w:trPr>
          <w:cantSplit/>
          <w:gridAfter w:val="6"/>
          <w:wAfter w:w="279" w:type="dxa"/>
          <w:trHeight w:val="546"/>
        </w:trPr>
        <w:tc>
          <w:tcPr>
            <w:tcW w:w="1514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96EB780" w14:textId="31E2D785" w:rsidR="00F664B6" w:rsidRPr="00E41E25" w:rsidRDefault="00F664B6" w:rsidP="00C029B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四、ATE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</w:p>
        </w:tc>
      </w:tr>
      <w:tr w:rsidR="00F664B6" w:rsidRPr="00E41E25" w14:paraId="39568D5E" w14:textId="77777777" w:rsidTr="00A23657">
        <w:tblPrEx>
          <w:shd w:val="clear" w:color="auto" w:fill="auto"/>
        </w:tblPrEx>
        <w:trPr>
          <w:cantSplit/>
          <w:gridAfter w:val="6"/>
          <w:wAfter w:w="279" w:type="dxa"/>
          <w:trHeight w:val="7923"/>
        </w:trPr>
        <w:tc>
          <w:tcPr>
            <w:tcW w:w="85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45FF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7BC21C4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19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60C4BFE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77035D47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199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E74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467616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20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844675" cy="1955800"/>
                  <wp:effectExtent l="0" t="0" r="0" b="0"/>
                  <wp:docPr id="2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675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52D2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200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E39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62D59241" w14:textId="4EBE0E26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887021000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9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FBEDD9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FFBEDD9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8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08D67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EE08D67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201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202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AD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7E5B992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30CD31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203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BA514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6FC8A3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204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1619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48CD0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205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D8FF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57810E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D4D8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07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405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3F95200" w14:textId="1D820F2B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08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B97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2897FB6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99476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7F82F16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D73B3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AC80F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7F4A4E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6F662DD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3DF8A2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4E0DC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B4494D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74131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0E2E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2384B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6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15C044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621C6A3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活動式束線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帶，固定測試端子台至</w:t>
            </w:r>
          </w:p>
          <w:p w14:paraId="77246F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4BCB6E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6065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B234DE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712FD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448A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7D146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4683E47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4CDFB20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183C68B6" w14:textId="49297C8B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29608E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371C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53D3FC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9C469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F0B1E4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8956F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E51AF6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0B4825B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69DA8E0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008697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4673B81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14D00A73" w14:textId="76B1C434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606ABB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ACC9EE" w14:textId="0A894238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4CBA3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34773B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2F053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E862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14E010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4AE4B8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37F50C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64B480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16E49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64B9F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E3062D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14C42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9B0AC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7FA68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69788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410EA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2FDB3C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BC8B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367F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D095E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12FF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ED444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60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EE2D5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C4DA35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9811B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011DC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DF6B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2EC6E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3413D3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05E94ED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6283132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82B91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02FC0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88C32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7FDF6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AB194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FF4EF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2A0DB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1373A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48E02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CC16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79C14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F8EA6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4660C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16FC15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D678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E1B2F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A9A6C5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13B2690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66C501D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7123200F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5FE9E4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720772A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5433DC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FA6B2F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7BA17D86" w14:textId="77777777" w:rsidTr="00C029B0">
              <w:trPr>
                <w:cantSplit/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692DAC16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182FC4E7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4480B93A" w14:textId="77777777" w:rsidTr="00C029B0">
              <w:trPr>
                <w:cantSplit/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7D5972F0" w14:textId="293ABED5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xfnfhn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6B9B6BBA" w14:textId="1B8C5C98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xfnfhn</w:t>
                  </w:r>
                </w:p>
              </w:tc>
            </w:tr>
            <w:tr w:rsidR="00DB5953" w:rsidRPr="00E41E25" w14:paraId="2DB815F6" w14:textId="77777777" w:rsidTr="00C029B0">
              <w:trPr>
                <w:cantSplit/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08FDCAD2" w14:textId="1F7815A6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xgnfxnhnghn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0B5A994F" w14:textId="1799FE39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xgnfxnhnghn</w:t>
                  </w:r>
                </w:p>
              </w:tc>
            </w:tr>
          </w:tbl>
          <w:p w14:paraId="7EB68670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44304E39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9EB06B5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787951C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C35BC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48D1B2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345821F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各別刷槍一次</w:t>
            </w:r>
          </w:p>
          <w:p w14:paraId="341B65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A15CE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7F7B83EE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40813EE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</w:tbl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8"/>
        <w:gridCol w:w="1564"/>
        <w:gridCol w:w="721"/>
        <w:gridCol w:w="734"/>
        <w:gridCol w:w="834"/>
        <w:gridCol w:w="1325"/>
        <w:gridCol w:w="844"/>
        <w:gridCol w:w="799"/>
        <w:gridCol w:w="120"/>
        <w:gridCol w:w="838"/>
        <w:gridCol w:w="1323"/>
        <w:gridCol w:w="844"/>
        <w:gridCol w:w="851"/>
        <w:gridCol w:w="958"/>
        <w:gridCol w:w="1206"/>
        <w:gridCol w:w="844"/>
        <w:gridCol w:w="649"/>
        <w:gridCol w:w="120"/>
        <w:gridCol w:w="120"/>
        <w:gridCol w:w="120"/>
        <w:gridCol w:w="120"/>
      </w:tblGrid>
      <w:tr w:rsidR="00997704" w:rsidRPr="00E41E25" w14:paraId="28E23FE7" w14:textId="77777777" w:rsidTr="00A23657">
        <w:tblPrEx>
          <w:shd w:val="clear" w:color="auto" w:fill="auto"/>
        </w:tblPrEx>
        <w:trPr>
          <w:cantSplit/>
          <w:gridAfter w:val="2"/>
          <w:wAfter w:w="74" w:type="dxa"/>
          <w:trHeight w:val="546"/>
        </w:trPr>
        <w:tc>
          <w:tcPr>
            <w:tcW w:w="15348" w:type="dxa"/>
            <w:gridSpan w:val="21"/>
            <w:tcBorders>
              <w:bottom w:val="single" w:sz="4" w:space="0" w:color="auto"/>
            </w:tcBorders>
            <w:shd w:val="clear" w:color="auto" w:fill="E6E6E6"/>
          </w:tcPr>
          <w:p w14:paraId="76835F0C" w14:textId="5193949E" w:rsidR="00997704" w:rsidRPr="00E41E25" w:rsidRDefault="00997704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37348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五、T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7EF26C9B" w14:textId="77777777" w:rsidTr="00A23657">
        <w:tblPrEx>
          <w:shd w:val="clear" w:color="auto" w:fill="auto"/>
          <w:tblCellMar>
            <w:left w:w="28" w:type="dxa"/>
            <w:right w:w="28" w:type="dxa"/>
          </w:tblCellMar>
        </w:tblPrEx>
        <w:trPr>
          <w:cantSplit/>
          <w:gridAfter w:val="3"/>
          <w:wAfter w:w="124" w:type="dxa"/>
          <w:trHeight w:val="2843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0ABA542B" w14:textId="2E8B19CF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504825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5"/>
            <w:tcBorders>
              <w:top w:val="single" w:sz="12" w:space="0" w:color="auto"/>
            </w:tcBorders>
            <w:vAlign w:val="center"/>
          </w:tcPr>
          <w:p w14:paraId="293BA188" w14:textId="2969E84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04B83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FB0A2D0" w14:textId="3ECE331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94" w:type="dxa"/>
            <w:gridSpan w:val="7"/>
            <w:tcBorders>
              <w:top w:val="single" w:sz="12" w:space="0" w:color="auto"/>
            </w:tcBorders>
            <w:vAlign w:val="center"/>
          </w:tcPr>
          <w:p w14:paraId="6662FF8B" w14:textId="64E2A162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59084FB0" w14:textId="77777777" w:rsidTr="00A23657">
        <w:tblPrEx>
          <w:shd w:val="clear" w:color="auto" w:fill="auto"/>
        </w:tblPrEx>
        <w:trPr>
          <w:cantSplit/>
          <w:gridAfter w:val="3"/>
          <w:wAfter w:w="124" w:type="dxa"/>
          <w:trHeight w:val="227"/>
        </w:trPr>
        <w:tc>
          <w:tcPr>
            <w:tcW w:w="824" w:type="dxa"/>
            <w:shd w:val="clear" w:color="auto" w:fill="E0E0E0"/>
          </w:tcPr>
          <w:p w14:paraId="353D72D7" w14:textId="13AEF0C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56" w:type="dxa"/>
          </w:tcPr>
          <w:p w14:paraId="116B77C0" w14:textId="0E39F47C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ffnhfn</w:t>
            </w:r>
          </w:p>
        </w:tc>
        <w:tc>
          <w:tcPr>
            <w:tcW w:w="718" w:type="dxa"/>
            <w:shd w:val="clear" w:color="auto" w:fill="E0E0E0"/>
          </w:tcPr>
          <w:p w14:paraId="62DDCBD4" w14:textId="18C779E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30" w:type="dxa"/>
          </w:tcPr>
          <w:p w14:paraId="71E15E00" w14:textId="731F8550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6DE02BF8" w14:textId="08DDC42A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9" w:type="dxa"/>
          </w:tcPr>
          <w:p w14:paraId="4C03C09B" w14:textId="31566849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  <w:r w:rsidRPr="006936A8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40" w:type="dxa"/>
            <w:shd w:val="clear" w:color="auto" w:fill="E0E0E0"/>
          </w:tcPr>
          <w:p w14:paraId="4700C95C" w14:textId="1874DAF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04399A1A" w14:textId="6B92052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4" w:type="dxa"/>
            <w:shd w:val="clear" w:color="auto" w:fill="E0E0E0"/>
          </w:tcPr>
          <w:p w14:paraId="30D99C75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7" w:type="dxa"/>
          </w:tcPr>
          <w:p w14:paraId="2753F325" w14:textId="1C9482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5AA3A69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533AA1A8" w14:textId="49FD66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0B5889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5EA80998" w14:textId="18F666B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6F84FD6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01" w:type="dxa"/>
            <w:gridSpan w:val="4"/>
          </w:tcPr>
          <w:p w14:paraId="5BFB76C5" w14:textId="19647E82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7226FA" w:rsidRPr="00E41E25" w14:paraId="00D75E5A" w14:textId="77777777" w:rsidTr="00A23657">
        <w:tblPrEx>
          <w:shd w:val="clear" w:color="auto" w:fill="auto"/>
        </w:tblPrEx>
        <w:trPr>
          <w:cantSplit/>
          <w:gridAfter w:val="3"/>
          <w:wAfter w:w="124" w:type="dxa"/>
          <w:trHeight w:val="227"/>
        </w:trPr>
        <w:tc>
          <w:tcPr>
            <w:tcW w:w="824" w:type="dxa"/>
            <w:shd w:val="clear" w:color="auto" w:fill="E0E0E0"/>
          </w:tcPr>
          <w:p w14:paraId="2EE5F0E6" w14:textId="27B2E8B1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465778DA" w14:textId="28DC04B3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/>
            </w:r>
          </w:p>
        </w:tc>
        <w:tc>
          <w:tcPr>
            <w:tcW w:w="830" w:type="dxa"/>
            <w:shd w:val="clear" w:color="auto" w:fill="E0E0E0"/>
          </w:tcPr>
          <w:p w14:paraId="24C4201C" w14:textId="5B6B3AFA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8" w:type="dxa"/>
            <w:gridSpan w:val="4"/>
          </w:tcPr>
          <w:p w14:paraId="13108EA4" w14:textId="2A7B08A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33A55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34" w:type="dxa"/>
            <w:shd w:val="clear" w:color="auto" w:fill="E0E0E0"/>
          </w:tcPr>
          <w:p w14:paraId="7D3CF374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2654AD17" w14:textId="1584437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19812040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1" w:type="dxa"/>
            <w:gridSpan w:val="6"/>
          </w:tcPr>
          <w:p w14:paraId="09BF0960" w14:textId="53FFF82C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156A9156" w14:textId="77777777" w:rsidTr="00A23657">
        <w:tblPrEx>
          <w:shd w:val="clear" w:color="auto" w:fill="auto"/>
        </w:tblPrEx>
        <w:trPr>
          <w:cantSplit/>
          <w:gridAfter w:val="3"/>
          <w:wAfter w:w="124" w:type="dxa"/>
          <w:trHeight w:val="2843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614B5831" w14:textId="677B1ED6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5"/>
            <w:tcBorders>
              <w:top w:val="single" w:sz="12" w:space="0" w:color="auto"/>
            </w:tcBorders>
          </w:tcPr>
          <w:p w14:paraId="09008C27" w14:textId="532F1603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85F2E5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4" w:type="dxa"/>
            <w:gridSpan w:val="7"/>
            <w:tcBorders>
              <w:top w:val="single" w:sz="12" w:space="0" w:color="auto"/>
            </w:tcBorders>
          </w:tcPr>
          <w:p w14:paraId="6A27D6D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71C78186" w14:textId="77777777" w:rsidTr="00A23657">
        <w:tblPrEx>
          <w:shd w:val="clear" w:color="auto" w:fill="auto"/>
        </w:tblPrEx>
        <w:trPr>
          <w:cantSplit/>
          <w:gridAfter w:val="3"/>
          <w:wAfter w:w="124" w:type="dxa"/>
          <w:trHeight w:val="227"/>
        </w:trPr>
        <w:tc>
          <w:tcPr>
            <w:tcW w:w="824" w:type="dxa"/>
            <w:shd w:val="clear" w:color="auto" w:fill="E0E0E0"/>
          </w:tcPr>
          <w:p w14:paraId="34565AC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6" w:type="dxa"/>
          </w:tcPr>
          <w:p w14:paraId="6FE613AE" w14:textId="1CDD39FF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8" w:type="dxa"/>
            <w:shd w:val="clear" w:color="auto" w:fill="E0E0E0"/>
          </w:tcPr>
          <w:p w14:paraId="688DF6A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293CCCB9" w14:textId="45220B13" w:rsidR="00997704" w:rsidRPr="00E41E25" w:rsidRDefault="002D080C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1C869D7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9" w:type="dxa"/>
          </w:tcPr>
          <w:p w14:paraId="7352AF6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620A4F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6D666755" w14:textId="5125C2C1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0C97178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7" w:type="dxa"/>
          </w:tcPr>
          <w:p w14:paraId="1B6E3C0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6F01DC4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356C02FB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0BBB2EC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26FE48B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04390FD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01" w:type="dxa"/>
            <w:gridSpan w:val="4"/>
          </w:tcPr>
          <w:p w14:paraId="1C227AA3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3FF5934F" w14:textId="77777777" w:rsidTr="00A23657">
        <w:tblPrEx>
          <w:shd w:val="clear" w:color="auto" w:fill="auto"/>
        </w:tblPrEx>
        <w:trPr>
          <w:cantSplit/>
          <w:gridAfter w:val="3"/>
          <w:wAfter w:w="124" w:type="dxa"/>
          <w:trHeight w:val="227"/>
        </w:trPr>
        <w:tc>
          <w:tcPr>
            <w:tcW w:w="824" w:type="dxa"/>
            <w:shd w:val="clear" w:color="auto" w:fill="E0E0E0"/>
          </w:tcPr>
          <w:p w14:paraId="0DC0E85F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3C9F2D33" w14:textId="33A2E859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0" w:type="dxa"/>
            <w:shd w:val="clear" w:color="auto" w:fill="E0E0E0"/>
          </w:tcPr>
          <w:p w14:paraId="4195C93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8" w:type="dxa"/>
            <w:gridSpan w:val="4"/>
          </w:tcPr>
          <w:p w14:paraId="2A54BB44" w14:textId="6CFE1046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0FA0DE59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297EAA1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7B50F3B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1" w:type="dxa"/>
            <w:gridSpan w:val="6"/>
          </w:tcPr>
          <w:p w14:paraId="6BA1F9B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AF77EA" w:rsidRPr="00E41E25" w14:paraId="3CE6B324" w14:textId="77777777" w:rsidTr="00A23657">
        <w:tblPrEx>
          <w:shd w:val="clear" w:color="auto" w:fill="auto"/>
        </w:tblPrEx>
        <w:trPr>
          <w:cantSplit/>
          <w:gridAfter w:val="3"/>
          <w:wAfter w:w="124" w:type="dxa"/>
          <w:trHeight w:val="546"/>
        </w:trPr>
        <w:tc>
          <w:tcPr>
            <w:tcW w:w="15298" w:type="dxa"/>
            <w:gridSpan w:val="20"/>
            <w:tcBorders>
              <w:bottom w:val="single" w:sz="4" w:space="0" w:color="auto"/>
            </w:tcBorders>
            <w:shd w:val="clear" w:color="auto" w:fill="E6E6E6"/>
          </w:tcPr>
          <w:p w14:paraId="58AB40ED" w14:textId="5A8D7680" w:rsidR="00AF77EA" w:rsidRPr="00E41E25" w:rsidRDefault="00AF77EA" w:rsidP="00080FA7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T1_ATE 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2B818031" w14:textId="77777777" w:rsidTr="00A23657">
        <w:tblPrEx>
          <w:shd w:val="clear" w:color="auto" w:fill="auto"/>
        </w:tblPrEx>
        <w:trPr>
          <w:cantSplit/>
          <w:gridAfter w:val="4"/>
          <w:wAfter w:w="187" w:type="dxa"/>
          <w:trHeight w:val="5877"/>
        </w:trPr>
        <w:tc>
          <w:tcPr>
            <w:tcW w:w="7612" w:type="dxa"/>
            <w:gridSpan w:val="8"/>
          </w:tcPr>
          <w:p w14:paraId="6B676047" w14:textId="77777777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3" behindDoc="0" locked="0" layoutInCell="1" allowOverlap="1" wp14:anchorId="3B1C7472" wp14:editId="6432EAB7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1202055</wp:posOffset>
                  </wp:positionV>
                  <wp:extent cx="363855" cy="1031635"/>
                  <wp:effectExtent l="0" t="0" r="0" b="0"/>
                  <wp:wrapNone/>
                  <wp:docPr id="6943994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40A02B6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45555049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59995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 w:cs="Arial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29DF2DF0" w14:textId="19A42BEB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377B9"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130963431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161448457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D6F124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1378114142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EB7CFC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ffnhfn</w:t>
                                  </w:r>
                                </w:p>
                                <w:p w14:paraId="71F20981" w14:textId="044F869A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ffnhfn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drawing>
                <wp:anchor distT="0" distB="0" distL="114300" distR="114300" simplePos="0" relativeHeight="251658258" behindDoc="0" locked="0" layoutInCell="1" allowOverlap="1" wp14:anchorId="1D8994F9" wp14:editId="3B916DD9">
                  <wp:simplePos x="0" y="0"/>
                  <wp:positionH relativeFrom="column">
                    <wp:posOffset>2728595</wp:posOffset>
                  </wp:positionH>
                  <wp:positionV relativeFrom="paragraph">
                    <wp:posOffset>869950</wp:posOffset>
                  </wp:positionV>
                  <wp:extent cx="373380" cy="358140"/>
                  <wp:effectExtent l="0" t="0" r="7620" b="3810"/>
                  <wp:wrapNone/>
                  <wp:docPr id="10570924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28925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35" b="35543"/>
                          <a:stretch/>
                        </pic:blipFill>
                        <pic:spPr bwMode="auto">
                          <a:xfrm>
                            <a:off x="0" y="0"/>
                            <a:ext cx="373380" cy="358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5BAE7B7D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18892529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C556A1" id="矩形 1" o:spid="_x0000_s1026" style="position:absolute;margin-left:246.55pt;margin-top:73.25pt;width:22.8pt;height:40.2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1025884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686590591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CC42D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11ACBBB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0D9EDAA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7EC587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DAF6537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0EA385DA" w14:textId="5CCAD54B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3" w:type="dxa"/>
            <w:gridSpan w:val="11"/>
          </w:tcPr>
          <w:p w14:paraId="64940DBE" w14:textId="77777777" w:rsidR="00080FA7" w:rsidRDefault="00524E6D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4" behindDoc="0" locked="0" layoutInCell="1" allowOverlap="1" wp14:anchorId="4034E105" wp14:editId="106366BE">
                  <wp:simplePos x="0" y="0"/>
                  <wp:positionH relativeFrom="column">
                    <wp:posOffset>299110</wp:posOffset>
                  </wp:positionH>
                  <wp:positionV relativeFrom="paragraph">
                    <wp:posOffset>1252093</wp:posOffset>
                  </wp:positionV>
                  <wp:extent cx="363855" cy="1031635"/>
                  <wp:effectExtent l="0" t="0" r="0" b="0"/>
                  <wp:wrapNone/>
                  <wp:docPr id="3914474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383DCF4">
                      <wp:simplePos x="0" y="0"/>
                      <wp:positionH relativeFrom="column">
                        <wp:posOffset>88037</wp:posOffset>
                      </wp:positionH>
                      <wp:positionV relativeFrom="paragraph">
                        <wp:posOffset>960933</wp:posOffset>
                      </wp:positionV>
                      <wp:extent cx="4601870" cy="1854556"/>
                      <wp:effectExtent l="0" t="19050" r="8255" b="12700"/>
                      <wp:wrapNone/>
                      <wp:docPr id="767047989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70" cy="1854556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B7D838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 w:cs="Arial"/>
                                        <w:sz w:val="16"/>
                                        <w:szCs w:val="16"/>
                                      </w:rPr>
                                      <w:t/>
                                    </w:r>
                                  </w:p>
                                  <w:p w14:paraId="1F9F328B" w14:textId="09F34C03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05C282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ffnhfn</w:t>
                                    </w:r>
                                  </w:p>
                                  <w:p w14:paraId="1B58DF7F" w14:textId="16DBF2FE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04756374" name="圖片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37029"/>
                                <a:stretch/>
                              </pic:blipFill>
                              <pic:spPr bwMode="auto">
                                <a:xfrm>
                                  <a:off x="2667000" y="434340"/>
                                  <a:ext cx="389890" cy="3498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6" style="position:absolute;left:0;text-align:left;margin-left:6.95pt;margin-top:75.65pt;width:362.35pt;height:146.05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">
                      <v:rect id="矩形 1" o:spid="_x0000_s1067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8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/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69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0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ffnhfn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1" type="#_x0000_t75" style="position:absolute;left:26670;top:4343;width:3898;height:3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">
                        <v:imagedata r:id="rId44" o:title="" croptop="24267f"/>
                      </v:sha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5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4BB80143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4243566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6CBA1" w14:textId="6819CC85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74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d5FQIAACc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0uX8/mS/IIck3n+Xw5S1XJoHi8bZ0P7yV2LC5K7qioSR2Odz7EaKB4PBIf86hVvVNaJ8Pt&#10;q6127AjUALs0UgLPjmnD+pJfLWaLEcBfJfI0/iTRqUCdrFVX8tX5EBQR2ztTpz4LoPS4ppC1OXGM&#10;6EaIYagGpmrisIovRK4V1g9E1uHYufTTaNGi+8lZT11bcv/jAE5ypj8Yqs7VdD6PbZ6M+eINsWTu&#10;0lNdesAIkip54GxcbkP6GgmcvaEq7lQC/BTJKWbqxsT99HNiu1/a6dTT/978Ag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DJeMd5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1D4B82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0A30F2B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1AA230C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3F89961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6B4C47B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3252BF4B" w14:textId="0FE2A98F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FA7" w:rsidRPr="00E41E25" w14:paraId="4C03568E" w14:textId="77777777" w:rsidTr="00271D0E">
        <w:tblPrEx>
          <w:shd w:val="clear" w:color="auto" w:fill="auto"/>
        </w:tblPrEx>
        <w:trPr>
          <w:cantSplit/>
          <w:gridAfter w:val="4"/>
          <w:wAfter w:w="187" w:type="dxa"/>
          <w:trHeight w:val="1810"/>
        </w:trPr>
        <w:tc>
          <w:tcPr>
            <w:tcW w:w="15235" w:type="dxa"/>
            <w:gridSpan w:val="19"/>
            <w:tcBorders>
              <w:bottom w:val="single" w:sz="4" w:space="0" w:color="auto"/>
            </w:tcBorders>
          </w:tcPr>
          <w:p w14:paraId="221FB520" w14:textId="6F001120" w:rsidR="00080FA7" w:rsidRPr="00D80719" w:rsidRDefault="00D80719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D80719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/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35745C3D" w14:textId="132956E4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再測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4"/>
        <w:gridCol w:w="1556"/>
        <w:gridCol w:w="718"/>
        <w:gridCol w:w="730"/>
        <w:gridCol w:w="830"/>
        <w:gridCol w:w="1319"/>
        <w:gridCol w:w="840"/>
        <w:gridCol w:w="849"/>
        <w:gridCol w:w="834"/>
        <w:gridCol w:w="1317"/>
        <w:gridCol w:w="840"/>
        <w:gridCol w:w="847"/>
        <w:gridCol w:w="953"/>
        <w:gridCol w:w="1200"/>
        <w:gridCol w:w="840"/>
        <w:gridCol w:w="851"/>
        <w:gridCol w:w="74"/>
      </w:tblGrid>
      <w:tr w:rsidR="00B97A66" w:rsidRPr="00E41E25" w14:paraId="357B2D0C" w14:textId="77777777" w:rsidTr="00A23657">
        <w:trPr>
          <w:cantSplit/>
          <w:gridAfter w:val="1"/>
          <w:wAfter w:w="74" w:type="dxa"/>
          <w:trHeight w:val="546"/>
        </w:trPr>
        <w:tc>
          <w:tcPr>
            <w:tcW w:w="1534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91854D3" w14:textId="538F40B8" w:rsidR="00B97A66" w:rsidRPr="00E41E25" w:rsidRDefault="00B97A66" w:rsidP="00080FA7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六、T1_ATE Chroma_</w:t>
            </w:r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C8042A" w:rsidRPr="00E41E25" w14:paraId="0C203A00" w14:textId="77777777" w:rsidTr="00FE151B">
        <w:tblPrEx>
          <w:tblCellMar>
            <w:left w:w="28" w:type="dxa"/>
            <w:right w:w="28" w:type="dxa"/>
          </w:tblCellMar>
        </w:tblPrEx>
        <w:trPr>
          <w:cantSplit/>
          <w:trHeight w:val="2843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658FB4C4" w14:textId="1FC1D43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504825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5516C26E" w14:textId="69F7C455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52DE022" w14:textId="6133D61B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918" w:type="dxa"/>
            <w:gridSpan w:val="5"/>
            <w:tcBorders>
              <w:top w:val="single" w:sz="12" w:space="0" w:color="auto"/>
            </w:tcBorders>
            <w:vAlign w:val="center"/>
          </w:tcPr>
          <w:p w14:paraId="2BFC60F4" w14:textId="1CA9B2D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6E494A" w:rsidRPr="00E41E25" w14:paraId="1418CE94" w14:textId="77777777" w:rsidTr="00A23657">
        <w:trPr>
          <w:cantSplit/>
          <w:trHeight w:val="227"/>
        </w:trPr>
        <w:tc>
          <w:tcPr>
            <w:tcW w:w="824" w:type="dxa"/>
            <w:shd w:val="clear" w:color="auto" w:fill="E0E0E0"/>
          </w:tcPr>
          <w:p w14:paraId="4B5DBECF" w14:textId="58CABB9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56" w:type="dxa"/>
          </w:tcPr>
          <w:p w14:paraId="666DD680" w14:textId="0AB19FBA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fxnfxn</w:t>
            </w:r>
          </w:p>
        </w:tc>
        <w:tc>
          <w:tcPr>
            <w:tcW w:w="718" w:type="dxa"/>
            <w:shd w:val="clear" w:color="auto" w:fill="E0E0E0"/>
          </w:tcPr>
          <w:p w14:paraId="1ECADB65" w14:textId="28AD4E1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30" w:type="dxa"/>
          </w:tcPr>
          <w:p w14:paraId="674F84EF" w14:textId="49EB1FB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70ABBD75" w14:textId="4EBDA80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9" w:type="dxa"/>
          </w:tcPr>
          <w:p w14:paraId="07901C48" w14:textId="151EE41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 w:cs="Arial"/>
                <w:color w:val="000000" w:themeColor="text1"/>
                <w:szCs w:val="24"/>
              </w:rPr>
              <w:t/>
            </w:r>
          </w:p>
        </w:tc>
        <w:tc>
          <w:tcPr>
            <w:tcW w:w="840" w:type="dxa"/>
            <w:shd w:val="clear" w:color="auto" w:fill="E0E0E0"/>
          </w:tcPr>
          <w:p w14:paraId="3E99A37D" w14:textId="5442BBE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9" w:type="dxa"/>
          </w:tcPr>
          <w:p w14:paraId="2721C821" w14:textId="56E7B559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4" w:type="dxa"/>
            <w:shd w:val="clear" w:color="auto" w:fill="E0E0E0"/>
          </w:tcPr>
          <w:p w14:paraId="56076C09" w14:textId="31C5CE4F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7" w:type="dxa"/>
          </w:tcPr>
          <w:p w14:paraId="75C86B22" w14:textId="699610B8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40" w:type="dxa"/>
            <w:shd w:val="clear" w:color="auto" w:fill="E0E0E0"/>
          </w:tcPr>
          <w:p w14:paraId="24C2FDB3" w14:textId="1F35158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7" w:type="dxa"/>
          </w:tcPr>
          <w:p w14:paraId="678B89BA" w14:textId="5A7F4A06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53" w:type="dxa"/>
            <w:shd w:val="clear" w:color="auto" w:fill="E0E0E0"/>
          </w:tcPr>
          <w:p w14:paraId="6F2F8C45" w14:textId="371F6B7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00" w:type="dxa"/>
          </w:tcPr>
          <w:p w14:paraId="0E251BE5" w14:textId="74464DB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40" w:type="dxa"/>
            <w:shd w:val="clear" w:color="auto" w:fill="E0E0E0"/>
          </w:tcPr>
          <w:p w14:paraId="40ABD82A" w14:textId="7F0E9FB4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25" w:type="dxa"/>
            <w:gridSpan w:val="2"/>
          </w:tcPr>
          <w:p w14:paraId="1B909109" w14:textId="18966CD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</w:tr>
      <w:tr w:rsidR="00571A0D" w:rsidRPr="00E41E25" w14:paraId="6DB54AAC" w14:textId="77777777" w:rsidTr="00A23657">
        <w:trPr>
          <w:cantSplit/>
          <w:trHeight w:val="227"/>
        </w:trPr>
        <w:tc>
          <w:tcPr>
            <w:tcW w:w="824" w:type="dxa"/>
            <w:shd w:val="clear" w:color="auto" w:fill="E0E0E0"/>
          </w:tcPr>
          <w:p w14:paraId="16B9C21C" w14:textId="55278CDB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6F586471" w14:textId="44DD0175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fxnfxhn</w:t>
            </w:r>
          </w:p>
        </w:tc>
        <w:tc>
          <w:tcPr>
            <w:tcW w:w="830" w:type="dxa"/>
            <w:shd w:val="clear" w:color="auto" w:fill="E0E0E0"/>
          </w:tcPr>
          <w:p w14:paraId="2D122CB3" w14:textId="747EE74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8" w:type="dxa"/>
            <w:gridSpan w:val="3"/>
          </w:tcPr>
          <w:p w14:paraId="2D49AD5D" w14:textId="79A4B64A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34" w:type="dxa"/>
            <w:shd w:val="clear" w:color="auto" w:fill="E0E0E0"/>
          </w:tcPr>
          <w:p w14:paraId="7E8C968F" w14:textId="6C2AC754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7278DA9E" w14:textId="368A779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953" w:type="dxa"/>
            <w:shd w:val="clear" w:color="auto" w:fill="E0E0E0"/>
          </w:tcPr>
          <w:p w14:paraId="2167C42E" w14:textId="1750936D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5" w:type="dxa"/>
            <w:gridSpan w:val="4"/>
          </w:tcPr>
          <w:p w14:paraId="24DDD807" w14:textId="3B5A9EF9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E93CF3" w:rsidRPr="00E41E25" w14:paraId="4AAF2F3D" w14:textId="77777777" w:rsidTr="00A23657">
        <w:tblPrEx>
          <w:tblCellMar>
            <w:left w:w="28" w:type="dxa"/>
            <w:right w:w="28" w:type="dxa"/>
          </w:tblCellMar>
        </w:tblPrEx>
        <w:trPr>
          <w:cantSplit/>
          <w:gridAfter w:val="1"/>
          <w:wAfter w:w="74" w:type="dxa"/>
          <w:trHeight w:val="2199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26912CB5" w14:textId="7C5608A5" w:rsidR="00E93CF3" w:rsidRPr="00E41E25" w:rsidRDefault="00CF2821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A6CEC9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FBDA96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44" w:type="dxa"/>
            <w:gridSpan w:val="4"/>
            <w:tcBorders>
              <w:top w:val="single" w:sz="12" w:space="0" w:color="auto"/>
            </w:tcBorders>
          </w:tcPr>
          <w:p w14:paraId="1A18F657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305C5CB2" w14:textId="77777777" w:rsidTr="00A23657">
        <w:trPr>
          <w:cantSplit/>
          <w:gridAfter w:val="1"/>
          <w:wAfter w:w="74" w:type="dxa"/>
          <w:trHeight w:val="227"/>
        </w:trPr>
        <w:tc>
          <w:tcPr>
            <w:tcW w:w="824" w:type="dxa"/>
            <w:shd w:val="clear" w:color="auto" w:fill="E0E0E0"/>
          </w:tcPr>
          <w:p w14:paraId="3DB4038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6" w:type="dxa"/>
          </w:tcPr>
          <w:p w14:paraId="3DF795F3" w14:textId="2905C1A9" w:rsidR="00F7236D" w:rsidRPr="00E41E25" w:rsidRDefault="007649FF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18" w:type="dxa"/>
            <w:shd w:val="clear" w:color="auto" w:fill="E0E0E0"/>
          </w:tcPr>
          <w:p w14:paraId="5E40718E" w14:textId="17E7D95B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69512C1A" w14:textId="348A2A30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6A15C14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9" w:type="dxa"/>
          </w:tcPr>
          <w:p w14:paraId="5FA4A6D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AA195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33EEFC4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724FE1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7" w:type="dxa"/>
          </w:tcPr>
          <w:p w14:paraId="7D96DC1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1F86AEE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0CEFDB1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68B3A8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4F600FA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3345363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1" w:type="dxa"/>
          </w:tcPr>
          <w:p w14:paraId="013D867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E150B" w:rsidRPr="00E41E25" w14:paraId="4974FEF2" w14:textId="77777777" w:rsidTr="00A23657">
        <w:trPr>
          <w:cantSplit/>
          <w:gridAfter w:val="1"/>
          <w:wAfter w:w="74" w:type="dxa"/>
          <w:trHeight w:val="227"/>
        </w:trPr>
        <w:tc>
          <w:tcPr>
            <w:tcW w:w="824" w:type="dxa"/>
            <w:shd w:val="clear" w:color="auto" w:fill="E0E0E0"/>
          </w:tcPr>
          <w:p w14:paraId="625CEDD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221DE40F" w14:textId="68792764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30" w:type="dxa"/>
            <w:shd w:val="clear" w:color="auto" w:fill="E0E0E0"/>
          </w:tcPr>
          <w:p w14:paraId="6FC2C80C" w14:textId="7FB86E68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008" w:type="dxa"/>
            <w:gridSpan w:val="3"/>
          </w:tcPr>
          <w:p w14:paraId="1E8161D5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6492EA6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7336D923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1A35199D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1" w:type="dxa"/>
            <w:gridSpan w:val="3"/>
          </w:tcPr>
          <w:p w14:paraId="0224664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tbl>
      <w:tblPr>
        <w:tblW w:w="15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E93CF3" w:rsidRPr="00E41E25" w14:paraId="6F219F57" w14:textId="77777777" w:rsidTr="008A2018">
        <w:trPr>
          <w:cantSplit/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43625E" w14:textId="5AB73135" w:rsidR="00E93CF3" w:rsidRPr="00E41E25" w:rsidRDefault="00E93CF3" w:rsidP="00E93CF3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七、T1_ATE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E93CF3" w:rsidRPr="009732DC" w14:paraId="16AD55EA" w14:textId="77777777" w:rsidTr="008A2018">
        <w:trPr>
          <w:cantSplit/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1C9" w14:textId="55D2E983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124146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567270554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2C4CDA14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57091510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50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A14CF3E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fxnfxn</w:t>
                                        </w:r>
                                      </w:p>
                                      <w:p w14:paraId="133E56B9" w14:textId="6EAC10FE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5" o:spid="_x0000_s1076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52" o:title=""/>
                      </v:shape>
                      <v:group id="群組 78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9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80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3" o:title=""/>
                            </v:shape>
                            <v:shape id="圖片 1649" o:spid="_x0000_s1081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4" o:title=""/>
                            </v:shape>
                          </v:group>
                          <v:rect id="矩形 1637" o:spid="_x0000_s1082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3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4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5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5" o:title=""/>
                              </v:shape>
                              <v:shape id="圖片 1620" o:spid="_x0000_s1086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6" o:title="10" croptop="10376f" cropbottom="46082f" cropleft="18028f" cropright="32710f"/>
                              </v:shape>
                              <v:rect id="矩形 1621" o:spid="_x0000_s1087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8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9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90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1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2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3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4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5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5A14CF3E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fxnfxn</w:t>
                                  </w:r>
                                </w:p>
                                <w:p w14:paraId="133E56B9" w14:textId="6EAC10FE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7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8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100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1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3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4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5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6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7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8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9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10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1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2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3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4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5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6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7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8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29EAB5CA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665647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0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64C59104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0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37FCE" w14:textId="0D85BFEC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445AD934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11298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54751F3" w14:textId="23610C76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8BAA7F9" w14:textId="772CC781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B052EC" w14:textId="6D602DA5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B2AEB5B" w14:textId="32BB4CFA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CD7C7AC" w14:textId="5EA8CD7B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196511E" w14:textId="32DBEBA2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1774EDA" w14:textId="39EB7D72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503138418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4E538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257A8763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647EC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74120DB" w14:textId="23B76FD9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0" locked="0" layoutInCell="1" allowOverlap="1" wp14:anchorId="23894188" wp14:editId="24826CC1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193040</wp:posOffset>
                      </wp:positionV>
                      <wp:extent cx="2520000" cy="1908000"/>
                      <wp:effectExtent l="0" t="0" r="0" b="0"/>
                      <wp:wrapNone/>
                      <wp:docPr id="58224302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C49A8E" w14:textId="4D8A9861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Z1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SZR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" filled="f" stroked="f" strokeweight=".5pt">
                      <v:textbox>
                        <w:txbxContent>
                          <w:p w14:paraId="08C49A8E" w14:textId="4D8A9861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CB2C3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FF30488" w14:textId="3095AFCC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2204ABF8" w14:textId="5901BD2E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21CEA98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E169B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A60DCE7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5494372" w14:textId="384E9A53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  <w:tr w:rsidR="00E93CF3" w:rsidRPr="00E41E25" w14:paraId="4EBF7968" w14:textId="77777777" w:rsidTr="008A2018">
        <w:trPr>
          <w:cantSplit/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A34C9F" w14:textId="66D5F66F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-ATE Test</w:t>
            </w:r>
          </w:p>
        </w:tc>
      </w:tr>
      <w:tr w:rsidR="00E93CF3" w:rsidRPr="00E41E25" w14:paraId="5D6577E1" w14:textId="77777777" w:rsidTr="008A2018">
        <w:trPr>
          <w:cantSplit/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tblpX="107" w:tblpY="1"/>
              <w:tblOverlap w:val="never"/>
              <w:tblW w:w="152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E93CF3" w:rsidRPr="009732DC" w14:paraId="370D8573" w14:textId="77777777" w:rsidTr="00022374">
              <w:trPr>
                <w:cantSplit/>
                <w:trHeight w:val="315"/>
              </w:trPr>
              <w:tc>
                <w:tcPr>
                  <w:tcW w:w="152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pPr w:leftFromText="180" w:rightFromText="180" w:vertAnchor="text" w:horzAnchor="page" w:tblpX="11371" w:tblpY="3973"/>
                    <w:tblOverlap w:val="never"/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E93CF3" w:rsidRPr="000E5E67" w14:paraId="32DB0BA6" w14:textId="77777777" w:rsidTr="00022374">
                    <w:trPr>
                      <w:cantSplit/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184BE69E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68D450C3" w14:textId="77777777" w:rsidTr="00022374">
                    <w:trPr>
                      <w:cantSplit/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185AA763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78708144" w14:textId="77777777" w:rsidTr="00022374">
                    <w:trPr>
                      <w:cantSplit/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342B33D7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E93CF3" w:rsidRPr="000E5E67" w14:paraId="3ECA9795" w14:textId="77777777" w:rsidTr="00022374">
                    <w:trPr>
                      <w:cantSplit/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0F1BF675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7F588520" w14:textId="02600714" w:rsidR="00E93CF3" w:rsidRDefault="00196676" w:rsidP="00E93CF3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 w:rsidRPr="009732DC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94" behindDoc="0" locked="0" layoutInCell="1" allowOverlap="1" wp14:anchorId="3D8C92E5" wp14:editId="38FC4563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264640461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F07E46" w14:textId="06A1338F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6F2923B6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      <v:textbox style="mso-fit-shape-to-text:t">
                              <w:txbxContent>
                                <w:p w14:paraId="52F07E46" w14:textId="06A1338F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6F2923B6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8" behindDoc="0" locked="0" layoutInCell="1" allowOverlap="1" wp14:anchorId="5B3E7DD3" wp14:editId="6C327C40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956265627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1" behindDoc="0" locked="0" layoutInCell="1" allowOverlap="1" wp14:anchorId="1F1CBD2E" wp14:editId="2C924084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2116171433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2" behindDoc="0" locked="0" layoutInCell="1" allowOverlap="1" wp14:anchorId="01C1C147" wp14:editId="0120728D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761399074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5" behindDoc="0" locked="0" layoutInCell="1" allowOverlap="1" wp14:anchorId="54D72FB7" wp14:editId="5E4E5B8F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963408472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7" behindDoc="0" locked="0" layoutInCell="1" allowOverlap="1" wp14:anchorId="7F1B731C" wp14:editId="1033AFC4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331857644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8198509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336419747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97329276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627929716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12466017" name="圖片 10124660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27268821" name="圖片 32726882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756179049" name="矩形 756179049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13466447" name="群組 1713466447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827411872" name="群組 182741187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39937152" name="圖片 3993715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2085152422" name="圖片 2085152422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50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380232693" name="矩形 1380232693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2452465" name="直線接點 1022452465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52053547" name="直線接點 352053547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9528482" name="直線接點 1099528482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05186028" name="直線接點 1205186028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5073373" name="直線接點 1725073373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9442749" name="直線接點 319442749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025089" name="直線接點 916025089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864772" name="直線接點 830864772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55723509" name="語音泡泡: 圓角矩形 1355723509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C1FB515" w14:textId="77777777" w:rsidR="00196676" w:rsidRPr="00383E51" w:rsidRDefault="00196676" w:rsidP="0019667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fxnfxn</w:t>
                                              </w:r>
                                            </w:p>
                                            <w:p w14:paraId="28D34D85" w14:textId="031C9F80" w:rsidR="00E93CF3" w:rsidRDefault="00E93CF3" w:rsidP="000D2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877209125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1947067743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756499362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54987706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56533473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44596463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497689024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1877999880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25109840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1585689498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72984571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55265348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80239305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080179297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99392250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6483291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366847348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975497358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59121071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5495380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34602920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549086519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      <v:shape id="圖片 55" o:spid="_x0000_s1124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      <v:imagedata r:id="rId52" o:title=""/>
                            </v:shape>
                            <v:group id="群組 78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      <v:group id="群組 77" o:spid="_x0000_s112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      <v:group id="群組 53" o:spid="_x0000_s1127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      <v:shape id="圖片 1012466017" o:spid="_x0000_s1128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      <v:imagedata r:id="rId53" o:title=""/>
                                  </v:shape>
                                  <v:shape id="圖片 327268821" o:spid="_x0000_s1129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      <v:imagedata r:id="rId54" o:title=""/>
                                  </v:shape>
                                </v:group>
                                <v:rect id="矩形 756179049" o:spid="_x0000_s1130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      <v:group id="群組 1713466447" o:spid="_x0000_s1131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      <v:group id="群組 1827411872" o:spid="_x0000_s1132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      <v:shape id="圖片 39937152" o:spid="_x0000_s1133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      <v:imagedata r:id="rId55" o:title=""/>
                                    </v:shape>
                                    <v:shape id="圖片 2085152422" o:spid="_x0000_s1134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      <v:imagedata r:id="rId56" o:title="10" croptop="10376f" cropbottom="46082f" cropleft="18028f" cropright="32710f"/>
                                    </v:shape>
                                    <v:rect id="矩形 1380232693" o:spid="_x0000_s1135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      </v:group>
                                  <v:line id="直線接點 1022452465" o:spid="_x0000_s1136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352053547" o:spid="_x0000_s1137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099528482" o:spid="_x0000_s1138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1205186028" o:spid="_x0000_s1139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725073373" o:spid="_x0000_s1140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319442749" o:spid="_x0000_s1141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916025089" o:spid="_x0000_s1142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      <v:stroke joinstyle="miter"/>
                                  </v:line>
                                  <v:line id="直線接點 830864772" o:spid="_x0000_s1143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7C1FB515" w14:textId="77777777" w:rsidR="00196676" w:rsidRPr="00383E51" w:rsidRDefault="00196676" w:rsidP="0019667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fxnfxn</w:t>
                                        </w:r>
                                      </w:p>
                                      <w:p w14:paraId="28D34D85" w14:textId="031C9F80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145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      <v:line id="直線接點 72" o:spid="_x0000_s1146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      <v:stroke joinstyle="miter"/>
                                  </v:line>
                                  <v:group id="群組 75" o:spid="_x0000_s114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      <v:line id="直線接點 67" o:spid="_x0000_s1148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149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  <v:group id="群組 74" o:spid="_x0000_s115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      <v:group id="群組 11" o:spid="_x0000_s1151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      <v:line id="直線接點 3" o:spid="_x0000_s1152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153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      <v:line id="直線接點 1" o:spid="_x0000_s1154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2" o:spid="_x0000_s1155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      <v:stroke joinstyle="miter"/>
                                          </v:line>
                                          <v:line id="直線接點 4" o:spid="_x0000_s1156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5" o:spid="_x0000_s1157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6" o:spid="_x0000_s1158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      <v:stroke joinstyle="miter"/>
                                          </v:line>
                                          <v:line id="直線接點 7" o:spid="_x0000_s1159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8" o:spid="_x0000_s1160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161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      <v:stroke joinstyle="miter"/>
                                      </v:line>
                                      <v:line id="直線接點 65" o:spid="_x0000_s1162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      <v:stroke joinstyle="miter"/>
                                      </v:line>
                                      <v:line id="直線接點 69" o:spid="_x0000_s1163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      <v:stroke joinstyle="miter"/>
                                      </v:line>
                                      <v:line id="直線接點 71" o:spid="_x0000_s1164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165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166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5" behindDoc="0" locked="0" layoutInCell="1" allowOverlap="1" wp14:anchorId="580D2E25" wp14:editId="0CB02A32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894844948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F9EBB3F" w14:textId="77777777" w:rsidR="00B63146" w:rsidRPr="00383E51" w:rsidRDefault="00B63146" w:rsidP="00B63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ffnhfn</w:t>
                                        </w:r>
                                      </w:p>
                                      <w:p w14:paraId="4D51B744" w14:textId="7C77EBD1" w:rsidR="00E93CF3" w:rsidRPr="00EC6B32" w:rsidRDefault="00E93CF3" w:rsidP="000D2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      <v:textbox>
                              <w:txbxContent>
                                <w:p w14:paraId="1F9EBB3F" w14:textId="77777777" w:rsidR="00B63146" w:rsidRPr="00383E51" w:rsidRDefault="00B63146" w:rsidP="00B63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ffnhfn</w:t>
                                  </w:r>
                                </w:p>
                                <w:p w14:paraId="4D51B744" w14:textId="7C77EBD1" w:rsidR="00E93CF3" w:rsidRPr="00EC6B32" w:rsidRDefault="00E93CF3" w:rsidP="000D2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6" behindDoc="0" locked="0" layoutInCell="1" allowOverlap="1" wp14:anchorId="5D4F7117" wp14:editId="2E586551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963838682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59558723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212182130" name="群組 1212182130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678880241" name="群組 678880241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434580553" name="圖片 434580553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0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38229130" name="圖片 382291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483823863" name="群組 483823863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491491754" name="直線接點 1491491754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77846327" name="直線接點 1377846327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5258524" name="直線接點 895258524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72696801" name="直線接點 127269680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59259749" name="矩形 859259749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61411268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      <v:imagedata r:id="rId78" o:title=""/>
                            </v:shape>
      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      <v:imagedata r:id="rId79" o:title="10" croptop="38779f" cropbottom="4591f" cropleft="18028f" cropright="32710f"/>
                                </v:shape>
      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      <v:imagedata r:id="rId80" o:title=""/>
                                </v:shape>
                              </v:group>
      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      <v:stroke joinstyle="miter"/>
                                </v:line>
      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      <v:imagedata r:id="rId81" o:title=""/>
                            </v:shape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9" behindDoc="0" locked="0" layoutInCell="1" allowOverlap="1" wp14:anchorId="17985C5C" wp14:editId="4B1BF6E9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635958176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0" behindDoc="0" locked="0" layoutInCell="1" allowOverlap="1" wp14:anchorId="0ADC190C" wp14:editId="38B99104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542399912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3" behindDoc="0" locked="0" layoutInCell="1" allowOverlap="1" wp14:anchorId="41FD0E03" wp14:editId="240F4E7A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659802066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4" behindDoc="0" locked="0" layoutInCell="1" allowOverlap="1" wp14:anchorId="7A42596F" wp14:editId="18B2F5EB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438917494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260C67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BCCBF06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63D54E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1F7BF3D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155F59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5150377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930C69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7A48001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E5889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3D84C92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6A58F6E" w14:textId="7391937D" w:rsidR="00A75294" w:rsidRPr="00A75294" w:rsidRDefault="00C958BB" w:rsidP="00A75294">
                  <w:pPr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4" behindDoc="0" locked="0" layoutInCell="1" allowOverlap="1" wp14:anchorId="7A020A3C" wp14:editId="2B6F7A52">
                            <wp:simplePos x="0" y="0"/>
                            <wp:positionH relativeFrom="column">
                              <wp:posOffset>4539615</wp:posOffset>
                            </wp:positionH>
                            <wp:positionV relativeFrom="paragraph">
                              <wp:posOffset>26035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2070527839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69296B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drawing>
                                            <wp:inline distT="0" distB="0" distL="0" distR="0">
                                              <wp:extent cx="2343150" cy="1638300"/>
                                              <wp:effectExtent l="0" t="0" r="0" b="0"/>
                                              <wp:docPr id="2140363545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5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383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020A3C" id="_x0000_s1168" type="#_x0000_t202" style="position:absolute;margin-left:357.45pt;margin-top:2.05pt;width:198.45pt;height:150.2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" filled="f" stroked="f" strokeweight=".5pt">
                            <v:textbox>
                              <w:txbxContent>
                                <w:p w14:paraId="4869296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D2607FE" w14:textId="1EE6D99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00808470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tbl>
      <w:tblPr>
        <w:tblW w:w="15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"/>
        <w:gridCol w:w="15228"/>
      </w:tblGrid>
      <w:tr w:rsidR="00E93CF3" w:rsidRPr="00E41E25" w14:paraId="4ED798A5" w14:textId="77777777" w:rsidTr="008A2018">
        <w:trPr>
          <w:cantSplit/>
          <w:trHeight w:val="546"/>
        </w:trPr>
        <w:tc>
          <w:tcPr>
            <w:tcW w:w="1534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840598" w14:textId="56F0AE53" w:rsidR="00E93CF3" w:rsidRPr="00E41E25" w:rsidRDefault="00E93CF3" w:rsidP="00E93CF3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八、T1_ATE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3C12EB42" w14:textId="77777777" w:rsidTr="008A2018">
        <w:trPr>
          <w:cantSplit/>
          <w:trHeight w:val="7572"/>
        </w:trPr>
        <w:tc>
          <w:tcPr>
            <w:tcW w:w="1534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7D88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3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4ACD24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待測物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序號刷入</w:t>
                                  </w:r>
                                </w:p>
                                <w:p w14:paraId="60ACC76D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F6B8945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3B7E12C1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EA24529" w14:textId="5A4A1EAF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待測物序號刷入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624427EF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3B966FB3" w14:textId="1E212E09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該工單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215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80A335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A608652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340DB8F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D7E29B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216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2"/>
        <w:gridCol w:w="1567"/>
        <w:gridCol w:w="724"/>
        <w:gridCol w:w="734"/>
        <w:gridCol w:w="833"/>
        <w:gridCol w:w="1325"/>
        <w:gridCol w:w="843"/>
        <w:gridCol w:w="852"/>
        <w:gridCol w:w="955"/>
        <w:gridCol w:w="1205"/>
        <w:gridCol w:w="843"/>
        <w:gridCol w:w="850"/>
        <w:gridCol w:w="957"/>
        <w:gridCol w:w="1205"/>
        <w:gridCol w:w="843"/>
        <w:gridCol w:w="849"/>
      </w:tblGrid>
      <w:tr w:rsidR="00636932" w:rsidRPr="00E41E25" w14:paraId="1AD3CCCA" w14:textId="77777777" w:rsidTr="003432EB">
        <w:trPr>
          <w:cantSplit/>
          <w:trHeight w:val="546"/>
        </w:trPr>
        <w:tc>
          <w:tcPr>
            <w:tcW w:w="15417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3ECB475" w14:textId="77777777" w:rsidR="00636932" w:rsidRPr="00E41E25" w:rsidRDefault="00636932" w:rsidP="00523301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九、T1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636932" w:rsidRPr="00E41E25" w14:paraId="6961526A" w14:textId="77777777" w:rsidTr="003432EB">
        <w:trPr>
          <w:cantSplit/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</w:tcPr>
          <w:p w14:paraId="4A642485" w14:textId="7CBE1473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895350"/>
                  <wp:effectExtent l="0" t="0" r="0" b="0"/>
                  <wp:docPr id="2140363548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7ED9D290" w14:textId="678167C8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056FCC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854" w:type="dxa"/>
            <w:gridSpan w:val="4"/>
            <w:tcBorders>
              <w:top w:val="single" w:sz="12" w:space="0" w:color="auto"/>
            </w:tcBorders>
          </w:tcPr>
          <w:p w14:paraId="2D0EFE6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3436E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CE647E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2553945B" w14:textId="77777777" w:rsidTr="003432EB">
        <w:trPr>
          <w:cantSplit/>
          <w:trHeight w:val="227"/>
        </w:trPr>
        <w:tc>
          <w:tcPr>
            <w:tcW w:w="832" w:type="dxa"/>
            <w:shd w:val="clear" w:color="auto" w:fill="E0E0E0"/>
          </w:tcPr>
          <w:p w14:paraId="55A3A31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01B5A459" w14:textId="53FF6BC5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fnfhnghn</w:t>
            </w:r>
          </w:p>
        </w:tc>
        <w:tc>
          <w:tcPr>
            <w:tcW w:w="724" w:type="dxa"/>
            <w:shd w:val="clear" w:color="auto" w:fill="E0E0E0"/>
          </w:tcPr>
          <w:p w14:paraId="306E93C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1D27B13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3" w:type="dxa"/>
            <w:shd w:val="clear" w:color="auto" w:fill="E0E0E0"/>
          </w:tcPr>
          <w:p w14:paraId="16C5F10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42BD85C5" w14:textId="3D315D3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43" w:type="dxa"/>
            <w:shd w:val="clear" w:color="auto" w:fill="E0E0E0"/>
          </w:tcPr>
          <w:p w14:paraId="7BC1AEA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50573A6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55" w:type="dxa"/>
            <w:shd w:val="clear" w:color="auto" w:fill="E0E0E0"/>
          </w:tcPr>
          <w:p w14:paraId="3D69531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0CA698D8" w14:textId="6E6DDF80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6E423C0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7E04F2A3" w14:textId="6BFEA151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1EDD56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2C4177B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6699708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277DEF5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6F0FAE07" w14:textId="77777777" w:rsidTr="003432EB">
        <w:trPr>
          <w:cantSplit/>
          <w:trHeight w:val="227"/>
        </w:trPr>
        <w:tc>
          <w:tcPr>
            <w:tcW w:w="832" w:type="dxa"/>
            <w:shd w:val="clear" w:color="auto" w:fill="E0E0E0"/>
          </w:tcPr>
          <w:p w14:paraId="126F1FE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4C28C221" w14:textId="2F6F876B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fhnfnhg</w:t>
            </w:r>
          </w:p>
        </w:tc>
        <w:tc>
          <w:tcPr>
            <w:tcW w:w="833" w:type="dxa"/>
            <w:shd w:val="clear" w:color="auto" w:fill="E0E0E0"/>
          </w:tcPr>
          <w:p w14:paraId="52AC4F9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377556E0" w14:textId="459D43F9" w:rsidR="00636932" w:rsidRPr="00E41E25" w:rsidRDefault="005448E8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55" w:type="dxa"/>
            <w:shd w:val="clear" w:color="auto" w:fill="E0E0E0"/>
          </w:tcPr>
          <w:p w14:paraId="2B92AA1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3494F31A" w14:textId="082419CE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513EFAB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3"/>
          </w:tcPr>
          <w:p w14:paraId="7826441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40BA0F4C" w14:textId="77777777" w:rsidTr="003432EB">
        <w:trPr>
          <w:cantSplit/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</w:tcPr>
          <w:p w14:paraId="479423E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931206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CB56CC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71A17A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0B59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1812DB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3C4C0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1E0D0BE9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58EBE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03925D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2B6E863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A1F101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BA42F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4" w:type="dxa"/>
            <w:gridSpan w:val="4"/>
            <w:tcBorders>
              <w:top w:val="single" w:sz="12" w:space="0" w:color="auto"/>
            </w:tcBorders>
          </w:tcPr>
          <w:p w14:paraId="18A7BF1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659D7F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FC0564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CDDD64B" w14:textId="77777777" w:rsidTr="003432EB">
        <w:trPr>
          <w:cantSplit/>
          <w:trHeight w:val="227"/>
        </w:trPr>
        <w:tc>
          <w:tcPr>
            <w:tcW w:w="832" w:type="dxa"/>
            <w:shd w:val="clear" w:color="auto" w:fill="E0E0E0"/>
          </w:tcPr>
          <w:p w14:paraId="3CE9B10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6C39FC6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24" w:type="dxa"/>
            <w:shd w:val="clear" w:color="auto" w:fill="E0E0E0"/>
          </w:tcPr>
          <w:p w14:paraId="07954D4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05C3078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26053C6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31EB449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29B404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7A2D629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3A2C360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4D21E8C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28EC47F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0B921D5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7F7B31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341C232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367DB27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0F3344A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2E0B28EF" w14:textId="77777777" w:rsidTr="003432EB">
        <w:trPr>
          <w:cantSplit/>
          <w:trHeight w:val="227"/>
        </w:trPr>
        <w:tc>
          <w:tcPr>
            <w:tcW w:w="832" w:type="dxa"/>
            <w:shd w:val="clear" w:color="auto" w:fill="E0E0E0"/>
          </w:tcPr>
          <w:p w14:paraId="2572DF5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42EF4CF2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7167C42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34DD80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30A3614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06D8106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29FAF67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3"/>
          </w:tcPr>
          <w:p w14:paraId="1BCD4C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tbl>
      <w:tblPr>
        <w:tblW w:w="15467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"/>
        <w:gridCol w:w="720"/>
        <w:gridCol w:w="1571"/>
        <w:gridCol w:w="725"/>
        <w:gridCol w:w="735"/>
        <w:gridCol w:w="836"/>
        <w:gridCol w:w="1330"/>
        <w:gridCol w:w="846"/>
        <w:gridCol w:w="855"/>
        <w:gridCol w:w="958"/>
        <w:gridCol w:w="1209"/>
        <w:gridCol w:w="846"/>
        <w:gridCol w:w="853"/>
        <w:gridCol w:w="960"/>
        <w:gridCol w:w="1209"/>
        <w:gridCol w:w="846"/>
        <w:gridCol w:w="846"/>
        <w:gridCol w:w="120"/>
      </w:tblGrid>
      <w:tr w:rsidR="0072413C" w:rsidRPr="00E41E25" w14:paraId="2593D34F" w14:textId="77777777" w:rsidTr="002B43EC">
        <w:trPr>
          <w:cantSplit/>
          <w:gridBefore w:val="1"/>
          <w:wBefore w:w="113" w:type="dxa"/>
          <w:trHeight w:val="546"/>
        </w:trPr>
        <w:tc>
          <w:tcPr>
            <w:tcW w:w="15354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407A0EBA" w14:textId="274CFB7F" w:rsidR="0072413C" w:rsidRPr="00E41E25" w:rsidRDefault="0072413C" w:rsidP="00523301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十、T1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4C013C" w:rsidRPr="00E41E25" w14:paraId="153A2DDC" w14:textId="77777777" w:rsidTr="002B43EC">
        <w:trPr>
          <w:cantSplit/>
          <w:gridBefore w:val="1"/>
          <w:wBefore w:w="113" w:type="dxa"/>
          <w:trHeight w:val="7572"/>
        </w:trPr>
        <w:tc>
          <w:tcPr>
            <w:tcW w:w="15354" w:type="dxa"/>
            <w:gridSpan w:val="18"/>
            <w:tcBorders>
              <w:bottom w:val="single" w:sz="4" w:space="0" w:color="auto"/>
            </w:tcBorders>
          </w:tcPr>
          <w:p w14:paraId="67956A16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A13B145" w14:textId="1A0AF1D1" w:rsidR="004C013C" w:rsidRPr="009732DC" w:rsidRDefault="00D24125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/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108497C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1493975791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967667557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49BEB256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2131620332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CC644F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0247702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E6931B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4694E8" w14:textId="53915A0C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655125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74474285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9999079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4636428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37885978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B15452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fnfhnghn</w:t>
                                  </w:r>
                                </w:p>
                                <w:p w14:paraId="09A65E1C" w14:textId="2639E0A6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fnfhnghn</w:t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60978695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02682128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12467026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213255671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24217870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750FD8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63512036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224915210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583879856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951360142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6D300" w14:textId="35872EE4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7BEDA9BB" w14:textId="2BD731EB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/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A959CF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FC7EEBA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33BF5C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0E6FCE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CC5E1D" w14:textId="083B9F1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0" locked="0" layoutInCell="1" allowOverlap="1" wp14:anchorId="740889CA" wp14:editId="02AC71D2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125095</wp:posOffset>
                      </wp:positionV>
                      <wp:extent cx="2520000" cy="1908000"/>
                      <wp:effectExtent l="0" t="0" r="0" b="0"/>
                      <wp:wrapNone/>
                      <wp:docPr id="210793885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7F5CDC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" filled="f" stroked="f" strokeweight=".5pt">
                      <v:textbox>
                        <w:txbxContent>
                          <w:p w14:paraId="777F5CDC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1CE997" w14:textId="166A5495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</w:tbl>
    <w:tbl>
      <w:tblPr>
        <w:tblW w:w="15467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"/>
        <w:gridCol w:w="720"/>
        <w:gridCol w:w="1571"/>
        <w:gridCol w:w="725"/>
        <w:gridCol w:w="735"/>
        <w:gridCol w:w="836"/>
        <w:gridCol w:w="1330"/>
        <w:gridCol w:w="846"/>
        <w:gridCol w:w="855"/>
        <w:gridCol w:w="958"/>
        <w:gridCol w:w="1209"/>
        <w:gridCol w:w="846"/>
        <w:gridCol w:w="853"/>
        <w:gridCol w:w="960"/>
        <w:gridCol w:w="1209"/>
        <w:gridCol w:w="846"/>
        <w:gridCol w:w="846"/>
        <w:gridCol w:w="120"/>
      </w:tblGrid>
      <w:tr w:rsidR="00BB72E9" w:rsidRPr="00E41E25" w14:paraId="0C607AF3" w14:textId="77777777" w:rsidTr="002B43EC">
        <w:trPr>
          <w:cantSplit/>
          <w:gridBefore w:val="1"/>
          <w:wBefore w:w="113" w:type="dxa"/>
          <w:trHeight w:val="546"/>
        </w:trPr>
        <w:tc>
          <w:tcPr>
            <w:tcW w:w="15354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50C0B805" w14:textId="77777777" w:rsidR="00BB72E9" w:rsidRPr="00E41E25" w:rsidRDefault="00BB72E9" w:rsidP="00523301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十一、T1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BB72E9" w:rsidRPr="00E41E25" w14:paraId="3F563EFE" w14:textId="77777777" w:rsidTr="002B43EC">
        <w:trPr>
          <w:cantSplit/>
          <w:gridBefore w:val="1"/>
          <w:wBefore w:w="113" w:type="dxa"/>
          <w:trHeight w:val="7572"/>
        </w:trPr>
        <w:tc>
          <w:tcPr>
            <w:tcW w:w="15354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C597BAA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87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FEA1C3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13498D1A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不得通電</w:t>
            </w:r>
          </w:p>
          <w:p w14:paraId="07B6E27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E1B5FD4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4B380502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3F24F20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6590EC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5E755ED0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7C32A6D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1628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753F81C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0624B2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75EA79F9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tbl>
      <w:tblPr>
        <w:tblW w:w="15467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"/>
        <w:gridCol w:w="720"/>
        <w:gridCol w:w="1571"/>
        <w:gridCol w:w="725"/>
        <w:gridCol w:w="735"/>
        <w:gridCol w:w="836"/>
        <w:gridCol w:w="1330"/>
        <w:gridCol w:w="846"/>
        <w:gridCol w:w="855"/>
        <w:gridCol w:w="958"/>
        <w:gridCol w:w="1209"/>
        <w:gridCol w:w="846"/>
        <w:gridCol w:w="853"/>
        <w:gridCol w:w="960"/>
        <w:gridCol w:w="1209"/>
        <w:gridCol w:w="846"/>
        <w:gridCol w:w="846"/>
        <w:gridCol w:w="120"/>
      </w:tblGrid>
      <w:tr w:rsidR="002B43EC" w:rsidRPr="00E41E25" w14:paraId="308700A2" w14:textId="77777777" w:rsidTr="002B43EC">
        <w:trPr>
          <w:cantSplit/>
          <w:gridAfter w:val="2"/>
          <w:wAfter w:w="119" w:type="dxa"/>
          <w:trHeight w:val="546"/>
        </w:trPr>
        <w:tc>
          <w:tcPr>
            <w:tcW w:w="15348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5B42E639" w14:textId="77777777" w:rsidR="002B43EC" w:rsidRPr="00E41E25" w:rsidRDefault="002B43EC" w:rsidP="002B43EC">
            <w:pPr>
              <w:pageBreakBefore/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十二、T2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</w:p>
        </w:tc>
      </w:tr>
      <w:tr w:rsidR="002B43EC" w:rsidRPr="00E41E25" w14:paraId="76AA7306" w14:textId="77777777" w:rsidTr="006B7ADB">
        <w:trPr>
          <w:cantSplit/>
          <w:gridAfter w:val="1"/>
          <w:wAfter w:w="113" w:type="dxa"/>
          <w:trHeight w:val="2843"/>
        </w:trPr>
        <w:tc>
          <w:tcPr>
            <w:tcW w:w="3838" w:type="dxa"/>
            <w:gridSpan w:val="5"/>
            <w:tcBorders>
              <w:top w:val="single" w:sz="12" w:space="0" w:color="auto"/>
            </w:tcBorders>
            <w:vAlign w:val="center"/>
          </w:tcPr>
          <w:p w14:paraId="46301E38" w14:textId="3A56D834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038350" cy="1676400"/>
                  <wp:effectExtent l="0" t="0" r="0" b="0"/>
                  <wp:docPr id="2140363549" name="IMG_fix9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9Pic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  <w:vAlign w:val="center"/>
          </w:tcPr>
          <w:p w14:paraId="3F041C3E" w14:textId="012C8A1C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1BBC3E75" w14:textId="654DE7B2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  <w:vAlign w:val="center"/>
          </w:tcPr>
          <w:p w14:paraId="1FB4D05E" w14:textId="72494B23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</w:tr>
      <w:tr w:rsidR="002B43EC" w:rsidRPr="00E41E25" w14:paraId="073B02D4" w14:textId="77777777" w:rsidTr="002B43EC">
        <w:trPr>
          <w:cantSplit/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040B94F6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0" w:type="dxa"/>
          </w:tcPr>
          <w:p w14:paraId="4B5E4482" w14:textId="4050C1B6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xfnhfxhn</w:t>
            </w:r>
          </w:p>
        </w:tc>
        <w:tc>
          <w:tcPr>
            <w:tcW w:w="720" w:type="dxa"/>
            <w:shd w:val="clear" w:color="auto" w:fill="E0E0E0"/>
          </w:tcPr>
          <w:p w14:paraId="7A7710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44BA76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405957B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0" w:type="dxa"/>
          </w:tcPr>
          <w:p w14:paraId="3E85F479" w14:textId="4E9DD842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40" w:type="dxa"/>
            <w:shd w:val="clear" w:color="auto" w:fill="E0E0E0"/>
          </w:tcPr>
          <w:p w14:paraId="3400914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14D17FE0" w14:textId="27BB0348" w:rsidR="002B43EC" w:rsidRPr="00017857" w:rsidRDefault="00534B17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b/>
                <w:bCs/>
                <w:color w:val="EE0000"/>
                <w:szCs w:val="24"/>
                <w:highlight w:val="yellow"/>
              </w:rPr>
              <w:t>2</w:t>
            </w:r>
          </w:p>
        </w:tc>
        <w:tc>
          <w:tcPr>
            <w:tcW w:w="951" w:type="dxa"/>
            <w:shd w:val="clear" w:color="auto" w:fill="E0E0E0"/>
          </w:tcPr>
          <w:p w14:paraId="4423614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1C56F340" w14:textId="41201C17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40" w:type="dxa"/>
            <w:shd w:val="clear" w:color="auto" w:fill="E0E0E0"/>
          </w:tcPr>
          <w:p w14:paraId="4EBEA2A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02730105" w14:textId="03E5A205" w:rsidR="002B43EC" w:rsidRPr="00E41E25" w:rsidRDefault="00534B17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53" w:type="dxa"/>
            <w:shd w:val="clear" w:color="auto" w:fill="E0E0E0"/>
          </w:tcPr>
          <w:p w14:paraId="10FAC53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7F6C320F" w14:textId="63132E9F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40" w:type="dxa"/>
            <w:shd w:val="clear" w:color="auto" w:fill="E0E0E0"/>
          </w:tcPr>
          <w:p w14:paraId="74C955F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6" w:type="dxa"/>
            <w:gridSpan w:val="2"/>
          </w:tcPr>
          <w:p w14:paraId="6AF2FF5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</w:tr>
      <w:tr w:rsidR="002B43EC" w:rsidRPr="00E41E25" w14:paraId="07B3F5A2" w14:textId="77777777" w:rsidTr="002B43EC">
        <w:trPr>
          <w:cantSplit/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7DE83E7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10" w:type="dxa"/>
            <w:gridSpan w:val="3"/>
          </w:tcPr>
          <w:p w14:paraId="51B1C8C1" w14:textId="5239E503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xfnhhfn</w:t>
            </w:r>
          </w:p>
        </w:tc>
        <w:tc>
          <w:tcPr>
            <w:tcW w:w="830" w:type="dxa"/>
            <w:shd w:val="clear" w:color="auto" w:fill="E0E0E0"/>
          </w:tcPr>
          <w:p w14:paraId="2C6F667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48BA883F" w14:textId="7357FB18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51" w:type="dxa"/>
            <w:shd w:val="clear" w:color="auto" w:fill="E0E0E0"/>
          </w:tcPr>
          <w:p w14:paraId="3709A86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87" w:type="dxa"/>
            <w:gridSpan w:val="3"/>
          </w:tcPr>
          <w:p w14:paraId="088DAD18" w14:textId="21E54595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53" w:type="dxa"/>
            <w:shd w:val="clear" w:color="auto" w:fill="E0E0E0"/>
          </w:tcPr>
          <w:p w14:paraId="3E361E0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86" w:type="dxa"/>
            <w:gridSpan w:val="4"/>
          </w:tcPr>
          <w:p w14:paraId="3D29CD40" w14:textId="6BDA17EF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62DD8073" w14:textId="77777777" w:rsidTr="002B43EC">
        <w:trPr>
          <w:cantSplit/>
          <w:gridAfter w:val="1"/>
          <w:wAfter w:w="113" w:type="dxa"/>
          <w:trHeight w:val="2843"/>
        </w:trPr>
        <w:tc>
          <w:tcPr>
            <w:tcW w:w="3838" w:type="dxa"/>
            <w:gridSpan w:val="5"/>
            <w:tcBorders>
              <w:top w:val="single" w:sz="12" w:space="0" w:color="auto"/>
            </w:tcBorders>
          </w:tcPr>
          <w:p w14:paraId="1DE2F21D" w14:textId="7FE27FD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</w:tcPr>
          <w:p w14:paraId="266F0719" w14:textId="299CF2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0C700547" w14:textId="050E7C4D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</w:tcPr>
          <w:p w14:paraId="40873B4D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EFACFE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7062C4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6AE40C0B" w14:textId="77777777" w:rsidTr="002B43EC">
        <w:trPr>
          <w:cantSplit/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6695A1C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0" w:type="dxa"/>
          </w:tcPr>
          <w:p w14:paraId="156B4B1F" w14:textId="2F4F5025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20" w:type="dxa"/>
            <w:shd w:val="clear" w:color="auto" w:fill="E0E0E0"/>
          </w:tcPr>
          <w:p w14:paraId="502DAE3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0381588A" w14:textId="453126AE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0" w:type="dxa"/>
            <w:shd w:val="clear" w:color="auto" w:fill="E0E0E0"/>
          </w:tcPr>
          <w:p w14:paraId="142E507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0" w:type="dxa"/>
          </w:tcPr>
          <w:p w14:paraId="4FD1D71F" w14:textId="1686D1C3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0369D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0A4CA2EA" w14:textId="4D29E6CD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1" w:type="dxa"/>
            <w:shd w:val="clear" w:color="auto" w:fill="E0E0E0"/>
          </w:tcPr>
          <w:p w14:paraId="3912980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195F97D8" w14:textId="79503E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0350F5A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53EC4295" w14:textId="5B8832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29C33C3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41E95AD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304F2D5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6" w:type="dxa"/>
            <w:gridSpan w:val="2"/>
          </w:tcPr>
          <w:p w14:paraId="688C569F" w14:textId="13126ECB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4C2B7D38" w14:textId="77777777" w:rsidTr="002B43EC">
        <w:trPr>
          <w:cantSplit/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49AEEC9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10" w:type="dxa"/>
            <w:gridSpan w:val="3"/>
          </w:tcPr>
          <w:p w14:paraId="56B85585" w14:textId="0D87AEF0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0" w:type="dxa"/>
            <w:shd w:val="clear" w:color="auto" w:fill="E0E0E0"/>
          </w:tcPr>
          <w:p w14:paraId="78B5AD4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6CC54E16" w14:textId="294EE1B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1" w:type="dxa"/>
            <w:shd w:val="clear" w:color="auto" w:fill="E0E0E0"/>
          </w:tcPr>
          <w:p w14:paraId="6851A55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87" w:type="dxa"/>
            <w:gridSpan w:val="3"/>
          </w:tcPr>
          <w:p w14:paraId="1F40E47B" w14:textId="5235E99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178A0F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86" w:type="dxa"/>
            <w:gridSpan w:val="4"/>
          </w:tcPr>
          <w:p w14:paraId="267E08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tbl>
      <w:tblPr>
        <w:tblW w:w="15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14"/>
        <w:gridCol w:w="6"/>
      </w:tblGrid>
      <w:tr w:rsidR="002B43EC" w:rsidRPr="00E41E25" w14:paraId="25EB564E" w14:textId="77777777" w:rsidTr="004C013C">
        <w:trPr>
          <w:cantSplit/>
          <w:gridAfter w:val="1"/>
          <w:wAfter w:w="6" w:type="dxa"/>
          <w:trHeight w:val="547"/>
        </w:trPr>
        <w:tc>
          <w:tcPr>
            <w:tcW w:w="15614" w:type="dxa"/>
            <w:tcBorders>
              <w:bottom w:val="single" w:sz="4" w:space="0" w:color="auto"/>
            </w:tcBorders>
            <w:shd w:val="clear" w:color="auto" w:fill="E6E6E6"/>
          </w:tcPr>
          <w:p w14:paraId="00570870" w14:textId="20B19961" w:rsidR="002B43EC" w:rsidRPr="00E41E25" w:rsidRDefault="002B43EC" w:rsidP="002B43EC">
            <w:pPr>
              <w:pageBreakBefore/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十三、T2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410CBC77" w14:textId="77777777" w:rsidTr="004C013C">
        <w:trPr>
          <w:cantSplit/>
          <w:trHeight w:val="7598"/>
        </w:trPr>
        <w:tc>
          <w:tcPr>
            <w:tcW w:w="15620" w:type="dxa"/>
            <w:gridSpan w:val="2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cantSplit/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cantSplit/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xfnfhn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48V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2A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24+54=78W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</w:tr>
          </w:tbl>
          <w:p w14:paraId="7CD93336" w14:textId="6FC32298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1588243922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134521595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9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90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20C3664" w14:textId="64C1E39D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DBBB728" w14:textId="01CC6B2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A038E47" w14:textId="07A1889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63441EC" w14:textId="0E99EE59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4BC5484" w14:textId="6CCA83B9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201CB6D" w14:textId="69C061B8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39686E3" w14:textId="66DFC3FE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CCD85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D097809" w14:textId="6A080AC2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4665639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43091928" w14:textId="6904BB82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19C925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9963BE5" w14:textId="35803B2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624138706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6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195632147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729D94" w14:textId="69FF2A18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1F55BC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F51F6" w14:textId="0A78EFD6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958941" w14:textId="2458B282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FAFEBD" w14:textId="2E541B48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C6810C" w14:textId="74B4F72E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132166440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3C7CCE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>xfnhfxhn</w:t>
                                  </w:r>
                                </w:p>
                                <w:p w14:paraId="48ACCBB6" w14:textId="62BD6FD1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>xfnhfxhn</w:t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1922384924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564D12" w14:textId="7DB15393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7321F8" w14:textId="176345ED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EEA9BD" w14:textId="5A6B2755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540675930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F832C4" w14:textId="74E7FEC6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10DD79B8" w14:textId="1BB25D8A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05AA8DB" w14:textId="1CCB31FE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6" behindDoc="0" locked="0" layoutInCell="1" allowOverlap="1" wp14:anchorId="3A498FA0" wp14:editId="613176DD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2146300</wp:posOffset>
                      </wp:positionV>
                      <wp:extent cx="2520000" cy="1908000"/>
                      <wp:effectExtent l="0" t="0" r="0" b="0"/>
                      <wp:wrapNone/>
                      <wp:docPr id="944623975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04326E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Q5HA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" filled="f" stroked="f" strokeweight=".5pt">
                      <v:textbox>
                        <w:txbxContent>
                          <w:p w14:paraId="6E04326E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"/>
        <w:gridCol w:w="1574"/>
        <w:gridCol w:w="727"/>
        <w:gridCol w:w="737"/>
        <w:gridCol w:w="837"/>
        <w:gridCol w:w="1331"/>
        <w:gridCol w:w="847"/>
        <w:gridCol w:w="856"/>
        <w:gridCol w:w="959"/>
        <w:gridCol w:w="1210"/>
        <w:gridCol w:w="847"/>
        <w:gridCol w:w="854"/>
        <w:gridCol w:w="961"/>
        <w:gridCol w:w="1210"/>
        <w:gridCol w:w="847"/>
        <w:gridCol w:w="784"/>
      </w:tblGrid>
      <w:tr w:rsidR="002B43EC" w:rsidRPr="00E41E25" w14:paraId="3BB85521" w14:textId="77777777" w:rsidTr="00D423F0">
        <w:trPr>
          <w:cantSplit/>
          <w:gridAfter w:val="1"/>
          <w:wAfter w:w="69" w:type="dxa"/>
          <w:trHeight w:val="546"/>
        </w:trPr>
        <w:tc>
          <w:tcPr>
            <w:tcW w:w="1534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FA1C2BB" w14:textId="77777777" w:rsidR="002B43EC" w:rsidRPr="00E41E25" w:rsidRDefault="002B43EC" w:rsidP="002B43EC">
            <w:pPr>
              <w:pageBreakBefore/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十四、T2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4A89D155" w14:textId="77777777" w:rsidTr="00D423F0">
        <w:trPr>
          <w:cantSplit/>
          <w:gridAfter w:val="1"/>
          <w:wAfter w:w="69" w:type="dxa"/>
          <w:trHeight w:val="7572"/>
        </w:trPr>
        <w:tc>
          <w:tcPr>
            <w:tcW w:w="1534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pPr w:leftFromText="180" w:rightFromText="180" w:vertAnchor="text" w:horzAnchor="page" w:tblpX="8729" w:tblpY="-209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cantSplit/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cantSplit/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xfnfhn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2A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2.5A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~3.5A</w:t>
                  </w:r>
                </w:p>
              </w:tc>
            </w:tr>
          </w:tbl>
          <w:p w14:paraId="29A69A9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7786921C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待測物</w:t>
            </w:r>
            <w:r w:rsidRPr="00E41E25">
              <w:rPr>
                <w:rFonts w:asciiTheme="minorHAnsi" w:eastAsia="微軟正黑體" w:hAnsiTheme="minorHAnsi" w:cstheme="minorHAnsi"/>
              </w:rPr>
              <w:t>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00A03FE6" w14:textId="76C79909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xfnhfxhn</w:t>
            </w:r>
            <w:r w:rsidRPr="00E41E25">
              <w:rPr>
                <w:rFonts w:asciiTheme="minorHAnsi" w:eastAsia="微軟正黑體" w:hAnsiTheme="minorHAnsi" w:cstheme="minorHAnsi"/>
              </w:rPr>
              <w:t>治具安培</w:t>
            </w:r>
            <w:r w:rsidRPr="00E41E25">
              <w:rPr>
                <w:rFonts w:asciiTheme="minorHAnsi" w:eastAsia="微軟正黑體" w:hAnsiTheme="minorHAnsi" w:cstheme="minorHAnsi"/>
              </w:rPr>
              <w:t>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1616BBA4" w14:textId="6EBC6A42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669693400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37609246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2104047242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8429712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14640946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188116100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1107659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389079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A04DA" w14:textId="3B5CDECB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</w:t>
            </w:r>
            <w:r w:rsidRPr="00E41E25">
              <w:rPr>
                <w:rFonts w:asciiTheme="minorHAnsi" w:eastAsia="微軟正黑體" w:hAnsiTheme="minorHAnsi" w:cstheme="minorHAnsi"/>
              </w:rPr>
              <w:t>右方，其餘</w:t>
            </w:r>
            <w:r w:rsidRPr="00E41E25">
              <w:rPr>
                <w:rFonts w:asciiTheme="minorHAnsi" w:eastAsia="微軟正黑體" w:hAnsiTheme="minorHAnsi" w:cstheme="minorHAnsi"/>
              </w:rPr>
              <w:t>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4329024A" w14:textId="443134B3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xfnhfxhn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切換鈕需全部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切至左邊</w:t>
            </w:r>
          </w:p>
          <w:p w14:paraId="7E8C3F5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656806C3" w14:textId="6C70F6F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待測物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xfnhfxhn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無法抽載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62D84C5E" w14:textId="392AEB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xfnhfxhn</w:t>
            </w:r>
            <w:r w:rsidRPr="00E41E25">
              <w:rPr>
                <w:rFonts w:asciiTheme="minorHAnsi" w:eastAsia="微軟正黑體" w:hAnsiTheme="minorHAnsi" w:cstheme="minorHAnsi"/>
              </w:rPr>
              <w:t>治具風扇</w:t>
            </w:r>
            <w:r w:rsidRPr="00E41E25">
              <w:rPr>
                <w:rFonts w:asciiTheme="minorHAnsi" w:eastAsia="微軟正黑體" w:hAnsiTheme="minorHAnsi" w:cstheme="minorHAnsi"/>
              </w:rPr>
              <w:t>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</w:t>
            </w:r>
            <w:r w:rsidRPr="00E41E25">
              <w:rPr>
                <w:rFonts w:asciiTheme="minorHAnsi" w:eastAsia="微軟正黑體" w:hAnsiTheme="minorHAnsi" w:cstheme="minorHAnsi"/>
              </w:rPr>
              <w:t>切換鈕切至</w:t>
            </w:r>
            <w:r w:rsidRPr="00E41E25">
              <w:rPr>
                <w:rFonts w:asciiTheme="minorHAnsi" w:eastAsia="微軟正黑體" w:hAnsiTheme="minorHAnsi" w:cstheme="minorHAnsi"/>
              </w:rPr>
              <w:t>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1EF690B6" w14:textId="7DB85DD2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xfnhfxhn</w:t>
            </w:r>
            <w:r w:rsidRPr="00E41E25">
              <w:rPr>
                <w:rFonts w:asciiTheme="minorHAnsi" w:eastAsia="微軟正黑體" w:hAnsiTheme="minorHAnsi" w:cstheme="minorHAnsi"/>
              </w:rPr>
              <w:t>治具是否</w:t>
            </w:r>
            <w:r w:rsidRPr="00E41E25">
              <w:rPr>
                <w:rFonts w:asciiTheme="minorHAnsi" w:eastAsia="微軟正黑體" w:hAnsiTheme="minorHAnsi" w:cstheme="minorHAnsi"/>
              </w:rPr>
              <w:t>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30D94EA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71A4637E" w14:textId="4B363CDD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xfnhfxhn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鈕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全部切至左邊</w:t>
            </w:r>
          </w:p>
        </w:tc>
      </w:tr>
    </w:tbl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2"/>
        <w:gridCol w:w="1567"/>
        <w:gridCol w:w="724"/>
        <w:gridCol w:w="734"/>
        <w:gridCol w:w="833"/>
        <w:gridCol w:w="1325"/>
        <w:gridCol w:w="843"/>
        <w:gridCol w:w="852"/>
        <w:gridCol w:w="955"/>
        <w:gridCol w:w="1205"/>
        <w:gridCol w:w="843"/>
        <w:gridCol w:w="850"/>
        <w:gridCol w:w="957"/>
        <w:gridCol w:w="1205"/>
        <w:gridCol w:w="843"/>
        <w:gridCol w:w="780"/>
        <w:gridCol w:w="120"/>
      </w:tblGrid>
      <w:tr w:rsidR="00D423F0" w:rsidRPr="00E41E25" w14:paraId="0B1CD90B" w14:textId="77777777" w:rsidTr="00D423F0">
        <w:trPr>
          <w:cantSplit/>
          <w:trHeight w:val="546"/>
        </w:trPr>
        <w:tc>
          <w:tcPr>
            <w:tcW w:w="15417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5AABC7CD" w14:textId="7D0407A3" w:rsidR="00D423F0" w:rsidRPr="00E41E25" w:rsidRDefault="00D423F0" w:rsidP="0008205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十五、T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D423F0" w:rsidRPr="00E41E25" w14:paraId="7068D4A0" w14:textId="77777777" w:rsidTr="00D42723">
        <w:trPr>
          <w:cantSplit/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  <w:vAlign w:val="center"/>
          </w:tcPr>
          <w:p w14:paraId="6CBF3F1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895350"/>
                  <wp:effectExtent l="0" t="0" r="0" b="0"/>
                  <wp:docPr id="2140363548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  <w:vAlign w:val="center"/>
          </w:tcPr>
          <w:p w14:paraId="7FE4CCE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  <w:vAlign w:val="center"/>
          </w:tcPr>
          <w:p w14:paraId="0796329C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854" w:type="dxa"/>
            <w:gridSpan w:val="5"/>
            <w:tcBorders>
              <w:top w:val="single" w:sz="12" w:space="0" w:color="auto"/>
            </w:tcBorders>
            <w:vAlign w:val="center"/>
          </w:tcPr>
          <w:p w14:paraId="2820390E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7399245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6AD462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009EAA2E" w14:textId="77777777" w:rsidTr="00D423F0">
        <w:trPr>
          <w:cantSplit/>
          <w:trHeight w:val="227"/>
        </w:trPr>
        <w:tc>
          <w:tcPr>
            <w:tcW w:w="832" w:type="dxa"/>
            <w:shd w:val="clear" w:color="auto" w:fill="E0E0E0"/>
          </w:tcPr>
          <w:p w14:paraId="00B2009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47CCEA6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xfnfxn</w:t>
            </w:r>
          </w:p>
        </w:tc>
        <w:tc>
          <w:tcPr>
            <w:tcW w:w="724" w:type="dxa"/>
            <w:shd w:val="clear" w:color="auto" w:fill="E0E0E0"/>
          </w:tcPr>
          <w:p w14:paraId="1B48896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48CCAEA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3" w:type="dxa"/>
            <w:shd w:val="clear" w:color="auto" w:fill="E0E0E0"/>
          </w:tcPr>
          <w:p w14:paraId="6F5616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54B4109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43" w:type="dxa"/>
            <w:shd w:val="clear" w:color="auto" w:fill="E0E0E0"/>
          </w:tcPr>
          <w:p w14:paraId="1AEDD52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3117715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55" w:type="dxa"/>
            <w:shd w:val="clear" w:color="auto" w:fill="E0E0E0"/>
          </w:tcPr>
          <w:p w14:paraId="6B64029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76C3B7C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4D6E99E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2713CEF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3DF7F0F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6BE2EF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7C1618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76C8638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29358386" w14:textId="77777777" w:rsidTr="00D423F0">
        <w:trPr>
          <w:cantSplit/>
          <w:trHeight w:val="227"/>
        </w:trPr>
        <w:tc>
          <w:tcPr>
            <w:tcW w:w="832" w:type="dxa"/>
            <w:shd w:val="clear" w:color="auto" w:fill="E0E0E0"/>
          </w:tcPr>
          <w:p w14:paraId="61F3577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4F7039C4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fxngfxhn</w:t>
            </w:r>
          </w:p>
        </w:tc>
        <w:tc>
          <w:tcPr>
            <w:tcW w:w="833" w:type="dxa"/>
            <w:shd w:val="clear" w:color="auto" w:fill="E0E0E0"/>
          </w:tcPr>
          <w:p w14:paraId="1F64F3F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7EF0037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55" w:type="dxa"/>
            <w:shd w:val="clear" w:color="auto" w:fill="E0E0E0"/>
          </w:tcPr>
          <w:p w14:paraId="58C13FD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08BC39D6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380388D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4"/>
          </w:tcPr>
          <w:p w14:paraId="7AA50E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7A789EF3" w14:textId="77777777" w:rsidTr="00D423F0">
        <w:trPr>
          <w:cantSplit/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</w:tcPr>
          <w:p w14:paraId="0503763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0DBAB5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64A319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75DD5E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5E413E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9DB561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E8352E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1F11376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286193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D824DC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2AEF0D2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D7A7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F426EC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4" w:type="dxa"/>
            <w:gridSpan w:val="5"/>
            <w:tcBorders>
              <w:top w:val="single" w:sz="12" w:space="0" w:color="auto"/>
            </w:tcBorders>
          </w:tcPr>
          <w:p w14:paraId="32A1DEB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6E981A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71E8F9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4F5C913A" w14:textId="77777777" w:rsidTr="00D423F0">
        <w:trPr>
          <w:cantSplit/>
          <w:trHeight w:val="227"/>
        </w:trPr>
        <w:tc>
          <w:tcPr>
            <w:tcW w:w="832" w:type="dxa"/>
            <w:shd w:val="clear" w:color="auto" w:fill="E0E0E0"/>
          </w:tcPr>
          <w:p w14:paraId="0076C87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67F53E3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24" w:type="dxa"/>
            <w:shd w:val="clear" w:color="auto" w:fill="E0E0E0"/>
          </w:tcPr>
          <w:p w14:paraId="465FCA2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63DAEBC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6093C7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20669D2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1BA7F2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1518AD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6EB89A1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3AFC898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0533B3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2B88004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1B7E5E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59F6B1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67FEEA4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396E16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3E8FDC5B" w14:textId="77777777" w:rsidTr="00D423F0">
        <w:trPr>
          <w:cantSplit/>
          <w:trHeight w:val="227"/>
        </w:trPr>
        <w:tc>
          <w:tcPr>
            <w:tcW w:w="832" w:type="dxa"/>
            <w:shd w:val="clear" w:color="auto" w:fill="E0E0E0"/>
          </w:tcPr>
          <w:p w14:paraId="2D3C34B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79BE1CE0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0D66AE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3741E29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759E45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53E86A8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164B27D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4"/>
          </w:tcPr>
          <w:p w14:paraId="5C442D6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tbl>
      <w:tblPr>
        <w:tblW w:w="15462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"/>
        <w:gridCol w:w="825"/>
        <w:gridCol w:w="1556"/>
        <w:gridCol w:w="718"/>
        <w:gridCol w:w="730"/>
        <w:gridCol w:w="830"/>
        <w:gridCol w:w="1319"/>
        <w:gridCol w:w="840"/>
        <w:gridCol w:w="849"/>
        <w:gridCol w:w="829"/>
        <w:gridCol w:w="1322"/>
        <w:gridCol w:w="840"/>
        <w:gridCol w:w="847"/>
        <w:gridCol w:w="953"/>
        <w:gridCol w:w="1200"/>
        <w:gridCol w:w="840"/>
        <w:gridCol w:w="807"/>
        <w:gridCol w:w="120"/>
        <w:gridCol w:w="120"/>
      </w:tblGrid>
      <w:tr w:rsidR="00D423F0" w:rsidRPr="00E41E25" w14:paraId="3915FF69" w14:textId="77777777" w:rsidTr="008555E7">
        <w:trPr>
          <w:cantSplit/>
          <w:trHeight w:val="546"/>
        </w:trPr>
        <w:tc>
          <w:tcPr>
            <w:tcW w:w="15462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53C148E3" w14:textId="5EA584B9" w:rsidR="00D423F0" w:rsidRPr="00E41E25" w:rsidRDefault="00D423F0" w:rsidP="0008205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十六、T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00145EB3" w14:textId="77777777" w:rsidTr="008555E7">
        <w:trPr>
          <w:cantSplit/>
          <w:trHeight w:val="7572"/>
        </w:trPr>
        <w:tc>
          <w:tcPr>
            <w:tcW w:w="15462" w:type="dxa"/>
            <w:gridSpan w:val="19"/>
            <w:tcBorders>
              <w:bottom w:val="single" w:sz="4" w:space="0" w:color="auto"/>
            </w:tcBorders>
          </w:tcPr>
          <w:p w14:paraId="1BF43BE9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3AB082E" w14:textId="67B6511A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/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53657878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37086007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227042817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76CB706D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32185093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A507D2" w14:textId="4F7251F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607517600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5E6C8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48E30" w14:textId="3115CF2D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5594239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89026902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214036354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6854469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212947511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81E05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xfnfxn</w:t>
                                  </w:r>
                                </w:p>
                                <w:p w14:paraId="4A24AEC9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xfnfxn</w:t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01049173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341894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724065170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3600900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39112835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15FD01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76108542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6160707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71553007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43136336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B409C5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7AE79B69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/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60107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9ACEAB0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60C265D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0CE520E3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729F7CD" w14:textId="28BA757D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7" behindDoc="0" locked="0" layoutInCell="1" allowOverlap="1" wp14:anchorId="50E7FC4B" wp14:editId="0C33FD6E">
                      <wp:simplePos x="0" y="0"/>
                      <wp:positionH relativeFrom="column">
                        <wp:posOffset>4932680</wp:posOffset>
                      </wp:positionH>
                      <wp:positionV relativeFrom="paragraph">
                        <wp:posOffset>98425</wp:posOffset>
                      </wp:positionV>
                      <wp:extent cx="2520000" cy="1908000"/>
                      <wp:effectExtent l="0" t="0" r="0" b="0"/>
                      <wp:wrapNone/>
                      <wp:docPr id="1023945337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3AF5A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tbHA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" filled="f" stroked="f" strokeweight=".5pt">
                      <v:textbox>
                        <w:txbxContent>
                          <w:p w14:paraId="753AF5AB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tbl>
      <w:tblPr>
        <w:tblW w:w="15462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"/>
        <w:gridCol w:w="825"/>
        <w:gridCol w:w="1556"/>
        <w:gridCol w:w="718"/>
        <w:gridCol w:w="730"/>
        <w:gridCol w:w="830"/>
        <w:gridCol w:w="1319"/>
        <w:gridCol w:w="840"/>
        <w:gridCol w:w="849"/>
        <w:gridCol w:w="829"/>
        <w:gridCol w:w="1322"/>
        <w:gridCol w:w="840"/>
        <w:gridCol w:w="847"/>
        <w:gridCol w:w="953"/>
        <w:gridCol w:w="1200"/>
        <w:gridCol w:w="840"/>
        <w:gridCol w:w="807"/>
        <w:gridCol w:w="120"/>
        <w:gridCol w:w="120"/>
      </w:tblGrid>
      <w:tr w:rsidR="00D423F0" w:rsidRPr="00E41E25" w14:paraId="11594753" w14:textId="77777777" w:rsidTr="008555E7">
        <w:trPr>
          <w:cantSplit/>
          <w:trHeight w:val="546"/>
        </w:trPr>
        <w:tc>
          <w:tcPr>
            <w:tcW w:w="15462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2881A9BC" w14:textId="11DFC489" w:rsidR="00D423F0" w:rsidRPr="00E41E25" w:rsidRDefault="00D423F0" w:rsidP="0008205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十七、T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5161D4D4" w14:textId="77777777" w:rsidTr="008555E7">
        <w:trPr>
          <w:cantSplit/>
          <w:trHeight w:val="7572"/>
        </w:trPr>
        <w:tc>
          <w:tcPr>
            <w:tcW w:w="15462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911FA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99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1D0F31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380A3276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不得通電</w:t>
            </w:r>
          </w:p>
          <w:p w14:paraId="7A3EBDCB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5404084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39BEB5F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64573EE2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2145DDD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6261A12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66F5185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123605199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9746B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517FB2F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2B009BB2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tbl>
      <w:tblPr>
        <w:tblW w:w="15462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"/>
        <w:gridCol w:w="827"/>
        <w:gridCol w:w="1561"/>
        <w:gridCol w:w="720"/>
        <w:gridCol w:w="732"/>
        <w:gridCol w:w="832"/>
        <w:gridCol w:w="1323"/>
        <w:gridCol w:w="842"/>
        <w:gridCol w:w="851"/>
        <w:gridCol w:w="831"/>
        <w:gridCol w:w="1326"/>
        <w:gridCol w:w="842"/>
        <w:gridCol w:w="849"/>
        <w:gridCol w:w="956"/>
        <w:gridCol w:w="1204"/>
        <w:gridCol w:w="842"/>
        <w:gridCol w:w="804"/>
      </w:tblGrid>
      <w:tr w:rsidR="00523301" w:rsidRPr="00E41E25" w14:paraId="28505083" w14:textId="77777777" w:rsidTr="008555E7">
        <w:trPr>
          <w:cantSplit/>
          <w:gridBefore w:val="1"/>
          <w:gridAfter w:val="1"/>
          <w:wBefore w:w="112" w:type="dxa"/>
          <w:wAfter w:w="6" w:type="dxa"/>
          <w:trHeight w:val="546"/>
        </w:trPr>
        <w:tc>
          <w:tcPr>
            <w:tcW w:w="15344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659BE295" w14:textId="7C86E3D6" w:rsidR="00523301" w:rsidRPr="00E41E25" w:rsidRDefault="00523301" w:rsidP="00027CFB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十八、T3_ATE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</w:p>
        </w:tc>
      </w:tr>
      <w:tr w:rsidR="00FE151B" w:rsidRPr="00E41E25" w14:paraId="45732A13" w14:textId="77777777" w:rsidTr="008555E7">
        <w:tblPrEx>
          <w:tblCellMar>
            <w:left w:w="28" w:type="dxa"/>
            <w:right w:w="28" w:type="dxa"/>
          </w:tblCellMar>
        </w:tblPrEx>
        <w:trPr>
          <w:cantSplit/>
          <w:gridBefore w:val="1"/>
          <w:gridAfter w:val="2"/>
          <w:wBefore w:w="112" w:type="dxa"/>
          <w:wAfter w:w="45" w:type="dxa"/>
          <w:trHeight w:val="2428"/>
        </w:trPr>
        <w:tc>
          <w:tcPr>
            <w:tcW w:w="3829" w:type="dxa"/>
            <w:gridSpan w:val="4"/>
            <w:tcBorders>
              <w:top w:val="single" w:sz="12" w:space="0" w:color="auto"/>
            </w:tcBorders>
            <w:vAlign w:val="center"/>
          </w:tcPr>
          <w:p w14:paraId="309F1644" w14:textId="1977BBD9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2260CE3" w14:textId="1CCAC89B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1133475"/>
                  <wp:effectExtent l="0" t="0" r="0" b="0"/>
                  <wp:docPr id="2140363547" name="IMG_fix3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3Pic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8C946AA" w14:textId="2A7E9F8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0CA8DEAC" w14:textId="56BAC0E1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FE151B" w:rsidRPr="00E41E25" w14:paraId="08F20F77" w14:textId="77777777" w:rsidTr="008555E7">
        <w:trPr>
          <w:cantSplit/>
          <w:gridBefore w:val="1"/>
          <w:gridAfter w:val="2"/>
          <w:wBefore w:w="112" w:type="dxa"/>
          <w:wAfter w:w="45" w:type="dxa"/>
          <w:trHeight w:val="227"/>
        </w:trPr>
        <w:tc>
          <w:tcPr>
            <w:tcW w:w="825" w:type="dxa"/>
            <w:shd w:val="clear" w:color="auto" w:fill="E0E0E0"/>
          </w:tcPr>
          <w:p w14:paraId="6E220094" w14:textId="1D16EAE3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56" w:type="dxa"/>
          </w:tcPr>
          <w:p w14:paraId="297D1A43" w14:textId="216E391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18" w:type="dxa"/>
            <w:shd w:val="clear" w:color="auto" w:fill="E0E0E0"/>
          </w:tcPr>
          <w:p w14:paraId="3F6556C7" w14:textId="1A014DE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30" w:type="dxa"/>
          </w:tcPr>
          <w:p w14:paraId="2DBEF35A" w14:textId="53DDA59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118A7C1F" w14:textId="512F266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9" w:type="dxa"/>
          </w:tcPr>
          <w:p w14:paraId="08C85C20" w14:textId="1790A4C4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xfgnfxng</w:t>
            </w:r>
          </w:p>
        </w:tc>
        <w:tc>
          <w:tcPr>
            <w:tcW w:w="840" w:type="dxa"/>
            <w:shd w:val="clear" w:color="auto" w:fill="E0E0E0"/>
          </w:tcPr>
          <w:p w14:paraId="0982E735" w14:textId="06E3FFF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9" w:type="dxa"/>
          </w:tcPr>
          <w:p w14:paraId="7DEC9CD7" w14:textId="7978312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29" w:type="dxa"/>
            <w:shd w:val="clear" w:color="auto" w:fill="E0E0E0"/>
          </w:tcPr>
          <w:p w14:paraId="7949D3F8" w14:textId="29AB6F8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22" w:type="dxa"/>
          </w:tcPr>
          <w:p w14:paraId="2055D8A4" w14:textId="61B4055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40" w:type="dxa"/>
            <w:shd w:val="clear" w:color="auto" w:fill="E0E0E0"/>
          </w:tcPr>
          <w:p w14:paraId="1864D5AF" w14:textId="7664274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7" w:type="dxa"/>
          </w:tcPr>
          <w:p w14:paraId="6F6666B3" w14:textId="1571767A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53" w:type="dxa"/>
            <w:shd w:val="clear" w:color="auto" w:fill="E0E0E0"/>
          </w:tcPr>
          <w:p w14:paraId="467ECFD9" w14:textId="05C8A69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00" w:type="dxa"/>
          </w:tcPr>
          <w:p w14:paraId="09F88430" w14:textId="5C470B2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40" w:type="dxa"/>
            <w:shd w:val="clear" w:color="auto" w:fill="E0E0E0"/>
          </w:tcPr>
          <w:p w14:paraId="1DF3DC70" w14:textId="1346EE8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07" w:type="dxa"/>
          </w:tcPr>
          <w:p w14:paraId="2F5C749A" w14:textId="652C608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</w:tr>
      <w:tr w:rsidR="00FE151B" w:rsidRPr="00E41E25" w14:paraId="4DF1E949" w14:textId="77777777" w:rsidTr="008555E7">
        <w:trPr>
          <w:cantSplit/>
          <w:gridBefore w:val="1"/>
          <w:gridAfter w:val="2"/>
          <w:wBefore w:w="112" w:type="dxa"/>
          <w:wAfter w:w="45" w:type="dxa"/>
          <w:trHeight w:val="227"/>
        </w:trPr>
        <w:tc>
          <w:tcPr>
            <w:tcW w:w="825" w:type="dxa"/>
            <w:shd w:val="clear" w:color="auto" w:fill="E0E0E0"/>
          </w:tcPr>
          <w:p w14:paraId="494801B3" w14:textId="03CD9FA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6A761614" w14:textId="1C9014B9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830" w:type="dxa"/>
            <w:shd w:val="clear" w:color="auto" w:fill="E0E0E0"/>
          </w:tcPr>
          <w:p w14:paraId="4F39E63D" w14:textId="3498752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8" w:type="dxa"/>
            <w:gridSpan w:val="3"/>
          </w:tcPr>
          <w:p w14:paraId="7B429E5A" w14:textId="7B30E223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xfgnfxgn</w:t>
            </w:r>
          </w:p>
        </w:tc>
        <w:tc>
          <w:tcPr>
            <w:tcW w:w="829" w:type="dxa"/>
            <w:shd w:val="clear" w:color="auto" w:fill="E0E0E0"/>
          </w:tcPr>
          <w:p w14:paraId="45C1EDFD" w14:textId="5EC7246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3BD3D029" w14:textId="4201B45F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953" w:type="dxa"/>
            <w:shd w:val="clear" w:color="auto" w:fill="E0E0E0"/>
          </w:tcPr>
          <w:p w14:paraId="47E59926" w14:textId="4C13487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47" w:type="dxa"/>
            <w:gridSpan w:val="3"/>
          </w:tcPr>
          <w:p w14:paraId="4E3121FE" w14:textId="5B0C509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FE151B" w:rsidRPr="00E41E25" w14:paraId="5253CB23" w14:textId="77777777" w:rsidTr="008555E7">
        <w:tblPrEx>
          <w:tblCellMar>
            <w:left w:w="28" w:type="dxa"/>
            <w:right w:w="28" w:type="dxa"/>
          </w:tblCellMar>
        </w:tblPrEx>
        <w:trPr>
          <w:cantSplit/>
          <w:gridBefore w:val="1"/>
          <w:gridAfter w:val="1"/>
          <w:wBefore w:w="112" w:type="dxa"/>
          <w:wAfter w:w="6" w:type="dxa"/>
          <w:trHeight w:val="2525"/>
        </w:trPr>
        <w:tc>
          <w:tcPr>
            <w:tcW w:w="3829" w:type="dxa"/>
            <w:gridSpan w:val="4"/>
            <w:tcBorders>
              <w:top w:val="single" w:sz="12" w:space="0" w:color="auto"/>
            </w:tcBorders>
            <w:vAlign w:val="center"/>
          </w:tcPr>
          <w:p w14:paraId="548F7175" w14:textId="1D605519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1E006A7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11017D0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</w:tcPr>
          <w:p w14:paraId="01270E14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75FB5233" w14:textId="77777777" w:rsidTr="008555E7">
        <w:trPr>
          <w:cantSplit/>
          <w:gridBefore w:val="1"/>
          <w:gridAfter w:val="1"/>
          <w:wBefore w:w="112" w:type="dxa"/>
          <w:wAfter w:w="6" w:type="dxa"/>
          <w:trHeight w:val="227"/>
        </w:trPr>
        <w:tc>
          <w:tcPr>
            <w:tcW w:w="825" w:type="dxa"/>
            <w:shd w:val="clear" w:color="auto" w:fill="E0E0E0"/>
          </w:tcPr>
          <w:p w14:paraId="73A4EE8E" w14:textId="7E6DC3F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6" w:type="dxa"/>
          </w:tcPr>
          <w:p w14:paraId="1960B805" w14:textId="28988BD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18" w:type="dxa"/>
            <w:shd w:val="clear" w:color="auto" w:fill="E0E0E0"/>
          </w:tcPr>
          <w:p w14:paraId="2E806A2A" w14:textId="31B5C93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0F7598A4" w14:textId="3D7DE7C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2D6D74B7" w14:textId="60E0C61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9" w:type="dxa"/>
          </w:tcPr>
          <w:p w14:paraId="5B235F9A" w14:textId="441FB70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77178FF4" w14:textId="6D3582E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5DFA6AE4" w14:textId="0FBCAD7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6AE3925B" w14:textId="317DC8D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2" w:type="dxa"/>
          </w:tcPr>
          <w:p w14:paraId="37728B9E" w14:textId="545814C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0630F3B" w14:textId="6638E07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334C1450" w14:textId="05FE7BA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08B41EA7" w14:textId="51F9A22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01089B21" w14:textId="0EDB50C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233E5C7" w14:textId="53368DF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6" w:type="dxa"/>
            <w:gridSpan w:val="2"/>
          </w:tcPr>
          <w:p w14:paraId="5C02E440" w14:textId="0EB5925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1FA896EB" w14:textId="77777777" w:rsidTr="008555E7">
        <w:trPr>
          <w:cantSplit/>
          <w:gridBefore w:val="1"/>
          <w:gridAfter w:val="1"/>
          <w:wBefore w:w="112" w:type="dxa"/>
          <w:wAfter w:w="6" w:type="dxa"/>
          <w:trHeight w:val="227"/>
        </w:trPr>
        <w:tc>
          <w:tcPr>
            <w:tcW w:w="825" w:type="dxa"/>
            <w:shd w:val="clear" w:color="auto" w:fill="E0E0E0"/>
          </w:tcPr>
          <w:p w14:paraId="458D5E65" w14:textId="553D294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5B6B29DF" w14:textId="0BA7DDC1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30" w:type="dxa"/>
            <w:shd w:val="clear" w:color="auto" w:fill="E0E0E0"/>
          </w:tcPr>
          <w:p w14:paraId="39324068" w14:textId="41F2F0D5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008" w:type="dxa"/>
            <w:gridSpan w:val="3"/>
          </w:tcPr>
          <w:p w14:paraId="57DD9AF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6B8DDC20" w14:textId="4B7818D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3C42A9E4" w14:textId="5222395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647C69D1" w14:textId="780320A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86" w:type="dxa"/>
            <w:gridSpan w:val="4"/>
          </w:tcPr>
          <w:p w14:paraId="13F4568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tbl>
      <w:tblPr>
        <w:tblW w:w="15305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5"/>
      </w:tblGrid>
      <w:tr w:rsidR="009D7146" w:rsidRPr="00E41E25" w14:paraId="27CA9444" w14:textId="77777777" w:rsidTr="008555E7">
        <w:trPr>
          <w:cantSplit/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4575F1" w14:textId="1BCA4C16" w:rsidR="009D7146" w:rsidRPr="00E41E25" w:rsidRDefault="009D7146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十九、T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6EC6AADF" w14:textId="77777777" w:rsidTr="008555E7">
        <w:trPr>
          <w:cantSplit/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B5F8" w14:textId="70B992B8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572618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76841220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0B11362F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789409572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50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0B7393F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xfgnfxng</w:t>
                                        </w:r>
                                      </w:p>
                                      <w:p w14:paraId="401C23B1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9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52" o:title=""/>
                      </v:shape>
                      <v:group id="群組 78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1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2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3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3" o:title=""/>
                            </v:shape>
                            <v:shape id="圖片 1696333816" o:spid="_x0000_s1244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4" o:title=""/>
                            </v:shape>
                          </v:group>
                          <v:rect id="矩形 1011883023" o:spid="_x0000_s1245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6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7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8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5" o:title=""/>
                              </v:shape>
                              <v:shape id="圖片 914064267" o:spid="_x0000_s1249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6" o:title="10" croptop="10376f" cropbottom="46082f" cropleft="18028f" cropright="32710f"/>
                              </v:shape>
                              <v:rect id="矩形 1386464805" o:spid="_x0000_s1250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1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2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3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4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5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6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7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8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70B7393F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xfgnfxng</w:t>
                                  </w:r>
                                </w:p>
                                <w:p w14:paraId="401C23B1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60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1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3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4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5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6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7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8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9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70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1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2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3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4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5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6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7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8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9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80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1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60612D3C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489761537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0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0E134218" w14:textId="5F1E3FFB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182269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D557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70340CDE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9FA697" w14:textId="5F625FED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788976696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7A3AC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044ED587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8" behindDoc="0" locked="0" layoutInCell="1" allowOverlap="1" wp14:anchorId="166EA7DE" wp14:editId="1D4FE60A">
                      <wp:simplePos x="0" y="0"/>
                      <wp:positionH relativeFrom="column">
                        <wp:posOffset>4556760</wp:posOffset>
                      </wp:positionH>
                      <wp:positionV relativeFrom="paragraph">
                        <wp:posOffset>2472709</wp:posOffset>
                      </wp:positionV>
                      <wp:extent cx="2520000" cy="1908000"/>
                      <wp:effectExtent l="0" t="0" r="0" b="0"/>
                      <wp:wrapNone/>
                      <wp:docPr id="311554276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9C5D8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mfGg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" filled="f" stroked="f" strokeweight=".5pt">
                      <v:textbox>
                        <w:txbxContent>
                          <w:p w14:paraId="5D89C5D8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D7146" w:rsidRPr="00E41E25" w14:paraId="5768EA26" w14:textId="77777777" w:rsidTr="008555E7">
        <w:trPr>
          <w:cantSplit/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9619CE" w14:textId="16C34152" w:rsidR="009D7146" w:rsidRPr="00E41E25" w:rsidRDefault="009D7146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78D0F7F8" w14:textId="77777777" w:rsidTr="008555E7">
        <w:trPr>
          <w:cantSplit/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margin" w:tblpY="1"/>
              <w:tblOverlap w:val="never"/>
              <w:tblW w:w="15241" w:type="dxa"/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9D7146" w:rsidRPr="009732DC" w14:paraId="76DAA90C" w14:textId="77777777" w:rsidTr="009D7146">
              <w:trPr>
                <w:cantSplit/>
                <w:trHeight w:val="315"/>
              </w:trPr>
              <w:tc>
                <w:tcPr>
                  <w:tcW w:w="15241" w:type="dxa"/>
                  <w:shd w:val="clear" w:color="auto" w:fill="FFFFFF" w:themeFill="background1"/>
                </w:tcPr>
                <w:tbl>
                  <w:tblPr>
                    <w:tblpPr w:leftFromText="180" w:rightFromText="180" w:vertAnchor="text" w:horzAnchor="page" w:tblpX="11371" w:tblpY="3973"/>
                    <w:tblOverlap w:val="never"/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9D7146" w:rsidRPr="009D7146" w14:paraId="5C8EF128" w14:textId="77777777" w:rsidTr="00082050">
                    <w:trPr>
                      <w:cantSplit/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6EEB866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2876406" w14:textId="77777777" w:rsidTr="00082050">
                    <w:trPr>
                      <w:cantSplit/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72C6751A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9263909" w14:textId="77777777" w:rsidTr="00082050">
                    <w:trPr>
                      <w:cantSplit/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5F15248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9D7146" w:rsidRPr="009D7146" w14:paraId="3AEE744F" w14:textId="77777777" w:rsidTr="00082050">
                    <w:trPr>
                      <w:cantSplit/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5A66F5BF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68F0BEF5" w14:textId="66B74C33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9" behindDoc="0" locked="0" layoutInCell="1" allowOverlap="1" wp14:anchorId="0DC114BE" wp14:editId="326AEEF8">
                            <wp:simplePos x="0" y="0"/>
                            <wp:positionH relativeFrom="column">
                              <wp:posOffset>4528185</wp:posOffset>
                            </wp:positionH>
                            <wp:positionV relativeFrom="paragraph">
                              <wp:posOffset>2947053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836951812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6085E6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drawing>
                                            <wp:inline distT="0" distB="0" distL="0" distR="0">
                                              <wp:extent cx="2343150" cy="1638300"/>
                                              <wp:effectExtent l="0" t="0" r="0" b="0"/>
                                              <wp:docPr id="2140363545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5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383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C114BE" id="_x0000_s1285" type="#_x0000_t202" style="position:absolute;margin-left:356.55pt;margin-top:232.05pt;width:198.45pt;height:150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KI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Qfx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" filled="f" stroked="f" strokeweight=".5pt">
                            <v:textbox>
                              <w:txbxContent>
                                <w:p w14:paraId="556085E6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40686026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46AE8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1FA268C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5146AE8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1FA268C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256040934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270281224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692435587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45550307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53723B7E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654917512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50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5E73CB2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xfgnfxng</w:t>
                                              </w:r>
                                            </w:p>
                                            <w:p w14:paraId="331042EB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52" o:title=""/>
                            </v:shape>
                            <v:group id="群組 78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9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53" o:title=""/>
                                  </v:shape>
                                  <v:shape id="圖片 1843658543" o:spid="_x0000_s129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4" o:title=""/>
                                  </v:shape>
                                </v:group>
                                <v:rect id="矩形 1403751124" o:spid="_x0000_s129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5" o:title=""/>
                                    </v:shape>
                                    <v:shape id="圖片 1530301415" o:spid="_x0000_s129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6" o:title="10" croptop="10376f" cropbottom="46082f" cropleft="18028f" cropright="32710f"/>
                                    </v:shape>
                                    <v:rect id="矩形 743853508" o:spid="_x0000_s129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30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25E73CB2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xfgnfxng</w:t>
                                        </w:r>
                                      </w:p>
                                      <w:p w14:paraId="331042EB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1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2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3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235559545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1E40B70" w14:textId="5AB1A9BC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/>
                                        </w:r>
                                      </w:p>
                                      <w:p w14:paraId="749787E6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11E40B70" w14:textId="5AB1A9BC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/>
                                  </w:r>
                                </w:p>
                                <w:p w14:paraId="749787E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3EB22640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411416791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0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0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1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2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3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823362949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271433388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461198574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845864258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3D942EB7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tbl>
      <w:tblPr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E93CF3" w:rsidRPr="00E41E25" w14:paraId="5D6FFFF5" w14:textId="77777777" w:rsidTr="009D7146">
        <w:trPr>
          <w:cantSplit/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47172194" w14:textId="142A4D18" w:rsidR="00E93CF3" w:rsidRPr="00E41E25" w:rsidRDefault="00E93CF3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6904C1AD" w14:textId="77777777" w:rsidTr="009D7146">
        <w:trPr>
          <w:cantSplit/>
          <w:trHeight w:val="7572"/>
        </w:trPr>
        <w:tc>
          <w:tcPr>
            <w:tcW w:w="15348" w:type="dxa"/>
            <w:tcBorders>
              <w:top w:val="single" w:sz="4" w:space="0" w:color="auto"/>
              <w:bottom w:val="single" w:sz="4" w:space="0" w:color="auto"/>
            </w:tcBorders>
          </w:tcPr>
          <w:p w14:paraId="2CBB4800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45977730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162A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待測物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序號刷入</w:t>
                                  </w:r>
                                </w:p>
                                <w:p w14:paraId="3A82DF7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49C290B2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835E1AB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561F3144" w14:textId="3AD71B03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待測物序號刷入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05B1D6DF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128CE256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該工單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092241207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27C5F45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703BFE0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88E455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1507D861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654782262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645BBA" w:rsidRPr="00E41E25" w14:paraId="2071EAFB" w14:textId="77777777" w:rsidTr="004C013C">
        <w:trPr>
          <w:cantSplit/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1AF41262" w14:textId="7CCAC206" w:rsidR="00645BBA" w:rsidRPr="00E41E25" w:rsidRDefault="00645BBA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二十一、貼紙黏貼作業</w:t>
            </w:r>
          </w:p>
        </w:tc>
      </w:tr>
      <w:tr w:rsidR="00645BBA" w:rsidRPr="00E41E25" w14:paraId="2187E0A4" w14:textId="77777777" w:rsidTr="004C013C">
        <w:trPr>
          <w:cantSplit/>
          <w:trHeight w:val="7699"/>
        </w:trPr>
        <w:tc>
          <w:tcPr>
            <w:tcW w:w="15348" w:type="dxa"/>
          </w:tcPr>
          <w:p w14:paraId="4D506D8F" w14:textId="45A940E0" w:rsidR="00B10DEE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0" behindDoc="0" locked="0" layoutInCell="1" allowOverlap="1" wp14:anchorId="78388663" wp14:editId="12E8125D">
                      <wp:simplePos x="0" y="0"/>
                      <wp:positionH relativeFrom="column">
                        <wp:posOffset>2565400</wp:posOffset>
                      </wp:positionH>
                      <wp:positionV relativeFrom="paragraph">
                        <wp:posOffset>955040</wp:posOffset>
                      </wp:positionV>
                      <wp:extent cx="2520000" cy="1908000"/>
                      <wp:effectExtent l="0" t="0" r="0" b="0"/>
                      <wp:wrapNone/>
                      <wp:docPr id="203659424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4D3376" w14:textId="77777777" w:rsidR="005743EC" w:rsidRDefault="005743EC" w:rsidP="005743EC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88663" id="_x0000_s1333" type="#_x0000_t202" style="position:absolute;margin-left:202pt;margin-top:75.2pt;width:198.45pt;height:150.2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3qGw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" filled="f" stroked="f" strokeweight=".5pt">
                      <v:textbox>
                        <w:txbxContent>
                          <w:p w14:paraId="5F4D3376" w14:textId="77777777" w:rsidR="005743EC" w:rsidRDefault="005743EC" w:rsidP="005743EC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90280365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395F7E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</w:t>
                                    </w: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  <w:r w:rsidR="006A34CA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5" behindDoc="0" locked="0" layoutInCell="1" allowOverlap="1" wp14:anchorId="22014C18" wp14:editId="4C782390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3767455</wp:posOffset>
                      </wp:positionV>
                      <wp:extent cx="4933315" cy="924560"/>
                      <wp:effectExtent l="0" t="0" r="19685" b="27940"/>
                      <wp:wrapSquare wrapText="bothSides"/>
                      <wp:docPr id="160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3315" cy="924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8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04"/>
                                    <w:gridCol w:w="1843"/>
                                    <w:gridCol w:w="4910"/>
                                  </w:tblGrid>
                                  <w:tr w:rsidR="00645BBA" w14:paraId="4D3D3EDF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8E03B3E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編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0D4D891A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料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72915A2C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品</w:t>
                                        </w:r>
                                        <w:r>
                                          <w:t>名</w:t>
                                        </w:r>
                                      </w:p>
                                    </w:tc>
                                  </w:tr>
                                  <w:tr w:rsidR="00645BBA" w14:paraId="7AB43881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41A1D8A3" w14:textId="77777777" w:rsidR="00645BBA" w:rsidRDefault="00645BB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900C711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12</w:t>
                                        </w:r>
                                        <w:r>
                                          <w:t>01xxxxxxxx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tbl>
                                        <w:tblPr>
                                          <w:tblW w:w="0" w:type="auto"/>
                                          <w:tblCellSpacing w:w="0" w:type="dxa"/>
                                          <w:shd w:val="clear" w:color="auto" w:fill="FFFFFF"/>
                                          <w:tblCellMar>
                                            <w:top w:w="15" w:type="dxa"/>
                                            <w:left w:w="15" w:type="dxa"/>
                                            <w:bottom w:w="15" w:type="dxa"/>
                                            <w:right w:w="15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37"/>
                                        </w:tblGrid>
                                        <w:tr w:rsidR="00645BBA" w:rsidRPr="0059677C" w14:paraId="230F5981" w14:textId="77777777" w:rsidTr="0010711E">
                                          <w:trPr>
                                            <w:cantSplit/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0" w:type="auto"/>
                                              <w:shd w:val="clear" w:color="auto" w:fill="FFFFFF"/>
                                              <w:vAlign w:val="center"/>
                                              <w:hideMark/>
                                            </w:tcPr>
                                            <w:tbl>
                                              <w:tblPr>
                                                <w:tblW w:w="5000" w:type="pct"/>
                                                <w:tblCellSpacing w:w="0" w:type="dxa"/>
                                                <w:tblCellMar>
                                                  <w:left w:w="0" w:type="dxa"/>
                                                  <w:right w:w="0" w:type="dxa"/>
                                                </w:tblCellMar>
                                                <w:tblLook w:val="04A0" w:firstRow="1" w:lastRow="0" w:firstColumn="1" w:lastColumn="0" w:noHBand="0" w:noVBand="1"/>
                                              </w:tblPr>
                                              <w:tblGrid>
                                                <w:gridCol w:w="2607"/>
                                              </w:tblGrid>
                                              <w:tr w:rsidR="00645BBA" w:rsidRPr="0059677C" w14:paraId="4D58273E" w14:textId="77777777" w:rsidTr="0010711E">
                                                <w:trPr>
                                                  <w:cantSplit/>
                                                  <w:tblCellSpacing w:w="0" w:type="dxa"/>
                                                </w:trPr>
                                                <w:tc>
                                                  <w:tcPr>
                                                    <w:tcW w:w="5000" w:type="pct"/>
                                                    <w:hideMark/>
                                                  </w:tcPr>
                                                  <w:p w14:paraId="2DE1DFEC" w14:textId="77777777" w:rsidR="00645BBA" w:rsidRPr="0059677C" w:rsidRDefault="00645BBA" w:rsidP="0010711E">
                                                    <w:pPr>
                                                      <w:widowControl/>
                                                    </w:pPr>
                                                    <w:r w:rsidRPr="0059677C">
                                                      <w:t>Label/Blank 3M7816/30x8</w:t>
                                                    </w:r>
                                                  </w:p>
                                                </w:tc>
                                              </w:tr>
                                            </w:tbl>
                                            <w:p w14:paraId="49E64C71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14:paraId="1EE96429" w14:textId="77777777" w:rsidR="00645BBA" w:rsidRDefault="00645BBA"/>
                                    </w:tc>
                                  </w:tr>
                                  <w:tr w:rsidR="006A34CA" w14:paraId="40CDEB3E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DF520C8" w14:textId="36C6834A" w:rsidR="006A34CA" w:rsidRDefault="006A34C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FF779AF" w14:textId="4F1E712F" w:rsidR="006A34CA" w:rsidRDefault="006A34CA">
                                        <w:r>
                                          <w:rPr>
                                            <w:rFonts w:hint="eastAsia"/>
                                          </w:rPr>
                                          <w:t>3093xxxxxxxx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54043764" w14:textId="6F390AA2" w:rsidR="006A34CA" w:rsidRPr="0059677C" w:rsidRDefault="00743281" w:rsidP="0010711E">
                                        <w:pPr>
                                          <w:widowControl/>
                                        </w:pPr>
                                        <w:r w:rsidRPr="00743281">
                                          <w:t>MODL BOM 3M7818/30X8 PWR label</w:t>
                                        </w:r>
                                      </w:p>
                                    </w:tc>
                                  </w:tr>
                                </w:tbl>
                                <w:p w14:paraId="6EE8B53B" w14:textId="77777777" w:rsidR="00645BBA" w:rsidRDefault="00645BBA" w:rsidP="00645BB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14C18" id="_x0000_s1337" type="#_x0000_t202" style="position:absolute;margin-left:371.2pt;margin-top:296.65pt;width:388.45pt;height:72.8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">
                      <v:textbox>
                        <w:txbxContent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1843"/>
                              <w:gridCol w:w="4910"/>
                            </w:tblGrid>
                            <w:tr w:rsidR="00645BBA" w14:paraId="4D3D3EDF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8E03B3E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編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D4D891A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料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72915A2C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品</w:t>
                                  </w:r>
                                  <w:r>
                                    <w:t>名</w:t>
                                  </w:r>
                                </w:p>
                              </w:tc>
                            </w:tr>
                            <w:tr w:rsidR="00645BBA" w14:paraId="7AB43881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41A1D8A3" w14:textId="77777777" w:rsidR="00645BBA" w:rsidRDefault="00645BB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900C711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  <w:r>
                                    <w:t>01xxxxxxxx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tbl>
                                  <w:tblPr>
                                    <w:tblW w:w="0" w:type="auto"/>
                                    <w:tblCellSpacing w:w="0" w:type="dxa"/>
                                    <w:shd w:val="clear" w:color="auto" w:fill="FFFFFF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37"/>
                                  </w:tblGrid>
                                  <w:tr w:rsidR="00645BBA" w:rsidRPr="0059677C" w14:paraId="230F5981" w14:textId="77777777" w:rsidTr="0010711E">
                                    <w:trPr>
                                      <w:cantSplit/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shd w:val="clear" w:color="auto" w:fill="FFFFFF"/>
                                        <w:vAlign w:val="center"/>
                                        <w:hideMark/>
                                      </w:tcPr>
                                      <w:tbl>
                                        <w:tblPr>
                                          <w:tblW w:w="5000" w:type="pct"/>
                                          <w:tblCellSpacing w:w="0" w:type="dxa"/>
                                          <w:tblCellMar>
                                            <w:left w:w="0" w:type="dxa"/>
                                            <w:right w:w="0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07"/>
                                        </w:tblGrid>
                                        <w:tr w:rsidR="00645BBA" w:rsidRPr="0059677C" w14:paraId="4D58273E" w14:textId="77777777" w:rsidTr="0010711E">
                                          <w:trPr>
                                            <w:cantSplit/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5000" w:type="pct"/>
                                              <w:hideMark/>
                                            </w:tcPr>
                                            <w:p w14:paraId="2DE1DFEC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  <w:r w:rsidRPr="0059677C">
                                                <w:t>Label/Blank 3M7816/30x8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49E64C71" w14:textId="77777777" w:rsidR="00645BBA" w:rsidRPr="0059677C" w:rsidRDefault="00645BBA" w:rsidP="0010711E">
                                        <w:pPr>
                                          <w:widowControl/>
                                        </w:pPr>
                                      </w:p>
                                    </w:tc>
                                  </w:tr>
                                </w:tbl>
                                <w:p w14:paraId="1EE96429" w14:textId="77777777" w:rsidR="00645BBA" w:rsidRDefault="00645BBA"/>
                              </w:tc>
                            </w:tr>
                            <w:tr w:rsidR="006A34CA" w14:paraId="40CDEB3E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DF520C8" w14:textId="36C6834A" w:rsidR="006A34CA" w:rsidRDefault="006A34C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FF779AF" w14:textId="4F1E712F" w:rsidR="006A34CA" w:rsidRDefault="006A34CA">
                                  <w:r>
                                    <w:rPr>
                                      <w:rFonts w:hint="eastAsia"/>
                                    </w:rPr>
                                    <w:t>3093xxxxxxxx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54043764" w14:textId="6F390AA2" w:rsidR="006A34CA" w:rsidRPr="0059677C" w:rsidRDefault="00743281" w:rsidP="0010711E">
                                  <w:pPr>
                                    <w:widowControl/>
                                  </w:pPr>
                                  <w:r w:rsidRPr="00743281">
                                    <w:t>MODL BOM 3M7818/30X8 PWR label</w:t>
                                  </w:r>
                                </w:p>
                              </w:tc>
                            </w:tr>
                          </w:tbl>
                          <w:p w14:paraId="6EE8B53B" w14:textId="77777777" w:rsidR="00645BBA" w:rsidRDefault="00645BBA" w:rsidP="00645BB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tbl>
      <w:tblPr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CB1057" w:rsidRPr="00E41E25" w14:paraId="2BD7A9F8" w14:textId="77777777" w:rsidTr="005C6FA6">
        <w:trPr>
          <w:cantSplit/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032B3688" w14:textId="77777777" w:rsidR="00CB1057" w:rsidRPr="00E41E25" w:rsidRDefault="00CB1057" w:rsidP="009D7146">
            <w:pPr>
              <w:pageBreakBefore/>
              <w:pStyle w:val="1"/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二十二、包裝作業</w:t>
            </w:r>
          </w:p>
        </w:tc>
      </w:tr>
      <w:tr w:rsidR="00CB1057" w:rsidRPr="00E41E25" w14:paraId="35575839" w14:textId="77777777" w:rsidTr="005C6FA6">
        <w:trPr>
          <w:cantSplit/>
          <w:trHeight w:val="7572"/>
        </w:trPr>
        <w:tc>
          <w:tcPr>
            <w:tcW w:w="15348" w:type="dxa"/>
            <w:tcBorders>
              <w:top w:val="single" w:sz="4" w:space="0" w:color="auto"/>
              <w:bottom w:val="single" w:sz="4" w:space="0" w:color="auto"/>
            </w:tcBorders>
          </w:tcPr>
          <w:p w14:paraId="0BA0602A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</w:t>
            </w:r>
            <w:r w:rsidRPr="00E41E25">
              <w:rPr>
                <w:rFonts w:asciiTheme="minorHAnsi" w:eastAsia="微軟正黑體" w:hAnsiTheme="minorHAnsi" w:cstheme="minorHAnsi"/>
              </w:rPr>
              <w:t>折好貼</w:t>
            </w:r>
            <w:r w:rsidRPr="00E41E25">
              <w:rPr>
                <w:rFonts w:asciiTheme="minorHAnsi" w:eastAsia="微軟正黑體" w:hAnsiTheme="minorHAnsi" w:cstheme="minorHAnsi"/>
              </w:rPr>
              <w:t>上膠帶</w:t>
            </w:r>
          </w:p>
          <w:p w14:paraId="14845FAE" w14:textId="00F8FE64" w:rsidR="00B10DEE" w:rsidRPr="00B10DEE" w:rsidRDefault="005743EC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65626073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497071719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18D6E6" w14:textId="77777777" w:rsidR="005743EC" w:rsidRPr="005743EC" w:rsidRDefault="005743EC" w:rsidP="005743EC">
                                  <w:pPr>
                                    <w:jc w:val="center"/>
                                  </w:pPr>
                                  <w:r w:rsidRPr="005743EC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338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" filled="f" stroked="f" strokeweight=".5pt">
                      <v:textbox>
                        <w:txbxContent>
                          <w:p w14:paraId="1118D6E6" w14:textId="77777777" w:rsidR="005743EC" w:rsidRPr="005743EC" w:rsidRDefault="005743EC" w:rsidP="005743EC">
                            <w:pPr>
                              <w:jc w:val="center"/>
                            </w:pPr>
                            <w:r w:rsidRPr="005743EC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7E064D1A">
                      <wp:simplePos x="0" y="0"/>
                      <wp:positionH relativeFrom="column">
                        <wp:posOffset>755802</wp:posOffset>
                      </wp:positionH>
                      <wp:positionV relativeFrom="paragraph">
                        <wp:posOffset>718947</wp:posOffset>
                      </wp:positionV>
                      <wp:extent cx="4091947" cy="1828800"/>
                      <wp:effectExtent l="0" t="0" r="3810" b="0"/>
                      <wp:wrapNone/>
                      <wp:docPr id="1976200703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05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C5758" id="群組 288" o:spid="_x0000_s1026" style="position:absolute;margin-left:59.5pt;margin-top:56.6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DUdmdg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06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07" o:title="" recolor="t" rotate="t" type="tile"/>
                      </v:rect>
                    </v:group>
                  </w:pict>
                </mc:Fallback>
              </mc:AlternateContent>
            </w:r>
            <w:r w:rsidR="004C013C"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6" behindDoc="0" locked="0" layoutInCell="1" allowOverlap="1" wp14:anchorId="2E7B45E9" wp14:editId="67AB83D6">
                  <wp:simplePos x="0" y="0"/>
                  <wp:positionH relativeFrom="column">
                    <wp:posOffset>6149340</wp:posOffset>
                  </wp:positionH>
                  <wp:positionV relativeFrom="paragraph">
                    <wp:posOffset>229870</wp:posOffset>
                  </wp:positionV>
                  <wp:extent cx="2190750" cy="2961005"/>
                  <wp:effectExtent l="0" t="4128" r="0" b="0"/>
                  <wp:wrapNone/>
                  <wp:docPr id="1042826250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90750" cy="296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sectPr w:rsidR="00227548" w:rsidRPr="00E41E25" w:rsidSect="00BD135E">
      <w:headerReference w:type="default" r:id="rId11"/>
      <w:footerReference w:type="default" r:id="rId12"/>
      <w:headerReference w:type="first" r:id="rId13"/>
      <w:footerReference w:type="first" r:id="rId14"/>
      <w:pgSz w:w="16840" w:h="11907" w:orient="landscape" w:code="9"/>
      <w:pgMar w:top="1985" w:right="851" w:bottom="1189" w:left="851" w:header="851" w:footer="750" w:gutter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676C8" w14:textId="77777777" w:rsidR="003750C3" w:rsidRDefault="003750C3">
      <w:r>
        <w:separator/>
      </w:r>
    </w:p>
  </w:endnote>
  <w:endnote w:type="continuationSeparator" w:id="0">
    <w:p w14:paraId="221A327A" w14:textId="77777777" w:rsidR="003750C3" w:rsidRDefault="00375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63703996" w14:textId="77777777" w:rsidTr="000C2FAC">
      <w:trPr>
        <w:trHeight w:val="381"/>
      </w:trPr>
      <w:tc>
        <w:tcPr>
          <w:tcW w:w="6112" w:type="dxa"/>
        </w:tcPr>
        <w:p w14:paraId="7055B0B5" w14:textId="16770653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sgnhfsm</w:t>
          </w:r>
        </w:p>
      </w:tc>
      <w:tc>
        <w:tcPr>
          <w:tcW w:w="4365" w:type="dxa"/>
        </w:tcPr>
        <w:p w14:paraId="226902C5" w14:textId="57EB5F05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  <w:r w:rsidR="004C40E9">
            <w:rPr>
              <w:rFonts w:hint="eastAsia"/>
              <w:sz w:val="22"/>
            </w:rPr>
            <w:t/>
          </w:r>
        </w:p>
      </w:tc>
      <w:tc>
        <w:tcPr>
          <w:tcW w:w="555" w:type="dxa"/>
        </w:tcPr>
        <w:p w14:paraId="319C1283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B7F085A" w14:textId="77777777" w:rsidR="00D86B20" w:rsidRDefault="00D86B20">
          <w:pPr>
            <w:jc w:val="right"/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</w:p>
      </w:tc>
    </w:tr>
  </w:tbl>
  <w:p w14:paraId="635E27FA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856B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F3DA" w14:textId="77777777" w:rsidR="003750C3" w:rsidRDefault="003750C3">
      <w:r>
        <w:rPr>
          <w:rFonts w:hint="eastAsia"/>
        </w:rPr>
        <w:separator/>
      </w:r>
    </w:p>
  </w:footnote>
  <w:footnote w:type="continuationSeparator" w:id="0">
    <w:p w14:paraId="6EA81E5D" w14:textId="77777777" w:rsidR="003750C3" w:rsidRDefault="00375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asasas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asasas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mirrorMargin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65F79F4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emf"/><Relationship Id="rId21" Type="http://schemas.openxmlformats.org/officeDocument/2006/relationships/image" Target="media/image3.jpe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jpeg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84" Type="http://schemas.microsoft.com/office/2007/relationships/hdphoto" Target="media/hdphoto1.wdp"/><Relationship Id="rId89" Type="http://schemas.openxmlformats.org/officeDocument/2006/relationships/image" Target="media/image49.png"/><Relationship Id="rId97" Type="http://schemas.openxmlformats.org/officeDocument/2006/relationships/image" Target="media/image52.png"/><Relationship Id="rId104" Type="http://schemas.openxmlformats.org/officeDocument/2006/relationships/image" Target="media/image54.jpeg"/><Relationship Id="rId7" Type="http://schemas.openxmlformats.org/officeDocument/2006/relationships/settings" Target="settings.xml"/><Relationship Id="rId92" Type="http://schemas.openxmlformats.org/officeDocument/2006/relationships/image" Target="media/image51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9" Type="http://schemas.openxmlformats.org/officeDocument/2006/relationships/image" Target="media/image9.jpeg"/><Relationship Id="rId107" Type="http://schemas.openxmlformats.org/officeDocument/2006/relationships/image" Target="media/image58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6.png"/><Relationship Id="rId79" Type="http://schemas.openxmlformats.org/officeDocument/2006/relationships/image" Target="media/image53.jpeg"/><Relationship Id="rId8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2" Type="http://schemas.openxmlformats.org/officeDocument/2006/relationships/image" Target="media/image57.png"/><Relationship Id="rId110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image" Target="media/image44.png"/><Relationship Id="rId90" Type="http://schemas.microsoft.com/office/2007/relationships/hdphoto" Target="media/hdphoto2.wdp"/><Relationship Id="rId95" Type="http://schemas.openxmlformats.org/officeDocument/2006/relationships/image" Target="media/image510.png"/><Relationship Id="rId19" Type="http://schemas.microsoft.com/office/2007/relationships/diagramDrawing" Target="diagrams/drawing1.xml"/><Relationship Id="rId14" Type="http://schemas.openxmlformats.org/officeDocument/2006/relationships/footer" Target="footer2.xml"/><Relationship Id="rId22" Type="http://schemas.openxmlformats.org/officeDocument/2006/relationships/image" Target="media/image4.jpeg"/><Relationship Id="rId27" Type="http://schemas.openxmlformats.org/officeDocument/2006/relationships/image" Target="media/image6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jpeg"/><Relationship Id="rId64" Type="http://schemas.openxmlformats.org/officeDocument/2006/relationships/image" Target="media/image43.png"/><Relationship Id="rId100" Type="http://schemas.openxmlformats.org/officeDocument/2006/relationships/image" Target="media/image56.png"/><Relationship Id="rId105" Type="http://schemas.openxmlformats.org/officeDocument/2006/relationships/image" Target="media/image55.jpeg"/><Relationship Id="rId8" Type="http://schemas.openxmlformats.org/officeDocument/2006/relationships/webSettings" Target="webSettings.xml"/><Relationship Id="rId51" Type="http://schemas.openxmlformats.org/officeDocument/2006/relationships/image" Target="media/image31.png"/><Relationship Id="rId80" Type="http://schemas.openxmlformats.org/officeDocument/2006/relationships/image" Target="media/image590.png"/><Relationship Id="rId85" Type="http://schemas.openxmlformats.org/officeDocument/2006/relationships/image" Target="media/image46.jpeg"/><Relationship Id="rId93" Type="http://schemas.openxmlformats.org/officeDocument/2006/relationships/image" Target="media/image490.png"/><Relationship Id="rId98" Type="http://schemas.openxmlformats.org/officeDocument/2006/relationships/image" Target="media/image53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6.png"/><Relationship Id="rId59" Type="http://schemas.openxmlformats.org/officeDocument/2006/relationships/image" Target="media/image38.png"/><Relationship Id="rId103" Type="http://schemas.openxmlformats.org/officeDocument/2006/relationships/image" Target="media/image58.png"/><Relationship Id="rId108" Type="http://schemas.openxmlformats.org/officeDocument/2006/relationships/image" Target="media/image56.jpeg"/><Relationship Id="rId20" Type="http://schemas.openxmlformats.org/officeDocument/2006/relationships/image" Target="media/image2.jpe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83" Type="http://schemas.openxmlformats.org/officeDocument/2006/relationships/image" Target="media/image45.png"/><Relationship Id="rId88" Type="http://schemas.openxmlformats.org/officeDocument/2006/relationships/image" Target="media/image48.emf"/><Relationship Id="rId91" Type="http://schemas.openxmlformats.org/officeDocument/2006/relationships/image" Target="media/image50.png"/><Relationship Id="rId96" Type="http://schemas.openxmlformats.org/officeDocument/2006/relationships/image" Target="media/image24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6" Type="http://schemas.openxmlformats.org/officeDocument/2006/relationships/image" Target="media/image57.jpeg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9.pn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47.png"/><Relationship Id="rId94" Type="http://schemas.openxmlformats.org/officeDocument/2006/relationships/image" Target="media/image500.png"/><Relationship Id="rId99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1" Type="http://schemas.openxmlformats.org/officeDocument/2006/relationships/image" Target="media/image38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39" Type="http://schemas.openxmlformats.org/officeDocument/2006/relationships/image" Target="media/image19.png"/><Relationship Id="rId109" Type="http://schemas.openxmlformats.org/officeDocument/2006/relationships/fontTable" Target="fontTable.xml"/><Relationship Id="rId111" Type="http://schemas.openxmlformats.org/officeDocument/2006/relationships/image" Target="media/upload-111.jpeg"/><Relationship Id="rId112" Type="http://schemas.openxmlformats.org/officeDocument/2006/relationships/image" Target="media/upload-112.jpeg"/><Relationship Id="rId113" Type="http://schemas.openxmlformats.org/officeDocument/2006/relationships/image" Target="media/upload-113.jpeg"/><Relationship Id="rId114" Type="http://schemas.openxmlformats.org/officeDocument/2006/relationships/image" Target="media/upload-114.jpeg"/><Relationship Id="rId115" Type="http://schemas.openxmlformats.org/officeDocument/2006/relationships/image" Target="media/upload-115.jpeg"/><Relationship Id="rId116" Type="http://schemas.openxmlformats.org/officeDocument/2006/relationships/image" Target="media/upload-116.jpeg"/><Relationship Id="rId117" Type="http://schemas.openxmlformats.org/officeDocument/2006/relationships/image" Target="media/upload-117.jpeg"/><Relationship Id="rId118" Type="http://schemas.openxmlformats.org/officeDocument/2006/relationships/image" Target="media/upload-118.jpeg"/><Relationship Id="rId119" Type="http://schemas.openxmlformats.org/officeDocument/2006/relationships/image" Target="media/upload-11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84591F-D5CB-4546-9FBA-3A99DB58A88D}" type="doc">
      <dgm:prSet loTypeId="urn:microsoft.com/office/officeart/2005/8/layout/process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FDD70785-50C7-40D6-8A83-B4E2404E6E8F}">
      <dgm:prSet phldrT="[文字]" custT="1"/>
      <dgm:spPr>
        <a:xfrm>
          <a:off x="4697729" y="2540"/>
          <a:ext cx="1543050" cy="925830"/>
        </a:xfr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gm:t>
    </dgm:pt>
    <dgm:pt modelId="{6B7C6604-11AD-499F-976F-3C4CC85506BA}" type="parTrans" cxnId="{4E678F3A-FA91-4285-B526-3578BFFB603A}">
      <dgm:prSet/>
      <dgm:spPr/>
      <dgm:t>
        <a:bodyPr/>
        <a:lstStyle/>
        <a:p>
          <a:endParaRPr lang="zh-TW" altLang="en-US" sz="4400"/>
        </a:p>
      </dgm:t>
    </dgm:pt>
    <dgm:pt modelId="{05942897-4032-4A0E-A985-17DF593F46F8}" type="sibTrans" cxnId="{4E678F3A-FA91-4285-B526-3578BFFB603A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DE8F9D51-8F55-4CC9-ADDA-ED9DA5AE7D27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D2D8DCE-C3A1-40B0-A0EC-79281818565F}" type="parTrans" cxnId="{F9CF098F-7F12-4094-837E-F45E832CD3F3}">
      <dgm:prSet/>
      <dgm:spPr/>
      <dgm:t>
        <a:bodyPr/>
        <a:lstStyle/>
        <a:p>
          <a:endParaRPr lang="zh-TW" altLang="en-US" sz="4400"/>
        </a:p>
      </dgm:t>
    </dgm:pt>
    <dgm:pt modelId="{51693E94-9E46-4019-9B9A-AEF4EC82FDE9}" type="sibTrans" cxnId="{F9CF098F-7F12-4094-837E-F45E832CD3F3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7B9B621A-5EDB-485F-8C16-66ACC1E0015B}">
      <dgm:prSet phldrT="[文字]" custT="1"/>
      <dgm:spPr>
        <a:xfrm>
          <a:off x="253745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gm:t>
    </dgm:pt>
    <dgm:pt modelId="{315358A5-367F-4715-B5BE-F2D95667BB45}" type="parTrans" cxnId="{5B7CF46B-567E-4244-B693-868660B13515}">
      <dgm:prSet/>
      <dgm:spPr/>
      <dgm:t>
        <a:bodyPr/>
        <a:lstStyle/>
        <a:p>
          <a:endParaRPr lang="zh-TW" altLang="en-US" sz="4400"/>
        </a:p>
      </dgm:t>
    </dgm:pt>
    <dgm:pt modelId="{EB5058F3-B778-4A28-8C1B-3107ACB711FB}" type="sibTrans" cxnId="{5B7CF46B-567E-4244-B693-868660B13515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87282925-0FE3-4A1E-AA36-41D692406D16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200" b="1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gm:t>
    </dgm:pt>
    <dgm:pt modelId="{3A4189CB-62F5-4ECA-A42A-65F37B4FEE5D}" type="par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5703FD69-38BC-4BA4-8767-3B57DE40BF83}" type="sib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B951EC27-5099-4543-96F1-3770F1656093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084EEF1-9C2F-4AED-9651-2F1171E7FC55}" type="par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D5430C9D-9C5F-407A-9BA2-74916924A71A}" type="sib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5EED8250-E5F8-4521-9360-FC7C9EFE030C}" type="pres">
      <dgm:prSet presAssocID="{C284591F-D5CB-4546-9FBA-3A99DB58A88D}" presName="Name0" presStyleCnt="0">
        <dgm:presLayoutVars>
          <dgm:dir/>
          <dgm:animLvl val="lvl"/>
          <dgm:resizeHandles val="exact"/>
        </dgm:presLayoutVars>
      </dgm:prSet>
      <dgm:spPr/>
    </dgm:pt>
    <dgm:pt modelId="{F3151AA7-8C4F-4A9D-B1B5-6B0179446201}" type="pres">
      <dgm:prSet presAssocID="{7B9B621A-5EDB-485F-8C16-66ACC1E0015B}" presName="boxAndChildren" presStyleCnt="0"/>
      <dgm:spPr/>
    </dgm:pt>
    <dgm:pt modelId="{F3102AEC-6101-475D-A751-4826B2740BBA}" type="pres">
      <dgm:prSet presAssocID="{7B9B621A-5EDB-485F-8C16-66ACC1E0015B}" presName="parentTextBox" presStyleLbl="node1" presStyleIdx="0" presStyleCnt="5"/>
      <dgm:spPr/>
    </dgm:pt>
    <dgm:pt modelId="{81A34D65-B2EC-4CD9-A44C-2B8698F3185B}" type="pres">
      <dgm:prSet presAssocID="{D5430C9D-9C5F-407A-9BA2-74916924A71A}" presName="sp" presStyleCnt="0"/>
      <dgm:spPr/>
    </dgm:pt>
    <dgm:pt modelId="{08A19D10-6FFC-4711-B2FF-C0C59600BE34}" type="pres">
      <dgm:prSet presAssocID="{B951EC27-5099-4543-96F1-3770F1656093}" presName="arrowAndChildren" presStyleCnt="0"/>
      <dgm:spPr/>
    </dgm:pt>
    <dgm:pt modelId="{F57B6EC8-4CE4-4525-B4D0-111465B201FA}" type="pres">
      <dgm:prSet presAssocID="{B951EC27-5099-4543-96F1-3770F1656093}" presName="parentTextArrow" presStyleLbl="node1" presStyleIdx="1" presStyleCnt="5"/>
      <dgm:spPr/>
    </dgm:pt>
    <dgm:pt modelId="{2F1BF72A-20CC-4A53-A9BE-AF4EF7321A86}" type="pres">
      <dgm:prSet presAssocID="{5703FD69-38BC-4BA4-8767-3B57DE40BF83}" presName="sp" presStyleCnt="0"/>
      <dgm:spPr/>
    </dgm:pt>
    <dgm:pt modelId="{96F9CC25-5495-4DE8-9EF5-A942A1A4AD07}" type="pres">
      <dgm:prSet presAssocID="{87282925-0FE3-4A1E-AA36-41D692406D16}" presName="arrowAndChildren" presStyleCnt="0"/>
      <dgm:spPr/>
    </dgm:pt>
    <dgm:pt modelId="{E98AE74C-7E4A-45C4-87B9-C601A2D6088F}" type="pres">
      <dgm:prSet presAssocID="{87282925-0FE3-4A1E-AA36-41D692406D16}" presName="parentTextArrow" presStyleLbl="node1" presStyleIdx="2" presStyleCnt="5"/>
      <dgm:spPr/>
    </dgm:pt>
    <dgm:pt modelId="{9727599D-F7BA-4327-8813-A7EA07C1EAD1}" type="pres">
      <dgm:prSet presAssocID="{51693E94-9E46-4019-9B9A-AEF4EC82FDE9}" presName="sp" presStyleCnt="0"/>
      <dgm:spPr/>
    </dgm:pt>
    <dgm:pt modelId="{99F522DA-7352-4658-B2D4-F896E6574BB4}" type="pres">
      <dgm:prSet presAssocID="{DE8F9D51-8F55-4CC9-ADDA-ED9DA5AE7D27}" presName="arrowAndChildren" presStyleCnt="0"/>
      <dgm:spPr/>
    </dgm:pt>
    <dgm:pt modelId="{637C1606-173A-4409-A26A-E84D6131C634}" type="pres">
      <dgm:prSet presAssocID="{DE8F9D51-8F55-4CC9-ADDA-ED9DA5AE7D27}" presName="parentTextArrow" presStyleLbl="node1" presStyleIdx="3" presStyleCnt="5"/>
      <dgm:spPr/>
    </dgm:pt>
    <dgm:pt modelId="{C3628963-22FE-4F67-94EC-62314B2C460F}" type="pres">
      <dgm:prSet presAssocID="{05942897-4032-4A0E-A985-17DF593F46F8}" presName="sp" presStyleCnt="0"/>
      <dgm:spPr/>
    </dgm:pt>
    <dgm:pt modelId="{D3BFB146-8C74-485A-A987-08A2AA0C2653}" type="pres">
      <dgm:prSet presAssocID="{FDD70785-50C7-40D6-8A83-B4E2404E6E8F}" presName="arrowAndChildren" presStyleCnt="0"/>
      <dgm:spPr/>
    </dgm:pt>
    <dgm:pt modelId="{B985DDE4-3CEB-4B7A-8F27-920CB57AD0E5}" type="pres">
      <dgm:prSet presAssocID="{FDD70785-50C7-40D6-8A83-B4E2404E6E8F}" presName="parentTextArrow" presStyleLbl="node1" presStyleIdx="4" presStyleCnt="5"/>
      <dgm:spPr/>
    </dgm:pt>
  </dgm:ptLst>
  <dgm:cxnLst>
    <dgm:cxn modelId="{1A9ACB04-F9DD-45F4-8EF2-862A7869A13E}" srcId="{C284591F-D5CB-4546-9FBA-3A99DB58A88D}" destId="{87282925-0FE3-4A1E-AA36-41D692406D16}" srcOrd="2" destOrd="0" parTransId="{3A4189CB-62F5-4ECA-A42A-65F37B4FEE5D}" sibTransId="{5703FD69-38BC-4BA4-8767-3B57DE40BF83}"/>
    <dgm:cxn modelId="{FFA2581A-A8D7-4954-A604-ABDF2276A5D7}" type="presOf" srcId="{FDD70785-50C7-40D6-8A83-B4E2404E6E8F}" destId="{B985DDE4-3CEB-4B7A-8F27-920CB57AD0E5}" srcOrd="0" destOrd="0" presId="urn:microsoft.com/office/officeart/2005/8/layout/process4"/>
    <dgm:cxn modelId="{80B8CA1B-25FB-49EA-97ED-B3092CBBFC83}" type="presOf" srcId="{7B9B621A-5EDB-485F-8C16-66ACC1E0015B}" destId="{F3102AEC-6101-475D-A751-4826B2740BBA}" srcOrd="0" destOrd="0" presId="urn:microsoft.com/office/officeart/2005/8/layout/process4"/>
    <dgm:cxn modelId="{4E678F3A-FA91-4285-B526-3578BFFB603A}" srcId="{C284591F-D5CB-4546-9FBA-3A99DB58A88D}" destId="{FDD70785-50C7-40D6-8A83-B4E2404E6E8F}" srcOrd="0" destOrd="0" parTransId="{6B7C6604-11AD-499F-976F-3C4CC85506BA}" sibTransId="{05942897-4032-4A0E-A985-17DF593F46F8}"/>
    <dgm:cxn modelId="{2616C93D-5481-4231-9F4C-AB0246A5F4F6}" type="presOf" srcId="{87282925-0FE3-4A1E-AA36-41D692406D16}" destId="{E98AE74C-7E4A-45C4-87B9-C601A2D6088F}" srcOrd="0" destOrd="0" presId="urn:microsoft.com/office/officeart/2005/8/layout/process4"/>
    <dgm:cxn modelId="{5B7CF46B-567E-4244-B693-868660B13515}" srcId="{C284591F-D5CB-4546-9FBA-3A99DB58A88D}" destId="{7B9B621A-5EDB-485F-8C16-66ACC1E0015B}" srcOrd="4" destOrd="0" parTransId="{315358A5-367F-4715-B5BE-F2D95667BB45}" sibTransId="{EB5058F3-B778-4A28-8C1B-3107ACB711FB}"/>
    <dgm:cxn modelId="{23132059-9607-46F0-963E-7B5728D2999E}" type="presOf" srcId="{DE8F9D51-8F55-4CC9-ADDA-ED9DA5AE7D27}" destId="{637C1606-173A-4409-A26A-E84D6131C634}" srcOrd="0" destOrd="0" presId="urn:microsoft.com/office/officeart/2005/8/layout/process4"/>
    <dgm:cxn modelId="{14C5818A-6E69-4F65-B735-1CA61CC6272C}" srcId="{C284591F-D5CB-4546-9FBA-3A99DB58A88D}" destId="{B951EC27-5099-4543-96F1-3770F1656093}" srcOrd="3" destOrd="0" parTransId="{A084EEF1-9C2F-4AED-9651-2F1171E7FC55}" sibTransId="{D5430C9D-9C5F-407A-9BA2-74916924A71A}"/>
    <dgm:cxn modelId="{F9CF098F-7F12-4094-837E-F45E832CD3F3}" srcId="{C284591F-D5CB-4546-9FBA-3A99DB58A88D}" destId="{DE8F9D51-8F55-4CC9-ADDA-ED9DA5AE7D27}" srcOrd="1" destOrd="0" parTransId="{AD2D8DCE-C3A1-40B0-A0EC-79281818565F}" sibTransId="{51693E94-9E46-4019-9B9A-AEF4EC82FDE9}"/>
    <dgm:cxn modelId="{211FCBA0-F3FC-482C-9A95-CB29D29F6CFF}" type="presOf" srcId="{C284591F-D5CB-4546-9FBA-3A99DB58A88D}" destId="{5EED8250-E5F8-4521-9360-FC7C9EFE030C}" srcOrd="0" destOrd="0" presId="urn:microsoft.com/office/officeart/2005/8/layout/process4"/>
    <dgm:cxn modelId="{270DF5A2-1400-4BAE-8C7D-993E4D4D5AEE}" type="presOf" srcId="{B951EC27-5099-4543-96F1-3770F1656093}" destId="{F57B6EC8-4CE4-4525-B4D0-111465B201FA}" srcOrd="0" destOrd="0" presId="urn:microsoft.com/office/officeart/2005/8/layout/process4"/>
    <dgm:cxn modelId="{5EFF6E34-F3EB-46F9-81F4-17D99DF0A4FD}" type="presParOf" srcId="{5EED8250-E5F8-4521-9360-FC7C9EFE030C}" destId="{F3151AA7-8C4F-4A9D-B1B5-6B0179446201}" srcOrd="0" destOrd="0" presId="urn:microsoft.com/office/officeart/2005/8/layout/process4"/>
    <dgm:cxn modelId="{EB9EA494-9057-4AF5-9FB4-364D4072CF1F}" type="presParOf" srcId="{F3151AA7-8C4F-4A9D-B1B5-6B0179446201}" destId="{F3102AEC-6101-475D-A751-4826B2740BBA}" srcOrd="0" destOrd="0" presId="urn:microsoft.com/office/officeart/2005/8/layout/process4"/>
    <dgm:cxn modelId="{20B69FC3-8BB2-4927-9A34-D6D711044ABA}" type="presParOf" srcId="{5EED8250-E5F8-4521-9360-FC7C9EFE030C}" destId="{81A34D65-B2EC-4CD9-A44C-2B8698F3185B}" srcOrd="1" destOrd="0" presId="urn:microsoft.com/office/officeart/2005/8/layout/process4"/>
    <dgm:cxn modelId="{DD71D4B4-1256-4458-857C-140A21950FA1}" type="presParOf" srcId="{5EED8250-E5F8-4521-9360-FC7C9EFE030C}" destId="{08A19D10-6FFC-4711-B2FF-C0C59600BE34}" srcOrd="2" destOrd="0" presId="urn:microsoft.com/office/officeart/2005/8/layout/process4"/>
    <dgm:cxn modelId="{F5959B04-173C-4853-B237-13A28917C9D5}" type="presParOf" srcId="{08A19D10-6FFC-4711-B2FF-C0C59600BE34}" destId="{F57B6EC8-4CE4-4525-B4D0-111465B201FA}" srcOrd="0" destOrd="0" presId="urn:microsoft.com/office/officeart/2005/8/layout/process4"/>
    <dgm:cxn modelId="{775D03F2-4899-4D08-B372-463AF8FA6D27}" type="presParOf" srcId="{5EED8250-E5F8-4521-9360-FC7C9EFE030C}" destId="{2F1BF72A-20CC-4A53-A9BE-AF4EF7321A86}" srcOrd="3" destOrd="0" presId="urn:microsoft.com/office/officeart/2005/8/layout/process4"/>
    <dgm:cxn modelId="{88D25AEC-51AC-4D0A-BD0D-E441071042DA}" type="presParOf" srcId="{5EED8250-E5F8-4521-9360-FC7C9EFE030C}" destId="{96F9CC25-5495-4DE8-9EF5-A942A1A4AD07}" srcOrd="4" destOrd="0" presId="urn:microsoft.com/office/officeart/2005/8/layout/process4"/>
    <dgm:cxn modelId="{FD488688-AA71-488A-8A73-3C6BD3621E9A}" type="presParOf" srcId="{96F9CC25-5495-4DE8-9EF5-A942A1A4AD07}" destId="{E98AE74C-7E4A-45C4-87B9-C601A2D6088F}" srcOrd="0" destOrd="0" presId="urn:microsoft.com/office/officeart/2005/8/layout/process4"/>
    <dgm:cxn modelId="{B2BE68FB-F8CC-4E9D-A44E-0A114E54BFF2}" type="presParOf" srcId="{5EED8250-E5F8-4521-9360-FC7C9EFE030C}" destId="{9727599D-F7BA-4327-8813-A7EA07C1EAD1}" srcOrd="5" destOrd="0" presId="urn:microsoft.com/office/officeart/2005/8/layout/process4"/>
    <dgm:cxn modelId="{21D1B2DE-41AD-4326-964C-F215583BF95B}" type="presParOf" srcId="{5EED8250-E5F8-4521-9360-FC7C9EFE030C}" destId="{99F522DA-7352-4658-B2D4-F896E6574BB4}" srcOrd="6" destOrd="0" presId="urn:microsoft.com/office/officeart/2005/8/layout/process4"/>
    <dgm:cxn modelId="{AB17E42C-4D07-4D4E-AA88-A7D4C9FB874A}" type="presParOf" srcId="{99F522DA-7352-4658-B2D4-F896E6574BB4}" destId="{637C1606-173A-4409-A26A-E84D6131C634}" srcOrd="0" destOrd="0" presId="urn:microsoft.com/office/officeart/2005/8/layout/process4"/>
    <dgm:cxn modelId="{21C2F371-FBBC-4FF4-8989-60191F8FCC5E}" type="presParOf" srcId="{5EED8250-E5F8-4521-9360-FC7C9EFE030C}" destId="{C3628963-22FE-4F67-94EC-62314B2C460F}" srcOrd="7" destOrd="0" presId="urn:microsoft.com/office/officeart/2005/8/layout/process4"/>
    <dgm:cxn modelId="{090F2837-2F4C-4D59-B4F4-7C637DE7762D}" type="presParOf" srcId="{5EED8250-E5F8-4521-9360-FC7C9EFE030C}" destId="{D3BFB146-8C74-485A-A987-08A2AA0C2653}" srcOrd="8" destOrd="0" presId="urn:microsoft.com/office/officeart/2005/8/layout/process4"/>
    <dgm:cxn modelId="{24473DA8-8B01-4F5C-94B0-850E00669EED}" type="presParOf" srcId="{D3BFB146-8C74-485A-A987-08A2AA0C2653}" destId="{B985DDE4-3CEB-4B7A-8F27-920CB57AD0E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02AEC-6101-475D-A751-4826B2740BBA}">
      <dsp:nvSpPr>
        <dsp:cNvPr id="0" name=""/>
        <dsp:cNvSpPr/>
      </dsp:nvSpPr>
      <dsp:spPr>
        <a:xfrm>
          <a:off x="0" y="3991190"/>
          <a:ext cx="3609975" cy="654787"/>
        </a:xfrm>
        <a:prstGeom prst="rec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 kern="12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sp:txBody>
      <dsp:txXfrm>
        <a:off x="0" y="3991190"/>
        <a:ext cx="3609975" cy="654787"/>
      </dsp:txXfrm>
    </dsp:sp>
    <dsp:sp modelId="{F57B6EC8-4CE4-4525-B4D0-111465B201FA}">
      <dsp:nvSpPr>
        <dsp:cNvPr id="0" name=""/>
        <dsp:cNvSpPr/>
      </dsp:nvSpPr>
      <dsp:spPr>
        <a:xfrm rot="10800000">
          <a:off x="0" y="2993948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2993948"/>
        <a:ext cx="3609975" cy="654359"/>
      </dsp:txXfrm>
    </dsp:sp>
    <dsp:sp modelId="{E98AE74C-7E4A-45C4-87B9-C601A2D6088F}">
      <dsp:nvSpPr>
        <dsp:cNvPr id="0" name=""/>
        <dsp:cNvSpPr/>
      </dsp:nvSpPr>
      <dsp:spPr>
        <a:xfrm rot="10800000">
          <a:off x="0" y="1996706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1" kern="1200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kern="1200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sp:txBody>
      <dsp:txXfrm rot="10800000">
        <a:off x="0" y="1996706"/>
        <a:ext cx="3609975" cy="654359"/>
      </dsp:txXfrm>
    </dsp:sp>
    <dsp:sp modelId="{637C1606-173A-4409-A26A-E84D6131C634}">
      <dsp:nvSpPr>
        <dsp:cNvPr id="0" name=""/>
        <dsp:cNvSpPr/>
      </dsp:nvSpPr>
      <dsp:spPr>
        <a:xfrm rot="10800000">
          <a:off x="0" y="999463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999463"/>
        <a:ext cx="3609975" cy="654359"/>
      </dsp:txXfrm>
    </dsp:sp>
    <dsp:sp modelId="{B985DDE4-3CEB-4B7A-8F27-920CB57AD0E5}">
      <dsp:nvSpPr>
        <dsp:cNvPr id="0" name=""/>
        <dsp:cNvSpPr/>
      </dsp:nvSpPr>
      <dsp:spPr>
        <a:xfrm rot="10800000">
          <a:off x="0" y="2221"/>
          <a:ext cx="3609975" cy="1007063"/>
        </a:xfrm>
        <a:prstGeom prst="upArrowCallou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sp:txBody>
      <dsp:txXfrm rot="10800000">
        <a:off x="0" y="2221"/>
        <a:ext cx="3609975" cy="6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215</TotalTime>
  <Pages>32</Pages>
  <Words>777</Words>
  <Characters>4431</Characters>
  <Application>Microsoft Office Word</Application>
  <DocSecurity>0</DocSecurity>
  <Lines>36</Lines>
  <Paragraphs>10</Paragraphs>
  <ScaleCrop>false</ScaleCrop>
  <Company>Moxa</Company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132</cp:revision>
  <cp:lastPrinted>2024-09-06T09:40:00Z</cp:lastPrinted>
  <dcterms:created xsi:type="dcterms:W3CDTF">2025-09-09T09:45:00Z</dcterms:created>
  <dcterms:modified xsi:type="dcterms:W3CDTF">2026-07-02T05:46:00Z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