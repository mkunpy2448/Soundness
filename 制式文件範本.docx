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F511E" w14:textId="77777777" w:rsidR="00CE0C6D" w:rsidRPr="00E41E25" w:rsidRDefault="008016BD" w:rsidP="0009072C">
      <w:pPr>
        <w:pStyle w:val="a4"/>
        <w:tabs>
          <w:tab w:val="clear" w:pos="4153"/>
          <w:tab w:val="clear" w:pos="8306"/>
        </w:tabs>
        <w:snapToGrid/>
        <w:jc w:val="center"/>
        <w:outlineLvl w:val="0"/>
        <w:rPr>
          <w:rFonts w:asciiTheme="minorHAnsi" w:eastAsia="微軟正黑體" w:hAnsiTheme="minorHAnsi" w:cstheme="minorHAnsi"/>
        </w:rPr>
      </w:pPr>
      <w:bookmarkStart w:id="0" w:name="_Hlk146201431"/>
      <w:bookmarkStart w:id="1" w:name="_Toc116982700"/>
      <w:bookmarkEnd w:id="0"/>
      <w:r w:rsidRPr="00E41E25">
        <w:rPr>
          <w:rFonts w:asciiTheme="minorHAnsi" w:eastAsia="微軟正黑體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67B0514D" wp14:editId="0E813A37">
                <wp:simplePos x="0" y="0"/>
                <wp:positionH relativeFrom="margin">
                  <wp:align>right</wp:align>
                </wp:positionH>
                <wp:positionV relativeFrom="page">
                  <wp:posOffset>1699895</wp:posOffset>
                </wp:positionV>
                <wp:extent cx="9612630" cy="1760220"/>
                <wp:effectExtent l="0" t="0" r="0" b="0"/>
                <wp:wrapNone/>
                <wp:docPr id="40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12630" cy="17602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5E6D0AE" w14:textId="6C2B6B46" w:rsidR="00D86B20" w:rsidRPr="0009072C" w:rsidRDefault="00476DE9" w:rsidP="0040420E">
                            <w:pPr>
                              <w:jc w:val="right"/>
                              <w:rPr>
                                <w:rFonts w:ascii="Calibri Light" w:hAnsi="Calibri Light" w:cs="Calibri"/>
                                <w:b/>
                                <w:sz w:val="40"/>
                                <w:szCs w:val="40"/>
                              </w:rPr>
                            </w:pPr>
                            <w:bookmarkStart w:id="2" w:name="_Toc50389614"/>
                            <w:bookmarkStart w:id="3" w:name="_Toc50389663"/>
                            <w:r w:rsidRPr="006473FB">
                              <w:rPr>
                                <w:rFonts w:ascii="微軟正黑體" w:eastAsia="微軟正黑體" w:hAnsi="微軟正黑體" w:cstheme="majorHAnsi"/>
                                <w:b/>
                                <w:sz w:val="40"/>
                                <w:szCs w:val="40"/>
                              </w:rPr>
                              <w:t>{{prodSeriesName}}</w:t>
                            </w:r>
                            <w:r w:rsidR="004B6987">
                              <w:rPr>
                                <w:rFonts w:ascii="微軟正黑體" w:eastAsia="微軟正黑體" w:hAnsi="微軟正黑體" w:cstheme="majorHAnsi" w:hint="eastAsia"/>
                                <w:b/>
                                <w:sz w:val="40"/>
                                <w:szCs w:val="40"/>
                              </w:rPr>
                              <w:t xml:space="preserve"> </w:t>
                            </w:r>
                            <w:r w:rsidR="00D86B20" w:rsidRPr="004B6987">
                              <w:rPr>
                                <w:rFonts w:ascii="微軟正黑體" w:eastAsia="微軟正黑體" w:hAnsi="微軟正黑體" w:cs="Calibri"/>
                                <w:b/>
                                <w:sz w:val="40"/>
                                <w:szCs w:val="40"/>
                              </w:rPr>
                              <w:t>測試作業指導書</w:t>
                            </w:r>
                            <w:bookmarkEnd w:id="2"/>
                            <w:bookmarkEnd w:id="3"/>
                          </w:p>
                          <w:p w14:paraId="02E04FA6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p w14:paraId="725C3BC3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jc w:val="right"/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820"/>
                              <w:gridCol w:w="3066"/>
                            </w:tblGrid>
                            <w:tr w:rsidR="00D86B20" w:rsidRPr="008E157E" w14:paraId="7EBF47FE" w14:textId="77777777">
                              <w:trPr>
                                <w:trHeight w:val="434"/>
                                <w:jc w:val="right"/>
                              </w:trPr>
                              <w:tc>
                                <w:tcPr>
                                  <w:tcW w:w="3820" w:type="dxa"/>
                                  <w:vAlign w:val="center"/>
                                </w:tcPr>
                                <w:p w14:paraId="576DAB57" w14:textId="041B075D" w:rsidR="00D86B20" w:rsidRPr="008E157E" w:rsidRDefault="00D86B20" w:rsidP="00B524F3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文件編號：</w:t>
                                  </w:r>
                                  <w:r w:rsidR="00A23657" w:rsidRPr="00A23657">
                                    <w:rPr>
                                      <w:rFonts w:ascii="Calibri Light" w:eastAsia="標楷體" w:hAnsi="Calibri Light" w:cs="Arial" w:hint="eastAsia"/>
                                      <w:b/>
                                      <w:bCs/>
                                      <w:color w:val="EE0000"/>
                                    </w:rPr>
                                    <w:t>TBD</w:t>
                                  </w:r>
                                </w:p>
                              </w:tc>
                              <w:tc>
                                <w:tcPr>
                                  <w:tcW w:w="3066" w:type="dxa"/>
                                  <w:vAlign w:val="center"/>
                                </w:tcPr>
                                <w:p w14:paraId="255310FC" w14:textId="6A0DA744" w:rsidR="00D86B20" w:rsidRPr="008E157E" w:rsidRDefault="00D86B20" w:rsidP="004F4992">
                                  <w:pPr>
                                    <w:pStyle w:val="a7"/>
                                    <w:rPr>
                                      <w:rFonts w:ascii="Calibri Light" w:eastAsia="標楷體" w:hAnsi="Calibri Light" w:cs="Arial"/>
                                    </w:rPr>
                                  </w:pP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版本：</w:t>
                                  </w:r>
                                  <w:r w:rsidRPr="008E157E">
                                    <w:rPr>
                                      <w:rFonts w:ascii="Calibri Light" w:eastAsia="標楷體" w:hAnsi="Calibri Light" w:cs="Arial"/>
                                    </w:rPr>
                                    <w:t>1.</w:t>
                                  </w:r>
                                  <w:r w:rsidR="004C40E9">
                                    <w:rPr>
                                      <w:rFonts w:ascii="Calibri Light" w:eastAsia="標楷體" w:hAnsi="Calibri Light" w:cs="Arial"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</w:tbl>
                          <w:p w14:paraId="0B39E12D" w14:textId="77777777" w:rsidR="00D86B20" w:rsidRPr="008E157E" w:rsidRDefault="00D86B20">
                            <w:pPr>
                              <w:rPr>
                                <w:rFonts w:ascii="Calibri Light" w:hAnsi="Calibri Light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0514D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left:0;text-align:left;margin-left:705.7pt;margin-top:133.85pt;width:756.9pt;height:138.6pt;z-index:251658243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" filled="f" stroked="f">
                <v:textbox>
                  <w:txbxContent>
                    <w:p w14:paraId="05E6D0AE" w14:textId="6C2B6B46" w:rsidR="00D86B20" w:rsidRPr="0009072C" w:rsidRDefault="00476DE9" w:rsidP="0040420E">
                      <w:pPr>
                        <w:jc w:val="right"/>
                        <w:rPr>
                          <w:rFonts w:ascii="Calibri Light" w:hAnsi="Calibri Light" w:cs="Calibri"/>
                          <w:b/>
                          <w:sz w:val="40"/>
                          <w:szCs w:val="40"/>
                        </w:rPr>
                      </w:pPr>
                      <w:bookmarkStart w:id="4" w:name="_Toc50389614"/>
                      <w:bookmarkStart w:id="5" w:name="_Toc50389663"/>
                      <w:r w:rsidRPr="006473FB">
                        <w:rPr>
                          <w:rFonts w:ascii="微軟正黑體" w:eastAsia="微軟正黑體" w:hAnsi="微軟正黑體" w:cstheme="majorHAnsi"/>
                          <w:b/>
                          <w:sz w:val="40"/>
                          <w:szCs w:val="40"/>
                        </w:rPr>
                        <w:t>{{prodSeriesName}}</w:t>
                      </w:r>
                      <w:r w:rsidR="004B6987">
                        <w:rPr>
                          <w:rFonts w:ascii="微軟正黑體" w:eastAsia="微軟正黑體" w:hAnsi="微軟正黑體" w:cstheme="majorHAnsi" w:hint="eastAsia"/>
                          <w:b/>
                          <w:sz w:val="40"/>
                          <w:szCs w:val="40"/>
                        </w:rPr>
                        <w:t xml:space="preserve"> </w:t>
                      </w:r>
                      <w:r w:rsidR="00D86B20" w:rsidRPr="004B6987">
                        <w:rPr>
                          <w:rFonts w:ascii="微軟正黑體" w:eastAsia="微軟正黑體" w:hAnsi="微軟正黑體" w:cs="Calibri"/>
                          <w:b/>
                          <w:sz w:val="40"/>
                          <w:szCs w:val="40"/>
                        </w:rPr>
                        <w:t>測試作業指導書</w:t>
                      </w:r>
                      <w:bookmarkEnd w:id="4"/>
                      <w:bookmarkEnd w:id="5"/>
                    </w:p>
                    <w:p w14:paraId="02E04FA6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p w14:paraId="725C3BC3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  <w:tbl>
                      <w:tblPr>
                        <w:tblW w:w="0" w:type="auto"/>
                        <w:jc w:val="right"/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820"/>
                        <w:gridCol w:w="3066"/>
                      </w:tblGrid>
                      <w:tr w:rsidR="00D86B20" w:rsidRPr="008E157E" w14:paraId="7EBF47FE" w14:textId="77777777">
                        <w:trPr>
                          <w:trHeight w:val="434"/>
                          <w:jc w:val="right"/>
                        </w:trPr>
                        <w:tc>
                          <w:tcPr>
                            <w:tcW w:w="3820" w:type="dxa"/>
                            <w:vAlign w:val="center"/>
                          </w:tcPr>
                          <w:p w14:paraId="576DAB57" w14:textId="041B075D" w:rsidR="00D86B20" w:rsidRPr="008E157E" w:rsidRDefault="00D86B20" w:rsidP="00B524F3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文件編號：</w:t>
                            </w:r>
                            <w:r w:rsidR="00A23657" w:rsidRPr="00A23657">
                              <w:rPr>
                                <w:rFonts w:ascii="Calibri Light" w:eastAsia="標楷體" w:hAnsi="Calibri Light" w:cs="Arial" w:hint="eastAsia"/>
                                <w:b/>
                                <w:bCs/>
                                <w:color w:val="EE0000"/>
                              </w:rPr>
                              <w:t>TBD</w:t>
                            </w:r>
                          </w:p>
                        </w:tc>
                        <w:tc>
                          <w:tcPr>
                            <w:tcW w:w="3066" w:type="dxa"/>
                            <w:vAlign w:val="center"/>
                          </w:tcPr>
                          <w:p w14:paraId="255310FC" w14:textId="6A0DA744" w:rsidR="00D86B20" w:rsidRPr="008E157E" w:rsidRDefault="00D86B20" w:rsidP="004F4992">
                            <w:pPr>
                              <w:pStyle w:val="a7"/>
                              <w:rPr>
                                <w:rFonts w:ascii="Calibri Light" w:eastAsia="標楷體" w:hAnsi="Calibri Light" w:cs="Arial"/>
                              </w:rPr>
                            </w:pP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版本：</w:t>
                            </w:r>
                            <w:r w:rsidRPr="008E157E">
                              <w:rPr>
                                <w:rFonts w:ascii="Calibri Light" w:eastAsia="標楷體" w:hAnsi="Calibri Light" w:cs="Arial"/>
                              </w:rPr>
                              <w:t>1.</w:t>
                            </w:r>
                            <w:r w:rsidR="004C40E9">
                              <w:rPr>
                                <w:rFonts w:ascii="Calibri Light" w:eastAsia="標楷體" w:hAnsi="Calibri Light" w:cs="Arial" w:hint="eastAsia"/>
                              </w:rPr>
                              <w:t>0</w:t>
                            </w:r>
                          </w:p>
                        </w:tc>
                      </w:tr>
                    </w:tbl>
                    <w:p w14:paraId="0B39E12D" w14:textId="77777777" w:rsidR="00D86B20" w:rsidRPr="008E157E" w:rsidRDefault="00D86B20">
                      <w:pPr>
                        <w:rPr>
                          <w:rFonts w:ascii="Calibri Light" w:hAnsi="Calibri Light" w:cs="Arial"/>
                        </w:rPr>
                      </w:pP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bookmarkEnd w:id="1"/>
    </w:p>
    <w:p w14:paraId="1377E416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975E0F4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3A43DCFD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5881A290" w14:textId="7246C87A" w:rsidR="00CE0C6D" w:rsidRPr="00E41E25" w:rsidRDefault="001F5D83" w:rsidP="0009072C">
      <w:pPr>
        <w:jc w:val="center"/>
        <w:outlineLvl w:val="0"/>
        <w:rPr>
          <w:rFonts w:asciiTheme="minorHAnsi" w:eastAsia="微軟正黑體" w:hAnsiTheme="minorHAnsi" w:cstheme="minorHAnsi"/>
        </w:rPr>
      </w:pPr>
      <w:r>
        <w:rPr>
          <w:rFonts w:asciiTheme="minorHAnsi" w:eastAsia="微軟正黑體" w:hAnsiTheme="minorHAnsi" w:cstheme="minorHAnsi" w:hint="eastAsia"/>
        </w:rPr>
        <w:t>ss</w:t>
      </w:r>
    </w:p>
    <w:p w14:paraId="00464130" w14:textId="77777777" w:rsidR="00CE0C6D" w:rsidRPr="00E41E25" w:rsidRDefault="00CE0C6D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p w14:paraId="7AD69176" w14:textId="77777777" w:rsidR="00916A69" w:rsidRPr="00E41E25" w:rsidRDefault="00916A69" w:rsidP="0009072C">
      <w:pPr>
        <w:jc w:val="center"/>
        <w:outlineLvl w:val="0"/>
        <w:rPr>
          <w:rFonts w:asciiTheme="minorHAnsi" w:eastAsia="微軟正黑體" w:hAnsiTheme="minorHAnsi" w:cstheme="minorHAnsi"/>
        </w:rPr>
      </w:pPr>
    </w:p>
    <w:tbl>
      <w:tblPr>
        <w:tblW w:w="8718" w:type="dxa"/>
        <w:jc w:val="center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9E0A5D" w:rsidRPr="00E41E25" w14:paraId="0BCE6AF2" w14:textId="77777777" w:rsidTr="00E946EC">
        <w:trPr>
          <w:trHeight w:val="1053"/>
          <w:jc w:val="center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149761B1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EEECE1"/>
            <w:vAlign w:val="center"/>
          </w:tcPr>
          <w:p w14:paraId="0E8B86AA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shd w:val="clear" w:color="auto" w:fill="EEECE1"/>
            <w:vAlign w:val="center"/>
          </w:tcPr>
          <w:p w14:paraId="19B9E68D" w14:textId="77777777" w:rsidR="009E0A5D" w:rsidRPr="00E41E25" w:rsidRDefault="009E0A5D" w:rsidP="006322D5">
            <w:pPr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撰寫</w:t>
            </w:r>
          </w:p>
        </w:tc>
      </w:tr>
      <w:tr w:rsidR="00F05E5B" w:rsidRPr="00E41E25" w14:paraId="1E857294" w14:textId="77777777" w:rsidTr="00E946EC">
        <w:trPr>
          <w:cantSplit/>
          <w:trHeight w:val="2285"/>
          <w:jc w:val="center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8E9707A" w14:textId="4A20F81C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{{inspector}}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E8CB263" w14:textId="0A0A23E3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A63251">
              <w:rPr>
                <w:rFonts w:ascii="微軟正黑體" w:eastAsia="微軟正黑體" w:hAnsi="微軟正黑體"/>
                <w:szCs w:val="24"/>
              </w:rPr>
              <w:t>{{inspector}}</w:t>
            </w:r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76A47766" w14:textId="666D5638" w:rsidR="00F05E5B" w:rsidRPr="00E41E25" w:rsidRDefault="00F05E5B" w:rsidP="00F05E5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{{writer}}</w:t>
            </w:r>
          </w:p>
        </w:tc>
      </w:tr>
    </w:tbl>
    <w:p w14:paraId="00894840" w14:textId="77777777" w:rsidR="00227548" w:rsidRPr="00E41E25" w:rsidRDefault="00227548" w:rsidP="0009072C">
      <w:pPr>
        <w:outlineLvl w:val="0"/>
        <w:rPr>
          <w:rFonts w:asciiTheme="minorHAnsi" w:eastAsia="微軟正黑體" w:hAnsiTheme="minorHAnsi" w:cstheme="minorHAnsi"/>
        </w:rPr>
        <w:sectPr w:rsidR="00227548" w:rsidRPr="00E41E25" w:rsidSect="00BD135E">
          <w:headerReference w:type="default" r:id="rId11"/>
          <w:footerReference w:type="default" r:id="rId12"/>
          <w:headerReference w:type="first" r:id="rId13"/>
          <w:footerReference w:type="first" r:id="rId14"/>
          <w:pgSz w:w="16840" w:h="11907" w:orient="landscape" w:code="9"/>
          <w:pgMar w:top="1985" w:right="851" w:bottom="1189" w:left="851" w:header="851" w:footer="750" w:gutter="0"/>
          <w:cols w:space="425"/>
          <w:titlePg/>
          <w:docGrid w:type="lines" w:linePitch="340"/>
        </w:sectPr>
      </w:pPr>
    </w:p>
    <w:p w14:paraId="2DA5605F" w14:textId="77777777" w:rsidR="00CE0C6D" w:rsidRPr="00E41E25" w:rsidRDefault="00CE0C6D" w:rsidP="00227548">
      <w:pPr>
        <w:pStyle w:val="2"/>
        <w:ind w:firstLineChars="42" w:firstLine="118"/>
        <w:rPr>
          <w:rFonts w:asciiTheme="minorHAnsi" w:eastAsia="微軟正黑體" w:hAnsiTheme="minorHAnsi" w:cstheme="minorHAnsi"/>
        </w:rPr>
      </w:pPr>
      <w:bookmarkStart w:id="6" w:name="_Toc50389615"/>
      <w:bookmarkStart w:id="7" w:name="_Toc50389664"/>
      <w:r w:rsidRPr="00E41E25">
        <w:rPr>
          <w:rFonts w:asciiTheme="minorHAnsi" w:eastAsia="微軟正黑體" w:hAnsiTheme="minorHAnsi" w:cstheme="minorHAnsi"/>
        </w:rPr>
        <w:lastRenderedPageBreak/>
        <w:t>文件變更履歷：</w:t>
      </w:r>
      <w:bookmarkEnd w:id="6"/>
      <w:bookmarkEnd w:id="7"/>
    </w:p>
    <w:tbl>
      <w:tblPr>
        <w:tblW w:w="15240" w:type="dxa"/>
        <w:tblInd w:w="30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40"/>
        <w:gridCol w:w="5580"/>
        <w:gridCol w:w="5580"/>
        <w:gridCol w:w="1620"/>
        <w:gridCol w:w="1620"/>
      </w:tblGrid>
      <w:tr w:rsidR="00CE0C6D" w:rsidRPr="00E41E25" w14:paraId="4DC3719B" w14:textId="77777777" w:rsidTr="00227548">
        <w:trPr>
          <w:trHeight w:val="384"/>
        </w:trPr>
        <w:tc>
          <w:tcPr>
            <w:tcW w:w="840" w:type="dxa"/>
            <w:vAlign w:val="center"/>
          </w:tcPr>
          <w:p w14:paraId="3C6EDAE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8" w:name="_Toc50389616"/>
            <w:bookmarkStart w:id="9" w:name="_Toc50389665"/>
            <w:r w:rsidRPr="00E41E25">
              <w:rPr>
                <w:rFonts w:asciiTheme="minorHAnsi" w:eastAsia="微軟正黑體" w:hAnsiTheme="minorHAnsi" w:cstheme="minorHAnsi"/>
              </w:rPr>
              <w:t>版本</w:t>
            </w:r>
            <w:bookmarkEnd w:id="8"/>
            <w:bookmarkEnd w:id="9"/>
          </w:p>
        </w:tc>
        <w:tc>
          <w:tcPr>
            <w:tcW w:w="5580" w:type="dxa"/>
            <w:vAlign w:val="center"/>
          </w:tcPr>
          <w:p w14:paraId="03D1A735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0" w:name="_Toc50389617"/>
            <w:bookmarkStart w:id="11" w:name="_Toc50389666"/>
            <w:r w:rsidRPr="00E41E25">
              <w:rPr>
                <w:rFonts w:asciiTheme="minorHAnsi" w:eastAsia="微軟正黑體" w:hAnsiTheme="minorHAnsi" w:cstheme="minorHAnsi"/>
              </w:rPr>
              <w:t>修訂內容</w:t>
            </w:r>
            <w:bookmarkEnd w:id="10"/>
            <w:bookmarkEnd w:id="11"/>
          </w:p>
        </w:tc>
        <w:tc>
          <w:tcPr>
            <w:tcW w:w="5580" w:type="dxa"/>
            <w:vAlign w:val="center"/>
          </w:tcPr>
          <w:p w14:paraId="1D0843AB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2" w:name="_Toc50389618"/>
            <w:bookmarkStart w:id="13" w:name="_Toc50389667"/>
            <w:r w:rsidRPr="00E41E25">
              <w:rPr>
                <w:rFonts w:asciiTheme="minorHAnsi" w:eastAsia="微軟正黑體" w:hAnsiTheme="minorHAnsi" w:cstheme="minorHAnsi"/>
              </w:rPr>
              <w:t>修訂原因</w:t>
            </w:r>
            <w:bookmarkEnd w:id="12"/>
            <w:bookmarkEnd w:id="13"/>
          </w:p>
        </w:tc>
        <w:tc>
          <w:tcPr>
            <w:tcW w:w="1620" w:type="dxa"/>
            <w:vAlign w:val="center"/>
          </w:tcPr>
          <w:p w14:paraId="6118BF6D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4" w:name="_Toc50389619"/>
            <w:bookmarkStart w:id="15" w:name="_Toc50389668"/>
            <w:r w:rsidRPr="00E41E25">
              <w:rPr>
                <w:rFonts w:asciiTheme="minorHAnsi" w:eastAsia="微軟正黑體" w:hAnsiTheme="minorHAnsi" w:cstheme="minorHAnsi"/>
              </w:rPr>
              <w:t>日期</w:t>
            </w:r>
            <w:bookmarkEnd w:id="14"/>
            <w:bookmarkEnd w:id="15"/>
          </w:p>
        </w:tc>
        <w:tc>
          <w:tcPr>
            <w:tcW w:w="1620" w:type="dxa"/>
            <w:vAlign w:val="center"/>
          </w:tcPr>
          <w:p w14:paraId="0D749D4E" w14:textId="77777777" w:rsidR="00CE0C6D" w:rsidRPr="00E41E25" w:rsidRDefault="00CE0C6D" w:rsidP="00227548">
            <w:pPr>
              <w:pStyle w:val="3"/>
              <w:jc w:val="center"/>
              <w:rPr>
                <w:rFonts w:asciiTheme="minorHAnsi" w:eastAsia="微軟正黑體" w:hAnsiTheme="minorHAnsi" w:cstheme="minorHAnsi"/>
              </w:rPr>
            </w:pPr>
            <w:bookmarkStart w:id="16" w:name="_Toc50389620"/>
            <w:bookmarkStart w:id="17" w:name="_Toc50389669"/>
            <w:r w:rsidRPr="00E41E25">
              <w:rPr>
                <w:rFonts w:asciiTheme="minorHAnsi" w:eastAsia="微軟正黑體" w:hAnsiTheme="minorHAnsi" w:cstheme="minorHAnsi"/>
              </w:rPr>
              <w:t>修訂者</w:t>
            </w:r>
            <w:bookmarkEnd w:id="16"/>
            <w:bookmarkEnd w:id="17"/>
          </w:p>
        </w:tc>
      </w:tr>
      <w:tr w:rsidR="00453CF8" w:rsidRPr="00E41E25" w14:paraId="1991B272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DEA30F5" w14:textId="792C248C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1.0</w:t>
            </w:r>
          </w:p>
        </w:tc>
        <w:tc>
          <w:tcPr>
            <w:tcW w:w="5580" w:type="dxa"/>
            <w:vAlign w:val="center"/>
          </w:tcPr>
          <w:p w14:paraId="7C65052F" w14:textId="19417AD7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5580" w:type="dxa"/>
            <w:vAlign w:val="center"/>
          </w:tcPr>
          <w:p w14:paraId="4A84E8A4" w14:textId="56C2EF7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新增</w:t>
            </w:r>
          </w:p>
        </w:tc>
        <w:tc>
          <w:tcPr>
            <w:tcW w:w="1620" w:type="dxa"/>
            <w:vAlign w:val="center"/>
          </w:tcPr>
          <w:p w14:paraId="67DDAC20" w14:textId="43F65422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06-24-26’</w:t>
            </w:r>
          </w:p>
        </w:tc>
        <w:tc>
          <w:tcPr>
            <w:tcW w:w="1620" w:type="dxa"/>
            <w:vAlign w:val="center"/>
          </w:tcPr>
          <w:p w14:paraId="3E212B94" w14:textId="78D544D1" w:rsidR="00453CF8" w:rsidRPr="00E41E25" w:rsidRDefault="00453CF8" w:rsidP="00453CF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E5735E">
              <w:rPr>
                <w:rFonts w:ascii="微軟正黑體" w:eastAsia="微軟正黑體" w:hAnsi="微軟正黑體"/>
                <w:szCs w:val="24"/>
              </w:rPr>
              <w:t>{{writer}}</w:t>
            </w:r>
          </w:p>
        </w:tc>
      </w:tr>
      <w:tr w:rsidR="0061335F" w:rsidRPr="00E41E25" w14:paraId="0BBFD5CA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0577858D" w14:textId="73C52A68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554B264C" w14:textId="17355331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3F0914AA" w14:textId="525EBAE9" w:rsidR="0061335F" w:rsidRPr="00E41E25" w:rsidRDefault="0061335F" w:rsidP="004F1104">
            <w:pPr>
              <w:pStyle w:val="af2"/>
              <w:ind w:leftChars="0" w:left="360"/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A6A9C8A" w14:textId="6ECD3B09" w:rsidR="0061335F" w:rsidRPr="00E41E25" w:rsidRDefault="0061335F" w:rsidP="0061335F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70451B8" w14:textId="4E0D4998" w:rsidR="0061335F" w:rsidRPr="00E41E25" w:rsidRDefault="0061335F" w:rsidP="00B03E52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104914" w:rsidRPr="00E41E25" w14:paraId="3E21724E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597966F8" w14:textId="5B8F14C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17027F7" w14:textId="1CA0B010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66B9E979" w14:textId="0E8EF02D" w:rsidR="005531D2" w:rsidRPr="00E41E25" w:rsidRDefault="005531D2" w:rsidP="005531D2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053EB063" w14:textId="774E3688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510168E1" w14:textId="132115CE" w:rsidR="00104914" w:rsidRPr="00E41E25" w:rsidRDefault="00104914" w:rsidP="0010491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7880BAAB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242AE9C3" w14:textId="5734496E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D56A600" w14:textId="5AC1C87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02AFE68" w14:textId="3DD2CAFB" w:rsidR="006333E4" w:rsidRPr="00E41E25" w:rsidRDefault="006333E4" w:rsidP="007D11C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C6E9C4C" w14:textId="62E672E6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2A6ED226" w14:textId="0A7FC648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1416BCB3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7D861B2B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1CCD33F0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074E46A6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60F8F437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49BDDEBC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33E4" w:rsidRPr="00E41E25" w14:paraId="20FF29CD" w14:textId="77777777" w:rsidTr="00227548">
        <w:trPr>
          <w:trHeight w:val="1170"/>
        </w:trPr>
        <w:tc>
          <w:tcPr>
            <w:tcW w:w="840" w:type="dxa"/>
            <w:vAlign w:val="center"/>
          </w:tcPr>
          <w:p w14:paraId="4751CFCE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289DF531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5580" w:type="dxa"/>
            <w:vAlign w:val="center"/>
          </w:tcPr>
          <w:p w14:paraId="4ED42D18" w14:textId="77777777" w:rsidR="006333E4" w:rsidRPr="00E41E25" w:rsidRDefault="006333E4" w:rsidP="006333E4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3CD2D8D2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1620" w:type="dxa"/>
            <w:vAlign w:val="center"/>
          </w:tcPr>
          <w:p w14:paraId="7FD4C7BA" w14:textId="77777777" w:rsidR="006333E4" w:rsidRPr="00E41E25" w:rsidRDefault="006333E4" w:rsidP="006333E4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1A6A1AC5" w14:textId="62C5EB9F" w:rsidR="0009072C" w:rsidRPr="00E41E25" w:rsidRDefault="0009072C">
      <w:pPr>
        <w:rPr>
          <w:rFonts w:asciiTheme="minorHAnsi" w:eastAsia="微軟正黑體" w:hAnsiTheme="minorHAnsi" w:cstheme="minorHAnsi"/>
        </w:rPr>
      </w:pPr>
      <w:r w:rsidRPr="00E41E25">
        <w:rPr>
          <w:rFonts w:asciiTheme="minorHAnsi" w:eastAsia="微軟正黑體" w:hAnsiTheme="minorHAnsi" w:cstheme="minorHAnsi"/>
        </w:rPr>
        <w:br w:type="page"/>
      </w:r>
    </w:p>
    <w:tbl>
      <w:tblPr>
        <w:tblW w:w="153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668"/>
        <w:gridCol w:w="13686"/>
      </w:tblGrid>
      <w:tr w:rsidR="005D4302" w:rsidRPr="00E41E25" w14:paraId="3610DA08" w14:textId="77777777" w:rsidTr="00845353">
        <w:tc>
          <w:tcPr>
            <w:tcW w:w="15354" w:type="dxa"/>
            <w:gridSpan w:val="2"/>
            <w:shd w:val="clear" w:color="auto" w:fill="F3F3F3"/>
          </w:tcPr>
          <w:p w14:paraId="7391A917" w14:textId="5DED0C86" w:rsidR="005D4302" w:rsidRPr="00E41E25" w:rsidRDefault="00B07DF5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color w:val="888888"/>
                <w:kern w:val="0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lastRenderedPageBreak/>
              <w:br w:type="page"/>
            </w:r>
            <w:r w:rsidR="005D4302" w:rsidRPr="00E41E25">
              <w:rPr>
                <w:rFonts w:asciiTheme="minorHAnsi" w:eastAsia="微軟正黑體" w:hAnsiTheme="minorHAnsi" w:cstheme="minorHAnsi"/>
                <w:sz w:val="28"/>
                <w:szCs w:val="28"/>
              </w:rPr>
              <w:br w:type="page"/>
            </w:r>
            <w:bookmarkStart w:id="18" w:name="_Toc50389621"/>
            <w:bookmarkStart w:id="19" w:name="_Toc50389670"/>
            <w:bookmarkStart w:id="20" w:name="_Toc116982701"/>
            <w:r w:rsidR="005D430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前置作業</w:t>
            </w:r>
            <w:bookmarkEnd w:id="18"/>
            <w:bookmarkEnd w:id="19"/>
            <w:bookmarkEnd w:id="20"/>
          </w:p>
        </w:tc>
      </w:tr>
      <w:tr w:rsidR="005D4302" w:rsidRPr="00E41E25" w14:paraId="7B58EB9A" w14:textId="77777777" w:rsidTr="00845353">
        <w:trPr>
          <w:trHeight w:val="6160"/>
        </w:trPr>
        <w:tc>
          <w:tcPr>
            <w:tcW w:w="15354" w:type="dxa"/>
            <w:gridSpan w:val="2"/>
            <w:tcBorders>
              <w:bottom w:val="single" w:sz="4" w:space="0" w:color="auto"/>
            </w:tcBorders>
          </w:tcPr>
          <w:p w14:paraId="3F89365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</w:rPr>
            </w:pPr>
          </w:p>
          <w:p w14:paraId="0DF7058C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前置作業內容</w:t>
            </w:r>
          </w:p>
          <w:p w14:paraId="589C8015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6EA96A0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備妥電腦</w:t>
            </w:r>
          </w:p>
          <w:p w14:paraId="70A1284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進入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MES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作業畫面</w:t>
            </w:r>
          </w:p>
          <w:p w14:paraId="71940A4E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閱讀作業指導書</w:t>
            </w:r>
          </w:p>
          <w:p w14:paraId="575C47BF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確認設備及治工具品質</w:t>
            </w:r>
          </w:p>
          <w:p w14:paraId="0A395C82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確認測試程式</w:t>
            </w:r>
          </w:p>
          <w:p w14:paraId="559E8CD7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確認電腦主機網路設定值</w:t>
            </w:r>
          </w:p>
          <w:p w14:paraId="3E8DF4FD" w14:textId="77777777" w:rsidR="005D4302" w:rsidRPr="00E41E25" w:rsidRDefault="005D4302">
            <w:pPr>
              <w:numPr>
                <w:ilvl w:val="1"/>
                <w:numId w:val="4"/>
              </w:numPr>
              <w:tabs>
                <w:tab w:val="clear" w:pos="6690"/>
              </w:tabs>
              <w:ind w:leftChars="-150" w:left="-360" w:firstLineChars="112" w:firstLine="358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依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確認軟體資料</w:t>
            </w:r>
          </w:p>
          <w:p w14:paraId="66FC626D" w14:textId="77777777" w:rsidR="005D4302" w:rsidRPr="00E41E25" w:rsidRDefault="005D4302" w:rsidP="00845353">
            <w:pPr>
              <w:ind w:left="-36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</w:tr>
      <w:tr w:rsidR="005D4302" w:rsidRPr="00E41E25" w14:paraId="195C7F70" w14:textId="77777777" w:rsidTr="00845353">
        <w:trPr>
          <w:trHeight w:val="1494"/>
        </w:trPr>
        <w:tc>
          <w:tcPr>
            <w:tcW w:w="1668" w:type="dxa"/>
          </w:tcPr>
          <w:p w14:paraId="1D536464" w14:textId="77777777" w:rsidR="005D4302" w:rsidRPr="00E41E25" w:rsidRDefault="005D4302" w:rsidP="00845353">
            <w:pPr>
              <w:pStyle w:val="3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bookmarkStart w:id="21" w:name="_Toc50389622"/>
            <w:bookmarkStart w:id="22" w:name="_Toc50389671"/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注意事項</w:t>
            </w:r>
            <w:bookmarkEnd w:id="21"/>
            <w:bookmarkEnd w:id="22"/>
          </w:p>
          <w:p w14:paraId="233F041B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</w:tc>
        <w:tc>
          <w:tcPr>
            <w:tcW w:w="13686" w:type="dxa"/>
          </w:tcPr>
          <w:p w14:paraId="438D46FE" w14:textId="77777777" w:rsidR="005D4302" w:rsidRPr="00E41E25" w:rsidRDefault="005D4302">
            <w:pPr>
              <w:numPr>
                <w:ilvl w:val="0"/>
                <w:numId w:val="5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料件核對：請依「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BOM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」核對料件。</w:t>
            </w:r>
          </w:p>
          <w:p w14:paraId="1DE9472E" w14:textId="77777777" w:rsidR="005D4302" w:rsidRPr="00E41E25" w:rsidRDefault="005D4302" w:rsidP="00845353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2.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料件外觀檢驗：請依「檢驗缺點判定規範」檢驗料件外觀。</w:t>
            </w:r>
          </w:p>
        </w:tc>
      </w:tr>
    </w:tbl>
    <w:p w14:paraId="0C91A95B" w14:textId="77777777" w:rsidR="005D4302" w:rsidRPr="00E41E25" w:rsidRDefault="005D4302" w:rsidP="00973AA2">
      <w:pPr>
        <w:rPr>
          <w:rFonts w:asciiTheme="minorHAnsi" w:eastAsia="微軟正黑體" w:hAnsiTheme="minorHAnsi" w:cstheme="minorHAnsi"/>
        </w:rPr>
      </w:pPr>
    </w:p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CFFFF"/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795"/>
        <w:gridCol w:w="54"/>
        <w:gridCol w:w="834"/>
        <w:gridCol w:w="1317"/>
        <w:gridCol w:w="840"/>
        <w:gridCol w:w="847"/>
        <w:gridCol w:w="953"/>
        <w:gridCol w:w="1200"/>
        <w:gridCol w:w="840"/>
        <w:gridCol w:w="646"/>
        <w:gridCol w:w="11"/>
        <w:gridCol w:w="81"/>
        <w:gridCol w:w="74"/>
        <w:gridCol w:w="113"/>
      </w:tblGrid>
      <w:tr w:rsidR="009B2189" w:rsidRPr="00E41E25" w14:paraId="5E6AC7FB" w14:textId="77777777" w:rsidTr="00FC098F">
        <w:trPr>
          <w:gridAfter w:val="1"/>
          <w:wAfter w:w="113" w:type="dxa"/>
          <w:trHeight w:val="546"/>
        </w:trPr>
        <w:tc>
          <w:tcPr>
            <w:tcW w:w="15309" w:type="dxa"/>
            <w:gridSpan w:val="20"/>
            <w:shd w:val="clear" w:color="auto" w:fill="CCFFFF"/>
            <w:vAlign w:val="center"/>
          </w:tcPr>
          <w:p w14:paraId="4B1ACE57" w14:textId="5FAB65F5" w:rsidR="009B2189" w:rsidRPr="00E41E25" w:rsidRDefault="009B2189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bookmarkStart w:id="23" w:name="OLE_LINK1"/>
            <w:r w:rsidRPr="00E41E25">
              <w:rPr>
                <w:rFonts w:asciiTheme="minorHAnsi" w:eastAsia="微軟正黑體" w:hAnsiTheme="minorHAnsi" w:cstheme="minorHAnsi"/>
              </w:rPr>
              <w:lastRenderedPageBreak/>
              <w:br w:type="page"/>
            </w:r>
            <w:bookmarkStart w:id="24" w:name="_Toc47108454"/>
            <w:bookmarkStart w:id="25" w:name="_Toc50389623"/>
            <w:bookmarkStart w:id="26" w:name="_Toc50389672"/>
            <w:bookmarkStart w:id="27" w:name="_Toc116982702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MP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  <w:t>Test Flow</w:t>
            </w:r>
            <w:bookmarkEnd w:id="24"/>
            <w:bookmarkEnd w:id="25"/>
            <w:bookmarkEnd w:id="26"/>
            <w:bookmarkEnd w:id="27"/>
          </w:p>
        </w:tc>
      </w:tr>
      <w:tr w:rsidR="009B2189" w:rsidRPr="00E41E25" w14:paraId="4335C85A" w14:textId="77777777" w:rsidTr="00FC098F">
        <w:trPr>
          <w:gridAfter w:val="1"/>
          <w:wAfter w:w="113" w:type="dxa"/>
          <w:trHeight w:val="7877"/>
        </w:trPr>
        <w:tc>
          <w:tcPr>
            <w:tcW w:w="15309" w:type="dxa"/>
            <w:gridSpan w:val="20"/>
            <w:vAlign w:val="center"/>
          </w:tcPr>
          <w:p w14:paraId="3FEEB22A" w14:textId="48A114DC" w:rsidR="009B2189" w:rsidRPr="00E41E25" w:rsidRDefault="00E41E25" w:rsidP="00D275C2">
            <w:pPr>
              <w:jc w:val="center"/>
              <w:rPr>
                <w:rFonts w:asciiTheme="minorHAnsi" w:eastAsia="微軟正黑體" w:hAnsiTheme="minorHAnsi" w:cstheme="minorHAnsi"/>
                <w:noProof/>
                <w:color w:val="CCFFFF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color w:val="CCFFFF"/>
              </w:rPr>
              <w:drawing>
                <wp:inline distT="0" distB="0" distL="0" distR="0" wp14:anchorId="66AA22B9" wp14:editId="3A7234E9">
                  <wp:extent cx="3609975" cy="4648200"/>
                  <wp:effectExtent l="0" t="0" r="28575" b="19050"/>
                  <wp:docPr id="13" name="資料庫圖表 13"/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5" r:lo="rId16" r:qs="rId17" r:cs="rId18"/>
                    </a:graphicData>
                  </a:graphic>
                </wp:inline>
              </w:drawing>
            </w:r>
          </w:p>
        </w:tc>
      </w:tr>
      <w:tr w:rsidR="00B97A66" w:rsidRPr="00E41E25" w14:paraId="10DF6259" w14:textId="77777777" w:rsidTr="00A23657">
        <w:tblPrEx>
          <w:shd w:val="clear" w:color="auto" w:fill="auto"/>
        </w:tblPrEx>
        <w:trPr>
          <w:gridAfter w:val="3"/>
          <w:wAfter w:w="268" w:type="dxa"/>
          <w:trHeight w:val="546"/>
        </w:trPr>
        <w:tc>
          <w:tcPr>
            <w:tcW w:w="151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01540F66" w14:textId="77777777" w:rsidR="00B97A66" w:rsidRPr="00E41E25" w:rsidRDefault="00B97A6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28" w:name="_Toc50389624"/>
            <w:bookmarkStart w:id="29" w:name="_Toc50389673"/>
            <w:bookmarkStart w:id="30" w:name="_Toc116982703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PCBA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外觀檢查</w:t>
            </w:r>
            <w:bookmarkEnd w:id="28"/>
            <w:bookmarkEnd w:id="29"/>
            <w:bookmarkEnd w:id="30"/>
          </w:p>
        </w:tc>
      </w:tr>
      <w:tr w:rsidR="00B97A66" w:rsidRPr="00E41E25" w14:paraId="0D89F2EC" w14:textId="77777777" w:rsidTr="00A23657">
        <w:tblPrEx>
          <w:shd w:val="clear" w:color="auto" w:fill="auto"/>
        </w:tblPrEx>
        <w:trPr>
          <w:gridAfter w:val="3"/>
          <w:wAfter w:w="268" w:type="dxa"/>
          <w:trHeight w:val="7699"/>
        </w:trPr>
        <w:tc>
          <w:tcPr>
            <w:tcW w:w="15154" w:type="dxa"/>
            <w:gridSpan w:val="18"/>
          </w:tcPr>
          <w:p w14:paraId="43BF6866" w14:textId="203DD4C2" w:rsidR="009D44AA" w:rsidRPr="008917B0" w:rsidRDefault="009D44AA" w:rsidP="00481F9C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{{IMG_prod1top}}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{{IMG_prod1bot}}</w:t>
            </w:r>
          </w:p>
          <w:p w14:paraId="31CFBBF9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A0A290F" w14:textId="77777777" w:rsidR="009D44AA" w:rsidRDefault="009D44AA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6F226E46" w14:textId="77777777" w:rsidR="00481F9C" w:rsidRDefault="00481F9C" w:rsidP="009D44AA">
            <w:pPr>
              <w:rPr>
                <w:rFonts w:ascii="微軟正黑體" w:eastAsia="微軟正黑體" w:hAnsi="微軟正黑體"/>
                <w:b/>
                <w:sz w:val="28"/>
                <w:szCs w:val="28"/>
              </w:rPr>
            </w:pPr>
          </w:p>
          <w:p w14:paraId="4ABE9C96" w14:textId="285CAC1F" w:rsidR="004D7D22" w:rsidRPr="00A23657" w:rsidRDefault="009D44AA" w:rsidP="00481F9C">
            <w:pPr>
              <w:rPr>
                <w:rFonts w:asciiTheme="minorHAnsi" w:eastAsia="微軟正黑體" w:hAnsiTheme="minorHAnsi" w:cstheme="minorHAnsi"/>
                <w:b/>
                <w:sz w:val="28"/>
                <w:szCs w:val="28"/>
              </w:rPr>
            </w:pP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{{IMG_prod2top}}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="00C957B0"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>
              <w:rPr>
                <w:rFonts w:ascii="微軟正黑體" w:eastAsia="微軟正黑體" w:hAnsi="微軟正黑體" w:hint="eastAsia"/>
                <w:b/>
                <w:sz w:val="28"/>
                <w:szCs w:val="28"/>
              </w:rPr>
              <w:t xml:space="preserve">   </w:t>
            </w:r>
            <w:r w:rsidRPr="00DA6B1B">
              <w:rPr>
                <w:rFonts w:ascii="微軟正黑體" w:eastAsia="微軟正黑體" w:hAnsi="微軟正黑體"/>
                <w:b/>
                <w:sz w:val="28"/>
                <w:szCs w:val="28"/>
              </w:rPr>
              <w:t>{{IMG_prod2bot}}</w:t>
            </w:r>
          </w:p>
        </w:tc>
      </w:tr>
      <w:bookmarkEnd w:id="23"/>
      <w:tr w:rsidR="00F664B6" w:rsidRPr="00E41E25" w14:paraId="4D847336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579D6DA7" w14:textId="7133B43C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31" w:name="_Toc116982709"/>
            <w:r w:rsidRPr="00E41E25">
              <w:rPr>
                <w:rFonts w:asciiTheme="minorHAnsi" w:eastAsia="微軟正黑體" w:hAnsiTheme="minorHAnsi" w:cstheme="minorHAnsi"/>
                <w:b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</w:rPr>
              <w:t>設備確認</w:t>
            </w:r>
            <w:bookmarkEnd w:id="31"/>
          </w:p>
        </w:tc>
      </w:tr>
      <w:tr w:rsidR="00F664B6" w:rsidRPr="00E41E25" w14:paraId="3983E02C" w14:textId="77777777" w:rsidTr="00A23657">
        <w:tblPrEx>
          <w:shd w:val="clear" w:color="auto" w:fill="auto"/>
        </w:tblPrEx>
        <w:trPr>
          <w:trHeight w:val="546"/>
        </w:trPr>
        <w:tc>
          <w:tcPr>
            <w:tcW w:w="15422" w:type="dxa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4CCC2" w14:textId="77777777" w:rsidR="00F664B6" w:rsidRPr="00E41E25" w:rsidRDefault="00F664B6" w:rsidP="00C029B0">
            <w:pPr>
              <w:pStyle w:val="af2"/>
              <w:numPr>
                <w:ilvl w:val="0"/>
                <w:numId w:val="15"/>
              </w:numPr>
              <w:ind w:leftChars="0"/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b/>
                <w:bCs/>
                <w:sz w:val="32"/>
                <w:szCs w:val="24"/>
              </w:rPr>
              <w:t>設備</w:t>
            </w:r>
          </w:p>
          <w:p w14:paraId="03702F2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先開啟機櫃後方的總電源，再由上到下依序開啟設備及電腦電源。</w:t>
            </w:r>
          </w:p>
          <w:p w14:paraId="01CCDA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</w:pPr>
            <w:r w:rsidRPr="00E41E25">
              <w:rPr>
                <w:rFonts w:asciiTheme="minorHAnsi" w:eastAsia="微軟正黑體" w:hAnsiTheme="minorHAnsi" w:cstheme="minorHAnsi"/>
                <w:bCs/>
                <w:kern w:val="52"/>
                <w:sz w:val="28"/>
                <w:szCs w:val="18"/>
              </w:rPr>
              <w:t>關閉時，先關閉電腦及測試程式，再由下至上關閉設備。</w:t>
            </w:r>
          </w:p>
          <w:p w14:paraId="2ADB04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</w:rPr>
              <mc:AlternateContent>
                <mc:Choice Requires="wpg">
                  <w:drawing>
                    <wp:inline distT="0" distB="0" distL="0" distR="0" wp14:anchorId="487A0F23" wp14:editId="0CFCC2BE">
                      <wp:extent cx="6210300" cy="3886200"/>
                      <wp:effectExtent l="0" t="0" r="19050" b="19050"/>
                      <wp:docPr id="39" name="群組 5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6210300" cy="3886200"/>
                                <a:chOff x="377270" y="620688"/>
                                <a:chExt cx="8875250" cy="5994874"/>
                              </a:xfrm>
                            </wpg:grpSpPr>
                            <wpg:grpSp>
                              <wpg:cNvPr id="43" name="群組 43"/>
                              <wpg:cNvGrpSpPr/>
                              <wpg:grpSpPr>
                                <a:xfrm>
                                  <a:off x="377270" y="620688"/>
                                  <a:ext cx="8875250" cy="5994874"/>
                                  <a:chOff x="377270" y="620688"/>
                                  <a:chExt cx="8875250" cy="5994874"/>
                                </a:xfrm>
                              </wpg:grpSpPr>
                              <wpg:grpSp>
                                <wpg:cNvPr id="50" name="群組 50"/>
                                <wpg:cNvGrpSpPr/>
                                <wpg:grpSpPr>
                                  <a:xfrm>
                                    <a:off x="395536" y="620688"/>
                                    <a:ext cx="8856984" cy="5994874"/>
                                    <a:chOff x="395536" y="620688"/>
                                    <a:chExt cx="8856984" cy="5994874"/>
                                  </a:xfrm>
                                </wpg:grpSpPr>
                                <wpg:grpSp>
                                  <wpg:cNvPr id="53" name="群組 53"/>
                                  <wpg:cNvGrpSpPr/>
                                  <wpg:grpSpPr>
                                    <a:xfrm>
                                      <a:off x="395536" y="620688"/>
                                      <a:ext cx="8856984" cy="5994874"/>
                                      <a:chOff x="395536" y="620688"/>
                                      <a:chExt cx="8856984" cy="5994874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54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0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2915816" y="620688"/>
                                        <a:ext cx="3771900" cy="55626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55" name="直線接點 55"/>
                                    <wps:cNvCnPr/>
                                    <wps:spPr>
                                      <a:xfrm flipH="1">
                                        <a:off x="2843809" y="1268760"/>
                                        <a:ext cx="936104" cy="1865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7" name="文字方塊 5"/>
                                    <wps:cNvSpPr txBox="1"/>
                                    <wps:spPr>
                                      <a:xfrm>
                                        <a:off x="1331641" y="1102752"/>
                                        <a:ext cx="1512568" cy="50699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4702DC52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Chroma 8000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58" name="直線接點 58"/>
                                    <wps:cNvCnPr/>
                                    <wps:spPr>
                                      <a:xfrm flipV="1">
                                        <a:off x="5752373" y="2492896"/>
                                        <a:ext cx="57833" cy="41360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00B0F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59" name="文字方塊 12"/>
                                    <wps:cNvSpPr txBox="1"/>
                                    <wps:spPr>
                                      <a:xfrm>
                                        <a:off x="5234217" y="1858084"/>
                                        <a:ext cx="1350283" cy="634812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 w="28575">
                                        <a:solidFill>
                                          <a:srgbClr val="00B0F0"/>
                                        </a:solidFill>
                                      </a:ln>
                                    </wps:spPr>
                                    <wps:txbx>
                                      <w:txbxContent>
                                        <w:p w14:paraId="53CB0F54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開啟電腦</w:t>
                                          </w:r>
                                        </w:p>
                                      </w:txbxContent>
                                    </wps:txbx>
                                    <wps:bodyPr wrap="square" rtlCol="0">
                                      <a:noAutofit/>
                                    </wps:bodyPr>
                                  </wps:wsp>
                                  <wps:wsp>
                                    <wps:cNvPr id="60" name="橢圓 60"/>
                                    <wps:cNvSpPr/>
                                    <wps:spPr>
                                      <a:xfrm>
                                        <a:off x="4716016" y="1988840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1" name="矩形 61"/>
                                    <wps:cNvSpPr/>
                                    <wps:spPr>
                                      <a:xfrm>
                                        <a:off x="3347864" y="3905672"/>
                                        <a:ext cx="1656184" cy="1755576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62" name="直線接點 62"/>
                                    <wps:cNvCnPr/>
                                    <wps:spPr>
                                      <a:xfrm flipV="1">
                                        <a:off x="5004048" y="4622289"/>
                                        <a:ext cx="1872208" cy="161172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3" name="矩形 63"/>
                                    <wps:cNvSpPr/>
                                    <wps:spPr>
                                      <a:xfrm>
                                        <a:off x="6876256" y="2935257"/>
                                        <a:ext cx="2376264" cy="3374064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3017E5AE" w14:textId="77777777" w:rsidR="00F664B6" w:rsidRPr="00082838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082838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64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1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7027291" y="3498304"/>
                                        <a:ext cx="2081213" cy="2667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68" name="橢圓 68"/>
                                    <wps:cNvSpPr/>
                                    <wps:spPr>
                                      <a:xfrm>
                                        <a:off x="7366360" y="3788478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2" name="橢圓 72"/>
                                    <wps:cNvSpPr/>
                                    <wps:spPr>
                                      <a:xfrm>
                                        <a:off x="7366360" y="4446075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3" name="橢圓 73"/>
                                    <wps:cNvSpPr/>
                                    <wps:spPr>
                                      <a:xfrm>
                                        <a:off x="8638121" y="5094147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4" name="橢圓 74"/>
                                    <wps:cNvSpPr/>
                                    <wps:spPr>
                                      <a:xfrm>
                                        <a:off x="7466943" y="5651161"/>
                                        <a:ext cx="144016" cy="144016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75" name="直線接點 75"/>
                                    <wps:cNvCnPr/>
                                    <wps:spPr>
                                      <a:xfrm flipV="1">
                                        <a:off x="4860032" y="1491338"/>
                                        <a:ext cx="374035" cy="569510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77" name="矩形 77"/>
                                    <wps:cNvSpPr/>
                                    <wps:spPr>
                                      <a:xfrm>
                                        <a:off x="5234068" y="1183137"/>
                                        <a:ext cx="1323207" cy="616397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1FD307B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Cs w:val="36"/>
                                            </w:rPr>
                                            <w:t>開啟電源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wps:wsp>
                                    <wps:cNvPr id="80" name="直線接點 80"/>
                                    <wps:cNvCnPr/>
                                    <wps:spPr>
                                      <a:xfrm flipV="1">
                                        <a:off x="2627784" y="4509120"/>
                                        <a:ext cx="504056" cy="166328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ysDot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81" name="矩形 81"/>
                                    <wps:cNvSpPr/>
                                    <wps:spPr>
                                      <a:xfrm>
                                        <a:off x="395536" y="3237156"/>
                                        <a:ext cx="2376264" cy="3360196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DDC10EE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20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微軟正黑體" w:cstheme="minorBidi" w:hint="eastAsia"/>
                                              <w:color w:val="000000" w:themeColor="text1"/>
                                              <w:kern w:val="24"/>
                                              <w:sz w:val="28"/>
                                              <w:szCs w:val="36"/>
                                            </w:rPr>
                                            <w:t>開啟背面總電源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  <pic:pic xmlns:pic="http://schemas.openxmlformats.org/drawingml/2006/picture">
                                    <pic:nvPicPr>
                                      <pic:cNvPr id="82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22" cstate="email">
                                        <a:extLst>
                                          <a:ext uri="{28A0092B-C50C-407E-A947-70E740481C1C}">
                                            <a14:useLocalDpi xmlns:a14="http://schemas.microsoft.com/office/drawing/2010/main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539552" y="3789040"/>
                                        <a:ext cx="2016224" cy="264483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miter lim="800000"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  <wps:wsp>
                                    <wps:cNvPr id="90" name="橢圓 90"/>
                                    <wps:cNvSpPr/>
                                    <wps:spPr>
                                      <a:xfrm flipV="1">
                                        <a:off x="827584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3" name="橢圓 93"/>
                                    <wps:cNvSpPr/>
                                    <wps:spPr>
                                      <a:xfrm flipV="1">
                                        <a:off x="2051720" y="4941168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6" name="橢圓 96"/>
                                    <wps:cNvSpPr/>
                                    <wps:spPr>
                                      <a:xfrm flipV="1">
                                        <a:off x="827584" y="6093296"/>
                                        <a:ext cx="216024" cy="216024"/>
                                      </a:xfrm>
                                      <a:prstGeom prst="ellipse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tlCol="0" anchor="ctr"/>
                                  </wps:wsp>
                                  <wps:wsp>
                                    <wps:cNvPr id="97" name="直線接點 97"/>
                                    <wps:cNvCnPr/>
                                    <wps:spPr>
                                      <a:xfrm>
                                        <a:off x="1115616" y="6093296"/>
                                        <a:ext cx="288031" cy="297137"/>
                                      </a:xfrm>
                                      <a:prstGeom prst="line">
                                        <a:avLst/>
                                      </a:prstGeom>
                                      <a:ln w="38100">
                                        <a:solidFill>
                                          <a:srgbClr val="FF0000"/>
                                        </a:solidFill>
                                        <a:prstDash val="solid"/>
                                      </a:ln>
                                    </wps:spPr>
                                    <wps:style>
                                      <a:lnRef idx="1">
                                        <a:schemeClr val="accent3"/>
                                      </a:lnRef>
                                      <a:fillRef idx="0">
                                        <a:schemeClr val="accent3"/>
                                      </a:fillRef>
                                      <a:effectRef idx="0">
                                        <a:schemeClr val="accent3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98" name="矩形 98"/>
                                    <wps:cNvSpPr/>
                                    <wps:spPr>
                                      <a:xfrm>
                                        <a:off x="1403647" y="6165304"/>
                                        <a:ext cx="1152127" cy="450258"/>
                                      </a:xfrm>
                                      <a:prstGeom prst="rect">
                                        <a:avLst/>
                                      </a:prstGeom>
                                      <a:solidFill>
                                        <a:schemeClr val="bg1"/>
                                      </a:solidFill>
                                      <a:ln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1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txbx>
                                      <w:txbxContent>
                                        <w:p w14:paraId="7E827AA9" w14:textId="77777777" w:rsidR="00F664B6" w:rsidRPr="002D3B39" w:rsidRDefault="00F664B6" w:rsidP="00F664B6">
                                          <w:pPr>
                                            <w:pStyle w:val="Web"/>
                                            <w:spacing w:before="0" w:beforeAutospacing="0" w:after="0" w:afterAutospacing="0"/>
                                            <w:rPr>
                                              <w:sz w:val="18"/>
                                            </w:rPr>
                                          </w:pPr>
                                          <w:r w:rsidRPr="002D3B39">
                                            <w:rPr>
                                              <w:rFonts w:asciiTheme="minorHAnsi" w:eastAsia="微軟正黑體" w:hAnsi="Calibri" w:cstheme="minorBidi"/>
                                              <w:b/>
                                              <w:bCs/>
                                              <w:color w:val="FF0000"/>
                                              <w:kern w:val="24"/>
                                              <w:szCs w:val="36"/>
                                            </w:rPr>
                                            <w:t>220VAC</w:t>
                                          </w:r>
                                        </w:p>
                                      </w:txbxContent>
                                    </wps:txbx>
                                    <wps:bodyPr rtlCol="0" anchor="t"/>
                                  </wps:wsp>
                                </wpg:grpSp>
                                <wps:wsp>
                                  <wps:cNvPr id="99" name="橢圓 99"/>
                                  <wps:cNvSpPr/>
                                  <wps:spPr>
                                    <a:xfrm flipV="1">
                                      <a:off x="1403648" y="5589240"/>
                                      <a:ext cx="216024" cy="216024"/>
                                    </a:xfrm>
                                    <a:prstGeom prst="ellipse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tlCol="0" anchor="ctr"/>
                                </wps:wsp>
                              </wpg:grpSp>
                              <wps:wsp>
                                <wps:cNvPr id="100" name="橢圓 100"/>
                                <wps:cNvSpPr/>
                                <wps:spPr>
                                  <a:xfrm>
                                    <a:off x="6254189" y="1961103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6EA89D81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 w:rsidRPr="002D3B39">
                                        <w:rPr>
                                          <w:rFonts w:ascii="標楷體" w:eastAsia="標楷體" w:hAnsi="標楷體" w:hint="eastAsia"/>
                                          <w:b/>
                                        </w:rPr>
                                        <w:t>4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1" name="橢圓 101"/>
                                <wps:cNvSpPr/>
                                <wps:spPr>
                                  <a:xfrm>
                                    <a:off x="7027292" y="2349262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5AF3E4C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3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2" name="橢圓 102"/>
                                <wps:cNvSpPr/>
                                <wps:spPr>
                                  <a:xfrm>
                                    <a:off x="4225872" y="2147994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3EF5BAC2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2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  <wps:wsp>
                                <wps:cNvPr id="103" name="橢圓 103"/>
                                <wps:cNvSpPr/>
                                <wps:spPr>
                                  <a:xfrm>
                                    <a:off x="377270" y="2622408"/>
                                    <a:ext cx="536254" cy="585995"/>
                                  </a:xfrm>
                                  <a:prstGeom prst="ellipse">
                                    <a:avLst/>
                                  </a:prstGeom>
                                  <a:ln>
                                    <a:noFill/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740A7373" w14:textId="77777777" w:rsidR="00F664B6" w:rsidRPr="002D3B39" w:rsidRDefault="00F664B6" w:rsidP="00F664B6">
                                      <w:pPr>
                                        <w:pStyle w:val="Web"/>
                                        <w:spacing w:before="0" w:beforeAutospacing="0" w:after="0" w:afterAutospacing="0"/>
                                        <w:jc w:val="center"/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</w:pPr>
                                      <w:r>
                                        <w:rPr>
                                          <w:rFonts w:ascii="標楷體" w:eastAsia="標楷體" w:hAnsi="標楷體"/>
                                          <w:b/>
                                        </w:rPr>
                                        <w:t>1</w:t>
                                      </w:r>
                                    </w:p>
                                  </w:txbxContent>
                                </wps:txbx>
                                <wps:bodyPr rtlCol="0" anchor="ctr"/>
                              </wps:wsp>
                            </wpg:grpSp>
                            <wps:wsp>
                              <wps:cNvPr id="104" name="橢圓 104"/>
                              <wps:cNvSpPr/>
                              <wps:spPr>
                                <a:xfrm>
                                  <a:off x="7884368" y="5085184"/>
                                  <a:ext cx="144016" cy="144016"/>
                                </a:xfrm>
                                <a:prstGeom prst="ellipse">
                                  <a:avLst/>
                                </a:prstGeom>
                                <a:noFill/>
                                <a:ln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tlCol="0" anchor="ctr"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7A0F23" id="群組 52" o:spid="_x0000_s1027" style="width:489pt;height:306pt;mso-position-horizontal-relative:char;mso-position-vertical-relative:line" coordorigin="3772,6206" coordsize="88752,5994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">
                      <v:group id="_x0000_s1028" style="position:absolute;left:3772;top:6206;width:88753;height:59949" coordorigin="3772,6206" coordsize="88752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      <v:group id="群組 50" o:spid="_x0000_s1029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      <v:group id="群組 53" o:spid="_x0000_s1030" style="position:absolute;left:3955;top:6206;width:88570;height:59949" coordorigin="3955,6206" coordsize="88569,599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      <v:shapetype id="_x0000_t75" coordsize="21600,21600" o:spt="75" o:preferrelative="t" path="m@4@5l@4@11@9@11@9@5xe" filled="f" stroked="f">
                              <v:stroke joinstyle="miter"/>
                              <v:formulas>
                                <v:f eqn="if lineDrawn pixelLineWidth 0"/>
                                <v:f eqn="sum @0 1 0"/>
                                <v:f eqn="sum 0 0 @1"/>
                                <v:f eqn="prod @2 1 2"/>
                                <v:f eqn="prod @3 21600 pixelWidth"/>
                                <v:f eqn="prod @3 21600 pixelHeight"/>
                                <v:f eqn="sum @0 0 1"/>
                                <v:f eqn="prod @6 1 2"/>
                                <v:f eqn="prod @7 21600 pixelWidth"/>
                                <v:f eqn="sum @8 21600 0"/>
                                <v:f eqn="prod @7 21600 pixelHeight"/>
                                <v:f eqn="sum @10 21600 0"/>
                              </v:formulas>
                              <v:path o:extrusionok="f" gradientshapeok="t" o:connecttype="rect"/>
                              <o:lock v:ext="edit" aspectratio="t"/>
                            </v:shapetype>
                            <v:shape id="Picture 2" o:spid="_x0000_s1031" type="#_x0000_t75" style="position:absolute;left:29158;top:6206;width:37719;height:5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">
                              <v:imagedata r:id="rId23" o:title=""/>
                            </v:shape>
                            <v:line id="直線接點 55" o:spid="_x0000_s1032" style="position:absolute;flip:x;visibility:visible;mso-wrap-style:square" from="28438,12687" to="37799,128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" strokecolor="#00b0f0" strokeweight="3pt">
                              <v:stroke dashstyle="1 1" joinstyle="miter"/>
                            </v:line>
                            <v:shape id="文字方塊 5" o:spid="_x0000_s1033" type="#_x0000_t202" style="position:absolute;left:13316;top:11027;width:15126;height:50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" filled="f" strokecolor="#00b0f0" strokeweight="2.25pt">
                              <v:textbox>
                                <w:txbxContent>
                                  <w:p w14:paraId="4702DC52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Chroma 8000</w:t>
                                    </w:r>
                                  </w:p>
                                </w:txbxContent>
                              </v:textbox>
                            </v:shape>
                            <v:line id="直線接點 58" o:spid="_x0000_s1034" style="position:absolute;flip:y;visibility:visible;mso-wrap-style:square" from="57523,24928" to="58102,290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" strokecolor="#00b0f0" strokeweight="3pt">
                              <v:stroke dashstyle="1 1" joinstyle="miter"/>
                            </v:line>
                            <v:shape id="文字方塊 12" o:spid="_x0000_s1035" type="#_x0000_t202" style="position:absolute;left:52342;top:18580;width:13503;height:63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" fillcolor="white [3212]" strokecolor="#00b0f0" strokeweight="2.25pt">
                              <v:textbox>
                                <w:txbxContent>
                                  <w:p w14:paraId="53CB0F54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開啟電腦</w:t>
                                    </w:r>
                                  </w:p>
                                </w:txbxContent>
                              </v:textbox>
                            </v:shape>
                            <v:oval id="橢圓 60" o:spid="_x0000_s1036" style="position:absolute;left:47160;top:19888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TOCj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vD5/&#10;yT9Ar/8BAAD//wMAUEsBAi0AFAAGAAgAAAAhANvh9svuAAAAhQEAABMAAAAAAAAAAAAAAAAAAAAA&#10;AFtDb250ZW50X1R5cGVzXS54bWxQSwECLQAUAAYACAAAACEAWvQsW78AAAAVAQAACwAAAAAAAAAA&#10;AAAAAAAfAQAAX3JlbHMvLnJlbHNQSwECLQAUAAYACAAAACEAgUzgo70AAADbAAAADwAAAAAAAAAA&#10;AAAAAAAHAgAAZHJzL2Rvd25yZXYueG1sUEsFBgAAAAADAAMAtwAAAPECAAAAAA==&#10;" filled="f" strokecolor="red" strokeweight="1pt">
                              <v:stroke joinstyle="miter"/>
                            </v:oval>
                            <v:rect id="矩形 61" o:spid="_x0000_s1037" style="position:absolute;left:33478;top:39056;width:16562;height:1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" filled="f" strokecolor="red" strokeweight="1pt"/>
                            <v:line id="直線接點 62" o:spid="_x0000_s1038" style="position:absolute;flip:y;visibility:visible;mso-wrap-style:square" from="50040,46222" to="68762,478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" strokecolor="red" strokeweight="3pt">
                              <v:stroke dashstyle="1 1" joinstyle="miter"/>
                            </v:line>
                            <v:rect id="矩形 63" o:spid="_x0000_s1039" style="position:absolute;left:68762;top:29352;width:23763;height:3374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3017E5AE" w14:textId="77777777" w:rsidR="00F664B6" w:rsidRPr="00082838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082838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shape id="Picture 3" o:spid="_x0000_s1040" type="#_x0000_t75" style="position:absolute;left:70272;top:34983;width:20813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">
                              <v:imagedata r:id="rId24" o:title=""/>
                            </v:shape>
                            <v:oval id="橢圓 68" o:spid="_x0000_s1041" style="position:absolute;left:73663;top:37884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" filled="f" strokecolor="red" strokeweight="1pt">
                              <v:stroke joinstyle="miter"/>
                            </v:oval>
                            <v:oval id="橢圓 72" o:spid="_x0000_s1042" style="position:absolute;left:73663;top:44460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3" o:spid="_x0000_s1043" style="position:absolute;left:86381;top:5094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R+gJwQAAANsAAAAPAAAAZHJzL2Rvd25yZXYueG1sRI9fa8JA&#10;EMTfC36HYwVfSr3YQ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PRH6AnBAAAA2wAAAA8AAAAA&#10;AAAAAAAAAAAABwIAAGRycy9kb3ducmV2LnhtbFBLBQYAAAAAAwADALcAAAD1AgAAAAA=&#10;" filled="f" strokecolor="red" strokeweight="1pt">
                              <v:stroke joinstyle="miter"/>
                            </v:oval>
                            <v:oval id="橢圓 74" o:spid="_x0000_s1044" style="position:absolute;left:74669;top:56511;width:1440;height: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" filled="f" strokecolor="red" strokeweight="1pt">
                              <v:stroke joinstyle="miter"/>
                            </v:oval>
                            <v:line id="直線接點 75" o:spid="_x0000_s1045" style="position:absolute;flip:y;visibility:visible;mso-wrap-style:square" from="48600,14913" to="52340,206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" strokecolor="red" strokeweight="3pt">
                              <v:stroke dashstyle="1 1" joinstyle="miter"/>
                            </v:line>
                            <v:rect id="矩形 77" o:spid="_x0000_s1046" style="position:absolute;left:52340;top:11831;width:13232;height:61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" fillcolor="white [3212]" strokecolor="red" strokeweight="1pt">
                              <v:textbox>
                                <w:txbxContent>
                                  <w:p w14:paraId="1FD307B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Cs w:val="36"/>
                                      </w:rPr>
                                      <w:t>開啟電源</w:t>
                                    </w:r>
                                  </w:p>
                                </w:txbxContent>
                              </v:textbox>
                            </v:rect>
                            <v:line id="直線接點 80" o:spid="_x0000_s1047" style="position:absolute;flip:y;visibility:visible;mso-wrap-style:square" from="26277,45091" to="31318,467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" strokecolor="red" strokeweight="3pt">
                              <v:stroke dashstyle="1 1" joinstyle="miter"/>
                            </v:line>
                            <v:rect id="矩形 81" o:spid="_x0000_s1048" style="position:absolute;left:3955;top:32371;width:23763;height:336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" fillcolor="white [3212]" strokecolor="red" strokeweight="1pt">
                              <v:textbox>
                                <w:txbxContent>
                                  <w:p w14:paraId="7DDC10EE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20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微軟正黑體" w:cstheme="minorBidi" w:hint="eastAsia"/>
                                        <w:color w:val="000000" w:themeColor="text1"/>
                                        <w:kern w:val="24"/>
                                        <w:sz w:val="28"/>
                                        <w:szCs w:val="36"/>
                                      </w:rPr>
                                      <w:t>開啟背面總電源</w:t>
                                    </w:r>
                                  </w:p>
                                </w:txbxContent>
                              </v:textbox>
                            </v:rect>
                            <v:shape id="Picture 2" o:spid="_x0000_s1049" type="#_x0000_t75" style="position:absolute;left:5395;top:37890;width:20162;height:26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">
                              <v:imagedata r:id="rId25" o:title=""/>
                            </v:shape>
                            <v:oval id="橢圓 90" o:spid="_x0000_s1050" style="position:absolute;left:8275;top:49411;width:2161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" filled="f" strokecolor="red" strokeweight="1pt">
                              <v:stroke joinstyle="miter"/>
                            </v:oval>
                            <v:oval id="橢圓 93" o:spid="_x0000_s1051" style="position:absolute;left:20517;top:49411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" filled="f" strokecolor="red" strokeweight="1pt">
                              <v:stroke joinstyle="miter"/>
                            </v:oval>
                            <v:oval id="橢圓 96" o:spid="_x0000_s1052" style="position:absolute;left:8275;top:60932;width:2161;height:216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" filled="f" strokecolor="red" strokeweight="1pt">
                              <v:stroke joinstyle="miter"/>
                            </v:oval>
                            <v:line id="直線接點 97" o:spid="_x0000_s1053" style="position:absolute;visibility:visible;mso-wrap-style:square" from="11156,60932" to="14036,6390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" strokecolor="red" strokeweight="3pt">
                              <v:stroke joinstyle="miter"/>
                            </v:line>
                            <v:rect id="矩形 98" o:spid="_x0000_s1054" style="position:absolute;left:14036;top:61653;width:11521;height:45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" fillcolor="white [3212]" strokecolor="red" strokeweight="1pt">
                              <v:textbox>
                                <w:txbxContent>
                                  <w:p w14:paraId="7E827AA9" w14:textId="77777777" w:rsidR="00F664B6" w:rsidRPr="002D3B39" w:rsidRDefault="00F664B6" w:rsidP="00F664B6">
                                    <w:pPr>
                                      <w:pStyle w:val="Web"/>
                                      <w:spacing w:before="0" w:beforeAutospacing="0" w:after="0" w:afterAutospacing="0"/>
                                      <w:rPr>
                                        <w:sz w:val="18"/>
                                      </w:rPr>
                                    </w:pPr>
                                    <w:r w:rsidRPr="002D3B39">
                                      <w:rPr>
                                        <w:rFonts w:asciiTheme="minorHAnsi" w:eastAsia="微軟正黑體" w:hAnsi="Calibri" w:cstheme="minorBidi"/>
                                        <w:b/>
                                        <w:bCs/>
                                        <w:color w:val="FF0000"/>
                                        <w:kern w:val="24"/>
                                        <w:szCs w:val="36"/>
                                      </w:rPr>
                                      <w:t>220VAC</w:t>
                                    </w:r>
                                  </w:p>
                                </w:txbxContent>
                              </v:textbox>
                            </v:rect>
                          </v:group>
                          <v:oval id="橢圓 99" o:spid="_x0000_s1055" style="position:absolute;left:14036;top:55892;width:2160;height:2160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" filled="f" strokecolor="red" strokeweight="1pt">
                            <v:stroke joinstyle="miter"/>
                          </v:oval>
                        </v:group>
                        <v:oval id="橢圓 100" o:spid="_x0000_s1056" style="position:absolute;left:62541;top:19611;width:5363;height:58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" fillcolor="#5b9bd5 [3204]" stroked="f" strokeweight="1pt">
                          <v:stroke joinstyle="miter"/>
                          <v:textbox>
                            <w:txbxContent>
                              <w:p w14:paraId="6EA89D81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 w:rsidRPr="002D3B39">
                                  <w:rPr>
                                    <w:rFonts w:ascii="標楷體" w:eastAsia="標楷體" w:hAnsi="標楷體" w:hint="eastAsia"/>
                                    <w:b/>
                                  </w:rPr>
                                  <w:t>4</w:t>
                                </w:r>
                              </w:p>
                            </w:txbxContent>
                          </v:textbox>
                        </v:oval>
                        <v:oval id="橢圓 101" o:spid="_x0000_s1057" style="position:absolute;left:70272;top:23492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55AF3E4C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3</w:t>
                                </w:r>
                              </w:p>
                            </w:txbxContent>
                          </v:textbox>
                        </v:oval>
                        <v:oval id="橢圓 102" o:spid="_x0000_s1058" style="position:absolute;left:42258;top:21479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" fillcolor="#5b9bd5 [3204]" stroked="f" strokeweight="1pt">
                          <v:stroke joinstyle="miter"/>
                          <v:textbox>
                            <w:txbxContent>
                              <w:p w14:paraId="3EF5BAC2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2</w:t>
                                </w:r>
                              </w:p>
                            </w:txbxContent>
                          </v:textbox>
                        </v:oval>
                        <v:oval id="橢圓 103" o:spid="_x0000_s1059" style="position:absolute;left:3772;top:26224;width:5363;height:58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" fillcolor="#5b9bd5 [3204]" stroked="f" strokeweight="1pt">
                          <v:stroke joinstyle="miter"/>
                          <v:textbox>
                            <w:txbxContent>
                              <w:p w14:paraId="740A7373" w14:textId="77777777" w:rsidR="00F664B6" w:rsidRPr="002D3B39" w:rsidRDefault="00F664B6" w:rsidP="00F664B6">
                                <w:pPr>
                                  <w:pStyle w:val="Web"/>
                                  <w:spacing w:before="0" w:beforeAutospacing="0" w:after="0" w:afterAutospacing="0"/>
                                  <w:jc w:val="center"/>
                                  <w:rPr>
                                    <w:rFonts w:ascii="標楷體" w:eastAsia="標楷體" w:hAnsi="標楷體"/>
                                    <w:b/>
                                  </w:rPr>
                                </w:pPr>
                                <w:r>
                                  <w:rPr>
                                    <w:rFonts w:ascii="標楷體" w:eastAsia="標楷體" w:hAnsi="標楷體"/>
                                    <w:b/>
                                  </w:rPr>
                                  <w:t>1</w:t>
                                </w:r>
                              </w:p>
                            </w:txbxContent>
                          </v:textbox>
                        </v:oval>
                      </v:group>
                      <v:oval id="橢圓 104" o:spid="_x0000_s1060" style="position:absolute;left:78843;top:50851;width:1440;height:14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" filled="f" strokecolor="red" strokeweight="1pt">
                        <v:stroke joinstyle="miter"/>
                      </v:oval>
                      <w10:anchorlock/>
                    </v:group>
                  </w:pict>
                </mc:Fallback>
              </mc:AlternateContent>
            </w:r>
          </w:p>
          <w:p w14:paraId="2F50601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b/>
              </w:rPr>
            </w:pPr>
          </w:p>
        </w:tc>
      </w:tr>
      <w:tr w:rsidR="00F664B6" w:rsidRPr="00E41E25" w14:paraId="2782AFA0" w14:textId="77777777" w:rsidTr="00A23657">
        <w:tblPrEx>
          <w:shd w:val="clear" w:color="auto" w:fill="auto"/>
        </w:tblPrEx>
        <w:trPr>
          <w:gridAfter w:val="4"/>
          <w:wAfter w:w="279" w:type="dxa"/>
          <w:trHeight w:val="546"/>
        </w:trPr>
        <w:tc>
          <w:tcPr>
            <w:tcW w:w="15143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hideMark/>
          </w:tcPr>
          <w:p w14:paraId="796EB780" w14:textId="31E2D785" w:rsidR="00F664B6" w:rsidRPr="00E41E25" w:rsidRDefault="00F664B6" w:rsidP="00C029B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bookmarkStart w:id="32" w:name="_Toc50389633"/>
            <w:bookmarkStart w:id="33" w:name="_Toc50389682"/>
            <w:bookmarkStart w:id="34" w:name="_Toc116982711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程式參數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&amp;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環境設定</w:t>
            </w:r>
            <w:bookmarkEnd w:id="32"/>
            <w:bookmarkEnd w:id="33"/>
            <w:bookmarkEnd w:id="34"/>
          </w:p>
        </w:tc>
      </w:tr>
      <w:tr w:rsidR="00F664B6" w:rsidRPr="00E41E25" w14:paraId="39568D5E" w14:textId="77777777" w:rsidTr="00A23657">
        <w:tblPrEx>
          <w:shd w:val="clear" w:color="auto" w:fill="auto"/>
        </w:tblPrEx>
        <w:trPr>
          <w:gridAfter w:val="4"/>
          <w:wAfter w:w="279" w:type="dxa"/>
          <w:trHeight w:val="7923"/>
        </w:trPr>
        <w:tc>
          <w:tcPr>
            <w:tcW w:w="850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845FF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7BC21C4D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6DFD03D" wp14:editId="63449A96">
                  <wp:extent cx="627321" cy="743784"/>
                  <wp:effectExtent l="0" t="0" r="1905" b="0"/>
                  <wp:docPr id="198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 t="30817" r="71126" b="374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2800" cy="75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</w:t>
            </w:r>
          </w:p>
          <w:p w14:paraId="60C4BFEA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77035D47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9EB51F2" wp14:editId="7B7177D0">
                  <wp:extent cx="3482975" cy="1192530"/>
                  <wp:effectExtent l="0" t="0" r="0" b="0"/>
                  <wp:docPr id="199" name="圖片 17" descr="一張含有 文字, 螢幕擷取畫面, 多媒體, 軟體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圖片 17" descr="一張含有 文字, 螢幕擷取畫面, 多媒體, 軟體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82975" cy="11925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1E74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467616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0988A3AB" wp14:editId="5690AC9B">
                  <wp:extent cx="2790825" cy="2289031"/>
                  <wp:effectExtent l="0" t="0" r="0" b="0"/>
                  <wp:docPr id="209" name="圖片 209" descr="S__42107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9" descr="S__42107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6913" cy="22940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  </w: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337534A" wp14:editId="1C830032">
                  <wp:extent cx="1844675" cy="1955800"/>
                  <wp:effectExtent l="0" t="0" r="0" b="0"/>
                  <wp:docPr id="210" name="圖片 210" descr="S__42107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0" descr="S__42107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195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52D2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8AB4E7C" wp14:editId="0EEEE076">
                  <wp:extent cx="4826635" cy="2632075"/>
                  <wp:effectExtent l="0" t="0" r="0" b="0"/>
                  <wp:docPr id="200" name="圖片 200" descr="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0" descr="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263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5E39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62D59241" w14:textId="4EBE0E26" w:rsidR="00F664B6" w:rsidRPr="00E41E25" w:rsidRDefault="00E41E25" w:rsidP="00C029B0">
            <w:pPr>
              <w:rPr>
                <w:rFonts w:asciiTheme="minorHAnsi" w:eastAsia="微軟正黑體" w:hAnsiTheme="minorHAnsi" w:cstheme="minorHAnsi"/>
                <w:noProof/>
              </w:rPr>
            </w:pPr>
            <w:r>
              <w:rPr>
                <w:rFonts w:ascii="微軟正黑體" w:eastAsia="微軟正黑體" w:hAnsi="微軟正黑體" w:cs="Arial"/>
                <w:noProof/>
              </w:rPr>
              <w:drawing>
                <wp:anchor distT="0" distB="0" distL="114300" distR="114300" simplePos="0" relativeHeight="251658266" behindDoc="0" locked="0" layoutInCell="1" allowOverlap="1" wp14:anchorId="613CF507" wp14:editId="7306CEDD">
                  <wp:simplePos x="0" y="0"/>
                  <wp:positionH relativeFrom="column">
                    <wp:posOffset>2282825</wp:posOffset>
                  </wp:positionH>
                  <wp:positionV relativeFrom="paragraph">
                    <wp:posOffset>2169160</wp:posOffset>
                  </wp:positionV>
                  <wp:extent cx="437321" cy="437321"/>
                  <wp:effectExtent l="0" t="0" r="0" b="0"/>
                  <wp:wrapNone/>
                  <wp:docPr id="887021000" name="圖形 282" descr="核取方塊 (打勾) 外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7021000" name="圖形 887021000" descr="核取方塊 (打勾) 外框"/>
                          <pic:cNvPicPr/>
                        </pic:nvPicPr>
                        <pic:blipFill>
                          <a:blip r:embed="rId31">
                            <a:extLst>
                              <a:ext uri="{96DAC541-7B7A-43D3-8B79-37D633B846F1}">
                                <asvg:svgBlip xmlns:asvg="http://schemas.microsoft.com/office/drawing/2016/SVG/main" r:embed="rId3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7321" cy="437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2" behindDoc="0" locked="0" layoutInCell="1" allowOverlap="1" wp14:anchorId="7D25DA8B" wp14:editId="64628B38">
                      <wp:simplePos x="0" y="0"/>
                      <wp:positionH relativeFrom="column">
                        <wp:posOffset>2673985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9" name="圓角矩形圖說文字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FFBEDD9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DC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7D25DA8B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圓角矩形圖說文字 49" o:spid="_x0000_s1061" type="#_x0000_t62" style="position:absolute;margin-left:210.55pt;margin-top:165.35pt;width:95.25pt;height:30.75pt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TOwh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" adj="8341,-8363" fillcolor="#5b9bd5 [3204]" strokecolor="#1f4d78 [1604]" strokeweight="1pt">
                      <v:textbox>
                        <w:txbxContent>
                          <w:p w14:paraId="4FFBEDD9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1" behindDoc="0" locked="0" layoutInCell="1" allowOverlap="1" wp14:anchorId="5374B6BA" wp14:editId="38B72065">
                      <wp:simplePos x="0" y="0"/>
                      <wp:positionH relativeFrom="column">
                        <wp:posOffset>740410</wp:posOffset>
                      </wp:positionH>
                      <wp:positionV relativeFrom="paragraph">
                        <wp:posOffset>2099945</wp:posOffset>
                      </wp:positionV>
                      <wp:extent cx="1209675" cy="390525"/>
                      <wp:effectExtent l="0" t="171450" r="28575" b="28575"/>
                      <wp:wrapNone/>
                      <wp:docPr id="48" name="圓角矩形圖說文字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9675" cy="390525"/>
                              </a:xfrm>
                              <a:prstGeom prst="wedgeRoundRectCallout">
                                <a:avLst>
                                  <a:gd name="adj1" fmla="val -11384"/>
                                  <a:gd name="adj2" fmla="val -88719"/>
                                  <a:gd name="adj3" fmla="val 16667"/>
                                </a:avLst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EE08D67" w14:textId="77777777" w:rsidR="00F664B6" w:rsidRDefault="00F664B6" w:rsidP="00F664B6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AC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374B6BA" id="圓角矩形圖說文字 48" o:spid="_x0000_s1062" type="#_x0000_t62" style="position:absolute;margin-left:58.3pt;margin-top:165.35pt;width:95.25pt;height:30.75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" adj="8341,-8363" fillcolor="#5b9bd5 [3204]" strokecolor="#1f4d78 [1604]" strokeweight="1pt">
                      <v:textbox>
                        <w:txbxContent>
                          <w:p w14:paraId="0EE08D67" w14:textId="77777777" w:rsidR="00F664B6" w:rsidRDefault="00F664B6" w:rsidP="00F664B6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AC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F8F869D" wp14:editId="4B0E5FCC">
                  <wp:extent cx="2266315" cy="2266315"/>
                  <wp:effectExtent l="0" t="0" r="0" b="0"/>
                  <wp:docPr id="201" name="圖片 201" descr="一張含有 文字, 纜線, 千斤頂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圖片 201" descr="一張含有 文字, 纜線, 千斤頂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66315" cy="2266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t xml:space="preserve">  </w:t>
            </w:r>
            <w:r w:rsidR="00F664B6"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BF1CC3F" wp14:editId="421FF555">
                  <wp:extent cx="1654175" cy="1558290"/>
                  <wp:effectExtent l="0" t="0" r="0" b="0"/>
                  <wp:docPr id="202" name="圖片 202" descr="一張含有 文字, 電源插頭與插座, 纜線, 插頭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圖片 202" descr="一張含有 文字, 電源插頭與插座, 纜線, 插頭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4175" cy="1558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658AD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</w:rPr>
            </w:pPr>
          </w:p>
          <w:p w14:paraId="27E5B992" w14:textId="77777777" w:rsidR="00F664B6" w:rsidRPr="00E41E25" w:rsidRDefault="00F664B6" w:rsidP="00C029B0">
            <w:pPr>
              <w:numPr>
                <w:ilvl w:val="1"/>
                <w:numId w:val="8"/>
              </w:numPr>
              <w:ind w:left="453" w:hanging="440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測試程式設定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:</w:t>
            </w:r>
          </w:p>
          <w:p w14:paraId="330CD31C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C33C28D" wp14:editId="5F13880E">
                  <wp:extent cx="3355340" cy="2210435"/>
                  <wp:effectExtent l="0" t="0" r="0" b="0"/>
                  <wp:docPr id="203" name="圖片 203" descr="一張含有 文字, 螢幕擷取畫面, 字型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圖片 203" descr="一張含有 文字, 螢幕擷取畫面, 字型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5340" cy="2210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E0BA514" w14:textId="77777777" w:rsidR="00F664B6" w:rsidRPr="00E41E25" w:rsidRDefault="00F664B6" w:rsidP="00C029B0">
            <w:pPr>
              <w:ind w:left="453"/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6FC8A3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4CCE3E3B" wp14:editId="0B577A8C">
                  <wp:extent cx="4325620" cy="1184910"/>
                  <wp:effectExtent l="0" t="0" r="0" b="0"/>
                  <wp:docPr id="204" name="圖片 204" descr="一張含有 文字, 螢幕擷取畫面, 字型, 行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圖片 204" descr="一張含有 文字, 螢幕擷取畫面, 字型, 行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562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F41619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0A48CD0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lastRenderedPageBreak/>
              <w:drawing>
                <wp:inline distT="0" distB="0" distL="0" distR="0" wp14:anchorId="7F017DF1" wp14:editId="7749828E">
                  <wp:extent cx="3180715" cy="2655570"/>
                  <wp:effectExtent l="0" t="0" r="0" b="0"/>
                  <wp:docPr id="205" name="圖片 205" descr="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5" descr="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80715" cy="2655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AD8FF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57810E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5A22731A" wp14:editId="76A68D79">
                  <wp:extent cx="3164840" cy="2393315"/>
                  <wp:effectExtent l="0" t="0" r="0" b="0"/>
                  <wp:docPr id="206" name="圖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64840" cy="239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2D4D8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lastRenderedPageBreak/>
              <w:drawing>
                <wp:inline distT="0" distB="0" distL="0" distR="0" wp14:anchorId="6E8E63C6" wp14:editId="36051132">
                  <wp:extent cx="3442970" cy="2687320"/>
                  <wp:effectExtent l="0" t="0" r="0" b="0"/>
                  <wp:docPr id="207" name="圖片 1" descr="一張含有 文字, 螢幕擷取畫面, 軟體, 數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圖片 1" descr="一張含有 文字, 螢幕擷取畫面, 軟體, 數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42970" cy="2687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04053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</w:p>
          <w:p w14:paraId="73F95200" w14:textId="1D820F2B" w:rsidR="00F664B6" w:rsidRPr="00E41E25" w:rsidRDefault="00F664B6" w:rsidP="00E41E25">
            <w:pPr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1725B650" wp14:editId="6D422493">
                  <wp:extent cx="4581525" cy="2209055"/>
                  <wp:effectExtent l="0" t="0" r="0" b="1270"/>
                  <wp:docPr id="208" name="圖片 208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8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3218" cy="22098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4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CBB97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開啟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8020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程式</w:t>
            </w:r>
          </w:p>
          <w:p w14:paraId="2897FB6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699476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7F82F16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5D73B3D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3AC80F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27F4A4E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輸入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 xml:space="preserve">User ID: root, Password: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空白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.</w:t>
            </w:r>
          </w:p>
          <w:p w14:paraId="6F662DD1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按下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Login</w:t>
            </w:r>
          </w:p>
          <w:p w14:paraId="3DF8A2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4E0DC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BB4494D" w14:textId="77777777" w:rsidR="009431D5" w:rsidRPr="00E41E25" w:rsidRDefault="009431D5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174131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0E2EB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42384B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A6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15C044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解開紅框線材固定扣。</w:t>
            </w:r>
          </w:p>
          <w:p w14:paraId="621C6A3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使用可活動式束線帶，固定測試端子台至</w:t>
            </w:r>
          </w:p>
          <w:p w14:paraId="77246F3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生產平台</w:t>
            </w:r>
          </w:p>
          <w:p w14:paraId="4BCB6EA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660658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B234DE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4712FD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448A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7D146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將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ATE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輸入插頭接線到黃色接頭</w:t>
            </w:r>
          </w:p>
          <w:p w14:paraId="4683E472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需依照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DC or 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更換接頭</w:t>
            </w:r>
          </w:p>
          <w:p w14:paraId="4CDFB205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黃色接頭為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線外測試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)</w:t>
            </w:r>
          </w:p>
          <w:p w14:paraId="183C68B6" w14:textId="49297C8B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29608E1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8371C1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53D3FC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9C469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F0B1E4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8956F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7E51AF6" w14:textId="77777777" w:rsidR="00F664B6" w:rsidRPr="00E41E25" w:rsidRDefault="00F664B6" w:rsidP="00C029B0">
            <w:pPr>
              <w:numPr>
                <w:ilvl w:val="0"/>
                <w:numId w:val="9"/>
              </w:numPr>
              <w:spacing w:line="440" w:lineRule="exact"/>
              <w:ind w:left="374" w:hanging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Chroma 80614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接線為</w:t>
            </w:r>
          </w:p>
          <w:p w14:paraId="0B4825B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DC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69DA8E00" w14:textId="77777777" w:rsidR="00F664B6" w:rsidRPr="00E41E25" w:rsidRDefault="00F664B6" w:rsidP="00C029B0">
            <w:pPr>
              <w:spacing w:line="440" w:lineRule="exact"/>
              <w:ind w:left="374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 (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依工單產品使用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AC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更換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yellow"/>
              </w:rPr>
              <w:t>)</w:t>
            </w:r>
          </w:p>
          <w:p w14:paraId="008697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HV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AC</w:t>
            </w:r>
          </w:p>
          <w:p w14:paraId="4673B81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highlight w:val="lightGray"/>
              </w:rPr>
              <w:t>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品名含有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WV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及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LV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則為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  <w:highlight w:val="lightGray"/>
              </w:rPr>
              <w:t>DC.</w:t>
            </w:r>
          </w:p>
          <w:p w14:paraId="14D00A73" w14:textId="76B1C434" w:rsidR="00E41E25" w:rsidRPr="00D91E99" w:rsidRDefault="00E41E25" w:rsidP="00684FB1">
            <w:pPr>
              <w:spacing w:line="440" w:lineRule="exact"/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</w:p>
          <w:p w14:paraId="606ABBA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ACC9EE" w14:textId="0A894238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4CBA35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34773B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2F053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1E8626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14E010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Management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4AE4B8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437F50CB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64B480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116E49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64B9F7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E3062D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14C425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9B0AC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7FA680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69788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410EA2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b/>
                <w:bCs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NetExtension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Setting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</w:p>
          <w:p w14:paraId="2FDB3CE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BC8B3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4367FC6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79D095E2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12FFD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DED444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2603C1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EE2D5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C4DA35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9811B4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011DC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ADF6B9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82EC6EA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3413D3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None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sym w:font="Wingdings" w:char="F0E0"/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」選擇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OK</w:t>
            </w:r>
          </w:p>
          <w:p w14:paraId="05E94ED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右上點選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X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跳出</w:t>
            </w:r>
          </w:p>
          <w:p w14:paraId="6283132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982B91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0702FC0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88C32A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57FDF6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5AB1943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FF4EFD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2A0DB8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01373A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1548E02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27CC162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B79C149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68F8EA6E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304660CB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選擇「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GO/NO 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」後開啟程式</w:t>
            </w:r>
          </w:p>
          <w:p w14:paraId="16FC15A1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5FD678B5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</w:rPr>
            </w:pPr>
          </w:p>
          <w:p w14:paraId="41E1B2F0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0A9A6C58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13B2690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466C501D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7123200F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55FE9E42" w14:textId="77777777" w:rsid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720772A" w14:textId="77777777" w:rsidR="00E41E25" w:rsidRPr="00E41E25" w:rsidRDefault="00E41E25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35433DCD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</w:rPr>
            </w:pPr>
          </w:p>
          <w:p w14:paraId="6FA6B2FE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t>點選程式</w:t>
            </w:r>
          </w:p>
          <w:tbl>
            <w:tblPr>
              <w:tblW w:w="6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2434"/>
              <w:gridCol w:w="3969"/>
            </w:tblGrid>
            <w:tr w:rsidR="00F664B6" w:rsidRPr="00E41E25" w14:paraId="7BA17D86" w14:textId="77777777" w:rsidTr="00C029B0">
              <w:trPr>
                <w:trHeight w:val="333"/>
              </w:trPr>
              <w:tc>
                <w:tcPr>
                  <w:tcW w:w="2434" w:type="dxa"/>
                  <w:shd w:val="clear" w:color="000000" w:fill="FFC000"/>
                  <w:noWrap/>
                  <w:vAlign w:val="center"/>
                  <w:hideMark/>
                </w:tcPr>
                <w:p w14:paraId="692DAC16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3969" w:type="dxa"/>
                  <w:shd w:val="clear" w:color="000000" w:fill="FFC000"/>
                  <w:noWrap/>
                  <w:vAlign w:val="center"/>
                  <w:hideMark/>
                </w:tcPr>
                <w:p w14:paraId="182FC4E7" w14:textId="77777777" w:rsidR="00F664B6" w:rsidRPr="00E41E25" w:rsidRDefault="00F664B6" w:rsidP="00C029B0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Cs w:val="24"/>
                    </w:rPr>
                    <w:t>程式</w:t>
                  </w:r>
                </w:p>
              </w:tc>
            </w:tr>
            <w:tr w:rsidR="00DB5953" w:rsidRPr="00E41E25" w14:paraId="4480B93A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7D5972F0" w14:textId="293ABED5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0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{{prod1Name}}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6B9B6BBA" w14:textId="1B8C5C98" w:rsidR="00DB5953" w:rsidRPr="00E41E25" w:rsidRDefault="00DB5953" w:rsidP="00DB5953">
                  <w:pPr>
                    <w:widowControl/>
                    <w:jc w:val="both"/>
                    <w:rPr>
                      <w:rFonts w:asciiTheme="minorHAnsi" w:eastAsia="微軟正黑體" w:hAnsiTheme="minorHAnsi" w:cstheme="minorHAnsi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{{prod1Name}}</w:t>
                  </w:r>
                </w:p>
              </w:tc>
            </w:tr>
            <w:tr w:rsidR="00DB5953" w:rsidRPr="00E41E25" w14:paraId="2DB815F6" w14:textId="77777777" w:rsidTr="00C029B0">
              <w:trPr>
                <w:trHeight w:val="676"/>
              </w:trPr>
              <w:tc>
                <w:tcPr>
                  <w:tcW w:w="2434" w:type="dxa"/>
                  <w:shd w:val="clear" w:color="000000" w:fill="E2EFDA"/>
                  <w:noWrap/>
                  <w:vAlign w:val="center"/>
                </w:tcPr>
                <w:p w14:paraId="08FDCAD2" w14:textId="1F7815A6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Cs w:val="24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{{prod2Name}}</w:t>
                  </w:r>
                </w:p>
              </w:tc>
              <w:tc>
                <w:tcPr>
                  <w:tcW w:w="3969" w:type="dxa"/>
                  <w:shd w:val="clear" w:color="000000" w:fill="FFFF00"/>
                  <w:noWrap/>
                  <w:vAlign w:val="center"/>
                </w:tcPr>
                <w:p w14:paraId="0B5A994F" w14:textId="1799FE39" w:rsidR="00DB5953" w:rsidRPr="007E3CBF" w:rsidRDefault="00DB5953" w:rsidP="00DB5953">
                  <w:pPr>
                    <w:widowControl/>
                    <w:jc w:val="both"/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</w:pPr>
                  <w:r w:rsidRPr="007A634D">
                    <w:rPr>
                      <w:rFonts w:ascii="微軟正黑體" w:eastAsia="微軟正黑體" w:hAnsi="微軟正黑體" w:cs="Arial"/>
                      <w:color w:val="000000"/>
                      <w:kern w:val="0"/>
                      <w:sz w:val="22"/>
                      <w:szCs w:val="22"/>
                    </w:rPr>
                    <w:t>{{prod2Name}}</w:t>
                  </w:r>
                </w:p>
              </w:tc>
            </w:tr>
          </w:tbl>
          <w:p w14:paraId="7EB68670" w14:textId="77777777" w:rsidR="00E41E25" w:rsidRPr="00095324" w:rsidRDefault="00E41E25" w:rsidP="00E41E25">
            <w:pPr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</w:pPr>
            <w:r w:rsidRPr="009732DC"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>Note:</w:t>
            </w:r>
            <w:r>
              <w:rPr>
                <w:rFonts w:ascii="微軟正黑體" w:eastAsia="微軟正黑體" w:hAnsi="微軟正黑體" w:cs="Arial" w:hint="eastAsia"/>
                <w:b/>
                <w:bCs/>
                <w:color w:val="FF0000"/>
                <w:sz w:val="32"/>
                <w:szCs w:val="32"/>
                <w:u w:val="single"/>
              </w:rPr>
              <w:t xml:space="preserve"> </w:t>
            </w:r>
            <w:r w:rsidRPr="00095324">
              <w:rPr>
                <w:rFonts w:ascii="微軟正黑體" w:eastAsia="微軟正黑體" w:hAnsi="微軟正黑體" w:cs="Arial"/>
                <w:b/>
                <w:bCs/>
                <w:color w:val="FF0000"/>
                <w:sz w:val="32"/>
                <w:szCs w:val="32"/>
                <w:u w:val="single"/>
              </w:rPr>
              <w:t>以最新版本程式執行測試</w:t>
            </w:r>
          </w:p>
          <w:p w14:paraId="44304E39" w14:textId="77777777" w:rsidR="00F664B6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9EB06B5" w14:textId="77777777" w:rsidR="00DB5953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2787951C" w14:textId="77777777" w:rsidR="00DB5953" w:rsidRPr="00E41E25" w:rsidRDefault="00DB5953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  <w:p w14:paraId="0C35BC7F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048D1B2C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按「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GO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」，跳出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Barcode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t>視窗。</w:t>
            </w:r>
          </w:p>
          <w:p w14:paraId="345821F4" w14:textId="77777777" w:rsidR="00F664B6" w:rsidRPr="00E41E25" w:rsidRDefault="00F664B6" w:rsidP="00C029B0">
            <w:pPr>
              <w:numPr>
                <w:ilvl w:val="0"/>
                <w:numId w:val="9"/>
              </w:num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注意，生產時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Chroma ATE &amp;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資料收集器都需要各別刷槍一次</w:t>
            </w:r>
          </w:p>
          <w:p w14:paraId="341B659C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1A15CE97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  <w:r w:rsidRPr="00E41E25">
              <w:rPr>
                <w:rFonts w:ascii="新細明體" w:eastAsia="新細明體" w:hAnsi="新細明體" w:cs="新細明體" w:hint="eastAsia"/>
                <w:color w:val="FF0000"/>
                <w:sz w:val="32"/>
                <w:szCs w:val="32"/>
              </w:rPr>
              <w:t>※</w:t>
            </w:r>
            <w:r w:rsidRPr="00E41E25"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  <w:t>開啟程式如出現紅字訊息，請先確認設備是否全部開啟。</w:t>
            </w:r>
          </w:p>
          <w:p w14:paraId="7F7B83EE" w14:textId="77777777" w:rsidR="00F664B6" w:rsidRPr="00E41E25" w:rsidRDefault="00F664B6" w:rsidP="00C029B0">
            <w:pPr>
              <w:ind w:left="377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</w:p>
          <w:p w14:paraId="40813EE4" w14:textId="77777777" w:rsidR="00F664B6" w:rsidRPr="00E41E25" w:rsidRDefault="00F664B6" w:rsidP="00C029B0">
            <w:pPr>
              <w:rPr>
                <w:rFonts w:asciiTheme="minorHAnsi" w:eastAsia="微軟正黑體" w:hAnsiTheme="minorHAnsi" w:cstheme="minorHAnsi"/>
                <w:color w:val="FF0000"/>
                <w:sz w:val="32"/>
                <w:szCs w:val="32"/>
              </w:rPr>
            </w:pPr>
          </w:p>
        </w:tc>
      </w:tr>
      <w:tr w:rsidR="00997704" w:rsidRPr="00E41E25" w14:paraId="28E23FE7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309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76835F0C" w14:textId="5193949E" w:rsidR="00997704" w:rsidRPr="00E41E25" w:rsidRDefault="00997704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35" w:name="_Toc50389625"/>
            <w:bookmarkStart w:id="36" w:name="_Toc50389674"/>
            <w:bookmarkStart w:id="37" w:name="_Toc116982705"/>
            <w:r w:rsidR="0037348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bookmarkEnd w:id="35"/>
            <w:bookmarkEnd w:id="36"/>
            <w:bookmarkEnd w:id="37"/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1_ATE</w:t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Chroma_</w:t>
            </w:r>
            <w:r w:rsidR="00593069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795932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CE4402" w:rsidRPr="00E41E25" w14:paraId="7EF26C9B" w14:textId="77777777" w:rsidTr="00FC098F">
        <w:tblPrEx>
          <w:shd w:val="clear" w:color="auto" w:fill="auto"/>
          <w:tblCellMar>
            <w:left w:w="28" w:type="dxa"/>
            <w:right w:w="28" w:type="dxa"/>
          </w:tblCellMar>
        </w:tblPrEx>
        <w:trPr>
          <w:gridAfter w:val="1"/>
          <w:wAfter w:w="113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0ABA542B" w14:textId="2E8B19CF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{{IMG_fix1Pic}}</w:t>
            </w: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293BA188" w14:textId="2969E84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04B83">
              <w:rPr>
                <w:rFonts w:ascii="微軟正黑體" w:eastAsia="微軟正黑體" w:hAnsi="微軟正黑體"/>
              </w:rPr>
              <w:t>{{IMG_fix2Pic}}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FB0A2D0" w14:textId="3ECE3317" w:rsidR="00CE4402" w:rsidRPr="00E41E25" w:rsidRDefault="00CE4402" w:rsidP="00CE440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</w:p>
        </w:tc>
        <w:tc>
          <w:tcPr>
            <w:tcW w:w="3805" w:type="dxa"/>
            <w:gridSpan w:val="7"/>
            <w:tcBorders>
              <w:top w:val="single" w:sz="12" w:space="0" w:color="auto"/>
            </w:tcBorders>
            <w:vAlign w:val="center"/>
          </w:tcPr>
          <w:p w14:paraId="6662FF8B" w14:textId="64E2A162" w:rsidR="00CE4402" w:rsidRPr="00E41E25" w:rsidRDefault="00CE4402" w:rsidP="00CE4402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317C8F" w:rsidRPr="00E41E25" w14:paraId="59084FB0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824" w:type="dxa"/>
            <w:shd w:val="clear" w:color="auto" w:fill="E0E0E0"/>
          </w:tcPr>
          <w:p w14:paraId="353D72D7" w14:textId="13AEF0C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116B77C0" w14:textId="0E39F47C" w:rsidR="00317C8F" w:rsidRPr="00E41E25" w:rsidRDefault="00317C8F" w:rsidP="00317C8F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936A8">
              <w:rPr>
                <w:rFonts w:ascii="微軟正黑體" w:eastAsia="微軟正黑體" w:hAnsi="微軟正黑體"/>
              </w:rPr>
              <w:t>{{fix1Desig}}</w:t>
            </w:r>
          </w:p>
        </w:tc>
        <w:tc>
          <w:tcPr>
            <w:tcW w:w="718" w:type="dxa"/>
            <w:shd w:val="clear" w:color="auto" w:fill="E0E0E0"/>
          </w:tcPr>
          <w:p w14:paraId="62DDCBD4" w14:textId="18C779E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71E15E00" w14:textId="731F8550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DE02BF8" w14:textId="08DDC42A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4C03C09B" w14:textId="31566849" w:rsidR="00317C8F" w:rsidRPr="00E41E25" w:rsidRDefault="00317C8F" w:rsidP="00317C8F">
            <w:pPr>
              <w:rPr>
                <w:rFonts w:asciiTheme="minorHAnsi" w:eastAsia="微軟正黑體" w:hAnsiTheme="minorHAnsi" w:cstheme="minorHAnsi"/>
              </w:rPr>
            </w:pPr>
            <w:r w:rsidRPr="006936A8">
              <w:rPr>
                <w:rFonts w:ascii="微軟正黑體" w:eastAsia="微軟正黑體" w:hAnsi="微軟正黑體" w:cs="Arial"/>
                <w:szCs w:val="24"/>
              </w:rPr>
              <w:t>{{fix2Desig}}</w:t>
            </w:r>
          </w:p>
        </w:tc>
        <w:tc>
          <w:tcPr>
            <w:tcW w:w="840" w:type="dxa"/>
            <w:shd w:val="clear" w:color="auto" w:fill="E0E0E0"/>
          </w:tcPr>
          <w:p w14:paraId="4700C95C" w14:textId="1874DAF4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04399A1A" w14:textId="6B92052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30D99C75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2753F325" w14:textId="1C9482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5AA3A696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3AA1A8" w14:textId="49FD66FB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5889B8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5EA80998" w14:textId="18F666B1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84FD6F" w14:textId="77777777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12" w:type="dxa"/>
            <w:gridSpan w:val="4"/>
          </w:tcPr>
          <w:p w14:paraId="5BFB76C5" w14:textId="19647E82" w:rsidR="00317C8F" w:rsidRPr="00E41E25" w:rsidRDefault="00317C8F" w:rsidP="00317C8F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7226FA" w:rsidRPr="00E41E25" w14:paraId="00D75E5A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824" w:type="dxa"/>
            <w:shd w:val="clear" w:color="auto" w:fill="E0E0E0"/>
          </w:tcPr>
          <w:p w14:paraId="2EE5F0E6" w14:textId="27B2E8B1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465778DA" w14:textId="28DC04B3" w:rsidR="007226FA" w:rsidRPr="00E41E25" w:rsidRDefault="007226FA" w:rsidP="007226FA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4E3DEE">
              <w:rPr>
                <w:rFonts w:ascii="微軟正黑體" w:hAnsi="微軟正黑體"/>
                <w:bCs/>
                <w:szCs w:val="24"/>
              </w:rPr>
              <w:t>{{fix1Name}}</w:t>
            </w:r>
          </w:p>
        </w:tc>
        <w:tc>
          <w:tcPr>
            <w:tcW w:w="830" w:type="dxa"/>
            <w:shd w:val="clear" w:color="auto" w:fill="E0E0E0"/>
          </w:tcPr>
          <w:p w14:paraId="24C4201C" w14:textId="5B6B3AFA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13108EA4" w14:textId="2A7B08A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33A55">
              <w:rPr>
                <w:rFonts w:ascii="微軟正黑體" w:eastAsia="微軟正黑體" w:hAnsi="微軟正黑體" w:cs="Arial"/>
                <w:szCs w:val="24"/>
              </w:rPr>
              <w:t>{{fix2Name}}</w:t>
            </w:r>
          </w:p>
        </w:tc>
        <w:tc>
          <w:tcPr>
            <w:tcW w:w="834" w:type="dxa"/>
            <w:shd w:val="clear" w:color="auto" w:fill="E0E0E0"/>
          </w:tcPr>
          <w:p w14:paraId="7D3CF374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654AD17" w14:textId="15844373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9812040" w14:textId="77777777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2" w:type="dxa"/>
            <w:gridSpan w:val="6"/>
          </w:tcPr>
          <w:p w14:paraId="09BF0960" w14:textId="53FFF82C" w:rsidR="007226FA" w:rsidRPr="00E41E25" w:rsidRDefault="007226FA" w:rsidP="007226FA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156A9156" w14:textId="77777777" w:rsidTr="00FC098F">
        <w:tblPrEx>
          <w:shd w:val="clear" w:color="auto" w:fill="auto"/>
        </w:tblPrEx>
        <w:trPr>
          <w:gridAfter w:val="1"/>
          <w:wAfter w:w="113" w:type="dxa"/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14B5831" w14:textId="677B1ED6" w:rsidR="00997704" w:rsidRPr="00E41E25" w:rsidRDefault="00997704" w:rsidP="0041741D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09008C27" w14:textId="532F1603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85F2E5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05" w:type="dxa"/>
            <w:gridSpan w:val="7"/>
            <w:tcBorders>
              <w:top w:val="single" w:sz="12" w:space="0" w:color="auto"/>
            </w:tcBorders>
          </w:tcPr>
          <w:p w14:paraId="6A27D6DB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71C78186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824" w:type="dxa"/>
            <w:shd w:val="clear" w:color="auto" w:fill="E0E0E0"/>
          </w:tcPr>
          <w:p w14:paraId="34565AC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6FE613AE" w14:textId="1CDD39FF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18" w:type="dxa"/>
            <w:shd w:val="clear" w:color="auto" w:fill="E0E0E0"/>
          </w:tcPr>
          <w:p w14:paraId="688DF6AA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293CCCB9" w14:textId="45220B13" w:rsidR="00997704" w:rsidRPr="00E41E25" w:rsidRDefault="002D080C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C869D71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7352AF6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620A4FD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6D666755" w14:textId="5125C2C1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C97178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1B6E3C09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6F01DC44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56C02FB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BBB2EC7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26FE48BC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4390FDE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12" w:type="dxa"/>
            <w:gridSpan w:val="4"/>
          </w:tcPr>
          <w:p w14:paraId="1C227AA3" w14:textId="77777777" w:rsidR="00997704" w:rsidRPr="00E41E25" w:rsidRDefault="00997704" w:rsidP="0041741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997704" w:rsidRPr="00E41E25" w14:paraId="3FF5934F" w14:textId="77777777" w:rsidTr="00FC098F">
        <w:tblPrEx>
          <w:shd w:val="clear" w:color="auto" w:fill="auto"/>
        </w:tblPrEx>
        <w:trPr>
          <w:gridAfter w:val="1"/>
          <w:wAfter w:w="113" w:type="dxa"/>
          <w:trHeight w:val="227"/>
        </w:trPr>
        <w:tc>
          <w:tcPr>
            <w:tcW w:w="824" w:type="dxa"/>
            <w:shd w:val="clear" w:color="auto" w:fill="E0E0E0"/>
          </w:tcPr>
          <w:p w14:paraId="0DC0E85F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3C9F2D33" w14:textId="33A2E859" w:rsidR="00997704" w:rsidRPr="00E41E25" w:rsidRDefault="00997704" w:rsidP="0041741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4195C93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8" w:type="dxa"/>
            <w:gridSpan w:val="4"/>
          </w:tcPr>
          <w:p w14:paraId="2A54BB44" w14:textId="6CFE1046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0FA0DE59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97EAA1D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7B50F3B2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52" w:type="dxa"/>
            <w:gridSpan w:val="6"/>
          </w:tcPr>
          <w:p w14:paraId="6BA1F9B5" w14:textId="77777777" w:rsidR="00997704" w:rsidRPr="00E41E25" w:rsidRDefault="00997704" w:rsidP="0041741D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AF77EA" w:rsidRPr="00E41E25" w14:paraId="3CE6B324" w14:textId="77777777" w:rsidTr="00FC098F">
        <w:tblPrEx>
          <w:shd w:val="clear" w:color="auto" w:fill="auto"/>
        </w:tblPrEx>
        <w:trPr>
          <w:gridAfter w:val="1"/>
          <w:wAfter w:w="113" w:type="dxa"/>
          <w:trHeight w:val="546"/>
        </w:trPr>
        <w:tc>
          <w:tcPr>
            <w:tcW w:w="15309" w:type="dxa"/>
            <w:gridSpan w:val="20"/>
            <w:tcBorders>
              <w:bottom w:val="single" w:sz="4" w:space="0" w:color="auto"/>
            </w:tcBorders>
            <w:shd w:val="clear" w:color="auto" w:fill="E6E6E6"/>
          </w:tcPr>
          <w:p w14:paraId="58AB40ED" w14:textId="5A8D7680" w:rsidR="00AF77EA" w:rsidRPr="00E41E25" w:rsidRDefault="00AF77EA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lastRenderedPageBreak/>
              <w:br w:type="page"/>
            </w:r>
            <w:r w:rsidR="00114351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Power good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</w:p>
        </w:tc>
      </w:tr>
      <w:tr w:rsidR="00080FA7" w:rsidRPr="00E41E25" w14:paraId="2B818031" w14:textId="77777777" w:rsidTr="00A23657">
        <w:tblPrEx>
          <w:shd w:val="clear" w:color="auto" w:fill="auto"/>
        </w:tblPrEx>
        <w:trPr>
          <w:gridAfter w:val="2"/>
          <w:wAfter w:w="187" w:type="dxa"/>
          <w:trHeight w:val="5877"/>
        </w:trPr>
        <w:tc>
          <w:tcPr>
            <w:tcW w:w="7612" w:type="dxa"/>
            <w:gridSpan w:val="8"/>
          </w:tcPr>
          <w:p w14:paraId="6B676047" w14:textId="0A5B2359" w:rsidR="00080FA7" w:rsidRDefault="00E13F31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5" behindDoc="0" locked="0" layoutInCell="1" allowOverlap="1" wp14:anchorId="565377B9" wp14:editId="6567D2CA">
                      <wp:simplePos x="0" y="0"/>
                      <wp:positionH relativeFrom="column">
                        <wp:posOffset>635</wp:posOffset>
                      </wp:positionH>
                      <wp:positionV relativeFrom="paragraph">
                        <wp:posOffset>2461895</wp:posOffset>
                      </wp:positionV>
                      <wp:extent cx="762000" cy="335280"/>
                      <wp:effectExtent l="0" t="457200" r="76200" b="26670"/>
                      <wp:wrapNone/>
                      <wp:docPr id="45555049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53023"/>
                                  <a:gd name="adj2" fmla="val -172045"/>
                                  <a:gd name="adj3" fmla="val 16667"/>
                                </a:avLst>
                              </a:prstGeom>
                              <a:solidFill>
                                <a:srgbClr val="FFC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A359995" w14:textId="77777777" w:rsidR="00D80719" w:rsidRPr="0099013D" w:rsidRDefault="00D80719" w:rsidP="00D80719">
                                  <w:pPr>
                                    <w:jc w:val="center"/>
                                    <w:rPr>
                                      <w:color w:val="000000" w:themeColor="text1"/>
                                      <w:sz w:val="16"/>
                                      <w:szCs w:val="12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 w:cs="Arial"/>
                                      <w:sz w:val="16"/>
                                      <w:szCs w:val="16"/>
                                    </w:rPr>
                                    <w:t>{{fix2Desig}}</w:t>
                                  </w:r>
                                </w:p>
                                <w:p w14:paraId="29DF2DF0" w14:textId="19A42BEB" w:rsidR="00DC7CCB" w:rsidRPr="009C30FF" w:rsidRDefault="00DC7CCB" w:rsidP="00DC7CCB">
                                  <w:pPr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5377B9" id="_x0000_t62" coordsize="21600,21600" o:spt="62" adj="1350,25920" path="m3600,qx,3600l0@8@12@24,0@9,,18000qy3600,21600l@6,21600@15@27@7,21600,18000,21600qx21600,18000l21600@9@18@30,21600@8,21600,3600qy18000,l@7,0@21@33@6,xe">
                      <v:stroke joinstyle="miter"/>
                      <v:formulas>
                        <v:f eqn="sum 10800 0 #0"/>
                        <v:f eqn="sum 10800 0 #1"/>
                        <v:f eqn="sum #0 0 #1"/>
                        <v:f eqn="sum @0 @1 0"/>
                        <v:f eqn="sum 21600 0 #0"/>
                        <v:f eqn="sum 21600 0 #1"/>
                        <v:f eqn="if @0 3600 12600"/>
                        <v:f eqn="if @0 9000 18000"/>
                        <v:f eqn="if @1 3600 12600"/>
                        <v:f eqn="if @1 9000 18000"/>
                        <v:f eqn="if @2 0 #0"/>
                        <v:f eqn="if @3 @10 0"/>
                        <v:f eqn="if #0 0 @11"/>
                        <v:f eqn="if @2 @6 #0"/>
                        <v:f eqn="if @3 @6 @13"/>
                        <v:f eqn="if @5 @6 @14"/>
                        <v:f eqn="if @2 #0 21600"/>
                        <v:f eqn="if @3 21600 @16"/>
                        <v:f eqn="if @4 21600 @17"/>
                        <v:f eqn="if @2 #0 @6"/>
                        <v:f eqn="if @3 @19 @6"/>
                        <v:f eqn="if #1 @6 @20"/>
                        <v:f eqn="if @2 @8 #1"/>
                        <v:f eqn="if @3 @22 @8"/>
                        <v:f eqn="if #0 @8 @23"/>
                        <v:f eqn="if @2 21600 #1"/>
                        <v:f eqn="if @3 21600 @25"/>
                        <v:f eqn="if @5 21600 @26"/>
                        <v:f eqn="if @2 #1 @8"/>
                        <v:f eqn="if @3 @8 @28"/>
                        <v:f eqn="if @4 @8 @29"/>
                        <v:f eqn="if @2 #1 0"/>
                        <v:f eqn="if @3 @31 0"/>
                        <v:f eqn="if #1 0 @32"/>
                        <v:f eqn="val #0"/>
                        <v:f eqn="val #1"/>
                      </v:formulas>
                      <v:path o:connecttype="custom" o:connectlocs="10800,0;0,10800;10800,21600;21600,10800;@34,@35" textboxrect="791,791,20809,20809"/>
                      <v:handles>
                        <v:h position="#0,#1"/>
                      </v:handles>
                    </v:shapetype>
                    <v:shape id="語音泡泡: 圓角矩形 2" o:spid="_x0000_s1063" type="#_x0000_t62" style="position:absolute;left:0;text-align:left;margin-left:.05pt;margin-top:193.85pt;width:60pt;height:26.4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" adj="22253,-26362" fillcolor="#ffc000" strokecolor="#091723 [484]" strokeweight="1pt">
                      <v:textbox>
                        <w:txbxContent>
                          <w:p w14:paraId="4A359995" w14:textId="77777777" w:rsidR="00D80719" w:rsidRPr="0099013D" w:rsidRDefault="00D80719" w:rsidP="00D80719">
                            <w:pPr>
                              <w:jc w:val="center"/>
                              <w:rPr>
                                <w:color w:val="000000" w:themeColor="text1"/>
                                <w:sz w:val="16"/>
                                <w:szCs w:val="12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 w:cs="Arial"/>
                                <w:sz w:val="16"/>
                                <w:szCs w:val="16"/>
                              </w:rPr>
                              <w:t>{{fix2Desig}}</w:t>
                            </w:r>
                          </w:p>
                          <w:p w14:paraId="29DF2DF0" w14:textId="19A42BEB" w:rsidR="00DC7CCB" w:rsidRPr="009C30FF" w:rsidRDefault="00DC7CCB" w:rsidP="00DC7CCB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4" behindDoc="0" locked="0" layoutInCell="1" allowOverlap="1" wp14:anchorId="3A14FDFB" wp14:editId="64C04EE9">
                      <wp:simplePos x="0" y="0"/>
                      <wp:positionH relativeFrom="column">
                        <wp:posOffset>644525</wp:posOffset>
                      </wp:positionH>
                      <wp:positionV relativeFrom="paragraph">
                        <wp:posOffset>1503680</wp:posOffset>
                      </wp:positionV>
                      <wp:extent cx="289560" cy="510540"/>
                      <wp:effectExtent l="19050" t="19050" r="15240" b="22860"/>
                      <wp:wrapNone/>
                      <wp:docPr id="1309634313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BA61E49" id="矩形 1" o:spid="_x0000_s1026" style="position:absolute;margin-left:50.75pt;margin-top:118.4pt;width:22.8pt;height:40.2pt;z-index:25261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" filled="f" strokecolor="#ffc000" strokeweight="3pt"/>
                  </w:pict>
                </mc:Fallback>
              </mc:AlternateContent>
            </w:r>
            <w:r w:rsidR="001D237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2" behindDoc="0" locked="0" layoutInCell="1" allowOverlap="1" wp14:anchorId="46400803" wp14:editId="6D154632">
                      <wp:simplePos x="0" y="0"/>
                      <wp:positionH relativeFrom="column">
                        <wp:posOffset>3997325</wp:posOffset>
                      </wp:positionH>
                      <wp:positionV relativeFrom="paragraph">
                        <wp:posOffset>687070</wp:posOffset>
                      </wp:positionV>
                      <wp:extent cx="632460" cy="1404620"/>
                      <wp:effectExtent l="0" t="0" r="15240" b="26670"/>
                      <wp:wrapNone/>
                      <wp:docPr id="161448457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D6F124" w14:textId="77777777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46400803" id="文字方塊 2" o:spid="_x0000_s1064" type="#_x0000_t202" style="position:absolute;left:0;text-align:left;margin-left:314.75pt;margin-top:54.1pt;width:49.8pt;height:110.6pt;z-index:25165826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C7IFA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">
                      <v:textbox style="mso-fit-shape-to-text:t">
                        <w:txbxContent>
                          <w:p w14:paraId="53D6F124" w14:textId="77777777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C1CCA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7" behindDoc="0" locked="0" layoutInCell="1" allowOverlap="1" wp14:anchorId="79938576" wp14:editId="4FC45F86">
                      <wp:simplePos x="0" y="0"/>
                      <wp:positionH relativeFrom="column">
                        <wp:posOffset>3319145</wp:posOffset>
                      </wp:positionH>
                      <wp:positionV relativeFrom="paragraph">
                        <wp:posOffset>1680845</wp:posOffset>
                      </wp:positionV>
                      <wp:extent cx="762000" cy="335280"/>
                      <wp:effectExtent l="0" t="514350" r="19050" b="26670"/>
                      <wp:wrapNone/>
                      <wp:docPr id="1378114142" name="語音泡泡: 圓角矩形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62000" cy="335280"/>
                              </a:xfrm>
                              <a:prstGeom prst="wedgeRoundRectCallout">
                                <a:avLst>
                                  <a:gd name="adj1" fmla="val 4023"/>
                                  <a:gd name="adj2" fmla="val -190227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9EB7CFC" w14:textId="77777777" w:rsidR="00AD60DB" w:rsidRPr="0099013D" w:rsidRDefault="00AD60DB" w:rsidP="00AD60DB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18"/>
                                      <w:szCs w:val="14"/>
                                    </w:rPr>
                                  </w:pPr>
                                  <w:r w:rsidRPr="0099013D">
                                    <w:rPr>
                                      <w:rFonts w:ascii="微軟正黑體" w:eastAsia="微軟正黑體" w:hAnsi="微軟正黑體"/>
                                      <w:sz w:val="18"/>
                                      <w:szCs w:val="14"/>
                                    </w:rPr>
                                    <w:t>{{fix1Desig}}</w:t>
                                  </w:r>
                                </w:p>
                                <w:p w14:paraId="71F20981" w14:textId="044F869A" w:rsidR="00DC7CCB" w:rsidRPr="003A6FB6" w:rsidRDefault="00DC7CCB" w:rsidP="00DC7CCB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938576" id="_x0000_s1065" type="#_x0000_t62" style="position:absolute;left:0;text-align:left;margin-left:261.35pt;margin-top:132.35pt;width:60pt;height:26.4pt;z-index:25165825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" adj="11669,-30289" fillcolor="red" strokecolor="#091723 [484]" strokeweight="1pt">
                      <v:textbox>
                        <w:txbxContent>
                          <w:p w14:paraId="79EB7CFC" w14:textId="77777777" w:rsidR="00AD60DB" w:rsidRPr="0099013D" w:rsidRDefault="00AD60DB" w:rsidP="00AD60DB">
                            <w:pPr>
                              <w:jc w:val="center"/>
                              <w:rPr>
                                <w:color w:val="FFFFFF" w:themeColor="background1"/>
                                <w:sz w:val="18"/>
                                <w:szCs w:val="14"/>
                              </w:rPr>
                            </w:pPr>
                            <w:r w:rsidRPr="0099013D">
                              <w:rPr>
                                <w:rFonts w:ascii="微軟正黑體" w:eastAsia="微軟正黑體" w:hAnsi="微軟正黑體"/>
                                <w:sz w:val="18"/>
                                <w:szCs w:val="14"/>
                              </w:rPr>
                              <w:t>{{fix1Desig}}</w:t>
                            </w:r>
                          </w:p>
                          <w:p w14:paraId="71F20981" w14:textId="044F869A" w:rsidR="00DC7CCB" w:rsidRPr="003A6FB6" w:rsidRDefault="00DC7CCB" w:rsidP="00DC7CCB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8256" behindDoc="0" locked="0" layoutInCell="1" allowOverlap="1" wp14:anchorId="2D521BEC" wp14:editId="78EF2B40">
                      <wp:simplePos x="0" y="0"/>
                      <wp:positionH relativeFrom="column">
                        <wp:posOffset>3131185</wp:posOffset>
                      </wp:positionH>
                      <wp:positionV relativeFrom="paragraph">
                        <wp:posOffset>930275</wp:posOffset>
                      </wp:positionV>
                      <wp:extent cx="289560" cy="510540"/>
                      <wp:effectExtent l="19050" t="19050" r="15240" b="22860"/>
                      <wp:wrapNone/>
                      <wp:docPr id="1889252932" name="矩形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89560" cy="51054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19870C3" id="矩形 1" o:spid="_x0000_s1026" style="position:absolute;margin-left:246.55pt;margin-top:73.25pt;width:22.8pt;height:40.2pt;z-index:251658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R6ghQIAAGgFAAAOAAAAZHJzL2Uyb0RvYy54bWysVEtv2zAMvg/YfxB0X21nT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" filled="f" strokecolor="red" strokeweight="3pt"/>
                  </w:pict>
                </mc:Fallback>
              </mc:AlternateContent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w:drawing>
                <wp:anchor distT="0" distB="0" distL="114300" distR="114300" simplePos="0" relativeHeight="251658259" behindDoc="0" locked="0" layoutInCell="1" allowOverlap="1" wp14:anchorId="1AD40647" wp14:editId="552FF353">
                  <wp:simplePos x="0" y="0"/>
                  <wp:positionH relativeFrom="column">
                    <wp:posOffset>4040505</wp:posOffset>
                  </wp:positionH>
                  <wp:positionV relativeFrom="paragraph">
                    <wp:posOffset>979805</wp:posOffset>
                  </wp:positionV>
                  <wp:extent cx="601980" cy="312420"/>
                  <wp:effectExtent l="0" t="0" r="7620" b="0"/>
                  <wp:wrapNone/>
                  <wp:docPr id="102588455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20258" name=""/>
                          <pic:cNvPicPr/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980" cy="312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DC7CCB" w:rsidRPr="00E41E25">
              <w:rPr>
                <w:rFonts w:asciiTheme="minorHAnsi" w:eastAsia="微軟正黑體" w:hAnsiTheme="minorHAnsi" w:cstheme="minorHAnsi"/>
                <w:b/>
                <w:noProof/>
                <w:color w:val="FF0000"/>
                <w:sz w:val="48"/>
                <w:szCs w:val="48"/>
              </w:rPr>
              <mc:AlternateContent>
                <mc:Choice Requires="wps">
                  <w:drawing>
                    <wp:anchor distT="0" distB="0" distL="114300" distR="114300" simplePos="0" relativeHeight="251658260" behindDoc="0" locked="0" layoutInCell="1" allowOverlap="1" wp14:anchorId="7BEC9F0A" wp14:editId="2B969AA9">
                      <wp:simplePos x="0" y="0"/>
                      <wp:positionH relativeFrom="column">
                        <wp:posOffset>3441065</wp:posOffset>
                      </wp:positionH>
                      <wp:positionV relativeFrom="paragraph">
                        <wp:posOffset>1166495</wp:posOffset>
                      </wp:positionV>
                      <wp:extent cx="586740" cy="0"/>
                      <wp:effectExtent l="19050" t="19050" r="3810" b="19050"/>
                      <wp:wrapNone/>
                      <wp:docPr id="686590591" name="直線接點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58674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73AA211" id="直線接點 3" o:spid="_x0000_s1026" style="position:absolute;flip:x;z-index:252617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95pt,91.85pt" to="317.15pt,9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" strokecolor="red" strokeweight="2.25pt">
                      <v:stroke joinstyle="miter"/>
                    </v:lin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1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CC42D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11ACBBB0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0D9EDAA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7EC587B" w14:textId="77777777" w:rsidR="00C93D62" w:rsidRDefault="00C93D62" w:rsidP="00176D7C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4DAF6537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0EA385DA" w14:textId="5CCAD54B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t>{{IMG_prod1top}}</w:t>
            </w:r>
          </w:p>
        </w:tc>
        <w:tc>
          <w:tcPr>
            <w:tcW w:w="7623" w:type="dxa"/>
            <w:gridSpan w:val="11"/>
          </w:tcPr>
          <w:p w14:paraId="64940DBE" w14:textId="039CEFFB" w:rsidR="00080FA7" w:rsidRDefault="001D237B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s">
                  <w:drawing>
                    <wp:anchor distT="45720" distB="45720" distL="114300" distR="114300" simplePos="0" relativeHeight="251658261" behindDoc="0" locked="0" layoutInCell="1" allowOverlap="1" wp14:anchorId="30DA1C14" wp14:editId="36AF168C">
                      <wp:simplePos x="0" y="0"/>
                      <wp:positionH relativeFrom="column">
                        <wp:posOffset>4029710</wp:posOffset>
                      </wp:positionH>
                      <wp:positionV relativeFrom="paragraph">
                        <wp:posOffset>740410</wp:posOffset>
                      </wp:positionV>
                      <wp:extent cx="632460" cy="1404620"/>
                      <wp:effectExtent l="0" t="0" r="15240" b="26670"/>
                      <wp:wrapNone/>
                      <wp:docPr id="342435669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32460" cy="140462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A6CBA1" w14:textId="6819CC85" w:rsidR="001D237B" w:rsidRDefault="001D237B">
                                  <w:r>
                                    <w:rPr>
                                      <w:rFonts w:hint="eastAsia"/>
                                    </w:rPr>
                                    <w:t>24Vdc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0DA1C14" id="_x0000_s1066" type="#_x0000_t202" style="position:absolute;left:0;text-align:left;margin-left:317.3pt;margin-top:58.3pt;width:49.8pt;height:110.6pt;z-index:25165826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">
                      <v:textbox style="mso-fit-shape-to-text:t">
                        <w:txbxContent>
                          <w:p w14:paraId="15A6CBA1" w14:textId="6819CC85" w:rsidR="001D237B" w:rsidRDefault="001D237B">
                            <w:r>
                              <w:rPr>
                                <w:rFonts w:hint="eastAsia"/>
                              </w:rPr>
                              <w:t>24Vdc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Power Good 2</w:t>
            </w:r>
            <w:r w:rsidR="00734166"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w:t>測試</w:t>
            </w:r>
          </w:p>
          <w:p w14:paraId="4B1D4B82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50A30F2B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31AA230C" w14:textId="1A049C60" w:rsidR="00C93D62" w:rsidRDefault="004936F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  <mc:AlternateContent>
                <mc:Choice Requires="wpg">
                  <w:drawing>
                    <wp:anchor distT="0" distB="0" distL="114300" distR="114300" simplePos="0" relativeHeight="251658253" behindDoc="0" locked="0" layoutInCell="1" allowOverlap="1" wp14:anchorId="2CB917C2" wp14:editId="31F448E3">
                      <wp:simplePos x="0" y="0"/>
                      <wp:positionH relativeFrom="column">
                        <wp:posOffset>85725</wp:posOffset>
                      </wp:positionH>
                      <wp:positionV relativeFrom="paragraph">
                        <wp:posOffset>114300</wp:posOffset>
                      </wp:positionV>
                      <wp:extent cx="4601845" cy="1854200"/>
                      <wp:effectExtent l="0" t="19050" r="8255" b="12700"/>
                      <wp:wrapNone/>
                      <wp:docPr id="767047989" name="群組 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601845" cy="1854200"/>
                                <a:chOff x="-14630" y="262890"/>
                                <a:chExt cx="4601870" cy="1854556"/>
                              </a:xfrm>
                            </wpg:grpSpPr>
                            <wps:wsp>
                              <wps:cNvPr id="1545207481" name="矩形 1"/>
                              <wps:cNvSpPr/>
                              <wps:spPr>
                                <a:xfrm>
                                  <a:off x="582930" y="844143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C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68649689" name="語音泡泡: 圓角矩形 2"/>
                              <wps:cNvSpPr/>
                              <wps:spPr>
                                <a:xfrm>
                                  <a:off x="-14630" y="1782166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53023"/>
                                    <a:gd name="adj2" fmla="val -172045"/>
                                    <a:gd name="adj3" fmla="val 16667"/>
                                  </a:avLst>
                                </a:prstGeom>
                                <a:solidFill>
                                  <a:srgbClr val="FFC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B7D838" w14:textId="77777777" w:rsidR="00D80719" w:rsidRPr="0099013D" w:rsidRDefault="00D80719" w:rsidP="00D80719">
                                    <w:pPr>
                                      <w:jc w:val="center"/>
                                      <w:rPr>
                                        <w:color w:val="000000" w:themeColor="text1"/>
                                        <w:sz w:val="16"/>
                                        <w:szCs w:val="12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 w:cs="Arial"/>
                                        <w:sz w:val="16"/>
                                        <w:szCs w:val="16"/>
                                      </w:rPr>
                                      <w:t>{{fix2Desig}}</w:t>
                                    </w:r>
                                  </w:p>
                                  <w:p w14:paraId="1F9F328B" w14:textId="09F34C03" w:rsidR="009C30FF" w:rsidRPr="009C30FF" w:rsidRDefault="009C30FF" w:rsidP="009C30FF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0019894" name="矩形 1"/>
                              <wps:cNvSpPr/>
                              <wps:spPr>
                                <a:xfrm>
                                  <a:off x="3074670" y="262890"/>
                                  <a:ext cx="289560" cy="5105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4063788" name="語音泡泡: 圓角矩形 2"/>
                              <wps:cNvSpPr/>
                              <wps:spPr>
                                <a:xfrm>
                                  <a:off x="3108960" y="971550"/>
                                  <a:ext cx="762000" cy="335280"/>
                                </a:xfrm>
                                <a:prstGeom prst="wedgeRoundRectCallout">
                                  <a:avLst>
                                    <a:gd name="adj1" fmla="val 4023"/>
                                    <a:gd name="adj2" fmla="val -190227"/>
                                    <a:gd name="adj3" fmla="val 16667"/>
                                  </a:avLst>
                                </a:prstGeom>
                                <a:solidFill>
                                  <a:srgbClr val="FF0000"/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F05C282" w14:textId="77777777" w:rsidR="00AD60DB" w:rsidRPr="0099013D" w:rsidRDefault="00AD60DB" w:rsidP="00AD60DB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  <w:sz w:val="18"/>
                                        <w:szCs w:val="14"/>
                                      </w:rPr>
                                    </w:pPr>
                                    <w:r w:rsidRPr="0099013D">
                                      <w:rPr>
                                        <w:rFonts w:ascii="微軟正黑體" w:eastAsia="微軟正黑體" w:hAnsi="微軟正黑體"/>
                                        <w:sz w:val="18"/>
                                        <w:szCs w:val="14"/>
                                      </w:rPr>
                                      <w:t>{{fix1Desig}}</w:t>
                                    </w:r>
                                  </w:p>
                                  <w:p w14:paraId="1B58DF7F" w14:textId="16DBF2FE" w:rsidR="001171B6" w:rsidRPr="003A6FB6" w:rsidRDefault="001171B6" w:rsidP="009C30FF">
                                    <w:pPr>
                                      <w:jc w:val="center"/>
                                      <w:rPr>
                                        <w:color w:val="FFFFFF" w:themeColor="background1"/>
                                      </w:rPr>
                                    </w:pP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51020258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985260" y="335280"/>
                                  <a:ext cx="601980" cy="3124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05275545" name="直線接點 3"/>
                              <wps:cNvCnPr/>
                              <wps:spPr>
                                <a:xfrm flipH="1">
                                  <a:off x="3379470" y="499110"/>
                                  <a:ext cx="586740" cy="0"/>
                                </a:xfrm>
                                <a:prstGeom prst="line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CB917C2" id="群組 4" o:spid="_x0000_s1067" style="position:absolute;left:0;text-align:left;margin-left:6.75pt;margin-top:9pt;width:362.35pt;height:146pt;z-index:251658253;mso-position-horizontal-relative:text;mso-position-vertical-relative:text;mso-width-relative:margin;mso-height-relative:margin" coordorigin="-146,2628" coordsize="46018,185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">
                      <v:rect id="矩形 1" o:spid="_x0000_s1068" style="position:absolute;left:5829;top:8441;width:2895;height:510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" filled="f" strokecolor="#ffc000" strokeweight="3pt"/>
                      <v:shape id="_x0000_s1069" type="#_x0000_t62" style="position:absolute;left:-146;top:17821;width:7619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" adj="22253,-26362" fillcolor="#ffc000" strokecolor="#091723 [484]" strokeweight="1pt">
                        <v:textbox>
                          <w:txbxContent>
                            <w:p w14:paraId="55B7D838" w14:textId="77777777" w:rsidR="00D80719" w:rsidRPr="0099013D" w:rsidRDefault="00D80719" w:rsidP="00D80719">
                              <w:pPr>
                                <w:jc w:val="center"/>
                                <w:rPr>
                                  <w:color w:val="000000" w:themeColor="text1"/>
                                  <w:sz w:val="16"/>
                                  <w:szCs w:val="12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 w:cs="Arial"/>
                                  <w:sz w:val="16"/>
                                  <w:szCs w:val="16"/>
                                </w:rPr>
                                <w:t>{{fix2Desig}}</w:t>
                              </w:r>
                            </w:p>
                            <w:p w14:paraId="1F9F328B" w14:textId="09F34C03" w:rsidR="009C30FF" w:rsidRPr="009C30FF" w:rsidRDefault="009C30FF" w:rsidP="009C30FF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v:textbox>
                      </v:shape>
                      <v:rect id="矩形 1" o:spid="_x0000_s1070" style="position:absolute;left:30746;top:2628;width:2896;height:51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" filled="f" strokecolor="red" strokeweight="3pt"/>
                      <v:shape id="_x0000_s1071" type="#_x0000_t62" style="position:absolute;left:31089;top:9715;width:7620;height:33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" adj="11669,-30289" fillcolor="red" strokecolor="#091723 [484]" strokeweight="1pt">
                        <v:textbox>
                          <w:txbxContent>
                            <w:p w14:paraId="0F05C282" w14:textId="77777777" w:rsidR="00AD60DB" w:rsidRPr="0099013D" w:rsidRDefault="00AD60DB" w:rsidP="00AD60DB">
                              <w:pPr>
                                <w:jc w:val="center"/>
                                <w:rPr>
                                  <w:color w:val="FFFFFF" w:themeColor="background1"/>
                                  <w:sz w:val="18"/>
                                  <w:szCs w:val="14"/>
                                </w:rPr>
                              </w:pPr>
                              <w:r w:rsidRPr="0099013D">
                                <w:rPr>
                                  <w:rFonts w:ascii="微軟正黑體" w:eastAsia="微軟正黑體" w:hAnsi="微軟正黑體"/>
                                  <w:sz w:val="18"/>
                                  <w:szCs w:val="14"/>
                                </w:rPr>
                                <w:t>{{fix1Desig}}</w:t>
                              </w:r>
                            </w:p>
                            <w:p w14:paraId="1B58DF7F" w14:textId="16DBF2FE" w:rsidR="001171B6" w:rsidRPr="003A6FB6" w:rsidRDefault="001171B6" w:rsidP="009C30FF">
                              <w:pPr>
                                <w:jc w:val="cente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v:textbox>
                      </v:shape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1" o:spid="_x0000_s1072" type="#_x0000_t75" style="position:absolute;left:39852;top:3352;width:6020;height:31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">
                        <v:imagedata r:id="rId42" o:title=""/>
                      </v:shape>
                      <v:line id="直線接點 3" o:spid="_x0000_s1073" style="position:absolute;flip:x;visibility:visible;mso-wrap-style:square" from="33794,4991" to="39662,49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" strokecolor="red" strokeweight="2.25pt">
                        <v:stroke joinstyle="miter"/>
                      </v:line>
                    </v:group>
                  </w:pict>
                </mc:Fallback>
              </mc:AlternateContent>
            </w:r>
          </w:p>
          <w:p w14:paraId="53F89961" w14:textId="77777777" w:rsidR="00C93D62" w:rsidRDefault="00C93D62" w:rsidP="00734166">
            <w:pPr>
              <w:jc w:val="center"/>
              <w:rPr>
                <w:rFonts w:asciiTheme="minorHAnsi" w:eastAsia="微軟正黑體" w:hAnsiTheme="minorHAnsi" w:cstheme="minorHAnsi"/>
                <w:noProof/>
                <w:sz w:val="32"/>
                <w:szCs w:val="24"/>
              </w:rPr>
            </w:pPr>
          </w:p>
          <w:p w14:paraId="76B4C47B" w14:textId="77777777" w:rsidR="00C93D62" w:rsidRDefault="00C93D62" w:rsidP="00C93D62">
            <w:pPr>
              <w:rPr>
                <w:rFonts w:ascii="微軟正黑體" w:eastAsia="微軟正黑體" w:hAnsi="微軟正黑體"/>
                <w:noProof/>
              </w:rPr>
            </w:pPr>
          </w:p>
          <w:p w14:paraId="3252BF4B" w14:textId="0FE2A98F" w:rsidR="00C93D62" w:rsidRPr="00E41E25" w:rsidRDefault="00C93D62" w:rsidP="00C93D62">
            <w:pPr>
              <w:jc w:val="center"/>
              <w:rPr>
                <w:rFonts w:asciiTheme="minorHAnsi" w:eastAsia="微軟正黑體" w:hAnsiTheme="minorHAnsi" w:cstheme="minorHAnsi"/>
                <w:b/>
              </w:rPr>
            </w:pPr>
            <w:r w:rsidRPr="001A3D18">
              <w:rPr>
                <w:rFonts w:ascii="微軟正黑體" w:eastAsia="微軟正黑體" w:hAnsi="微軟正黑體"/>
                <w:noProof/>
              </w:rPr>
              <w:t>{{IMG_prod1top}}</w:t>
            </w:r>
          </w:p>
        </w:tc>
      </w:tr>
      <w:tr w:rsidR="00080FA7" w:rsidRPr="00E41E25" w14:paraId="4C03568E" w14:textId="77777777" w:rsidTr="00271D0E">
        <w:tblPrEx>
          <w:shd w:val="clear" w:color="auto" w:fill="auto"/>
        </w:tblPrEx>
        <w:trPr>
          <w:gridAfter w:val="2"/>
          <w:wAfter w:w="187" w:type="dxa"/>
          <w:trHeight w:val="1810"/>
        </w:trPr>
        <w:tc>
          <w:tcPr>
            <w:tcW w:w="15235" w:type="dxa"/>
            <w:gridSpan w:val="19"/>
            <w:tcBorders>
              <w:bottom w:val="single" w:sz="4" w:space="0" w:color="auto"/>
            </w:tcBorders>
          </w:tcPr>
          <w:p w14:paraId="221FB520" w14:textId="6F001120" w:rsidR="00080FA7" w:rsidRPr="00D80719" w:rsidRDefault="00D80719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D80719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{{fix2Desig}}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的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請接在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Good1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及</w:t>
            </w:r>
            <w:r w:rsidR="00F1747C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Good2</w:t>
            </w:r>
            <w:r w:rsidR="00080FA7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位置</w:t>
            </w:r>
          </w:p>
          <w:p w14:paraId="35745C3D" w14:textId="132956E4" w:rsidR="00080FA7" w:rsidRPr="00F42A30" w:rsidRDefault="00080FA7" w:rsidP="00F42A30">
            <w:pPr>
              <w:numPr>
                <w:ilvl w:val="0"/>
                <w:numId w:val="23"/>
              </w:numPr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測完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，再測</w:t>
            </w:r>
            <w:r w:rsidR="00A10F63"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 xml:space="preserve">Power Good 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，確認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燈</w:t>
            </w:r>
            <w:r w:rsidRPr="00F42A30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分別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  <w:sz w:val="40"/>
                <w:szCs w:val="40"/>
              </w:rPr>
              <w:t>亮黃燈</w:t>
            </w:r>
          </w:p>
        </w:tc>
      </w:tr>
    </w:tbl>
    <w:p w14:paraId="68C97147" w14:textId="77777777" w:rsidR="00271D0E" w:rsidRDefault="00271D0E"/>
    <w:tbl>
      <w:tblPr>
        <w:tblW w:w="1542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4"/>
        <w:gridCol w:w="1556"/>
        <w:gridCol w:w="718"/>
        <w:gridCol w:w="730"/>
        <w:gridCol w:w="830"/>
        <w:gridCol w:w="1319"/>
        <w:gridCol w:w="840"/>
        <w:gridCol w:w="849"/>
        <w:gridCol w:w="834"/>
        <w:gridCol w:w="1317"/>
        <w:gridCol w:w="840"/>
        <w:gridCol w:w="847"/>
        <w:gridCol w:w="953"/>
        <w:gridCol w:w="1200"/>
        <w:gridCol w:w="840"/>
        <w:gridCol w:w="851"/>
        <w:gridCol w:w="74"/>
      </w:tblGrid>
      <w:tr w:rsidR="00B97A66" w:rsidRPr="00E41E25" w14:paraId="357B2D0C" w14:textId="77777777" w:rsidTr="00A23657">
        <w:trPr>
          <w:gridAfter w:val="1"/>
          <w:wAfter w:w="74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791854D3" w14:textId="538F40B8" w:rsidR="00B97A66" w:rsidRPr="00E41E25" w:rsidRDefault="00B97A66" w:rsidP="00080FA7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38" w:name="_Toc50389634"/>
            <w:bookmarkStart w:id="39" w:name="_Toc50389683"/>
            <w:bookmarkStart w:id="40" w:name="_Toc116982712"/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="004428D5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bookmarkEnd w:id="38"/>
            <w:bookmarkEnd w:id="39"/>
            <w:bookmarkEnd w:id="40"/>
          </w:p>
        </w:tc>
      </w:tr>
      <w:tr w:rsidR="00C8042A" w:rsidRPr="00E41E25" w14:paraId="0C203A00" w14:textId="77777777" w:rsidTr="00FE151B">
        <w:tblPrEx>
          <w:tblCellMar>
            <w:left w:w="28" w:type="dxa"/>
            <w:right w:w="28" w:type="dxa"/>
          </w:tblCellMar>
        </w:tblPrEx>
        <w:trPr>
          <w:trHeight w:val="2843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658FB4C4" w14:textId="1FC1D43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5516C26E" w14:textId="69F7C455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>{{IMG_fix3Pic}}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52DE022" w14:textId="6133D61B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{{IMG_fix4Pic}}</w:t>
            </w:r>
          </w:p>
        </w:tc>
        <w:tc>
          <w:tcPr>
            <w:tcW w:w="3918" w:type="dxa"/>
            <w:gridSpan w:val="5"/>
            <w:tcBorders>
              <w:top w:val="single" w:sz="12" w:space="0" w:color="auto"/>
            </w:tcBorders>
            <w:vAlign w:val="center"/>
          </w:tcPr>
          <w:p w14:paraId="2BFC60F4" w14:textId="1CA9B2DC" w:rsidR="00C8042A" w:rsidRPr="00E41E25" w:rsidRDefault="00C8042A" w:rsidP="00FE151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>{{IMG_fix</w:t>
            </w:r>
            <w:r>
              <w:rPr>
                <w:rFonts w:ascii="微軟正黑體" w:eastAsia="微軟正黑體" w:hAnsi="微軟正黑體" w:hint="eastAsia"/>
              </w:rPr>
              <w:t>5</w:t>
            </w:r>
            <w:r w:rsidRPr="005260E2">
              <w:rPr>
                <w:rFonts w:ascii="微軟正黑體" w:eastAsia="微軟正黑體" w:hAnsi="微軟正黑體"/>
              </w:rPr>
              <w:t>Pic}}</w:t>
            </w:r>
          </w:p>
        </w:tc>
      </w:tr>
      <w:tr w:rsidR="006E494A" w:rsidRPr="00E41E25" w14:paraId="1418CE94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4B5DBECF" w14:textId="58CABB9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666DD680" w14:textId="0AB19FBA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{{fix1Desig}}</w:t>
            </w:r>
          </w:p>
        </w:tc>
        <w:tc>
          <w:tcPr>
            <w:tcW w:w="718" w:type="dxa"/>
            <w:shd w:val="clear" w:color="auto" w:fill="E0E0E0"/>
          </w:tcPr>
          <w:p w14:paraId="1ECADB65" w14:textId="28AD4E1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674F84EF" w14:textId="49EB1FB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70ABBD75" w14:textId="4EBDA80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7901C48" w14:textId="151EE417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 w:cs="Arial"/>
                <w:color w:val="000000" w:themeColor="text1"/>
                <w:szCs w:val="24"/>
              </w:rPr>
              <w:t>{{fix3Desig}}</w:t>
            </w:r>
          </w:p>
        </w:tc>
        <w:tc>
          <w:tcPr>
            <w:tcW w:w="840" w:type="dxa"/>
            <w:shd w:val="clear" w:color="auto" w:fill="E0E0E0"/>
          </w:tcPr>
          <w:p w14:paraId="3E99A37D" w14:textId="5442BBE1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2721C821" w14:textId="56E7B559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4" w:type="dxa"/>
            <w:shd w:val="clear" w:color="auto" w:fill="E0E0E0"/>
          </w:tcPr>
          <w:p w14:paraId="56076C09" w14:textId="31C5CE4F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7" w:type="dxa"/>
          </w:tcPr>
          <w:p w14:paraId="75C86B22" w14:textId="699610B8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{{fix4Desig}}</w:t>
            </w:r>
          </w:p>
        </w:tc>
        <w:tc>
          <w:tcPr>
            <w:tcW w:w="840" w:type="dxa"/>
            <w:shd w:val="clear" w:color="auto" w:fill="E0E0E0"/>
          </w:tcPr>
          <w:p w14:paraId="24C2FDB3" w14:textId="1F35158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78B89BA" w14:textId="5A7F4A06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6F2F8C45" w14:textId="371F6B7D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E251BE5" w14:textId="74464DB2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szCs w:val="24"/>
              </w:rPr>
              <w:t>5</w:t>
            </w:r>
            <w:r w:rsidRPr="00304CAF">
              <w:rPr>
                <w:rFonts w:ascii="微軟正黑體" w:eastAsia="微軟正黑體" w:hAnsi="微軟正黑體" w:cs="Arial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40ABD82A" w14:textId="7F0E9FB4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925" w:type="dxa"/>
            <w:gridSpan w:val="2"/>
          </w:tcPr>
          <w:p w14:paraId="1B909109" w14:textId="18966CDC" w:rsidR="006E494A" w:rsidRPr="00E41E25" w:rsidRDefault="006E494A" w:rsidP="006E494A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571A0D" w:rsidRPr="00E41E25" w14:paraId="6DB54AAC" w14:textId="77777777" w:rsidTr="00A23657">
        <w:trPr>
          <w:trHeight w:val="227"/>
        </w:trPr>
        <w:tc>
          <w:tcPr>
            <w:tcW w:w="824" w:type="dxa"/>
            <w:shd w:val="clear" w:color="auto" w:fill="E0E0E0"/>
          </w:tcPr>
          <w:p w14:paraId="16B9C21C" w14:textId="55278CDB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F586471" w14:textId="44DD0175" w:rsidR="00571A0D" w:rsidRPr="00E41E25" w:rsidRDefault="00571A0D" w:rsidP="00571A0D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{{fix1Name}}</w:t>
            </w:r>
          </w:p>
        </w:tc>
        <w:tc>
          <w:tcPr>
            <w:tcW w:w="830" w:type="dxa"/>
            <w:shd w:val="clear" w:color="auto" w:fill="E0E0E0"/>
          </w:tcPr>
          <w:p w14:paraId="2D122CB3" w14:textId="747EE74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2D49AD5D" w14:textId="79A4B64A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{{fix3Name}}</w:t>
            </w:r>
          </w:p>
        </w:tc>
        <w:tc>
          <w:tcPr>
            <w:tcW w:w="834" w:type="dxa"/>
            <w:shd w:val="clear" w:color="auto" w:fill="E0E0E0"/>
          </w:tcPr>
          <w:p w14:paraId="7E8C968F" w14:textId="6C2AC754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278DA9E" w14:textId="368A7798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 w:cs="Arial"/>
                <w:color w:val="000000"/>
                <w:szCs w:val="24"/>
              </w:rPr>
              <w:t>{{fix4Name}}</w:t>
            </w:r>
          </w:p>
        </w:tc>
        <w:tc>
          <w:tcPr>
            <w:tcW w:w="953" w:type="dxa"/>
            <w:shd w:val="clear" w:color="auto" w:fill="E0E0E0"/>
          </w:tcPr>
          <w:p w14:paraId="2167C42E" w14:textId="1750936D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965" w:type="dxa"/>
            <w:gridSpan w:val="4"/>
          </w:tcPr>
          <w:p w14:paraId="24DDD807" w14:textId="3B5A9EF9" w:rsidR="00571A0D" w:rsidRPr="00E41E25" w:rsidRDefault="00571A0D" w:rsidP="00571A0D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{{fix5Name}}</w:t>
            </w:r>
          </w:p>
        </w:tc>
      </w:tr>
      <w:tr w:rsidR="00E93CF3" w:rsidRPr="00E41E25" w14:paraId="4AAF2F3D" w14:textId="77777777" w:rsidTr="00A23657">
        <w:tblPrEx>
          <w:tblCellMar>
            <w:left w:w="28" w:type="dxa"/>
            <w:right w:w="28" w:type="dxa"/>
          </w:tblCellMar>
        </w:tblPrEx>
        <w:trPr>
          <w:gridAfter w:val="1"/>
          <w:wAfter w:w="74" w:type="dxa"/>
          <w:trHeight w:val="2199"/>
        </w:trPr>
        <w:tc>
          <w:tcPr>
            <w:tcW w:w="3828" w:type="dxa"/>
            <w:gridSpan w:val="4"/>
            <w:tcBorders>
              <w:top w:val="single" w:sz="12" w:space="0" w:color="auto"/>
            </w:tcBorders>
            <w:vAlign w:val="center"/>
          </w:tcPr>
          <w:p w14:paraId="26912CB5" w14:textId="7C5608A5" w:rsidR="00E93CF3" w:rsidRPr="00E41E25" w:rsidRDefault="00CF2821" w:rsidP="00E93CF3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</w:t>
            </w:r>
            <w:r>
              <w:rPr>
                <w:rFonts w:ascii="微軟正黑體" w:eastAsia="微軟正黑體" w:hAnsi="微軟正黑體" w:hint="eastAsia"/>
                <w:noProof/>
              </w:rPr>
              <w:t>6</w:t>
            </w:r>
            <w:r w:rsidRPr="005260E2">
              <w:rPr>
                <w:rFonts w:ascii="微軟正黑體" w:eastAsia="微軟正黑體" w:hAnsi="微軟正黑體"/>
                <w:noProof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A6CEC9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2FBDA96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44" w:type="dxa"/>
            <w:gridSpan w:val="4"/>
            <w:tcBorders>
              <w:top w:val="single" w:sz="12" w:space="0" w:color="auto"/>
            </w:tcBorders>
          </w:tcPr>
          <w:p w14:paraId="1A18F657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7236D" w:rsidRPr="00E41E25" w14:paraId="305C5CB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3DB40383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3DF795F3" w14:textId="2905C1A9" w:rsidR="00F7236D" w:rsidRPr="00E41E25" w:rsidRDefault="007649FF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6</w:t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5E40718E" w14:textId="17E7D95B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69512C1A" w14:textId="348A2A30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6A15C147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FA4A6D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AA19571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33EEFC4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724FE1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7" w:type="dxa"/>
          </w:tcPr>
          <w:p w14:paraId="7D96DC19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1F86AEE2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CEFDB1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8B3A8D0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F600FA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3453636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1" w:type="dxa"/>
          </w:tcPr>
          <w:p w14:paraId="013D8678" w14:textId="77777777" w:rsidR="00F7236D" w:rsidRPr="00E41E25" w:rsidRDefault="00F7236D" w:rsidP="00F7236D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E150B" w:rsidRPr="00E41E25" w14:paraId="4974FEF2" w14:textId="77777777" w:rsidTr="00A23657">
        <w:trPr>
          <w:gridAfter w:val="1"/>
          <w:wAfter w:w="74" w:type="dxa"/>
          <w:trHeight w:val="227"/>
        </w:trPr>
        <w:tc>
          <w:tcPr>
            <w:tcW w:w="824" w:type="dxa"/>
            <w:shd w:val="clear" w:color="auto" w:fill="E0E0E0"/>
          </w:tcPr>
          <w:p w14:paraId="625CEDD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221DE40F" w14:textId="68792764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</w:t>
            </w: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 w:rsidRPr="00666C38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6FC2C80C" w14:textId="7FB86E68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1E8161D5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4" w:type="dxa"/>
            <w:shd w:val="clear" w:color="auto" w:fill="E0E0E0"/>
          </w:tcPr>
          <w:p w14:paraId="6492EA64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7336D923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A35199D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1" w:type="dxa"/>
            <w:gridSpan w:val="3"/>
          </w:tcPr>
          <w:p w14:paraId="0224664B" w14:textId="77777777" w:rsidR="006E150B" w:rsidRPr="00E41E25" w:rsidRDefault="006E150B" w:rsidP="006E150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56B56C32" w14:textId="77777777" w:rsidR="008A2018" w:rsidRDefault="008A2018">
      <w:bookmarkStart w:id="41" w:name="_Toc50389637"/>
      <w:bookmarkStart w:id="42" w:name="_Toc50389686"/>
    </w:p>
    <w:tbl>
      <w:tblPr>
        <w:tblW w:w="1534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1"/>
        <w:gridCol w:w="15237"/>
      </w:tblGrid>
      <w:tr w:rsidR="00E93CF3" w:rsidRPr="00E41E25" w14:paraId="6F219F57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43625E" w14:textId="5AB73135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</w:r>
            <w:bookmarkStart w:id="43" w:name="_Toc116982713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bookmarkEnd w:id="43"/>
          </w:p>
        </w:tc>
      </w:tr>
      <w:tr w:rsidR="00E93CF3" w:rsidRPr="009732DC" w14:paraId="16AD55EA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4B71C9" w14:textId="55D2E983" w:rsidR="00E93CF3" w:rsidRPr="009732DC" w:rsidRDefault="00E93CF3" w:rsidP="00E93CF3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2" behindDoc="0" locked="0" layoutInCell="1" allowOverlap="1" wp14:anchorId="42B444E6" wp14:editId="5F83AA1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1124146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695DE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73" o:spid="_x0000_s1026" type="#_x0000_t32" style="position:absolute;margin-left:319.1pt;margin-top:255.35pt;width:17.8pt;height:12.4pt;flip:x y;z-index:25299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293" behindDoc="0" locked="0" layoutInCell="1" allowOverlap="1" wp14:anchorId="30862298" wp14:editId="4F50B5D5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567270554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E2D3EE" id="矩形 272" o:spid="_x0000_s1026" style="position:absolute;margin-left:337.45pt;margin-top:252.35pt;width:20.3pt;height:28.45pt;z-index:25299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1" behindDoc="0" locked="0" layoutInCell="1" allowOverlap="1" wp14:anchorId="242A0EA8" wp14:editId="2F0AFDF5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570915107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1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25484861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1697733421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1647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648" name="圖片 1648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49" name="圖片 1649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637" name="矩形 1637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617" name="群組 1617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618" name="群組 1618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619" name="圖片 16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1620" name="圖片 1620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621" name="矩形 1621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622" name="直線接點 1622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3" name="直線接點 1623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24" name="直線接點 1624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2" name="直線接點 1632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3" name="直線接點 1633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4" name="直線接點 1634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5" name="直線接點 1635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36" name="直線接點 1636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604" name="語音泡泡: 圓角矩形 1604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5A14CF3E" w14:textId="77777777" w:rsidR="00A44D51" w:rsidRPr="00383E51" w:rsidRDefault="00A44D51" w:rsidP="00A44D51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133E56B9" w14:textId="6EAC10FE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821250376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454189935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244886087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596404642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547882715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692041889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549075590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552228102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428046982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1345220207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6012179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89025977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110532556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86933161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876777451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118795632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192993883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08891443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11555106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1737951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295692403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821873589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242A0EA8" id="群組 79" o:spid="_x0000_s1075" style="position:absolute;margin-left:108.7pt;margin-top:31.45pt;width:341.25pt;height:260.95pt;z-index:251658291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5" o:spid="_x0000_s1076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">
                        <v:imagedata r:id="rId52" o:title=""/>
                      </v:shape>
                      <v:group id="群組 78" o:spid="_x0000_s1077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">
                        <v:group id="群組 77" o:spid="_x0000_s1078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">
                          <v:group id="群組 53" o:spid="_x0000_s1079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">
                            <v:shape id="圖片 1648" o:spid="_x0000_s1080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">
                              <v:imagedata r:id="rId53" o:title=""/>
                            </v:shape>
                            <v:shape id="圖片 1649" o:spid="_x0000_s1081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">
                              <v:imagedata r:id="rId54" o:title=""/>
                            </v:shape>
                          </v:group>
                          <v:rect id="矩形 1637" o:spid="_x0000_s1082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" filled="f" strokecolor="#00b050" strokeweight="1pt"/>
                          <v:group id="群組 1617" o:spid="_x0000_s1083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aUy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eAbPb8IJcvEPAAD//wMAUEsBAi0AFAAGAAgAAAAhANvh9svuAAAAhQEAABMAAAAAAAAAAAAA&#10;AAAAAAAAAFtDb250ZW50X1R5cGVzXS54bWxQSwECLQAUAAYACAAAACEAWvQsW78AAAAVAQAACwAA&#10;AAAAAAAAAAAAAAAfAQAAX3JlbHMvLnJlbHNQSwECLQAUAAYACAAAACEA0+GlMsMAAADdAAAADwAA&#10;AAAAAAAAAAAAAAAHAgAAZHJzL2Rvd25yZXYueG1sUEsFBgAAAAADAAMAtwAAAPcCAAAAAA==&#10;">
                            <v:group id="群組 1618" o:spid="_x0000_s1084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jFA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6ngyjcygs5/AQAA//8DAFBLAQItABQABgAIAAAAIQDb4fbL7gAAAIUBAAATAAAAAAAA&#10;AAAAAAAAAAAAAABbQ29udGVudF9UeXBlc10ueG1sUEsBAi0AFAAGAAgAAAAhAFr0LFu/AAAAFQEA&#10;AAsAAAAAAAAAAAAAAAAAHwEAAF9yZWxzLy5yZWxzUEsBAi0AFAAGAAgAAAAhAKJ+MUDHAAAA3QAA&#10;AA8AAAAAAAAAAAAAAAAABwIAAGRycy9kb3ducmV2LnhtbFBLBQYAAAAAAwADALcAAAD7AgAAAAA=&#10;">
                              <v:shape id="圖片 1619" o:spid="_x0000_s1085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">
                                <v:imagedata r:id="rId55" o:title=""/>
                              </v:shape>
                              <v:shape id="圖片 1620" o:spid="_x0000_s1086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">
                                <v:imagedata r:id="rId56" o:title="10" croptop="10376f" cropbottom="46082f" cropleft="18028f" cropright="32710f"/>
                              </v:shape>
                              <v:rect id="矩形 1621" o:spid="_x0000_s1087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" filled="f" strokecolor="red" strokeweight="1pt"/>
                            </v:group>
                            <v:line id="直線接點 1622" o:spid="_x0000_s1088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3" o:spid="_x0000_s1089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xT8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JJ7A3zfhBLl8AAAA//8DAFBLAQItABQABgAIAAAAIQDb4fbL7gAAAIUBAAATAAAAAAAAAAAA&#10;AAAAAAAAAABbQ29udGVudF9UeXBlc10ueG1sUEsBAi0AFAAGAAgAAAAhAFr0LFu/AAAAFQEAAAsA&#10;AAAAAAAAAAAAAAAAHwEAAF9yZWxzLy5yZWxzUEsBAi0AFAAGAAgAAAAhAF0XFPz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24" o:spid="_x0000_s1090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2" o:spid="_x0000_s1091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" strokecolor="black [3213]" strokeweight="1.5pt">
                              <v:stroke joinstyle="miter"/>
                            </v:line>
                            <v:line id="直線接點 1633" o:spid="_x0000_s1092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4" o:spid="_x0000_s1093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5" o:spid="_x0000_s1094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" strokecolor="red" strokeweight="1.5pt">
                              <v:stroke joinstyle="miter"/>
                            </v:line>
                            <v:line id="直線接點 1636" o:spid="_x0000_s1095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" strokecolor="red" strokeweight="1.5pt">
                              <v:stroke joinstyle="miter"/>
                            </v:line>
                          </v:group>
                          <v:shapetype id="_x0000_t62" coordsize="21600,21600" o:spt="62" adj="1350,25920" path="m3600,qx,3600l0@8@12@24,0@9,,18000qy3600,21600l@6,21600@15@27@7,21600,18000,21600qx21600,18000l21600@9@18@30,21600@8,21600,3600qy18000,l@7,0@21@33@6,xe">
                            <v:stroke joinstyle="miter"/>
                            <v:formulas>
                              <v:f eqn="sum 10800 0 #0"/>
                              <v:f eqn="sum 10800 0 #1"/>
                              <v:f eqn="sum #0 0 #1"/>
                              <v:f eqn="sum @0 @1 0"/>
                              <v:f eqn="sum 21600 0 #0"/>
                              <v:f eqn="sum 21600 0 #1"/>
                              <v:f eqn="if @0 3600 12600"/>
                              <v:f eqn="if @0 9000 18000"/>
                              <v:f eqn="if @1 3600 12600"/>
                              <v:f eqn="if @1 9000 18000"/>
                              <v:f eqn="if @2 0 #0"/>
                              <v:f eqn="if @3 @10 0"/>
                              <v:f eqn="if #0 0 @11"/>
                              <v:f eqn="if @2 @6 #0"/>
                              <v:f eqn="if @3 @6 @13"/>
                              <v:f eqn="if @5 @6 @14"/>
                              <v:f eqn="if @2 #0 21600"/>
                              <v:f eqn="if @3 21600 @16"/>
                              <v:f eqn="if @4 21600 @17"/>
                              <v:f eqn="if @2 #0 @6"/>
                              <v:f eqn="if @3 @19 @6"/>
                              <v:f eqn="if #1 @6 @20"/>
                              <v:f eqn="if @2 @8 #1"/>
                              <v:f eqn="if @3 @22 @8"/>
                              <v:f eqn="if #0 @8 @23"/>
                              <v:f eqn="if @2 21600 #1"/>
                              <v:f eqn="if @3 21600 @25"/>
                              <v:f eqn="if @5 21600 @26"/>
                              <v:f eqn="if @2 #1 @8"/>
                              <v:f eqn="if @3 @8 @28"/>
                              <v:f eqn="if @4 @8 @29"/>
                              <v:f eqn="if @2 #1 0"/>
                              <v:f eqn="if @3 @31 0"/>
                              <v:f eqn="if #1 0 @32"/>
                              <v:f eqn="val #0"/>
                              <v:f eqn="val #1"/>
                            </v:formulas>
                            <v:path o:connecttype="custom" o:connectlocs="10800,0;0,10800;10800,21600;21600,10800;@34,@35" textboxrect="791,791,20809,20809"/>
                            <v:handles>
                              <v:h position="#0,#1"/>
                            </v:handles>
                          </v:shapetype>
                          <v:shape id="語音泡泡: 圓角矩形 1604" o:spid="_x0000_s1096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" adj="33040,11690" fillcolor="#5b9bd5 [3204]" strokecolor="#1f4d78 [1604]" strokeweight="1pt">
                            <v:textbox>
                              <w:txbxContent>
                                <w:p w14:paraId="5A14CF3E" w14:textId="77777777" w:rsidR="00A44D51" w:rsidRPr="00383E51" w:rsidRDefault="00A44D51" w:rsidP="00A44D51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{{fix3Desig}}</w:t>
                                  </w:r>
                                </w:p>
                                <w:p w14:paraId="133E56B9" w14:textId="6EAC10FE" w:rsidR="00E93CF3" w:rsidRDefault="00E93CF3" w:rsidP="000D2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097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">
                            <v:line id="直線接點 72" o:spid="_x0000_s1098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" strokecolor="red" strokeweight="2.25pt">
                              <v:stroke joinstyle="miter"/>
                            </v:line>
                            <v:group id="群組 75" o:spid="_x0000_s1099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">
                              <v:line id="直線接點 67" o:spid="_x0000_s1100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" strokecolor="red" strokeweight="2.25pt">
                                <v:stroke joinstyle="miter"/>
                              </v:line>
                              <v:line id="直線接點 68" o:spid="_x0000_s1101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" strokecolor="black [3213]" strokeweight="2.25pt">
                                <v:stroke joinstyle="miter"/>
                              </v:line>
                              <v:group id="群組 74" o:spid="_x0000_s110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">
                                <v:group id="群組 11" o:spid="_x0000_s1103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">
                                  <v:line id="直線接點 3" o:spid="_x0000_s1104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" strokecolor="red" strokeweight="3pt">
                                    <v:stroke joinstyle="miter"/>
                                  </v:line>
                                  <v:group id="群組 9" o:spid="_x0000_s1105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">
                                    <v:line id="直線接點 1" o:spid="_x0000_s1106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" strokecolor="red" strokeweight="3pt">
                                      <v:stroke joinstyle="miter"/>
                                    </v:line>
                                    <v:line id="直線接點 2" o:spid="_x0000_s1107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" strokecolor="red" strokeweight="3pt">
                                      <v:stroke joinstyle="miter"/>
                                    </v:line>
                                    <v:line id="直線接點 4" o:spid="_x0000_s1108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" strokecolor="red" strokeweight="3pt">
                                      <v:stroke joinstyle="miter"/>
                                    </v:line>
                                    <v:line id="直線接點 5" o:spid="_x0000_s1109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110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111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112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113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" strokecolor="red" strokeweight="2.25pt">
                                  <v:stroke joinstyle="miter"/>
                                </v:line>
                                <v:line id="直線接點 65" o:spid="_x0000_s1114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" strokecolor="red" strokeweight="2.25pt">
                                  <v:stroke joinstyle="miter"/>
                                </v:line>
                                <v:line id="直線接點 69" o:spid="_x0000_s1115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116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117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118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90" behindDoc="0" locked="0" layoutInCell="1" allowOverlap="1" wp14:anchorId="451B2B5E" wp14:editId="1D24FD02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6656479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650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607" name="群組 1607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1608" name="群組 1608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1609" name="圖片 1609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1610" name="圖片 1610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611" name="群組 1611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612" name="直線接點 1612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3" name="直線接點 1613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4" name="直線接點 1614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15" name="直線接點 1615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616" name="矩形 1616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37888393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5AE25BA" id="群組 80" o:spid="_x0000_s1026" style="position:absolute;margin-left:607.1pt;margin-top:7.55pt;width:122pt;height:189.9pt;z-index:25165829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">
                        <v:imagedata r:id="rId61" o:title=""/>
                      </v:shape>
                      <v:group id="群組 1607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">
                        <v:group id="群組 1608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">
                          <v:shape id="圖片 1609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">
                            <v:imagedata r:id="rId62" o:title="10" croptop="38779f" cropbottom="4591f" cropleft="18028f" cropright="32710f"/>
                          </v:shape>
                          <v:shape id="圖片 161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">
                            <v:imagedata r:id="rId63" o:title=""/>
                          </v:shape>
                        </v:group>
                        <v:group id="群組 161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">
                          <v:line id="直線接點 1612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3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" strokecolor="black [3213]" strokeweight="1.5pt">
                            <v:stroke joinstyle="miter"/>
                          </v:line>
                          <v:line id="直線接點 161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" strokecolor="red" strokeweight="1.5pt">
                            <v:stroke joinstyle="miter"/>
                          </v:line>
                          <v:line id="直線接點 1615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" strokecolor="red" strokeweight="1.5pt">
                            <v:stroke joinstyle="miter"/>
                          </v:line>
                        </v:group>
                      </v:group>
                      <v:rect id="矩形 1616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64C59104" w14:textId="77777777" w:rsidR="00E93CF3" w:rsidRDefault="00A44D51" w:rsidP="00E93CF3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88" behindDoc="0" locked="0" layoutInCell="1" allowOverlap="1" wp14:anchorId="57616A69" wp14:editId="7A0E5ACC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05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E537FCE" w14:textId="0D85BFEC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445AD934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7616A69" id="_x0000_s1120" type="#_x0000_t202" style="position:absolute;margin-left:-4.6pt;margin-top:293.45pt;width:190.85pt;height:67.95pt;z-index:251658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7w+Gg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">
                      <v:textbox style="mso-fit-shape-to-text:t">
                        <w:txbxContent>
                          <w:p w14:paraId="5E537FCE" w14:textId="0D85BFEC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445AD934" w14:textId="77777777" w:rsidR="00E93CF3" w:rsidRPr="000D2146" w:rsidRDefault="00E93CF3" w:rsidP="000D2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11298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54751F3" w14:textId="23610C76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8BAA7F9" w14:textId="772CC781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0FB052EC" w14:textId="6D602DA5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4B2AEB5B" w14:textId="32BB4CFA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CD7C7AC" w14:textId="5EA8CD7B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196511E" w14:textId="32DBEBA2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1774EDA" w14:textId="39EB7D72" w:rsidR="0082549B" w:rsidRPr="0082549B" w:rsidRDefault="00E81C30" w:rsidP="0082549B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567" behindDoc="0" locked="0" layoutInCell="1" allowOverlap="1" wp14:anchorId="39745103" wp14:editId="6201C1D1">
                      <wp:simplePos x="0" y="0"/>
                      <wp:positionH relativeFrom="column">
                        <wp:posOffset>8167469</wp:posOffset>
                      </wp:positionH>
                      <wp:positionV relativeFrom="paragraph">
                        <wp:posOffset>184787</wp:posOffset>
                      </wp:positionV>
                      <wp:extent cx="699844" cy="415636"/>
                      <wp:effectExtent l="0" t="0" r="5080" b="3810"/>
                      <wp:wrapNone/>
                      <wp:docPr id="503138418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F24E538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257A8763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9745103" id="Rectangle 1236" o:spid="_x0000_s1120" style="position:absolute;margin-left:643.1pt;margin-top:14.55pt;width:55.1pt;height:32.75pt;z-index:2516675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" fillcolor="#bfbfbf" stroked="f">
                      <v:textbox>
                        <w:txbxContent>
                          <w:p w14:paraId="5F24E538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257A8763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46647ECD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74120DB" w14:textId="23B76FD9" w:rsidR="0082549B" w:rsidRPr="0082549B" w:rsidRDefault="00C958BB" w:rsidP="0082549B">
            <w:pPr>
              <w:rPr>
                <w:rFonts w:ascii="微軟正黑體" w:eastAsia="微軟正黑體" w:hAnsi="微軟正黑體" w:cs="Arial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3" behindDoc="0" locked="0" layoutInCell="1" allowOverlap="1" wp14:anchorId="23894188" wp14:editId="24826CC1">
                      <wp:simplePos x="0" y="0"/>
                      <wp:positionH relativeFrom="column">
                        <wp:posOffset>4664075</wp:posOffset>
                      </wp:positionH>
                      <wp:positionV relativeFrom="paragraph">
                        <wp:posOffset>193040</wp:posOffset>
                      </wp:positionV>
                      <wp:extent cx="2520000" cy="1908000"/>
                      <wp:effectExtent l="0" t="0" r="0" b="0"/>
                      <wp:wrapNone/>
                      <wp:docPr id="582243028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C49A8E" w14:textId="4D8A9861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3894188" id="文字方塊 287" o:spid="_x0000_s1121" type="#_x0000_t202" style="position:absolute;margin-left:367.25pt;margin-top:15.2pt;width:198.45pt;height:150.25pt;z-index:2516583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KZ1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SZR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" filled="f" stroked="f" strokeweight=".5pt">
                      <v:textbox>
                        <w:txbxContent>
                          <w:p w14:paraId="08C49A8E" w14:textId="4D8A9861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CCB2C3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FF30488" w14:textId="3095AFCC" w:rsidR="0082549B" w:rsidRDefault="0082549B" w:rsidP="0082549B">
            <w:r>
              <w:rPr>
                <w:rFonts w:ascii="微軟正黑體" w:eastAsia="微軟正黑體" w:hAnsi="微軟正黑體" w:cs="Arial" w:hint="eastAsia"/>
              </w:rPr>
              <w:t xml:space="preserve">                                                               </w:t>
            </w:r>
          </w:p>
          <w:p w14:paraId="2204ABF8" w14:textId="5901BD2E" w:rsidR="0082549B" w:rsidRPr="0082549B" w:rsidRDefault="0082549B" w:rsidP="0082549B">
            <w:pPr>
              <w:tabs>
                <w:tab w:val="left" w:pos="885"/>
              </w:tabs>
              <w:rPr>
                <w:rFonts w:ascii="微軟正黑體" w:eastAsia="微軟正黑體" w:hAnsi="微軟正黑體" w:cs="Arial"/>
              </w:rPr>
            </w:pPr>
          </w:p>
          <w:p w14:paraId="21CEA981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6E169BB4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2A60DCE7" w14:textId="77777777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  <w:p w14:paraId="75494372" w14:textId="384E9A53" w:rsidR="0082549B" w:rsidRPr="0082549B" w:rsidRDefault="0082549B" w:rsidP="0082549B">
            <w:pPr>
              <w:rPr>
                <w:rFonts w:ascii="微軟正黑體" w:eastAsia="微軟正黑體" w:hAnsi="微軟正黑體" w:cs="Arial"/>
              </w:rPr>
            </w:pPr>
          </w:p>
        </w:tc>
      </w:tr>
      <w:tr w:rsidR="00E93CF3" w:rsidRPr="00E41E25" w14:paraId="4EBF7968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7A34C9F" w14:textId="66D5F66F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br w:type="page"/>
            </w:r>
            <w:bookmarkStart w:id="44" w:name="_Toc116982714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  <w:bookmarkEnd w:id="44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-ATE Test</w:t>
            </w:r>
          </w:p>
        </w:tc>
      </w:tr>
      <w:tr w:rsidR="00E93CF3" w:rsidRPr="00E41E25" w14:paraId="5D6577E1" w14:textId="77777777" w:rsidTr="008A2018">
        <w:trPr>
          <w:gridBefore w:val="1"/>
          <w:wBefore w:w="111" w:type="dxa"/>
          <w:trHeight w:val="315"/>
        </w:trPr>
        <w:tc>
          <w:tcPr>
            <w:tcW w:w="15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tblpX="107" w:tblpY="1"/>
              <w:tblOverlap w:val="never"/>
              <w:tblW w:w="15241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E93CF3" w:rsidRPr="009732DC" w14:paraId="370D8573" w14:textId="77777777" w:rsidTr="00022374">
              <w:trPr>
                <w:trHeight w:val="315"/>
              </w:trPr>
              <w:tc>
                <w:tcPr>
                  <w:tcW w:w="1524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E93CF3" w:rsidRPr="000E5E67" w14:paraId="32DB0BA6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4BE69E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68D450C3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185AA763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E93CF3" w:rsidRPr="000E5E67" w14:paraId="78708144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342B33D7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E93CF3" w:rsidRPr="000E5E67" w14:paraId="3ECA9795" w14:textId="77777777" w:rsidTr="00022374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0F1BF675" w14:textId="77777777" w:rsidR="00E93CF3" w:rsidRPr="000E5E67" w:rsidRDefault="00E93CF3" w:rsidP="00E93CF3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0E5E67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7F588520" w14:textId="02600714" w:rsidR="00E93CF3" w:rsidRDefault="00196676" w:rsidP="00E93CF3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 w:rsidRPr="009732DC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294" behindDoc="0" locked="0" layoutInCell="1" allowOverlap="1" wp14:anchorId="3D8C92E5" wp14:editId="38FC4563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264640461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2F07E46" w14:textId="06A1338F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6F2923B6" w14:textId="77777777" w:rsidR="00E93CF3" w:rsidRPr="000D2146" w:rsidRDefault="00E93CF3" w:rsidP="000D2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3D8C92E5" id="_x0000_s1122" type="#_x0000_t202" style="position:absolute;margin-left:-4.45pt;margin-top:314.35pt;width:184.95pt;height:67.95pt;z-index:25165829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/T5vGA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">
                            <v:textbox style="mso-fit-shape-to-text:t">
                              <w:txbxContent>
                                <w:p w14:paraId="52F07E46" w14:textId="06A1338F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6F2923B6" w14:textId="77777777" w:rsidR="00E93CF3" w:rsidRPr="000D2146" w:rsidRDefault="00E93CF3" w:rsidP="000D2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8" behindDoc="0" locked="0" layoutInCell="1" allowOverlap="1" wp14:anchorId="5B3E7DD3" wp14:editId="6C327C40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956265627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78A09DDC" id="直線接點 81" o:spid="_x0000_s1026" style="position:absolute;z-index:253006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1" behindDoc="0" locked="0" layoutInCell="1" allowOverlap="1" wp14:anchorId="1F1CBD2E" wp14:editId="2C924084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2116171433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65E434A" id="直線接點 84" o:spid="_x0000_s1026" style="position:absolute;z-index:2530099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2" behindDoc="0" locked="0" layoutInCell="1" allowOverlap="1" wp14:anchorId="01C1C147" wp14:editId="0120728D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761399074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685BD2C4" id="直線單箭頭接點 273" o:spid="_x0000_s1026" type="#_x0000_t32" style="position:absolute;margin-left:312.2pt;margin-top:246.2pt;width:18.05pt;height:13.6pt;flip:x y;z-index:25301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5" behindDoc="0" locked="0" layoutInCell="1" allowOverlap="1" wp14:anchorId="54D72FB7" wp14:editId="5E4E5B8F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963408472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7815719D" id="矩形 272" o:spid="_x0000_s1026" style="position:absolute;margin-left:329.4pt;margin-top:242pt;width:27pt;height:45.5pt;z-index:25301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7" behindDoc="0" locked="0" layoutInCell="1" allowOverlap="1" wp14:anchorId="7F1B731C" wp14:editId="629C3187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331857644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208198509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336419747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97329276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627929716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012466017" name="圖片 1012466017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327268821" name="圖片 327268821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756179049" name="矩形 756179049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713466447" name="群組 1713466447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827411872" name="群組 1827411872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39937152" name="圖片 39937152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2085152422" name="圖片 2085152422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1380232693" name="矩形 1380232693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2452465" name="直線接點 1022452465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52053547" name="直線接點 352053547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99528482" name="直線接點 1099528482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205186028" name="直線接點 1205186028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725073373" name="直線接點 1725073373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319442749" name="直線接點 319442749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916025089" name="直線接點 916025089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864772" name="直線接點 830864772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355723509" name="語音泡泡: 圓角矩形 1355723509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7C1FB515" w14:textId="77777777" w:rsidR="00196676" w:rsidRPr="00383E51" w:rsidRDefault="00196676" w:rsidP="0019667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{{fix3Desig}}</w:t>
                                              </w:r>
                                            </w:p>
                                            <w:p w14:paraId="28D34D85" w14:textId="031C9F80" w:rsidR="00E93CF3" w:rsidRDefault="00E93CF3" w:rsidP="000D2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877209125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1947067743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756499362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54987706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456533473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544596463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497689024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1877999880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225109840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1585689498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72984571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55265348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880239305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2080179297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99392250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06483291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366847348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975497358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259121071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5495380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734602920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549086519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F1B731C" id="_x0000_s1123" style="position:absolute;margin-left:100.45pt;margin-top:22.95pt;width:341.25pt;height:260.95pt;z-index:251658297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">
                            <v:shape id="圖片 55" o:spid="_x0000_s1124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">
                              <v:imagedata r:id="rId52" o:title=""/>
                            </v:shape>
                            <v:group id="群組 78" o:spid="_x0000_s1125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">
                              <v:group id="群組 77" o:spid="_x0000_s1126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">
                                <v:group id="群組 53" o:spid="_x0000_s1127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">
                                  <v:shape id="圖片 1012466017" o:spid="_x0000_s1128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">
                                    <v:imagedata r:id="rId53" o:title=""/>
                                  </v:shape>
                                  <v:shape id="圖片 327268821" o:spid="_x0000_s1129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">
                                    <v:imagedata r:id="rId54" o:title=""/>
                                  </v:shape>
                                </v:group>
                                <v:rect id="矩形 756179049" o:spid="_x0000_s1130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" filled="f" strokecolor="#00b050" strokeweight="1pt"/>
                                <v:group id="群組 1713466447" o:spid="_x0000_s1131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">
                                  <v:group id="群組 1827411872" o:spid="_x0000_s1132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">
                                    <v:shape id="圖片 39937152" o:spid="_x0000_s1133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">
                                      <v:imagedata r:id="rId55" o:title=""/>
                                    </v:shape>
                                    <v:shape id="圖片 2085152422" o:spid="_x0000_s1134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">
                                      <v:imagedata r:id="rId56" o:title="10" croptop="10376f" cropbottom="46082f" cropleft="18028f" cropright="32710f"/>
                                    </v:shape>
                                    <v:rect id="矩形 1380232693" o:spid="_x0000_s1135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" filled="f" strokecolor="red" strokeweight="1pt"/>
                                  </v:group>
                                  <v:line id="直線接點 1022452465" o:spid="_x0000_s1136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352053547" o:spid="_x0000_s1137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099528482" o:spid="_x0000_s1138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" strokecolor="black [3213]" strokeweight="1.5pt">
                                    <v:stroke joinstyle="miter"/>
                                  </v:line>
                                  <v:line id="直線接點 1205186028" o:spid="_x0000_s1139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" strokecolor="black [3213]" strokeweight="1.5pt">
                                    <v:stroke joinstyle="miter"/>
                                  </v:line>
                                  <v:line id="直線接點 1725073373" o:spid="_x0000_s1140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319442749" o:spid="_x0000_s1141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916025089" o:spid="_x0000_s1142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" strokecolor="red" strokeweight="1.5pt">
                                    <v:stroke joinstyle="miter"/>
                                  </v:line>
                                  <v:line id="直線接點 830864772" o:spid="_x0000_s1143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355723509" o:spid="_x0000_s1144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7C1FB515" w14:textId="77777777" w:rsidR="00196676" w:rsidRPr="00383E51" w:rsidRDefault="00196676" w:rsidP="0019667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28D34D85" w14:textId="031C9F80" w:rsidR="00E93CF3" w:rsidRDefault="00E93CF3" w:rsidP="000D2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145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">
                                  <v:line id="直線接點 72" o:spid="_x0000_s1146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" strokecolor="red" strokeweight="2.25pt">
                                    <v:stroke joinstyle="miter"/>
                                  </v:line>
                                  <v:group id="群組 75" o:spid="_x0000_s1147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">
                                    <v:line id="直線接點 67" o:spid="_x0000_s1148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149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aIk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bP5Yp6ms2UKvz9FAOT2BwAA//8DAFBLAQItABQABgAIAAAAIQDb4fbL7gAAAIUBAAATAAAAAAAA&#10;AAAAAAAAAAAAAABbQ29udGVudF9UeXBlc10ueG1sUEsBAi0AFAAGAAgAAAAhAFr0LFu/AAAAFQEA&#10;AAsAAAAAAAAAAAAAAAAAHwEAAF9yZWxzLy5yZWxzUEsBAi0AFAAGAAgAAAAhAKedoiT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  <v:group id="群組 74" o:spid="_x0000_s1150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">
                                      <v:group id="群組 11" o:spid="_x0000_s1151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">
                                        <v:line id="直線接點 3" o:spid="_x0000_s1152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153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">
                                          <v:line id="直線接點 1" o:spid="_x0000_s1154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2" o:spid="_x0000_s1155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" strokecolor="red" strokeweight="3pt">
                                            <v:stroke joinstyle="miter"/>
                                          </v:line>
                                          <v:line id="直線接點 4" o:spid="_x0000_s1156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" strokecolor="red" strokeweight="3pt">
                                            <v:stroke joinstyle="miter"/>
                                          </v:line>
                                          <v:line id="直線接點 5" o:spid="_x0000_s1157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6" o:spid="_x0000_s1158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" strokecolor="black [3213]" strokeweight="3pt">
                                            <v:stroke joinstyle="miter"/>
                                          </v:line>
                                          <v:line id="直線接點 7" o:spid="_x0000_s1159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8" o:spid="_x0000_s1160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161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" strokecolor="red" strokeweight="2.25pt">
                                        <v:stroke joinstyle="miter"/>
                                      </v:line>
                                      <v:line id="直線接點 65" o:spid="_x0000_s1162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" strokecolor="red" strokeweight="2.25pt">
                                        <v:stroke joinstyle="miter"/>
                                      </v:line>
                                      <v:line id="直線接點 69" o:spid="_x0000_s1163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" strokecolor="black [3213]" strokeweight="2.25pt">
                                        <v:stroke joinstyle="miter"/>
                                      </v:line>
                                      <v:line id="直線接點 71" o:spid="_x0000_s1164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165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166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5" behindDoc="0" locked="0" layoutInCell="1" allowOverlap="1" wp14:anchorId="580D2E25" wp14:editId="0CB02A32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894844948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F9EBB3F" w14:textId="77777777" w:rsidR="00B63146" w:rsidRPr="00383E51" w:rsidRDefault="00B63146" w:rsidP="00B63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1</w:t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Desig}}</w:t>
                                        </w:r>
                                      </w:p>
                                      <w:p w14:paraId="4D51B744" w14:textId="7C77EBD1" w:rsidR="00E93CF3" w:rsidRPr="00EC6B32" w:rsidRDefault="00E93CF3" w:rsidP="000D2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80D2E25" id="語音泡泡: 圓角矩形 1142901043" o:spid="_x0000_s1167" type="#_x0000_t62" style="position:absolute;margin-left:657.05pt;margin-top:293.75pt;width:82.85pt;height:43.05pt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Yp6qg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" adj="2050,-16256" fillcolor="#5b9bd5 [3204]" strokecolor="#1f4d78 [1604]" strokeweight="1pt">
                            <v:textbox>
                              <w:txbxContent>
                                <w:p w14:paraId="1F9EBB3F" w14:textId="77777777" w:rsidR="00B63146" w:rsidRPr="00383E51" w:rsidRDefault="00B63146" w:rsidP="00B63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Desig}}</w:t>
                                  </w:r>
                                </w:p>
                                <w:p w14:paraId="4D51B744" w14:textId="7C77EBD1" w:rsidR="00E93CF3" w:rsidRPr="00EC6B32" w:rsidRDefault="00E93CF3" w:rsidP="000D2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296" behindDoc="0" locked="0" layoutInCell="1" allowOverlap="1" wp14:anchorId="5D4F7117" wp14:editId="6B92322F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963838682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859558723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212182130" name="群組 1212182130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678880241" name="群組 678880241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434580553" name="圖片 434580553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38229130" name="圖片 3822913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483823863" name="群組 483823863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491491754" name="直線接點 1491491754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377846327" name="直線接點 1377846327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5258524" name="直線接點 895258524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272696801" name="直線接點 1272696801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859259749" name="矩形 859259749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761411268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1E06A36A" id="群組 80" o:spid="_x0000_s1026" style="position:absolute;margin-left:601.35pt;margin-top:7.3pt;width:122pt;height:189.85pt;z-index:25300480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">
                              <v:imagedata r:id="rId78" o:title=""/>
                            </v:shape>
                            <v:group id="群組 1212182130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">
                              <v:group id="群組 67888024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">
                                <v:shape id="圖片 434580553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">
                                  <v:imagedata r:id="rId79" o:title="10" croptop="38779f" cropbottom="4591f" cropleft="18028f" cropright="32710f"/>
                                </v:shape>
                                <v:shape id="圖片 38229130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">
                                  <v:imagedata r:id="rId80" o:title=""/>
                                </v:shape>
                              </v:group>
                              <v:group id="群組 483823863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">
                                <v:line id="直線接點 1491491754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377846327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895258524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" strokecolor="red" strokeweight="1.5pt">
                                  <v:stroke joinstyle="miter"/>
                                </v:line>
                                <v:line id="直線接點 1272696801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859259749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">
                              <v:imagedata r:id="rId81" o:title=""/>
                            </v:shape>
                          </v:group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299" behindDoc="0" locked="0" layoutInCell="1" allowOverlap="1" wp14:anchorId="17985C5C" wp14:editId="4B1BF6E9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635958176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6BD4517" id="直線接點 82" o:spid="_x0000_s1026" style="position:absolute;z-index:25300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0" behindDoc="0" locked="0" layoutInCell="1" allowOverlap="1" wp14:anchorId="0ADC190C" wp14:editId="38B99104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542399912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A011E0F" id="直線接點 83" o:spid="_x0000_s1026" style="position:absolute;z-index:25300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3" behindDoc="0" locked="0" layoutInCell="1" allowOverlap="1" wp14:anchorId="41FD0E03" wp14:editId="240F4E7A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659802066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7B6F712D" id="直線接點 277" o:spid="_x0000_s1026" style="position:absolute;z-index:25301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E93CF3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04" behindDoc="0" locked="0" layoutInCell="1" allowOverlap="1" wp14:anchorId="7A42596F" wp14:editId="18B2F5EB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438917494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3A7774A3" id="直線接點 278" o:spid="_x0000_s1026" style="position:absolute;z-index:25301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  <w:p w14:paraId="260C67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BCCBF06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63D54E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1F7BF3D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2155F59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5150377F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930C699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7A480018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0E5889A0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3D84C92" w14:textId="7777777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  <w:p w14:paraId="46A58F6E" w14:textId="7391937D" w:rsidR="00A75294" w:rsidRPr="00A75294" w:rsidRDefault="00C958BB" w:rsidP="00A75294">
                  <w:pPr>
                    <w:rPr>
                      <w:rFonts w:ascii="微軟正黑體" w:eastAsia="微軟正黑體" w:hAnsi="微軟正黑體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4" behindDoc="0" locked="0" layoutInCell="1" allowOverlap="1" wp14:anchorId="7A020A3C" wp14:editId="2B6F7A52">
                            <wp:simplePos x="0" y="0"/>
                            <wp:positionH relativeFrom="column">
                              <wp:posOffset>4539615</wp:posOffset>
                            </wp:positionH>
                            <wp:positionV relativeFrom="paragraph">
                              <wp:posOffset>26035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2070527839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4869296B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t>{{IMG_</w:t>
                                        </w:r>
                                        <w:r>
                                          <w:t>prodToTest</w:t>
                                        </w:r>
                                        <w:r w:rsidRPr="0015340B">
                                          <w:t>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A020A3C" id="_x0000_s1168" type="#_x0000_t202" style="position:absolute;margin-left:357.45pt;margin-top:2.05pt;width:198.45pt;height:150.25pt;z-index:251658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" filled="f" stroked="f" strokeweight=".5pt">
                            <v:textbox>
                              <w:txbxContent>
                                <w:p w14:paraId="4869296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</w:t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>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</w:p>
                <w:p w14:paraId="7D2607FE" w14:textId="1EE6D997" w:rsidR="00A75294" w:rsidRPr="00A75294" w:rsidRDefault="00A75294" w:rsidP="00A75294">
                  <w:pPr>
                    <w:rPr>
                      <w:rFonts w:ascii="微軟正黑體" w:eastAsia="微軟正黑體" w:hAnsi="微軟正黑體"/>
                    </w:rPr>
                  </w:pPr>
                </w:p>
              </w:tc>
            </w:tr>
          </w:tbl>
          <w:p w14:paraId="00808470" w14:textId="77777777" w:rsidR="00E93CF3" w:rsidRPr="000E5E67" w:rsidRDefault="00E93CF3" w:rsidP="00E93CF3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  <w:tr w:rsidR="00E93CF3" w:rsidRPr="00E41E25" w14:paraId="4ED798A5" w14:textId="77777777" w:rsidTr="008A2018">
        <w:trPr>
          <w:trHeight w:val="546"/>
        </w:trPr>
        <w:tc>
          <w:tcPr>
            <w:tcW w:w="15348" w:type="dxa"/>
            <w:gridSpan w:val="2"/>
            <w:tcBorders>
              <w:bottom w:val="single" w:sz="4" w:space="0" w:color="auto"/>
            </w:tcBorders>
            <w:shd w:val="clear" w:color="auto" w:fill="E6E6E6"/>
          </w:tcPr>
          <w:p w14:paraId="67840598" w14:textId="56F0AE53" w:rsidR="00E93CF3" w:rsidRPr="00E41E25" w:rsidRDefault="00E93CF3" w:rsidP="00E93CF3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bookmarkStart w:id="45" w:name="_Toc50389640"/>
            <w:bookmarkStart w:id="46" w:name="_Toc50389689"/>
            <w:bookmarkStart w:id="47" w:name="_Toc116982715"/>
            <w:bookmarkEnd w:id="41"/>
            <w:bookmarkEnd w:id="42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T1_ATE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  <w:bookmarkEnd w:id="45"/>
            <w:bookmarkEnd w:id="46"/>
            <w:bookmarkEnd w:id="47"/>
          </w:p>
        </w:tc>
      </w:tr>
      <w:tr w:rsidR="00E93CF3" w:rsidRPr="00E41E25" w14:paraId="3C12EB42" w14:textId="77777777" w:rsidTr="008A2018">
        <w:trPr>
          <w:trHeight w:val="7572"/>
        </w:trPr>
        <w:tc>
          <w:tcPr>
            <w:tcW w:w="1534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4007D885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7" behindDoc="0" locked="0" layoutInCell="1" allowOverlap="1" wp14:anchorId="1C439920" wp14:editId="2D10F2C2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135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04ACD24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60ACC76D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5F6B8945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3B7E12C1" w14:textId="77777777" w:rsidR="00E93CF3" w:rsidRPr="006F7874" w:rsidRDefault="00E93CF3" w:rsidP="0060778D">
                                  <w:pPr>
                                    <w:ind w:left="360"/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6EA24529" w14:textId="5A4A1EAF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Barcode scanner</w:t>
                                  </w:r>
                                </w:p>
                                <w:p w14:paraId="624427EF" w14:textId="77777777" w:rsidR="00E93CF3" w:rsidRPr="006F7874" w:rsidRDefault="00E93CF3">
                                  <w:pPr>
                                    <w:numPr>
                                      <w:ilvl w:val="0"/>
                                      <w:numId w:val="1"/>
                                    </w:numPr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3B966FB3" w14:textId="1E212E09" w:rsidR="00E93CF3" w:rsidRPr="006F7874" w:rsidRDefault="00E93CF3" w:rsidP="0060778D">
                                  <w:pPr>
                                    <w:rPr>
                                      <w:rFonts w:ascii="Calibri" w:eastAsia="微軟正黑體" w:hAnsi="Calibri" w:cs="Calibri"/>
                                    </w:rPr>
                                  </w:pP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6F7874">
                                    <w:rPr>
                                      <w:rFonts w:ascii="Calibri" w:eastAsia="微軟正黑體" w:hAnsi="Calibri" w:cs="Calibr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C439920" id="Text Box 526" o:spid="_x0000_s1169" type="#_x0000_t202" style="position:absolute;margin-left:327.7pt;margin-top:17.9pt;width:429.35pt;height:354.15pt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" filled="f" stroked="f">
                      <v:textbox>
                        <w:txbxContent>
                          <w:p w14:paraId="504ACD24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60ACC76D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5F6B8945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出視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3B7E12C1" w14:textId="77777777" w:rsidR="00E93CF3" w:rsidRPr="006F7874" w:rsidRDefault="00E93CF3" w:rsidP="0060778D">
                            <w:pPr>
                              <w:ind w:left="360"/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出現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6EA24529" w14:textId="5A4A1EAF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Barcode scanner</w:t>
                            </w:r>
                          </w:p>
                          <w:p w14:paraId="624427EF" w14:textId="77777777" w:rsidR="00E93CF3" w:rsidRPr="006F7874" w:rsidRDefault="00E93CF3"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1~3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3B966FB3" w14:textId="1E212E09" w:rsidR="00E93CF3" w:rsidRPr="006F7874" w:rsidRDefault="00E93CF3" w:rsidP="0060778D">
                            <w:pPr>
                              <w:rPr>
                                <w:rFonts w:ascii="Calibri" w:eastAsia="微軟正黑體" w:hAnsi="Calibri" w:cs="Calibri"/>
                              </w:rPr>
                            </w:pP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5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Log</w:t>
                            </w:r>
                            <w:r w:rsidRPr="006F7874">
                              <w:rPr>
                                <w:rFonts w:ascii="Calibri" w:eastAsia="微軟正黑體" w:hAnsi="Calibri" w:cs="Calibr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4E24E361" wp14:editId="489BEB97">
                  <wp:extent cx="3975735" cy="1916430"/>
                  <wp:effectExtent l="0" t="0" r="0" b="0"/>
                  <wp:docPr id="215" name="圖片 215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080A3359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A608652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340DB8FA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0D7E29B6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7678F77F" wp14:editId="20A9DC52">
                  <wp:extent cx="4047490" cy="1804670"/>
                  <wp:effectExtent l="0" t="0" r="0" b="0"/>
                  <wp:docPr id="216" name="圖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CC8865" w14:textId="77777777" w:rsidR="005C2543" w:rsidRPr="00E41E25" w:rsidRDefault="005C2543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849"/>
      </w:tblGrid>
      <w:tr w:rsidR="00636932" w:rsidRPr="00E41E25" w14:paraId="1AD3CCCA" w14:textId="77777777" w:rsidTr="003432EB">
        <w:trPr>
          <w:trHeight w:val="546"/>
        </w:trPr>
        <w:tc>
          <w:tcPr>
            <w:tcW w:w="15417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3ECB475" w14:textId="77777777" w:rsidR="00636932" w:rsidRPr="00E41E25" w:rsidRDefault="00636932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48" w:name="_Toc50389641"/>
            <w:bookmarkStart w:id="49" w:name="_Toc50389690"/>
            <w:bookmarkStart w:id="50" w:name="_Toc116982716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  <w:bookmarkEnd w:id="48"/>
            <w:bookmarkEnd w:id="49"/>
            <w:bookmarkEnd w:id="50"/>
          </w:p>
        </w:tc>
      </w:tr>
      <w:tr w:rsidR="00636932" w:rsidRPr="00E41E25" w14:paraId="6961526A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A642485" w14:textId="7CBE1473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7</w:t>
            </w:r>
            <w:r w:rsidRPr="00B82404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7ED9D290" w14:textId="678167C8" w:rsidR="00636932" w:rsidRPr="00E41E25" w:rsidRDefault="00B82404" w:rsidP="00A80017">
            <w:pPr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  <w:noProof/>
              </w:rPr>
              <w:t>8</w:t>
            </w:r>
            <w:r w:rsidRPr="00B82404">
              <w:rPr>
                <w:rFonts w:asciiTheme="minorHAnsi" w:eastAsia="微軟正黑體" w:hAnsiTheme="minorHAnsi" w:cstheme="minorHAnsi"/>
                <w:noProof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056FCC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2D0EFE6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3436E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  <w:p w14:paraId="3CE647E8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</w:rPr>
            </w:pPr>
          </w:p>
        </w:tc>
      </w:tr>
      <w:tr w:rsidR="00636932" w:rsidRPr="00E41E25" w14:paraId="2553945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55A3A31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01B5A459" w14:textId="53FF6BC5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{{fix7Desig}}</w:t>
            </w:r>
          </w:p>
        </w:tc>
        <w:tc>
          <w:tcPr>
            <w:tcW w:w="724" w:type="dxa"/>
            <w:shd w:val="clear" w:color="auto" w:fill="E0E0E0"/>
          </w:tcPr>
          <w:p w14:paraId="306E93C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1D27B135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16C5F10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42BD85C5" w14:textId="3D315D37" w:rsidR="00636932" w:rsidRPr="00E41E25" w:rsidRDefault="000B4F73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3" w:type="dxa"/>
            <w:shd w:val="clear" w:color="auto" w:fill="E0E0E0"/>
          </w:tcPr>
          <w:p w14:paraId="7BC1AEAE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50573A6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3D69531F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0CA698D8" w14:textId="6E6DDF80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E423C0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7E04F2A3" w14:textId="6BFEA151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EDD56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2C4177B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6997081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277DEF5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6F0FAE07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126F1FE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C28C221" w14:textId="2F6F876B" w:rsidR="00636932" w:rsidRPr="00E41E25" w:rsidRDefault="005448E8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7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3" w:type="dxa"/>
            <w:shd w:val="clear" w:color="auto" w:fill="E0E0E0"/>
          </w:tcPr>
          <w:p w14:paraId="52AC4F91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7556E0" w14:textId="459D43F9" w:rsidR="00636932" w:rsidRPr="00E41E25" w:rsidRDefault="005448E8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5" w:type="dxa"/>
            <w:shd w:val="clear" w:color="auto" w:fill="E0E0E0"/>
          </w:tcPr>
          <w:p w14:paraId="2B92AA1D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3494F31A" w14:textId="082419CE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513EFAB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7826441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40BA0F4C" w14:textId="77777777" w:rsidTr="003432EB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479423E0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931206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CB56CC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71A17A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0B59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1812DB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3C4C02B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E0D0BE9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58EBEC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03925D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B6E8633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A1F101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4BA42F7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4"/>
            <w:tcBorders>
              <w:top w:val="single" w:sz="12" w:space="0" w:color="auto"/>
            </w:tcBorders>
          </w:tcPr>
          <w:p w14:paraId="18A7BF1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659D7F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6FC0564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3CDDD64B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3CE9B10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C39FC6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07954D4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05C3078C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26053C6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31EB449D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9B404EB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7A2D6297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A2C360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4D21E8C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28EC47F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0B921D5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7F7B3138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41C2329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367DB270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F3344AA" w14:textId="77777777" w:rsidR="00636932" w:rsidRPr="00E41E25" w:rsidRDefault="00636932" w:rsidP="00A80017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636932" w:rsidRPr="00E41E25" w14:paraId="2E0B28EF" w14:textId="77777777" w:rsidTr="003432EB">
        <w:trPr>
          <w:trHeight w:val="227"/>
        </w:trPr>
        <w:tc>
          <w:tcPr>
            <w:tcW w:w="832" w:type="dxa"/>
            <w:shd w:val="clear" w:color="auto" w:fill="E0E0E0"/>
          </w:tcPr>
          <w:p w14:paraId="2572DF5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2EF4CF2" w14:textId="77777777" w:rsidR="00636932" w:rsidRPr="00E41E25" w:rsidRDefault="00636932" w:rsidP="00A80017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7167C42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4DD80CF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30A3614A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6D8106E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29FAF67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3"/>
          </w:tcPr>
          <w:p w14:paraId="1BCD4CE2" w14:textId="77777777" w:rsidR="00636932" w:rsidRPr="00E41E25" w:rsidRDefault="00636932" w:rsidP="00A80017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5C7253F" w14:textId="77777777" w:rsidR="00636932" w:rsidRPr="00E41E25" w:rsidRDefault="00636932" w:rsidP="00B97A66">
      <w:pPr>
        <w:rPr>
          <w:rFonts w:asciiTheme="minorHAnsi" w:eastAsia="微軟正黑體" w:hAnsiTheme="minorHAnsi" w:cstheme="minorHAnsi"/>
          <w:szCs w:val="24"/>
        </w:rPr>
      </w:pPr>
    </w:p>
    <w:p w14:paraId="7B993B04" w14:textId="77777777" w:rsidR="004F6229" w:rsidRPr="00E41E25" w:rsidRDefault="004F6229" w:rsidP="00B97A66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7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3"/>
        <w:gridCol w:w="715"/>
        <w:gridCol w:w="1560"/>
        <w:gridCol w:w="720"/>
        <w:gridCol w:w="730"/>
        <w:gridCol w:w="830"/>
        <w:gridCol w:w="1320"/>
        <w:gridCol w:w="840"/>
        <w:gridCol w:w="849"/>
        <w:gridCol w:w="951"/>
        <w:gridCol w:w="1200"/>
        <w:gridCol w:w="840"/>
        <w:gridCol w:w="847"/>
        <w:gridCol w:w="953"/>
        <w:gridCol w:w="1200"/>
        <w:gridCol w:w="840"/>
        <w:gridCol w:w="840"/>
        <w:gridCol w:w="6"/>
        <w:gridCol w:w="113"/>
      </w:tblGrid>
      <w:tr w:rsidR="0072413C" w:rsidRPr="00E41E25" w14:paraId="2593D34F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407A0EBA" w14:textId="274CFB7F" w:rsidR="0072413C" w:rsidRPr="00E41E25" w:rsidRDefault="0072413C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br w:type="page"/>
            </w:r>
            <w:bookmarkStart w:id="51" w:name="_Toc50389644"/>
            <w:bookmarkStart w:id="52" w:name="_Toc50389693"/>
            <w:bookmarkStart w:id="53" w:name="_Toc116982717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T1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bookmarkEnd w:id="51"/>
            <w:bookmarkEnd w:id="52"/>
            <w:bookmarkEnd w:id="53"/>
          </w:p>
        </w:tc>
      </w:tr>
      <w:tr w:rsidR="004C013C" w:rsidRPr="00E41E25" w14:paraId="153A2DDC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bottom w:val="single" w:sz="4" w:space="0" w:color="auto"/>
            </w:tcBorders>
          </w:tcPr>
          <w:p w14:paraId="67956A16" w14:textId="77777777" w:rsidR="004C013C" w:rsidRPr="009732DC" w:rsidRDefault="004C013C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6A13B145" w14:textId="1A0AF1D1" w:rsidR="004C013C" w:rsidRPr="009732DC" w:rsidRDefault="00D24125" w:rsidP="004C013C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{{fix</w:t>
            </w:r>
            <w:r w:rsidRPr="00D24125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8</w:t>
            </w:r>
            <w:r w:rsidRPr="00D24125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Desig}}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4C013C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4C013C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108497C2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282" behindDoc="0" locked="0" layoutInCell="1" allowOverlap="1" wp14:anchorId="4AE9AF68" wp14:editId="5EA2AC39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1493975791" name="圖片 1493975791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8" behindDoc="0" locked="0" layoutInCell="1" allowOverlap="1" wp14:anchorId="178EC931" wp14:editId="59D0E79B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967667557" name="橢圓 1967667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0E97694" id="橢圓 1967667557" o:spid="_x0000_s1026" style="position:absolute;margin-left:222.05pt;margin-top:196.8pt;width:9.05pt;height:7.9pt;z-index:25277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49BEB256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67" behindDoc="0" locked="0" layoutInCell="1" allowOverlap="1" wp14:anchorId="4E737A95" wp14:editId="673AE786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2131620332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33CC644F" w14:textId="77777777" w:rsidR="004C013C" w:rsidRPr="009732DC" w:rsidRDefault="004C013C" w:rsidP="004C013C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12E2168C" wp14:editId="3E51FCAD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60247702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5E6931B" w14:textId="77777777" w:rsidR="004C013C" w:rsidRPr="00F779D3" w:rsidRDefault="004C013C" w:rsidP="004C013C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2E2168C" id="AutoShape 349" o:spid="_x0000_s1170" type="#_x0000_t62" style="position:absolute;margin-left:445.1pt;margin-top:19.55pt;width:75.45pt;height:22.5pt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+vwMw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" adj="-10658,32329" fillcolor="#92d050" stroked="f" strokecolor="red" strokeweight="2.5pt">
                      <v:textbox>
                        <w:txbxContent>
                          <w:p w14:paraId="55E6931B" w14:textId="77777777" w:rsidR="004C013C" w:rsidRPr="00F779D3" w:rsidRDefault="004C013C" w:rsidP="004C013C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44694E8" w14:textId="53915A0C" w:rsidR="004C013C" w:rsidRDefault="004C013C" w:rsidP="004C013C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3" behindDoc="0" locked="0" layoutInCell="1" allowOverlap="1" wp14:anchorId="2140EA82" wp14:editId="0A385DD2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6551256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A255C" id="直線接點 2" o:spid="_x0000_s1026" style="position:absolute;flip:x;z-index:252777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2" behindDoc="0" locked="0" layoutInCell="1" allowOverlap="1" wp14:anchorId="5BE1D580" wp14:editId="449890A7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1744742851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F9F5840" id="直線接點 1" o:spid="_x0000_s1026" style="position:absolute;z-index:25277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0" behindDoc="0" locked="0" layoutInCell="1" allowOverlap="1" wp14:anchorId="029D47D7" wp14:editId="7FB298B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1999907909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B767E4" id="矩形 9" o:spid="_x0000_s1026" style="position:absolute;margin-left:373.15pt;margin-top:167.05pt;width:30pt;height:39.3pt;z-index:252784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4" behindDoc="0" locked="0" layoutInCell="1" allowOverlap="1" wp14:anchorId="476F8F9F" wp14:editId="034A7347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4636428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4030BC4" id="矩形 3" o:spid="_x0000_s1026" style="position:absolute;margin-left:588.7pt;margin-top:109.45pt;width:34.2pt;height:48.75pt;z-index:252778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0" behindDoc="0" locked="0" layoutInCell="1" allowOverlap="1" wp14:anchorId="0C6ECFB5" wp14:editId="6A574ABE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37885978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3B15452" w14:textId="77777777" w:rsidR="004E665D" w:rsidRPr="004E665D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{{fix7Desig}}</w:t>
                                  </w:r>
                                </w:p>
                                <w:p w14:paraId="09A65E1C" w14:textId="2639E0A6" w:rsidR="004C013C" w:rsidRPr="00523301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C6ECFB5" id="AutoShape 347" o:spid="_x0000_s1171" type="#_x0000_t62" style="position:absolute;margin-left:289.85pt;margin-top:206.25pt;width:74pt;height:34.55pt;z-index:25165827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50dii1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53B15452" w14:textId="77777777" w:rsidR="004E665D" w:rsidRPr="004E665D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{{fix7Desig}}</w:t>
                            </w:r>
                          </w:p>
                          <w:p w14:paraId="09A65E1C" w14:textId="2639E0A6" w:rsidR="004C013C" w:rsidRPr="00523301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9" behindDoc="0" locked="0" layoutInCell="1" allowOverlap="1" wp14:anchorId="66CF3ECA" wp14:editId="1AD886A8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609786952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1D441DD7" id="直線接點 8" o:spid="_x0000_s1026" style="position:absolute;z-index:252783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8" behindDoc="0" locked="0" layoutInCell="1" allowOverlap="1" wp14:anchorId="606658DF" wp14:editId="78E596D6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02682128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00573F" id="直線接點 7" o:spid="_x0000_s1026" style="position:absolute;flip:x;z-index:25278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1" behindDoc="0" locked="0" layoutInCell="1" allowOverlap="1" wp14:anchorId="428F3009" wp14:editId="0198D150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712467026" name="圖片 712467026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55BEE2CA" wp14:editId="5A350DDC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213255671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06FC125" id="直線接點 4" o:spid="_x0000_s1026" style="position:absolute;flip:x y;z-index:252779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4" behindDoc="0" locked="0" layoutInCell="1" allowOverlap="1" wp14:anchorId="115A2287" wp14:editId="5BB03E42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242178703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4E750FD8" w14:textId="77777777" w:rsidR="004C013C" w:rsidRPr="008C6459" w:rsidRDefault="004C013C" w:rsidP="004C013C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15A2287" id="_x0000_s1172" type="#_x0000_t62" style="position:absolute;margin-left:298.2pt;margin-top:26.75pt;width:47.6pt;height:23.75pt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OroMQ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" adj="26777,6866" fillcolor="red" stroked="f">
                      <v:textbox>
                        <w:txbxContent>
                          <w:p w14:paraId="4E750FD8" w14:textId="77777777" w:rsidR="004C013C" w:rsidRPr="008C6459" w:rsidRDefault="004C013C" w:rsidP="004C013C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3" behindDoc="0" locked="0" layoutInCell="1" allowOverlap="1" wp14:anchorId="63D0D666" wp14:editId="21B5EF76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635120367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6367751" id="橢圓 10" o:spid="_x0000_s1026" style="position:absolute;margin-left:357.3pt;margin-top:24.7pt;width:19pt;height:20.4pt;z-index:25278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7" behindDoc="0" locked="0" layoutInCell="1" allowOverlap="1" wp14:anchorId="5A9729C6" wp14:editId="7920C2FF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224915210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93B865C" id="直線接點 6" o:spid="_x0000_s1026" style="position:absolute;flip:x;z-index:25278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6" behindDoc="0" locked="0" layoutInCell="1" allowOverlap="1" wp14:anchorId="1B294F69" wp14:editId="40618B10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583879856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CC52A7F" id="直線接點 5" o:spid="_x0000_s1026" style="position:absolute;z-index:252780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1" behindDoc="0" locked="0" layoutInCell="1" allowOverlap="1" wp14:anchorId="7577C899" wp14:editId="31DB4952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1951360142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B6D300" w14:textId="35872EE4" w:rsidR="004E665D" w:rsidRPr="00E41E25" w:rsidRDefault="004E665D" w:rsidP="004E665D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  <w:t>8</w:t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Desig}}</w:t>
                                  </w:r>
                                </w:p>
                                <w:p w14:paraId="7BEDA9BB" w14:textId="2BD731EB" w:rsidR="004C013C" w:rsidRPr="00C473DC" w:rsidRDefault="004C013C" w:rsidP="004C013C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577C899" id="圓角矩形圖說文字 376" o:spid="_x0000_s1173" type="#_x0000_t62" style="position:absolute;margin-left:643.25pt;margin-top:99.75pt;width:58.85pt;height:28.15pt;z-index:2516582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" adj="-2166,26865" fillcolor="#00b0f0" strokeweight=".25pt">
                      <v:textbox>
                        <w:txbxContent>
                          <w:p w14:paraId="76B6D300" w14:textId="35872EE4" w:rsidR="004E665D" w:rsidRPr="00E41E25" w:rsidRDefault="004E665D" w:rsidP="004E665D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  <w:t>8</w:t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Desig}}</w:t>
                            </w:r>
                          </w:p>
                          <w:p w14:paraId="7BEDA9BB" w14:textId="2BD731EB" w:rsidR="004C013C" w:rsidRPr="00C473DC" w:rsidRDefault="004C013C" w:rsidP="004C013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2DA959CF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3FC7EEBA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33BF5C4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0E6FCE" w14:textId="77777777" w:rsidR="00A75294" w:rsidRPr="00A75294" w:rsidRDefault="00A75294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19CC5E1D" w14:textId="083B9F17" w:rsidR="00A75294" w:rsidRPr="00A75294" w:rsidRDefault="00C958BB" w:rsidP="00A75294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5" behindDoc="0" locked="0" layoutInCell="1" allowOverlap="1" wp14:anchorId="740889CA" wp14:editId="02AC71D2">
                      <wp:simplePos x="0" y="0"/>
                      <wp:positionH relativeFrom="column">
                        <wp:posOffset>4984750</wp:posOffset>
                      </wp:positionH>
                      <wp:positionV relativeFrom="paragraph">
                        <wp:posOffset>125095</wp:posOffset>
                      </wp:positionV>
                      <wp:extent cx="2520000" cy="1908000"/>
                      <wp:effectExtent l="0" t="0" r="0" b="0"/>
                      <wp:wrapNone/>
                      <wp:docPr id="210793885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77F5CDC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40889CA" id="_x0000_s1174" type="#_x0000_t202" style="position:absolute;margin-left:392.5pt;margin-top:9.85pt;width:198.45pt;height:150.25pt;z-index:2516583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" filled="f" stroked="f" strokeweight=".5pt">
                      <v:textbox>
                        <w:txbxContent>
                          <w:p w14:paraId="777F5CDC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91CE997" w14:textId="166A5495" w:rsidR="00A75294" w:rsidRPr="00A75294" w:rsidRDefault="00A75294" w:rsidP="00A75294">
            <w:pPr>
              <w:tabs>
                <w:tab w:val="left" w:pos="1005"/>
              </w:tabs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</w:tc>
      </w:tr>
      <w:tr w:rsidR="00BB72E9" w:rsidRPr="00E41E25" w14:paraId="0C607AF3" w14:textId="77777777" w:rsidTr="002B43EC">
        <w:trPr>
          <w:gridBefore w:val="1"/>
          <w:wBefore w:w="113" w:type="dxa"/>
          <w:trHeight w:val="546"/>
        </w:trPr>
        <w:tc>
          <w:tcPr>
            <w:tcW w:w="15354" w:type="dxa"/>
            <w:gridSpan w:val="18"/>
            <w:tcBorders>
              <w:bottom w:val="single" w:sz="4" w:space="0" w:color="auto"/>
            </w:tcBorders>
            <w:shd w:val="clear" w:color="auto" w:fill="E6E6E6"/>
          </w:tcPr>
          <w:p w14:paraId="50C0B805" w14:textId="77777777" w:rsidR="00BB72E9" w:rsidRPr="00E41E25" w:rsidRDefault="00BB72E9" w:rsidP="00523301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bookmarkStart w:id="54" w:name="_Toc50389645"/>
            <w:bookmarkStart w:id="55" w:name="_Toc50389694"/>
            <w:bookmarkStart w:id="56" w:name="_Toc116982718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T1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  <w:bookmarkEnd w:id="54"/>
            <w:bookmarkEnd w:id="55"/>
            <w:bookmarkEnd w:id="56"/>
          </w:p>
        </w:tc>
      </w:tr>
      <w:tr w:rsidR="00BB72E9" w:rsidRPr="00E41E25" w14:paraId="3F563EFE" w14:textId="77777777" w:rsidTr="002B43EC">
        <w:trPr>
          <w:gridBefore w:val="1"/>
          <w:wBefore w:w="113" w:type="dxa"/>
          <w:trHeight w:val="7572"/>
        </w:trPr>
        <w:tc>
          <w:tcPr>
            <w:tcW w:w="15354" w:type="dxa"/>
            <w:gridSpan w:val="18"/>
            <w:tcBorders>
              <w:top w:val="single" w:sz="4" w:space="0" w:color="auto"/>
              <w:bottom w:val="single" w:sz="4" w:space="0" w:color="auto"/>
            </w:tcBorders>
          </w:tcPr>
          <w:p w14:paraId="6C597BAA" w14:textId="77777777" w:rsidR="0001548F" w:rsidRPr="00E41E25" w:rsidRDefault="0001548F" w:rsidP="0001548F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87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FEA1C39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13498D1A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07B6E27C" w14:textId="77777777" w:rsidR="0001548F" w:rsidRPr="00E41E25" w:rsidRDefault="0001548F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0E1B5FD4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4B380502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3F24F20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6590EC" w14:textId="77777777" w:rsidR="0001548F" w:rsidRPr="00E41E25" w:rsidRDefault="0001548F" w:rsidP="0001548F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5E755ED0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7C32A6D" w14:textId="77777777" w:rsidR="0001548F" w:rsidRPr="00E41E25" w:rsidRDefault="0001548F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1C3358B8" wp14:editId="55772025">
                  <wp:extent cx="1852930" cy="970280"/>
                  <wp:effectExtent l="0" t="0" r="0" b="1270"/>
                  <wp:docPr id="1628" name="圖片 16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753F81C5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20624B2B" w14:textId="77777777" w:rsidR="0001548F" w:rsidRPr="00E41E25" w:rsidRDefault="0001548F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75EA79F9" w14:textId="77777777" w:rsidR="00BB72E9" w:rsidRPr="00E41E25" w:rsidRDefault="0001548F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  <w:tr w:rsidR="002B43EC" w:rsidRPr="00E41E25" w14:paraId="308700A2" w14:textId="77777777" w:rsidTr="002B43EC">
        <w:trPr>
          <w:gridAfter w:val="2"/>
          <w:wAfter w:w="119" w:type="dxa"/>
          <w:trHeight w:val="546"/>
        </w:trPr>
        <w:tc>
          <w:tcPr>
            <w:tcW w:w="15348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B42E639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治具</w:t>
            </w:r>
          </w:p>
        </w:tc>
      </w:tr>
      <w:tr w:rsidR="002B43EC" w:rsidRPr="00E41E25" w14:paraId="76AA7306" w14:textId="77777777" w:rsidTr="006B7ADB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  <w:vAlign w:val="center"/>
          </w:tcPr>
          <w:p w14:paraId="46301E38" w14:textId="3A56D834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9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  <w:vAlign w:val="center"/>
          </w:tcPr>
          <w:p w14:paraId="3F041C3E" w14:textId="012C8A1C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10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1BBC3E75" w14:textId="654DE7B2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11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  <w:vAlign w:val="center"/>
          </w:tcPr>
          <w:p w14:paraId="1FB4D05E" w14:textId="72494B23" w:rsidR="002B43EC" w:rsidRPr="00E41E25" w:rsidRDefault="00AB611F" w:rsidP="006B7ADB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AB611F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12</w:t>
            </w:r>
            <w:r w:rsidRPr="00AB611F">
              <w:rPr>
                <w:rFonts w:asciiTheme="minorHAnsi" w:eastAsia="微軟正黑體" w:hAnsiTheme="minorHAnsi" w:cstheme="minorHAnsi"/>
              </w:rPr>
              <w:t>Pic}}</w:t>
            </w:r>
          </w:p>
        </w:tc>
      </w:tr>
      <w:tr w:rsidR="002B43EC" w:rsidRPr="00E41E25" w14:paraId="073B02D4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040B94F6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4B5E4482" w14:textId="4050C1B6" w:rsidR="002B43EC" w:rsidRPr="00E41E25" w:rsidRDefault="002D6564" w:rsidP="00C17183">
            <w:pPr>
              <w:rPr>
                <w:rFonts w:asciiTheme="minorHAnsi" w:eastAsia="微軟正黑體" w:hAnsiTheme="minorHAnsi" w:cstheme="minorHAnsi"/>
              </w:rPr>
            </w:pPr>
            <w:r w:rsidRPr="002D6564">
              <w:rPr>
                <w:rFonts w:asciiTheme="minorHAnsi" w:eastAsia="微軟正黑體" w:hAnsiTheme="minorHAnsi" w:cstheme="minorHAnsi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</w:rPr>
              <w:t>9</w:t>
            </w:r>
            <w:r w:rsidRPr="002D6564">
              <w:rPr>
                <w:rFonts w:asciiTheme="minorHAnsi" w:eastAsia="微軟正黑體" w:hAnsiTheme="minorHAnsi" w:cstheme="minorHAnsi"/>
              </w:rPr>
              <w:t>Desig}}</w:t>
            </w:r>
          </w:p>
        </w:tc>
        <w:tc>
          <w:tcPr>
            <w:tcW w:w="720" w:type="dxa"/>
            <w:shd w:val="clear" w:color="auto" w:fill="E0E0E0"/>
          </w:tcPr>
          <w:p w14:paraId="7A77105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44BA764E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405957B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3E85F479" w14:textId="4E9DD842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10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3400914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14D17FE0" w14:textId="27BB0348" w:rsidR="002B43EC" w:rsidRPr="00017857" w:rsidRDefault="00534B17" w:rsidP="00831848">
            <w:pPr>
              <w:jc w:val="both"/>
              <w:rPr>
                <w:rFonts w:asciiTheme="minorHAnsi" w:eastAsia="微軟正黑體" w:hAnsiTheme="minorHAnsi" w:cstheme="minorHAnsi"/>
                <w:b/>
                <w:bCs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b/>
                <w:bCs/>
                <w:color w:val="EE0000"/>
                <w:szCs w:val="24"/>
                <w:highlight w:val="yellow"/>
              </w:rPr>
              <w:t>2</w:t>
            </w:r>
          </w:p>
        </w:tc>
        <w:tc>
          <w:tcPr>
            <w:tcW w:w="951" w:type="dxa"/>
            <w:shd w:val="clear" w:color="auto" w:fill="E0E0E0"/>
          </w:tcPr>
          <w:p w14:paraId="44236142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C56F340" w14:textId="41201C17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4EBEA2A9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02730105" w14:textId="03E5A205" w:rsidR="002B43EC" w:rsidRPr="00E41E25" w:rsidRDefault="00534B17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10FAC535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7F6C320F" w14:textId="63132E9F" w:rsidR="002B43EC" w:rsidRPr="00E41E25" w:rsidRDefault="002D6564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12</w:t>
            </w:r>
            <w:r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74C955F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AF2FF5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</w:tr>
      <w:tr w:rsidR="002B43EC" w:rsidRPr="00E41E25" w14:paraId="07B3F5A2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7DE83E7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1B1C8C1" w14:textId="5239E503" w:rsidR="002B43EC" w:rsidRPr="00E41E25" w:rsidRDefault="00017857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9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2C6F667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48BA883F" w14:textId="7357FB18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  <w:lang w:val="pl-PL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10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1" w:type="dxa"/>
            <w:shd w:val="clear" w:color="auto" w:fill="E0E0E0"/>
          </w:tcPr>
          <w:p w14:paraId="3709A863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088DAD18" w14:textId="21E54595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3" w:type="dxa"/>
            <w:shd w:val="clear" w:color="auto" w:fill="E0E0E0"/>
          </w:tcPr>
          <w:p w14:paraId="3E361E00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6" w:type="dxa"/>
            <w:gridSpan w:val="4"/>
          </w:tcPr>
          <w:p w14:paraId="3D29CD40" w14:textId="6BDA17EF" w:rsidR="002B43EC" w:rsidRPr="00E41E25" w:rsidRDefault="00017857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017857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12</w:t>
            </w:r>
            <w:r w:rsidRPr="00017857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</w:tr>
      <w:tr w:rsidR="002B43EC" w:rsidRPr="00E41E25" w14:paraId="62DD8073" w14:textId="77777777" w:rsidTr="002B43EC">
        <w:trPr>
          <w:gridAfter w:val="1"/>
          <w:wAfter w:w="113" w:type="dxa"/>
          <w:trHeight w:val="2843"/>
        </w:trPr>
        <w:tc>
          <w:tcPr>
            <w:tcW w:w="3838" w:type="dxa"/>
            <w:gridSpan w:val="5"/>
            <w:tcBorders>
              <w:top w:val="single" w:sz="12" w:space="0" w:color="auto"/>
            </w:tcBorders>
          </w:tcPr>
          <w:p w14:paraId="1DE2F21D" w14:textId="7FE27FD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4"/>
            <w:tcBorders>
              <w:top w:val="single" w:sz="12" w:space="0" w:color="auto"/>
            </w:tcBorders>
          </w:tcPr>
          <w:p w14:paraId="266F0719" w14:textId="299CF2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0C700547" w14:textId="050E7C4D" w:rsidR="002B43EC" w:rsidRPr="00E41E25" w:rsidRDefault="002B43EC" w:rsidP="00831848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40873B4D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EFACFE4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7062C48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6AE40C0B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6695A1C1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0" w:type="dxa"/>
          </w:tcPr>
          <w:p w14:paraId="156B4B1F" w14:textId="2F4F5025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0" w:type="dxa"/>
            <w:shd w:val="clear" w:color="auto" w:fill="E0E0E0"/>
          </w:tcPr>
          <w:p w14:paraId="502DAE37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381588A" w14:textId="453126AE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142E5078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0" w:type="dxa"/>
          </w:tcPr>
          <w:p w14:paraId="4FD1D71F" w14:textId="1686D1C3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369DB3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0A4CA2EA" w14:textId="4D29E6CD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3912980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195F97D8" w14:textId="79503E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0350F5A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53EC4295" w14:textId="5B8832D1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29C33C34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41E95ADA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304F2D5F" w14:textId="77777777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688C569F" w14:textId="13126ECB" w:rsidR="002B43EC" w:rsidRPr="00E41E25" w:rsidRDefault="002B43EC" w:rsidP="00831848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2B43EC" w:rsidRPr="00E41E25" w14:paraId="4C2B7D38" w14:textId="77777777" w:rsidTr="002B43EC">
        <w:trPr>
          <w:gridAfter w:val="1"/>
          <w:wAfter w:w="113" w:type="dxa"/>
          <w:trHeight w:val="227"/>
        </w:trPr>
        <w:tc>
          <w:tcPr>
            <w:tcW w:w="828" w:type="dxa"/>
            <w:gridSpan w:val="2"/>
            <w:shd w:val="clear" w:color="auto" w:fill="E0E0E0"/>
          </w:tcPr>
          <w:p w14:paraId="49AEEC9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10" w:type="dxa"/>
            <w:gridSpan w:val="3"/>
          </w:tcPr>
          <w:p w14:paraId="56B85585" w14:textId="0D87AEF0" w:rsidR="002B43EC" w:rsidRPr="00E41E25" w:rsidRDefault="002B43EC" w:rsidP="00831848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0" w:type="dxa"/>
            <w:shd w:val="clear" w:color="auto" w:fill="E0E0E0"/>
          </w:tcPr>
          <w:p w14:paraId="78B5AD46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6CC54E16" w14:textId="294EE1B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1" w:type="dxa"/>
            <w:shd w:val="clear" w:color="auto" w:fill="E0E0E0"/>
          </w:tcPr>
          <w:p w14:paraId="6851A557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87" w:type="dxa"/>
            <w:gridSpan w:val="3"/>
          </w:tcPr>
          <w:p w14:paraId="1F40E47B" w14:textId="5235E99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178A0F6A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267E08FC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B6FA6BC" w14:textId="77777777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614"/>
        <w:gridCol w:w="6"/>
      </w:tblGrid>
      <w:tr w:rsidR="002B43EC" w:rsidRPr="00E41E25" w14:paraId="25EB564E" w14:textId="77777777" w:rsidTr="004C013C">
        <w:trPr>
          <w:gridAfter w:val="1"/>
          <w:wAfter w:w="6" w:type="dxa"/>
          <w:trHeight w:val="547"/>
        </w:trPr>
        <w:tc>
          <w:tcPr>
            <w:tcW w:w="15614" w:type="dxa"/>
            <w:tcBorders>
              <w:bottom w:val="single" w:sz="4" w:space="0" w:color="auto"/>
            </w:tcBorders>
            <w:shd w:val="clear" w:color="auto" w:fill="E6E6E6"/>
          </w:tcPr>
          <w:p w14:paraId="00570870" w14:textId="20B19961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接線圖</w:t>
            </w:r>
          </w:p>
        </w:tc>
      </w:tr>
      <w:tr w:rsidR="002B43EC" w:rsidRPr="00E41E25" w14:paraId="410CBC77" w14:textId="77777777" w:rsidTr="004C013C">
        <w:trPr>
          <w:trHeight w:val="7598"/>
        </w:trPr>
        <w:tc>
          <w:tcPr>
            <w:tcW w:w="15620" w:type="dxa"/>
            <w:gridSpan w:val="2"/>
            <w:tcBorders>
              <w:bottom w:val="single" w:sz="4" w:space="0" w:color="auto"/>
            </w:tcBorders>
          </w:tcPr>
          <w:tbl>
            <w:tblPr>
              <w:tblStyle w:val="a8"/>
              <w:tblW w:w="9979" w:type="dxa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2558"/>
              <w:gridCol w:w="756"/>
              <w:gridCol w:w="1297"/>
              <w:gridCol w:w="1297"/>
              <w:gridCol w:w="1357"/>
              <w:gridCol w:w="1357"/>
              <w:gridCol w:w="1357"/>
            </w:tblGrid>
            <w:tr w:rsidR="00801924" w:rsidRPr="00E41E25" w14:paraId="25744290" w14:textId="232B3027" w:rsidTr="004C013C">
              <w:trPr>
                <w:trHeight w:val="794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26DCC929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型號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7F1DDF3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Vin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380A33F4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12V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A77D6CD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54V</w:t>
                  </w:r>
                  <w:r w:rsidRPr="00E41E25">
                    <w:rPr>
                      <w:rFonts w:asciiTheme="minorHAnsi" w:eastAsia="微軟正黑體" w:hAnsiTheme="minorHAnsi" w:cstheme="minorHAnsi"/>
                    </w:rPr>
                    <w:t>抽載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2787B65" w14:textId="77777777" w:rsidR="00801924" w:rsidRPr="00E41E25" w:rsidRDefault="00801924" w:rsidP="003500C1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瓦特數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322B486" w14:textId="6A5028D2" w:rsidR="00801924" w:rsidRPr="00E41E25" w:rsidRDefault="0071022A" w:rsidP="0071022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801924" w:rsidRPr="00E41E25">
                    <w:rPr>
                      <w:rFonts w:asciiTheme="minorHAnsi" w:eastAsia="微軟正黑體" w:hAnsiTheme="minorHAnsi" w:cstheme="minorHAnsi"/>
                    </w:rPr>
                    <w:t>產品台數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E2FA5F" w14:textId="7F7B3609" w:rsidR="00CA2E27" w:rsidRPr="00E41E25" w:rsidRDefault="00AF1CAA" w:rsidP="00AF1CAA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電源可供</w:t>
                  </w:r>
                  <w:r w:rsidR="00CA2E27" w:rsidRPr="00E41E25">
                    <w:rPr>
                      <w:rFonts w:asciiTheme="minorHAnsi" w:eastAsia="微軟正黑體" w:hAnsiTheme="minorHAnsi" w:cstheme="minorHAnsi"/>
                    </w:rPr>
                    <w:t>負載台數</w:t>
                  </w:r>
                </w:p>
              </w:tc>
            </w:tr>
            <w:tr w:rsidR="00363EE7" w:rsidRPr="00E41E25" w14:paraId="49F3F07A" w14:textId="0E22BA61" w:rsidTr="004C013C">
              <w:trPr>
                <w:trHeight w:val="551"/>
                <w:jc w:val="center"/>
              </w:trPr>
              <w:tc>
                <w:tcPr>
                  <w:tcW w:w="2558" w:type="dxa"/>
                  <w:shd w:val="clear" w:color="auto" w:fill="FFC000" w:themeFill="accent4"/>
                </w:tcPr>
                <w:p w14:paraId="782A4588" w14:textId="21BBC64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{{prod1Name}}</w:t>
                  </w:r>
                </w:p>
              </w:tc>
              <w:tc>
                <w:tcPr>
                  <w:tcW w:w="756" w:type="dxa"/>
                  <w:shd w:val="clear" w:color="auto" w:fill="FFC000" w:themeFill="accent4"/>
                </w:tcPr>
                <w:p w14:paraId="08BA6D98" w14:textId="1EAE7238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48V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730B0501" w14:textId="33C411B3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2A</w:t>
                  </w:r>
                </w:p>
              </w:tc>
              <w:tc>
                <w:tcPr>
                  <w:tcW w:w="1297" w:type="dxa"/>
                  <w:shd w:val="clear" w:color="auto" w:fill="FFC000" w:themeFill="accent4"/>
                </w:tcPr>
                <w:p w14:paraId="08CBFEB0" w14:textId="03E7DCCB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14F65B37" w14:textId="4CD41016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24+54=78W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4A160613" w14:textId="0AC785C2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  <w:tc>
                <w:tcPr>
                  <w:tcW w:w="1357" w:type="dxa"/>
                  <w:shd w:val="clear" w:color="auto" w:fill="FFC000" w:themeFill="accent4"/>
                </w:tcPr>
                <w:p w14:paraId="6554E198" w14:textId="2D6B69AF" w:rsidR="00363EE7" w:rsidRPr="00E41E25" w:rsidRDefault="00363EE7" w:rsidP="00363EE7">
                  <w:pPr>
                    <w:jc w:val="center"/>
                    <w:rPr>
                      <w:rFonts w:asciiTheme="minorHAnsi" w:eastAsia="微軟正黑體" w:hAnsiTheme="minorHAnsi" w:cstheme="minorHAnsi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3</w:t>
                  </w:r>
                </w:p>
              </w:tc>
            </w:tr>
          </w:tbl>
          <w:p w14:paraId="7CD93336" w14:textId="6FC32298" w:rsidR="00E9751C" w:rsidRPr="00E41E25" w:rsidRDefault="0055051A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1AE924E1" wp14:editId="3E0A56C3">
                      <wp:simplePos x="0" y="0"/>
                      <wp:positionH relativeFrom="column">
                        <wp:posOffset>7163918</wp:posOffset>
                      </wp:positionH>
                      <wp:positionV relativeFrom="paragraph">
                        <wp:posOffset>3286404</wp:posOffset>
                      </wp:positionV>
                      <wp:extent cx="1288338" cy="9968"/>
                      <wp:effectExtent l="19050" t="19050" r="7620" b="28575"/>
                      <wp:wrapNone/>
                      <wp:docPr id="1588243922" name="直線接點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288338" cy="996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246823B" id="直線接點 48" o:spid="_x0000_s1026" style="position:absolute;flip:x;z-index:25251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4.1pt,258.75pt" to="665.55pt,25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6" behindDoc="0" locked="0" layoutInCell="1" allowOverlap="1" wp14:anchorId="087985FD" wp14:editId="4959DB62">
                      <wp:simplePos x="0" y="0"/>
                      <wp:positionH relativeFrom="column">
                        <wp:posOffset>1165454</wp:posOffset>
                      </wp:positionH>
                      <wp:positionV relativeFrom="paragraph">
                        <wp:posOffset>48666</wp:posOffset>
                      </wp:positionV>
                      <wp:extent cx="4255770" cy="3942080"/>
                      <wp:effectExtent l="0" t="0" r="0" b="20320"/>
                      <wp:wrapNone/>
                      <wp:docPr id="1345215956" name="群組 4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255770" cy="3942080"/>
                                <a:chOff x="-686296" y="0"/>
                                <a:chExt cx="4256266" cy="3942643"/>
                              </a:xfrm>
                            </wpg:grpSpPr>
                            <wpg:grpSp>
                              <wpg:cNvPr id="28046313" name="群組 28"/>
                              <wpg:cNvGrpSpPr/>
                              <wpg:grpSpPr>
                                <a:xfrm>
                                  <a:off x="-686296" y="0"/>
                                  <a:ext cx="4256266" cy="2778672"/>
                                  <a:chOff x="-686296" y="0"/>
                                  <a:chExt cx="4256266" cy="2778672"/>
                                </a:xfrm>
                              </wpg:grpSpPr>
                              <wpg:grpSp>
                                <wpg:cNvPr id="1442273557" name="群組 26"/>
                                <wpg:cNvGrpSpPr/>
                                <wpg:grpSpPr>
                                  <a:xfrm>
                                    <a:off x="1" y="0"/>
                                    <a:ext cx="3569969" cy="2430780"/>
                                    <a:chOff x="1" y="0"/>
                                    <a:chExt cx="3569969" cy="2430780"/>
                                  </a:xfrm>
                                </wpg:grpSpPr>
                                <wpg:grpSp>
                                  <wpg:cNvPr id="662741247" name="群組 22"/>
                                  <wpg:cNvGrpSpPr/>
                                  <wpg:grpSpPr>
                                    <a:xfrm>
                                      <a:off x="1" y="0"/>
                                      <a:ext cx="3569969" cy="2430780"/>
                                      <a:chOff x="1" y="0"/>
                                      <a:chExt cx="3570574" cy="2431275"/>
                                    </a:xfrm>
                                  </wpg:grpSpPr>
                                  <wpg:grpSp>
                                    <wpg:cNvPr id="715756320" name="群組 21"/>
                                    <wpg:cNvGrpSpPr/>
                                    <wpg:grpSpPr>
                                      <a:xfrm>
                                        <a:off x="1" y="0"/>
                                        <a:ext cx="3438323" cy="2158365"/>
                                        <a:chOff x="1" y="0"/>
                                        <a:chExt cx="3438638" cy="2158365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454994510" name="圖片 19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89">
                                          <a:extLst>
                                            <a:ext uri="{BEBA8EAE-BF5A-486C-A8C5-ECC9F3942E4B}">
                                              <a14:imgProps xmlns:a14="http://schemas.microsoft.com/office/drawing/2010/main">
                                                <a14:imgLayer r:embed="rId90">
                                                  <a14:imgEffect>
                                                    <a14:backgroundRemoval t="5556" b="97556" l="2500" r="90000">
                                                      <a14:foregroundMark x1="26366" y1="6554" x2="35167" y2="444"/>
                                                      <a14:foregroundMark x1="35167" y1="444" x2="63000" y2="667"/>
                                                      <a14:foregroundMark x1="76269" y1="10988" x2="77000" y2="11556"/>
                                                      <a14:foregroundMark x1="63000" y1="667" x2="67352" y2="4052"/>
                                                      <a14:foregroundMark x1="77000" y1="11556" x2="80333" y2="21111"/>
                                                      <a14:foregroundMark x1="80333" y1="21111" x2="77167" y2="60000"/>
                                                      <a14:foregroundMark x1="77167" y1="60000" x2="84000" y2="63333"/>
                                                      <a14:foregroundMark x1="84000" y1="63333" x2="90333" y2="94444"/>
                                                      <a14:foregroundMark x1="90333" y1="94444" x2="66333" y2="94889"/>
                                                      <a14:foregroundMark x1="66333" y1="94889" x2="49333" y2="99778"/>
                                                      <a14:foregroundMark x1="49333" y1="99778" x2="2500" y2="97556"/>
                                                      <a14:foregroundMark x1="2500" y1="97556" x2="10000" y2="66000"/>
                                                      <a14:foregroundMark x1="10000" y1="66000" x2="15833" y2="61556"/>
                                                      <a14:foregroundMark x1="15833" y1="61556" x2="22833" y2="62000"/>
                                                      <a14:foregroundMark x1="22833" y1="62000" x2="16667" y2="56444"/>
                                                      <a14:foregroundMark x1="16667" y1="56444" x2="15069" y2="15551"/>
                                                      <a14:foregroundMark x1="14833" y1="15111" x2="26167" y2="6222"/>
                                                      <a14:foregroundMark x1="26167" y1="6222" x2="55167" y2="5111"/>
                                                      <a14:foregroundMark x1="55167" y1="5111" x2="68333" y2="5556"/>
                                                      <a14:foregroundMark x1="68333" y1="5556" x2="75000" y2="10667"/>
                                                      <a14:foregroundMark x1="75000" y1="10667" x2="77000" y2="19778"/>
                                                      <a14:foregroundMark x1="77000" y1="19778" x2="63833" y2="31556"/>
                                                      <a14:foregroundMark x1="63833" y1="31556" x2="20000" y2="30000"/>
                                                      <a14:foregroundMark x1="20000" y1="30000" x2="15000" y2="15333"/>
                                                      <a14:backgroundMark x1="14788" y1="14567" x2="14500" y2="14889"/>
                                                      <a14:backgroundMark x1="15187" y1="14121" x2="14918" y2="14422"/>
                                                      <a14:backgroundMark x1="14281" y1="12553" x2="13667" y2="6000"/>
                                                      <a14:backgroundMark x1="14500" y1="14889" x2="14306" y2="12824"/>
                                                      <a14:backgroundMark x1="13667" y1="6000" x2="21833" y2="4667"/>
                                                      <a14:backgroundMark x1="21833" y1="4667" x2="18807" y2="9536"/>
                                                      <a14:backgroundMark x1="16541" y1="11314" x2="14833" y2="7111"/>
                                                      <a14:backgroundMark x1="75400" y1="10107" x2="75768" y2="10376"/>
                                                      <a14:backgroundMark x1="75902" y1="10324" x2="75561" y2="9882"/>
                                                    </a14:backgroundRemoval>
                                                  </a14:imgEffect>
                                                </a14:imgLayer>
                                              </a14:imgProps>
                                            </a:ex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1" y="0"/>
                                          <a:ext cx="2876551" cy="215836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  <wps:wsp>
                                      <wps:cNvPr id="21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7415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220C3664" w14:textId="64C1E39D" w:rsidR="001A4973" w:rsidRPr="003757CC" w:rsidRDefault="00013C3B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  <w:r w:rsidR="003757CC"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422988670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39972" y="1424763"/>
                                          <a:ext cx="611505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DBBB728" w14:textId="01CC6B27" w:rsidR="003757CC" w:rsidRPr="003757CC" w:rsidRDefault="003757CC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十十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ーー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315474554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563526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1A038E47" w14:textId="07A18897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12V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518907747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871870" y="1584251"/>
                                          <a:ext cx="45720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63441EC" w14:textId="0E99EE59" w:rsidR="00AD7760" w:rsidRPr="00AD7760" w:rsidRDefault="00AD7760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54</w:t>
                                            </w:r>
                                            <w:r w:rsidRPr="00AD7760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V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778811341" name="橢圓 20"/>
                                      <wps:cNvSpPr/>
                                      <wps:spPr>
                                        <a:xfrm>
                                          <a:off x="754912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01481222" name="橢圓 20"/>
                                      <wps:cNvSpPr/>
                                      <wps:spPr>
                                        <a:xfrm>
                                          <a:off x="81870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23941320" name="橢圓 20"/>
                                      <wps:cNvSpPr/>
                                      <wps:spPr>
                                        <a:xfrm>
                                          <a:off x="1020726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520256665" name="橢圓 20"/>
                                      <wps:cNvSpPr/>
                                      <wps:spPr>
                                        <a:xfrm>
                                          <a:off x="1084521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16732251" name="橢圓 20"/>
                                      <wps:cNvSpPr/>
                                      <wps:spPr>
                                        <a:xfrm>
                                          <a:off x="956931" y="192449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270695063" name="橢圓 20"/>
                                      <wps:cNvSpPr/>
                                      <wps:spPr>
                                        <a:xfrm>
                                          <a:off x="1148317" y="192449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720019985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306210" y="1584251"/>
                                          <a:ext cx="644510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44BC5484" w14:textId="6CCA83B9" w:rsidR="000E1FDB" w:rsidRPr="00AD7760" w:rsidRDefault="000E1FDB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0E1FD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Power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9816932" name="橢圓 20"/>
                                      <wps:cNvSpPr/>
                                      <wps:spPr>
                                        <a:xfrm>
                                          <a:off x="1656996" y="1928303"/>
                                          <a:ext cx="45719" cy="61187"/>
                                        </a:xfrm>
                                        <a:prstGeom prst="ellipse">
                                          <a:avLst/>
                                        </a:prstGeom>
                                        <a:solidFill>
                                          <a:srgbClr val="FF0000"/>
                                        </a:solidFill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382887264" name="橢圓 20"/>
                                      <wps:cNvSpPr/>
                                      <wps:spPr>
                                        <a:xfrm>
                                          <a:off x="1597897" y="1928303"/>
                                          <a:ext cx="45085" cy="60960"/>
                                        </a:xfrm>
                                        <a:prstGeom prst="ellipse">
                                          <a:avLst/>
                                        </a:prstGeom>
                                        <a:ln/>
                                      </wps:spPr>
                                      <wps:style>
                                        <a:lnRef idx="2">
                                          <a:schemeClr val="dk1">
                                            <a:shade val="15000"/>
                                          </a:schemeClr>
                                        </a:lnRef>
                                        <a:fillRef idx="1">
                                          <a:schemeClr val="dk1"/>
                                        </a:fillRef>
                                        <a:effectRef idx="0">
                                          <a:schemeClr val="dk1"/>
                                        </a:effectRef>
                                        <a:fontRef idx="minor">
                                          <a:schemeClr val="lt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  <wps:wsp>
                                      <wps:cNvPr id="1219195229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1439028" y="1424763"/>
                                          <a:ext cx="415290" cy="260985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3201CB6D" w14:textId="69C061B8" w:rsidR="005129DE" w:rsidRPr="003757CC" w:rsidRDefault="005129DE">
                                            <w:pPr>
                                              <w:rPr>
                                                <w:b/>
                                                <w:bCs/>
                                                <w:sz w:val="16"/>
                                                <w:szCs w:val="12"/>
                                              </w:rPr>
                                            </w:pP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000000" w:themeColor="text1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ー</w:t>
                                            </w:r>
                                            <w:r w:rsidRPr="00A3528F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sz w:val="16"/>
                                                <w:szCs w:val="12"/>
                                                <w:highlight w:val="lightGray"/>
                                              </w:rPr>
                                              <w:t>十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  <wps:wsp>
                                      <wps:cNvPr id="1154261891" name="文字方塊 2"/>
                                      <wps:cNvSpPr txBox="1">
                                        <a:spLocks noChangeArrowheads="1"/>
                                      </wps:cNvSpPr>
                                      <wps:spPr bwMode="auto">
                                        <a:xfrm>
                                          <a:off x="2825342" y="1780805"/>
                                          <a:ext cx="613297" cy="29083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 w="9525">
                                          <a:noFill/>
                                          <a:miter lim="800000"/>
                                          <a:headEnd/>
                                          <a:tailEnd/>
                                        </a:ln>
                                      </wps:spPr>
                                      <wps:txbx>
                                        <w:txbxContent>
                                          <w:p w14:paraId="739686E3" w14:textId="66DFC3FE" w:rsidR="00C55AFC" w:rsidRPr="00AD7760" w:rsidRDefault="00C55AFC">
                                            <w:pPr>
                                              <w:rPr>
                                                <w:b/>
                                                <w:bCs/>
                                              </w:rPr>
                                            </w:pPr>
                                            <w:r w:rsidRPr="00DD064B">
                                              <w:rPr>
                                                <w:rFonts w:hint="eastAsia"/>
                                                <w:b/>
                                                <w:bCs/>
                                                <w:color w:val="FF0000"/>
                                                <w:highlight w:val="lightGray"/>
                                              </w:rPr>
                                              <w:t>24Vdc</w:t>
                                            </w:r>
                                          </w:p>
                                        </w:txbxContent>
                                      </wps:txbx>
                                      <wps:bodyPr rot="0" vert="horz" wrap="square" lIns="91440" tIns="45720" rIns="91440" bIns="45720" anchor="t" anchorCtr="0">
                                        <a:noAutofit/>
                                      </wps:bodyPr>
                                    </wps:wsp>
                                  </wpg:grpSp>
                                  <pic:pic xmlns:pic="http://schemas.openxmlformats.org/drawingml/2006/picture">
                                    <pic:nvPicPr>
                                      <pic:cNvPr id="542" name="圖片 1" descr="C:\Users\HankCY_Wu\AppData\Local\Microsoft\Windows\INetCache\Content.Word\power.jpg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1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 rot="10800000" flipV="1">
                                        <a:off x="2551400" y="2035035"/>
                                        <a:ext cx="1019175" cy="39624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wpg:grpSp>
                                <wps:wsp>
                                  <wps:cNvPr id="560870625" name="直線接點 23"/>
                                  <wps:cNvCnPr/>
                                  <wps:spPr>
                                    <a:xfrm flipH="1">
                                      <a:off x="1690622" y="2166442"/>
                                      <a:ext cx="955963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77066014" name="直線接點 23"/>
                                  <wps:cNvCnPr/>
                                  <wps:spPr>
                                    <a:xfrm flipH="1">
                                      <a:off x="1620284" y="2207818"/>
                                      <a:ext cx="1015339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205547485" name="直線接點 24"/>
                                  <wps:cNvCnPr/>
                                  <wps:spPr>
                                    <a:xfrm flipV="1">
                                      <a:off x="1686485" y="1988527"/>
                                      <a:ext cx="0" cy="187269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22076281" name="直線接點 25"/>
                                  <wps:cNvCnPr/>
                                  <wps:spPr>
                                    <a:xfrm flipV="1">
                                      <a:off x="1620284" y="1971977"/>
                                      <a:ext cx="0" cy="23420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  <wps:wsp>
                                <wps:cNvPr id="1815778590" name="語音泡泡: 圓角矩形 27"/>
                                <wps:cNvSpPr/>
                                <wps:spPr>
                                  <a:xfrm>
                                    <a:off x="2469671" y="1268083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-65925"/>
                                      <a:gd name="adj2" fmla="val 141745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18CCD85A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12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6D097809" w14:textId="6A080AC2" w:rsidR="00104264" w:rsidRDefault="00104264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28062684" name="語音泡泡: 圓角矩形 27"/>
                                <wps:cNvSpPr/>
                                <wps:spPr>
                                  <a:xfrm>
                                    <a:off x="-375941" y="2321472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70341"/>
                                      <a:gd name="adj2" fmla="val 15327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54665639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10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43091928" w14:textId="6904BB82" w:rsidR="00AE4C87" w:rsidRDefault="00AE4C87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858844" name="語音泡泡: 圓角矩形 27"/>
                                <wps:cNvSpPr/>
                                <wps:spPr>
                                  <a:xfrm>
                                    <a:off x="-686296" y="247685"/>
                                    <a:ext cx="1052195" cy="457200"/>
                                  </a:xfrm>
                                  <a:prstGeom prst="wedgeRoundRectCallout">
                                    <a:avLst>
                                      <a:gd name="adj1" fmla="val 101851"/>
                                      <a:gd name="adj2" fmla="val 37564"/>
                                      <a:gd name="adj3" fmla="val 16667"/>
                                    </a:avLst>
                                  </a:prstGeom>
                                </wps:spPr>
                                <wps:style>
                                  <a:lnRef idx="2">
                                    <a:schemeClr val="accent3">
                                      <a:shade val="15000"/>
                                    </a:schemeClr>
                                  </a:lnRef>
                                  <a:fillRef idx="1">
                                    <a:schemeClr val="accent3"/>
                                  </a:fillRef>
                                  <a:effectRef idx="0">
                                    <a:schemeClr val="accent3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txbx>
                                  <w:txbxContent>
                                    <w:p w14:paraId="2219C925" w14:textId="77777777" w:rsidR="006B7ADB" w:rsidRPr="00E41E25" w:rsidRDefault="006B7ADB" w:rsidP="006B7ADB">
                                      <w:pPr>
                                        <w:jc w:val="center"/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</w:pP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{{fix</w:t>
                                      </w:r>
                                      <w:r>
                                        <w:rPr>
                                          <w:rFonts w:asciiTheme="minorHAnsi" w:eastAsia="微軟正黑體" w:hAnsiTheme="minorHAnsi" w:cstheme="minorHAnsi" w:hint="eastAsia"/>
                                          <w:szCs w:val="24"/>
                                        </w:rPr>
                                        <w:t>11</w:t>
                                      </w:r>
                                      <w:r w:rsidRPr="002D6564">
                                        <w:rPr>
                                          <w:rFonts w:asciiTheme="minorHAnsi" w:eastAsia="微軟正黑體" w:hAnsiTheme="minorHAnsi" w:cstheme="minorHAnsi"/>
                                          <w:szCs w:val="24"/>
                                        </w:rPr>
                                        <w:t>Desig}}</w:t>
                                      </w:r>
                                    </w:p>
                                    <w:p w14:paraId="69963BE5" w14:textId="35803B27" w:rsidR="00567E0C" w:rsidRDefault="00567E0C" w:rsidP="00104264">
                                      <w:pPr>
                                        <w:jc w:val="center"/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g:grpSp>
                              <wpg:cNvPr id="512631747" name="群組 42"/>
                              <wpg:cNvGrpSpPr/>
                              <wpg:grpSpPr>
                                <a:xfrm>
                                  <a:off x="776376" y="2019533"/>
                                  <a:ext cx="1754101" cy="1923110"/>
                                  <a:chOff x="0" y="0"/>
                                  <a:chExt cx="1754101" cy="1923110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947141647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9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575590" y="695618"/>
                                    <a:ext cx="351155" cy="1010285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  <wps:wsp>
                                <wps:cNvPr id="169381874" name="矩形 31"/>
                                <wps:cNvSpPr/>
                                <wps:spPr>
                                  <a:xfrm>
                                    <a:off x="1495308" y="1388272"/>
                                    <a:ext cx="258793" cy="53483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38100">
                                    <a:solidFill>
                                      <a:srgbClr val="FF000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15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03699050" name="直線單箭頭接點 32"/>
                                <wps:cNvCnPr/>
                                <wps:spPr>
                                  <a:xfrm flipH="1">
                                    <a:off x="925895" y="1572509"/>
                                    <a:ext cx="552485" cy="0"/>
                                  </a:xfrm>
                                  <a:prstGeom prst="straightConnector1">
                                    <a:avLst/>
                                  </a:prstGeom>
                                  <a:ln w="28575">
                                    <a:solidFill>
                                      <a:srgbClr val="FF0000"/>
                                    </a:solidFill>
                                    <a:tailEnd type="triangle"/>
                                  </a:ln>
                                </wps:spPr>
                                <wps:style>
                                  <a:lnRef idx="1">
                                    <a:schemeClr val="accent1"/>
                                  </a:lnRef>
                                  <a:fillRef idx="0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tx1"/>
                                  </a:fontRef>
                                </wps:style>
                                <wps:bodyPr/>
                              </wps:wsp>
                              <wpg:grpSp>
                                <wpg:cNvPr id="280790251" name="群組 41"/>
                                <wpg:cNvGrpSpPr/>
                                <wpg:grpSpPr>
                                  <a:xfrm>
                                    <a:off x="0" y="0"/>
                                    <a:ext cx="591982" cy="1309308"/>
                                    <a:chOff x="0" y="0"/>
                                    <a:chExt cx="591982" cy="1309308"/>
                                  </a:xfrm>
                                </wpg:grpSpPr>
                                <wps:wsp>
                                  <wps:cNvPr id="1844948058" name="直線接點 33"/>
                                  <wps:cNvCnPr/>
                                  <wps:spPr>
                                    <a:xfrm flipH="1">
                                      <a:off x="271492" y="955890"/>
                                      <a:ext cx="319177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16235962" name="直線接點 34"/>
                                  <wps:cNvCnPr/>
                                  <wps:spPr>
                                    <a:xfrm>
                                      <a:off x="271492" y="16830"/>
                                      <a:ext cx="0" cy="94080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363616401" name="直線接點 35"/>
                                  <wps:cNvCnPr/>
                                  <wps:spPr>
                                    <a:xfrm>
                                      <a:off x="2221" y="0"/>
                                      <a:ext cx="0" cy="1307088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384618546" name="直線接點 36"/>
                                  <wps:cNvCnPr/>
                                  <wps:spPr>
                                    <a:xfrm>
                                      <a:off x="0" y="1309308"/>
                                      <a:ext cx="588041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64445256" name="直線接點 37"/>
                                  <wps:cNvCnPr/>
                                  <wps:spPr>
                                    <a:xfrm>
                                      <a:off x="63929" y="0"/>
                                      <a:ext cx="0" cy="1127573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835474493" name="直線接點 38"/>
                                  <wps:cNvCnPr/>
                                  <wps:spPr>
                                    <a:xfrm>
                                      <a:off x="67318" y="1124184"/>
                                      <a:ext cx="524664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918048742" name="直線接點 39"/>
                                  <wps:cNvCnPr/>
                                  <wps:spPr>
                                    <a:xfrm>
                                      <a:off x="327590" y="16830"/>
                                      <a:ext cx="0" cy="775897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548244671" name="直線接點 40"/>
                                  <wps:cNvCnPr/>
                                  <wps:spPr>
                                    <a:xfrm>
                                      <a:off x="325369" y="793205"/>
                                      <a:ext cx="260420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87985FD" id="群組 43" o:spid="_x0000_s1175" style="position:absolute;left:0;text-align:left;margin-left:91.75pt;margin-top:3.85pt;width:335.1pt;height:310.4pt;z-index:251658246;mso-position-horizontal-relative:text;mso-position-vertical-relative:text;mso-width-relative:margin;mso-height-relative:margin" coordorigin="-6862" coordsize="42562,39426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">
                      <v:group id="群組 28" o:spid="_x0000_s1176" style="position:absolute;left:-6862;width:42561;height:27786" coordorigin="-6862" coordsize="42562,27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">
                        <v:group id="群組 26" o:spid="_x0000_s1177" style="position:absolute;width:35699;height:24307" coordorigin="" coordsize="35699,243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">
                          <v:group id="群組 22" o:spid="_x0000_s1178" style="position:absolute;width:35699;height:24307" coordorigin="" coordsize="35705,24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">
                            <v:group id="群組 21" o:spid="_x0000_s1179" style="position:absolute;width:34383;height:21583" coordorigin="" coordsize="34386,215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">
                              <v:shape id="圖片 19" o:spid="_x0000_s1180" type="#_x0000_t75" style="position:absolute;width:28765;height:21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">
                                <v:imagedata r:id="rId93" o:title=""/>
                              </v:shape>
                              <v:shape id="_x0000_s1181" type="#_x0000_t202" style="position:absolute;left:5741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              <v:textbox>
                                  <w:txbxContent>
                                    <w:p w14:paraId="220C3664" w14:textId="64C1E39D" w:rsidR="001A4973" w:rsidRPr="003757CC" w:rsidRDefault="00013C3B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  <w:r w:rsidR="003757CC"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2" type="#_x0000_t202" style="position:absolute;left:8399;top:14247;width:6115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" filled="f" stroked="f">
                                <v:textbox>
                                  <w:txbxContent>
                                    <w:p w14:paraId="4DBBB728" w14:textId="01CC6B27" w:rsidR="003757CC" w:rsidRPr="003757CC" w:rsidRDefault="003757CC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十十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ーー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3" type="#_x0000_t202" style="position:absolute;left:5635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" filled="f" stroked="f">
                                <v:textbox>
                                  <w:txbxContent>
                                    <w:p w14:paraId="1A038E47" w14:textId="07A18897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12V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84" type="#_x0000_t202" style="position:absolute;left:8718;top:15842;width:4572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" filled="f" stroked="f">
                                <v:textbox>
                                  <w:txbxContent>
                                    <w:p w14:paraId="463441EC" w14:textId="0E99EE59" w:rsidR="00AD7760" w:rsidRPr="00AD7760" w:rsidRDefault="00AD7760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54</w:t>
                                      </w:r>
                                      <w:r w:rsidRPr="00AD7760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V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85" style="position:absolute;left:754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" fillcolor="red" strokecolor="red" strokeweight="1pt">
                                <v:stroke joinstyle="miter"/>
                              </v:oval>
                              <v:oval id="橢圓 20" o:spid="_x0000_s1186" style="position:absolute;left:8187;top:19244;width:450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" fillcolor="black [3200]" strokecolor="black [480]" strokeweight="1pt">
                                <v:stroke joinstyle="miter"/>
                              </v:oval>
                              <v:oval id="橢圓 20" o:spid="_x0000_s1187" style="position:absolute;left:10207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" fillcolor="red" strokecolor="red" strokeweight="1pt">
                                <v:stroke joinstyle="miter"/>
                              </v:oval>
                              <v:oval id="橢圓 20" o:spid="_x0000_s1188" style="position:absolute;left:10845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" fillcolor="black [3200]" strokecolor="black [480]" strokeweight="1pt">
                                <v:stroke joinstyle="miter"/>
                              </v:oval>
                              <v:oval id="橢圓 20" o:spid="_x0000_s1189" style="position:absolute;left:9569;top:19244;width:457;height:6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" fillcolor="red" strokecolor="red" strokeweight="1pt">
                                <v:stroke joinstyle="miter"/>
                              </v:oval>
                              <v:oval id="橢圓 20" o:spid="_x0000_s1190" style="position:absolute;left:11483;top:19244;width:451;height:6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" fillcolor="black [3200]" strokecolor="black [480]" strokeweight="1pt">
                                <v:stroke joinstyle="miter"/>
                              </v:oval>
                              <v:shape id="_x0000_s1191" type="#_x0000_t202" style="position:absolute;left:13062;top:15842;width:6445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" filled="f" stroked="f">
                                <v:textbox>
                                  <w:txbxContent>
                                    <w:p w14:paraId="44BC5484" w14:textId="6CCA83B9" w:rsidR="000E1FDB" w:rsidRPr="00AD7760" w:rsidRDefault="000E1FDB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0E1FD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Power</w:t>
                                      </w:r>
                                    </w:p>
                                  </w:txbxContent>
                                </v:textbox>
                              </v:shape>
                              <v:oval id="橢圓 20" o:spid="_x0000_s1192" style="position:absolute;left:16569;top:19283;width:458;height:6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" fillcolor="red" strokecolor="red" strokeweight="1pt">
                                <v:stroke joinstyle="miter"/>
                              </v:oval>
                              <v:oval id="橢圓 20" o:spid="_x0000_s1193" style="position:absolute;left:15978;top:19283;width:451;height:6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" fillcolor="black [3200]" strokecolor="black [480]" strokeweight="1pt">
                                <v:stroke joinstyle="miter"/>
                              </v:oval>
                              <v:shape id="_x0000_s1194" type="#_x0000_t202" style="position:absolute;left:14390;top:14247;width:4153;height:2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" filled="f" stroked="f">
                                <v:textbox>
                                  <w:txbxContent>
                                    <w:p w14:paraId="3201CB6D" w14:textId="69C061B8" w:rsidR="005129DE" w:rsidRPr="003757CC" w:rsidRDefault="005129DE">
                                      <w:pPr>
                                        <w:rPr>
                                          <w:b/>
                                          <w:bCs/>
                                          <w:sz w:val="16"/>
                                          <w:szCs w:val="12"/>
                                        </w:rPr>
                                      </w:pP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000000" w:themeColor="text1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ー</w:t>
                                      </w:r>
                                      <w:r w:rsidRPr="00A3528F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sz w:val="16"/>
                                          <w:szCs w:val="12"/>
                                          <w:highlight w:val="lightGray"/>
                                        </w:rPr>
                                        <w:t>十</w:t>
                                      </w:r>
                                    </w:p>
                                  </w:txbxContent>
                                </v:textbox>
                              </v:shape>
                              <v:shape id="_x0000_s1195" type="#_x0000_t202" style="position:absolute;left:28253;top:17808;width:6133;height:2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" filled="f" stroked="f">
                                <v:textbox>
                                  <w:txbxContent>
                                    <w:p w14:paraId="739686E3" w14:textId="66DFC3FE" w:rsidR="00C55AFC" w:rsidRPr="00AD7760" w:rsidRDefault="00C55AFC">
                                      <w:pPr>
                                        <w:rPr>
                                          <w:b/>
                                          <w:bCs/>
                                        </w:rPr>
                                      </w:pPr>
                                      <w:r w:rsidRPr="00DD064B">
                                        <w:rPr>
                                          <w:rFonts w:hint="eastAsia"/>
                                          <w:b/>
                                          <w:bCs/>
                                          <w:color w:val="FF0000"/>
                                          <w:highlight w:val="lightGray"/>
                                        </w:rPr>
                                        <w:t>24Vdc</w:t>
                                      </w:r>
                                    </w:p>
                                  </w:txbxContent>
                                </v:textbox>
                              </v:shape>
                            </v:group>
                            <v:shape id="圖片 1" o:spid="_x0000_s1196" type="#_x0000_t75" style="position:absolute;left:25514;top:20350;width:10191;height:3962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">
                              <v:imagedata r:id="rId94" o:title="power"/>
                            </v:shape>
                          </v:group>
                          <v:line id="直線接點 23" o:spid="_x0000_s1197" style="position:absolute;flip:x;visibility:visible;mso-wrap-style:square" from="16906,21664" to="26465,216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23" o:spid="_x0000_s1198" style="position:absolute;flip:x;visibility:visible;mso-wrap-style:square" from="16202,22078" to="26356,2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24" o:spid="_x0000_s1199" style="position:absolute;flip:y;visibility:visible;mso-wrap-style:square" from="16864,19885" to="16864,2175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" strokecolor="red" strokeweight="2.25pt">
                            <v:stroke joinstyle="miter"/>
                          </v:line>
                          <v:line id="直線接點 25" o:spid="_x0000_s1200" style="position:absolute;flip:y;visibility:visible;mso-wrap-style:square" from="16202,19719" to="16202,220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" strokecolor="black [3213]" strokeweight="2.25pt">
                            <v:stroke joinstyle="miter"/>
                          </v:line>
                        </v:group>
                        <v:shape id="_x0000_s1201" type="#_x0000_t62" style="position:absolute;left:24696;top:12680;width:10522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" adj="-3440,41417" fillcolor="#5b9bd5 [3204]" strokecolor="#091723 [484]" strokeweight="1pt">
                          <v:textbox>
                            <w:txbxContent>
                              <w:p w14:paraId="18CCD85A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12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6D097809" w14:textId="6A080AC2" w:rsidR="00104264" w:rsidRDefault="00104264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2" type="#_x0000_t62" style="position:absolute;left:-3759;top:23214;width:10521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" adj="25994,14111" fillcolor="#5b9bd5 [3204]" strokecolor="#091723 [484]" strokeweight="1pt">
                          <v:textbox>
                            <w:txbxContent>
                              <w:p w14:paraId="54665639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10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43091928" w14:textId="6904BB82" w:rsidR="00AE4C87" w:rsidRDefault="00AE4C87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  <v:shape id="_x0000_s1203" type="#_x0000_t62" style="position:absolute;left:-6862;top:2476;width:10520;height:4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" adj="32800,18914" fillcolor="#a5a5a5 [3206]" strokecolor="#181818 [486]" strokeweight="1pt">
                          <v:textbox>
                            <w:txbxContent>
                              <w:p w14:paraId="2219C925" w14:textId="77777777" w:rsidR="006B7ADB" w:rsidRPr="00E41E25" w:rsidRDefault="006B7ADB" w:rsidP="006B7ADB">
                                <w:pPr>
                                  <w:jc w:val="center"/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</w:pP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{{fix</w:t>
                                </w:r>
                                <w:r>
                                  <w:rPr>
                                    <w:rFonts w:asciiTheme="minorHAnsi" w:eastAsia="微軟正黑體" w:hAnsiTheme="minorHAnsi" w:cstheme="minorHAnsi" w:hint="eastAsia"/>
                                    <w:szCs w:val="24"/>
                                  </w:rPr>
                                  <w:t>11</w:t>
                                </w:r>
                                <w:r w:rsidRPr="002D6564">
                                  <w:rPr>
                                    <w:rFonts w:asciiTheme="minorHAnsi" w:eastAsia="微軟正黑體" w:hAnsiTheme="minorHAnsi" w:cstheme="minorHAnsi"/>
                                    <w:szCs w:val="24"/>
                                  </w:rPr>
                                  <w:t>Desig}}</w:t>
                                </w:r>
                              </w:p>
                              <w:p w14:paraId="69963BE5" w14:textId="35803B27" w:rsidR="00567E0C" w:rsidRDefault="00567E0C" w:rsidP="00104264">
                                <w:pPr>
                                  <w:jc w:val="center"/>
                                </w:pPr>
                              </w:p>
                            </w:txbxContent>
                          </v:textbox>
                        </v:shape>
                      </v:group>
                      <v:group id="群組 42" o:spid="_x0000_s1204" style="position:absolute;left:7763;top:20195;width:17541;height:19231" coordsize="17541,19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">
                        <v:shape id="圖片 1" o:spid="_x0000_s1205" type="#_x0000_t75" style="position:absolute;left:5755;top:6956;width:3512;height:101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">
                          <v:imagedata r:id="rId95" o:title=""/>
                        </v:shape>
                        <v:rect id="矩形 31" o:spid="_x0000_s1206" style="position:absolute;left:14953;top:13882;width:2588;height:53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" filled="f" strokecolor="red" strokeweight="3pt"/>
                        <v:shapetype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直線單箭頭接點 32" o:spid="_x0000_s1207" type="#_x0000_t32" style="position:absolute;left:9258;top:15725;width:5525;height: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" strokecolor="red" strokeweight="2.25pt">
                          <v:stroke endarrow="block" joinstyle="miter"/>
                        </v:shape>
                        <v:group id="群組 41" o:spid="_x0000_s1208" style="position:absolute;width:5919;height:13093" coordsize="5919,1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">
                          <v:line id="直線接點 33" o:spid="_x0000_s1209" style="position:absolute;flip:x;visibility:visible;mso-wrap-style:square" from="2714,9558" to="5906,95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" strokecolor="red" strokeweight="2.25pt">
                            <v:stroke joinstyle="miter"/>
                          </v:line>
                          <v:line id="直線接點 34" o:spid="_x0000_s1210" style="position:absolute;visibility:visible;mso-wrap-style:square" from="2714,168" to="2714,95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5" o:spid="_x0000_s1211" style="position:absolute;visibility:visible;mso-wrap-style:square" from="22,0" to="22,130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" strokecolor="red" strokeweight="2.25pt">
                            <v:stroke joinstyle="miter"/>
                          </v:line>
                          <v:line id="直線接點 36" o:spid="_x0000_s1212" style="position:absolute;visibility:visible;mso-wrap-style:square" from="0,13093" to="5880,130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" strokecolor="red" strokeweight="2.25pt">
                            <v:stroke joinstyle="miter"/>
                          </v:line>
                          <v:line id="直線接點 37" o:spid="_x0000_s1213" style="position:absolute;visibility:visible;mso-wrap-style:square" from="639,0" to="639,112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" strokecolor="black [3213]" strokeweight="2.25pt">
                            <v:stroke joinstyle="miter"/>
                          </v:line>
                          <v:line id="直線接點 38" o:spid="_x0000_s1214" style="position:absolute;visibility:visible;mso-wrap-style:square" from="673,11241" to="5919,11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" strokecolor="black [3213]" strokeweight="2.25pt">
                            <v:stroke joinstyle="miter"/>
                          </v:line>
                          <v:line id="直線接點 39" o:spid="_x0000_s1215" style="position:absolute;visibility:visible;mso-wrap-style:square" from="3275,168" to="3275,79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" strokecolor="black [3213]" strokeweight="2.25pt">
                            <v:stroke joinstyle="miter"/>
                          </v:line>
                          <v:line id="直線接點 40" o:spid="_x0000_s1216" style="position:absolute;visibility:visible;mso-wrap-style:square" from="3253,7932" to="5857,7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" strokecolor="black [3213]" strokeweight="2.25pt">
                            <v:stroke joinstyle="miter"/>
                          </v:line>
                        </v:group>
                      </v:group>
                    </v:group>
                  </w:pict>
                </mc:Fallback>
              </mc:AlternateContent>
            </w:r>
            <w:r w:rsidR="00DF7A87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8" behindDoc="0" locked="0" layoutInCell="1" allowOverlap="1" wp14:anchorId="551445EC" wp14:editId="60231C87">
                      <wp:simplePos x="0" y="0"/>
                      <wp:positionH relativeFrom="column">
                        <wp:posOffset>6319774</wp:posOffset>
                      </wp:positionH>
                      <wp:positionV relativeFrom="paragraph">
                        <wp:posOffset>2916169</wp:posOffset>
                      </wp:positionV>
                      <wp:extent cx="853897" cy="555402"/>
                      <wp:effectExtent l="19050" t="0" r="3810" b="0"/>
                      <wp:wrapNone/>
                      <wp:docPr id="624138706" name="群組 4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53897" cy="555402"/>
                                <a:chOff x="-351129" y="-153681"/>
                                <a:chExt cx="854142" cy="555625"/>
                              </a:xfrm>
                            </wpg:grpSpPr>
                            <wps:wsp>
                              <wps:cNvPr id="1782357511" name="矩形 44"/>
                              <wps:cNvSpPr/>
                              <wps:spPr>
                                <a:xfrm>
                                  <a:off x="-351129" y="-141885"/>
                                  <a:ext cx="314554" cy="504749"/>
                                </a:xfrm>
                                <a:prstGeom prst="rect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FF000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07194607" name="直線單箭頭接點 45"/>
                              <wps:cNvCnPr/>
                              <wps:spPr>
                                <a:xfrm>
                                  <a:off x="-4624" y="122200"/>
                                  <a:ext cx="139334" cy="0"/>
                                </a:xfrm>
                                <a:prstGeom prst="straightConnector1">
                                  <a:avLst/>
                                </a:prstGeom>
                                <a:ln w="28575">
                                  <a:solidFill>
                                    <a:srgbClr val="FF0000"/>
                                  </a:solidFill>
                                  <a:tailEnd type="triangle"/>
                                </a:ln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pic:pic xmlns:pic="http://schemas.openxmlformats.org/drawingml/2006/picture">
                              <pic:nvPicPr>
                                <pic:cNvPr id="1843728925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12488" y="-153681"/>
                                  <a:ext cx="390525" cy="5556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366130E" id="群組 47" o:spid="_x0000_s1026" style="position:absolute;margin-left:497.6pt;margin-top:229.6pt;width:67.25pt;height:43.75pt;z-index:252512256;mso-width-relative:margin;mso-height-relative:margin" coordorigin="-3511,-1536" coordsize="8541,55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">
                      <v:rect id="矩形 44" o:spid="_x0000_s1027" style="position:absolute;left:-3511;top:-1418;width:3146;height:5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" filled="f" strokecolor="red" strokeweight="3pt"/>
                      <v:shape id="直線單箭頭接點 45" o:spid="_x0000_s1028" type="#_x0000_t32" style="position:absolute;left:-46;top:1222;width:139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" strokecolor="red" strokeweight="2.25pt">
                        <v:stroke endarrow="block" joinstyle="miter"/>
                      </v:shape>
                      <v:shape id="圖片 1" o:spid="_x0000_s1029" type="#_x0000_t75" style="position:absolute;left:1124;top:-1536;width:3906;height:55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">
                        <v:imagedata r:id="rId97" o:title=""/>
                      </v:shape>
                    </v:group>
                  </w:pict>
                </mc:Fallback>
              </mc:AlternateContent>
            </w:r>
            <w:r w:rsidR="003F3A2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2" behindDoc="0" locked="0" layoutInCell="1" allowOverlap="1" wp14:anchorId="2AFCFF69" wp14:editId="3EEC68E7">
                      <wp:simplePos x="0" y="0"/>
                      <wp:positionH relativeFrom="column">
                        <wp:posOffset>2346352</wp:posOffset>
                      </wp:positionH>
                      <wp:positionV relativeFrom="paragraph">
                        <wp:posOffset>290858</wp:posOffset>
                      </wp:positionV>
                      <wp:extent cx="612308" cy="1802622"/>
                      <wp:effectExtent l="0" t="0" r="16510" b="26670"/>
                      <wp:wrapNone/>
                      <wp:docPr id="1956321478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308" cy="1802622"/>
                                <a:chOff x="0" y="0"/>
                                <a:chExt cx="612308" cy="1802622"/>
                              </a:xfrm>
                            </wpg:grpSpPr>
                            <wps:wsp>
                              <wps:cNvPr id="186252101" name="流程圖: 程序 29"/>
                              <wps:cNvSpPr/>
                              <wps:spPr>
                                <a:xfrm>
                                  <a:off x="0" y="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5729D94" w14:textId="69FF2A18" w:rsidR="00BB6722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476152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81F55BC" w14:textId="77777777" w:rsidR="00387CB5" w:rsidRPr="00387CB5" w:rsidRDefault="00387CB5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 w:rsidRPr="00387CB5"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GND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9747154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7AF51F6" w14:textId="0A78EFD6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54Vdc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5711697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6958941" w14:textId="2458B282" w:rsidR="00387CB5" w:rsidRPr="00AF445D" w:rsidRDefault="00387CB5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 w:rsidRPr="00AF445D">
                                      <w:rPr>
                                        <w:rFonts w:hint="eastAsia"/>
                                        <w:color w:val="FF0000"/>
                                      </w:rPr>
                                      <w:t>12Vdc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26225180" name="流程圖: 程序 29"/>
                              <wps:cNvSpPr/>
                              <wps:spPr>
                                <a:xfrm>
                                  <a:off x="0" y="1207699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1FAFEBD" w14:textId="2E541B48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46665565" name="流程圖: 程序 29"/>
                              <wps:cNvSpPr/>
                              <wps:spPr>
                                <a:xfrm>
                                  <a:off x="0" y="1500997"/>
                                  <a:ext cx="612140" cy="301625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6C6810C" w14:textId="74B4F72E" w:rsidR="00AF445D" w:rsidRPr="00387CB5" w:rsidRDefault="00AF445D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NA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2AFCFF69" id="群組 30" o:spid="_x0000_s1217" style="position:absolute;left:0;text-align:left;margin-left:184.75pt;margin-top:22.9pt;width:48.2pt;height:141.95pt;z-index:251658242;mso-position-horizontal-relative:text;mso-position-vertical-relative:text;mso-width-relative:margin" coordsize="6123,180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">
                      <v:shapetype id="_x0000_t109" coordsize="21600,21600" o:spt="109" path="m,l,21600r21600,l21600,xe">
                        <v:stroke joinstyle="miter"/>
                        <v:path gradientshapeok="t" o:connecttype="rect"/>
                      </v:shapetype>
                      <v:shape id="流程圖: 程序 29" o:spid="_x0000_s1218" type="#_x0000_t109" style="position:absolute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" filled="f" strokecolor="#091723 [484]" strokeweight="1pt">
                        <v:textbox>
                          <w:txbxContent>
                            <w:p w14:paraId="55729D94" w14:textId="69FF2A18" w:rsidR="00BB6722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19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" filled="f" strokecolor="#091723 [484]" strokeweight="1pt">
                        <v:textbox>
                          <w:txbxContent>
                            <w:p w14:paraId="681F55BC" w14:textId="77777777" w:rsidR="00387CB5" w:rsidRPr="00387CB5" w:rsidRDefault="00387CB5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 w:rsidRPr="00387CB5">
                                <w:rPr>
                                  <w:rFonts w:hint="eastAsia"/>
                                  <w:color w:val="000000" w:themeColor="text1"/>
                                </w:rPr>
                                <w:t>GND</w:t>
                              </w:r>
                            </w:p>
                          </w:txbxContent>
                        </v:textbox>
                      </v:shape>
                      <v:shape id="流程圖: 程序 29" o:spid="_x0000_s1220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7AF51F6" w14:textId="0A78EFD6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54Vdc</w:t>
                              </w:r>
                            </w:p>
                          </w:txbxContent>
                        </v:textbox>
                      </v:shape>
                      <v:shape id="流程圖: 程序 29" o:spid="_x0000_s1221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" filled="f" strokecolor="#091723 [484]" strokeweight="1pt">
                        <v:textbox>
                          <w:txbxContent>
                            <w:p w14:paraId="66958941" w14:textId="2458B282" w:rsidR="00387CB5" w:rsidRPr="00AF445D" w:rsidRDefault="00387CB5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 w:rsidRPr="00AF445D">
                                <w:rPr>
                                  <w:rFonts w:hint="eastAsia"/>
                                  <w:color w:val="FF0000"/>
                                </w:rPr>
                                <w:t>12Vdc</w:t>
                              </w:r>
                            </w:p>
                          </w:txbxContent>
                        </v:textbox>
                      </v:shape>
                      <v:shape id="流程圖: 程序 29" o:spid="_x0000_s1222" type="#_x0000_t109" style="position:absolute;top:12076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" filled="f" strokecolor="#091723 [484]" strokeweight="1pt">
                        <v:textbox>
                          <w:txbxContent>
                            <w:p w14:paraId="61FAFEBD" w14:textId="2E541B48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  <v:shape id="流程圖: 程序 29" o:spid="_x0000_s1223" type="#_x0000_t109" style="position:absolute;top:15009;width:6121;height:301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6C6810C" w14:textId="74B4F72E" w:rsidR="00AF445D" w:rsidRPr="00387CB5" w:rsidRDefault="00AF445D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NA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35799F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50" behindDoc="0" locked="0" layoutInCell="1" allowOverlap="1" wp14:anchorId="02680002" wp14:editId="2DAF4A03">
                      <wp:simplePos x="0" y="0"/>
                      <wp:positionH relativeFrom="column">
                        <wp:posOffset>7431989</wp:posOffset>
                      </wp:positionH>
                      <wp:positionV relativeFrom="paragraph">
                        <wp:posOffset>2503018</wp:posOffset>
                      </wp:positionV>
                      <wp:extent cx="1051560" cy="456565"/>
                      <wp:effectExtent l="0" t="0" r="15240" b="362585"/>
                      <wp:wrapNone/>
                      <wp:docPr id="1321664409" name="語音泡泡: 圓角矩形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51560" cy="456565"/>
                              </a:xfrm>
                              <a:prstGeom prst="wedgeRoundRectCallout">
                                <a:avLst>
                                  <a:gd name="adj1" fmla="val 13379"/>
                                  <a:gd name="adj2" fmla="val 1177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43C7CCE" w14:textId="77777777" w:rsidR="006B7ADB" w:rsidRPr="00E41E25" w:rsidRDefault="006B7ADB" w:rsidP="006B7ADB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</w:rPr>
                                    <w:t>9</w:t>
                                  </w:r>
                                  <w:r w:rsidRPr="002D6564">
                                    <w:rPr>
                                      <w:rFonts w:asciiTheme="minorHAnsi" w:eastAsia="微軟正黑體" w:hAnsiTheme="minorHAnsi" w:cstheme="minorHAnsi"/>
                                    </w:rPr>
                                    <w:t>Desig}}</w:t>
                                  </w:r>
                                </w:p>
                                <w:p w14:paraId="48ACCBB6" w14:textId="62BD6FD1" w:rsidR="0035799F" w:rsidRDefault="0035799F" w:rsidP="0035799F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2680002" id="語音泡泡: 圓角矩形 27" o:spid="_x0000_s1224" type="#_x0000_t62" style="position:absolute;left:0;text-align:left;margin-left:585.2pt;margin-top:197.1pt;width:82.8pt;height:35.9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" adj="13690,36226" fillcolor="red" strokecolor="#091723 [484]" strokeweight="1pt">
                      <v:textbox>
                        <w:txbxContent>
                          <w:p w14:paraId="743C7CCE" w14:textId="77777777" w:rsidR="006B7ADB" w:rsidRPr="00E41E25" w:rsidRDefault="006B7ADB" w:rsidP="006B7ADB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</w:rPr>
                              <w:t>9</w:t>
                            </w:r>
                            <w:r w:rsidRPr="002D6564">
                              <w:rPr>
                                <w:rFonts w:asciiTheme="minorHAnsi" w:eastAsia="微軟正黑體" w:hAnsiTheme="minorHAnsi" w:cstheme="minorHAnsi"/>
                              </w:rPr>
                              <w:t>Desig}}</w:t>
                            </w:r>
                          </w:p>
                          <w:p w14:paraId="48ACCBB6" w14:textId="62BD6FD1" w:rsidR="0035799F" w:rsidRDefault="0035799F" w:rsidP="0035799F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E5626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1" behindDoc="0" locked="0" layoutInCell="1" allowOverlap="1" wp14:anchorId="6A64BE0D" wp14:editId="6C16BA0D">
                      <wp:simplePos x="0" y="0"/>
                      <wp:positionH relativeFrom="column">
                        <wp:posOffset>2986456</wp:posOffset>
                      </wp:positionH>
                      <wp:positionV relativeFrom="paragraph">
                        <wp:posOffset>658724</wp:posOffset>
                      </wp:positionV>
                      <wp:extent cx="612140" cy="896789"/>
                      <wp:effectExtent l="0" t="0" r="16510" b="17780"/>
                      <wp:wrapNone/>
                      <wp:docPr id="1922384924" name="群組 3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12140" cy="896789"/>
                                <a:chOff x="0" y="310551"/>
                                <a:chExt cx="612308" cy="897063"/>
                              </a:xfrm>
                            </wpg:grpSpPr>
                            <wps:wsp>
                              <wps:cNvPr id="754994101" name="流程圖: 程序 29"/>
                              <wps:cNvSpPr/>
                              <wps:spPr>
                                <a:xfrm>
                                  <a:off x="0" y="603850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2564D12" w14:textId="7DB15393" w:rsidR="007B7CF7" w:rsidRPr="00387CB5" w:rsidRDefault="00422C2B" w:rsidP="00BB6722">
                                    <w:pPr>
                                      <w:jc w:val="center"/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000000" w:themeColor="text1"/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42478662" name="流程圖: 程序 29"/>
                              <wps:cNvSpPr/>
                              <wps:spPr>
                                <a:xfrm>
                                  <a:off x="0" y="310551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97321F8" w14:textId="176345ED" w:rsidR="007B7CF7" w:rsidRPr="00AF445D" w:rsidRDefault="007B7CF7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1</w:t>
                                    </w:r>
                                    <w:r w:rsidR="00422C2B">
                                      <w:rPr>
                                        <w:rFonts w:hint="eastAsia"/>
                                        <w:color w:val="FF0000"/>
                                      </w:rPr>
                                      <w:t>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6445338" name="流程圖: 程序 29"/>
                              <wps:cNvSpPr/>
                              <wps:spPr>
                                <a:xfrm>
                                  <a:off x="0" y="905774"/>
                                  <a:ext cx="612308" cy="301840"/>
                                </a:xfrm>
                                <a:prstGeom prst="flowChartProcess">
                                  <a:avLst/>
                                </a:prstGeom>
                                <a:noFill/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1EEA9BD" w14:textId="5A6B2755" w:rsidR="007B7CF7" w:rsidRPr="00AF445D" w:rsidRDefault="00422C2B" w:rsidP="00BB6722">
                                    <w:pPr>
                                      <w:jc w:val="center"/>
                                      <w:rPr>
                                        <w:color w:val="FF0000"/>
                                      </w:rPr>
                                    </w:pPr>
                                    <w:r>
                                      <w:rPr>
                                        <w:color w:val="FF0000"/>
                                      </w:rPr>
                                      <w:t>V</w:t>
                                    </w:r>
                                    <w:r>
                                      <w:rPr>
                                        <w:rFonts w:hint="eastAsia"/>
                                        <w:color w:val="FF0000"/>
                                      </w:rPr>
                                      <w:t>2+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A64BE0D" id="_x0000_s1225" style="position:absolute;left:0;text-align:left;margin-left:235.15pt;margin-top:51.85pt;width:48.2pt;height:70.6pt;z-index:251658241;mso-position-horizontal-relative:text;mso-position-vertical-relative:text;mso-width-relative:margin;mso-height-relative:margin" coordorigin=",3105" coordsize="6123,89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">
                      <v:shape id="流程圖: 程序 29" o:spid="_x0000_s1226" type="#_x0000_t109" style="position:absolute;top:6038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" filled="f" strokecolor="#091723 [484]" strokeweight="1pt">
                        <v:textbox>
                          <w:txbxContent>
                            <w:p w14:paraId="22564D12" w14:textId="7DB15393" w:rsidR="007B7CF7" w:rsidRPr="00387CB5" w:rsidRDefault="00422C2B" w:rsidP="00BB6722">
                              <w:pPr>
                                <w:jc w:val="center"/>
                                <w:rPr>
                                  <w:color w:val="000000" w:themeColor="text1"/>
                                </w:rPr>
                              </w:pPr>
                              <w:r>
                                <w:rPr>
                                  <w:color w:val="000000" w:themeColor="text1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000000" w:themeColor="text1"/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shape id="流程圖: 程序 29" o:spid="_x0000_s1227" type="#_x0000_t109" style="position:absolute;top:3105;width:6123;height:30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" filled="f" strokecolor="#091723 [484]" strokeweight="1pt">
                        <v:textbox>
                          <w:txbxContent>
                            <w:p w14:paraId="597321F8" w14:textId="176345ED" w:rsidR="007B7CF7" w:rsidRPr="00AF445D" w:rsidRDefault="007B7CF7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1</w:t>
                              </w:r>
                              <w:r w:rsidR="00422C2B">
                                <w:rPr>
                                  <w:rFonts w:hint="eastAsia"/>
                                  <w:color w:val="FF0000"/>
                                </w:rPr>
                                <w:t>+</w:t>
                              </w:r>
                            </w:p>
                          </w:txbxContent>
                        </v:textbox>
                      </v:shape>
                      <v:shape id="流程圖: 程序 29" o:spid="_x0000_s1228" type="#_x0000_t109" style="position:absolute;top:9057;width:6123;height:30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" filled="f" strokecolor="#091723 [484]" strokeweight="1pt">
                        <v:textbox>
                          <w:txbxContent>
                            <w:p w14:paraId="41EEA9BD" w14:textId="5A6B2755" w:rsidR="007B7CF7" w:rsidRPr="00AF445D" w:rsidRDefault="00422C2B" w:rsidP="00BB6722">
                              <w:pPr>
                                <w:jc w:val="center"/>
                                <w:rPr>
                                  <w:color w:val="FF0000"/>
                                </w:rPr>
                              </w:pPr>
                              <w:r>
                                <w:rPr>
                                  <w:color w:val="FF0000"/>
                                </w:rPr>
                                <w:t>V</w:t>
                              </w:r>
                              <w:r>
                                <w:rPr>
                                  <w:rFonts w:hint="eastAsia"/>
                                  <w:color w:val="FF0000"/>
                                </w:rPr>
                                <w:t>2+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422C2B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7" behindDoc="0" locked="0" layoutInCell="1" allowOverlap="1" wp14:anchorId="0B9EA74C" wp14:editId="174228C7">
                      <wp:simplePos x="0" y="0"/>
                      <wp:positionH relativeFrom="column">
                        <wp:posOffset>8457921</wp:posOffset>
                      </wp:positionH>
                      <wp:positionV relativeFrom="paragraph">
                        <wp:posOffset>2836167</wp:posOffset>
                      </wp:positionV>
                      <wp:extent cx="1018540" cy="658952"/>
                      <wp:effectExtent l="19050" t="0" r="10160" b="27305"/>
                      <wp:wrapNone/>
                      <wp:docPr id="540675930" name="群組 4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18540" cy="658952"/>
                                <a:chOff x="0" y="0"/>
                                <a:chExt cx="1018540" cy="658952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97728016" name="圖片 1" descr="C:\Users\HankCY_Wu\AppData\Local\Microsoft\Windows\INetCache\Content.Word\power.jpg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 rot="10800000" flipV="1">
                                  <a:off x="0" y="263347"/>
                                  <a:ext cx="1018540" cy="39560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chemeClr val="tx1"/>
                                  </a:solidFill>
                                </a:ln>
                              </pic:spPr>
                            </pic:pic>
                            <wps:wsp>
                              <wps:cNvPr id="5744736" name="文字方塊 2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241401" y="0"/>
                                  <a:ext cx="613134" cy="2907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03F832C4" w14:textId="74E7FEC6" w:rsidR="00DD064B" w:rsidRPr="00AD7760" w:rsidRDefault="00DD064B" w:rsidP="00DD064B">
                                    <w:pPr>
                                      <w:rPr>
                                        <w:b/>
                                        <w:bCs/>
                                      </w:rPr>
                                    </w:pPr>
                                    <w:r w:rsidRPr="00DD064B">
                                      <w:rPr>
                                        <w:rFonts w:hint="eastAsia"/>
                                        <w:b/>
                                        <w:bCs/>
                                        <w:color w:val="FF0000"/>
                                        <w:highlight w:val="lightGray"/>
                                      </w:rPr>
                                      <w:t>48Vdc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B9EA74C" id="群組 46" o:spid="_x0000_s1229" style="position:absolute;left:0;text-align:left;margin-left:666pt;margin-top:223.3pt;width:80.2pt;height:51.9pt;z-index:251658247;mso-position-horizontal-relative:text;mso-position-vertical-relative:text" coordsize="10185,658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">
                      <v:shape id="圖片 1" o:spid="_x0000_s1230" type="#_x0000_t75" style="position:absolute;top:2633;width:10185;height:3956;rotation:180;flip: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" stroked="t" strokecolor="black [3213]">
                        <v:imagedata r:id="rId94" o:title="power"/>
                        <v:path arrowok="t"/>
                      </v:shape>
                      <v:shape id="_x0000_s1231" type="#_x0000_t202" style="position:absolute;left:2414;width:6131;height:29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" filled="f" stroked="f">
                        <v:textbox>
                          <w:txbxContent>
                            <w:p w14:paraId="03F832C4" w14:textId="74E7FEC6" w:rsidR="00DD064B" w:rsidRPr="00AD7760" w:rsidRDefault="00DD064B" w:rsidP="00DD064B">
                              <w:pPr>
                                <w:rPr>
                                  <w:b/>
                                  <w:bCs/>
                                </w:rPr>
                              </w:pPr>
                              <w:r w:rsidRPr="00DD064B">
                                <w:rPr>
                                  <w:rFonts w:hint="eastAsia"/>
                                  <w:b/>
                                  <w:bCs/>
                                  <w:color w:val="FF0000"/>
                                  <w:highlight w:val="lightGray"/>
                                </w:rPr>
                                <w:t>48Vdc</w:t>
                              </w:r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10DD79B8" w14:textId="1BB25D8A" w:rsidR="002B43EC" w:rsidRDefault="002B43EC" w:rsidP="00831848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505AA8DB" w14:textId="1CCB31FE" w:rsidR="00A75294" w:rsidRPr="00A75294" w:rsidRDefault="00C958BB" w:rsidP="00C958BB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6" behindDoc="0" locked="0" layoutInCell="1" allowOverlap="1" wp14:anchorId="3A498FA0" wp14:editId="613176DD">
                      <wp:simplePos x="0" y="0"/>
                      <wp:positionH relativeFrom="column">
                        <wp:posOffset>4184650</wp:posOffset>
                      </wp:positionH>
                      <wp:positionV relativeFrom="paragraph">
                        <wp:posOffset>2146300</wp:posOffset>
                      </wp:positionV>
                      <wp:extent cx="2520000" cy="1908000"/>
                      <wp:effectExtent l="0" t="0" r="0" b="0"/>
                      <wp:wrapNone/>
                      <wp:docPr id="944623975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6E04326E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A498FA0" id="_x0000_s1232" type="#_x0000_t202" style="position:absolute;margin-left:329.5pt;margin-top:169pt;width:198.45pt;height:150.25pt;z-index:2516583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jQ5HA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" filled="f" stroked="f" strokeweight=".5pt">
                      <v:textbox>
                        <w:txbxContent>
                          <w:p w14:paraId="6E04326E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</w:tbl>
    <w:p w14:paraId="20A6F215" w14:textId="08C77C55" w:rsidR="002B43EC" w:rsidRPr="00E41E25" w:rsidRDefault="002B43EC" w:rsidP="002B43EC">
      <w:pPr>
        <w:rPr>
          <w:rFonts w:asciiTheme="minorHAnsi" w:eastAsia="微軟正黑體" w:hAnsiTheme="minorHAnsi" w:cstheme="minorHAnsi"/>
        </w:rPr>
      </w:pPr>
    </w:p>
    <w:tbl>
      <w:tblPr>
        <w:tblW w:w="154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2"/>
        <w:gridCol w:w="1567"/>
        <w:gridCol w:w="724"/>
        <w:gridCol w:w="734"/>
        <w:gridCol w:w="833"/>
        <w:gridCol w:w="1325"/>
        <w:gridCol w:w="843"/>
        <w:gridCol w:w="852"/>
        <w:gridCol w:w="955"/>
        <w:gridCol w:w="1205"/>
        <w:gridCol w:w="843"/>
        <w:gridCol w:w="850"/>
        <w:gridCol w:w="957"/>
        <w:gridCol w:w="1205"/>
        <w:gridCol w:w="843"/>
        <w:gridCol w:w="780"/>
        <w:gridCol w:w="69"/>
      </w:tblGrid>
      <w:tr w:rsidR="002B43EC" w:rsidRPr="00E41E25" w14:paraId="3BB85521" w14:textId="77777777" w:rsidTr="00D423F0">
        <w:trPr>
          <w:gridAfter w:val="1"/>
          <w:wAfter w:w="69" w:type="dxa"/>
          <w:trHeight w:val="546"/>
        </w:trPr>
        <w:tc>
          <w:tcPr>
            <w:tcW w:w="15348" w:type="dxa"/>
            <w:gridSpan w:val="16"/>
            <w:tcBorders>
              <w:bottom w:val="single" w:sz="4" w:space="0" w:color="auto"/>
            </w:tcBorders>
            <w:shd w:val="clear" w:color="auto" w:fill="E6E6E6"/>
          </w:tcPr>
          <w:p w14:paraId="3FA1C2BB" w14:textId="77777777" w:rsidR="002B43EC" w:rsidRPr="00E41E25" w:rsidRDefault="002B43EC" w:rsidP="002B43EC">
            <w:pPr>
              <w:pStyle w:val="af2"/>
              <w:numPr>
                <w:ilvl w:val="0"/>
                <w:numId w:val="10"/>
              </w:numPr>
              <w:ind w:leftChars="0"/>
              <w:jc w:val="center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T2 Burn-in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測試作業</w:t>
            </w:r>
          </w:p>
        </w:tc>
      </w:tr>
      <w:tr w:rsidR="002B43EC" w:rsidRPr="00E41E25" w14:paraId="4A89D155" w14:textId="77777777" w:rsidTr="00D423F0">
        <w:trPr>
          <w:gridAfter w:val="1"/>
          <w:wAfter w:w="69" w:type="dxa"/>
          <w:trHeight w:val="7572"/>
        </w:trPr>
        <w:tc>
          <w:tcPr>
            <w:tcW w:w="15348" w:type="dxa"/>
            <w:gridSpan w:val="16"/>
            <w:tcBorders>
              <w:top w:val="single" w:sz="4" w:space="0" w:color="auto"/>
              <w:bottom w:val="single" w:sz="4" w:space="0" w:color="auto"/>
            </w:tcBorders>
          </w:tcPr>
          <w:tbl>
            <w:tblPr>
              <w:tblpPr w:leftFromText="180" w:rightFromText="180" w:vertAnchor="text" w:horzAnchor="page" w:tblpX="8729" w:tblpY="-209"/>
              <w:tblOverlap w:val="never"/>
              <w:tblW w:w="7425" w:type="dxa"/>
              <w:tblLayout w:type="fixed"/>
              <w:tblCellMar>
                <w:left w:w="28" w:type="dxa"/>
                <w:right w:w="28" w:type="dxa"/>
              </w:tblCellMar>
              <w:tblLook w:val="04A0" w:firstRow="1" w:lastRow="0" w:firstColumn="1" w:lastColumn="0" w:noHBand="0" w:noVBand="1"/>
            </w:tblPr>
            <w:tblGrid>
              <w:gridCol w:w="3116"/>
              <w:gridCol w:w="1473"/>
              <w:gridCol w:w="1418"/>
              <w:gridCol w:w="1418"/>
            </w:tblGrid>
            <w:tr w:rsidR="000D1487" w:rsidRPr="00E41E25" w14:paraId="37AB8E39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FFC000"/>
                  <w:noWrap/>
                  <w:vAlign w:val="center"/>
                  <w:hideMark/>
                </w:tcPr>
                <w:p w14:paraId="189DCA01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SRAW</w:t>
                  </w: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型號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  <w:vAlign w:val="center"/>
                </w:tcPr>
                <w:p w14:paraId="785B559C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左指撥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4DA83E09" w14:textId="60DD473A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右指撥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C000"/>
                </w:tcPr>
                <w:p w14:paraId="62F04C4A" w14:textId="7A3E935D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Cs w:val="24"/>
                    </w:rPr>
                    <w:t>電流表判定</w:t>
                  </w:r>
                </w:p>
              </w:tc>
            </w:tr>
            <w:tr w:rsidR="000D1487" w:rsidRPr="00E41E25" w14:paraId="6931741C" w14:textId="77777777" w:rsidTr="000D1487">
              <w:trPr>
                <w:trHeight w:val="262"/>
              </w:trPr>
              <w:tc>
                <w:tcPr>
                  <w:tcW w:w="3116" w:type="dxa"/>
                  <w:tcBorders>
                    <w:top w:val="nil"/>
                    <w:left w:val="single" w:sz="8" w:space="0" w:color="auto"/>
                    <w:bottom w:val="single" w:sz="8" w:space="0" w:color="auto"/>
                    <w:right w:val="single" w:sz="4" w:space="0" w:color="auto"/>
                  </w:tcBorders>
                  <w:shd w:val="clear" w:color="000000" w:fill="E2EFDA"/>
                  <w:noWrap/>
                </w:tcPr>
                <w:p w14:paraId="4B7BE44B" w14:textId="1A1D7960" w:rsidR="000D1487" w:rsidRPr="00E41E25" w:rsidRDefault="00C22A93" w:rsidP="00E9751C">
                  <w:pPr>
                    <w:widowControl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0"/>
                    </w:rPr>
                  </w:pPr>
                  <w:r w:rsidRPr="00C22A93">
                    <w:rPr>
                      <w:rFonts w:asciiTheme="minorHAnsi" w:eastAsia="微軟正黑體" w:hAnsiTheme="minorHAnsi" w:cstheme="minorHAnsi"/>
                      <w:szCs w:val="24"/>
                    </w:rPr>
                    <w:t>{{prod1Name}}</w:t>
                  </w:r>
                </w:p>
              </w:tc>
              <w:tc>
                <w:tcPr>
                  <w:tcW w:w="14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  <w:hideMark/>
                </w:tcPr>
                <w:p w14:paraId="6AF1E4F0" w14:textId="77777777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</w:rPr>
                    <w:t>2A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</w:tcPr>
                <w:p w14:paraId="3F4398DB" w14:textId="2733752B" w:rsidR="000D1487" w:rsidRPr="00E41E25" w:rsidRDefault="000D1487" w:rsidP="000D1487">
                  <w:pPr>
                    <w:jc w:val="center"/>
                    <w:rPr>
                      <w:rFonts w:asciiTheme="minorHAnsi" w:eastAsia="微軟正黑體" w:hAnsiTheme="minorHAnsi" w:cstheme="minorHAnsi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</w:rPr>
                    <w:t>1A</w:t>
                  </w:r>
                </w:p>
              </w:tc>
              <w:tc>
                <w:tcPr>
                  <w:tcW w:w="1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FFFF00"/>
                  <w:vAlign w:val="center"/>
                </w:tcPr>
                <w:p w14:paraId="5CE8C744" w14:textId="466812A9" w:rsidR="000D1487" w:rsidRPr="00E41E25" w:rsidRDefault="000D1487" w:rsidP="00E9751C">
                  <w:pPr>
                    <w:widowControl/>
                    <w:jc w:val="center"/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</w:pPr>
                  <w:r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2.5A</w:t>
                  </w:r>
                  <w:r w:rsidR="0057460C" w:rsidRPr="00E41E25">
                    <w:rPr>
                      <w:rFonts w:asciiTheme="minorHAnsi" w:eastAsia="微軟正黑體" w:hAnsiTheme="minorHAnsi" w:cstheme="minorHAnsi"/>
                      <w:b/>
                      <w:color w:val="000000"/>
                      <w:kern w:val="0"/>
                      <w:sz w:val="22"/>
                      <w:szCs w:val="22"/>
                      <w:highlight w:val="magenta"/>
                    </w:rPr>
                    <w:t>~3.5A</w:t>
                  </w:r>
                </w:p>
              </w:tc>
            </w:tr>
          </w:tbl>
          <w:p w14:paraId="29A69A9F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【測試前作業】</w:t>
            </w:r>
          </w:p>
          <w:p w14:paraId="7786921C" w14:textId="77777777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待測物測試電源輸入限定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48Vdc</w:t>
            </w:r>
          </w:p>
          <w:p w14:paraId="00A03FE6" w14:textId="76C79909" w:rsidR="002B43EC" w:rsidRPr="00E41E25" w:rsidRDefault="002B43EC" w:rsidP="002B43EC">
            <w:pPr>
              <w:numPr>
                <w:ilvl w:val="0"/>
                <w:numId w:val="3"/>
              </w:num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需將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944355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944355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</w:rPr>
              <w:t>治具安培數以累加方式調整至正確位置，如下圖</w:t>
            </w:r>
            <w:r w:rsidR="0086112B">
              <w:rPr>
                <w:rFonts w:asciiTheme="minorHAnsi" w:eastAsia="微軟正黑體" w:hAnsiTheme="minorHAnsi" w:cstheme="minorHAnsi" w:hint="eastAsia"/>
              </w:rPr>
              <w:t>。</w:t>
            </w:r>
          </w:p>
          <w:p w14:paraId="1616BBA4" w14:textId="6EBC6A42" w:rsidR="00957F8C" w:rsidRPr="00E41E25" w:rsidRDefault="00957F8C" w:rsidP="00957F8C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3471" behindDoc="0" locked="0" layoutInCell="1" allowOverlap="1" wp14:anchorId="4898B6F4" wp14:editId="03B21859">
                      <wp:simplePos x="0" y="0"/>
                      <wp:positionH relativeFrom="column">
                        <wp:posOffset>5593715</wp:posOffset>
                      </wp:positionH>
                      <wp:positionV relativeFrom="paragraph">
                        <wp:posOffset>968679</wp:posOffset>
                      </wp:positionV>
                      <wp:extent cx="381000" cy="215900"/>
                      <wp:effectExtent l="0" t="19050" r="38100" b="31750"/>
                      <wp:wrapNone/>
                      <wp:docPr id="669693400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59C2D6D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箭號: 向右 11" o:spid="_x0000_s1026" type="#_x0000_t13" style="position:absolute;margin-left:440.45pt;margin-top:76.25pt;width:30pt;height:17pt;z-index:25166347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Q9Dl0OAAAAALAQAADwAAAGRycy9k&#10;b3ducmV2LnhtbEyPzU7DMBCE70i8g7VI3KhDRYob4lQRPxIXJFJ6gJsTmzhqvI5iJw1vz/YEx535&#10;NDuT7xbXs9mMofMo4XaVADPYeN1hK+Hw8XIjgIWoUKveo5HwYwLsisuLXGXan7Ay8z62jEIwZEqC&#10;jXHIOA+NNU6FlR8MkvftR6cinWPL9ahOFO56vk6SDXeqQ/pg1WAerWmO+8lJePr6nLvp/RgOoq7e&#10;XuO9LZ/LSsrrq6V8ABbNEv9gONen6lBQp9pPqAPrJQiRbAklI12nwIjY3p2VmhSxSYEXOf+/ofgF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Q9Dl0OAAAAAL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5519" behindDoc="0" locked="0" layoutInCell="1" allowOverlap="1" wp14:anchorId="40593340" wp14:editId="40B1AD17">
                      <wp:simplePos x="0" y="0"/>
                      <wp:positionH relativeFrom="column">
                        <wp:posOffset>5592776</wp:posOffset>
                      </wp:positionH>
                      <wp:positionV relativeFrom="paragraph">
                        <wp:posOffset>437515</wp:posOffset>
                      </wp:positionV>
                      <wp:extent cx="381000" cy="215900"/>
                      <wp:effectExtent l="0" t="19050" r="38100" b="31750"/>
                      <wp:wrapNone/>
                      <wp:docPr id="376092464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E4D3A51" id="箭號: 向右 11" o:spid="_x0000_s1026" type="#_x0000_t13" style="position:absolute;margin-left:440.4pt;margin-top:34.45pt;width:30pt;height:17pt;z-index:25166551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447" behindDoc="0" locked="0" layoutInCell="1" allowOverlap="1" wp14:anchorId="62D21CC9" wp14:editId="4E9E20D6">
                      <wp:simplePos x="0" y="0"/>
                      <wp:positionH relativeFrom="column">
                        <wp:posOffset>4854575</wp:posOffset>
                      </wp:positionH>
                      <wp:positionV relativeFrom="paragraph">
                        <wp:posOffset>960755</wp:posOffset>
                      </wp:positionV>
                      <wp:extent cx="612140" cy="203835"/>
                      <wp:effectExtent l="0" t="0" r="16510" b="24765"/>
                      <wp:wrapNone/>
                      <wp:docPr id="2104047242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2140" cy="20383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C170645" id="矩形 10" o:spid="_x0000_s1026" style="position:absolute;margin-left:382.25pt;margin-top:75.65pt;width:48.2pt;height:16.05pt;z-index:2516624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495" behindDoc="0" locked="0" layoutInCell="1" allowOverlap="1" wp14:anchorId="31B22E54" wp14:editId="235E9446">
                      <wp:simplePos x="0" y="0"/>
                      <wp:positionH relativeFrom="column">
                        <wp:posOffset>4856176</wp:posOffset>
                      </wp:positionH>
                      <wp:positionV relativeFrom="paragraph">
                        <wp:posOffset>447040</wp:posOffset>
                      </wp:positionV>
                      <wp:extent cx="611505" cy="205105"/>
                      <wp:effectExtent l="0" t="0" r="17145" b="23495"/>
                      <wp:wrapNone/>
                      <wp:docPr id="84297126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B19DC" id="矩形 10" o:spid="_x0000_s1026" style="position:absolute;margin-left:382.4pt;margin-top:35.2pt;width:48.15pt;height:16.15pt;z-index:25166449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" filled="f" strokecolor="red" strokeweight="2pt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b/>
                <w:noProof/>
                <w:color w:val="0000CC"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61423" behindDoc="0" locked="0" layoutInCell="1" allowOverlap="1" wp14:anchorId="5A026921" wp14:editId="7E6B15CC">
                      <wp:simplePos x="0" y="0"/>
                      <wp:positionH relativeFrom="column">
                        <wp:posOffset>1889760</wp:posOffset>
                      </wp:positionH>
                      <wp:positionV relativeFrom="paragraph">
                        <wp:posOffset>1002996</wp:posOffset>
                      </wp:positionV>
                      <wp:extent cx="381000" cy="215900"/>
                      <wp:effectExtent l="0" t="19050" r="38100" b="31750"/>
                      <wp:wrapNone/>
                      <wp:docPr id="914640946" name="箭號: 向右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81000" cy="215900"/>
                              </a:xfrm>
                              <a:prstGeom prst="rightArrow">
                                <a:avLst>
                                  <a:gd name="adj1" fmla="val 50000"/>
                                  <a:gd name="adj2" fmla="val 44118"/>
                                </a:avLst>
                              </a:prstGeom>
                              <a:solidFill>
                                <a:srgbClr val="FFCC00"/>
                              </a:solidFill>
                              <a:ln w="9525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AF59451" id="箭號: 向右 11" o:spid="_x0000_s1026" type="#_x0000_t13" style="position:absolute;margin-left:148.8pt;margin-top:79pt;width:30pt;height:17pt;z-index:25166142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" fillcolor="#fc0" strokecolor="red"/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399" behindDoc="0" locked="0" layoutInCell="1" allowOverlap="1" wp14:anchorId="197BA946" wp14:editId="6D30212D">
                      <wp:simplePos x="0" y="0"/>
                      <wp:positionH relativeFrom="column">
                        <wp:posOffset>1174309</wp:posOffset>
                      </wp:positionH>
                      <wp:positionV relativeFrom="paragraph">
                        <wp:posOffset>1018816</wp:posOffset>
                      </wp:positionV>
                      <wp:extent cx="611505" cy="205105"/>
                      <wp:effectExtent l="0" t="0" r="17145" b="23495"/>
                      <wp:wrapNone/>
                      <wp:docPr id="1881161007" name="矩形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11505" cy="205105"/>
                              </a:xfrm>
                              <a:prstGeom prst="rect">
                                <a:avLst/>
                              </a:prstGeom>
                              <a:noFill/>
                              <a:ln w="2540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F79917" id="矩形 10" o:spid="_x0000_s1026" style="position:absolute;margin-left:92.45pt;margin-top:80.2pt;width:48.15pt;height:16.15pt;z-index:2516603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" filled="f" strokecolor="red" strokeweight="2pt"/>
                  </w:pict>
                </mc:Fallback>
              </mc:AlternateContent>
            </w:r>
            <w:r w:rsidR="002B43EC"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 </w:t>
            </w:r>
            <w:r>
              <w:rPr>
                <w:rFonts w:asciiTheme="minorHAnsi" w:eastAsia="微軟正黑體" w:hAnsiTheme="minorHAnsi" w:cstheme="minorHAnsi" w:hint="eastAsia"/>
              </w:rPr>
              <w:t xml:space="preserve">     </w:t>
            </w:r>
            <w:r>
              <w:rPr>
                <w:noProof/>
              </w:rPr>
              <w:t xml:space="preserve"> </w:t>
            </w:r>
            <w:r w:rsidRPr="00BA6C99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754C116F" wp14:editId="0245CB56">
                  <wp:extent cx="1294165" cy="2055462"/>
                  <wp:effectExtent l="0" t="0" r="1270" b="2540"/>
                  <wp:docPr id="1107659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765911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795" cy="20739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rFonts w:hint="eastAsia"/>
                <w:noProof/>
              </w:rPr>
              <w:t xml:space="preserve">                         </w:t>
            </w:r>
            <w:r w:rsidRPr="00352432">
              <w:rPr>
                <w:noProof/>
              </w:rPr>
              <w:drawing>
                <wp:inline distT="0" distB="0" distL="0" distR="0" wp14:anchorId="4A964708" wp14:editId="022FDEDF">
                  <wp:extent cx="1170656" cy="2055600"/>
                  <wp:effectExtent l="0" t="0" r="0" b="1905"/>
                  <wp:docPr id="3890793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079331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0656" cy="2055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A04DA" w14:textId="3B5CDECB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  <w:r w:rsidRPr="00E41E25">
              <w:rPr>
                <w:rFonts w:asciiTheme="minorHAnsi" w:eastAsia="微軟正黑體" w:hAnsiTheme="minorHAnsi" w:cstheme="minorHAnsi"/>
              </w:rPr>
              <w:t>將左邊</w:t>
            </w:r>
            <w:r w:rsidRPr="00E41E25">
              <w:rPr>
                <w:rFonts w:asciiTheme="minorHAnsi" w:eastAsia="微軟正黑體" w:hAnsiTheme="minorHAnsi" w:cstheme="minorHAnsi"/>
              </w:rPr>
              <w:t>“</w:t>
            </w:r>
            <w:r w:rsidR="008370EE" w:rsidRPr="00E41E25">
              <w:rPr>
                <w:rFonts w:asciiTheme="minorHAnsi" w:eastAsia="微軟正黑體" w:hAnsiTheme="minorHAnsi" w:cstheme="minorHAnsi"/>
              </w:rPr>
              <w:t>2</w:t>
            </w:r>
            <w:r w:rsidR="009027E2" w:rsidRPr="00E41E25">
              <w:rPr>
                <w:rFonts w:asciiTheme="minorHAnsi" w:eastAsia="微軟正黑體" w:hAnsiTheme="minorHAnsi" w:cstheme="minorHAnsi"/>
              </w:rPr>
              <w:t>A</w:t>
            </w:r>
            <w:r w:rsidRPr="00E41E25">
              <w:rPr>
                <w:rFonts w:asciiTheme="minorHAnsi" w:eastAsia="微軟正黑體" w:hAnsiTheme="minorHAnsi" w:cstheme="minorHAnsi"/>
              </w:rPr>
              <w:t>”</w:t>
            </w:r>
            <w:r w:rsidRPr="00E41E25">
              <w:rPr>
                <w:rFonts w:asciiTheme="minorHAnsi" w:eastAsia="微軟正黑體" w:hAnsiTheme="minorHAnsi" w:cstheme="minorHAnsi"/>
              </w:rPr>
              <w:t>鈕，切至右方，其餘不動</w:t>
            </w:r>
            <w:r w:rsidR="004B6766" w:rsidRPr="00E41E25">
              <w:rPr>
                <w:rFonts w:asciiTheme="minorHAnsi" w:eastAsia="微軟正黑體" w:hAnsiTheme="minorHAnsi" w:cstheme="minorHAnsi"/>
              </w:rPr>
              <w:t>,</w:t>
            </w:r>
            <w:r w:rsidR="008370EE" w:rsidRPr="00E41E25">
              <w:rPr>
                <w:rFonts w:asciiTheme="minorHAnsi" w:eastAsia="微軟正黑體" w:hAnsiTheme="minorHAnsi" w:cstheme="minorHAnsi"/>
              </w:rPr>
              <w:t xml:space="preserve">        </w:t>
            </w:r>
            <w:r w:rsidRPr="00E41E25">
              <w:rPr>
                <w:rFonts w:asciiTheme="minorHAnsi" w:eastAsia="微軟正黑體" w:hAnsiTheme="minorHAnsi" w:cstheme="minorHAnsi"/>
              </w:rPr>
              <w:t>將右邊</w:t>
            </w:r>
            <w:r w:rsidRPr="00E41E25">
              <w:rPr>
                <w:rFonts w:asciiTheme="minorHAnsi" w:eastAsia="微軟正黑體" w:hAnsiTheme="minorHAnsi" w:cstheme="minorHAnsi"/>
              </w:rPr>
              <w:t>“1A</w:t>
            </w:r>
            <w:r w:rsidR="00167762" w:rsidRPr="00E41E25">
              <w:rPr>
                <w:rFonts w:asciiTheme="minorHAnsi" w:eastAsia="微軟正黑體" w:hAnsiTheme="minorHAnsi" w:cstheme="minorHAnsi"/>
              </w:rPr>
              <w:t>+</w:t>
            </w:r>
            <w:r w:rsidRPr="00E41E25">
              <w:rPr>
                <w:rFonts w:asciiTheme="minorHAnsi" w:eastAsia="微軟正黑體" w:hAnsiTheme="minorHAnsi" w:cstheme="minorHAnsi"/>
              </w:rPr>
              <w:t>Fan”</w:t>
            </w:r>
            <w:r w:rsidRPr="00E41E25">
              <w:rPr>
                <w:rFonts w:asciiTheme="minorHAnsi" w:eastAsia="微軟正黑體" w:hAnsiTheme="minorHAnsi" w:cstheme="minorHAnsi"/>
              </w:rPr>
              <w:t>鈕，切至右邊其餘不動</w:t>
            </w:r>
          </w:p>
          <w:p w14:paraId="4329024A" w14:textId="443134B3" w:rsidR="002B43EC" w:rsidRPr="00E41E25" w:rsidRDefault="002B43EC" w:rsidP="005E3835">
            <w:pPr>
              <w:pStyle w:val="af2"/>
              <w:numPr>
                <w:ilvl w:val="0"/>
                <w:numId w:val="3"/>
              </w:numPr>
              <w:ind w:leftChars="0"/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確認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{{fix</w:t>
            </w:r>
            <w:r w:rsidR="00831A27" w:rsidRPr="00831A27">
              <w:rPr>
                <w:rFonts w:asciiTheme="minorHAnsi" w:eastAsia="微軟正黑體" w:hAnsiTheme="minorHAnsi" w:cstheme="minorHAnsi" w:hint="eastAsia"/>
                <w:b/>
                <w:color w:val="FF0000"/>
              </w:rPr>
              <w:t>11</w:t>
            </w:r>
            <w:r w:rsidR="00831A27" w:rsidRPr="00831A27">
              <w:rPr>
                <w:rFonts w:asciiTheme="minorHAnsi" w:eastAsia="微軟正黑體" w:hAnsiTheme="minorHAnsi" w:cstheme="minorHAnsi"/>
                <w:b/>
                <w:color w:val="FF0000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治具各切換鈕皆無誤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一定要切換正確，否則通電時會燒毀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Loading)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，且需確認左、右兩邊未使用的切換鈕需全部切至左邊</w:t>
            </w:r>
          </w:p>
          <w:p w14:paraId="7E8C3F5E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【測試作業】</w:t>
            </w:r>
          </w:p>
          <w:p w14:paraId="656806C3" w14:textId="6C70F6FE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1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、先將待測物上電，再將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{{fix</w:t>
            </w:r>
            <w:r w:rsidR="00831A27" w:rsidRPr="00831A27">
              <w:rPr>
                <w:rFonts w:asciiTheme="minorHAnsi" w:eastAsia="微軟正黑體" w:hAnsiTheme="minorHAnsi" w:cstheme="minorHAnsi" w:hint="eastAsia"/>
                <w:color w:val="FF0000"/>
              </w:rPr>
              <w:t>11</w:t>
            </w:r>
            <w:r w:rsidR="00831A27" w:rsidRPr="00831A27">
              <w:rPr>
                <w:rFonts w:asciiTheme="minorHAnsi" w:eastAsia="微軟正黑體" w:hAnsiTheme="minorHAnsi" w:cstheme="minorHAnsi"/>
                <w:color w:val="FF0000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治具接上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24V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電源，順序一定要依此執行，否則會無法抽載，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Loading</w:t>
            </w:r>
            <w:r w:rsidRPr="00E41E25">
              <w:rPr>
                <w:rFonts w:asciiTheme="minorHAnsi" w:eastAsia="微軟正黑體" w:hAnsiTheme="minorHAnsi" w:cstheme="minorHAnsi"/>
                <w:color w:val="FF0000"/>
              </w:rPr>
              <w:t>無法啟動</w:t>
            </w:r>
          </w:p>
          <w:p w14:paraId="62D84C5E" w14:textId="392AEB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2</w:t>
            </w:r>
            <w:r w:rsidRPr="00E41E25">
              <w:rPr>
                <w:rFonts w:asciiTheme="minorHAnsi" w:eastAsia="微軟正黑體" w:hAnsiTheme="minorHAnsi" w:cstheme="minorHAnsi"/>
              </w:rPr>
              <w:t>、開始測試後，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</w:rPr>
              <w:t>治具風扇會開始</w:t>
            </w:r>
            <w:r w:rsidR="00BC56BC">
              <w:rPr>
                <w:rFonts w:asciiTheme="minorHAnsi" w:eastAsia="微軟正黑體" w:hAnsiTheme="minorHAnsi" w:cstheme="minorHAnsi" w:hint="eastAsia"/>
              </w:rPr>
              <w:t>運</w:t>
            </w:r>
            <w:r w:rsidRPr="00E41E25">
              <w:rPr>
                <w:rFonts w:asciiTheme="minorHAnsi" w:eastAsia="微軟正黑體" w:hAnsiTheme="minorHAnsi" w:cstheme="minorHAnsi"/>
              </w:rPr>
              <w:t>轉，且切換鈕切至左邊之</w:t>
            </w:r>
            <w:r w:rsidRPr="00E41E25">
              <w:rPr>
                <w:rFonts w:asciiTheme="minorHAnsi" w:eastAsia="微軟正黑體" w:hAnsiTheme="minorHAnsi" w:cstheme="minorHAnsi"/>
              </w:rPr>
              <w:t>LED</w:t>
            </w:r>
            <w:r w:rsidRPr="00E41E25">
              <w:rPr>
                <w:rFonts w:asciiTheme="minorHAnsi" w:eastAsia="微軟正黑體" w:hAnsiTheme="minorHAnsi" w:cstheme="minorHAnsi"/>
              </w:rPr>
              <w:t>也會亮起</w:t>
            </w:r>
          </w:p>
          <w:p w14:paraId="1EF690B6" w14:textId="7DB85DD2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</w:rPr>
              <w:t>、燒機結束時，確認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 w:rsidR="00C21317">
              <w:rPr>
                <w:rFonts w:asciiTheme="minorHAnsi" w:eastAsia="微軟正黑體" w:hAnsiTheme="minorHAnsi" w:cstheme="minorHAnsi" w:hint="eastAsia"/>
                <w:szCs w:val="24"/>
              </w:rPr>
              <w:t>11</w:t>
            </w:r>
            <w:r w:rsidR="00C21317" w:rsidRPr="002D6564">
              <w:rPr>
                <w:rFonts w:asciiTheme="minorHAnsi" w:eastAsia="微軟正黑體" w:hAnsiTheme="minorHAnsi" w:cstheme="minorHAnsi"/>
                <w:szCs w:val="24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</w:rPr>
              <w:t>治具是否仍正常運作</w:t>
            </w:r>
            <w:r w:rsidRPr="00E41E25">
              <w:rPr>
                <w:rFonts w:asciiTheme="minorHAnsi" w:eastAsia="微軟正黑體" w:hAnsiTheme="minorHAnsi" w:cstheme="minorHAnsi"/>
              </w:rPr>
              <w:t>(LED</w:t>
            </w:r>
            <w:r w:rsidRPr="00E41E25">
              <w:rPr>
                <w:rFonts w:asciiTheme="minorHAnsi" w:eastAsia="微軟正黑體" w:hAnsiTheme="minorHAnsi" w:cstheme="minorHAnsi"/>
              </w:rPr>
              <w:t>點亮</w:t>
            </w:r>
            <w:r w:rsidRPr="00E41E25">
              <w:rPr>
                <w:rFonts w:asciiTheme="minorHAnsi" w:eastAsia="微軟正黑體" w:hAnsiTheme="minorHAnsi" w:cstheme="minorHAnsi"/>
              </w:rPr>
              <w:t>)</w:t>
            </w:r>
            <w:r w:rsidRPr="00E41E25">
              <w:rPr>
                <w:rFonts w:asciiTheme="minorHAnsi" w:eastAsia="微軟正黑體" w:hAnsiTheme="minorHAnsi" w:cstheme="minorHAnsi"/>
              </w:rPr>
              <w:t>，正常則代表</w:t>
            </w:r>
            <w:r w:rsidRPr="00E41E25">
              <w:rPr>
                <w:rFonts w:asciiTheme="minorHAnsi" w:eastAsia="微軟正黑體" w:hAnsiTheme="minorHAnsi" w:cstheme="minorHAnsi"/>
              </w:rPr>
              <w:t>Pass</w:t>
            </w:r>
          </w:p>
          <w:p w14:paraId="30D94EA2" w14:textId="77777777" w:rsidR="002B43EC" w:rsidRPr="00E41E25" w:rsidRDefault="002B43EC" w:rsidP="00831848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0000CC"/>
                <w:sz w:val="28"/>
                <w:szCs w:val="28"/>
              </w:rPr>
              <w:t>【測試後作業】</w:t>
            </w:r>
          </w:p>
          <w:p w14:paraId="71A4637E" w14:textId="4B363CDD" w:rsidR="002B43EC" w:rsidRPr="00E41E25" w:rsidRDefault="002B43EC" w:rsidP="00831848">
            <w:pPr>
              <w:rPr>
                <w:rFonts w:asciiTheme="minorHAnsi" w:eastAsia="微軟正黑體" w:hAnsiTheme="minorHAnsi" w:cstheme="minorHAnsi"/>
                <w:b/>
                <w:color w:val="FF0000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測試完成後，先將電源斷電後，再將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{{fix</w:t>
            </w:r>
            <w:r w:rsidR="00C21317" w:rsidRPr="00C21317">
              <w:rPr>
                <w:rFonts w:asciiTheme="minorHAnsi" w:eastAsia="微軟正黑體" w:hAnsiTheme="minorHAnsi" w:cstheme="minorHAnsi" w:hint="eastAsia"/>
                <w:b/>
                <w:color w:val="FF0000"/>
              </w:rPr>
              <w:t>11</w:t>
            </w:r>
            <w:r w:rsidR="00C21317" w:rsidRPr="00C21317">
              <w:rPr>
                <w:rFonts w:asciiTheme="minorHAnsi" w:eastAsia="微軟正黑體" w:hAnsiTheme="minorHAnsi" w:cstheme="minorHAnsi"/>
                <w:b/>
                <w:color w:val="FF0000"/>
              </w:rPr>
              <w:t>Desig}}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治具左邊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/</w:t>
            </w:r>
            <w:r w:rsidRPr="00E41E25">
              <w:rPr>
                <w:rFonts w:asciiTheme="minorHAnsi" w:eastAsia="微軟正黑體" w:hAnsiTheme="minorHAnsi" w:cstheme="minorHAnsi"/>
                <w:b/>
                <w:color w:val="FF0000"/>
              </w:rPr>
              <w:t>右邊所有的切換鈕全部切至左邊</w:t>
            </w:r>
          </w:p>
        </w:tc>
      </w:tr>
      <w:tr w:rsidR="00D423F0" w:rsidRPr="00E41E25" w14:paraId="0B1CD90B" w14:textId="77777777" w:rsidTr="00D423F0">
        <w:trPr>
          <w:trHeight w:val="546"/>
        </w:trPr>
        <w:tc>
          <w:tcPr>
            <w:tcW w:w="15417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5AABC7CD" w14:textId="7D0407A3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治具</w:t>
            </w:r>
          </w:p>
        </w:tc>
      </w:tr>
      <w:tr w:rsidR="00D423F0" w:rsidRPr="00E41E25" w14:paraId="7068D4A0" w14:textId="77777777" w:rsidTr="00D42723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  <w:vAlign w:val="center"/>
          </w:tcPr>
          <w:p w14:paraId="6CBF3F1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</w:rPr>
              <w:t>7</w:t>
            </w:r>
            <w:r w:rsidRPr="00B82404">
              <w:rPr>
                <w:rFonts w:asciiTheme="minorHAnsi" w:eastAsia="微軟正黑體" w:hAnsiTheme="minorHAnsi" w:cstheme="minorHAnsi"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7FE4CCEA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B82404">
              <w:rPr>
                <w:rFonts w:asciiTheme="minorHAnsi" w:eastAsia="微軟正黑體" w:hAnsiTheme="minorHAnsi" w:cstheme="minorHAnsi"/>
                <w:noProof/>
              </w:rPr>
              <w:t>{{IMG_fix</w:t>
            </w:r>
            <w:r>
              <w:rPr>
                <w:rFonts w:asciiTheme="minorHAnsi" w:eastAsia="微軟正黑體" w:hAnsiTheme="minorHAnsi" w:cstheme="minorHAnsi" w:hint="eastAsia"/>
                <w:noProof/>
              </w:rPr>
              <w:t>8</w:t>
            </w:r>
            <w:r w:rsidRPr="00B82404">
              <w:rPr>
                <w:rFonts w:asciiTheme="minorHAnsi" w:eastAsia="微軟正黑體" w:hAnsiTheme="minorHAnsi" w:cstheme="minorHAnsi"/>
                <w:noProof/>
              </w:rPr>
              <w:t>Pic}}</w:t>
            </w: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  <w:vAlign w:val="center"/>
          </w:tcPr>
          <w:p w14:paraId="0796329C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  <w:vAlign w:val="center"/>
          </w:tcPr>
          <w:p w14:paraId="2820390E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7399245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  <w:p w14:paraId="76AD4624" w14:textId="77777777" w:rsidR="00D423F0" w:rsidRPr="00E41E25" w:rsidRDefault="00D423F0" w:rsidP="00D42723">
            <w:pPr>
              <w:jc w:val="center"/>
              <w:rPr>
                <w:rFonts w:asciiTheme="minorHAnsi" w:eastAsia="微軟正黑體" w:hAnsiTheme="minorHAnsi" w:cstheme="minorHAnsi"/>
              </w:rPr>
            </w:pPr>
          </w:p>
        </w:tc>
      </w:tr>
      <w:tr w:rsidR="00D423F0" w:rsidRPr="00E41E25" w14:paraId="009EAA2E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B2009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47CCEA6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{{fix7Desig}}</w:t>
            </w:r>
          </w:p>
        </w:tc>
        <w:tc>
          <w:tcPr>
            <w:tcW w:w="724" w:type="dxa"/>
            <w:shd w:val="clear" w:color="auto" w:fill="E0E0E0"/>
          </w:tcPr>
          <w:p w14:paraId="1B48896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48CCAEA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833" w:type="dxa"/>
            <w:shd w:val="clear" w:color="auto" w:fill="E0E0E0"/>
          </w:tcPr>
          <w:p w14:paraId="6F5616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54B4109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0B4F73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0B4F73">
              <w:rPr>
                <w:rFonts w:asciiTheme="minorHAnsi" w:eastAsia="微軟正黑體" w:hAnsiTheme="minorHAnsi" w:cstheme="minorHAnsi"/>
                <w:szCs w:val="24"/>
              </w:rPr>
              <w:t>Desig}}</w:t>
            </w:r>
          </w:p>
        </w:tc>
        <w:tc>
          <w:tcPr>
            <w:tcW w:w="843" w:type="dxa"/>
            <w:shd w:val="clear" w:color="auto" w:fill="E0E0E0"/>
          </w:tcPr>
          <w:p w14:paraId="1AEDD52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3117715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1</w:t>
            </w:r>
          </w:p>
        </w:tc>
        <w:tc>
          <w:tcPr>
            <w:tcW w:w="955" w:type="dxa"/>
            <w:shd w:val="clear" w:color="auto" w:fill="E0E0E0"/>
          </w:tcPr>
          <w:p w14:paraId="6B640293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76C3B7C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4D6E99E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713CEF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DF7F0F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6BE2EFCA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7C1618F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76C8638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29358386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61F3577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4F7039C4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7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833" w:type="dxa"/>
            <w:shd w:val="clear" w:color="auto" w:fill="E0E0E0"/>
          </w:tcPr>
          <w:p w14:paraId="1F64F3F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7EF00373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5448E8">
              <w:rPr>
                <w:rFonts w:asciiTheme="minorHAnsi" w:eastAsia="微軟正黑體" w:hAnsiTheme="minorHAnsi" w:cstheme="minorHAnsi"/>
                <w:szCs w:val="24"/>
              </w:rPr>
              <w:t>{{fix</w:t>
            </w:r>
            <w:r>
              <w:rPr>
                <w:rFonts w:asciiTheme="minorHAnsi" w:eastAsia="微軟正黑體" w:hAnsiTheme="minorHAnsi" w:cstheme="minorHAnsi" w:hint="eastAsia"/>
                <w:szCs w:val="24"/>
              </w:rPr>
              <w:t>8</w:t>
            </w:r>
            <w:r w:rsidRPr="005448E8">
              <w:rPr>
                <w:rFonts w:asciiTheme="minorHAnsi" w:eastAsia="微軟正黑體" w:hAnsiTheme="minorHAnsi" w:cstheme="minorHAnsi"/>
                <w:szCs w:val="24"/>
              </w:rPr>
              <w:t>Name}}</w:t>
            </w:r>
          </w:p>
        </w:tc>
        <w:tc>
          <w:tcPr>
            <w:tcW w:w="955" w:type="dxa"/>
            <w:shd w:val="clear" w:color="auto" w:fill="E0E0E0"/>
          </w:tcPr>
          <w:p w14:paraId="58C13FD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08BC39D6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380388D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7AA50E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7A789EF3" w14:textId="77777777" w:rsidTr="00D423F0">
        <w:trPr>
          <w:trHeight w:val="2843"/>
        </w:trPr>
        <w:tc>
          <w:tcPr>
            <w:tcW w:w="3857" w:type="dxa"/>
            <w:gridSpan w:val="4"/>
            <w:tcBorders>
              <w:top w:val="single" w:sz="12" w:space="0" w:color="auto"/>
            </w:tcBorders>
          </w:tcPr>
          <w:p w14:paraId="0503763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0DBAB5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364A319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75DD5E8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5E413E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59DB561C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E8352ED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1F11376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286193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1D824DCA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3" w:type="dxa"/>
            <w:gridSpan w:val="4"/>
            <w:tcBorders>
              <w:top w:val="single" w:sz="12" w:space="0" w:color="auto"/>
            </w:tcBorders>
          </w:tcPr>
          <w:p w14:paraId="2AEF0D22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2FD7A7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7F426ECE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54" w:type="dxa"/>
            <w:gridSpan w:val="5"/>
            <w:tcBorders>
              <w:top w:val="single" w:sz="12" w:space="0" w:color="auto"/>
            </w:tcBorders>
          </w:tcPr>
          <w:p w14:paraId="32A1DEB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06E981A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  <w:p w14:paraId="471E8F9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4F5C913A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0076C877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67" w:type="dxa"/>
          </w:tcPr>
          <w:p w14:paraId="67F53E31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724" w:type="dxa"/>
            <w:shd w:val="clear" w:color="auto" w:fill="E0E0E0"/>
          </w:tcPr>
          <w:p w14:paraId="465FCA26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4" w:type="dxa"/>
          </w:tcPr>
          <w:p w14:paraId="63DAEBC5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6093C7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5" w:type="dxa"/>
          </w:tcPr>
          <w:p w14:paraId="20669D29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1BA7F2C2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2" w:type="dxa"/>
          </w:tcPr>
          <w:p w14:paraId="1518AD2F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6EB89A1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3AFC898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0533B3DE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50" w:type="dxa"/>
          </w:tcPr>
          <w:p w14:paraId="2B880040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B7E5E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5" w:type="dxa"/>
          </w:tcPr>
          <w:p w14:paraId="59F6B1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3" w:type="dxa"/>
            <w:shd w:val="clear" w:color="auto" w:fill="E0E0E0"/>
          </w:tcPr>
          <w:p w14:paraId="67FEEA44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  <w:gridSpan w:val="2"/>
          </w:tcPr>
          <w:p w14:paraId="396E165C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D423F0" w:rsidRPr="00E41E25" w14:paraId="3E8FDC5B" w14:textId="77777777" w:rsidTr="00D423F0">
        <w:trPr>
          <w:trHeight w:val="227"/>
        </w:trPr>
        <w:tc>
          <w:tcPr>
            <w:tcW w:w="832" w:type="dxa"/>
            <w:shd w:val="clear" w:color="auto" w:fill="E0E0E0"/>
          </w:tcPr>
          <w:p w14:paraId="2D3C34B0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5" w:type="dxa"/>
            <w:gridSpan w:val="3"/>
          </w:tcPr>
          <w:p w14:paraId="79BE1CE0" w14:textId="77777777" w:rsidR="00D423F0" w:rsidRPr="00E41E25" w:rsidRDefault="00D423F0" w:rsidP="00082050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33" w:type="dxa"/>
            <w:shd w:val="clear" w:color="auto" w:fill="E0E0E0"/>
          </w:tcPr>
          <w:p w14:paraId="0D66AE8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20" w:type="dxa"/>
            <w:gridSpan w:val="3"/>
          </w:tcPr>
          <w:p w14:paraId="3741E295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5" w:type="dxa"/>
            <w:shd w:val="clear" w:color="auto" w:fill="E0E0E0"/>
          </w:tcPr>
          <w:p w14:paraId="759E45CB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8" w:type="dxa"/>
            <w:gridSpan w:val="3"/>
          </w:tcPr>
          <w:p w14:paraId="53E86A84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7" w:type="dxa"/>
            <w:shd w:val="clear" w:color="auto" w:fill="E0E0E0"/>
          </w:tcPr>
          <w:p w14:paraId="164B27D7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2897" w:type="dxa"/>
            <w:gridSpan w:val="4"/>
          </w:tcPr>
          <w:p w14:paraId="5C442D6F" w14:textId="77777777" w:rsidR="00D423F0" w:rsidRPr="00E41E25" w:rsidRDefault="00D423F0" w:rsidP="00082050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30057184" w14:textId="77777777" w:rsidR="00D423F0" w:rsidRPr="00E41E25" w:rsidRDefault="00D423F0" w:rsidP="00D423F0">
      <w:pPr>
        <w:rPr>
          <w:rFonts w:asciiTheme="minorHAnsi" w:eastAsia="微軟正黑體" w:hAnsiTheme="minorHAnsi" w:cstheme="minorHAnsi"/>
          <w:szCs w:val="24"/>
        </w:rPr>
      </w:pPr>
    </w:p>
    <w:tbl>
      <w:tblPr>
        <w:tblW w:w="15462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2"/>
        <w:gridCol w:w="825"/>
        <w:gridCol w:w="1556"/>
        <w:gridCol w:w="718"/>
        <w:gridCol w:w="730"/>
        <w:gridCol w:w="830"/>
        <w:gridCol w:w="1319"/>
        <w:gridCol w:w="840"/>
        <w:gridCol w:w="849"/>
        <w:gridCol w:w="829"/>
        <w:gridCol w:w="1322"/>
        <w:gridCol w:w="840"/>
        <w:gridCol w:w="847"/>
        <w:gridCol w:w="953"/>
        <w:gridCol w:w="1200"/>
        <w:gridCol w:w="840"/>
        <w:gridCol w:w="807"/>
        <w:gridCol w:w="39"/>
        <w:gridCol w:w="6"/>
      </w:tblGrid>
      <w:tr w:rsidR="00D423F0" w:rsidRPr="00E41E25" w14:paraId="3915FF69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53C148E3" w14:textId="5EA584B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 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</w:p>
        </w:tc>
      </w:tr>
      <w:tr w:rsidR="00D423F0" w:rsidRPr="00E41E25" w14:paraId="00145EB3" w14:textId="77777777" w:rsidTr="008555E7">
        <w:trPr>
          <w:trHeight w:val="7572"/>
        </w:trPr>
        <w:tc>
          <w:tcPr>
            <w:tcW w:w="15462" w:type="dxa"/>
            <w:gridSpan w:val="19"/>
            <w:tcBorders>
              <w:bottom w:val="single" w:sz="4" w:space="0" w:color="auto"/>
            </w:tcBorders>
          </w:tcPr>
          <w:p w14:paraId="1BF43BE9" w14:textId="77777777" w:rsidR="00D423F0" w:rsidRPr="009732DC" w:rsidRDefault="00D423F0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Hi-POT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-Input cable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輸入全短路接至H.V</w:t>
            </w:r>
            <w:r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.</w:t>
            </w:r>
            <w:r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03AB082E" w14:textId="67B6511A" w:rsidR="00D423F0" w:rsidRPr="009732DC" w:rsidRDefault="00A129A4" w:rsidP="00082050">
            <w:pPr>
              <w:numPr>
                <w:ilvl w:val="0"/>
                <w:numId w:val="6"/>
              </w:num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{{fix</w:t>
            </w:r>
            <w:r w:rsidRPr="00A129A4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8</w:t>
            </w:r>
            <w:r w:rsidRPr="00A129A4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Desig}}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請使用6PIN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 xml:space="preserve"> C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onnector接至輸出端，輸出全短路接至</w:t>
            </w:r>
            <w:r w:rsidR="00D423F0" w:rsidRPr="009732DC"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  <w:t>Return</w:t>
            </w:r>
            <w:r w:rsidR="00D423F0" w:rsidRPr="009732DC">
              <w:rPr>
                <w:rFonts w:ascii="微軟正黑體" w:eastAsia="微軟正黑體" w:hAnsi="微軟正黑體" w:hint="eastAsia"/>
                <w:color w:val="FF0000"/>
                <w:sz w:val="28"/>
                <w:szCs w:val="28"/>
              </w:rPr>
              <w:t>。</w:t>
            </w:r>
          </w:p>
          <w:p w14:paraId="53657878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 w:cs="Arial" w:hint="eastAsia"/>
                <w:noProof/>
              </w:rPr>
              <w:drawing>
                <wp:anchor distT="0" distB="0" distL="114300" distR="114300" simplePos="0" relativeHeight="251658322" behindDoc="0" locked="0" layoutInCell="1" allowOverlap="1" wp14:anchorId="312EA8B3" wp14:editId="660AB324">
                  <wp:simplePos x="0" y="0"/>
                  <wp:positionH relativeFrom="column">
                    <wp:posOffset>7618730</wp:posOffset>
                  </wp:positionH>
                  <wp:positionV relativeFrom="paragraph">
                    <wp:posOffset>1761490</wp:posOffset>
                  </wp:positionV>
                  <wp:extent cx="850265" cy="297815"/>
                  <wp:effectExtent l="0" t="0" r="0" b="0"/>
                  <wp:wrapNone/>
                  <wp:docPr id="637086007" name="圖片 637086007" descr="C:\Users\HankCY_Wu\AppData\Local\Microsoft\Windows\INetCache\Content.Word\black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0" descr="C:\Users\HankCY_Wu\AppData\Local\Microsoft\Windows\INetCache\Content.Word\black neck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3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84">
                                    <a14:imgEffect>
                                      <a14:backgroundRemoval t="9524" b="89524" l="9662" r="99517">
                                        <a14:foregroundMark x1="79227" y1="42857" x2="99517" y2="44762"/>
                                        <a14:foregroundMark x1="79227" y1="60000" x2="99517" y2="53333"/>
                                        <a14:foregroundMark x1="79710" y1="40952" x2="81643" y2="61905"/>
                                      </a14:backgroundRemoval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850265" cy="297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8" behindDoc="0" locked="0" layoutInCell="1" allowOverlap="1" wp14:anchorId="43875D4B" wp14:editId="3B12F1B2">
                      <wp:simplePos x="0" y="0"/>
                      <wp:positionH relativeFrom="column">
                        <wp:posOffset>2820035</wp:posOffset>
                      </wp:positionH>
                      <wp:positionV relativeFrom="paragraph">
                        <wp:posOffset>2499360</wp:posOffset>
                      </wp:positionV>
                      <wp:extent cx="114935" cy="100330"/>
                      <wp:effectExtent l="0" t="0" r="18415" b="13970"/>
                      <wp:wrapNone/>
                      <wp:docPr id="1227042817" name="橢圓 12270428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4935" cy="100330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96D731" id="橢圓 1227042817" o:spid="_x0000_s1026" style="position:absolute;margin-left:222.05pt;margin-top:196.8pt;width:9.05pt;height:7.9pt;z-index:25305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" filled="f" strokecolor="white [3212]" strokeweight="1pt">
                      <v:stroke joinstyle="miter"/>
                    </v:oval>
                  </w:pict>
                </mc:Fallback>
              </mc:AlternateContent>
            </w:r>
          </w:p>
          <w:p w14:paraId="76CB706D" w14:textId="7777777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07" behindDoc="0" locked="0" layoutInCell="1" allowOverlap="1" wp14:anchorId="60CEFF45" wp14:editId="0023F075">
                  <wp:simplePos x="0" y="0"/>
                  <wp:positionH relativeFrom="column">
                    <wp:posOffset>1140365</wp:posOffset>
                  </wp:positionH>
                  <wp:positionV relativeFrom="paragraph">
                    <wp:posOffset>30480</wp:posOffset>
                  </wp:positionV>
                  <wp:extent cx="4252595" cy="1228090"/>
                  <wp:effectExtent l="0" t="0" r="0" b="0"/>
                  <wp:wrapNone/>
                  <wp:docPr id="1032185093" name="圖片 887" descr="Hi-pot machine_副本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887" descr="Hi-pot machine_副本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52595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75A507D2" w14:textId="4F7251F7" w:rsidR="00D423F0" w:rsidRPr="009732DC" w:rsidRDefault="00D423F0" w:rsidP="00082050">
            <w:pPr>
              <w:rPr>
                <w:rFonts w:ascii="微軟正黑體" w:eastAsia="微軟正黑體" w:hAnsi="微軟正黑體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9" behindDoc="0" locked="0" layoutInCell="1" allowOverlap="1" wp14:anchorId="7DCC6BAD" wp14:editId="1B6574A4">
                      <wp:simplePos x="0" y="0"/>
                      <wp:positionH relativeFrom="column">
                        <wp:posOffset>5652660</wp:posOffset>
                      </wp:positionH>
                      <wp:positionV relativeFrom="paragraph">
                        <wp:posOffset>248064</wp:posOffset>
                      </wp:positionV>
                      <wp:extent cx="958215" cy="285723"/>
                      <wp:effectExtent l="476250" t="0" r="0" b="153035"/>
                      <wp:wrapNone/>
                      <wp:docPr id="1607517600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58215" cy="285723"/>
                              </a:xfrm>
                              <a:prstGeom prst="wedgeRoundRectCallout">
                                <a:avLst>
                                  <a:gd name="adj1" fmla="val -99343"/>
                                  <a:gd name="adj2" fmla="val 99669"/>
                                  <a:gd name="adj3" fmla="val 16667"/>
                                </a:avLst>
                              </a:prstGeom>
                              <a:solidFill>
                                <a:srgbClr val="92D050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31750">
                                    <a:solidFill>
                                      <a:srgbClr val="FF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705E6C8" w14:textId="77777777" w:rsidR="00D423F0" w:rsidRPr="00F779D3" w:rsidRDefault="00D423F0" w:rsidP="00D423F0">
                                  <w:pPr>
                                    <w:jc w:val="center"/>
                                    <w:rPr>
                                      <w:color w:val="FF000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color w:val="FF0000"/>
                                    </w:rPr>
                                    <w:t>Return</w:t>
                                  </w:r>
                                  <w:r w:rsidRPr="00F779D3">
                                    <w:rPr>
                                      <w:rFonts w:hint="eastAsia"/>
                                      <w:color w:val="FF0000"/>
                                    </w:rPr>
                                    <w:t>孔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CC6BAD" id="_x0000_s1233" type="#_x0000_t62" style="position:absolute;margin-left:445.1pt;margin-top:19.55pt;width:75.45pt;height:22.5pt;z-index:25165830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" adj="-10658,32329" fillcolor="#92d050" stroked="f" strokecolor="red" strokeweight="2.5pt">
                      <v:textbox>
                        <w:txbxContent>
                          <w:p w14:paraId="0705E6C8" w14:textId="77777777" w:rsidR="00D423F0" w:rsidRPr="00F779D3" w:rsidRDefault="00D423F0" w:rsidP="00D423F0">
                            <w:pPr>
                              <w:jc w:val="center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hint="eastAsia"/>
                                <w:color w:val="FF0000"/>
                              </w:rPr>
                              <w:t>Return</w:t>
                            </w:r>
                            <w:r w:rsidRPr="00F779D3">
                              <w:rPr>
                                <w:rFonts w:hint="eastAsia"/>
                                <w:color w:val="FF0000"/>
                              </w:rPr>
                              <w:t>孔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B148E30" w14:textId="3115CF2D" w:rsidR="00D423F0" w:rsidRDefault="00D423F0" w:rsidP="00082050">
            <w:pPr>
              <w:rPr>
                <w:rFonts w:asciiTheme="minorHAnsi" w:eastAsia="微軟正黑體" w:hAnsiTheme="minorHAnsi" w:cstheme="minorHAnsi"/>
                <w:color w:val="FF0000"/>
                <w:sz w:val="28"/>
                <w:szCs w:val="28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3" behindDoc="0" locked="0" layoutInCell="1" allowOverlap="1" wp14:anchorId="32D68126" wp14:editId="2CB9C558">
                      <wp:simplePos x="0" y="0"/>
                      <wp:positionH relativeFrom="column">
                        <wp:posOffset>8049978</wp:posOffset>
                      </wp:positionH>
                      <wp:positionV relativeFrom="paragraph">
                        <wp:posOffset>385997</wp:posOffset>
                      </wp:positionV>
                      <wp:extent cx="0" cy="1355532"/>
                      <wp:effectExtent l="19050" t="0" r="19050" b="35560"/>
                      <wp:wrapNone/>
                      <wp:docPr id="1395594239" name="直線接點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0" cy="1355532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35D61FE" id="直線接點 2" o:spid="_x0000_s1026" style="position:absolute;flip:x;z-index:25306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33.85pt,30.4pt" to="633.85pt,13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2" behindDoc="0" locked="0" layoutInCell="1" allowOverlap="1" wp14:anchorId="363B09FD" wp14:editId="11FAF858">
                      <wp:simplePos x="0" y="0"/>
                      <wp:positionH relativeFrom="column">
                        <wp:posOffset>5121275</wp:posOffset>
                      </wp:positionH>
                      <wp:positionV relativeFrom="paragraph">
                        <wp:posOffset>417526</wp:posOffset>
                      </wp:positionV>
                      <wp:extent cx="2924175" cy="0"/>
                      <wp:effectExtent l="0" t="19050" r="28575" b="19050"/>
                      <wp:wrapNone/>
                      <wp:docPr id="890269028" name="直線接點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924175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8A7A42E" id="直線接點 1" o:spid="_x0000_s1026" style="position:absolute;z-index:25306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03.25pt,32.9pt" to="633.5pt,3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0" behindDoc="0" locked="0" layoutInCell="1" allowOverlap="1" wp14:anchorId="6415FBBE" wp14:editId="3A679592">
                      <wp:simplePos x="0" y="0"/>
                      <wp:positionH relativeFrom="column">
                        <wp:posOffset>4739088</wp:posOffset>
                      </wp:positionH>
                      <wp:positionV relativeFrom="paragraph">
                        <wp:posOffset>2121756</wp:posOffset>
                      </wp:positionV>
                      <wp:extent cx="381276" cy="499110"/>
                      <wp:effectExtent l="19050" t="19050" r="19050" b="15240"/>
                      <wp:wrapNone/>
                      <wp:docPr id="2140363540" name="矩形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81276" cy="49911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09E6D8" id="矩形 9" o:spid="_x0000_s1026" style="position:absolute;margin-left:373.15pt;margin-top:167.05pt;width:30pt;height:39.3pt;z-index:25307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" filled="f" strokecolor="red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32E1CAF2" wp14:editId="1B3375A4">
                      <wp:simplePos x="0" y="0"/>
                      <wp:positionH relativeFrom="column">
                        <wp:posOffset>7476628</wp:posOffset>
                      </wp:positionH>
                      <wp:positionV relativeFrom="paragraph">
                        <wp:posOffset>1390236</wp:posOffset>
                      </wp:positionV>
                      <wp:extent cx="434111" cy="619125"/>
                      <wp:effectExtent l="19050" t="19050" r="23495" b="28575"/>
                      <wp:wrapNone/>
                      <wp:docPr id="1685446966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34111" cy="619125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9E6790B" id="矩形 3" o:spid="_x0000_s1026" style="position:absolute;margin-left:588.7pt;margin-top:109.45pt;width:34.2pt;height:48.75pt;z-index:25306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" filled="f" strokecolor="black [3213]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0" behindDoc="0" locked="0" layoutInCell="1" allowOverlap="1" wp14:anchorId="2034D23F" wp14:editId="2572812C">
                      <wp:simplePos x="0" y="0"/>
                      <wp:positionH relativeFrom="column">
                        <wp:posOffset>3681349</wp:posOffset>
                      </wp:positionH>
                      <wp:positionV relativeFrom="paragraph">
                        <wp:posOffset>2619121</wp:posOffset>
                      </wp:positionV>
                      <wp:extent cx="939800" cy="438608"/>
                      <wp:effectExtent l="0" t="152400" r="12700" b="19050"/>
                      <wp:wrapNone/>
                      <wp:docPr id="2129475112" name="AutoShape 3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939800" cy="438608"/>
                              </a:xfrm>
                              <a:prstGeom prst="wedgeRoundRectCallout">
                                <a:avLst>
                                  <a:gd name="adj1" fmla="val 34231"/>
                                  <a:gd name="adj2" fmla="val -81849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B781E05" w14:textId="77777777" w:rsidR="00D423F0" w:rsidRPr="004E665D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</w:pPr>
                                  <w:r w:rsidRPr="004E665D">
                                    <w:rPr>
                                      <w:rFonts w:asciiTheme="minorHAnsi" w:eastAsia="微軟正黑體" w:hAnsiTheme="minorHAnsi" w:cstheme="minorHAnsi"/>
                                      <w:color w:val="FFFFFF" w:themeColor="background1"/>
                                      <w:szCs w:val="24"/>
                                    </w:rPr>
                                    <w:t>{{fix7Desig}}</w:t>
                                  </w:r>
                                </w:p>
                                <w:p w14:paraId="4A24AEC9" w14:textId="77777777" w:rsidR="00D423F0" w:rsidRPr="00523301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034D23F" id="_x0000_s1234" type="#_x0000_t62" style="position:absolute;margin-left:289.85pt;margin-top:206.25pt;width:74pt;height:34.55pt;z-index:25165831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" adj="18194,-6879" fillcolor="red" strokeweight=".25pt">
                      <v:textbox>
                        <w:txbxContent>
                          <w:p w14:paraId="7B781E05" w14:textId="77777777" w:rsidR="00D423F0" w:rsidRPr="004E665D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</w:pPr>
                            <w:r w:rsidRPr="004E665D">
                              <w:rPr>
                                <w:rFonts w:asciiTheme="minorHAnsi" w:eastAsia="微軟正黑體" w:hAnsiTheme="minorHAnsi" w:cstheme="minorHAnsi"/>
                                <w:color w:val="FFFFFF" w:themeColor="background1"/>
                                <w:szCs w:val="24"/>
                              </w:rPr>
                              <w:t>{{fix7Desig}}</w:t>
                            </w:r>
                          </w:p>
                          <w:p w14:paraId="4A24AEC9" w14:textId="77777777" w:rsidR="00D423F0" w:rsidRPr="00523301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9" behindDoc="0" locked="0" layoutInCell="1" allowOverlap="1" wp14:anchorId="34D236FF" wp14:editId="7F94AF72">
                      <wp:simplePos x="0" y="0"/>
                      <wp:positionH relativeFrom="column">
                        <wp:posOffset>3313227</wp:posOffset>
                      </wp:positionH>
                      <wp:positionV relativeFrom="paragraph">
                        <wp:posOffset>2411019</wp:posOffset>
                      </wp:positionV>
                      <wp:extent cx="1397609" cy="15113"/>
                      <wp:effectExtent l="19050" t="19050" r="31750" b="23495"/>
                      <wp:wrapNone/>
                      <wp:docPr id="1010491731" name="直線接點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97609" cy="15113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77B76CB" id="直線接點 8" o:spid="_x0000_s1026" style="position:absolute;z-index:25306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0.9pt,189.85pt" to="370.95pt,19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8" behindDoc="0" locked="0" layoutInCell="1" allowOverlap="1" wp14:anchorId="061BAE51" wp14:editId="6EFAFD50">
                      <wp:simplePos x="0" y="0"/>
                      <wp:positionH relativeFrom="column">
                        <wp:posOffset>3316122</wp:posOffset>
                      </wp:positionH>
                      <wp:positionV relativeFrom="paragraph">
                        <wp:posOffset>856259</wp:posOffset>
                      </wp:positionV>
                      <wp:extent cx="19050" cy="1558138"/>
                      <wp:effectExtent l="19050" t="19050" r="19050" b="23495"/>
                      <wp:wrapNone/>
                      <wp:docPr id="17341894" name="直線接點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9050" cy="1558138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992B70E" id="直線接點 7" o:spid="_x0000_s1026" style="position:absolute;flip:x;z-index:25306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1.1pt,67.4pt" to="262.6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321" behindDoc="0" locked="0" layoutInCell="1" allowOverlap="1" wp14:anchorId="2DD4E67E" wp14:editId="5B9B3023">
                  <wp:simplePos x="0" y="0"/>
                  <wp:positionH relativeFrom="column">
                    <wp:posOffset>3610991</wp:posOffset>
                  </wp:positionH>
                  <wp:positionV relativeFrom="paragraph">
                    <wp:posOffset>2275865</wp:posOffset>
                  </wp:positionV>
                  <wp:extent cx="777875" cy="309245"/>
                  <wp:effectExtent l="0" t="0" r="3175" b="0"/>
                  <wp:wrapNone/>
                  <wp:docPr id="1724065170" name="圖片 1724065170" descr="C:\Users\HankCY_Wu\AppData\Local\Microsoft\Windows\INetCache\Content.Word\red neck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圖片 156" descr="C:\Users\HankCY_Wu\AppData\Local\Microsoft\Windows\INetCache\Content.Word\red neck.png"/>
                          <pic:cNvPicPr>
                            <a:picLocks noChangeAspect="1"/>
                          </pic:cNvPicPr>
                        </pic:nvPicPr>
                        <pic:blipFill>
                          <a:blip r:embed="rId8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64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7875" cy="309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5" behindDoc="0" locked="0" layoutInCell="1" allowOverlap="1" wp14:anchorId="6B9289AD" wp14:editId="6FB89F51">
                      <wp:simplePos x="0" y="0"/>
                      <wp:positionH relativeFrom="column">
                        <wp:posOffset>7895438</wp:posOffset>
                      </wp:positionH>
                      <wp:positionV relativeFrom="paragraph">
                        <wp:posOffset>1737892</wp:posOffset>
                      </wp:positionV>
                      <wp:extent cx="138684" cy="3125"/>
                      <wp:effectExtent l="19050" t="19050" r="13970" b="35560"/>
                      <wp:wrapNone/>
                      <wp:docPr id="743600900" name="直線接點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138684" cy="3125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E71F130" id="直線接點 4" o:spid="_x0000_s1026" style="position:absolute;flip:x y;z-index:25306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621.7pt,136.85pt" to="632.6pt,13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" strokecolor="black [3213]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18C4CECE" wp14:editId="513E695C">
                      <wp:simplePos x="0" y="0"/>
                      <wp:positionH relativeFrom="column">
                        <wp:posOffset>3787332</wp:posOffset>
                      </wp:positionH>
                      <wp:positionV relativeFrom="paragraph">
                        <wp:posOffset>339917</wp:posOffset>
                      </wp:positionV>
                      <wp:extent cx="604532" cy="301625"/>
                      <wp:effectExtent l="0" t="0" r="157480" b="3175"/>
                      <wp:wrapNone/>
                      <wp:docPr id="391128355" name="AutoShape 34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04532" cy="301625"/>
                              </a:xfrm>
                              <a:prstGeom prst="wedgeRoundRectCallout">
                                <a:avLst>
                                  <a:gd name="adj1" fmla="val 73968"/>
                                  <a:gd name="adj2" fmla="val -18212"/>
                                  <a:gd name="adj3" fmla="val 16667"/>
                                </a:avLst>
                              </a:prstGeom>
                              <a:solidFill>
                                <a:srgbClr val="FF0000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7815FD01" w14:textId="77777777" w:rsidR="00D423F0" w:rsidRPr="008C6459" w:rsidRDefault="00D423F0" w:rsidP="00D423F0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 w:rsidRPr="008C6459">
                                    <w:rPr>
                                      <w:color w:val="FFFFFF" w:themeColor="background1"/>
                                    </w:rPr>
                                    <w:t>H</w:t>
                                  </w:r>
                                  <w:r w:rsidRPr="008C6459">
                                    <w:rPr>
                                      <w:rFonts w:hint="eastAsia"/>
                                      <w:color w:val="FFFFFF" w:themeColor="background1"/>
                                    </w:rPr>
                                    <w:t>.V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C4CECE" id="_x0000_s1235" type="#_x0000_t62" style="position:absolute;margin-left:298.2pt;margin-top:26.75pt;width:47.6pt;height:23.75pt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" adj="26777,6866" fillcolor="red" stroked="f">
                      <v:textbox>
                        <w:txbxContent>
                          <w:p w14:paraId="7815FD01" w14:textId="77777777" w:rsidR="00D423F0" w:rsidRPr="008C6459" w:rsidRDefault="00D423F0" w:rsidP="00D423F0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 w:rsidRPr="008C6459">
                              <w:rPr>
                                <w:color w:val="FFFFFF" w:themeColor="background1"/>
                              </w:rPr>
                              <w:t>H</w:t>
                            </w:r>
                            <w:r w:rsidRPr="008C6459">
                              <w:rPr>
                                <w:rFonts w:hint="eastAsia"/>
                                <w:color w:val="FFFFFF" w:themeColor="background1"/>
                              </w:rPr>
                              <w:t>.V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3" behindDoc="0" locked="0" layoutInCell="1" allowOverlap="1" wp14:anchorId="625CD4EC" wp14:editId="1E614E28">
                      <wp:simplePos x="0" y="0"/>
                      <wp:positionH relativeFrom="column">
                        <wp:posOffset>4537818</wp:posOffset>
                      </wp:positionH>
                      <wp:positionV relativeFrom="paragraph">
                        <wp:posOffset>313690</wp:posOffset>
                      </wp:positionV>
                      <wp:extent cx="241540" cy="258793"/>
                      <wp:effectExtent l="19050" t="19050" r="25400" b="27305"/>
                      <wp:wrapNone/>
                      <wp:docPr id="1761085426" name="橢圓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41540" cy="258793"/>
                              </a:xfrm>
                              <a:prstGeom prst="ellipse">
                                <a:avLst/>
                              </a:prstGeom>
                              <a:noFill/>
                              <a:ln w="38100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DE518A" id="橢圓 10" o:spid="_x0000_s1026" style="position:absolute;margin-left:357.3pt;margin-top:24.7pt;width:19pt;height:20.4pt;z-index:25307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" filled="f" strokecolor="red" strokeweight="3pt">
                      <v:stroke joinstyle="miter"/>
                    </v:oval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7" behindDoc="0" locked="0" layoutInCell="1" allowOverlap="1" wp14:anchorId="16002801" wp14:editId="1F0B6F2E">
                      <wp:simplePos x="0" y="0"/>
                      <wp:positionH relativeFrom="column">
                        <wp:posOffset>3347385</wp:posOffset>
                      </wp:positionH>
                      <wp:positionV relativeFrom="paragraph">
                        <wp:posOffset>857502</wp:posOffset>
                      </wp:positionV>
                      <wp:extent cx="1313012" cy="0"/>
                      <wp:effectExtent l="19050" t="19050" r="1905" b="19050"/>
                      <wp:wrapNone/>
                      <wp:docPr id="61607078" name="直線接點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0" y="0"/>
                                <a:ext cx="1313012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0B856F32" id="直線接點 6" o:spid="_x0000_s1026" style="position:absolute;flip:x;z-index:25306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3.55pt,67.5pt" to="366.95pt,6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6" behindDoc="0" locked="0" layoutInCell="1" allowOverlap="1" wp14:anchorId="14B4EFC3" wp14:editId="7C5EBA38">
                      <wp:simplePos x="0" y="0"/>
                      <wp:positionH relativeFrom="column">
                        <wp:posOffset>4658600</wp:posOffset>
                      </wp:positionH>
                      <wp:positionV relativeFrom="paragraph">
                        <wp:posOffset>581456</wp:posOffset>
                      </wp:positionV>
                      <wp:extent cx="0" cy="267419"/>
                      <wp:effectExtent l="19050" t="0" r="19050" b="37465"/>
                      <wp:wrapNone/>
                      <wp:docPr id="1715530075" name="直線接點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67419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2637ADA" id="直線接點 5" o:spid="_x0000_s1026" style="position:absolute;z-index:25306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6.8pt,45.8pt" to="366.8pt,6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" strokecolor="red" strokeweight="2.25pt">
                      <v:stroke joinstyle="miter"/>
                    </v:lin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1" behindDoc="0" locked="0" layoutInCell="1" allowOverlap="1" wp14:anchorId="591AE0E4" wp14:editId="7732700E">
                      <wp:simplePos x="0" y="0"/>
                      <wp:positionH relativeFrom="column">
                        <wp:posOffset>8169551</wp:posOffset>
                      </wp:positionH>
                      <wp:positionV relativeFrom="paragraph">
                        <wp:posOffset>1267125</wp:posOffset>
                      </wp:positionV>
                      <wp:extent cx="747395" cy="357505"/>
                      <wp:effectExtent l="114300" t="0" r="14605" b="137795"/>
                      <wp:wrapNone/>
                      <wp:docPr id="43136336" name="圓角矩形圖說文字 37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47395" cy="357505"/>
                              </a:xfrm>
                              <a:prstGeom prst="wedgeRoundRectCallout">
                                <a:avLst>
                                  <a:gd name="adj1" fmla="val -60026"/>
                                  <a:gd name="adj2" fmla="val 74375"/>
                                  <a:gd name="adj3" fmla="val 16667"/>
                                </a:avLst>
                              </a:prstGeom>
                              <a:solidFill>
                                <a:srgbClr val="00B0F0"/>
                              </a:solidFill>
                              <a:ln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29B409C5" w14:textId="77777777" w:rsidR="00D423F0" w:rsidRPr="00E41E25" w:rsidRDefault="00D423F0" w:rsidP="00D423F0">
                                  <w:pPr>
                                    <w:jc w:val="center"/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</w:pP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Theme="minorHAnsi" w:eastAsia="微軟正黑體" w:hAnsiTheme="minorHAnsi" w:cstheme="minorHAnsi" w:hint="eastAsia"/>
                                      <w:szCs w:val="24"/>
                                    </w:rPr>
                                    <w:t>8</w:t>
                                  </w:r>
                                  <w:r w:rsidRPr="000B4F73">
                                    <w:rPr>
                                      <w:rFonts w:asciiTheme="minorHAnsi" w:eastAsia="微軟正黑體" w:hAnsiTheme="minorHAnsi" w:cstheme="minorHAnsi"/>
                                      <w:szCs w:val="24"/>
                                    </w:rPr>
                                    <w:t>Desig}}</w:t>
                                  </w:r>
                                </w:p>
                                <w:p w14:paraId="7AE79B69" w14:textId="77777777" w:rsidR="00D423F0" w:rsidRPr="00C473DC" w:rsidRDefault="00D423F0" w:rsidP="00D423F0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sz w:val="20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91AE0E4" id="_x0000_s1236" type="#_x0000_t62" style="position:absolute;margin-left:643.25pt;margin-top:99.75pt;width:58.85pt;height:28.15pt;z-index:2516583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" adj="-2166,26865" fillcolor="#00b0f0" strokeweight=".25pt">
                      <v:textbox>
                        <w:txbxContent>
                          <w:p w14:paraId="29B409C5" w14:textId="77777777" w:rsidR="00D423F0" w:rsidRPr="00E41E25" w:rsidRDefault="00D423F0" w:rsidP="00D423F0">
                            <w:pPr>
                              <w:jc w:val="center"/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</w:pP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{{fix</w:t>
                            </w:r>
                            <w:r>
                              <w:rPr>
                                <w:rFonts w:asciiTheme="minorHAnsi" w:eastAsia="微軟正黑體" w:hAnsiTheme="minorHAnsi" w:cstheme="minorHAnsi" w:hint="eastAsia"/>
                                <w:szCs w:val="24"/>
                              </w:rPr>
                              <w:t>8</w:t>
                            </w:r>
                            <w:r w:rsidRPr="000B4F73">
                              <w:rPr>
                                <w:rFonts w:asciiTheme="minorHAnsi" w:eastAsia="微軟正黑體" w:hAnsiTheme="minorHAnsi" w:cstheme="minorHAnsi"/>
                                <w:szCs w:val="24"/>
                              </w:rPr>
                              <w:t>Desig}}</w:t>
                            </w:r>
                          </w:p>
                          <w:p w14:paraId="7AE79B69" w14:textId="77777777" w:rsidR="00D423F0" w:rsidRPr="00C473DC" w:rsidRDefault="00D423F0" w:rsidP="00D423F0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  <w:szCs w:val="28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60107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49ACEAB0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60C265D8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0CE520E3" w14:textId="77777777" w:rsidR="00B10DEE" w:rsidRPr="00B10DEE" w:rsidRDefault="00B10DEE" w:rsidP="00B10DEE">
            <w:pPr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</w:p>
          <w:p w14:paraId="5729F7CD" w14:textId="28BA757D" w:rsidR="00B10DEE" w:rsidRPr="00B10DEE" w:rsidRDefault="00C958BB" w:rsidP="00B10DEE">
            <w:pPr>
              <w:ind w:firstLineChars="200" w:firstLine="480"/>
              <w:rPr>
                <w:rFonts w:asciiTheme="minorHAnsi" w:eastAsia="微軟正黑體" w:hAnsiTheme="minorHAnsi" w:cstheme="minorHAnsi"/>
                <w:sz w:val="28"/>
                <w:szCs w:val="28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7" behindDoc="0" locked="0" layoutInCell="1" allowOverlap="1" wp14:anchorId="50E7FC4B" wp14:editId="0C33FD6E">
                      <wp:simplePos x="0" y="0"/>
                      <wp:positionH relativeFrom="column">
                        <wp:posOffset>4932680</wp:posOffset>
                      </wp:positionH>
                      <wp:positionV relativeFrom="paragraph">
                        <wp:posOffset>98425</wp:posOffset>
                      </wp:positionV>
                      <wp:extent cx="2520000" cy="1908000"/>
                      <wp:effectExtent l="0" t="0" r="0" b="0"/>
                      <wp:wrapNone/>
                      <wp:docPr id="1023945337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753AF5AB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E7FC4B" id="_x0000_s1237" type="#_x0000_t202" style="position:absolute;left:0;text-align:left;margin-left:388.4pt;margin-top:7.75pt;width:198.45pt;height:150.25pt;z-index:25165834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itbHA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" filled="f" stroked="f" strokeweight=".5pt">
                      <v:textbox>
                        <w:txbxContent>
                          <w:p w14:paraId="753AF5AB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D423F0" w:rsidRPr="00E41E25" w14:paraId="11594753" w14:textId="77777777" w:rsidTr="008555E7">
        <w:trPr>
          <w:trHeight w:val="546"/>
        </w:trPr>
        <w:tc>
          <w:tcPr>
            <w:tcW w:w="15462" w:type="dxa"/>
            <w:gridSpan w:val="19"/>
            <w:tcBorders>
              <w:bottom w:val="single" w:sz="4" w:space="0" w:color="auto"/>
            </w:tcBorders>
            <w:shd w:val="clear" w:color="auto" w:fill="E6E6E6"/>
          </w:tcPr>
          <w:p w14:paraId="2881A9BC" w14:textId="11DFC489" w:rsidR="00D423F0" w:rsidRPr="00E41E25" w:rsidRDefault="00D423F0" w:rsidP="00082050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 xml:space="preserve"> Hi-pot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D423F0" w:rsidRPr="00E41E25" w14:paraId="5161D4D4" w14:textId="77777777" w:rsidTr="008555E7">
        <w:trPr>
          <w:trHeight w:val="7572"/>
        </w:trPr>
        <w:tc>
          <w:tcPr>
            <w:tcW w:w="15462" w:type="dxa"/>
            <w:gridSpan w:val="19"/>
            <w:tcBorders>
              <w:top w:val="single" w:sz="4" w:space="0" w:color="auto"/>
              <w:bottom w:val="single" w:sz="4" w:space="0" w:color="auto"/>
            </w:tcBorders>
          </w:tcPr>
          <w:p w14:paraId="2911FAD8" w14:textId="77777777" w:rsidR="00D423F0" w:rsidRPr="00E41E25" w:rsidRDefault="00D423F0" w:rsidP="00082050">
            <w:p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儀器操作請參照</w:t>
            </w:r>
            <w:hyperlink r:id="rId100" w:tgtFrame="mainFrame" w:history="1">
              <w:r w:rsidRPr="00E41E25">
                <w:rPr>
                  <w:rFonts w:asciiTheme="minorHAnsi" w:eastAsia="微軟正黑體" w:hAnsiTheme="minorHAnsi" w:cstheme="minorHAnsi"/>
                  <w:b/>
                  <w:sz w:val="32"/>
                  <w:szCs w:val="32"/>
                </w:rPr>
                <w:t>HQ-PT-W-046</w:t>
              </w:r>
            </w:hyperlink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 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自動化程式使用請參照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PT-W-03021</w:t>
            </w:r>
          </w:p>
          <w:p w14:paraId="31D0F31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安全注意事項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:</w:t>
            </w:r>
          </w:p>
          <w:p w14:paraId="380A3276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待測品不得通電</w:t>
            </w:r>
          </w:p>
          <w:p w14:paraId="7A3EBDCB" w14:textId="77777777" w:rsidR="00D423F0" w:rsidRPr="00E41E25" w:rsidRDefault="00D423F0" w:rsidP="00082050">
            <w:pPr>
              <w:numPr>
                <w:ilvl w:val="0"/>
                <w:numId w:val="2"/>
              </w:numPr>
              <w:ind w:leftChars="200" w:left="84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高壓測試中不得碰觸測試</w:t>
            </w:r>
          </w:p>
          <w:p w14:paraId="54040849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物件及其連接物件使用夾具連接測試點</w:t>
            </w:r>
          </w:p>
          <w:p w14:paraId="39BEB5F5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作業人員手戴防護手套</w:t>
            </w:r>
          </w:p>
          <w:p w14:paraId="64573EE2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UL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測試儀輸出電壓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2145DDD" w14:textId="77777777" w:rsidR="00D423F0" w:rsidRPr="00E41E25" w:rsidRDefault="00D423F0" w:rsidP="00082050">
            <w:pPr>
              <w:ind w:firstLineChars="200" w:firstLine="640"/>
              <w:jc w:val="both"/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P to S :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4.242K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 xml:space="preserve">Vdc for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  <w:u w:val="single"/>
              </w:rPr>
              <w:t xml:space="preserve">  1  </w:t>
            </w:r>
            <w:r w:rsidRPr="00E41E25">
              <w:rPr>
                <w:rFonts w:asciiTheme="minorHAnsi" w:eastAsia="微軟正黑體" w:hAnsiTheme="minorHAnsi" w:cstheme="minorHAnsi"/>
                <w:sz w:val="32"/>
                <w:szCs w:val="32"/>
                <w:highlight w:val="red"/>
              </w:rPr>
              <w:t>second.</w:t>
            </w:r>
          </w:p>
          <w:p w14:paraId="6261A12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按綠色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TEST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按鈕即開始測試</w:t>
            </w:r>
          </w:p>
          <w:p w14:paraId="566F5185" w14:textId="77777777" w:rsidR="00D423F0" w:rsidRPr="00E41E25" w:rsidRDefault="00D423F0" w:rsidP="00082050">
            <w:pPr>
              <w:numPr>
                <w:ilvl w:val="0"/>
                <w:numId w:val="2"/>
              </w:numPr>
              <w:ind w:firstLineChars="150" w:firstLine="480"/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noProof/>
                <w:sz w:val="32"/>
                <w:szCs w:val="32"/>
              </w:rPr>
              <w:drawing>
                <wp:inline distT="0" distB="0" distL="0" distR="0" wp14:anchorId="6501B222" wp14:editId="0D1BB5AB">
                  <wp:extent cx="1852930" cy="970280"/>
                  <wp:effectExtent l="0" t="0" r="0" b="1270"/>
                  <wp:docPr id="1123605199" name="圖片 1123605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圖片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2930" cy="9702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 </w:t>
            </w:r>
          </w:p>
          <w:p w14:paraId="079746B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亮綠燈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 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短音即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 xml:space="preserve">,Pass! </w:t>
            </w:r>
          </w:p>
          <w:p w14:paraId="517FB2F1" w14:textId="77777777" w:rsidR="00D423F0" w:rsidRPr="00E41E25" w:rsidRDefault="00D423F0" w:rsidP="00082050">
            <w:pPr>
              <w:numPr>
                <w:ilvl w:val="0"/>
                <w:numId w:val="2"/>
              </w:numPr>
              <w:jc w:val="both"/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亮紅燈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長音即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NG!!!</w:t>
            </w:r>
          </w:p>
          <w:p w14:paraId="2B009BB2" w14:textId="77777777" w:rsidR="00D423F0" w:rsidRPr="00E41E25" w:rsidRDefault="00D423F0" w:rsidP="00082050">
            <w:pPr>
              <w:numPr>
                <w:ilvl w:val="0"/>
                <w:numId w:val="2"/>
              </w:numPr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按紅色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"RESET"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按鈕後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,</w:t>
            </w:r>
            <w:r w:rsidRPr="00E41E25">
              <w:rPr>
                <w:rFonts w:asciiTheme="minorHAnsi" w:eastAsia="微軟正黑體" w:hAnsiTheme="minorHAnsi" w:cstheme="minorHAnsi"/>
                <w:b/>
                <w:sz w:val="32"/>
                <w:szCs w:val="32"/>
              </w:rPr>
              <w:t>再將測試線拆除</w:t>
            </w:r>
          </w:p>
        </w:tc>
      </w:tr>
      <w:tr w:rsidR="00523301" w:rsidRPr="00E41E25" w14:paraId="28505083" w14:textId="77777777" w:rsidTr="008555E7">
        <w:trPr>
          <w:gridBefore w:val="1"/>
          <w:gridAfter w:val="1"/>
          <w:wBefore w:w="112" w:type="dxa"/>
          <w:wAfter w:w="6" w:type="dxa"/>
          <w:trHeight w:val="546"/>
        </w:trPr>
        <w:tc>
          <w:tcPr>
            <w:tcW w:w="15344" w:type="dxa"/>
            <w:gridSpan w:val="17"/>
            <w:tcBorders>
              <w:bottom w:val="single" w:sz="4" w:space="0" w:color="auto"/>
            </w:tcBorders>
            <w:shd w:val="clear" w:color="auto" w:fill="E6E6E6"/>
          </w:tcPr>
          <w:p w14:paraId="659BE295" w14:textId="7C86E3D6" w:rsidR="00523301" w:rsidRPr="00E41E25" w:rsidRDefault="00523301" w:rsidP="00027CFB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szCs w:val="32"/>
              </w:rPr>
              <w:lastRenderedPageBreak/>
              <w:br w:type="page"/>
            </w:r>
            <w:r w:rsidR="00F30D6B" w:rsidRPr="00E41E25">
              <w:rPr>
                <w:rFonts w:asciiTheme="minorHAnsi" w:eastAsia="微軟正黑體" w:hAnsiTheme="minorHAnsi" w:cstheme="minorHAnsi"/>
                <w:b/>
                <w:szCs w:val="32"/>
              </w:rPr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測試治具</w:t>
            </w:r>
          </w:p>
        </w:tc>
      </w:tr>
      <w:tr w:rsidR="00FE151B" w:rsidRPr="00E41E25" w14:paraId="45732A1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2"/>
          <w:wBefore w:w="112" w:type="dxa"/>
          <w:wAfter w:w="45" w:type="dxa"/>
          <w:trHeight w:val="2428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309F1644" w14:textId="1977BBD9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204D29">
              <w:rPr>
                <w:rFonts w:ascii="微軟正黑體" w:eastAsia="微軟正黑體" w:hAnsi="微軟正黑體"/>
              </w:rPr>
              <w:t>{{IMG_fix1</w:t>
            </w:r>
            <w:r w:rsidR="000D3DF5">
              <w:rPr>
                <w:rFonts w:ascii="微軟正黑體" w:eastAsia="微軟正黑體" w:hAnsi="微軟正黑體" w:hint="eastAsia"/>
              </w:rPr>
              <w:t>3</w:t>
            </w:r>
            <w:r w:rsidRPr="00204D29">
              <w:rPr>
                <w:rFonts w:ascii="微軟正黑體" w:eastAsia="微軟正黑體" w:hAnsi="微軟正黑體"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2260CE3" w14:textId="1CCAC89B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DA420E">
              <w:rPr>
                <w:rFonts w:ascii="微軟正黑體" w:eastAsia="微軟正黑體" w:hAnsi="微軟正黑體"/>
              </w:rPr>
              <w:t>{{IMG_fix3Pic}}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  <w:vAlign w:val="center"/>
          </w:tcPr>
          <w:p w14:paraId="68C946AA" w14:textId="2A7E9F87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  <w:noProof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{{IMG_fix4Pic}}</w:t>
            </w:r>
          </w:p>
        </w:tc>
        <w:tc>
          <w:tcPr>
            <w:tcW w:w="3800" w:type="dxa"/>
            <w:gridSpan w:val="4"/>
            <w:tcBorders>
              <w:top w:val="single" w:sz="12" w:space="0" w:color="auto"/>
            </w:tcBorders>
            <w:vAlign w:val="center"/>
          </w:tcPr>
          <w:p w14:paraId="0CA8DEAC" w14:textId="56BAC0E1" w:rsidR="00FE151B" w:rsidRPr="00E41E25" w:rsidRDefault="00FE151B" w:rsidP="00E66A30">
            <w:pPr>
              <w:jc w:val="center"/>
              <w:rPr>
                <w:rFonts w:asciiTheme="minorHAnsi" w:eastAsia="微軟正黑體" w:hAnsiTheme="minorHAnsi" w:cstheme="minorHAnsi"/>
              </w:rPr>
            </w:pPr>
            <w:r w:rsidRPr="005260E2">
              <w:rPr>
                <w:rFonts w:ascii="微軟正黑體" w:eastAsia="微軟正黑體" w:hAnsi="微軟正黑體"/>
              </w:rPr>
              <w:t>{{IMG_fix</w:t>
            </w:r>
            <w:r>
              <w:rPr>
                <w:rFonts w:ascii="微軟正黑體" w:eastAsia="微軟正黑體" w:hAnsi="微軟正黑體" w:hint="eastAsia"/>
              </w:rPr>
              <w:t>5</w:t>
            </w:r>
            <w:r w:rsidRPr="005260E2">
              <w:rPr>
                <w:rFonts w:ascii="微軟正黑體" w:eastAsia="微軟正黑體" w:hAnsi="微軟正黑體"/>
              </w:rPr>
              <w:t>Pic}}</w:t>
            </w:r>
          </w:p>
        </w:tc>
      </w:tr>
      <w:tr w:rsidR="00FE151B" w:rsidRPr="00E41E25" w14:paraId="08F20F77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6E220094" w14:textId="1D16EAE3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556" w:type="dxa"/>
          </w:tcPr>
          <w:p w14:paraId="297D1A43" w14:textId="216E391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{{fix1</w:t>
            </w:r>
            <w:r w:rsidR="000D3DF5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3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3F6556C7" w14:textId="1A014DE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730" w:type="dxa"/>
          </w:tcPr>
          <w:p w14:paraId="2DBEF35A" w14:textId="53DDA59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118A7C1F" w14:textId="512F266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19" w:type="dxa"/>
          </w:tcPr>
          <w:p w14:paraId="08C85C20" w14:textId="1790A4C4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3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0982E735" w14:textId="06E3FFF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9" w:type="dxa"/>
          </w:tcPr>
          <w:p w14:paraId="7DEC9CD7" w14:textId="7978312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29" w:type="dxa"/>
            <w:shd w:val="clear" w:color="auto" w:fill="E0E0E0"/>
          </w:tcPr>
          <w:p w14:paraId="7949D3F8" w14:textId="29AB6F81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322" w:type="dxa"/>
          </w:tcPr>
          <w:p w14:paraId="2055D8A4" w14:textId="61B4055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4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1864D5AF" w14:textId="7664274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47" w:type="dxa"/>
          </w:tcPr>
          <w:p w14:paraId="6F6666B3" w14:textId="1571767A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953" w:type="dxa"/>
            <w:shd w:val="clear" w:color="auto" w:fill="E0E0E0"/>
          </w:tcPr>
          <w:p w14:paraId="467ECFD9" w14:textId="05C8A69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編號</w:t>
            </w:r>
          </w:p>
        </w:tc>
        <w:tc>
          <w:tcPr>
            <w:tcW w:w="1200" w:type="dxa"/>
          </w:tcPr>
          <w:p w14:paraId="09F88430" w14:textId="5C470B2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5</w:t>
            </w:r>
            <w:r w:rsidRPr="001064D6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840" w:type="dxa"/>
            <w:shd w:val="clear" w:color="auto" w:fill="E0E0E0"/>
          </w:tcPr>
          <w:p w14:paraId="1DF3DC70" w14:textId="1346EE8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數量</w:t>
            </w:r>
          </w:p>
        </w:tc>
        <w:tc>
          <w:tcPr>
            <w:tcW w:w="807" w:type="dxa"/>
          </w:tcPr>
          <w:p w14:paraId="2F5C749A" w14:textId="652C608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</w:tr>
      <w:tr w:rsidR="00FE151B" w:rsidRPr="00E41E25" w14:paraId="4DF1E949" w14:textId="77777777" w:rsidTr="008555E7">
        <w:trPr>
          <w:gridBefore w:val="1"/>
          <w:gridAfter w:val="2"/>
          <w:wBefore w:w="112" w:type="dxa"/>
          <w:wAfter w:w="45" w:type="dxa"/>
          <w:trHeight w:val="227"/>
        </w:trPr>
        <w:tc>
          <w:tcPr>
            <w:tcW w:w="825" w:type="dxa"/>
            <w:shd w:val="clear" w:color="auto" w:fill="E0E0E0"/>
          </w:tcPr>
          <w:p w14:paraId="494801B3" w14:textId="03CD9FA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6A761614" w14:textId="1C9014B9" w:rsidR="00FE151B" w:rsidRPr="00E41E25" w:rsidRDefault="00FE151B" w:rsidP="00FE151B">
            <w:pPr>
              <w:pStyle w:val="3"/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{{fix1</w:t>
            </w:r>
            <w:r w:rsidR="000D3DF5">
              <w:rPr>
                <w:rFonts w:ascii="微軟正黑體" w:hAnsi="微軟正黑體" w:cs="Arial" w:hint="eastAsia"/>
                <w:bCs/>
                <w:szCs w:val="24"/>
              </w:rPr>
              <w:t>3</w:t>
            </w:r>
            <w:r w:rsidRPr="001064D6">
              <w:rPr>
                <w:rFonts w:ascii="微軟正黑體" w:hAnsi="微軟正黑體" w:cs="Arial"/>
                <w:bCs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4F39E63D" w14:textId="3498752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8" w:type="dxa"/>
            <w:gridSpan w:val="3"/>
          </w:tcPr>
          <w:p w14:paraId="7B429E5A" w14:textId="7B30E223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{{fix3Name}}</w:t>
            </w:r>
          </w:p>
        </w:tc>
        <w:tc>
          <w:tcPr>
            <w:tcW w:w="829" w:type="dxa"/>
            <w:shd w:val="clear" w:color="auto" w:fill="E0E0E0"/>
          </w:tcPr>
          <w:p w14:paraId="45C1EDFD" w14:textId="5EC7246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BD3D029" w14:textId="4201B45F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1064D6">
              <w:rPr>
                <w:rFonts w:ascii="微軟正黑體" w:hAnsi="微軟正黑體" w:cs="Arial"/>
                <w:bCs/>
                <w:szCs w:val="24"/>
              </w:rPr>
              <w:t>{{fix</w:t>
            </w:r>
            <w:r w:rsidR="00D42723">
              <w:rPr>
                <w:rFonts w:ascii="微軟正黑體" w:hAnsi="微軟正黑體" w:cs="Arial" w:hint="eastAsia"/>
                <w:bCs/>
                <w:szCs w:val="24"/>
              </w:rPr>
              <w:t>4</w:t>
            </w:r>
            <w:r w:rsidRPr="001064D6">
              <w:rPr>
                <w:rFonts w:ascii="微軟正黑體" w:hAnsi="微軟正黑體" w:cs="Arial"/>
                <w:bCs/>
                <w:szCs w:val="24"/>
              </w:rPr>
              <w:t>Name}}</w:t>
            </w:r>
          </w:p>
        </w:tc>
        <w:tc>
          <w:tcPr>
            <w:tcW w:w="953" w:type="dxa"/>
            <w:shd w:val="clear" w:color="auto" w:fill="E0E0E0"/>
          </w:tcPr>
          <w:p w14:paraId="47E59926" w14:textId="4C13487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名稱</w:t>
            </w:r>
          </w:p>
        </w:tc>
        <w:tc>
          <w:tcPr>
            <w:tcW w:w="2847" w:type="dxa"/>
            <w:gridSpan w:val="3"/>
          </w:tcPr>
          <w:p w14:paraId="4E3121FE" w14:textId="5B0C509C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A93506">
              <w:rPr>
                <w:rFonts w:ascii="微軟正黑體" w:eastAsia="微軟正黑體" w:hAnsi="微軟正黑體"/>
                <w:szCs w:val="24"/>
              </w:rPr>
              <w:t>{{fix</w:t>
            </w:r>
            <w:r w:rsidR="00D42723">
              <w:rPr>
                <w:rFonts w:ascii="微軟正黑體" w:eastAsia="微軟正黑體" w:hAnsi="微軟正黑體" w:hint="eastAsia"/>
                <w:szCs w:val="24"/>
              </w:rPr>
              <w:t>5</w:t>
            </w:r>
            <w:r w:rsidRPr="00A93506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</w:tr>
      <w:tr w:rsidR="00FE151B" w:rsidRPr="00E41E25" w14:paraId="5253CB23" w14:textId="77777777" w:rsidTr="008555E7">
        <w:tblPrEx>
          <w:tblCellMar>
            <w:left w:w="28" w:type="dxa"/>
            <w:right w:w="28" w:type="dxa"/>
          </w:tblCellMar>
        </w:tblPrEx>
        <w:trPr>
          <w:gridBefore w:val="1"/>
          <w:gridAfter w:val="1"/>
          <w:wBefore w:w="112" w:type="dxa"/>
          <w:wAfter w:w="6" w:type="dxa"/>
          <w:trHeight w:val="2525"/>
        </w:trPr>
        <w:tc>
          <w:tcPr>
            <w:tcW w:w="3829" w:type="dxa"/>
            <w:gridSpan w:val="4"/>
            <w:tcBorders>
              <w:top w:val="single" w:sz="12" w:space="0" w:color="auto"/>
            </w:tcBorders>
            <w:vAlign w:val="center"/>
          </w:tcPr>
          <w:p w14:paraId="548F7175" w14:textId="1D605519" w:rsidR="00FE151B" w:rsidRPr="00E41E25" w:rsidRDefault="00FE151B" w:rsidP="00FE151B">
            <w:pPr>
              <w:jc w:val="center"/>
              <w:rPr>
                <w:rFonts w:asciiTheme="minorHAnsi" w:eastAsia="微軟正黑體" w:hAnsiTheme="minorHAnsi" w:cstheme="minorHAnsi"/>
                <w:szCs w:val="24"/>
              </w:rPr>
            </w:pPr>
            <w:r w:rsidRPr="005260E2">
              <w:rPr>
                <w:rFonts w:ascii="微軟正黑體" w:eastAsia="微軟正黑體" w:hAnsi="微軟正黑體"/>
                <w:noProof/>
              </w:rPr>
              <w:t>{{IMG_fix</w:t>
            </w:r>
            <w:r>
              <w:rPr>
                <w:rFonts w:ascii="微軟正黑體" w:eastAsia="微軟正黑體" w:hAnsi="微軟正黑體" w:hint="eastAsia"/>
                <w:noProof/>
              </w:rPr>
              <w:t>6</w:t>
            </w:r>
            <w:r w:rsidRPr="005260E2">
              <w:rPr>
                <w:rFonts w:ascii="微軟正黑體" w:eastAsia="微軟正黑體" w:hAnsi="微軟正黑體"/>
                <w:noProof/>
              </w:rPr>
              <w:t>Pic}}</w:t>
            </w: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E006A7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8" w:type="dxa"/>
            <w:gridSpan w:val="4"/>
            <w:tcBorders>
              <w:top w:val="single" w:sz="12" w:space="0" w:color="auto"/>
            </w:tcBorders>
          </w:tcPr>
          <w:p w14:paraId="11017D0D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839" w:type="dxa"/>
            <w:gridSpan w:val="5"/>
            <w:tcBorders>
              <w:top w:val="single" w:sz="12" w:space="0" w:color="auto"/>
            </w:tcBorders>
          </w:tcPr>
          <w:p w14:paraId="01270E14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75FB5233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73A4EE8E" w14:textId="7E6DC3F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556" w:type="dxa"/>
          </w:tcPr>
          <w:p w14:paraId="1960B805" w14:textId="28988BD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{{fix</w:t>
            </w:r>
            <w:r>
              <w:rPr>
                <w:rFonts w:ascii="微軟正黑體" w:eastAsia="微軟正黑體" w:hAnsi="微軟正黑體" w:cs="Arial" w:hint="eastAsia"/>
                <w:color w:val="000000"/>
                <w:szCs w:val="24"/>
              </w:rPr>
              <w:t>6</w:t>
            </w:r>
            <w:r w:rsidRPr="00304CAF">
              <w:rPr>
                <w:rFonts w:ascii="微軟正黑體" w:eastAsia="微軟正黑體" w:hAnsi="微軟正黑體" w:cs="Arial"/>
                <w:color w:val="000000"/>
                <w:szCs w:val="24"/>
              </w:rPr>
              <w:t>Desig}}</w:t>
            </w:r>
          </w:p>
        </w:tc>
        <w:tc>
          <w:tcPr>
            <w:tcW w:w="718" w:type="dxa"/>
            <w:shd w:val="clear" w:color="auto" w:fill="E0E0E0"/>
          </w:tcPr>
          <w:p w14:paraId="2E806A2A" w14:textId="31B5C93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730" w:type="dxa"/>
          </w:tcPr>
          <w:p w14:paraId="0F7598A4" w14:textId="3D7DE7C5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9732DC">
              <w:rPr>
                <w:rFonts w:ascii="微軟正黑體" w:eastAsia="微軟正黑體" w:hAnsi="微軟正黑體" w:cs="Arial" w:hint="eastAsia"/>
                <w:szCs w:val="24"/>
              </w:rPr>
              <w:t>1</w:t>
            </w:r>
          </w:p>
        </w:tc>
        <w:tc>
          <w:tcPr>
            <w:tcW w:w="830" w:type="dxa"/>
            <w:shd w:val="clear" w:color="auto" w:fill="E0E0E0"/>
          </w:tcPr>
          <w:p w14:paraId="2D6D74B7" w14:textId="60E0C616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19" w:type="dxa"/>
          </w:tcPr>
          <w:p w14:paraId="5B235F9A" w14:textId="441FB70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77178FF4" w14:textId="6D3582E8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9" w:type="dxa"/>
          </w:tcPr>
          <w:p w14:paraId="5DFA6AE4" w14:textId="0FBCAD7C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AE3925B" w14:textId="317DC8D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322" w:type="dxa"/>
          </w:tcPr>
          <w:p w14:paraId="37728B9E" w14:textId="545814C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0630F3B" w14:textId="6638E07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7" w:type="dxa"/>
          </w:tcPr>
          <w:p w14:paraId="334C1450" w14:textId="05FE7BAD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08B41EA7" w14:textId="51F9A229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編號</w:t>
            </w:r>
          </w:p>
        </w:tc>
        <w:tc>
          <w:tcPr>
            <w:tcW w:w="1200" w:type="dxa"/>
          </w:tcPr>
          <w:p w14:paraId="01089B21" w14:textId="0EDB50C0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40" w:type="dxa"/>
            <w:shd w:val="clear" w:color="auto" w:fill="E0E0E0"/>
          </w:tcPr>
          <w:p w14:paraId="4233E5C7" w14:textId="53368DF2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數量</w:t>
            </w:r>
          </w:p>
        </w:tc>
        <w:tc>
          <w:tcPr>
            <w:tcW w:w="846" w:type="dxa"/>
            <w:gridSpan w:val="2"/>
          </w:tcPr>
          <w:p w14:paraId="5C02E440" w14:textId="0EB5925F" w:rsidR="00FE151B" w:rsidRPr="00E41E25" w:rsidRDefault="00FE151B" w:rsidP="00FE151B">
            <w:pPr>
              <w:jc w:val="both"/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  <w:tr w:rsidR="00FE151B" w:rsidRPr="00E41E25" w14:paraId="1FA896EB" w14:textId="77777777" w:rsidTr="008555E7">
        <w:trPr>
          <w:gridBefore w:val="1"/>
          <w:gridAfter w:val="1"/>
          <w:wBefore w:w="112" w:type="dxa"/>
          <w:wAfter w:w="6" w:type="dxa"/>
          <w:trHeight w:val="227"/>
        </w:trPr>
        <w:tc>
          <w:tcPr>
            <w:tcW w:w="825" w:type="dxa"/>
            <w:shd w:val="clear" w:color="auto" w:fill="E0E0E0"/>
          </w:tcPr>
          <w:p w14:paraId="458D5E65" w14:textId="553D2944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4" w:type="dxa"/>
            <w:gridSpan w:val="3"/>
          </w:tcPr>
          <w:p w14:paraId="5B6B29DF" w14:textId="0BA7DDC1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666C38">
              <w:rPr>
                <w:rFonts w:ascii="微軟正黑體" w:eastAsia="微軟正黑體" w:hAnsi="微軟正黑體"/>
                <w:szCs w:val="24"/>
              </w:rPr>
              <w:t>{{fix</w:t>
            </w:r>
            <w:r>
              <w:rPr>
                <w:rFonts w:ascii="微軟正黑體" w:eastAsia="微軟正黑體" w:hAnsi="微軟正黑體" w:hint="eastAsia"/>
                <w:szCs w:val="24"/>
              </w:rPr>
              <w:t>6</w:t>
            </w:r>
            <w:r w:rsidRPr="00666C38">
              <w:rPr>
                <w:rFonts w:ascii="微軟正黑體" w:eastAsia="微軟正黑體" w:hAnsi="微軟正黑體"/>
                <w:szCs w:val="24"/>
              </w:rPr>
              <w:t>Name}}</w:t>
            </w:r>
          </w:p>
        </w:tc>
        <w:tc>
          <w:tcPr>
            <w:tcW w:w="830" w:type="dxa"/>
            <w:shd w:val="clear" w:color="auto" w:fill="E0E0E0"/>
          </w:tcPr>
          <w:p w14:paraId="39324068" w14:textId="41F2F0D5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3008" w:type="dxa"/>
            <w:gridSpan w:val="3"/>
          </w:tcPr>
          <w:p w14:paraId="57DD9AF0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829" w:type="dxa"/>
            <w:shd w:val="clear" w:color="auto" w:fill="E0E0E0"/>
          </w:tcPr>
          <w:p w14:paraId="6B8DDC20" w14:textId="4B7818D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  <w:r w:rsidRPr="00E41E25">
              <w:rPr>
                <w:rFonts w:asciiTheme="minorHAnsi" w:eastAsia="微軟正黑體" w:hAnsiTheme="minorHAnsi" w:cstheme="minorHAnsi"/>
                <w:szCs w:val="24"/>
              </w:rPr>
              <w:t>名稱</w:t>
            </w:r>
          </w:p>
        </w:tc>
        <w:tc>
          <w:tcPr>
            <w:tcW w:w="3009" w:type="dxa"/>
            <w:gridSpan w:val="3"/>
          </w:tcPr>
          <w:p w14:paraId="3C42A9E4" w14:textId="52223956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953" w:type="dxa"/>
            <w:shd w:val="clear" w:color="auto" w:fill="E0E0E0"/>
          </w:tcPr>
          <w:p w14:paraId="647C69D1" w14:textId="780320AD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  <w:tc>
          <w:tcPr>
            <w:tcW w:w="2886" w:type="dxa"/>
            <w:gridSpan w:val="4"/>
          </w:tcPr>
          <w:p w14:paraId="13F4568A" w14:textId="77777777" w:rsidR="00FE151B" w:rsidRPr="00E41E25" w:rsidRDefault="00FE151B" w:rsidP="00FE151B">
            <w:pPr>
              <w:rPr>
                <w:rFonts w:asciiTheme="minorHAnsi" w:eastAsia="微軟正黑體" w:hAnsiTheme="minorHAnsi" w:cstheme="minorHAnsi"/>
                <w:szCs w:val="24"/>
              </w:rPr>
            </w:pPr>
          </w:p>
        </w:tc>
      </w:tr>
    </w:tbl>
    <w:p w14:paraId="28E21D65" w14:textId="77777777" w:rsidR="008555E7" w:rsidRDefault="008555E7"/>
    <w:tbl>
      <w:tblPr>
        <w:tblW w:w="15305" w:type="dxa"/>
        <w:tblInd w:w="-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05"/>
      </w:tblGrid>
      <w:tr w:rsidR="009D7146" w:rsidRPr="00E41E25" w14:paraId="27CA9444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744575F1" w14:textId="1BCA4C16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lastRenderedPageBreak/>
              <w:br w:type="page"/>
            </w:r>
            <w:r w:rsidRPr="00E41E25">
              <w:rPr>
                <w:rFonts w:asciiTheme="minorHAnsi" w:eastAsia="微軟正黑體" w:hAnsiTheme="minorHAnsi" w:cstheme="minorHAnsi"/>
                <w:kern w:val="2"/>
                <w:sz w:val="24"/>
              </w:rPr>
              <w:br w:type="page"/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br w:type="page"/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不良狀況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</w:t>
            </w:r>
          </w:p>
        </w:tc>
      </w:tr>
      <w:tr w:rsidR="009D7146" w:rsidRPr="000D2146" w14:paraId="6EC6AADF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6B5F8" w14:textId="70B992B8" w:rsidR="009D7146" w:rsidRPr="009732DC" w:rsidRDefault="009D7146" w:rsidP="00082050">
            <w:pPr>
              <w:rPr>
                <w:rFonts w:ascii="微軟正黑體" w:eastAsia="微軟正黑體" w:hAnsi="微軟正黑體"/>
              </w:rPr>
            </w:pP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29" behindDoc="0" locked="0" layoutInCell="1" allowOverlap="1" wp14:anchorId="03C5EEF7" wp14:editId="5B6D3599">
                      <wp:simplePos x="0" y="0"/>
                      <wp:positionH relativeFrom="column">
                        <wp:posOffset>4052260</wp:posOffset>
                      </wp:positionH>
                      <wp:positionV relativeFrom="paragraph">
                        <wp:posOffset>3242772</wp:posOffset>
                      </wp:positionV>
                      <wp:extent cx="225951" cy="157493"/>
                      <wp:effectExtent l="38100" t="38100" r="22225" b="33020"/>
                      <wp:wrapNone/>
                      <wp:docPr id="572618347" name="直線單箭頭接點 2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H="1" flipV="1">
                                <a:off x="0" y="0"/>
                                <a:ext cx="225951" cy="157493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C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D77390D" id="直線單箭頭接點 273" o:spid="_x0000_s1026" type="#_x0000_t32" style="position:absolute;margin-left:319.1pt;margin-top:255.35pt;width:17.8pt;height:12.4pt;flip:x y;z-index:25308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" strokecolor="#ffc000" strokeweight="2.25pt">
                      <v:stroke endarrow="block" joinstyle="miter"/>
                    </v:shape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/>
                <w:b/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8330" behindDoc="0" locked="0" layoutInCell="1" allowOverlap="1" wp14:anchorId="07AE0D72" wp14:editId="3B46803E">
                      <wp:simplePos x="0" y="0"/>
                      <wp:positionH relativeFrom="column">
                        <wp:posOffset>4285851</wp:posOffset>
                      </wp:positionH>
                      <wp:positionV relativeFrom="paragraph">
                        <wp:posOffset>3204692</wp:posOffset>
                      </wp:positionV>
                      <wp:extent cx="257994" cy="361522"/>
                      <wp:effectExtent l="19050" t="19050" r="27940" b="19685"/>
                      <wp:wrapNone/>
                      <wp:docPr id="1768412207" name="矩形 27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57994" cy="361522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solidFill>
                                  <a:srgbClr val="FFC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B89486" id="矩形 272" o:spid="_x0000_s1026" style="position:absolute;margin-left:337.45pt;margin-top:252.35pt;width:20.3pt;height:28.45pt;z-index:25308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" filled="f" strokecolor="#ffc000" strokeweight="3pt"/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8" behindDoc="0" locked="0" layoutInCell="1" allowOverlap="1" wp14:anchorId="1AB29C59" wp14:editId="48C5E941">
                      <wp:simplePos x="0" y="0"/>
                      <wp:positionH relativeFrom="column">
                        <wp:posOffset>1380691</wp:posOffset>
                      </wp:positionH>
                      <wp:positionV relativeFrom="paragraph">
                        <wp:posOffset>399704</wp:posOffset>
                      </wp:positionV>
                      <wp:extent cx="4333875" cy="3314065"/>
                      <wp:effectExtent l="0" t="0" r="28575" b="635"/>
                      <wp:wrapNone/>
                      <wp:docPr id="1789409572" name="群組 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333875" cy="3314065"/>
                                <a:chOff x="0" y="0"/>
                                <a:chExt cx="4334089" cy="331415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610456285" name="圖片 5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20986" y="1133183"/>
                                  <a:ext cx="1428750" cy="68008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1008095857" name="群組 78"/>
                              <wpg:cNvGrpSpPr/>
                              <wpg:grpSpPr>
                                <a:xfrm>
                                  <a:off x="0" y="0"/>
                                  <a:ext cx="4334089" cy="3314155"/>
                                  <a:chOff x="0" y="0"/>
                                  <a:chExt cx="4334089" cy="3314155"/>
                                </a:xfrm>
                              </wpg:grpSpPr>
                              <wpg:grpSp>
                                <wpg:cNvPr id="625457222" name="群組 77"/>
                                <wpg:cNvGrpSpPr/>
                                <wpg:grpSpPr>
                                  <a:xfrm>
                                    <a:off x="0" y="0"/>
                                    <a:ext cx="4334089" cy="3314155"/>
                                    <a:chOff x="0" y="0"/>
                                    <a:chExt cx="4334089" cy="3314155"/>
                                  </a:xfrm>
                                </wpg:grpSpPr>
                                <wpg:grpSp>
                                  <wpg:cNvPr id="2113437413" name="群組 53"/>
                                  <wpg:cNvGrpSpPr/>
                                  <wpg:grpSpPr>
                                    <a:xfrm>
                                      <a:off x="2389781" y="2602955"/>
                                      <a:ext cx="317500" cy="711200"/>
                                      <a:chOff x="0" y="0"/>
                                      <a:chExt cx="317500" cy="711200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492240893" name="圖片 1492240893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 flipH="1">
                                        <a:off x="0" y="0"/>
                                        <a:ext cx="317500" cy="7112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pic:pic xmlns:pic="http://schemas.openxmlformats.org/drawingml/2006/picture">
                                    <pic:nvPicPr>
                                      <pic:cNvPr id="1696333816" name="圖片 169633381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5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44450" y="50800"/>
                                        <a:ext cx="241300" cy="61849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grpSp>
                                <wps:wsp>
                                  <wps:cNvPr id="1011883023" name="矩形 1011883023"/>
                                  <wps:cNvSpPr/>
                                  <wps:spPr>
                                    <a:xfrm>
                                      <a:off x="936839" y="1049036"/>
                                      <a:ext cx="3397250" cy="7556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solidFill>
                                        <a:srgbClr val="00B05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6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6"/>
                                    </a:fillRef>
                                    <a:effectRef idx="0">
                                      <a:schemeClr val="accent6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593246845" name="群組 1593246845"/>
                                  <wpg:cNvGrpSpPr/>
                                  <wpg:grpSpPr>
                                    <a:xfrm>
                                      <a:off x="1901727" y="0"/>
                                      <a:ext cx="1047750" cy="1047750"/>
                                      <a:chOff x="0" y="0"/>
                                      <a:chExt cx="1047750" cy="1047750"/>
                                    </a:xfrm>
                                  </wpg:grpSpPr>
                                  <wpg:grpSp>
                                    <wpg:cNvPr id="1372480163" name="群組 1372480163"/>
                                    <wpg:cNvGrpSpPr/>
                                    <wpg:grpSpPr>
                                      <a:xfrm>
                                        <a:off x="0" y="0"/>
                                        <a:ext cx="1047750" cy="603250"/>
                                        <a:chOff x="0" y="0"/>
                                        <a:chExt cx="1047750" cy="603250"/>
                                      </a:xfrm>
                                    </wpg:grpSpPr>
                                    <pic:pic xmlns:pic="http://schemas.openxmlformats.org/drawingml/2006/picture">
                                      <pic:nvPicPr>
                                        <pic:cNvPr id="1893528200" name="圖片 189352820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92100" y="0"/>
                                          <a:ext cx="425450" cy="15621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  <pic:pic xmlns:pic="http://schemas.openxmlformats.org/drawingml/2006/picture">
                                      <pic:nvPicPr>
                                        <pic:cNvPr id="914064267" name="圖片 914064267" descr="10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 rotWithShape="1">
                                        <a:blip r:embed="rId47" cstate="email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/>
                                            </a:ext>
                                          </a:extLst>
                                        </a:blip>
                                        <a:srcRect l="27508" t="15832" r="49911" b="70315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158750"/>
                                          <a:ext cx="1047750" cy="4445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  <wps:wsp>
                                      <wps:cNvPr id="1386464805" name="矩形 1386464805"/>
                                      <wps:cNvSpPr/>
                                      <wps:spPr>
                                        <a:xfrm>
                                          <a:off x="38100" y="171450"/>
                                          <a:ext cx="965200" cy="4254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2">
                                          <a:schemeClr val="accent2"/>
                                        </a:lnRef>
                                        <a:fillRef idx="1">
                                          <a:schemeClr val="lt1"/>
                                        </a:fillRef>
                                        <a:effectRef idx="0">
                                          <a:schemeClr val="accent2"/>
                                        </a:effectRef>
                                        <a:fontRef idx="minor">
                                          <a:schemeClr val="dk1"/>
                                        </a:fontRef>
                                      </wps:style>
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<a:prstTxWarp prst="textNoShape">
                                          <a:avLst/>
                                        </a:prstTxWarp>
                                        <a:noAutofit/>
                                      </wps:bodyPr>
                                    </wps:wsp>
                                  </wpg:grpSp>
                                  <wps:wsp>
                                    <wps:cNvPr id="192930598" name="直線接點 192930598"/>
                                    <wps:cNvCnPr/>
                                    <wps:spPr>
                                      <a:xfrm>
                                        <a:off x="196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754878095" name="直線接點 1754878095"/>
                                    <wps:cNvCnPr/>
                                    <wps:spPr>
                                      <a:xfrm>
                                        <a:off x="4000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78383219" name="直線接點 278383219"/>
                                    <wps:cNvCnPr/>
                                    <wps:spPr>
                                      <a:xfrm>
                                        <a:off x="7048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395119254" name="直線接點 395119254"/>
                                    <wps:cNvCnPr/>
                                    <wps:spPr>
                                      <a:xfrm>
                                        <a:off x="9207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chemeClr val="tx1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2065581567" name="直線接點 2065581567"/>
                                    <wps:cNvCnPr/>
                                    <wps:spPr>
                                      <a:xfrm>
                                        <a:off x="298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989788490" name="直線接點 1989788490"/>
                                    <wps:cNvCnPr/>
                                    <wps:spPr>
                                      <a:xfrm>
                                        <a:off x="101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611103911" name="直線接點 611103911"/>
                                    <wps:cNvCnPr/>
                                    <wps:spPr>
                                      <a:xfrm>
                                        <a:off x="80645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s:wsp>
                                    <wps:cNvPr id="1605092818" name="直線接點 1605092818"/>
                                    <wps:cNvCnPr/>
                                    <wps:spPr>
                                      <a:xfrm>
                                        <a:off x="609600" y="596900"/>
                                        <a:ext cx="0" cy="450850"/>
                                      </a:xfrm>
                                      <a:prstGeom prst="line">
                                        <a:avLst/>
                                      </a:prstGeom>
                                      <a:ln w="19050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</wpg:grpSp>
                                <wps:wsp>
                                  <wps:cNvPr id="1318675053" name="語音泡泡: 圓角矩形 1318675053"/>
                                  <wps:cNvSpPr/>
                                  <wps:spPr>
                                    <a:xfrm>
                                      <a:off x="0" y="2036364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102964"/>
                                        <a:gd name="adj2" fmla="val 4121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70B7393F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401C23B1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  <wpg:grpSp>
                                  <wpg:cNvPr id="1469493660" name="群組 76"/>
                                  <wpg:cNvGrpSpPr/>
                                  <wpg:grpSpPr>
                                    <a:xfrm>
                                      <a:off x="1258819" y="1783922"/>
                                      <a:ext cx="2666883" cy="1276350"/>
                                      <a:chOff x="0" y="0"/>
                                      <a:chExt cx="2666883" cy="1276350"/>
                                    </a:xfrm>
                                  </wpg:grpSpPr>
                                  <wps:wsp>
                                    <wps:cNvPr id="59691923" name="直線接點 72"/>
                                    <wps:cNvCnPr/>
                                    <wps:spPr>
                                      <a:xfrm>
                                        <a:off x="830253" y="16829"/>
                                        <a:ext cx="0" cy="1016000"/>
                                      </a:xfrm>
                                      <a:prstGeom prst="line">
                                        <a:avLst/>
                                      </a:prstGeom>
                                      <a:ln w="28575">
                                        <a:solidFill>
                                          <a:srgbClr val="FF0000"/>
                                        </a:solidFill>
                                      </a:ln>
                                    </wps:spPr>
                                    <wps:style>
                                      <a:lnRef idx="1">
                                        <a:schemeClr val="accent1"/>
                                      </a:lnRef>
                                      <a:fillRef idx="0">
                                        <a:schemeClr val="accent1"/>
                                      </a:fillRef>
                                      <a:effectRef idx="0">
                                        <a:schemeClr val="accent1"/>
                                      </a:effectRef>
                                      <a:fontRef idx="minor">
                                        <a:schemeClr val="tx1"/>
                                      </a:fontRef>
                                    </wps:style>
                                    <wps:bodyPr/>
                                  </wps:wsp>
                                  <wpg:grpSp>
                                    <wpg:cNvPr id="194257193" name="群組 75"/>
                                    <wpg:cNvGrpSpPr/>
                                    <wpg:grpSpPr>
                                      <a:xfrm>
                                        <a:off x="0" y="0"/>
                                        <a:ext cx="2666883" cy="1276350"/>
                                        <a:chOff x="0" y="0"/>
                                        <a:chExt cx="2666883" cy="1276350"/>
                                      </a:xfrm>
                                    </wpg:grpSpPr>
                                    <wps:wsp>
                                      <wps:cNvPr id="1180997864" name="直線接點 67"/>
                                      <wps:cNvCnPr/>
                                      <wps:spPr>
                                        <a:xfrm>
                                          <a:off x="844862" y="1023207"/>
                                          <a:ext cx="298450" cy="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rgbClr val="FF0000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s:wsp>
                                      <wps:cNvPr id="1463638097" name="直線接點 68"/>
                                      <wps:cNvCnPr/>
                                      <wps:spPr>
                                        <a:xfrm>
                                          <a:off x="2429050" y="16829"/>
                                          <a:ext cx="0" cy="6667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  <wpg:grpSp>
                                      <wpg:cNvPr id="1098514487" name="群組 74"/>
                                      <wpg:cNvGrpSpPr/>
                                      <wpg:grpSpPr>
                                        <a:xfrm>
                                          <a:off x="0" y="0"/>
                                          <a:ext cx="2666883" cy="1276350"/>
                                          <a:chOff x="0" y="0"/>
                                          <a:chExt cx="2666883" cy="1276350"/>
                                        </a:xfrm>
                                      </wpg:grpSpPr>
                                      <wpg:grpSp>
                                        <wpg:cNvPr id="1175844111" name="群組 11"/>
                                        <wpg:cNvGrpSpPr/>
                                        <wpg:grpSpPr>
                                          <a:xfrm>
                                            <a:off x="0" y="0"/>
                                            <a:ext cx="1778701" cy="1276350"/>
                                            <a:chOff x="18026" y="34113"/>
                                            <a:chExt cx="1778876" cy="1276488"/>
                                          </a:xfrm>
                                        </wpg:grpSpPr>
                                        <wps:wsp>
                                          <wps:cNvPr id="1746626417" name="直線接點 3"/>
                                          <wps:cNvCnPr/>
                                          <wps:spPr>
                                            <a:xfrm>
                                              <a:off x="1796902" y="34113"/>
                                              <a:ext cx="0" cy="382772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3810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775045408" name="群組 9"/>
                                          <wpg:cNvGrpSpPr/>
                                          <wpg:grpSpPr>
                                            <a:xfrm>
                                              <a:off x="18026" y="34113"/>
                                              <a:ext cx="1776087" cy="1276488"/>
                                              <a:chOff x="18026" y="34113"/>
                                              <a:chExt cx="1776087" cy="1276488"/>
                                            </a:xfrm>
                                          </wpg:grpSpPr>
                                          <wps:wsp>
                                            <wps:cNvPr id="999087971" name="直線接點 1"/>
                                            <wps:cNvCnPr/>
                                            <wps:spPr>
                                              <a:xfrm>
                                                <a:off x="244206" y="50801"/>
                                                <a:ext cx="0" cy="125980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2079211441" name="直線接點 2"/>
                                            <wps:cNvCnPr/>
                                            <wps:spPr>
                                              <a:xfrm>
                                                <a:off x="230415" y="1302345"/>
                                                <a:ext cx="938046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399114951" name="直線接點 4"/>
                                            <wps:cNvCnPr/>
                                            <wps:spPr>
                                              <a:xfrm flipH="1">
                                                <a:off x="244214" y="414670"/>
                                                <a:ext cx="1549899" cy="221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780689944" name="直線接點 5"/>
                                            <wps:cNvCnPr/>
                                            <wps:spPr>
                                              <a:xfrm>
                                                <a:off x="1541721" y="34113"/>
                                                <a:ext cx="0" cy="54226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468105237" name="直線接點 6"/>
                                            <wps:cNvCnPr/>
                                            <wps:spPr>
                                              <a:xfrm flipH="1">
                                                <a:off x="38090" y="595362"/>
                                                <a:ext cx="1513842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716302056" name="直線接點 7"/>
                                            <wps:cNvCnPr/>
                                            <wps:spPr>
                                              <a:xfrm>
                                                <a:off x="48729" y="50800"/>
                                                <a:ext cx="0" cy="111373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1824413445" name="直線接點 8"/>
                                            <wps:cNvCnPr/>
                                            <wps:spPr>
                                              <a:xfrm>
                                                <a:off x="18026" y="1177237"/>
                                                <a:ext cx="1150478" cy="8175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38100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  <wps:wsp>
                                        <wps:cNvPr id="312244670" name="直線接點 64"/>
                                        <wps:cNvCnPr/>
                                        <wps:spPr>
                                          <a:xfrm>
                                            <a:off x="2659053" y="16829"/>
                                            <a:ext cx="0" cy="768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735543099" name="直線接點 65"/>
                                        <wps:cNvCnPr/>
                                        <wps:spPr>
                                          <a:xfrm flipH="1">
                                            <a:off x="819033" y="787595"/>
                                            <a:ext cx="1847850" cy="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218723261" name="直線接點 69"/>
                                        <wps:cNvCnPr/>
                                        <wps:spPr>
                                          <a:xfrm flipH="1">
                                            <a:off x="628299" y="686618"/>
                                            <a:ext cx="1809750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899377107" name="直線接點 71"/>
                                        <wps:cNvCnPr/>
                                        <wps:spPr>
                                          <a:xfrm>
                                            <a:off x="628299" y="905401"/>
                                            <a:ext cx="521335" cy="63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28575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  <wps:wsp>
                                      <wps:cNvPr id="1747335534" name="直線接點 73"/>
                                      <wps:cNvCnPr/>
                                      <wps:spPr>
                                        <a:xfrm>
                                          <a:off x="628299" y="22439"/>
                                          <a:ext cx="0" cy="895350"/>
                                        </a:xfrm>
                                        <a:prstGeom prst="line">
                                          <a:avLst/>
                                        </a:prstGeom>
                                        <a:ln w="28575">
                                          <a:solidFill>
                                            <a:schemeClr val="tx1"/>
                                          </a:solidFill>
                                        </a:ln>
                                      </wps:spPr>
                                      <wps:style>
                                        <a:lnRef idx="1">
                                          <a:schemeClr val="accent1"/>
                                        </a:lnRef>
                                        <a:fillRef idx="0">
                                          <a:schemeClr val="accent1"/>
                                        </a:fillRef>
                                        <a:effectRef idx="0">
                                          <a:schemeClr val="accent1"/>
                                        </a:effectRef>
                                        <a:fontRef idx="minor">
                                          <a:schemeClr val="tx1"/>
                                        </a:fontRef>
                                      </wps:style>
                                      <wps:bodyPr/>
                                    </wps:wsp>
                                  </wpg:grpSp>
                                </wpg:grpSp>
                              </wpg:grpSp>
                              <pic:pic xmlns:pic="http://schemas.openxmlformats.org/drawingml/2006/picture">
                                <pic:nvPicPr>
                                  <pic:cNvPr id="1134473356" name="圖片 1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4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2569295" y="1150013"/>
                                    <a:ext cx="1659890" cy="65024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wpg:grp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AB29C59" id="_x0000_s1238" style="position:absolute;margin-left:108.7pt;margin-top:31.45pt;width:341.25pt;height:260.95pt;z-index:251658328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">
                      <v:shape id="圖片 55" o:spid="_x0000_s1239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">
                        <v:imagedata r:id="rId52" o:title=""/>
                      </v:shape>
                      <v:group id="群組 78" o:spid="_x0000_s124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">
                        <v:group id="群組 77" o:spid="_x0000_s1241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">
                          <v:group id="群組 53" o:spid="_x0000_s1242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">
                            <v:shape id="圖片 1492240893" o:spid="_x0000_s1243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">
                              <v:imagedata r:id="rId53" o:title=""/>
                            </v:shape>
                            <v:shape id="圖片 1696333816" o:spid="_x0000_s1244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">
                              <v:imagedata r:id="rId54" o:title=""/>
                            </v:shape>
                          </v:group>
                          <v:rect id="矩形 1011883023" o:spid="_x0000_s1245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" filled="f" strokecolor="#00b050" strokeweight="1pt"/>
                          <v:group id="群組 1593246845" o:spid="_x0000_s1246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">
                            <v:group id="群組 1372480163" o:spid="_x0000_s1247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">
                              <v:shape id="圖片 1893528200" o:spid="_x0000_s1248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">
                                <v:imagedata r:id="rId55" o:title=""/>
                              </v:shape>
                              <v:shape id="圖片 914064267" o:spid="_x0000_s1249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">
                                <v:imagedata r:id="rId56" o:title="10" croptop="10376f" cropbottom="46082f" cropleft="18028f" cropright="32710f"/>
                              </v:shape>
                              <v:rect id="矩形 1386464805" o:spid="_x0000_s1250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" filled="f" strokecolor="red" strokeweight="1pt"/>
                            </v:group>
                            <v:line id="直線接點 192930598" o:spid="_x0000_s1251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" strokecolor="black [3213]" strokeweight="1.5pt">
                              <v:stroke joinstyle="miter"/>
                            </v:line>
                            <v:line id="直線接點 1754878095" o:spid="_x0000_s1252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" strokecolor="black [3213]" strokeweight="1.5pt">
                              <v:stroke joinstyle="miter"/>
                            </v:line>
                            <v:line id="直線接點 278383219" o:spid="_x0000_s1253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395119254" o:spid="_x0000_s1254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" strokecolor="black [3213]" strokeweight="1.5pt">
                              <v:stroke joinstyle="miter"/>
                            </v:line>
                            <v:line id="直線接點 2065581567" o:spid="_x0000_s1255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1989788490" o:spid="_x0000_s1256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" strokecolor="red" strokeweight="1.5pt">
                              <v:stroke joinstyle="miter"/>
                            </v:line>
                            <v:line id="直線接點 611103911" o:spid="_x0000_s1257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" strokecolor="red" strokeweight="1.5pt">
                              <v:stroke joinstyle="miter"/>
                            </v:line>
                            <v:line id="直線接點 1605092818" o:spid="_x0000_s1258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" strokecolor="red" strokeweight="1.5pt">
                              <v:stroke joinstyle="miter"/>
                            </v:line>
                          </v:group>
                          <v:shape id="語音泡泡: 圓角矩形 1318675053" o:spid="_x0000_s1259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" adj="33040,11690" fillcolor="#5b9bd5 [3204]" strokecolor="#1f4d78 [1604]" strokeweight="1pt">
                            <v:textbox>
                              <w:txbxContent>
                                <w:p w14:paraId="70B7393F" w14:textId="77777777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{{fix3Desig}}</w:t>
                                  </w:r>
                                </w:p>
                                <w:p w14:paraId="401C23B1" w14:textId="77777777" w:rsidR="009D7146" w:rsidRDefault="009D7146" w:rsidP="009D7146">
                                  <w:pPr>
                                    <w:jc w:val="center"/>
                                  </w:pPr>
                                </w:p>
                              </w:txbxContent>
                            </v:textbox>
                          </v:shape>
                          <v:group id="群組 76" o:spid="_x0000_s1260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">
                            <v:line id="直線接點 72" o:spid="_x0000_s1261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" strokecolor="red" strokeweight="2.25pt">
                              <v:stroke joinstyle="miter"/>
                            </v:line>
                            <v:group id="群組 75" o:spid="_x0000_s1262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">
                              <v:line id="直線接點 67" o:spid="_x0000_s1263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" strokecolor="red" strokeweight="2.25pt">
                                <v:stroke joinstyle="miter"/>
                              </v:line>
                              <v:line id="直線接點 68" o:spid="_x0000_s1264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" strokecolor="black [3213]" strokeweight="2.25pt">
                                <v:stroke joinstyle="miter"/>
                              </v:line>
                              <v:group id="群組 74" o:spid="_x0000_s1265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">
                                <v:group id="群組 11" o:spid="_x0000_s1266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">
                                  <v:line id="直線接點 3" o:spid="_x0000_s1267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" strokecolor="red" strokeweight="3pt">
                                    <v:stroke joinstyle="miter"/>
                                  </v:line>
                                  <v:group id="群組 9" o:spid="_x0000_s1268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">
                                    <v:line id="直線接點 1" o:spid="_x0000_s1269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2" o:spid="_x0000_s1270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4" o:spid="_x0000_s1271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" strokecolor="red" strokeweight="3pt">
                                      <v:stroke joinstyle="miter"/>
                                    </v:line>
                                    <v:line id="直線接點 5" o:spid="_x0000_s1272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6" o:spid="_x0000_s1273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" strokecolor="black [3213]" strokeweight="3pt">
                                      <v:stroke joinstyle="miter"/>
                                    </v:line>
                                    <v:line id="直線接點 7" o:spid="_x0000_s1274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" strokecolor="black [3213]" strokeweight="3pt">
                                      <v:stroke joinstyle="miter"/>
                                    </v:line>
                                    <v:line id="直線接點 8" o:spid="_x0000_s1275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" strokecolor="black [3213]" strokeweight="3pt">
                                      <v:stroke joinstyle="miter"/>
                                    </v:line>
                                  </v:group>
                                </v:group>
                                <v:line id="直線接點 64" o:spid="_x0000_s1276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5" o:spid="_x0000_s1277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" strokecolor="red" strokeweight="2.25pt">
                                  <v:stroke joinstyle="miter"/>
                                </v:line>
                                <v:line id="直線接點 69" o:spid="_x0000_s1278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  <v:line id="直線接點 71" o:spid="_x0000_s1279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" strokecolor="black [3213]" strokeweight="2.25pt">
                                  <v:stroke joinstyle="miter"/>
                                </v:line>
                              </v:group>
                              <v:line id="直線接點 73" o:spid="_x0000_s1280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" strokecolor="black [3213]" strokeweight="2.25pt">
                                <v:stroke joinstyle="miter"/>
                              </v:line>
                            </v:group>
                          </v:group>
                        </v:group>
                        <v:shape id="圖片 1" o:spid="_x0000_s1281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">
                          <v:imagedata r:id="rId57" o:title=""/>
                        </v:shape>
                      </v:group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327" behindDoc="0" locked="0" layoutInCell="1" allowOverlap="1" wp14:anchorId="7933E523" wp14:editId="15FDE84F">
                      <wp:simplePos x="0" y="0"/>
                      <wp:positionH relativeFrom="column">
                        <wp:posOffset>7710094</wp:posOffset>
                      </wp:positionH>
                      <wp:positionV relativeFrom="paragraph">
                        <wp:posOffset>95605</wp:posOffset>
                      </wp:positionV>
                      <wp:extent cx="1549400" cy="2411603"/>
                      <wp:effectExtent l="0" t="0" r="12700" b="8255"/>
                      <wp:wrapNone/>
                      <wp:docPr id="1489761537" name="群組 8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9400" cy="2411603"/>
                                <a:chOff x="0" y="0"/>
                                <a:chExt cx="1549400" cy="2411603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968940663" name="圖片 5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5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855878" y="1755648"/>
                                  <a:ext cx="641350" cy="65595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g:grpSp>
                              <wpg:cNvPr id="2134648926" name="群組 2134648926"/>
                              <wpg:cNvGrpSpPr/>
                              <wpg:grpSpPr>
                                <a:xfrm>
                                  <a:off x="241401" y="0"/>
                                  <a:ext cx="1047750" cy="1657350"/>
                                  <a:chOff x="0" y="0"/>
                                  <a:chExt cx="1047750" cy="1657350"/>
                                </a:xfrm>
                              </wpg:grpSpPr>
                              <wpg:grpSp>
                                <wpg:cNvPr id="7729271" name="群組 7729271"/>
                                <wpg:cNvGrpSpPr/>
                                <wpg:grpSpPr>
                                  <a:xfrm>
                                    <a:off x="0" y="0"/>
                                    <a:ext cx="1047750" cy="1231265"/>
                                    <a:chOff x="0" y="0"/>
                                    <a:chExt cx="1047750" cy="1231265"/>
                                  </a:xfrm>
                                </wpg:grpSpPr>
                                <pic:pic xmlns:pic="http://schemas.openxmlformats.org/drawingml/2006/picture">
                                  <pic:nvPicPr>
                                    <pic:cNvPr id="84699024" name="圖片 84699024" descr="10"/>
                                    <pic:cNvPicPr>
                                      <a:picLocks noChangeAspect="1"/>
                                    </pic:cNvPicPr>
                                  </pic:nvPicPr>
                                  <pic:blipFill rotWithShape="1">
                                    <a:blip r:embed="rId47" cstate="email">
                                      <a:extLst>
                                        <a:ext uri="{28A0092B-C50C-407E-A947-70E740481C1C}">
                                          <a14:useLocalDpi xmlns:a14="http://schemas.microsoft.com/office/drawing/2010/main"/>
                                        </a:ext>
                                      </a:extLst>
                                    </a:blip>
                                    <a:srcRect l="27508" t="59172" r="49911" b="7006"/>
                                    <a:stretch/>
                                  </pic:blipFill>
                                  <pic:spPr bwMode="auto">
                                    <a:xfrm>
                                      <a:off x="0" y="146050"/>
                                      <a:ext cx="1047750" cy="108521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  <pic:pic xmlns:pic="http://schemas.openxmlformats.org/drawingml/2006/picture">
                                  <pic:nvPicPr>
                                    <pic:cNvPr id="860290784" name="圖片 860290784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5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177800" y="0"/>
                                      <a:ext cx="641350" cy="1422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wpg:grpSp>
                              <wpg:grpSp>
                                <wpg:cNvPr id="1923424747" name="群組 1923424747"/>
                                <wpg:cNvGrpSpPr/>
                                <wpg:grpSpPr>
                                  <a:xfrm>
                                    <a:off x="368300" y="1206500"/>
                                    <a:ext cx="311150" cy="450850"/>
                                    <a:chOff x="0" y="0"/>
                                    <a:chExt cx="311150" cy="450850"/>
                                  </a:xfrm>
                                </wpg:grpSpPr>
                                <wps:wsp>
                                  <wps:cNvPr id="1720096137" name="直線接點 1720096137"/>
                                  <wps:cNvCnPr/>
                                  <wps:spPr>
                                    <a:xfrm>
                                      <a:off x="952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424471334" name="直線接點 424471334"/>
                                  <wps:cNvCnPr/>
                                  <wps:spPr>
                                    <a:xfrm>
                                      <a:off x="3111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2086116109" name="直線接點 2086116109"/>
                                  <wps:cNvCnPr/>
                                  <wps:spPr>
                                    <a:xfrm>
                                      <a:off x="19685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  <wps:wsp>
                                  <wps:cNvPr id="1083370699" name="直線接點 1083370699"/>
                                  <wps:cNvCnPr/>
                                  <wps:spPr>
                                    <a:xfrm>
                                      <a:off x="0" y="0"/>
                                      <a:ext cx="0" cy="45085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wpg:grpSp>
                            </wpg:grpSp>
                            <wps:wsp>
                              <wps:cNvPr id="1865378870" name="矩形 1865378870"/>
                              <wps:cNvSpPr/>
                              <wps:spPr>
                                <a:xfrm>
                                  <a:off x="0" y="1653235"/>
                                  <a:ext cx="1549400" cy="755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solidFill>
                                    <a:srgbClr val="00B050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6">
                                    <a:shade val="50000"/>
                                  </a:schemeClr>
                                </a:lnRef>
                                <a:fillRef idx="1">
                                  <a:schemeClr val="accent6"/>
                                </a:fillRef>
                                <a:effectRef idx="0">
                                  <a:schemeClr val="accent6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454909506" name="圖片 1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4630" y="1755648"/>
                                  <a:ext cx="751205" cy="64706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04CB1410" id="群組 80" o:spid="_x0000_s1026" style="position:absolute;margin-left:607.1pt;margin-top:7.55pt;width:122pt;height:189.9pt;z-index:251658327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">
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">
                        <v:imagedata r:id="rId61" o:title=""/>
                      </v:shape>
                      <v:group id="群組 2134648926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">
                        <v:group id="群組 7729271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">
                          <v:shape id="圖片 84699024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">
                            <v:imagedata r:id="rId62" o:title="10" croptop="38779f" cropbottom="4591f" cropleft="18028f" cropright="32710f"/>
                          </v:shape>
                          <v:shape id="圖片 860290784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">
                            <v:imagedata r:id="rId63" o:title=""/>
                          </v:shape>
                        </v:group>
                        <v:group id="群組 1923424747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">
                          <v:line id="直線接點 1720096137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" strokecolor="black [3213]" strokeweight="1.5pt">
                            <v:stroke joinstyle="miter"/>
                          </v:line>
                          <v:line id="直線接點 42447133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" strokecolor="black [3213]" strokeweight="1.5pt">
                            <v:stroke joinstyle="miter"/>
                          </v:line>
                          <v:line id="直線接點 2086116109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" strokecolor="red" strokeweight="1.5pt">
                            <v:stroke joinstyle="miter"/>
                          </v:line>
                          <v:line id="直線接點 108337069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" strokecolor="red" strokeweight="1.5pt">
                            <v:stroke joinstyle="miter"/>
                          </v:line>
                        </v:group>
                      </v:group>
                      <v:rect id="矩形 1865378870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" filled="f" strokecolor="#00b050" strokeweight="1pt"/>
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">
                        <v:imagedata r:id="rId64" o:title=""/>
                      </v:shape>
                    </v:group>
                  </w:pict>
                </mc:Fallback>
              </mc:AlternateConten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每次工單第一次開始測試前，須先以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Sample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 xml:space="preserve"> 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檢定ATE測試環境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，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移除輸入電源，</w:t>
            </w:r>
            <w:r w:rsidRPr="009732DC">
              <w:rPr>
                <w:rFonts w:ascii="微軟正黑體" w:eastAsia="微軟正黑體" w:hAnsi="微軟正黑體" w:cs="Arial"/>
                <w:highlight w:val="yellow"/>
              </w:rPr>
              <w:t>確認</w:t>
            </w:r>
            <w:r w:rsidRPr="009732DC">
              <w:rPr>
                <w:rFonts w:ascii="微軟正黑體" w:eastAsia="微軟正黑體" w:hAnsi="微軟正黑體" w:cs="Arial" w:hint="eastAsia"/>
                <w:highlight w:val="yellow"/>
              </w:rPr>
              <w:t>是否可偵測出不良</w:t>
            </w:r>
          </w:p>
          <w:p w14:paraId="0E134218" w14:textId="5F1E3FFB" w:rsidR="009D7146" w:rsidRDefault="009D7146" w:rsidP="00082050">
            <w:pPr>
              <w:rPr>
                <w:rFonts w:ascii="微軟正黑體" w:eastAsia="微軟正黑體" w:hAnsi="微軟正黑體" w:cs="Arial"/>
                <w:noProof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325" behindDoc="0" locked="0" layoutInCell="1" allowOverlap="1" wp14:anchorId="7B7554DF" wp14:editId="26896C15">
                      <wp:simplePos x="0" y="0"/>
                      <wp:positionH relativeFrom="column">
                        <wp:posOffset>-58420</wp:posOffset>
                      </wp:positionH>
                      <wp:positionV relativeFrom="paragraph">
                        <wp:posOffset>3726815</wp:posOffset>
                      </wp:positionV>
                      <wp:extent cx="2423795" cy="862965"/>
                      <wp:effectExtent l="0" t="0" r="14605" b="13970"/>
                      <wp:wrapSquare wrapText="bothSides"/>
                      <wp:docPr id="1618226910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423795" cy="862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22D5574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註1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輸入電源不接線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註2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V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out 12V 輸出接Load-2</w:t>
                                  </w:r>
                                </w:p>
                                <w:p w14:paraId="70340CDE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註3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刷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微軟正黑體" w:eastAsia="微軟正黑體" w:hAnsi="微軟正黑體" w:hint="eastAsia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B7554DF" id="_x0000_s1283" type="#_x0000_t202" style="position:absolute;margin-left:-4.6pt;margin-top:293.45pt;width:190.85pt;height:67.95pt;z-index:251658325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">
                      <v:textbox style="mso-fit-shape-to-text:t">
                        <w:txbxContent>
                          <w:p w14:paraId="122D5574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1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輸入電源不接線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br/>
                            </w: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2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proofErr w:type="spell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V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out</w:t>
                            </w:r>
                            <w:proofErr w:type="spellEnd"/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 xml:space="preserve"> 12V 輸出接Load-2</w:t>
                            </w:r>
                          </w:p>
                          <w:p w14:paraId="70340CDE" w14:textId="77777777" w:rsidR="009D7146" w:rsidRPr="000D2146" w:rsidRDefault="009D7146" w:rsidP="009D7146">
                            <w:pPr>
                              <w:spacing w:line="400" w:lineRule="exact"/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</w:pPr>
                            <w:proofErr w:type="gramStart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註</w:t>
                            </w:r>
                            <w:proofErr w:type="gramEnd"/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3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：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刷</w:t>
                            </w:r>
                            <w:r w:rsidRPr="000D2146">
                              <w:rPr>
                                <w:rFonts w:ascii="微軟正黑體" w:eastAsia="微軟正黑體" w:hAnsi="微軟正黑體"/>
                                <w:b/>
                                <w:color w:val="FF0000"/>
                                <w:szCs w:val="24"/>
                              </w:rPr>
                              <w:t>Barcode</w:t>
                            </w:r>
                            <w:r w:rsidRPr="000D2146">
                              <w:rPr>
                                <w:rFonts w:ascii="微軟正黑體" w:eastAsia="微軟正黑體" w:hAnsi="微軟正黑體" w:hint="eastAsia"/>
                                <w:b/>
                                <w:color w:val="FF0000"/>
                                <w:szCs w:val="24"/>
                              </w:rPr>
                              <w:t>開始測試</w:t>
                            </w:r>
                          </w:p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14:paraId="139FA697" w14:textId="5F625FED" w:rsidR="00B10DEE" w:rsidRPr="00B10DEE" w:rsidRDefault="00E81C30" w:rsidP="00B10DEE">
            <w:pPr>
              <w:rPr>
                <w:rFonts w:ascii="微軟正黑體" w:eastAsia="微軟正黑體" w:hAnsi="微軟正黑體" w:cs="Arial"/>
              </w:rPr>
            </w:pPr>
            <w:r w:rsidRPr="009732DC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615" behindDoc="0" locked="0" layoutInCell="1" allowOverlap="1" wp14:anchorId="5C06F6AA" wp14:editId="64702E6E">
                      <wp:simplePos x="0" y="0"/>
                      <wp:positionH relativeFrom="column">
                        <wp:posOffset>8116768</wp:posOffset>
                      </wp:positionH>
                      <wp:positionV relativeFrom="paragraph">
                        <wp:posOffset>2039041</wp:posOffset>
                      </wp:positionV>
                      <wp:extent cx="699844" cy="415636"/>
                      <wp:effectExtent l="0" t="0" r="5080" b="3810"/>
                      <wp:wrapNone/>
                      <wp:docPr id="1788976696" name="Rectangle 123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99844" cy="415636"/>
                              </a:xfrm>
                              <a:prstGeom prst="rect">
                                <a:avLst/>
                              </a:prstGeom>
                              <a:solidFill>
                                <a:srgbClr val="BFBFB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1F7A3AC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Vin</w:t>
                                  </w:r>
                                </w:p>
                                <w:p w14:paraId="044ED587" w14:textId="77777777" w:rsidR="00E81C30" w:rsidRPr="006C2DB2" w:rsidRDefault="00E81C30" w:rsidP="00E81C30">
                                  <w:pPr>
                                    <w:spacing w:line="240" w:lineRule="exact"/>
                                    <w:jc w:val="center"/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</w:pPr>
                                  <w:r w:rsidRPr="006C2DB2">
                                    <w:rPr>
                                      <w:rFonts w:ascii="Calibri" w:eastAsia="微軟正黑體" w:hAnsi="Calibri" w:cs="Calibri"/>
                                      <w:b/>
                                      <w:bCs/>
                                    </w:rPr>
                                    <w:t>不接線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C06F6AA" id="_x0000_s1283" style="position:absolute;margin-left:639.1pt;margin-top:160.55pt;width:55.1pt;height:32.75pt;z-index:2516696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" fillcolor="#bfbfbf" stroked="f">
                      <v:textbox>
                        <w:txbxContent>
                          <w:p w14:paraId="31F7A3AC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Vin</w:t>
                            </w:r>
                          </w:p>
                          <w:p w14:paraId="044ED587" w14:textId="77777777" w:rsidR="00E81C30" w:rsidRPr="006C2DB2" w:rsidRDefault="00E81C30" w:rsidP="00E81C30">
                            <w:pPr>
                              <w:spacing w:line="240" w:lineRule="exact"/>
                              <w:jc w:val="center"/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</w:pPr>
                            <w:r w:rsidRPr="006C2DB2">
                              <w:rPr>
                                <w:rFonts w:ascii="Calibri" w:eastAsia="微軟正黑體" w:hAnsi="Calibri" w:cs="Calibri"/>
                                <w:b/>
                                <w:bCs/>
                              </w:rPr>
                              <w:t>不接線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C958BB"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48" behindDoc="0" locked="0" layoutInCell="1" allowOverlap="1" wp14:anchorId="166EA7DE" wp14:editId="1D4FE60A">
                      <wp:simplePos x="0" y="0"/>
                      <wp:positionH relativeFrom="column">
                        <wp:posOffset>4556760</wp:posOffset>
                      </wp:positionH>
                      <wp:positionV relativeFrom="paragraph">
                        <wp:posOffset>2472709</wp:posOffset>
                      </wp:positionV>
                      <wp:extent cx="2520000" cy="1908000"/>
                      <wp:effectExtent l="0" t="0" r="0" b="0"/>
                      <wp:wrapNone/>
                      <wp:docPr id="311554276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D89C5D8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6EA7DE" id="_x0000_s1284" type="#_x0000_t202" style="position:absolute;margin-left:358.8pt;margin-top:194.7pt;width:198.45pt;height:150.25pt;z-index:2516583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umfGg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" filled="f" stroked="f" strokeweight=".5pt">
                      <v:textbox>
                        <w:txbxContent>
                          <w:p w14:paraId="5D89C5D8" w14:textId="77777777" w:rsidR="00C958BB" w:rsidRDefault="00C958BB" w:rsidP="00C958BB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</w:tr>
      <w:tr w:rsidR="009D7146" w:rsidRPr="00E41E25" w14:paraId="5768EA26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9619CE" w14:textId="16C34152" w:rsidR="009D7146" w:rsidRPr="00E41E25" w:rsidRDefault="009D7146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br w:type="page"/>
              <w:t>T</w:t>
            </w:r>
            <w:r>
              <w:rPr>
                <w:rFonts w:asciiTheme="minorHAnsi" w:eastAsia="微軟正黑體" w:hAnsiTheme="minorHAnsi" w:cstheme="minorHAnsi" w:hint="eastAsia"/>
                <w:b/>
                <w:szCs w:val="32"/>
              </w:rPr>
              <w:t>3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接線圖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(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量產測試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)-ATE Test</w:t>
            </w:r>
          </w:p>
        </w:tc>
      </w:tr>
      <w:tr w:rsidR="009D7146" w:rsidRPr="000E5E67" w14:paraId="78D0F7F8" w14:textId="77777777" w:rsidTr="008555E7">
        <w:trPr>
          <w:trHeight w:val="315"/>
        </w:trPr>
        <w:tc>
          <w:tcPr>
            <w:tcW w:w="153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tbl>
            <w:tblPr>
              <w:tblpPr w:leftFromText="180" w:rightFromText="180" w:vertAnchor="text" w:horzAnchor="margin" w:tblpY="1"/>
              <w:tblOverlap w:val="never"/>
              <w:tblW w:w="15241" w:type="dxa"/>
              <w:tblLayout w:type="fixed"/>
              <w:tblLook w:val="01E0" w:firstRow="1" w:lastRow="1" w:firstColumn="1" w:lastColumn="1" w:noHBand="0" w:noVBand="0"/>
            </w:tblPr>
            <w:tblGrid>
              <w:gridCol w:w="15241"/>
            </w:tblGrid>
            <w:tr w:rsidR="009D7146" w:rsidRPr="009732DC" w14:paraId="76DAA90C" w14:textId="77777777" w:rsidTr="009D7146">
              <w:trPr>
                <w:trHeight w:val="315"/>
              </w:trPr>
              <w:tc>
                <w:tcPr>
                  <w:tcW w:w="15241" w:type="dxa"/>
                  <w:shd w:val="clear" w:color="auto" w:fill="FFFFFF" w:themeFill="background1"/>
                </w:tcPr>
                <w:tbl>
                  <w:tblPr>
                    <w:tblpPr w:leftFromText="180" w:rightFromText="180" w:vertAnchor="text" w:horzAnchor="page" w:tblpX="11371" w:tblpY="3973"/>
                    <w:tblOverlap w:val="never"/>
                    <w:tblW w:w="495" w:type="dxa"/>
                    <w:tblBorders>
                      <w:top w:val="single" w:sz="4" w:space="0" w:color="auto"/>
                      <w:left w:val="single" w:sz="4" w:space="0" w:color="auto"/>
                      <w:bottom w:val="single" w:sz="4" w:space="0" w:color="auto"/>
                      <w:right w:val="single" w:sz="4" w:space="0" w:color="auto"/>
                    </w:tblBorders>
                    <w:tblCellMar>
                      <w:left w:w="28" w:type="dxa"/>
                      <w:right w:w="28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95"/>
                  </w:tblGrid>
                  <w:tr w:rsidR="009D7146" w:rsidRPr="009D7146" w14:paraId="5C8EF128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6EEB866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2876406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</w:tcPr>
                      <w:p w14:paraId="72C6751A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 w:hint="eastAsia"/>
                            <w:color w:val="808080" w:themeColor="background1" w:themeShade="80"/>
                            <w:kern w:val="0"/>
                            <w:sz w:val="16"/>
                            <w:szCs w:val="16"/>
                          </w:rPr>
                          <w:t>NA</w:t>
                        </w:r>
                      </w:p>
                    </w:tc>
                  </w:tr>
                  <w:tr w:rsidR="009D7146" w:rsidRPr="009D7146" w14:paraId="49263909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F152480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FF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FF0000"/>
                            <w:kern w:val="0"/>
                            <w:sz w:val="16"/>
                            <w:szCs w:val="16"/>
                          </w:rPr>
                          <w:t>+</w:t>
                        </w:r>
                      </w:p>
                    </w:tc>
                  </w:tr>
                  <w:tr w:rsidR="009D7146" w:rsidRPr="009D7146" w14:paraId="3AEE744F" w14:textId="77777777" w:rsidTr="00082050">
                    <w:trPr>
                      <w:trHeight w:val="255"/>
                    </w:trPr>
                    <w:tc>
                      <w:tcPr>
                        <w:tcW w:w="495" w:type="dxa"/>
                        <w:noWrap/>
                        <w:vAlign w:val="center"/>
                        <w:hideMark/>
                      </w:tcPr>
                      <w:p w14:paraId="5A66F5BF" w14:textId="77777777" w:rsidR="009D7146" w:rsidRPr="009D7146" w:rsidRDefault="009D7146" w:rsidP="00082050">
                        <w:pPr>
                          <w:widowControl/>
                          <w:jc w:val="center"/>
                          <w:rPr>
                            <w:rFonts w:ascii="Calibri" w:eastAsia="新細明體" w:hAnsi="Calibri" w:cs="Calibri"/>
                            <w:color w:val="808080"/>
                            <w:kern w:val="0"/>
                            <w:sz w:val="16"/>
                            <w:szCs w:val="16"/>
                          </w:rPr>
                        </w:pP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V</w:t>
                        </w:r>
                        <w:r w:rsidRPr="009D7146">
                          <w:rPr>
                            <w:rFonts w:ascii="Calibri" w:eastAsia="新細明體" w:hAnsi="Calibri" w:cs="Calibri" w:hint="eastAsia"/>
                            <w:color w:val="000000"/>
                            <w:kern w:val="0"/>
                            <w:sz w:val="16"/>
                            <w:szCs w:val="16"/>
                          </w:rPr>
                          <w:t>in1</w:t>
                        </w:r>
                        <w:r w:rsidRPr="009D7146">
                          <w:rPr>
                            <w:rFonts w:ascii="Calibri" w:eastAsia="新細明體" w:hAnsi="Calibri" w:cs="Calibri"/>
                            <w:color w:val="000000"/>
                            <w:kern w:val="0"/>
                            <w:sz w:val="16"/>
                            <w:szCs w:val="16"/>
                          </w:rPr>
                          <w:t>-</w:t>
                        </w:r>
                      </w:p>
                    </w:tc>
                  </w:tr>
                </w:tbl>
                <w:p w14:paraId="68F0BEF5" w14:textId="66B74C33" w:rsidR="00B10DEE" w:rsidRPr="00C958BB" w:rsidRDefault="00C958BB" w:rsidP="00B10DEE">
                  <w:pPr>
                    <w:rPr>
                      <w:rFonts w:ascii="微軟正黑體" w:eastAsia="微軟正黑體" w:hAnsi="微軟正黑體"/>
                      <w:color w:val="000000" w:themeColor="text1"/>
                    </w:rPr>
                  </w:pPr>
                  <w:r>
                    <w:rPr>
                      <w:rFonts w:ascii="微軟正黑體" w:eastAsia="微軟正黑體" w:hAnsi="微軟正黑體" w:cs="Arial"/>
                      <w:noProof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9" behindDoc="0" locked="0" layoutInCell="1" allowOverlap="1" wp14:anchorId="0DC114BE" wp14:editId="326AEEF8">
                            <wp:simplePos x="0" y="0"/>
                            <wp:positionH relativeFrom="column">
                              <wp:posOffset>4528185</wp:posOffset>
                            </wp:positionH>
                            <wp:positionV relativeFrom="paragraph">
                              <wp:posOffset>2947053</wp:posOffset>
                            </wp:positionV>
                            <wp:extent cx="2520000" cy="1908000"/>
                            <wp:effectExtent l="0" t="0" r="0" b="0"/>
                            <wp:wrapNone/>
                            <wp:docPr id="836951812" name="文字方塊 28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/>
                                  <wps:spPr>
                                    <a:xfrm>
                                      <a:off x="0" y="0"/>
                                      <a:ext cx="2520000" cy="1908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6350">
                                      <a:noFill/>
                                    </a:ln>
                                  </wps:spPr>
                                  <wps:txbx>
                                    <w:txbxContent>
                                      <w:p w14:paraId="556085E6" w14:textId="77777777" w:rsidR="00C958BB" w:rsidRDefault="00C958BB" w:rsidP="00C958BB">
                                        <w:pPr>
                                          <w:jc w:val="center"/>
                                        </w:pPr>
                                        <w:r w:rsidRPr="0015340B">
                                          <w:t>{{IMG_</w:t>
                                        </w:r>
                                        <w:r>
                                          <w:t>prodToTest</w:t>
                                        </w:r>
                                        <w:r w:rsidRPr="0015340B">
                                          <w:t>}}</w:t>
                                        </w: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0DC114BE" id="_x0000_s1285" type="#_x0000_t202" style="position:absolute;margin-left:356.55pt;margin-top:232.05pt;width:198.45pt;height:150.25pt;z-index:2516583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" filled="f" stroked="f" strokeweight=".5pt">
                            <v:textbox>
                              <w:txbxContent>
                                <w:p w14:paraId="556085E6" w14:textId="77777777" w:rsidR="00C958BB" w:rsidRDefault="00C958BB" w:rsidP="00C958BB">
                                  <w:pPr>
                                    <w:jc w:val="center"/>
                                  </w:pPr>
                                  <w:r w:rsidRPr="0015340B">
                                    <w:t>{{</w:t>
                                  </w:r>
                                  <w:proofErr w:type="spellStart"/>
                                  <w:r w:rsidRPr="0015340B">
                                    <w:t>IMG_</w:t>
                                  </w:r>
                                  <w:r>
                                    <w:t>prodToTest</w:t>
                                  </w:r>
                                  <w:proofErr w:type="spellEnd"/>
                                  <w:r w:rsidRPr="0015340B">
                                    <w:t>}}</w:t>
                                  </w: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45720" distB="45720" distL="114300" distR="114300" simplePos="0" relativeHeight="251658331" behindDoc="0" locked="0" layoutInCell="1" allowOverlap="1" wp14:anchorId="74DC7379" wp14:editId="23027076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3992245</wp:posOffset>
                            </wp:positionV>
                            <wp:extent cx="2348865" cy="862965"/>
                            <wp:effectExtent l="0" t="0" r="13335" b="13970"/>
                            <wp:wrapSquare wrapText="bothSides"/>
                            <wp:docPr id="440686026" name="文字方塊 2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 txBox="1">
                                    <a:spLocks noChangeArrowheads="1"/>
                                  </wps:cNvSpPr>
                                  <wps:spPr bwMode="auto">
                                    <a:xfrm>
                                      <a:off x="0" y="0"/>
                                      <a:ext cx="2348865" cy="862965"/>
                                    </a:xfrm>
                                    <a:prstGeom prst="rect">
                                      <a:avLst/>
                                    </a:prstGeom>
                                    <a:solidFill>
                                      <a:srgbClr val="FFFFFF"/>
                                    </a:solidFill>
                                    <a:ln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:ln>
                                  </wps:spPr>
                                  <wps:txbx>
                                    <w:txbxContent>
                                      <w:p w14:paraId="5146AE8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1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：輸入電源請接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Vin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端子台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br/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2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 xml:space="preserve">Vout 12V 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輸出接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Load-2</w:t>
                                        </w:r>
                                      </w:p>
                                      <w:p w14:paraId="1FA268C8" w14:textId="77777777" w:rsidR="009D7146" w:rsidRPr="000D2146" w:rsidRDefault="009D7146" w:rsidP="009D7146">
                                        <w:pPr>
                                          <w:spacing w:line="400" w:lineRule="exact"/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</w:pP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註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3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：刷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Barcode</w:t>
                                        </w:r>
                                        <w:r w:rsidRPr="000D2146">
                                          <w:rPr>
                                            <w:rFonts w:ascii="Calibri" w:eastAsia="微軟正黑體" w:hAnsi="Calibri" w:cs="Calibri"/>
                                            <w:b/>
                                            <w:color w:val="FF0000"/>
                                            <w:szCs w:val="24"/>
                                          </w:rPr>
                                          <w:t>開始測試</w:t>
                                        </w:r>
                                      </w:p>
                                    </w:txbxContent>
                                  </wps:txbx>
                                  <wps:bodyPr rot="0" vert="horz" wrap="square" lIns="91440" tIns="45720" rIns="91440" bIns="45720" anchor="t" anchorCtr="0" upright="1">
                                    <a:spAutoFit/>
                                  </wps:bodyPr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20000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74DC7379" id="_x0000_s1286" type="#_x0000_t202" style="position:absolute;margin-left:-4.45pt;margin-top:314.35pt;width:184.95pt;height:67.95pt;z-index:251658331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">
                            <v:textbox style="mso-fit-shape-to-text:t">
                              <w:txbxContent>
                                <w:p w14:paraId="5146AE8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1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：輸入電源請接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Vin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端子台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br/>
                                  </w: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2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</w:t>
                                  </w:r>
                                  <w:proofErr w:type="spell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Vout</w:t>
                                  </w:r>
                                  <w:proofErr w:type="spell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 xml:space="preserve"> 12V 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輸出接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Load-2</w:t>
                                  </w:r>
                                </w:p>
                                <w:p w14:paraId="1FA268C8" w14:textId="77777777" w:rsidR="009D7146" w:rsidRPr="000D2146" w:rsidRDefault="009D7146" w:rsidP="009D7146">
                                  <w:pPr>
                                    <w:spacing w:line="400" w:lineRule="exact"/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</w:pPr>
                                  <w:proofErr w:type="gramStart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註</w:t>
                                  </w:r>
                                  <w:proofErr w:type="gramEnd"/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3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：刷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Barcode</w:t>
                                  </w:r>
                                  <w:r w:rsidRPr="000D2146">
                                    <w:rPr>
                                      <w:rFonts w:ascii="Calibri" w:eastAsia="微軟正黑體" w:hAnsi="Calibri" w:cs="Calibri"/>
                                      <w:b/>
                                      <w:color w:val="FF0000"/>
                                      <w:szCs w:val="24"/>
                                    </w:rPr>
                                    <w:t>開始測試</w:t>
                                  </w:r>
                                </w:p>
                              </w:txbxContent>
                            </v:textbox>
                            <w10:wrap type="square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5" behindDoc="0" locked="0" layoutInCell="1" allowOverlap="1" wp14:anchorId="49FEA327" wp14:editId="5550A7CA">
                            <wp:simplePos x="0" y="0"/>
                            <wp:positionH relativeFrom="column">
                              <wp:posOffset>7117715</wp:posOffset>
                            </wp:positionH>
                            <wp:positionV relativeFrom="paragraph">
                              <wp:posOffset>3265805</wp:posOffset>
                            </wp:positionV>
                            <wp:extent cx="1788795" cy="0"/>
                            <wp:effectExtent l="0" t="19050" r="20955" b="19050"/>
                            <wp:wrapNone/>
                            <wp:docPr id="1256040934" name="直線接點 81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788795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08857961" id="直線接點 81" o:spid="_x0000_s1026" style="position:absolute;z-index:253088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0.45pt,257.15pt" to="701.3pt,25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8" behindDoc="0" locked="0" layoutInCell="1" allowOverlap="1" wp14:anchorId="6A7A8F8E" wp14:editId="7AE217B8">
                            <wp:simplePos x="0" y="0"/>
                            <wp:positionH relativeFrom="column">
                              <wp:posOffset>7092951</wp:posOffset>
                            </wp:positionH>
                            <wp:positionV relativeFrom="paragraph">
                              <wp:posOffset>3458623</wp:posOffset>
                            </wp:positionV>
                            <wp:extent cx="1583296" cy="0"/>
                            <wp:effectExtent l="0" t="19050" r="36195" b="19050"/>
                            <wp:wrapNone/>
                            <wp:docPr id="1270281224" name="直線接點 8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1583296" cy="0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w14:anchorId="5F77F3A4" id="直線接點 84" o:spid="_x0000_s1026" style="position:absolute;z-index:253091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58.5pt,272.35pt" to="683.15pt,27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9" behindDoc="0" locked="0" layoutInCell="1" allowOverlap="1" wp14:anchorId="4EB4E594" wp14:editId="0CD842CC">
                            <wp:simplePos x="0" y="0"/>
                            <wp:positionH relativeFrom="column">
                              <wp:posOffset>3965184</wp:posOffset>
                            </wp:positionH>
                            <wp:positionV relativeFrom="paragraph">
                              <wp:posOffset>3127033</wp:posOffset>
                            </wp:positionV>
                            <wp:extent cx="229186" cy="172915"/>
                            <wp:effectExtent l="38100" t="38100" r="19050" b="17780"/>
                            <wp:wrapNone/>
                            <wp:docPr id="1692435587" name="直線單箭頭接點 27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H="1" flipV="1">
                                      <a:off x="0" y="0"/>
                                      <a:ext cx="229186" cy="172915"/>
                                    </a:xfrm>
                                    <a:prstGeom prst="straightConnector1">
                                      <a:avLst/>
                                    </a:prstGeom>
                                    <a:ln w="28575">
                                      <a:solidFill>
                                        <a:srgbClr val="FFC000"/>
                                      </a:solidFill>
                                      <a:tailEnd type="triangle"/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 w14:anchorId="1B891CC1" id="直線單箭頭接點 273" o:spid="_x0000_s1026" type="#_x0000_t32" style="position:absolute;margin-left:312.2pt;margin-top:246.2pt;width:18.05pt;height:13.6pt;flip:x y;z-index:25309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" strokecolor="#ffc000" strokeweight="2.25pt">
                            <v:stroke endarrow="block" joinstyle="miter"/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2" behindDoc="0" locked="0" layoutInCell="1" allowOverlap="1" wp14:anchorId="5F875264" wp14:editId="3E7FF44E">
                            <wp:simplePos x="0" y="0"/>
                            <wp:positionH relativeFrom="column">
                              <wp:posOffset>4183380</wp:posOffset>
                            </wp:positionH>
                            <wp:positionV relativeFrom="paragraph">
                              <wp:posOffset>3073400</wp:posOffset>
                            </wp:positionV>
                            <wp:extent cx="342900" cy="577850"/>
                            <wp:effectExtent l="19050" t="19050" r="19050" b="12700"/>
                            <wp:wrapNone/>
                            <wp:docPr id="1345550307" name="矩形 27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342900" cy="577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38100">
                                      <a:solidFill>
                                        <a:srgbClr val="FFC000"/>
                                      </a:solidFill>
                                    </a:ln>
                                  </wps:spPr>
                                  <wps:style>
                                    <a:lnRef idx="2">
                                      <a:schemeClr val="accent1">
                                        <a:shade val="15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rect w14:anchorId="2CA5D71D" id="矩形 272" o:spid="_x0000_s1026" style="position:absolute;margin-left:329.4pt;margin-top:242pt;width:27pt;height:45.5pt;z-index:25309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" filled="f" strokecolor="#ffc000" strokeweight="3pt"/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4" behindDoc="0" locked="0" layoutInCell="1" allowOverlap="1" wp14:anchorId="2EEB0A35" wp14:editId="55180829">
                            <wp:simplePos x="0" y="0"/>
                            <wp:positionH relativeFrom="column">
                              <wp:posOffset>1275439</wp:posOffset>
                            </wp:positionH>
                            <wp:positionV relativeFrom="paragraph">
                              <wp:posOffset>291326</wp:posOffset>
                            </wp:positionV>
                            <wp:extent cx="4333875" cy="3314065"/>
                            <wp:effectExtent l="0" t="0" r="28575" b="635"/>
                            <wp:wrapNone/>
                            <wp:docPr id="1654917512" name="群組 79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4333875" cy="3314065"/>
                                      <a:chOff x="0" y="0"/>
                                      <a:chExt cx="4334089" cy="3314155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1536859574" name="圖片 5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43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020986" y="1133183"/>
                                        <a:ext cx="1428750" cy="68008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107070494" name="群組 78"/>
                                    <wpg:cNvGrpSpPr/>
                                    <wpg:grpSpPr>
                                      <a:xfrm>
                                        <a:off x="0" y="0"/>
                                        <a:ext cx="4334089" cy="3314155"/>
                                        <a:chOff x="0" y="0"/>
                                        <a:chExt cx="4334089" cy="3314155"/>
                                      </a:xfrm>
                                    </wpg:grpSpPr>
                                    <wpg:grpSp>
                                      <wpg:cNvPr id="1042200215" name="群組 77"/>
                                      <wpg:cNvGrpSpPr/>
                                      <wpg:grpSpPr>
                                        <a:xfrm>
                                          <a:off x="0" y="0"/>
                                          <a:ext cx="4334089" cy="3314155"/>
                                          <a:chOff x="0" y="0"/>
                                          <a:chExt cx="4334089" cy="3314155"/>
                                        </a:xfrm>
                                      </wpg:grpSpPr>
                                      <wpg:grpSp>
                                        <wpg:cNvPr id="1869881712" name="群組 53"/>
                                        <wpg:cNvGrpSpPr/>
                                        <wpg:grpSpPr>
                                          <a:xfrm>
                                            <a:off x="2389781" y="2602955"/>
                                            <a:ext cx="317500" cy="711200"/>
                                            <a:chOff x="0" y="0"/>
                                            <a:chExt cx="317500" cy="711200"/>
                                          </a:xfrm>
                                        </wpg:grpSpPr>
                                        <pic:pic xmlns:pic="http://schemas.openxmlformats.org/drawingml/2006/picture">
                                          <pic:nvPicPr>
                                            <pic:cNvPr id="1649848994" name="圖片 1649848994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4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 flipH="1">
                                              <a:off x="0" y="0"/>
                                              <a:ext cx="317500" cy="7112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  <pic:pic xmlns:pic="http://schemas.openxmlformats.org/drawingml/2006/picture">
                                          <pic:nvPicPr>
                                            <pic:cNvPr id="1843658543" name="圖片 1843658543"/>
                                            <pic:cNvPicPr>
                                              <a:picLocks noChangeAspect="1"/>
                                            </pic:cNvPicPr>
                                          </pic:nvPicPr>
                                          <pic:blipFill>
                                            <a:blip r:embed="rId45" cstate="print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>
                                            <a:xfrm>
                                              <a:off x="44450" y="50800"/>
                                              <a:ext cx="241300" cy="6184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</pic:spPr>
                                        </pic:pic>
                                      </wpg:grpSp>
                                      <wps:wsp>
                                        <wps:cNvPr id="1403751124" name="矩形 1403751124"/>
                                        <wps:cNvSpPr/>
                                        <wps:spPr>
                                          <a:xfrm>
                                            <a:off x="936839" y="1049036"/>
                                            <a:ext cx="3397250" cy="7556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solidFill>
                                              <a:srgbClr val="00B050"/>
                                            </a:solidFill>
                                          </a:ln>
                                        </wps:spPr>
                                        <wps:style>
                                          <a:lnRef idx="2">
                                            <a:schemeClr val="accent6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6"/>
                                          </a:fillRef>
                                          <a:effectRef idx="0">
                                            <a:schemeClr val="accent6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2031663401" name="群組 2031663401"/>
                                        <wpg:cNvGrpSpPr/>
                                        <wpg:grpSpPr>
                                          <a:xfrm>
                                            <a:off x="1901727" y="0"/>
                                            <a:ext cx="1047750" cy="1047750"/>
                                            <a:chOff x="0" y="0"/>
                                            <a:chExt cx="1047750" cy="1047750"/>
                                          </a:xfrm>
                                        </wpg:grpSpPr>
                                        <wpg:grpSp>
                                          <wpg:cNvPr id="1370165997" name="群組 1370165997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1047750" cy="603250"/>
                                              <a:chOff x="0" y="0"/>
                                              <a:chExt cx="1047750" cy="603250"/>
                                            </a:xfrm>
                                          </wpg:grpSpPr>
                                          <pic:pic xmlns:pic="http://schemas.openxmlformats.org/drawingml/2006/picture">
                                            <pic:nvPicPr>
                                              <pic:cNvPr id="931861923" name="圖片 931861923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>
                                              <a:blip r:embed="rId4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292100" y="0"/>
                                                <a:ext cx="425450" cy="15621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  <pic:pic xmlns:pic="http://schemas.openxmlformats.org/drawingml/2006/picture">
                                            <pic:nvPicPr>
                                              <pic:cNvPr id="1530301415" name="圖片 1530301415" descr="10"/>
                                              <pic:cNvPicPr>
                                                <a:picLocks noChangeAspect="1"/>
                                              </pic:cNvPicPr>
                                            </pic:nvPicPr>
                                            <pic:blipFill rotWithShape="1">
                                              <a:blip r:embed="rId47" cstate="email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/>
                                                  </a:ext>
                                                </a:extLst>
                                              </a:blip>
                                              <a:srcRect l="27508" t="15832" r="49911" b="7031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158750"/>
                                                <a:ext cx="1047750" cy="44450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  <wps:wsp>
                                            <wps:cNvPr id="743853508" name="矩形 743853508"/>
                                            <wps:cNvSpPr/>
                                            <wps:spPr>
                                              <a:xfrm>
                                                <a:off x="38100" y="171450"/>
                                                <a:ext cx="965200" cy="4254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2">
                                                <a:schemeClr val="accent2"/>
                                              </a:lnRef>
                                              <a:fillRef idx="1">
                                                <a:schemeClr val="lt1"/>
                                              </a:fillRef>
                                              <a:effectRef idx="0">
                                                <a:schemeClr val="accent2"/>
                                              </a:effectRef>
                                              <a:fontRef idx="minor">
                                                <a:schemeClr val="dk1"/>
                                              </a:fontRef>
                                            </wps:style>
    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    <a:prstTxWarp prst="textNoShape">
                                                <a:avLst/>
                                              </a:prstTxWarp>
                                              <a:noAutofit/>
                                            </wps:bodyPr>
                                          </wps:wsp>
                                        </wpg:grpSp>
                                        <wps:wsp>
                                          <wps:cNvPr id="102512281" name="直線接點 102512281"/>
                                          <wps:cNvCnPr/>
                                          <wps:spPr>
                                            <a:xfrm>
                                              <a:off x="196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08028294" name="直線接點 108028294"/>
                                          <wps:cNvCnPr/>
                                          <wps:spPr>
                                            <a:xfrm>
                                              <a:off x="4000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405849990" name="直線接點 405849990"/>
                                          <wps:cNvCnPr/>
                                          <wps:spPr>
                                            <a:xfrm>
                                              <a:off x="7048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32276640" name="直線接點 232276640"/>
                                          <wps:cNvCnPr/>
                                          <wps:spPr>
                                            <a:xfrm>
                                              <a:off x="9207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chemeClr val="tx1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830775242" name="直線接點 830775242"/>
                                          <wps:cNvCnPr/>
                                          <wps:spPr>
                                            <a:xfrm>
                                              <a:off x="298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640737367" name="直線接點 640737367"/>
                                          <wps:cNvCnPr/>
                                          <wps:spPr>
                                            <a:xfrm>
                                              <a:off x="101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1673181412" name="直線接點 1673181412"/>
                                          <wps:cNvCnPr/>
                                          <wps:spPr>
                                            <a:xfrm>
                                              <a:off x="80645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s:wsp>
                                          <wps:cNvPr id="2001812697" name="直線接點 2001812697"/>
                                          <wps:cNvCnPr/>
                                          <wps:spPr>
                                            <a:xfrm>
                                              <a:off x="609600" y="596900"/>
                                              <a:ext cx="0" cy="45085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19050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</wpg:grpSp>
                                      <wps:wsp>
                                        <wps:cNvPr id="1695390175" name="語音泡泡: 圓角矩形 1695390175"/>
                                        <wps:cNvSpPr/>
                                        <wps:spPr>
                                          <a:xfrm>
                                            <a:off x="0" y="2036364"/>
                                            <a:ext cx="1052195" cy="546735"/>
                                          </a:xfrm>
                                          <a:prstGeom prst="wedgeRoundRectCallout">
                                            <a:avLst>
                                              <a:gd name="adj1" fmla="val 102964"/>
                                              <a:gd name="adj2" fmla="val 4121"/>
                                              <a:gd name="adj3" fmla="val 16667"/>
                                            </a:avLst>
                                          </a:prstGeom>
                                        </wps:spPr>
                                        <wps:style>
                                          <a:lnRef idx="2">
                                            <a:schemeClr val="accent1">
                                              <a:shade val="50000"/>
                                            </a:schemeClr>
                                          </a:lnRef>
                                          <a:fillRef idx="1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lt1"/>
                                          </a:fontRef>
                                        </wps:style>
                                        <wps:txbx>
                                          <w:txbxContent>
                                            <w:p w14:paraId="25E73CB2" w14:textId="77777777" w:rsidR="009D7146" w:rsidRPr="00383E51" w:rsidRDefault="009D7146" w:rsidP="009D7146">
                                              <w:pPr>
                                                <w:jc w:val="center"/>
                                                <w:rPr>
                                                  <w:color w:val="FFFFFF" w:themeColor="background1"/>
                                                  <w:sz w:val="22"/>
                                                  <w:szCs w:val="18"/>
                                                </w:rPr>
                                              </w:pPr>
                                              <w:r w:rsidRPr="00383E51">
                                                <w:rPr>
                                                  <w:rFonts w:ascii="微軟正黑體" w:eastAsia="微軟正黑體" w:hAnsi="微軟正黑體" w:cs="Arial"/>
                                                  <w:color w:val="FFFFFF" w:themeColor="background1"/>
                                                  <w:sz w:val="22"/>
                                                  <w:szCs w:val="22"/>
                                                </w:rPr>
                                                <w:t>{{fix3Desig}}</w:t>
                                              </w:r>
                                            </w:p>
                                            <w:p w14:paraId="331042EB" w14:textId="77777777" w:rsidR="009D7146" w:rsidRDefault="009D7146" w:rsidP="009D7146">
                                              <w:pPr>
                                                <w:jc w:val="center"/>
                                              </w:pPr>
                                            </w:p>
                                          </w:txbxContent>
                                        </wps:txbx>
    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    <a:prstTxWarp prst="textNoShape">
                                            <a:avLst/>
                                          </a:prstTxWarp>
                                          <a:noAutofit/>
                                        </wps:bodyPr>
                                      </wps:wsp>
                                      <wpg:grpSp>
                                        <wpg:cNvPr id="1659836530" name="群組 76"/>
                                        <wpg:cNvGrpSpPr/>
                                        <wpg:grpSpPr>
                                          <a:xfrm>
                                            <a:off x="1258819" y="1783922"/>
                                            <a:ext cx="2666883" cy="1276350"/>
                                            <a:chOff x="0" y="0"/>
                                            <a:chExt cx="2666883" cy="1276350"/>
                                          </a:xfrm>
                                        </wpg:grpSpPr>
                                        <wps:wsp>
                                          <wps:cNvPr id="502680165" name="直線接點 72"/>
                                          <wps:cNvCnPr/>
                                          <wps:spPr>
                                            <a:xfrm>
                                              <a:off x="830253" y="16829"/>
                                              <a:ext cx="0" cy="1016000"/>
                                            </a:xfrm>
                                            <a:prstGeom prst="line">
                                              <a:avLst/>
                                            </a:prstGeom>
                                            <a:ln w="28575">
                                              <a:solidFill>
                                                <a:srgbClr val="FF0000"/>
                                              </a:solidFill>
                                            </a:ln>
                                          </wps:spPr>
                                          <wps:style>
                                            <a:lnRef idx="1">
                                              <a:schemeClr val="accent1"/>
                                            </a:lnRef>
                                            <a:fillRef idx="0">
                                              <a:schemeClr val="accent1"/>
                                            </a:fillRef>
                                            <a:effectRef idx="0">
                                              <a:schemeClr val="accent1"/>
                                            </a:effectRef>
                                            <a:fontRef idx="minor">
                                              <a:schemeClr val="tx1"/>
                                            </a:fontRef>
                                          </wps:style>
                                          <wps:bodyPr/>
                                        </wps:wsp>
                                        <wpg:grpSp>
                                          <wpg:cNvPr id="1389193694" name="群組 75"/>
                                          <wpg:cNvGrpSpPr/>
                                          <wpg:grpSpPr>
                                            <a:xfrm>
                                              <a:off x="0" y="0"/>
                                              <a:ext cx="2666883" cy="1276350"/>
                                              <a:chOff x="0" y="0"/>
                                              <a:chExt cx="2666883" cy="1276350"/>
                                            </a:xfrm>
                                          </wpg:grpSpPr>
                                          <wps:wsp>
                                            <wps:cNvPr id="703774003" name="直線接點 67"/>
                                            <wps:cNvCnPr/>
                                            <wps:spPr>
                                              <a:xfrm>
                                                <a:off x="844862" y="1023207"/>
                                                <a:ext cx="298450" cy="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rgbClr val="FF0000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s:wsp>
                                            <wps:cNvPr id="396046805" name="直線接點 68"/>
                                            <wps:cNvCnPr/>
                                            <wps:spPr>
                                              <a:xfrm>
                                                <a:off x="2429050" y="16829"/>
                                                <a:ext cx="0" cy="6667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  <wpg:grpSp>
                                            <wpg:cNvPr id="657735249" name="群組 74"/>
                                            <wpg:cNvGrpSpPr/>
                                            <wpg:grpSpPr>
                                              <a:xfrm>
                                                <a:off x="0" y="0"/>
                                                <a:ext cx="2666883" cy="1276350"/>
                                                <a:chOff x="0" y="0"/>
                                                <a:chExt cx="2666883" cy="1276350"/>
                                              </a:xfrm>
                                            </wpg:grpSpPr>
                                            <wpg:grpSp>
                                              <wpg:cNvPr id="172544215" name="群組 11"/>
                                              <wpg:cNvGrpSpPr/>
                                              <wpg:grpSpPr>
                                                <a:xfrm>
                                                  <a:off x="0" y="0"/>
                                                  <a:ext cx="1778701" cy="1276350"/>
                                                  <a:chOff x="18026" y="34113"/>
                                                  <a:chExt cx="1778876" cy="1276488"/>
                                                </a:xfrm>
                                              </wpg:grpSpPr>
                                              <wps:wsp>
                                                <wps:cNvPr id="872167384" name="直線接點 3"/>
                                                <wps:cNvCnPr/>
                                                <wps:spPr>
                                                  <a:xfrm>
                                                    <a:off x="1796902" y="34113"/>
                                                    <a:ext cx="0" cy="382772"/>
                                                  </a:xfrm>
                                                  <a:prstGeom prst="line">
                                                    <a:avLst/>
                                                  </a:prstGeom>
                                                  <a:ln w="38100">
                                                    <a:solidFill>
                                                      <a:srgbClr val="FF0000"/>
                                                    </a:solidFill>
                                                  </a:ln>
                                                </wps:spPr>
                                                <wps:style>
                                                  <a:lnRef idx="1">
                                                    <a:schemeClr val="accent1"/>
                                                  </a:lnRef>
                                                  <a:fillRef idx="0">
                                                    <a:schemeClr val="accent1"/>
                                                  </a:fillRef>
                                                  <a:effectRef idx="0">
                                                    <a:schemeClr val="accent1"/>
                                                  </a:effectRef>
                                                  <a:fontRef idx="minor">
                                                    <a:schemeClr val="tx1"/>
                                                  </a:fontRef>
                                                </wps:style>
                                                <wps:bodyPr/>
                                              </wps:wsp>
                                              <wpg:grpSp>
                                                <wpg:cNvPr id="1118266852" name="群組 9"/>
                                                <wpg:cNvGrpSpPr/>
                                                <wpg:grpSpPr>
                                                  <a:xfrm>
                                                    <a:off x="18026" y="34113"/>
                                                    <a:ext cx="1776087" cy="1276488"/>
                                                    <a:chOff x="18026" y="34113"/>
                                                    <a:chExt cx="1776087" cy="1276488"/>
                                                  </a:xfrm>
                                                </wpg:grpSpPr>
                                                <wps:wsp>
                                                  <wps:cNvPr id="681423333" name="直線接點 1"/>
                                                  <wps:cNvCnPr/>
                                                  <wps:spPr>
                                                    <a:xfrm>
                                                      <a:off x="244206" y="50801"/>
                                                      <a:ext cx="0" cy="125980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985313157" name="直線接點 2"/>
                                                  <wps:cNvCnPr/>
                                                  <wps:spPr>
                                                    <a:xfrm>
                                                      <a:off x="230415" y="1302345"/>
                                                      <a:ext cx="938046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8459645" name="直線接點 4"/>
                                                  <wps:cNvCnPr/>
                                                  <wps:spPr>
                                                    <a:xfrm flipH="1">
                                                      <a:off x="244214" y="414670"/>
                                                      <a:ext cx="1549899" cy="221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rgbClr val="FF0000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73272907" name="直線接點 5"/>
                                                  <wps:cNvCnPr/>
                                                  <wps:spPr>
                                                    <a:xfrm>
                                                      <a:off x="1541721" y="34113"/>
                                                      <a:ext cx="0" cy="54226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208471504" name="直線接點 6"/>
                                                  <wps:cNvCnPr/>
                                                  <wps:spPr>
                                                    <a:xfrm flipH="1">
                                                      <a:off x="38090" y="595362"/>
                                                      <a:ext cx="1513842" cy="0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399934405" name="直線接點 7"/>
                                                  <wps:cNvCnPr/>
                                                  <wps:spPr>
                                                    <a:xfrm>
                                                      <a:off x="48729" y="50800"/>
                                                      <a:ext cx="0" cy="111373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  <wps:wsp>
                                                  <wps:cNvPr id="1987417859" name="直線接點 8"/>
                                                  <wps:cNvCnPr/>
                                                  <wps:spPr>
                                                    <a:xfrm>
                                                      <a:off x="18026" y="1177237"/>
                                                      <a:ext cx="1150478" cy="8175"/>
                                                    </a:xfrm>
                                                    <a:prstGeom prst="line">
                                                      <a:avLst/>
                                                    </a:prstGeom>
                                                    <a:ln w="38100">
                                                      <a:solidFill>
                                                        <a:schemeClr val="tx1"/>
                                                      </a:solidFill>
                                                    </a:ln>
                                                  </wps:spPr>
                                                  <wps:style>
                                                    <a:lnRef idx="1">
                                                      <a:schemeClr val="accent1"/>
                                                    </a:lnRef>
                                                    <a:fillRef idx="0">
                                                      <a:schemeClr val="accent1"/>
                                                    </a:fillRef>
                                                    <a:effectRef idx="0">
                                                      <a:schemeClr val="accent1"/>
                                                    </a:effectRef>
                                                    <a:fontRef idx="minor">
                                                      <a:schemeClr val="tx1"/>
                                                    </a:fontRef>
                                                  </wps:style>
                                                  <wps:bodyPr/>
                                                </wps:wsp>
                                              </wpg:grpSp>
                                            </wpg:grpSp>
                                            <wps:wsp>
                                              <wps:cNvPr id="695412867" name="直線接點 64"/>
                                              <wps:cNvCnPr/>
                                              <wps:spPr>
                                                <a:xfrm>
                                                  <a:off x="2659053" y="16829"/>
                                                  <a:ext cx="0" cy="768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221305062" name="直線接點 65"/>
                                              <wps:cNvCnPr/>
                                              <wps:spPr>
                                                <a:xfrm flipH="1">
                                                  <a:off x="819033" y="787595"/>
                                                  <a:ext cx="1847850" cy="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rgbClr val="FF0000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1188171582" name="直線接點 69"/>
                                              <wps:cNvCnPr/>
                                              <wps:spPr>
                                                <a:xfrm flipH="1">
                                                  <a:off x="628299" y="686618"/>
                                                  <a:ext cx="1809750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  <wps:wsp>
                                              <wps:cNvPr id="750604921" name="直線接點 71"/>
                                              <wps:cNvCnPr/>
                                              <wps:spPr>
                                                <a:xfrm>
                                                  <a:off x="628299" y="905401"/>
                                                  <a:ext cx="521335" cy="6350"/>
                                                </a:xfrm>
                                                <a:prstGeom prst="line">
                                                  <a:avLst/>
                                                </a:prstGeom>
                                                <a:ln w="28575">
                                                  <a:solidFill>
                                                    <a:schemeClr val="tx1"/>
                                                  </a:solidFill>
                                                </a:ln>
                                              </wps:spPr>
                                              <wps:style>
                                                <a:lnRef idx="1">
                                                  <a:schemeClr val="accent1"/>
                                                </a:lnRef>
                                                <a:fillRef idx="0">
                                                  <a:schemeClr val="accent1"/>
                                                </a:fillRef>
                                                <a:effectRef idx="0">
                                                  <a:schemeClr val="accent1"/>
                                                </a:effectRef>
                                                <a:fontRef idx="minor">
                                                  <a:schemeClr val="tx1"/>
                                                </a:fontRef>
                                              </wps:style>
                                              <wps:bodyPr/>
                                            </wps:wsp>
                                          </wpg:grpSp>
                                          <wps:wsp>
                                            <wps:cNvPr id="1268715966" name="直線接點 73"/>
                                            <wps:cNvCnPr/>
                                            <wps:spPr>
                                              <a:xfrm>
                                                <a:off x="628299" y="22439"/>
                                                <a:ext cx="0" cy="895350"/>
                                              </a:xfrm>
                                              <a:prstGeom prst="line">
                                                <a:avLst/>
                                              </a:prstGeom>
                                              <a:ln w="28575">
                                                <a:solidFill>
                                                  <a:schemeClr val="tx1"/>
                                                </a:solidFill>
                                              </a:ln>
                                            </wps:spPr>
                                            <wps:style>
                                              <a:lnRef idx="1">
                                                <a:schemeClr val="accent1"/>
                                              </a:lnRef>
                                              <a:fillRef idx="0">
                                                <a:schemeClr val="accent1"/>
                                              </a:fillRef>
                                              <a:effectRef idx="0">
                                                <a:schemeClr val="accent1"/>
                                              </a:effectRef>
                                              <a:fontRef idx="minor">
                                                <a:schemeClr val="tx1"/>
                                              </a:fontRef>
                                            </wps:style>
                                            <wps:bodyPr/>
                                          </wps:wsp>
                                        </wpg:grpSp>
                                      </wpg:grpSp>
                                    </wpg:grpSp>
                                    <pic:pic xmlns:pic="http://schemas.openxmlformats.org/drawingml/2006/picture">
                                      <pic:nvPicPr>
                                        <pic:cNvPr id="670749870" name="圖片 1"/>
                                        <pic:cNvPicPr>
                                          <a:picLocks noChangeAspect="1"/>
                                        </pic:cNvPicPr>
                                      </pic:nvPicPr>
                                      <pic:blipFill>
                                        <a:blip r:embed="rId4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2569295" y="1150013"/>
                                          <a:ext cx="1659890" cy="65024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wpg:grpSp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2EEB0A35" id="_x0000_s1287" style="position:absolute;margin-left:100.45pt;margin-top:22.95pt;width:341.25pt;height:260.95pt;z-index:251658334;mso-position-horizontal-relative:text;mso-position-vertical-relative:text" coordsize="43340,33141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">
                            <v:shape id="圖片 55" o:spid="_x0000_s1288" type="#_x0000_t75" style="position:absolute;left:10209;top:11331;width:14288;height:68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">
                              <v:imagedata r:id="rId52" o:title=""/>
                            </v:shape>
                            <v:group id="群組 78" o:spid="_x0000_s1289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">
                              <v:group id="群組 77" o:spid="_x0000_s1290" style="position:absolute;width:43340;height:33141" coordsize="43340,33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">
                                <v:group id="群組 53" o:spid="_x0000_s1291" style="position:absolute;left:23897;top:26029;width:3175;height:7112" coordsize="3175,7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">
                                  <v:shape id="圖片 1649848994" o:spid="_x0000_s1292" type="#_x0000_t75" style="position:absolute;width:3175;height:7112;flip:x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">
                                    <v:imagedata r:id="rId53" o:title=""/>
                                  </v:shape>
                                  <v:shape id="圖片 1843658543" o:spid="_x0000_s1293" type="#_x0000_t75" style="position:absolute;left:444;top:508;width:2413;height:6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">
                                    <v:imagedata r:id="rId54" o:title=""/>
                                  </v:shape>
                                </v:group>
                                <v:rect id="矩形 1403751124" o:spid="_x0000_s1294" style="position:absolute;left:9368;top:10490;width:33972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" filled="f" strokecolor="#00b050" strokeweight="1pt"/>
                                <v:group id="群組 2031663401" o:spid="_x0000_s1295" style="position:absolute;left:19017;width:10477;height:10477" coordsize="10477,104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">
                                  <v:group id="群組 1370165997" o:spid="_x0000_s1296" style="position:absolute;width:10477;height:6032" coordsize="10477,60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">
                                    <v:shape id="圖片 931861923" o:spid="_x0000_s1297" type="#_x0000_t75" style="position:absolute;left:2921;width:4254;height:15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">
                                      <v:imagedata r:id="rId55" o:title=""/>
                                    </v:shape>
                                    <v:shape id="圖片 1530301415" o:spid="_x0000_s1298" type="#_x0000_t75" alt="10" style="position:absolute;top:1587;width:10477;height: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">
                                      <v:imagedata r:id="rId56" o:title="10" croptop="10376f" cropbottom="46082f" cropleft="18028f" cropright="32710f"/>
                                    </v:shape>
                                    <v:rect id="矩形 743853508" o:spid="_x0000_s1299" style="position:absolute;left:381;top:1714;width:9652;height:425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" filled="f" strokecolor="red" strokeweight="1pt"/>
                                  </v:group>
                                  <v:line id="直線接點 102512281" o:spid="_x0000_s1300" style="position:absolute;visibility:visible;mso-wrap-style:square" from="1968,5969" to="196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108028294" o:spid="_x0000_s1301" style="position:absolute;visibility:visible;mso-wrap-style:square" from="4000,5969" to="4000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" strokecolor="black [3213]" strokeweight="1.5pt">
                                    <v:stroke joinstyle="miter"/>
                                  </v:line>
                                  <v:line id="直線接點 405849990" o:spid="_x0000_s1302" style="position:absolute;visibility:visible;mso-wrap-style:square" from="7048,5969" to="7048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232276640" o:spid="_x0000_s1303" style="position:absolute;visibility:visible;mso-wrap-style:square" from="9207,5969" to="9207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" strokecolor="black [3213]" strokeweight="1.5pt">
                                    <v:stroke joinstyle="miter"/>
                                  </v:line>
                                  <v:line id="直線接點 830775242" o:spid="_x0000_s1304" style="position:absolute;visibility:visible;mso-wrap-style:square" from="2984,5969" to="298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640737367" o:spid="_x0000_s1305" style="position:absolute;visibility:visible;mso-wrap-style:square" from="1016,5969" to="101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" strokecolor="red" strokeweight="1.5pt">
                                    <v:stroke joinstyle="miter"/>
                                  </v:line>
                                  <v:line id="直線接點 1673181412" o:spid="_x0000_s1306" style="position:absolute;visibility:visible;mso-wrap-style:square" from="8064,5969" to="8064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" strokecolor="red" strokeweight="1.5pt">
                                    <v:stroke joinstyle="miter"/>
                                  </v:line>
                                  <v:line id="直線接點 2001812697" o:spid="_x0000_s1307" style="position:absolute;visibility:visible;mso-wrap-style:square" from="6096,5969" to="6096,10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" strokecolor="red" strokeweight="1.5pt">
                                    <v:stroke joinstyle="miter"/>
                                  </v:line>
                                </v:group>
                                <v:shape id="語音泡泡: 圓角矩形 1695390175" o:spid="_x0000_s1308" type="#_x0000_t62" style="position:absolute;top:20363;width:10521;height:5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" adj="33040,11690" fillcolor="#5b9bd5 [3204]" strokecolor="#1f4d78 [1604]" strokeweight="1pt">
                                  <v:textbox>
                                    <w:txbxContent>
                                      <w:p w14:paraId="25E73CB2" w14:textId="77777777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{{fix3Desig}}</w:t>
                                        </w:r>
                                      </w:p>
                                      <w:p w14:paraId="331042EB" w14:textId="77777777" w:rsidR="009D7146" w:rsidRDefault="009D7146" w:rsidP="009D7146">
                                        <w:pPr>
                                          <w:jc w:val="center"/>
                                        </w:pPr>
                                      </w:p>
                                    </w:txbxContent>
                                  </v:textbox>
                                </v:shape>
                                <v:group id="群組 76" o:spid="_x0000_s1309" style="position:absolute;left:12588;top:17839;width:26669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">
                                  <v:line id="直線接點 72" o:spid="_x0000_s1310" style="position:absolute;visibility:visible;mso-wrap-style:square" from="8302,168" to="8302,103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" strokecolor="red" strokeweight="2.25pt">
                                    <v:stroke joinstyle="miter"/>
                                  </v:line>
                                  <v:group id="群組 75" o:spid="_x0000_s1311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">
                                    <v:line id="直線接點 67" o:spid="_x0000_s1312" style="position:absolute;visibility:visible;mso-wrap-style:square" from="8448,10232" to="11433,102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" strokecolor="red" strokeweight="2.25pt">
                                      <v:stroke joinstyle="miter"/>
                                    </v:line>
                                    <v:line id="直線接點 68" o:spid="_x0000_s1313" style="position:absolute;visibility:visible;mso-wrap-style:square" from="24290,168" to="24290,683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" strokecolor="black [3213]" strokeweight="2.25pt">
                                      <v:stroke joinstyle="miter"/>
                                    </v:line>
                                    <v:group id="群組 74" o:spid="_x0000_s1314" style="position:absolute;width:26668;height:12763" coordsize="26668,12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">
                                      <v:group id="群組 11" o:spid="_x0000_s1315" style="position:absolute;width:17787;height:12763" coordorigin="180,341" coordsize="17788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">
                                        <v:line id="直線接點 3" o:spid="_x0000_s1316" style="position:absolute;visibility:visible;mso-wrap-style:square" from="17969,341" to="17969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" strokecolor="red" strokeweight="3pt">
                                          <v:stroke joinstyle="miter"/>
                                        </v:line>
                                        <v:group id="群組 9" o:spid="_x0000_s1317" style="position:absolute;left:180;top:341;width:17761;height:12765" coordorigin="180,341" coordsize="17760,12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">
                                          <v:line id="直線接點 1" o:spid="_x0000_s1318" style="position:absolute;visibility:visible;mso-wrap-style:square" from="2442,508" to="2442,1310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" strokecolor="red" strokeweight="3pt">
                                            <v:stroke joinstyle="miter"/>
                                          </v:line>
                                          <v:line id="直線接點 2" o:spid="_x0000_s1319" style="position:absolute;visibility:visible;mso-wrap-style:square" from="2304,13023" to="11684,1302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" strokecolor="red" strokeweight="3pt">
                                            <v:stroke joinstyle="miter"/>
                                          </v:line>
                                          <v:line id="直線接點 4" o:spid="_x0000_s1320" style="position:absolute;flip:x;visibility:visible;mso-wrap-style:square" from="2442,4146" to="17941,41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" strokecolor="red" strokeweight="3pt">
                                            <v:stroke joinstyle="miter"/>
                                          </v:line>
                                          <v:line id="直線接點 5" o:spid="_x0000_s1321" style="position:absolute;visibility:visible;mso-wrap-style:square" from="15417,341" to="15417,57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" strokecolor="black [3213]" strokeweight="3pt">
                                            <v:stroke joinstyle="miter"/>
                                          </v:line>
                                          <v:line id="直線接點 6" o:spid="_x0000_s1322" style="position:absolute;flip:x;visibility:visible;mso-wrap-style:square" from="380,5953" to="15519,59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" strokecolor="black [3213]" strokeweight="3pt">
                                            <v:stroke joinstyle="miter"/>
                                          </v:line>
                                          <v:line id="直線接點 7" o:spid="_x0000_s1323" style="position:absolute;visibility:visible;mso-wrap-style:square" from="487,508" to="487,11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" strokecolor="black [3213]" strokeweight="3pt">
                                            <v:stroke joinstyle="miter"/>
                                          </v:line>
                                          <v:line id="直線接點 8" o:spid="_x0000_s1324" style="position:absolute;visibility:visible;mso-wrap-style:square" from="180,11772" to="11685,1185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" strokecolor="black [3213]" strokeweight="3pt">
                                            <v:stroke joinstyle="miter"/>
                                          </v:line>
                                        </v:group>
                                      </v:group>
                                      <v:line id="直線接點 64" o:spid="_x0000_s1325" style="position:absolute;visibility:visible;mso-wrap-style:square" from="26590,168" to="26590,785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5" o:spid="_x0000_s1326" style="position:absolute;flip:x;visibility:visible;mso-wrap-style:square" from="8190,7875" to="26668,787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" strokecolor="red" strokeweight="2.25pt">
                                        <v:stroke joinstyle="miter"/>
                                      </v:line>
                                      <v:line id="直線接點 69" o:spid="_x0000_s1327" style="position:absolute;flip:x;visibility:visible;mso-wrap-style:square" from="6282,6866" to="24380,692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" strokecolor="black [3213]" strokeweight="2.25pt">
                                        <v:stroke joinstyle="miter"/>
                                      </v:line>
                                      <v:line id="直線接點 71" o:spid="_x0000_s1328" style="position:absolute;visibility:visible;mso-wrap-style:square" from="6282,9054" to="11496,9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" strokecolor="black [3213]" strokeweight="2.25pt">
                                        <v:stroke joinstyle="miter"/>
                                      </v:line>
                                    </v:group>
                                    <v:line id="直線接點 73" o:spid="_x0000_s1329" style="position:absolute;visibility:visible;mso-wrap-style:square" from="6282,224" to="6282,91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" strokecolor="black [3213]" strokeweight="2.25pt">
                                      <v:stroke joinstyle="miter"/>
                                    </v:line>
                                  </v:group>
                                </v:group>
                              </v:group>
                              <v:shape id="圖片 1" o:spid="_x0000_s1330" type="#_x0000_t75" style="position:absolute;left:25692;top:11500;width:16599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">
                                <v:imagedata r:id="rId57" o:title=""/>
                              </v:shape>
                            </v:group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2" behindDoc="0" locked="0" layoutInCell="1" allowOverlap="1" wp14:anchorId="55C7BBC7" wp14:editId="6A7B9463">
                            <wp:simplePos x="0" y="0"/>
                            <wp:positionH relativeFrom="column">
                              <wp:posOffset>8344645</wp:posOffset>
                            </wp:positionH>
                            <wp:positionV relativeFrom="paragraph">
                              <wp:posOffset>3730542</wp:posOffset>
                            </wp:positionV>
                            <wp:extent cx="1052195" cy="546735"/>
                            <wp:effectExtent l="0" t="457200" r="14605" b="24765"/>
                            <wp:wrapNone/>
                            <wp:docPr id="235559545" name="語音泡泡: 圓角矩形 114290104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/>
                                  <wps:spPr>
                                    <a:xfrm>
                                      <a:off x="0" y="0"/>
                                      <a:ext cx="1052195" cy="546735"/>
                                    </a:xfrm>
                                    <a:prstGeom prst="wedgeRoundRectCallout">
                                      <a:avLst>
                                        <a:gd name="adj1" fmla="val -40510"/>
                                        <a:gd name="adj2" fmla="val -125259"/>
                                        <a:gd name="adj3" fmla="val 16667"/>
                                      </a:avLst>
                                    </a:prstGeom>
                                  </wps:spPr>
                                  <wps:style>
                                    <a:lnRef idx="2">
                                      <a:schemeClr val="accent1">
                                        <a:shade val="50000"/>
                                      </a:schemeClr>
                                    </a:lnRef>
                                    <a:fillRef idx="1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lt1"/>
                                    </a:fontRef>
                                  </wps:style>
                                  <wps:txbx>
                                    <w:txbxContent>
                                      <w:p w14:paraId="11E40B70" w14:textId="5AB1A9BC" w:rsidR="009D7146" w:rsidRPr="00383E51" w:rsidRDefault="009D7146" w:rsidP="009D7146">
                                        <w:pPr>
                                          <w:jc w:val="center"/>
                                          <w:rPr>
                                            <w:color w:val="FFFFFF" w:themeColor="background1"/>
                                            <w:sz w:val="22"/>
                                            <w:szCs w:val="18"/>
                                          </w:rPr>
                                        </w:pP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{{fix</w:t>
                                        </w:r>
                                        <w:r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1</w:t>
                                        </w:r>
                                        <w:r w:rsidR="0084773B">
                                          <w:rPr>
                                            <w:rFonts w:ascii="微軟正黑體" w:eastAsia="微軟正黑體" w:hAnsi="微軟正黑體" w:cs="Arial" w:hint="eastAsia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3</w:t>
                                        </w:r>
                                        <w:r w:rsidRPr="00383E51">
                                          <w:rPr>
                                            <w:rFonts w:ascii="微軟正黑體" w:eastAsia="微軟正黑體" w:hAnsi="微軟正黑體" w:cs="Arial"/>
                                            <w:color w:val="FFFFFF" w:themeColor="background1"/>
                                            <w:sz w:val="22"/>
                                            <w:szCs w:val="22"/>
                                          </w:rPr>
                                          <w:t>Desig}}</w:t>
                                        </w:r>
                                      </w:p>
                                      <w:p w14:paraId="749787E6" w14:textId="77777777" w:rsidR="009D7146" w:rsidRPr="00EC6B32" w:rsidRDefault="009D7146" w:rsidP="009D7146">
                                        <w:pPr>
                                          <w:jc w:val="center"/>
                                          <w:rPr>
                                            <w:rFonts w:asciiTheme="majorHAnsi" w:hAnsiTheme="majorHAnsi" w:cstheme="majorHAnsi"/>
                                            <w:color w:val="EE0000"/>
                                          </w:rPr>
                                        </w:pPr>
                                      </w:p>
                                    </w:txbxContent>
                                  </wps:txbx>
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<a:prstTxWarp prst="textNoShape">
                                      <a:avLst/>
                                    </a:prstTxWarp>
                                    <a:noAutofit/>
                                  </wps:bodyPr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shape w14:anchorId="55C7BBC7" id="_x0000_s1331" type="#_x0000_t62" style="position:absolute;margin-left:657.05pt;margin-top:293.75pt;width:82.85pt;height:43.05pt;z-index:2516583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" adj="2050,-16256" fillcolor="#5b9bd5 [3204]" strokecolor="#1f4d78 [1604]" strokeweight="1pt">
                            <v:textbox>
                              <w:txbxContent>
                                <w:p w14:paraId="11E40B70" w14:textId="5AB1A9BC" w:rsidR="009D7146" w:rsidRPr="00383E51" w:rsidRDefault="009D7146" w:rsidP="009D7146">
                                  <w:pPr>
                                    <w:jc w:val="center"/>
                                    <w:rPr>
                                      <w:color w:val="FFFFFF" w:themeColor="background1"/>
                                      <w:sz w:val="22"/>
                                      <w:szCs w:val="18"/>
                                    </w:rPr>
                                  </w:pP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{{fix</w:t>
                                  </w:r>
                                  <w:r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1</w:t>
                                  </w:r>
                                  <w:r w:rsidR="0084773B">
                                    <w:rPr>
                                      <w:rFonts w:ascii="微軟正黑體" w:eastAsia="微軟正黑體" w:hAnsi="微軟正黑體" w:cs="Arial" w:hint="eastAsia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3</w:t>
                                  </w:r>
                                  <w:r w:rsidRPr="00383E51">
                                    <w:rPr>
                                      <w:rFonts w:ascii="微軟正黑體" w:eastAsia="微軟正黑體" w:hAnsi="微軟正黑體" w:cs="Arial"/>
                                      <w:color w:val="FFFFFF" w:themeColor="background1"/>
                                      <w:sz w:val="22"/>
                                      <w:szCs w:val="22"/>
                                    </w:rPr>
                                    <w:t>Desig}}</w:t>
                                  </w:r>
                                </w:p>
                                <w:p w14:paraId="749787E6" w14:textId="77777777" w:rsidR="009D7146" w:rsidRPr="00EC6B32" w:rsidRDefault="009D7146" w:rsidP="009D7146">
                                  <w:pPr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EE0000"/>
                                    </w:rPr>
                                  </w:pPr>
                                </w:p>
                              </w:txbxContent>
                            </v:textbox>
                          </v:shap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g">
                        <w:drawing>
                          <wp:anchor distT="0" distB="0" distL="114300" distR="114300" simplePos="0" relativeHeight="251658333" behindDoc="0" locked="0" layoutInCell="1" allowOverlap="1" wp14:anchorId="21F884AA" wp14:editId="5B0E77D5">
                            <wp:simplePos x="0" y="0"/>
                            <wp:positionH relativeFrom="column">
                              <wp:posOffset>7636979</wp:posOffset>
                            </wp:positionH>
                            <wp:positionV relativeFrom="paragraph">
                              <wp:posOffset>92820</wp:posOffset>
                            </wp:positionV>
                            <wp:extent cx="1549400" cy="2411095"/>
                            <wp:effectExtent l="0" t="0" r="12700" b="8255"/>
                            <wp:wrapNone/>
                            <wp:docPr id="1411416791" name="群組 80"/>
                            <wp:cNvGraphicFramePr/>
                            <a:graphic xmlns:a="http://schemas.openxmlformats.org/drawingml/2006/main">
                              <a:graphicData uri="http://schemas.microsoft.com/office/word/2010/wordprocessingGroup">
                                <wpg:wgp>
                                  <wpg:cNvGrpSpPr/>
                                  <wpg:grpSpPr>
                                    <a:xfrm>
                                      <a:off x="0" y="0"/>
                                      <a:ext cx="1549400" cy="2411095"/>
                                      <a:chOff x="0" y="0"/>
                                      <a:chExt cx="1549400" cy="2411603"/>
                                    </a:xfrm>
                                  </wpg:grpSpPr>
                                  <pic:pic xmlns:pic="http://schemas.openxmlformats.org/drawingml/2006/picture">
                                    <pic:nvPicPr>
                                      <pic:cNvPr id="811716149" name="圖片 5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5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855878" y="1755648"/>
                                        <a:ext cx="641350" cy="65595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  <wpg:grpSp>
                                    <wpg:cNvPr id="163767971" name="群組 163767971"/>
                                    <wpg:cNvGrpSpPr/>
                                    <wpg:grpSpPr>
                                      <a:xfrm>
                                        <a:off x="241401" y="0"/>
                                        <a:ext cx="1047750" cy="1657350"/>
                                        <a:chOff x="0" y="0"/>
                                        <a:chExt cx="1047750" cy="1657350"/>
                                      </a:xfrm>
                                    </wpg:grpSpPr>
                                    <wpg:grpSp>
                                      <wpg:cNvPr id="33850360" name="群組 33850360"/>
                                      <wpg:cNvGrpSpPr/>
                                      <wpg:grpSpPr>
                                        <a:xfrm>
                                          <a:off x="0" y="0"/>
                                          <a:ext cx="1047750" cy="1231265"/>
                                          <a:chOff x="0" y="0"/>
                                          <a:chExt cx="1047750" cy="1231265"/>
                                        </a:xfrm>
                                      </wpg:grpSpPr>
                                      <pic:pic xmlns:pic="http://schemas.openxmlformats.org/drawingml/2006/picture">
                                        <pic:nvPicPr>
                                          <pic:cNvPr id="1123528060" name="圖片 1123528060" descr="10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 rotWithShape="1">
                                          <a:blip r:embed="rId47" cstate="email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/>
                                              </a:ext>
                                            </a:extLst>
                                          </a:blip>
                                          <a:srcRect l="27508" t="59172" r="49911" b="7006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146050"/>
                                            <a:ext cx="1047750" cy="108521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  <pic:pic xmlns:pic="http://schemas.openxmlformats.org/drawingml/2006/picture">
                                        <pic:nvPicPr>
                                          <pic:cNvPr id="806471693" name="圖片 806471693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5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177800" y="0"/>
                                            <a:ext cx="641350" cy="1422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wpg:grpSp>
                                    <wpg:grpSp>
                                      <wpg:cNvPr id="1633179681" name="群組 1633179681"/>
                                      <wpg:cNvGrpSpPr/>
                                      <wpg:grpSpPr>
                                        <a:xfrm>
                                          <a:off x="368300" y="1206500"/>
                                          <a:ext cx="311150" cy="450850"/>
                                          <a:chOff x="0" y="0"/>
                                          <a:chExt cx="311150" cy="450850"/>
                                        </a:xfrm>
                                      </wpg:grpSpPr>
                                      <wps:wsp>
                                        <wps:cNvPr id="1848218525" name="直線接點 1848218525"/>
                                        <wps:cNvCnPr/>
                                        <wps:spPr>
                                          <a:xfrm>
                                            <a:off x="952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39350774" name="直線接點 39350774"/>
                                        <wps:cNvCnPr/>
                                        <wps:spPr>
                                          <a:xfrm>
                                            <a:off x="3111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chemeClr val="tx1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1668396776" name="直線接點 1668396776"/>
                                        <wps:cNvCnPr/>
                                        <wps:spPr>
                                          <a:xfrm>
                                            <a:off x="19685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  <wps:wsp>
                                        <wps:cNvPr id="732523949" name="直線接點 732523949"/>
                                        <wps:cNvCnPr/>
                                        <wps:spPr>
                                          <a:xfrm>
                                            <a:off x="0" y="0"/>
                                            <a:ext cx="0" cy="450850"/>
                                          </a:xfrm>
                                          <a:prstGeom prst="line">
                                            <a:avLst/>
                                          </a:prstGeom>
                                          <a:ln w="19050">
                                            <a:solidFill>
                                              <a:srgbClr val="FF0000"/>
                                            </a:solidFill>
                                          </a:ln>
                                        </wps:spPr>
                                        <wps:style>
                                          <a:lnRef idx="1">
                                            <a:schemeClr val="accent1"/>
                                          </a:lnRef>
                                          <a:fillRef idx="0">
                                            <a:schemeClr val="accent1"/>
                                          </a:fillRef>
                                          <a:effectRef idx="0">
                                            <a:schemeClr val="accent1"/>
                                          </a:effectRef>
                                          <a:fontRef idx="minor">
                                            <a:schemeClr val="tx1"/>
                                          </a:fontRef>
                                        </wps:style>
                                        <wps:bodyPr/>
                                      </wps:wsp>
                                    </wpg:grpSp>
                                  </wpg:grpSp>
                                  <wps:wsp>
                                    <wps:cNvPr id="779376125" name="矩形 779376125"/>
                                    <wps:cNvSpPr/>
                                    <wps:spPr>
                                      <a:xfrm>
                                        <a:off x="0" y="1653235"/>
                                        <a:ext cx="1549400" cy="75565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solidFill>
                                          <a:srgbClr val="00B050"/>
                                        </a:solidFill>
                                      </a:ln>
                                    </wps:spPr>
                                    <wps:style>
                                      <a:lnRef idx="2">
                                        <a:schemeClr val="accent6">
                                          <a:shade val="50000"/>
                                        </a:schemeClr>
                                      </a:lnRef>
                                      <a:fillRef idx="1">
                                        <a:schemeClr val="accent6"/>
                                      </a:fillRef>
                                      <a:effectRef idx="0">
                                        <a:schemeClr val="accent6"/>
                                      </a:effectRef>
                                      <a:fontRef idx="minor">
                                        <a:schemeClr val="lt1"/>
                                      </a:fontRef>
                                    </wps:style>
    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    <a:prstTxWarp prst="textNoShape">
                                        <a:avLst/>
                                      </a:prstTxWarp>
                                      <a:noAutofit/>
                                    </wps:bodyPr>
                                  </wps:wsp>
                                  <pic:pic xmlns:pic="http://schemas.openxmlformats.org/drawingml/2006/picture">
                                    <pic:nvPicPr>
                                      <pic:cNvPr id="1627595873" name="圖片 1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6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14630" y="1755648"/>
                                        <a:ext cx="751205" cy="647065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wpg:wg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group w14:anchorId="73128CD1" id="群組 80" o:spid="_x0000_s1026" style="position:absolute;margin-left:601.35pt;margin-top:7.3pt;width:122pt;height:189.85pt;z-index:253086720" coordsize="15494,24116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">
                            <v:shape id="圖片 54" o:spid="_x0000_s1027" type="#_x0000_t75" style="position:absolute;left:8558;top:17556;width:6414;height:65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">
                              <v:imagedata r:id="rId101" o:title=""/>
                            </v:shape>
                            <v:group id="群組 163767971" o:spid="_x0000_s1028" style="position:absolute;left:2414;width:10477;height:16573" coordsize="10477,165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">
                              <v:group id="群組 33850360" o:spid="_x0000_s1029" style="position:absolute;width:10477;height:12312" coordsize="10477,123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">
                                <v:shape id="圖片 1123528060" o:spid="_x0000_s1030" type="#_x0000_t75" alt="10" style="position:absolute;top:1460;width:10477;height:10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">
                                  <v:imagedata r:id="rId102" o:title="10" croptop="38779f" cropbottom="4591f" cropleft="18028f" cropright="32710f"/>
                                </v:shape>
                                <v:shape id="圖片 806471693" o:spid="_x0000_s1031" type="#_x0000_t75" style="position:absolute;left:1778;width:6413;height:1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">
                                  <v:imagedata r:id="rId103" o:title=""/>
                                </v:shape>
                              </v:group>
                              <v:group id="群組 1633179681" o:spid="_x0000_s1032" style="position:absolute;left:3683;top:12065;width:3111;height:4508" coordsize="311150,4508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">
                                <v:line id="直線接點 1848218525" o:spid="_x0000_s1033" style="position:absolute;visibility:visible;mso-wrap-style:square" from="95250,0" to="952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" strokecolor="black [3213]" strokeweight="1.5pt">
                                  <v:stroke joinstyle="miter"/>
                                </v:line>
                                <v:line id="直線接點 39350774" o:spid="_x0000_s1034" style="position:absolute;visibility:visible;mso-wrap-style:square" from="311150,0" to="3111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" strokecolor="black [3213]" strokeweight="1.5pt">
                                  <v:stroke joinstyle="miter"/>
                                </v:line>
                                <v:line id="直線接點 1668396776" o:spid="_x0000_s1035" style="position:absolute;visibility:visible;mso-wrap-style:square" from="196850,0" to="19685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" strokecolor="red" strokeweight="1.5pt">
                                  <v:stroke joinstyle="miter"/>
                                </v:line>
                                <v:line id="直線接點 732523949" o:spid="_x0000_s1036" style="position:absolute;visibility:visible;mso-wrap-style:square" from="0,0" to="0,45085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" strokecolor="red" strokeweight="1.5pt">
                                  <v:stroke joinstyle="miter"/>
                                </v:line>
                              </v:group>
                            </v:group>
                            <v:rect id="矩形 779376125" o:spid="_x0000_s1037" style="position:absolute;top:16532;width:15494;height:755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" filled="f" strokecolor="#00b050" strokeweight="1pt"/>
                            <v:shape id="圖片 1" o:spid="_x0000_s1038" type="#_x0000_t75" style="position:absolute;left:146;top:17556;width:7512;height:6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">
                              <v:imagedata r:id="rId104" o:title=""/>
                            </v:shape>
                          </v:group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6" behindDoc="0" locked="0" layoutInCell="1" allowOverlap="1" wp14:anchorId="47FBA104" wp14:editId="1B5CEC40">
                            <wp:simplePos x="0" y="0"/>
                            <wp:positionH relativeFrom="column">
                              <wp:posOffset>8880530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783742"/>
                            <wp:effectExtent l="19050" t="0" r="19050" b="35560"/>
                            <wp:wrapNone/>
                            <wp:docPr id="823362949" name="直線接點 8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83742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15A7F6D4" id="直線接點 82" o:spid="_x0000_s1026" style="position:absolute;z-index:25308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99.25pt,197pt" to="699.25pt,25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37" behindDoc="0" locked="0" layoutInCell="1" allowOverlap="1" wp14:anchorId="56E005E7" wp14:editId="6B4F40AA">
                            <wp:simplePos x="0" y="0"/>
                            <wp:positionH relativeFrom="column">
                              <wp:posOffset>8665845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65606"/>
                            <wp:effectExtent l="19050" t="0" r="19050" b="25400"/>
                            <wp:wrapNone/>
                            <wp:docPr id="1271433388" name="直線接點 8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65606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05C56863" id="直線接點 83" o:spid="_x0000_s1026" style="position:absolute;z-index:25309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82.35pt,197pt" to="682.35pt,27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0" behindDoc="0" locked="0" layoutInCell="1" allowOverlap="1" wp14:anchorId="5A709A1D" wp14:editId="2CD53B27">
                            <wp:simplePos x="0" y="0"/>
                            <wp:positionH relativeFrom="column">
                              <wp:posOffset>8101302</wp:posOffset>
                            </wp:positionH>
                            <wp:positionV relativeFrom="paragraph">
                              <wp:posOffset>2494114</wp:posOffset>
                            </wp:positionV>
                            <wp:extent cx="0" cy="773511"/>
                            <wp:effectExtent l="19050" t="0" r="19050" b="26670"/>
                            <wp:wrapNone/>
                            <wp:docPr id="1461198574" name="直線接點 277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773511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rgbClr val="FF0000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581A840B" id="直線接點 277" o:spid="_x0000_s1026" style="position:absolute;z-index:25309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37.9pt,196.4pt" to="637.9pt,25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" strokecolor="red" strokeweight="2.25pt">
                            <v:stroke joinstyle="miter"/>
                          </v:line>
                        </w:pict>
                      </mc:Fallback>
                    </mc:AlternateContent>
                  </w:r>
                  <w:r w:rsidR="009D7146" w:rsidRPr="009D7146">
                    <w:rPr>
                      <w:rFonts w:ascii="微軟正黑體" w:eastAsia="微軟正黑體" w:hAnsi="微軟正黑體"/>
                      <w:noProof/>
                      <w:color w:val="000000" w:themeColor="text1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8341" behindDoc="0" locked="0" layoutInCell="1" allowOverlap="1" wp14:anchorId="0B4B213C" wp14:editId="3520B135">
                            <wp:simplePos x="0" y="0"/>
                            <wp:positionH relativeFrom="column">
                              <wp:posOffset>7878666</wp:posOffset>
                            </wp:positionH>
                            <wp:positionV relativeFrom="paragraph">
                              <wp:posOffset>2502066</wp:posOffset>
                            </wp:positionV>
                            <wp:extent cx="0" cy="955454"/>
                            <wp:effectExtent l="19050" t="0" r="19050" b="35560"/>
                            <wp:wrapNone/>
                            <wp:docPr id="1845864258" name="直線接點 278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0" cy="955454"/>
                                    </a:xfrm>
                                    <a:prstGeom prst="line">
                                      <a:avLst/>
                                    </a:prstGeom>
                                    <a:ln w="28575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w14:anchorId="4A5C51B9" id="直線接點 278" o:spid="_x0000_s1026" style="position:absolute;z-index:2516583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0.35pt,197pt" to="620.35pt,27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" strokecolor="black [3213]" strokeweight="2.25pt">
                            <v:stroke joinstyle="miter"/>
                          </v:line>
                        </w:pict>
                      </mc:Fallback>
                    </mc:AlternateContent>
                  </w:r>
                </w:p>
              </w:tc>
            </w:tr>
          </w:tbl>
          <w:p w14:paraId="3D942EB7" w14:textId="77777777" w:rsidR="009D7146" w:rsidRPr="000E5E67" w:rsidRDefault="009D7146" w:rsidP="00082050">
            <w:pPr>
              <w:widowControl/>
              <w:jc w:val="center"/>
              <w:rPr>
                <w:rFonts w:ascii="Calibri" w:eastAsia="新細明體" w:hAnsi="Calibri" w:cs="Calibri"/>
                <w:color w:val="808080" w:themeColor="background1" w:themeShade="80"/>
                <w:kern w:val="0"/>
                <w:sz w:val="16"/>
                <w:szCs w:val="16"/>
              </w:rPr>
            </w:pPr>
          </w:p>
        </w:tc>
      </w:tr>
    </w:tbl>
    <w:p w14:paraId="32F53FE5" w14:textId="77777777" w:rsidR="009D7146" w:rsidRDefault="009D7146"/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E93CF3" w:rsidRPr="00E41E25" w14:paraId="5D6FFFF5" w14:textId="77777777" w:rsidTr="009D714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47172194" w14:textId="142A4D18" w:rsidR="00E93CF3" w:rsidRPr="00E41E25" w:rsidRDefault="00E93CF3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T3_ATE CHROMA_</w:t>
            </w: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測試作業</w:t>
            </w:r>
          </w:p>
        </w:tc>
      </w:tr>
      <w:tr w:rsidR="00E93CF3" w:rsidRPr="00E41E25" w14:paraId="6904C1AD" w14:textId="77777777" w:rsidTr="009D714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2CBB4800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06" behindDoc="0" locked="0" layoutInCell="1" allowOverlap="1" wp14:anchorId="6B33C4F0" wp14:editId="3730AAE6">
                      <wp:simplePos x="0" y="0"/>
                      <wp:positionH relativeFrom="column">
                        <wp:posOffset>4161879</wp:posOffset>
                      </wp:positionH>
                      <wp:positionV relativeFrom="paragraph">
                        <wp:posOffset>227035</wp:posOffset>
                      </wp:positionV>
                      <wp:extent cx="5452745" cy="4497572"/>
                      <wp:effectExtent l="0" t="0" r="0" b="0"/>
                      <wp:wrapNone/>
                      <wp:docPr id="459777308" name="Text Box 5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452745" cy="4497572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E9162A9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Chroma Barcode scanner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將待測物序號刷入</w:t>
                                  </w:r>
                                </w:p>
                                <w:p w14:paraId="3A82DF70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靜待測試結果</w:t>
                                  </w:r>
                                </w:p>
                                <w:p w14:paraId="49C290B2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OK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出視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“PASS”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視窗，綠色字體</w:t>
                                  </w:r>
                                </w:p>
                                <w:p w14:paraId="4835E1AB" w14:textId="77777777" w:rsidR="00E93CF3" w:rsidRPr="00064ABE" w:rsidRDefault="00E93CF3" w:rsidP="00523301">
                                  <w:pPr>
                                    <w:ind w:left="360"/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 xml:space="preserve">NG : 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出現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“FAIL”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視窗，紅色字體</w:t>
                                  </w:r>
                                </w:p>
                                <w:p w14:paraId="561F3144" w14:textId="3AD71B03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測試完成後將待測物序號刷入資料收集器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Barcode scanne</w:t>
                                  </w:r>
                                  <w:r w:rsidR="00B91D82">
                                    <w:rPr>
                                      <w:rFonts w:asciiTheme="minorHAnsi" w:eastAsia="微軟正黑體" w:hAnsiTheme="minorHAnsi" w:cstheme="minorHAnsi" w:hint="eastAsia"/>
                                      <w:sz w:val="28"/>
                                      <w:szCs w:val="28"/>
                                    </w:rPr>
                                    <w:t>r</w:t>
                                  </w:r>
                                </w:p>
                                <w:p w14:paraId="05B1D6DF" w14:textId="77777777" w:rsidR="00E93CF3" w:rsidRPr="00064ABE" w:rsidRDefault="00E93CF3" w:rsidP="008C0A3D">
                                  <w:pPr>
                                    <w:numPr>
                                      <w:ilvl w:val="0"/>
                                      <w:numId w:val="26"/>
                                    </w:numPr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完成後繼續下一台測試，需重新進行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1~3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步驟進行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Scanner S/N</w:t>
                                  </w:r>
                                </w:p>
                                <w:p w14:paraId="128CE256" w14:textId="77777777" w:rsidR="00E93CF3" w:rsidRPr="00064ABE" w:rsidRDefault="00E93CF3" w:rsidP="00523301">
                                  <w:pPr>
                                    <w:rPr>
                                      <w:rFonts w:asciiTheme="minorHAnsi" w:eastAsia="微軟正黑體" w:hAnsiTheme="minorHAnsi" w:cstheme="minorHAnsi"/>
                                    </w:rPr>
                                  </w:pP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5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、該工單測試完畢後，將測試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Log</w:t>
                                  </w:r>
                                  <w:r w:rsidRPr="00064ABE">
                                    <w:rPr>
                                      <w:rFonts w:asciiTheme="minorHAnsi" w:eastAsia="微軟正黑體" w:hAnsiTheme="minorHAnsi" w:cstheme="minorHAnsi"/>
                                      <w:sz w:val="28"/>
                                      <w:szCs w:val="28"/>
                                    </w:rPr>
                                    <w:t>存於預設資料夾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33C4F0" id="_x0000_s1332" type="#_x0000_t202" style="position:absolute;margin-left:327.7pt;margin-top:17.9pt;width:429.35pt;height:354.15pt;z-index:25165830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" filled="f" stroked="f">
                      <v:textbox>
                        <w:txbxContent>
                          <w:p w14:paraId="4E9162A9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Chroma Barcode scanner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序號刷入</w:t>
                            </w:r>
                          </w:p>
                          <w:p w14:paraId="3A82DF70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靜待測試結果</w:t>
                            </w:r>
                          </w:p>
                          <w:p w14:paraId="49C290B2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OK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出視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“PASS”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視窗，綠色字體</w:t>
                            </w:r>
                          </w:p>
                          <w:p w14:paraId="4835E1AB" w14:textId="77777777" w:rsidR="00E93CF3" w:rsidRPr="00064ABE" w:rsidRDefault="00E93CF3" w:rsidP="00523301">
                            <w:pPr>
                              <w:ind w:left="360"/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 xml:space="preserve">NG : 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出現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“FAIL”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視窗，紅色字體</w:t>
                            </w:r>
                          </w:p>
                          <w:p w14:paraId="561F3144" w14:textId="3AD71B03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測試完成後將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待測物序號刷入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資料收集器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Barcode scanne</w:t>
                            </w:r>
                            <w:r w:rsidR="00B91D82">
                              <w:rPr>
                                <w:rFonts w:asciiTheme="minorHAnsi" w:eastAsia="微軟正黑體" w:hAnsiTheme="minorHAnsi" w:cstheme="minorHAnsi" w:hint="eastAsia"/>
                                <w:sz w:val="28"/>
                                <w:szCs w:val="28"/>
                              </w:rPr>
                              <w:t>r</w:t>
                            </w:r>
                          </w:p>
                          <w:p w14:paraId="05B1D6DF" w14:textId="77777777" w:rsidR="00E93CF3" w:rsidRPr="00064ABE" w:rsidRDefault="00E93CF3" w:rsidP="008C0A3D">
                            <w:pPr>
                              <w:numPr>
                                <w:ilvl w:val="0"/>
                                <w:numId w:val="26"/>
                              </w:numPr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完成後繼續下一台測試，需重新進行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1~3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步驟進行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Scanner S/N</w:t>
                            </w:r>
                          </w:p>
                          <w:p w14:paraId="128CE256" w14:textId="77777777" w:rsidR="00E93CF3" w:rsidRPr="00064ABE" w:rsidRDefault="00E93CF3" w:rsidP="00523301">
                            <w:pPr>
                              <w:rPr>
                                <w:rFonts w:asciiTheme="minorHAnsi" w:eastAsia="微軟正黑體" w:hAnsiTheme="minorHAnsi" w:cstheme="minorHAnsi"/>
                              </w:rPr>
                            </w:pP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5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、</w:t>
                            </w:r>
                            <w:proofErr w:type="gramStart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該工單</w:t>
                            </w:r>
                            <w:proofErr w:type="gramEnd"/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測試完畢後，將測試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Log</w:t>
                            </w:r>
                            <w:r w:rsidRPr="00064ABE">
                              <w:rPr>
                                <w:rFonts w:asciiTheme="minorHAnsi" w:eastAsia="微軟正黑體" w:hAnsiTheme="minorHAnsi" w:cstheme="minorHAnsi"/>
                                <w:sz w:val="28"/>
                                <w:szCs w:val="28"/>
                              </w:rPr>
                              <w:t>存於預設資料夾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E41E25">
              <w:rPr>
                <w:rFonts w:asciiTheme="minorHAnsi" w:eastAsia="微軟正黑體" w:hAnsiTheme="minorHAnsi" w:cstheme="minorHAnsi"/>
                <w:noProof/>
              </w:rPr>
              <w:drawing>
                <wp:inline distT="0" distB="0" distL="0" distR="0" wp14:anchorId="5AD52787" wp14:editId="3E5A5BAE">
                  <wp:extent cx="3975735" cy="1916430"/>
                  <wp:effectExtent l="0" t="0" r="0" b="0"/>
                  <wp:docPr id="1092241207" name="圖片 1092241207" descr="ATE_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5" descr="ATE_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916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41E25">
              <w:rPr>
                <w:rFonts w:asciiTheme="minorHAnsi" w:eastAsia="微軟正黑體" w:hAnsiTheme="minorHAnsi" w:cstheme="minorHAnsi"/>
              </w:rPr>
              <w:t xml:space="preserve">   </w:t>
            </w:r>
          </w:p>
          <w:p w14:paraId="27C5F45B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703BFE0E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 xml:space="preserve"> </w:t>
            </w:r>
          </w:p>
          <w:p w14:paraId="488E455D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</w:p>
          <w:p w14:paraId="1507D861" w14:textId="77777777" w:rsidR="00E93CF3" w:rsidRPr="00E41E25" w:rsidRDefault="00E93CF3" w:rsidP="00E93CF3">
            <w:pPr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  <w:noProof/>
                <w:sz w:val="32"/>
                <w:szCs w:val="32"/>
              </w:rPr>
              <w:drawing>
                <wp:inline distT="0" distB="0" distL="0" distR="0" wp14:anchorId="2B7C02CC" wp14:editId="4F8404C1">
                  <wp:extent cx="4047490" cy="1804670"/>
                  <wp:effectExtent l="0" t="0" r="0" b="0"/>
                  <wp:docPr id="654782262" name="圖片 654782262" descr="一張含有 螢幕擷取畫面, 文字 的圖片&#10;&#10;自動產生的描述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4782262" name="圖片 654782262" descr="一張含有 螢幕擷取畫面, 文字 的圖片&#10;&#10;自動產生的描述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email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47490" cy="1804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686EBC7" w14:textId="77777777" w:rsidR="00523301" w:rsidRPr="00E41E25" w:rsidRDefault="00523301" w:rsidP="00523301">
      <w:pPr>
        <w:rPr>
          <w:rFonts w:asciiTheme="minorHAnsi" w:eastAsia="微軟正黑體" w:hAnsiTheme="minorHAnsi" w:cstheme="minorHAnsi"/>
          <w:szCs w:val="24"/>
        </w:rPr>
      </w:pPr>
    </w:p>
    <w:p w14:paraId="51DAEE67" w14:textId="77777777" w:rsidR="00523301" w:rsidRPr="00E41E25" w:rsidRDefault="00523301" w:rsidP="00523301">
      <w:pPr>
        <w:rPr>
          <w:rFonts w:asciiTheme="minorHAnsi" w:eastAsia="微軟正黑體" w:hAnsiTheme="minorHAnsi" w:cstheme="minorHAnsi"/>
        </w:rPr>
      </w:pPr>
    </w:p>
    <w:tbl>
      <w:tblPr>
        <w:tblW w:w="15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5348"/>
      </w:tblGrid>
      <w:tr w:rsidR="00645BBA" w:rsidRPr="00E41E25" w14:paraId="2071EAFB" w14:textId="77777777" w:rsidTr="004C013C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1AF41262" w14:textId="7CCAC206" w:rsidR="00645BBA" w:rsidRPr="00E41E25" w:rsidRDefault="00645BBA" w:rsidP="009D7146">
            <w:pPr>
              <w:pStyle w:val="1"/>
              <w:numPr>
                <w:ilvl w:val="0"/>
                <w:numId w:val="10"/>
              </w:numPr>
              <w:jc w:val="center"/>
              <w:rPr>
                <w:rFonts w:asciiTheme="minorHAnsi" w:eastAsia="微軟正黑體" w:hAnsiTheme="minorHAnsi" w:cstheme="minorHAnsi"/>
                <w:b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</w:rPr>
              <w:br w:type="page"/>
            </w:r>
            <w:bookmarkStart w:id="57" w:name="_Toc50389661"/>
            <w:bookmarkStart w:id="58" w:name="_Toc50389710"/>
            <w:bookmarkStart w:id="59" w:name="_Toc50390930"/>
            <w:bookmarkStart w:id="60" w:name="_Toc61527348"/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t>貼紙黏貼作業</w:t>
            </w:r>
            <w:bookmarkEnd w:id="57"/>
            <w:bookmarkEnd w:id="58"/>
            <w:bookmarkEnd w:id="59"/>
            <w:bookmarkEnd w:id="60"/>
          </w:p>
        </w:tc>
      </w:tr>
      <w:tr w:rsidR="00645BBA" w:rsidRPr="00E41E25" w14:paraId="2187E0A4" w14:textId="77777777" w:rsidTr="004C013C">
        <w:trPr>
          <w:trHeight w:val="7699"/>
        </w:trPr>
        <w:tc>
          <w:tcPr>
            <w:tcW w:w="15348" w:type="dxa"/>
          </w:tcPr>
          <w:p w14:paraId="4D506D8F" w14:textId="45A940E0" w:rsidR="00B10DEE" w:rsidRPr="00B10DEE" w:rsidRDefault="005743EC" w:rsidP="005743EC">
            <w:pPr>
              <w:rPr>
                <w:rFonts w:asciiTheme="minorHAnsi" w:eastAsia="微軟正黑體" w:hAnsiTheme="minorHAnsi" w:cstheme="minorHAnsi"/>
                <w:sz w:val="32"/>
                <w:szCs w:val="32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0" behindDoc="0" locked="0" layoutInCell="1" allowOverlap="1" wp14:anchorId="78388663" wp14:editId="12E8125D">
                      <wp:simplePos x="0" y="0"/>
                      <wp:positionH relativeFrom="column">
                        <wp:posOffset>2565400</wp:posOffset>
                      </wp:positionH>
                      <wp:positionV relativeFrom="paragraph">
                        <wp:posOffset>955040</wp:posOffset>
                      </wp:positionV>
                      <wp:extent cx="2520000" cy="1908000"/>
                      <wp:effectExtent l="0" t="0" r="0" b="0"/>
                      <wp:wrapNone/>
                      <wp:docPr id="2036594242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520000" cy="19080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F4D3376" w14:textId="77777777" w:rsidR="005743EC" w:rsidRDefault="005743EC" w:rsidP="005743EC">
                                  <w:pPr>
                                    <w:jc w:val="center"/>
                                  </w:pPr>
                                  <w:r w:rsidRPr="0015340B">
                                    <w:t>{{IMG_</w:t>
                                  </w:r>
                                  <w:r>
                                    <w:t>prodToTest</w:t>
                                  </w:r>
                                  <w:r w:rsidRPr="0015340B">
                                    <w:t>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8388663" id="_x0000_s1333" type="#_x0000_t202" style="position:absolute;margin-left:202pt;margin-top:75.2pt;width:198.45pt;height:150.25pt;z-index:25165835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" filled="f" stroked="f" strokeweight=".5pt">
                      <v:textbox>
                        <w:txbxContent>
                          <w:p w14:paraId="5F4D3376" w14:textId="77777777" w:rsidR="005743EC" w:rsidRDefault="005743EC" w:rsidP="005743EC">
                            <w:pPr>
                              <w:jc w:val="center"/>
                            </w:pPr>
                            <w:r w:rsidRPr="0015340B">
                              <w:t>{{</w:t>
                            </w:r>
                            <w:proofErr w:type="spellStart"/>
                            <w:r w:rsidRPr="0015340B">
                              <w:t>IMG_</w:t>
                            </w:r>
                            <w:r>
                              <w:t>prodToTest</w:t>
                            </w:r>
                            <w:proofErr w:type="spellEnd"/>
                            <w:r w:rsidRPr="0015340B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8671B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85" behindDoc="0" locked="0" layoutInCell="1" allowOverlap="1" wp14:anchorId="15D3DA78" wp14:editId="3212F8AF">
                      <wp:simplePos x="0" y="0"/>
                      <wp:positionH relativeFrom="column">
                        <wp:posOffset>4900744</wp:posOffset>
                      </wp:positionH>
                      <wp:positionV relativeFrom="paragraph">
                        <wp:posOffset>401718</wp:posOffset>
                      </wp:positionV>
                      <wp:extent cx="2396202" cy="2095844"/>
                      <wp:effectExtent l="19050" t="19050" r="23495" b="19050"/>
                      <wp:wrapNone/>
                      <wp:docPr id="90280365" name="群組 28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96202" cy="2095844"/>
                                <a:chOff x="-4030844" y="4291047"/>
                                <a:chExt cx="2769563" cy="2480428"/>
                              </a:xfrm>
                            </wpg:grpSpPr>
                            <wps:wsp>
                              <wps:cNvPr id="1748257599" name="AutoShape 62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2952123" y="6032610"/>
                                  <a:ext cx="1690842" cy="738865"/>
                                </a:xfrm>
                                <a:prstGeom prst="wedgeRectCallout">
                                  <a:avLst>
                                    <a:gd name="adj1" fmla="val -100531"/>
                                    <a:gd name="adj2" fmla="val -244254"/>
                                  </a:avLst>
                                </a:prstGeom>
                                <a:solidFill>
                                  <a:srgbClr val="FFFFFF"/>
                                </a:solidFill>
                                <a:ln w="12700">
                                  <a:solidFill>
                                    <a:srgbClr val="0070C0"/>
                                  </a:solidFill>
                                  <a:miter lim="800000"/>
                                  <a:headEnd/>
                                  <a:tailEnd/>
                                </a:ln>
                              </wps:spPr>
                              <wps:txbx>
                                <w:txbxContent>
                                  <w:p w14:paraId="60395F7E" w14:textId="77777777" w:rsidR="004C013C" w:rsidRPr="0048796A" w:rsidRDefault="004C013C" w:rsidP="004C013C">
                                    <w:pPr>
                                      <w:rPr>
                                        <w:rFonts w:ascii="微軟正黑體" w:eastAsia="微軟正黑體" w:hAnsi="微軟正黑體"/>
                                      </w:rPr>
                                    </w:pPr>
                                    <w:r w:rsidRPr="0048796A">
                                      <w:rPr>
                                        <w:rFonts w:ascii="微軟正黑體" w:eastAsia="微軟正黑體" w:hAnsi="微軟正黑體" w:hint="eastAsia"/>
                                      </w:rPr>
                                      <w:t>QC貼紙黏貼位置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454516295" name="Oval 1074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-4030844" y="4291047"/>
                                  <a:ext cx="324599" cy="325772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38100">
                                  <a:solidFill>
                                    <a:srgbClr val="00CCFF"/>
                                  </a:solidFill>
                                  <a:round/>
                                  <a:headEnd/>
                                  <a:tailEnd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15D3DA78" id="群組 284" o:spid="_x0000_s1334" style="position:absolute;margin-left:385.9pt;margin-top:31.65pt;width:188.7pt;height:165.05pt;z-index:251658285;mso-position-horizontal-relative:text;mso-position-vertical-relative:text" coordorigin="-40308,42910" coordsize="27695,248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">
                      <v:shapetype id="_x0000_t61" coordsize="21600,21600" o:spt="61" adj="1350,25920" path="m,l0@8@12@24,0@9,,21600@6,21600@15@27@7,21600,21600,21600,21600@9@18@30,21600@8,21600,0@7,0@21@33@6,xe">
                        <v:stroke joinstyle="miter"/>
                        <v:formulas>
                          <v:f eqn="sum 10800 0 #0"/>
                          <v:f eqn="sum 10800 0 #1"/>
                          <v:f eqn="sum #0 0 #1"/>
                          <v:f eqn="sum @0 @1 0"/>
                          <v:f eqn="sum 21600 0 #0"/>
                          <v:f eqn="sum 21600 0 #1"/>
                          <v:f eqn="if @0 3600 12600"/>
                          <v:f eqn="if @0 9000 18000"/>
                          <v:f eqn="if @1 3600 12600"/>
                          <v:f eqn="if @1 9000 18000"/>
                          <v:f eqn="if @2 0 #0"/>
                          <v:f eqn="if @3 @10 0"/>
                          <v:f eqn="if #0 0 @11"/>
                          <v:f eqn="if @2 @6 #0"/>
                          <v:f eqn="if @3 @6 @13"/>
                          <v:f eqn="if @5 @6 @14"/>
                          <v:f eqn="if @2 #0 21600"/>
                          <v:f eqn="if @3 21600 @16"/>
                          <v:f eqn="if @4 21600 @17"/>
                          <v:f eqn="if @2 #0 @6"/>
                          <v:f eqn="if @3 @19 @6"/>
                          <v:f eqn="if #1 @6 @20"/>
                          <v:f eqn="if @2 @8 #1"/>
                          <v:f eqn="if @3 @22 @8"/>
                          <v:f eqn="if #0 @8 @23"/>
                          <v:f eqn="if @2 21600 #1"/>
                          <v:f eqn="if @3 21600 @25"/>
                          <v:f eqn="if @5 21600 @26"/>
                          <v:f eqn="if @2 #1 @8"/>
                          <v:f eqn="if @3 @8 @28"/>
                          <v:f eqn="if @4 @8 @29"/>
                          <v:f eqn="if @2 #1 0"/>
                          <v:f eqn="if @3 @31 0"/>
                          <v:f eqn="if #1 0 @32"/>
                          <v:f eqn="val #0"/>
                          <v:f eqn="val #1"/>
                        </v:formulas>
                        <v:path o:connecttype="custom" o:connectlocs="10800,0;0,10800;10800,21600;21600,10800;@34,@35"/>
                        <v:handles>
                          <v:h position="#0,#1"/>
                        </v:handles>
                      </v:shapetype>
                      <v:shape id="AutoShape 623" o:spid="_x0000_s1335" type="#_x0000_t61" style="position:absolute;left:-29521;top:60326;width:16909;height:73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" adj="-10915,-41959" strokecolor="#0070c0" strokeweight="1pt">
                        <v:textbox>
                          <w:txbxContent>
                            <w:p w14:paraId="60395F7E" w14:textId="77777777" w:rsidR="004C013C" w:rsidRPr="0048796A" w:rsidRDefault="004C013C" w:rsidP="004C013C">
                              <w:pPr>
                                <w:rPr>
                                  <w:rFonts w:ascii="微軟正黑體" w:eastAsia="微軟正黑體" w:hAnsi="微軟正黑體"/>
                                </w:rPr>
                              </w:pPr>
                              <w:r w:rsidRPr="0048796A">
                                <w:rPr>
                                  <w:rFonts w:ascii="微軟正黑體" w:eastAsia="微軟正黑體" w:hAnsi="微軟正黑體" w:hint="eastAsia"/>
                                </w:rPr>
                                <w:t>QC貼紙黏貼位置</w:t>
                              </w:r>
                            </w:p>
                          </w:txbxContent>
                        </v:textbox>
                      </v:shape>
                      <v:oval id="Oval 1074" o:spid="_x0000_s1336" style="position:absolute;left:-40308;top:42910;width:3246;height:32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" filled="f" strokecolor="#0cf" strokeweight="3pt"/>
                    </v:group>
                  </w:pict>
                </mc:Fallback>
              </mc:AlternateContent>
            </w:r>
            <w:r w:rsidR="006A34CA" w:rsidRPr="00E41E25">
              <w:rPr>
                <w:rFonts w:asciiTheme="minorHAnsi" w:eastAsia="微軟正黑體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22014C18" wp14:editId="4C782390">
                      <wp:simplePos x="0" y="0"/>
                      <wp:positionH relativeFrom="column">
                        <wp:posOffset>4714240</wp:posOffset>
                      </wp:positionH>
                      <wp:positionV relativeFrom="paragraph">
                        <wp:posOffset>3767455</wp:posOffset>
                      </wp:positionV>
                      <wp:extent cx="4933315" cy="924560"/>
                      <wp:effectExtent l="0" t="0" r="19685" b="27940"/>
                      <wp:wrapSquare wrapText="bothSides"/>
                      <wp:docPr id="1601" name="文字方塊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933315" cy="9245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tbl>
                                  <w:tblPr>
                                    <w:tblStyle w:val="a8"/>
                                    <w:tblW w:w="0" w:type="auto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704"/>
                                    <w:gridCol w:w="1843"/>
                                    <w:gridCol w:w="4910"/>
                                  </w:tblGrid>
                                  <w:tr w:rsidR="00645BBA" w14:paraId="4D3D3EDF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8E03B3E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編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0D4D891A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料</w:t>
                                        </w:r>
                                        <w:r>
                                          <w:t>號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72915A2C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品</w:t>
                                        </w:r>
                                        <w:r>
                                          <w:t>名</w:t>
                                        </w:r>
                                      </w:p>
                                    </w:tc>
                                  </w:tr>
                                  <w:tr w:rsidR="00645BBA" w14:paraId="7AB43881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41A1D8A3" w14:textId="77777777" w:rsidR="00645BBA" w:rsidRDefault="00645BB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900C711" w14:textId="77777777" w:rsidR="00645BBA" w:rsidRDefault="00645BBA">
                                        <w:r>
                                          <w:rPr>
                                            <w:rFonts w:hint="eastAsia"/>
                                          </w:rPr>
                                          <w:t>12</w:t>
                                        </w:r>
                                        <w:r>
                                          <w:t>01xxxxxxxx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tbl>
                                        <w:tblPr>
                                          <w:tblW w:w="0" w:type="auto"/>
                                          <w:tblCellSpacing w:w="0" w:type="dxa"/>
                                          <w:shd w:val="clear" w:color="auto" w:fill="FFFFFF"/>
                                          <w:tblCellMar>
                                            <w:top w:w="15" w:type="dxa"/>
                                            <w:left w:w="15" w:type="dxa"/>
                                            <w:bottom w:w="15" w:type="dxa"/>
                                            <w:right w:w="15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37"/>
                                        </w:tblGrid>
                                        <w:tr w:rsidR="00645BBA" w:rsidRPr="0059677C" w14:paraId="230F5981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0" w:type="auto"/>
                                              <w:shd w:val="clear" w:color="auto" w:fill="FFFFFF"/>
                                              <w:vAlign w:val="center"/>
                                              <w:hideMark/>
                                            </w:tcPr>
                                            <w:tbl>
                                              <w:tblPr>
                                                <w:tblW w:w="5000" w:type="pct"/>
                                                <w:tblCellSpacing w:w="0" w:type="dxa"/>
                                                <w:tblCellMar>
                                                  <w:left w:w="0" w:type="dxa"/>
                                                  <w:right w:w="0" w:type="dxa"/>
                                                </w:tblCellMar>
                                                <w:tblLook w:val="04A0" w:firstRow="1" w:lastRow="0" w:firstColumn="1" w:lastColumn="0" w:noHBand="0" w:noVBand="1"/>
                                              </w:tblPr>
                                              <w:tblGrid>
                                                <w:gridCol w:w="2607"/>
                                              </w:tblGrid>
                                              <w:tr w:rsidR="00645BBA" w:rsidRPr="0059677C" w14:paraId="4D58273E" w14:textId="77777777" w:rsidTr="0010711E">
                                                <w:trPr>
                                                  <w:tblCellSpacing w:w="0" w:type="dxa"/>
                                                </w:trPr>
                                                <w:tc>
                                                  <w:tcPr>
                                                    <w:tcW w:w="5000" w:type="pct"/>
                                                    <w:hideMark/>
                                                  </w:tcPr>
                                                  <w:p w14:paraId="2DE1DFEC" w14:textId="77777777" w:rsidR="00645BBA" w:rsidRPr="0059677C" w:rsidRDefault="00645BBA" w:rsidP="0010711E">
                                                    <w:pPr>
                                                      <w:widowControl/>
                                                    </w:pPr>
                                                    <w:r w:rsidRPr="0059677C">
                                                      <w:t>Label/Blank 3M7816/30x8</w:t>
                                                    </w:r>
                                                  </w:p>
                                                </w:tc>
                                              </w:tr>
                                            </w:tbl>
                                            <w:p w14:paraId="49E64C71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</w:p>
                                          </w:tc>
                                        </w:tr>
                                      </w:tbl>
                                      <w:p w14:paraId="1EE96429" w14:textId="77777777" w:rsidR="00645BBA" w:rsidRDefault="00645BBA"/>
                                    </w:tc>
                                  </w:tr>
                                  <w:tr w:rsidR="006A34CA" w14:paraId="40CDEB3E" w14:textId="77777777" w:rsidTr="0010711E">
                                    <w:tc>
                                      <w:tcPr>
                                        <w:tcW w:w="704" w:type="dxa"/>
                                      </w:tcPr>
                                      <w:p w14:paraId="3DF520C8" w14:textId="36C6834A" w:rsidR="006A34CA" w:rsidRDefault="006A34CA" w:rsidP="0010711E">
                                        <w:pPr>
                                          <w:jc w:val="center"/>
                                        </w:pP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1843" w:type="dxa"/>
                                      </w:tcPr>
                                      <w:p w14:paraId="7FF779AF" w14:textId="4F1E712F" w:rsidR="006A34CA" w:rsidRDefault="006A34CA">
                                        <w:r>
                                          <w:rPr>
                                            <w:rFonts w:hint="eastAsia"/>
                                          </w:rPr>
                                          <w:t>3093xxxxxxxx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4910" w:type="dxa"/>
                                      </w:tcPr>
                                      <w:p w14:paraId="54043764" w14:textId="6F390AA2" w:rsidR="006A34CA" w:rsidRPr="0059677C" w:rsidRDefault="00743281" w:rsidP="0010711E">
                                        <w:pPr>
                                          <w:widowControl/>
                                        </w:pPr>
                                        <w:r w:rsidRPr="00743281">
                                          <w:t>MODL BOM 3M7818/30X8 PWR label</w:t>
                                        </w:r>
                                      </w:p>
                                    </w:tc>
                                  </w:tr>
                                </w:tbl>
                                <w:p w14:paraId="6EE8B53B" w14:textId="77777777" w:rsidR="00645BBA" w:rsidRDefault="00645BBA" w:rsidP="00645BBA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2014C18" id="_x0000_s1336" type="#_x0000_t202" style="position:absolute;margin-left:371.2pt;margin-top:296.65pt;width:388.45pt;height:72.8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">
                      <v:textbox>
                        <w:txbxContent>
                          <w:tbl>
                            <w:tblPr>
                              <w:tblStyle w:val="a8"/>
                              <w:tblW w:w="0" w:type="auto"/>
                              <w:tblLook w:val="04A0" w:firstRow="1" w:lastRow="0" w:firstColumn="1" w:lastColumn="0" w:noHBand="0" w:noVBand="1"/>
                            </w:tblPr>
                            <w:tblGrid>
                              <w:gridCol w:w="704"/>
                              <w:gridCol w:w="1843"/>
                              <w:gridCol w:w="4910"/>
                            </w:tblGrid>
                            <w:tr w:rsidR="00645BBA" w14:paraId="4D3D3EDF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8E03B3E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編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0D4D891A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料</w:t>
                                  </w:r>
                                  <w:r>
                                    <w:t>號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72915A2C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品</w:t>
                                  </w:r>
                                  <w:r>
                                    <w:t>名</w:t>
                                  </w:r>
                                </w:p>
                              </w:tc>
                            </w:tr>
                            <w:tr w:rsidR="00645BBA" w14:paraId="7AB43881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41A1D8A3" w14:textId="77777777" w:rsidR="00645BBA" w:rsidRDefault="00645BB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900C711" w14:textId="77777777" w:rsidR="00645BBA" w:rsidRDefault="00645BBA">
                                  <w:r>
                                    <w:rPr>
                                      <w:rFonts w:hint="eastAsia"/>
                                    </w:rPr>
                                    <w:t>12</w:t>
                                  </w:r>
                                  <w:r>
                                    <w:t>01xxxxxxxx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tbl>
                                  <w:tblPr>
                                    <w:tblW w:w="0" w:type="auto"/>
                                    <w:tblCellSpacing w:w="0" w:type="dxa"/>
                                    <w:shd w:val="clear" w:color="auto" w:fill="FFFFFF"/>
                                    <w:tblCellMar>
                                      <w:top w:w="15" w:type="dxa"/>
                                      <w:left w:w="15" w:type="dxa"/>
                                      <w:bottom w:w="15" w:type="dxa"/>
                                      <w:right w:w="15" w:type="dxa"/>
                                    </w:tblCellMar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2637"/>
                                  </w:tblGrid>
                                  <w:tr w:rsidR="00645BBA" w:rsidRPr="0059677C" w14:paraId="230F5981" w14:textId="77777777" w:rsidTr="0010711E">
                                    <w:trPr>
                                      <w:tblCellSpacing w:w="0" w:type="dxa"/>
                                    </w:trPr>
                                    <w:tc>
                                      <w:tcPr>
                                        <w:tcW w:w="0" w:type="auto"/>
                                        <w:shd w:val="clear" w:color="auto" w:fill="FFFFFF"/>
                                        <w:vAlign w:val="center"/>
                                        <w:hideMark/>
                                      </w:tcPr>
                                      <w:tbl>
                                        <w:tblPr>
                                          <w:tblW w:w="5000" w:type="pct"/>
                                          <w:tblCellSpacing w:w="0" w:type="dxa"/>
                                          <w:tblCellMar>
                                            <w:left w:w="0" w:type="dxa"/>
                                            <w:right w:w="0" w:type="dxa"/>
                                          </w:tblCellMar>
                                          <w:tblLook w:val="04A0" w:firstRow="1" w:lastRow="0" w:firstColumn="1" w:lastColumn="0" w:noHBand="0" w:noVBand="1"/>
                                        </w:tblPr>
                                        <w:tblGrid>
                                          <w:gridCol w:w="2607"/>
                                        </w:tblGrid>
                                        <w:tr w:rsidR="00645BBA" w:rsidRPr="0059677C" w14:paraId="4D58273E" w14:textId="77777777" w:rsidTr="0010711E">
                                          <w:trPr>
                                            <w:tblCellSpacing w:w="0" w:type="dxa"/>
                                          </w:trPr>
                                          <w:tc>
                                            <w:tcPr>
                                              <w:tcW w:w="5000" w:type="pct"/>
                                              <w:hideMark/>
                                            </w:tcPr>
                                            <w:p w14:paraId="2DE1DFEC" w14:textId="77777777" w:rsidR="00645BBA" w:rsidRPr="0059677C" w:rsidRDefault="00645BBA" w:rsidP="0010711E">
                                              <w:pPr>
                                                <w:widowControl/>
                                              </w:pPr>
                                              <w:r w:rsidRPr="0059677C">
                                                <w:t>Label/Blank 3M7816/30x8</w:t>
                                              </w:r>
                                            </w:p>
                                          </w:tc>
                                        </w:tr>
                                      </w:tbl>
                                      <w:p w14:paraId="49E64C71" w14:textId="77777777" w:rsidR="00645BBA" w:rsidRPr="0059677C" w:rsidRDefault="00645BBA" w:rsidP="0010711E">
                                        <w:pPr>
                                          <w:widowControl/>
                                        </w:pPr>
                                      </w:p>
                                    </w:tc>
                                  </w:tr>
                                </w:tbl>
                                <w:p w14:paraId="1EE96429" w14:textId="77777777" w:rsidR="00645BBA" w:rsidRDefault="00645BBA"/>
                              </w:tc>
                            </w:tr>
                            <w:tr w:rsidR="006A34CA" w14:paraId="40CDEB3E" w14:textId="77777777" w:rsidTr="0010711E">
                              <w:tc>
                                <w:tcPr>
                                  <w:tcW w:w="704" w:type="dxa"/>
                                </w:tcPr>
                                <w:p w14:paraId="3DF520C8" w14:textId="36C6834A" w:rsidR="006A34CA" w:rsidRDefault="006A34CA" w:rsidP="0010711E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843" w:type="dxa"/>
                                </w:tcPr>
                                <w:p w14:paraId="7FF779AF" w14:textId="4F1E712F" w:rsidR="006A34CA" w:rsidRDefault="006A34CA">
                                  <w:r>
                                    <w:rPr>
                                      <w:rFonts w:hint="eastAsia"/>
                                    </w:rPr>
                                    <w:t>3093xxxxxxxx</w:t>
                                  </w:r>
                                </w:p>
                              </w:tc>
                              <w:tc>
                                <w:tcPr>
                                  <w:tcW w:w="4910" w:type="dxa"/>
                                </w:tcPr>
                                <w:p w14:paraId="54043764" w14:textId="6F390AA2" w:rsidR="006A34CA" w:rsidRPr="0059677C" w:rsidRDefault="00743281" w:rsidP="0010711E">
                                  <w:pPr>
                                    <w:widowControl/>
                                  </w:pPr>
                                  <w:r w:rsidRPr="00743281">
                                    <w:t>MODL BOM 3M7818/30X8 PWR label</w:t>
                                  </w:r>
                                </w:p>
                              </w:tc>
                            </w:tr>
                          </w:tbl>
                          <w:p w14:paraId="6EE8B53B" w14:textId="77777777" w:rsidR="00645BBA" w:rsidRDefault="00645BBA" w:rsidP="00645BBA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</w:tc>
      </w:tr>
      <w:tr w:rsidR="00CB1057" w:rsidRPr="00E41E25" w14:paraId="2BD7A9F8" w14:textId="77777777" w:rsidTr="005C6FA6">
        <w:trPr>
          <w:trHeight w:val="546"/>
        </w:trPr>
        <w:tc>
          <w:tcPr>
            <w:tcW w:w="15348" w:type="dxa"/>
            <w:tcBorders>
              <w:bottom w:val="single" w:sz="4" w:space="0" w:color="auto"/>
            </w:tcBorders>
            <w:shd w:val="clear" w:color="auto" w:fill="E6E6E6"/>
          </w:tcPr>
          <w:p w14:paraId="032B3688" w14:textId="77777777" w:rsidR="00CB1057" w:rsidRPr="00E41E25" w:rsidRDefault="00CB1057" w:rsidP="009D7146">
            <w:pPr>
              <w:pStyle w:val="1"/>
              <w:numPr>
                <w:ilvl w:val="0"/>
                <w:numId w:val="10"/>
              </w:numPr>
              <w:tabs>
                <w:tab w:val="num" w:pos="360"/>
              </w:tabs>
              <w:jc w:val="center"/>
              <w:rPr>
                <w:rFonts w:asciiTheme="minorHAnsi" w:eastAsia="微軟正黑體" w:hAnsiTheme="minorHAnsi" w:cstheme="minorHAnsi"/>
                <w:szCs w:val="32"/>
              </w:rPr>
            </w:pPr>
            <w:r w:rsidRPr="00E41E25">
              <w:rPr>
                <w:rFonts w:asciiTheme="minorHAnsi" w:eastAsia="微軟正黑體" w:hAnsiTheme="minorHAnsi" w:cstheme="minorHAnsi"/>
                <w:b/>
                <w:szCs w:val="32"/>
              </w:rPr>
              <w:lastRenderedPageBreak/>
              <w:t>包裝作業</w:t>
            </w:r>
          </w:p>
        </w:tc>
      </w:tr>
      <w:tr w:rsidR="00CB1057" w:rsidRPr="00E41E25" w14:paraId="35575839" w14:textId="77777777" w:rsidTr="005C6FA6">
        <w:trPr>
          <w:trHeight w:val="7572"/>
        </w:trPr>
        <w:tc>
          <w:tcPr>
            <w:tcW w:w="15348" w:type="dxa"/>
            <w:tcBorders>
              <w:top w:val="single" w:sz="4" w:space="0" w:color="auto"/>
              <w:bottom w:val="single" w:sz="4" w:space="0" w:color="auto"/>
            </w:tcBorders>
          </w:tcPr>
          <w:p w14:paraId="0BA0602A" w14:textId="77777777" w:rsidR="00CB1057" w:rsidRPr="00E41E25" w:rsidRDefault="00CB1057" w:rsidP="00CB1057">
            <w:pPr>
              <w:pStyle w:val="af2"/>
              <w:numPr>
                <w:ilvl w:val="0"/>
                <w:numId w:val="29"/>
              </w:numPr>
              <w:ind w:leftChars="0"/>
              <w:rPr>
                <w:rFonts w:asciiTheme="minorHAnsi" w:eastAsia="微軟正黑體" w:hAnsiTheme="minorHAnsi" w:cstheme="minorHAnsi"/>
              </w:rPr>
            </w:pPr>
            <w:r w:rsidRPr="00E41E25">
              <w:rPr>
                <w:rFonts w:asciiTheme="minorHAnsi" w:eastAsia="微軟正黑體" w:hAnsiTheme="minorHAnsi" w:cstheme="minorHAnsi"/>
              </w:rPr>
              <w:t>將產品放入靜電袋中折好貼上膠帶</w:t>
            </w:r>
          </w:p>
          <w:p w14:paraId="14845FAE" w14:textId="00F8FE64" w:rsidR="00B10DEE" w:rsidRPr="00B10DEE" w:rsidRDefault="005743EC" w:rsidP="005743EC">
            <w:pPr>
              <w:rPr>
                <w:rFonts w:asciiTheme="minorHAnsi" w:eastAsia="微軟正黑體" w:hAnsiTheme="minorHAnsi" w:cstheme="minorHAnsi"/>
              </w:rPr>
            </w:pPr>
            <w:r>
              <w:rPr>
                <w:rFonts w:ascii="微軟正黑體" w:eastAsia="微軟正黑體" w:hAnsi="微軟正黑體" w:cs="Arial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51" behindDoc="0" locked="0" layoutInCell="1" allowOverlap="1" wp14:anchorId="6B43E4B8" wp14:editId="65626073">
                      <wp:simplePos x="0" y="0"/>
                      <wp:positionH relativeFrom="column">
                        <wp:posOffset>3110712</wp:posOffset>
                      </wp:positionH>
                      <wp:positionV relativeFrom="paragraph">
                        <wp:posOffset>865098</wp:posOffset>
                      </wp:positionV>
                      <wp:extent cx="1762963" cy="1528877"/>
                      <wp:effectExtent l="0" t="0" r="0" b="0"/>
                      <wp:wrapNone/>
                      <wp:docPr id="497071719" name="文字方塊 2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62963" cy="1528877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118D6E6" w14:textId="77777777" w:rsidR="005743EC" w:rsidRPr="005743EC" w:rsidRDefault="005743EC" w:rsidP="005743EC">
                                  <w:pPr>
                                    <w:jc w:val="center"/>
                                  </w:pPr>
                                  <w:r w:rsidRPr="005743EC">
                                    <w:t>{{IMG_prodToTest}}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B43E4B8" id="_x0000_s1338" type="#_x0000_t202" style="position:absolute;margin-left:244.95pt;margin-top:68.1pt;width:138.8pt;height:120.4pt;z-index:2516583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" filled="f" stroked="f" strokeweight=".5pt">
                      <v:textbox>
                        <w:txbxContent>
                          <w:p w14:paraId="1118D6E6" w14:textId="77777777" w:rsidR="005743EC" w:rsidRPr="005743EC" w:rsidRDefault="005743EC" w:rsidP="005743EC">
                            <w:pPr>
                              <w:jc w:val="center"/>
                            </w:pPr>
                            <w:r w:rsidRPr="005743EC">
                              <w:t>{{</w:t>
                            </w:r>
                            <w:proofErr w:type="spellStart"/>
                            <w:r w:rsidRPr="005743EC">
                              <w:t>IMG_prodToTest</w:t>
                            </w:r>
                            <w:proofErr w:type="spellEnd"/>
                            <w:r w:rsidRPr="005743EC">
                              <w:t>}}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0" locked="0" layoutInCell="1" allowOverlap="1" wp14:anchorId="39D9A59B" wp14:editId="7E064D1A">
                      <wp:simplePos x="0" y="0"/>
                      <wp:positionH relativeFrom="column">
                        <wp:posOffset>755802</wp:posOffset>
                      </wp:positionH>
                      <wp:positionV relativeFrom="paragraph">
                        <wp:posOffset>718947</wp:posOffset>
                      </wp:positionV>
                      <wp:extent cx="4091947" cy="1828800"/>
                      <wp:effectExtent l="0" t="0" r="3810" b="0"/>
                      <wp:wrapNone/>
                      <wp:docPr id="1976200703" name="群組 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4091947" cy="1828800"/>
                                <a:chOff x="0" y="0"/>
                                <a:chExt cx="4091947" cy="182880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88819199" name="圖片 277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09365" cy="182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987013238" name="矩形 286"/>
                              <wps:cNvSpPr/>
                              <wps:spPr>
                                <a:xfrm>
                                  <a:off x="3789274" y="0"/>
                                  <a:ext cx="302673" cy="1828800"/>
                                </a:xfrm>
                                <a:prstGeom prst="rect">
                                  <a:avLst/>
                                </a:prstGeom>
                                <a:blipFill>
                                  <a:blip r:embed="rId106"/>
                                  <a:tile tx="0" ty="0" sx="100000" sy="100000" flip="none" algn="tl"/>
                                </a:blipFill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3FC5758" id="群組 288" o:spid="_x0000_s1026" style="position:absolute;margin-left:59.5pt;margin-top:56.6pt;width:322.2pt;height:2in;z-index:251658240" coordsize="40919,1828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">
                      <v:shape id="圖片 277" o:spid="_x0000_s1027" type="#_x0000_t75" style="position:absolute;width:38093;height:182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">
                        <v:imagedata r:id="rId107" o:title=""/>
                      </v:shape>
                      <v:rect id="矩形 286" o:spid="_x0000_s1028" style="position:absolute;left:37892;width:3027;height:182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" stroked="f" strokeweight="1pt">
                        <v:fill r:id="rId108" o:title="" recolor="t" rotate="t" type="tile"/>
                      </v:rect>
                    </v:group>
                  </w:pict>
                </mc:Fallback>
              </mc:AlternateContent>
            </w:r>
            <w:r w:rsidR="004C013C" w:rsidRPr="009732DC">
              <w:rPr>
                <w:rFonts w:ascii="微軟正黑體" w:eastAsia="微軟正黑體" w:hAnsi="微軟正黑體"/>
                <w:noProof/>
              </w:rPr>
              <w:drawing>
                <wp:anchor distT="0" distB="0" distL="114300" distR="114300" simplePos="0" relativeHeight="251658286" behindDoc="0" locked="0" layoutInCell="1" allowOverlap="1" wp14:anchorId="2E7B45E9" wp14:editId="67AB83D6">
                  <wp:simplePos x="0" y="0"/>
                  <wp:positionH relativeFrom="column">
                    <wp:posOffset>6149340</wp:posOffset>
                  </wp:positionH>
                  <wp:positionV relativeFrom="paragraph">
                    <wp:posOffset>229870</wp:posOffset>
                  </wp:positionV>
                  <wp:extent cx="2190750" cy="2961005"/>
                  <wp:effectExtent l="0" t="4128" r="0" b="0"/>
                  <wp:wrapNone/>
                  <wp:docPr id="1042826250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190750" cy="2961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</w:tr>
    </w:tbl>
    <w:p w14:paraId="0C8C946B" w14:textId="77777777" w:rsidR="00CB1057" w:rsidRPr="00E41E25" w:rsidRDefault="00CB1057" w:rsidP="004C013C">
      <w:pPr>
        <w:rPr>
          <w:rFonts w:asciiTheme="minorHAnsi" w:eastAsia="微軟正黑體" w:hAnsiTheme="minorHAnsi" w:cstheme="minorHAnsi"/>
        </w:rPr>
      </w:pPr>
    </w:p>
    <w:sectPr w:rsidR="00CB1057" w:rsidRPr="00E41E25" w:rsidSect="00BD135E">
      <w:pgSz w:w="16840" w:h="11907" w:orient="landscape" w:code="9"/>
      <w:pgMar w:top="1077" w:right="851" w:bottom="851" w:left="851" w:header="851" w:footer="454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D37EF7" w14:textId="77777777" w:rsidR="005F6623" w:rsidRDefault="005F6623">
      <w:r>
        <w:separator/>
      </w:r>
    </w:p>
  </w:endnote>
  <w:endnote w:type="continuationSeparator" w:id="0">
    <w:p w14:paraId="28F46E50" w14:textId="77777777" w:rsidR="005F6623" w:rsidRDefault="005F6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otype Sorts">
    <w:altName w:val="Symbol"/>
    <w:charset w:val="02"/>
    <w:family w:val="auto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altName w:val="Malgun Gothic Semilight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華康粗黑體">
    <w:altName w:val="新細明體"/>
    <w:charset w:val="88"/>
    <w:family w:val="modern"/>
    <w:pitch w:val="fixed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華康細圓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485" w:type="dxa"/>
      <w:tblInd w:w="-84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6112"/>
      <w:gridCol w:w="4365"/>
      <w:gridCol w:w="555"/>
      <w:gridCol w:w="4453"/>
    </w:tblGrid>
    <w:tr w:rsidR="00D86B20" w14:paraId="63703996" w14:textId="77777777" w:rsidTr="000C2FAC">
      <w:trPr>
        <w:trHeight w:val="381"/>
      </w:trPr>
      <w:tc>
        <w:tcPr>
          <w:tcW w:w="6112" w:type="dxa"/>
        </w:tcPr>
        <w:p w14:paraId="7055B0B5" w14:textId="16770653" w:rsidR="00E41E25" w:rsidRPr="00E41E25" w:rsidRDefault="00D86B20" w:rsidP="00145F91">
          <w:pPr>
            <w:pStyle w:val="a5"/>
            <w:jc w:val="both"/>
            <w:rPr>
              <w:rFonts w:ascii="Calibri Light" w:eastAsia="標楷體" w:hAnsi="Calibri Light" w:cs="Arial"/>
            </w:rPr>
          </w:pPr>
          <w:r>
            <w:rPr>
              <w:rFonts w:hint="eastAsia"/>
              <w:sz w:val="22"/>
            </w:rPr>
            <w:t>文件編號</w:t>
          </w:r>
          <w:r w:rsidRPr="008E157E">
            <w:rPr>
              <w:rFonts w:ascii="Calibri Light" w:hAnsi="Calibri Light"/>
              <w:sz w:val="22"/>
            </w:rPr>
            <w:t>：</w:t>
          </w:r>
          <w:r w:rsidR="00E41E25">
            <w:rPr>
              <w:rFonts w:ascii="Calibri Light" w:eastAsia="標楷體" w:hAnsi="Calibri Light" w:cs="Arial" w:hint="eastAsia"/>
            </w:rPr>
            <w:t>TBD</w:t>
          </w:r>
        </w:p>
      </w:tc>
      <w:tc>
        <w:tcPr>
          <w:tcW w:w="4365" w:type="dxa"/>
        </w:tcPr>
        <w:p w14:paraId="226902C5" w14:textId="57EB5F05" w:rsidR="00D86B20" w:rsidRDefault="00D86B20" w:rsidP="004F4992">
          <w:pPr>
            <w:pStyle w:val="a5"/>
            <w:jc w:val="both"/>
          </w:pPr>
          <w:r>
            <w:rPr>
              <w:rFonts w:hint="eastAsia"/>
              <w:sz w:val="22"/>
            </w:rPr>
            <w:t>版本：</w:t>
          </w:r>
          <w:r>
            <w:rPr>
              <w:rFonts w:hint="eastAsia"/>
              <w:sz w:val="22"/>
            </w:rPr>
            <w:t>1.</w:t>
          </w:r>
          <w:r w:rsidR="004C40E9">
            <w:rPr>
              <w:rFonts w:hint="eastAsia"/>
              <w:sz w:val="22"/>
            </w:rPr>
            <w:t>0</w:t>
          </w:r>
        </w:p>
      </w:tc>
      <w:tc>
        <w:tcPr>
          <w:tcW w:w="555" w:type="dxa"/>
        </w:tcPr>
        <w:p w14:paraId="319C1283" w14:textId="77777777" w:rsidR="00D86B20" w:rsidRDefault="00D86B20">
          <w:pPr>
            <w:pStyle w:val="a5"/>
            <w:rPr>
              <w:b/>
              <w:sz w:val="22"/>
            </w:rPr>
          </w:pPr>
        </w:p>
      </w:tc>
      <w:tc>
        <w:tcPr>
          <w:tcW w:w="4453" w:type="dxa"/>
        </w:tcPr>
        <w:p w14:paraId="4B7F085A" w14:textId="77777777" w:rsidR="00D86B20" w:rsidRDefault="00D86B20">
          <w:pPr>
            <w:pStyle w:val="a5"/>
            <w:rPr>
              <w:b/>
              <w:sz w:val="22"/>
            </w:rPr>
          </w:pPr>
          <w:r>
            <w:rPr>
              <w:rStyle w:val="a6"/>
              <w:rFonts w:hint="eastAsia"/>
              <w:sz w:val="22"/>
            </w:rPr>
            <w:t>頁次：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PAGE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>23</w:t>
          </w:r>
          <w:r>
            <w:rPr>
              <w:rStyle w:val="a6"/>
              <w:sz w:val="22"/>
            </w:rPr>
            <w:fldChar w:fldCharType="end"/>
          </w:r>
          <w:r>
            <w:rPr>
              <w:rStyle w:val="a6"/>
              <w:sz w:val="22"/>
            </w:rPr>
            <w:t>/</w:t>
          </w:r>
          <w:r>
            <w:rPr>
              <w:rStyle w:val="a6"/>
              <w:sz w:val="22"/>
            </w:rPr>
            <w:fldChar w:fldCharType="begin"/>
          </w:r>
          <w:r>
            <w:rPr>
              <w:rStyle w:val="a6"/>
              <w:sz w:val="22"/>
            </w:rPr>
            <w:instrText xml:space="preserve"> NUMPAGES </w:instrText>
          </w:r>
          <w:r>
            <w:rPr>
              <w:rStyle w:val="a6"/>
              <w:sz w:val="22"/>
            </w:rPr>
            <w:fldChar w:fldCharType="separate"/>
          </w:r>
          <w:r>
            <w:rPr>
              <w:rStyle w:val="a6"/>
              <w:noProof/>
              <w:sz w:val="22"/>
            </w:rPr>
            <w:t>45</w:t>
          </w:r>
          <w:r>
            <w:rPr>
              <w:rStyle w:val="a6"/>
              <w:sz w:val="22"/>
            </w:rPr>
            <w:fldChar w:fldCharType="end"/>
          </w:r>
        </w:p>
      </w:tc>
    </w:tr>
  </w:tbl>
  <w:p w14:paraId="635E27FA" w14:textId="77777777" w:rsidR="00D86B20" w:rsidRDefault="00D86B20">
    <w:pPr>
      <w:pStyle w:val="a5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38856B" w14:textId="77777777" w:rsidR="00D86B20" w:rsidRDefault="00D86B20">
    <w:pPr>
      <w:pStyle w:val="a5"/>
    </w:pPr>
    <w:r>
      <w:rPr>
        <w:rFonts w:ascii="細明體" w:eastAsia="細明體" w:hAnsi="細明體" w:cs="細明體" w:hint="eastAsia"/>
        <w:w w:val="15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81E7A" w14:textId="77777777" w:rsidR="005F6623" w:rsidRDefault="005F6623">
      <w:r>
        <w:rPr>
          <w:rFonts w:hint="eastAsia"/>
        </w:rPr>
        <w:separator/>
      </w:r>
    </w:p>
  </w:footnote>
  <w:footnote w:type="continuationSeparator" w:id="0">
    <w:p w14:paraId="0C3CE5C1" w14:textId="77777777" w:rsidR="005F6623" w:rsidRDefault="005F66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24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960"/>
      <w:gridCol w:w="11280"/>
    </w:tblGrid>
    <w:tr w:rsidR="00D86B20" w:rsidRPr="005706DF" w14:paraId="7C2AD119" w14:textId="77777777" w:rsidTr="00227548">
      <w:trPr>
        <w:cantSplit/>
        <w:trHeight w:val="426"/>
      </w:trPr>
      <w:tc>
        <w:tcPr>
          <w:tcW w:w="3960" w:type="dxa"/>
          <w:tcBorders>
            <w:top w:val="nil"/>
            <w:left w:val="nil"/>
            <w:bottom w:val="nil"/>
            <w:right w:val="nil"/>
          </w:tcBorders>
          <w:vAlign w:val="bottom"/>
        </w:tcPr>
        <w:p w14:paraId="10D6F48E" w14:textId="77777777" w:rsidR="00D86B20" w:rsidRPr="00171A79" w:rsidRDefault="00D86B20">
          <w:pPr>
            <w:pStyle w:val="Moxa"/>
            <w:rPr>
              <w:rFonts w:ascii="微軟正黑體" w:eastAsia="微軟正黑體" w:hAnsi="微軟正黑體"/>
            </w:rPr>
          </w:pPr>
          <w:r w:rsidRPr="00171A79">
            <w:rPr>
              <w:rFonts w:ascii="微軟正黑體" w:eastAsia="微軟正黑體" w:hAnsi="微軟正黑體"/>
              <w:noProof/>
            </w:rPr>
            <w:drawing>
              <wp:inline distT="0" distB="0" distL="0" distR="0" wp14:anchorId="33B8415B" wp14:editId="3EB011BB">
                <wp:extent cx="1598295" cy="238760"/>
                <wp:effectExtent l="0" t="0" r="0" b="0"/>
                <wp:docPr id="70" name="圖片 70" descr="logo(1mm-3mm)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5" descr="logo(1mm-3mm)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98295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8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170B70A" w14:textId="1B8024F1" w:rsidR="00D86B20" w:rsidRPr="00E41E25" w:rsidRDefault="004B6987" w:rsidP="00E80E19">
          <w:pPr>
            <w:pStyle w:val="a4"/>
            <w:wordWrap w:val="0"/>
            <w:rPr>
              <w:rFonts w:asciiTheme="minorHAnsi" w:eastAsia="微軟正黑體" w:hAnsiTheme="minorHAnsi" w:cstheme="minorHAnsi"/>
              <w:bCs/>
              <w:sz w:val="32"/>
              <w:szCs w:val="32"/>
            </w:rPr>
          </w:pPr>
          <w:r w:rsidRPr="006473FB">
            <w:rPr>
              <w:rFonts w:ascii="微軟正黑體" w:eastAsia="微軟正黑體" w:hAnsi="微軟正黑體" w:cs="Calibri"/>
              <w:b/>
              <w:sz w:val="40"/>
              <w:szCs w:val="40"/>
            </w:rPr>
            <w:t>{{prodSeriesName}}</w:t>
          </w:r>
          <w:r>
            <w:rPr>
              <w:rFonts w:ascii="微軟正黑體" w:eastAsia="微軟正黑體" w:hAnsi="微軟正黑體" w:cs="Calibri" w:hint="eastAsia"/>
              <w:b/>
              <w:sz w:val="40"/>
              <w:szCs w:val="40"/>
            </w:rPr>
            <w:t xml:space="preserve"> </w:t>
          </w:r>
          <w:r w:rsidR="00D86B20" w:rsidRPr="00E41E25">
            <w:rPr>
              <w:rFonts w:asciiTheme="minorHAnsi" w:eastAsia="微軟正黑體" w:hAnsiTheme="minorHAnsi" w:cstheme="minorHAnsi"/>
              <w:sz w:val="40"/>
              <w:szCs w:val="40"/>
            </w:rPr>
            <w:t>測試作業指導書</w:t>
          </w:r>
        </w:p>
      </w:tc>
    </w:tr>
  </w:tbl>
  <w:p w14:paraId="11A49D74" w14:textId="77777777" w:rsidR="00D86B20" w:rsidRPr="00171A79" w:rsidRDefault="00D86B20">
    <w:pPr>
      <w:pStyle w:val="a4"/>
      <w:rPr>
        <w:rFonts w:ascii="微軟正黑體" w:eastAsia="微軟正黑體" w:hAnsi="微軟正黑體"/>
      </w:rPr>
    </w:pP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03A50C54" wp14:editId="6DD69A60">
              <wp:simplePos x="0" y="0"/>
              <wp:positionH relativeFrom="column">
                <wp:posOffset>0</wp:posOffset>
              </wp:positionH>
              <wp:positionV relativeFrom="paragraph">
                <wp:posOffset>128270</wp:posOffset>
              </wp:positionV>
              <wp:extent cx="9719945" cy="0"/>
              <wp:effectExtent l="0" t="0" r="0" b="0"/>
              <wp:wrapNone/>
              <wp:docPr id="4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440C9" id="Line 59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0.1pt" to="765.3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nv53KdsAAAAHAQAADwAAAAAAAAAAAAAAAAAOBAAAZHJzL2Rvd25y&#10;ZXYueG1sUEsFBgAAAAAEAAQA8wAAABYFAAAAAA==&#10;" strokecolor="#b2b2b2" strokeweight="4.5pt"/>
          </w:pict>
        </mc:Fallback>
      </mc:AlternateContent>
    </w:r>
    <w:r w:rsidRPr="00171A79">
      <w:rPr>
        <w:rFonts w:ascii="微軟正黑體" w:eastAsia="微軟正黑體" w:hAnsi="微軟正黑體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CED46FD" wp14:editId="15C94A54">
              <wp:simplePos x="0" y="0"/>
              <wp:positionH relativeFrom="column">
                <wp:posOffset>635</wp:posOffset>
              </wp:positionH>
              <wp:positionV relativeFrom="paragraph">
                <wp:posOffset>65405</wp:posOffset>
              </wp:positionV>
              <wp:extent cx="9719945" cy="0"/>
              <wp:effectExtent l="0" t="0" r="0" b="0"/>
              <wp:wrapNone/>
              <wp:docPr id="3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6F1B7DB" id="Line 58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.05pt,5.15pt" to="765.4pt,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" strokeweight="3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77CEE5" w14:textId="77777777" w:rsidR="00D86B20" w:rsidRDefault="00D86B20">
    <w:pPr>
      <w:pStyle w:val="a4"/>
      <w:jc w:val="both"/>
    </w:pPr>
  </w:p>
  <w:p w14:paraId="3048F531" w14:textId="77777777" w:rsidR="00D86B20" w:rsidRDefault="00D86B20">
    <w:pPr>
      <w:pStyle w:val="a4"/>
      <w:jc w:val="both"/>
    </w:pPr>
  </w:p>
  <w:p w14:paraId="79F33602" w14:textId="77777777" w:rsidR="00D86B20" w:rsidRDefault="00D86B20">
    <w:pPr>
      <w:pStyle w:val="a4"/>
      <w:jc w:val="both"/>
    </w:pPr>
  </w:p>
  <w:p w14:paraId="026BE96F" w14:textId="77777777" w:rsidR="00D86B20" w:rsidRDefault="00D86B20">
    <w:pPr>
      <w:pStyle w:val="a4"/>
      <w:jc w:val="both"/>
    </w:pPr>
  </w:p>
  <w:p w14:paraId="00E700CC" w14:textId="77777777" w:rsidR="00D86B20" w:rsidRDefault="00D86B20">
    <w:pPr>
      <w:pStyle w:val="a4"/>
      <w:jc w:val="both"/>
    </w:pPr>
  </w:p>
  <w:p w14:paraId="391651CD" w14:textId="77777777" w:rsidR="00D86B20" w:rsidRDefault="00D86B20">
    <w:pPr>
      <w:pStyle w:val="a4"/>
      <w:jc w:val="both"/>
    </w:pPr>
  </w:p>
  <w:p w14:paraId="284CFF15" w14:textId="77777777" w:rsidR="00D86B20" w:rsidRDefault="00D86B20">
    <w:pPr>
      <w:pStyle w:val="a4"/>
      <w:jc w:val="both"/>
    </w:pPr>
  </w:p>
  <w:p w14:paraId="2CE298A7" w14:textId="77777777" w:rsidR="00D86B20" w:rsidRDefault="00D86B20">
    <w:pPr>
      <w:pStyle w:val="a4"/>
      <w:jc w:val="both"/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66353A00" wp14:editId="22FF08C3">
              <wp:simplePos x="0" y="0"/>
              <wp:positionH relativeFrom="column">
                <wp:posOffset>0</wp:posOffset>
              </wp:positionH>
              <wp:positionV relativeFrom="paragraph">
                <wp:posOffset>369570</wp:posOffset>
              </wp:positionV>
              <wp:extent cx="9719945" cy="0"/>
              <wp:effectExtent l="0" t="0" r="0" b="0"/>
              <wp:wrapNone/>
              <wp:docPr id="2" name="Line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57150">
                        <a:solidFill>
                          <a:srgbClr val="B2B2B2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93416A" id="Line 53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9.1pt" to="765.35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" strokecolor="#b2b2b2" strokeweight="4.5pt"/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CFFF6DC" wp14:editId="72AE1D7A">
              <wp:simplePos x="0" y="0"/>
              <wp:positionH relativeFrom="column">
                <wp:posOffset>-21590</wp:posOffset>
              </wp:positionH>
              <wp:positionV relativeFrom="paragraph">
                <wp:posOffset>308610</wp:posOffset>
              </wp:positionV>
              <wp:extent cx="9719945" cy="0"/>
              <wp:effectExtent l="0" t="0" r="0" b="0"/>
              <wp:wrapNone/>
              <wp:docPr id="1" name="Line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9719945" cy="0"/>
                      </a:xfrm>
                      <a:prstGeom prst="line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40A7AD" id="Line 5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7pt,24.3pt" to="763.65pt,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" strokeweight="3pt"/>
          </w:pict>
        </mc:Fallback>
      </mc:AlternateContent>
    </w:r>
    <w:r>
      <w:rPr>
        <w:noProof/>
      </w:rPr>
      <w:drawing>
        <wp:inline distT="0" distB="0" distL="0" distR="0" wp14:anchorId="1CADBD12" wp14:editId="503B16CF">
          <wp:extent cx="1598295" cy="238760"/>
          <wp:effectExtent l="0" t="0" r="0" b="0"/>
          <wp:docPr id="71" name="圖片 71" descr="logo(1mm-3mm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6" descr="logo(1mm-3mm)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8295" cy="238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 xml:space="preserve">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6D63"/>
    <w:multiLevelType w:val="hybridMultilevel"/>
    <w:tmpl w:val="8EFE473C"/>
    <w:lvl w:ilvl="0" w:tplc="4C0CDA80">
      <w:start w:val="9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BA12F7"/>
    <w:multiLevelType w:val="hybridMultilevel"/>
    <w:tmpl w:val="A774918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4072CE"/>
    <w:multiLevelType w:val="hybridMultilevel"/>
    <w:tmpl w:val="766214C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upperLetter"/>
      <w:lvlText w:val="%2.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8695CDA"/>
    <w:multiLevelType w:val="hybridMultilevel"/>
    <w:tmpl w:val="BFEEA60E"/>
    <w:lvl w:ilvl="0" w:tplc="1818B366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B3B1396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E4F191E"/>
    <w:multiLevelType w:val="hybridMultilevel"/>
    <w:tmpl w:val="31AE6FCA"/>
    <w:lvl w:ilvl="0" w:tplc="76644D96">
      <w:start w:val="1"/>
      <w:numFmt w:val="bullet"/>
      <w:lvlText w:val=""/>
      <w:lvlJc w:val="left"/>
      <w:pPr>
        <w:tabs>
          <w:tab w:val="num" w:pos="425"/>
        </w:tabs>
        <w:ind w:left="425" w:hanging="425"/>
      </w:pPr>
      <w:rPr>
        <w:rFonts w:ascii="Monotype Sorts" w:hAnsi="Monotype Sorts" w:hint="default"/>
        <w:color w:val="auto"/>
      </w:rPr>
    </w:lvl>
    <w:lvl w:ilvl="1" w:tplc="DB4443A0">
      <w:start w:val="1"/>
      <w:numFmt w:val="bullet"/>
      <w:lvlText w:val=""/>
      <w:lvlJc w:val="left"/>
      <w:pPr>
        <w:tabs>
          <w:tab w:val="num" w:pos="857"/>
        </w:tabs>
        <w:ind w:left="857" w:hanging="377"/>
      </w:pPr>
      <w:rPr>
        <w:rFonts w:ascii="Wingdings" w:hAnsi="Wingdings" w:hint="default"/>
        <w:sz w:val="20"/>
        <w:szCs w:val="20"/>
      </w:rPr>
    </w:lvl>
    <w:lvl w:ilvl="2" w:tplc="013A4882">
      <w:start w:val="1"/>
      <w:numFmt w:val="bullet"/>
      <w:lvlText w:val=""/>
      <w:lvlJc w:val="left"/>
      <w:pPr>
        <w:tabs>
          <w:tab w:val="num" w:pos="1337"/>
        </w:tabs>
        <w:ind w:left="1337" w:hanging="377"/>
      </w:pPr>
      <w:rPr>
        <w:rFonts w:ascii="Wingdings" w:hAnsi="Wingdings" w:hint="default"/>
        <w:color w:val="auto"/>
        <w:sz w:val="20"/>
        <w:szCs w:val="20"/>
      </w:rPr>
    </w:lvl>
    <w:lvl w:ilvl="3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12A2FB2"/>
    <w:multiLevelType w:val="hybridMultilevel"/>
    <w:tmpl w:val="F4EEDEB2"/>
    <w:lvl w:ilvl="0" w:tplc="40322E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2DC4351"/>
    <w:multiLevelType w:val="hybridMultilevel"/>
    <w:tmpl w:val="3CB2D602"/>
    <w:lvl w:ilvl="0" w:tplc="FFFFFFFF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FFFFFFFF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4E6702D"/>
    <w:multiLevelType w:val="hybridMultilevel"/>
    <w:tmpl w:val="3FC4D7FE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C046C8E"/>
    <w:multiLevelType w:val="hybridMultilevel"/>
    <w:tmpl w:val="53B82DD0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FB6382"/>
    <w:multiLevelType w:val="hybridMultilevel"/>
    <w:tmpl w:val="4D7AB286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21F3630"/>
    <w:multiLevelType w:val="hybridMultilevel"/>
    <w:tmpl w:val="0FCC4162"/>
    <w:lvl w:ilvl="0" w:tplc="9BCA0E8C">
      <w:start w:val="1"/>
      <w:numFmt w:val="decimal"/>
      <w:lvlText w:val="%1."/>
      <w:lvlJc w:val="left"/>
      <w:pPr>
        <w:ind w:left="360" w:hanging="360"/>
      </w:pPr>
      <w:rPr>
        <w:rFonts w:hint="eastAsia"/>
        <w:b w:val="0"/>
        <w:bCs/>
        <w:color w:val="auto"/>
        <w:shd w:val="clear" w:color="auto" w:fil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31F0744"/>
    <w:multiLevelType w:val="hybridMultilevel"/>
    <w:tmpl w:val="355C79A8"/>
    <w:lvl w:ilvl="0" w:tplc="BF3031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2582798"/>
    <w:multiLevelType w:val="hybridMultilevel"/>
    <w:tmpl w:val="BA803ECA"/>
    <w:lvl w:ilvl="0" w:tplc="FFFFFFFF">
      <w:start w:val="1"/>
      <w:numFmt w:val="taiwaneseCountingThousand"/>
      <w:lvlText w:val="%1、"/>
      <w:lvlJc w:val="left"/>
      <w:pPr>
        <w:ind w:left="906" w:hanging="480"/>
      </w:pPr>
      <w:rPr>
        <w:rFonts w:ascii="標楷體" w:eastAsia="標楷體" w:hAnsi="標楷體"/>
        <w:b/>
        <w:color w:val="auto"/>
        <w:shd w:val="clear" w:color="auto" w:fill="auto"/>
      </w:rPr>
    </w:lvl>
    <w:lvl w:ilvl="1" w:tplc="FFFFFFFF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091475E"/>
    <w:multiLevelType w:val="hybridMultilevel"/>
    <w:tmpl w:val="7548D366"/>
    <w:lvl w:ilvl="0" w:tplc="04090015">
      <w:start w:val="1"/>
      <w:numFmt w:val="taiwaneseCountingThousand"/>
      <w:lvlText w:val="%1、"/>
      <w:lvlJc w:val="left"/>
      <w:pPr>
        <w:tabs>
          <w:tab w:val="num" w:pos="5016"/>
        </w:tabs>
        <w:ind w:left="5016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7335"/>
        </w:tabs>
        <w:ind w:left="7335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815"/>
        </w:tabs>
        <w:ind w:left="7815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295"/>
        </w:tabs>
        <w:ind w:left="8295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775"/>
        </w:tabs>
        <w:ind w:left="8775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9255"/>
        </w:tabs>
        <w:ind w:left="9255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735"/>
        </w:tabs>
        <w:ind w:left="9735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10215"/>
        </w:tabs>
        <w:ind w:left="10215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695"/>
        </w:tabs>
        <w:ind w:left="10695" w:hanging="480"/>
      </w:pPr>
    </w:lvl>
  </w:abstractNum>
  <w:abstractNum w:abstractNumId="15" w15:restartNumberingAfterBreak="0">
    <w:nsid w:val="41C25F1F"/>
    <w:multiLevelType w:val="hybridMultilevel"/>
    <w:tmpl w:val="D52C84F6"/>
    <w:lvl w:ilvl="0" w:tplc="4D5C5A56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color w:val="FF000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45FA54C3"/>
    <w:multiLevelType w:val="hybridMultilevel"/>
    <w:tmpl w:val="3CB2D602"/>
    <w:lvl w:ilvl="0" w:tplc="86D88E62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  <w:lang w:eastAsia="zh-TW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47402053"/>
    <w:multiLevelType w:val="hybridMultilevel"/>
    <w:tmpl w:val="63DC622A"/>
    <w:lvl w:ilvl="0" w:tplc="52D6731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9603BD7"/>
    <w:multiLevelType w:val="hybridMultilevel"/>
    <w:tmpl w:val="C6AE8924"/>
    <w:lvl w:ilvl="0" w:tplc="F8800D96">
      <w:start w:val="1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標楷體" w:eastAsia="標楷體" w:hAnsi="標楷體" w:cs="Times New Roman" w:hint="eastAsia"/>
      </w:rPr>
    </w:lvl>
    <w:lvl w:ilvl="1" w:tplc="04090003" w:tentative="1">
      <w:start w:val="1"/>
      <w:numFmt w:val="bullet"/>
      <w:lvlText w:val=""/>
      <w:lvlJc w:val="left"/>
      <w:pPr>
        <w:tabs>
          <w:tab w:val="num" w:pos="-480"/>
        </w:tabs>
        <w:ind w:left="-4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0"/>
        </w:tabs>
        <w:ind w:left="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</w:abstractNum>
  <w:abstractNum w:abstractNumId="19" w15:restartNumberingAfterBreak="0">
    <w:nsid w:val="590565E8"/>
    <w:multiLevelType w:val="hybridMultilevel"/>
    <w:tmpl w:val="23D270D0"/>
    <w:lvl w:ilvl="0" w:tplc="6EF671B6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5C04503C"/>
    <w:multiLevelType w:val="hybridMultilevel"/>
    <w:tmpl w:val="678AB71A"/>
    <w:lvl w:ilvl="0" w:tplc="013A4882">
      <w:start w:val="1"/>
      <w:numFmt w:val="bullet"/>
      <w:lvlText w:val=""/>
      <w:lvlJc w:val="left"/>
      <w:pPr>
        <w:tabs>
          <w:tab w:val="num" w:pos="377"/>
        </w:tabs>
        <w:ind w:left="377" w:hanging="377"/>
      </w:pPr>
      <w:rPr>
        <w:rFonts w:ascii="Wingdings" w:hAnsi="Wingdings" w:hint="default"/>
        <w:sz w:val="20"/>
        <w:szCs w:val="20"/>
      </w:rPr>
    </w:lvl>
    <w:lvl w:ilvl="1" w:tplc="5C908B16">
      <w:start w:val="13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新細明體" w:cs="Times New Roman" w:hint="eastAsia"/>
        <w:sz w:val="20"/>
        <w:szCs w:val="20"/>
      </w:rPr>
    </w:lvl>
    <w:lvl w:ilvl="2" w:tplc="5B8A111C">
      <w:start w:val="76"/>
      <w:numFmt w:val="bullet"/>
      <w:lvlText w:val="◎"/>
      <w:lvlJc w:val="left"/>
      <w:pPr>
        <w:tabs>
          <w:tab w:val="num" w:pos="1320"/>
        </w:tabs>
        <w:ind w:left="1320" w:hanging="360"/>
      </w:pPr>
      <w:rPr>
        <w:rFonts w:ascii="標楷體" w:eastAsia="標楷體" w:hAnsi="標楷體" w:cs="Times New Roman" w:hint="eastAsia"/>
      </w:rPr>
    </w:lvl>
    <w:lvl w:ilvl="3" w:tplc="5A8638C2">
      <w:start w:val="1"/>
      <w:numFmt w:val="bullet"/>
      <w:lvlText w:val="☆"/>
      <w:lvlJc w:val="left"/>
      <w:pPr>
        <w:tabs>
          <w:tab w:val="num" w:pos="1800"/>
        </w:tabs>
        <w:ind w:left="1800" w:hanging="360"/>
      </w:pPr>
      <w:rPr>
        <w:rFonts w:ascii="標楷體" w:eastAsia="標楷體" w:hAnsi="標楷體" w:cs="Times New Roman" w:hint="eastAsia"/>
        <w:sz w:val="20"/>
        <w:szCs w:val="20"/>
        <w:lang w:val="en-US"/>
      </w:rPr>
    </w:lvl>
    <w:lvl w:ilvl="4" w:tplc="F8800D96">
      <w:start w:val="1"/>
      <w:numFmt w:val="bullet"/>
      <w:lvlText w:val="□"/>
      <w:lvlJc w:val="left"/>
      <w:pPr>
        <w:tabs>
          <w:tab w:val="num" w:pos="2280"/>
        </w:tabs>
        <w:ind w:left="2280" w:hanging="360"/>
      </w:pPr>
      <w:rPr>
        <w:rFonts w:ascii="標楷體" w:eastAsia="標楷體" w:hAnsi="標楷體" w:cs="Times New Roman" w:hint="eastAsia"/>
        <w:sz w:val="20"/>
        <w:szCs w:val="20"/>
      </w:rPr>
    </w:lvl>
    <w:lvl w:ilvl="5" w:tplc="04090005" w:tentative="1">
      <w:start w:val="1"/>
      <w:numFmt w:val="bullet"/>
      <w:lvlText w:val="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C7415D2"/>
    <w:multiLevelType w:val="hybridMultilevel"/>
    <w:tmpl w:val="8CA86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606C5CA5"/>
    <w:multiLevelType w:val="hybridMultilevel"/>
    <w:tmpl w:val="2FD0AB60"/>
    <w:lvl w:ilvl="0" w:tplc="75DE212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62D00AAA"/>
    <w:multiLevelType w:val="hybridMultilevel"/>
    <w:tmpl w:val="DB76F53E"/>
    <w:lvl w:ilvl="0" w:tplc="522246A0">
      <w:start w:val="1"/>
      <w:numFmt w:val="taiwaneseCountingThousand"/>
      <w:lvlText w:val="%1、"/>
      <w:lvlJc w:val="left"/>
      <w:pPr>
        <w:ind w:left="360" w:hanging="360"/>
      </w:pPr>
      <w:rPr>
        <w:rFonts w:ascii="標楷體" w:eastAsia="標楷體" w:hAnsi="標楷體" w:hint="eastAsia"/>
        <w:b/>
        <w:color w:val="auto"/>
        <w:shd w:val="clear" w:color="auto" w:fil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6B1673F8"/>
    <w:multiLevelType w:val="hybridMultilevel"/>
    <w:tmpl w:val="408C9FCE"/>
    <w:lvl w:ilvl="0" w:tplc="1D1ABD2E">
      <w:start w:val="1"/>
      <w:numFmt w:val="taiwaneseCountingThousand"/>
      <w:lvlText w:val="%1、"/>
      <w:lvlJc w:val="left"/>
      <w:pPr>
        <w:tabs>
          <w:tab w:val="num" w:pos="6210"/>
        </w:tabs>
        <w:ind w:left="6210" w:hanging="480"/>
      </w:pPr>
      <w:rPr>
        <w:rFonts w:hint="eastAsia"/>
      </w:rPr>
    </w:lvl>
    <w:lvl w:ilvl="1" w:tplc="0409000F">
      <w:start w:val="1"/>
      <w:numFmt w:val="decimal"/>
      <w:lvlText w:val="%2."/>
      <w:lvlJc w:val="left"/>
      <w:pPr>
        <w:tabs>
          <w:tab w:val="num" w:pos="6690"/>
        </w:tabs>
        <w:ind w:left="669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7170"/>
        </w:tabs>
        <w:ind w:left="717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7650"/>
        </w:tabs>
        <w:ind w:left="765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8130"/>
        </w:tabs>
        <w:ind w:left="813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8610"/>
        </w:tabs>
        <w:ind w:left="861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9090"/>
        </w:tabs>
        <w:ind w:left="909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9570"/>
        </w:tabs>
        <w:ind w:left="957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0050"/>
        </w:tabs>
        <w:ind w:left="10050" w:hanging="480"/>
      </w:pPr>
    </w:lvl>
  </w:abstractNum>
  <w:abstractNum w:abstractNumId="25" w15:restartNumberingAfterBreak="0">
    <w:nsid w:val="6FD33B6F"/>
    <w:multiLevelType w:val="hybridMultilevel"/>
    <w:tmpl w:val="E7843A26"/>
    <w:lvl w:ilvl="0" w:tplc="9AC621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76B5548F"/>
    <w:multiLevelType w:val="hybridMultilevel"/>
    <w:tmpl w:val="682CE5AE"/>
    <w:lvl w:ilvl="0" w:tplc="071287CC">
      <w:start w:val="1"/>
      <w:numFmt w:val="bullet"/>
      <w:lvlText w:val="※"/>
      <w:lvlJc w:val="left"/>
      <w:pPr>
        <w:ind w:left="480" w:hanging="480"/>
      </w:pPr>
      <w:rPr>
        <w:rFonts w:ascii="Arial Unicode MS" w:eastAsia="Arial Unicode MS" w:hAnsi="Arial Unicode MS" w:hint="eastAsia"/>
        <w:color w:val="FF0000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7" w15:restartNumberingAfterBreak="0">
    <w:nsid w:val="76CF399D"/>
    <w:multiLevelType w:val="hybridMultilevel"/>
    <w:tmpl w:val="EDC6547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8" w15:restartNumberingAfterBreak="0">
    <w:nsid w:val="7B776692"/>
    <w:multiLevelType w:val="hybridMultilevel"/>
    <w:tmpl w:val="40E055A2"/>
    <w:lvl w:ilvl="0" w:tplc="34FCF1E4">
      <w:start w:val="1"/>
      <w:numFmt w:val="taiwaneseCountingThousand"/>
      <w:lvlText w:val="%1、"/>
      <w:lvlJc w:val="left"/>
      <w:pPr>
        <w:ind w:left="906" w:hanging="480"/>
      </w:pPr>
      <w:rPr>
        <w:rFonts w:ascii="微軟正黑體" w:eastAsia="微軟正黑體" w:hAnsi="微軟正黑體"/>
        <w:b/>
        <w:color w:val="auto"/>
        <w:shd w:val="clear" w:color="auto" w:fill="auto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02657723">
    <w:abstractNumId w:val="16"/>
  </w:num>
  <w:num w:numId="2" w16cid:durableId="348725753">
    <w:abstractNumId w:val="18"/>
  </w:num>
  <w:num w:numId="3" w16cid:durableId="870456373">
    <w:abstractNumId w:val="17"/>
  </w:num>
  <w:num w:numId="4" w16cid:durableId="762722627">
    <w:abstractNumId w:val="24"/>
  </w:num>
  <w:num w:numId="5" w16cid:durableId="317611657">
    <w:abstractNumId w:val="6"/>
  </w:num>
  <w:num w:numId="6" w16cid:durableId="133103906">
    <w:abstractNumId w:val="26"/>
  </w:num>
  <w:num w:numId="7" w16cid:durableId="2008575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457986">
    <w:abstractNumId w:val="5"/>
  </w:num>
  <w:num w:numId="9" w16cid:durableId="28461030">
    <w:abstractNumId w:val="20"/>
  </w:num>
  <w:num w:numId="10" w16cid:durableId="620306556">
    <w:abstractNumId w:val="28"/>
  </w:num>
  <w:num w:numId="11" w16cid:durableId="2094155579">
    <w:abstractNumId w:val="25"/>
  </w:num>
  <w:num w:numId="12" w16cid:durableId="416749971">
    <w:abstractNumId w:val="19"/>
  </w:num>
  <w:num w:numId="13" w16cid:durableId="500509413">
    <w:abstractNumId w:val="2"/>
  </w:num>
  <w:num w:numId="14" w16cid:durableId="808746071">
    <w:abstractNumId w:val="27"/>
  </w:num>
  <w:num w:numId="15" w16cid:durableId="1476408785">
    <w:abstractNumId w:val="21"/>
  </w:num>
  <w:num w:numId="16" w16cid:durableId="1256091931">
    <w:abstractNumId w:val="3"/>
  </w:num>
  <w:num w:numId="17" w16cid:durableId="1057700006">
    <w:abstractNumId w:val="13"/>
  </w:num>
  <w:num w:numId="18" w16cid:durableId="1583223770">
    <w:abstractNumId w:val="9"/>
  </w:num>
  <w:num w:numId="19" w16cid:durableId="2145000707">
    <w:abstractNumId w:val="22"/>
  </w:num>
  <w:num w:numId="20" w16cid:durableId="287471696">
    <w:abstractNumId w:val="23"/>
  </w:num>
  <w:num w:numId="21" w16cid:durableId="827865005">
    <w:abstractNumId w:val="8"/>
  </w:num>
  <w:num w:numId="22" w16cid:durableId="1727802761">
    <w:abstractNumId w:val="14"/>
  </w:num>
  <w:num w:numId="23" w16cid:durableId="604506021">
    <w:abstractNumId w:val="15"/>
  </w:num>
  <w:num w:numId="24" w16cid:durableId="261383361">
    <w:abstractNumId w:val="4"/>
  </w:num>
  <w:num w:numId="25" w16cid:durableId="71320349">
    <w:abstractNumId w:val="11"/>
  </w:num>
  <w:num w:numId="26" w16cid:durableId="1294945933">
    <w:abstractNumId w:val="7"/>
  </w:num>
  <w:num w:numId="27" w16cid:durableId="1085570686">
    <w:abstractNumId w:val="0"/>
  </w:num>
  <w:num w:numId="28" w16cid:durableId="1310793622">
    <w:abstractNumId w:val="1"/>
  </w:num>
  <w:num w:numId="29" w16cid:durableId="1535580251">
    <w:abstractNumId w:val="12"/>
  </w:num>
  <w:num w:numId="30" w16cid:durableId="792016178">
    <w:abstractNumId w:val="10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mirrorMargins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0">
      <o:colormru v:ext="edit" colors="#6f6,#3daa06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C6D"/>
    <w:rsid w:val="00000D57"/>
    <w:rsid w:val="00001472"/>
    <w:rsid w:val="00003E89"/>
    <w:rsid w:val="000044C6"/>
    <w:rsid w:val="00006B94"/>
    <w:rsid w:val="00007017"/>
    <w:rsid w:val="000071D0"/>
    <w:rsid w:val="0001110A"/>
    <w:rsid w:val="00013C3B"/>
    <w:rsid w:val="000142B5"/>
    <w:rsid w:val="00014513"/>
    <w:rsid w:val="0001548F"/>
    <w:rsid w:val="0001710F"/>
    <w:rsid w:val="00017857"/>
    <w:rsid w:val="000202F2"/>
    <w:rsid w:val="0002157D"/>
    <w:rsid w:val="00022778"/>
    <w:rsid w:val="000228F4"/>
    <w:rsid w:val="00023549"/>
    <w:rsid w:val="00024C7C"/>
    <w:rsid w:val="00025864"/>
    <w:rsid w:val="00026CDD"/>
    <w:rsid w:val="00032F22"/>
    <w:rsid w:val="0003384F"/>
    <w:rsid w:val="00033ABA"/>
    <w:rsid w:val="0003476C"/>
    <w:rsid w:val="0003652C"/>
    <w:rsid w:val="000371EB"/>
    <w:rsid w:val="00040064"/>
    <w:rsid w:val="0004078F"/>
    <w:rsid w:val="00041437"/>
    <w:rsid w:val="000425F2"/>
    <w:rsid w:val="0004266E"/>
    <w:rsid w:val="000426AF"/>
    <w:rsid w:val="00043256"/>
    <w:rsid w:val="00043306"/>
    <w:rsid w:val="00043318"/>
    <w:rsid w:val="00043488"/>
    <w:rsid w:val="00044015"/>
    <w:rsid w:val="00044C25"/>
    <w:rsid w:val="000460C2"/>
    <w:rsid w:val="00046FAD"/>
    <w:rsid w:val="0004757A"/>
    <w:rsid w:val="000509E0"/>
    <w:rsid w:val="00050EE5"/>
    <w:rsid w:val="00052477"/>
    <w:rsid w:val="00052DE4"/>
    <w:rsid w:val="00053187"/>
    <w:rsid w:val="0005384B"/>
    <w:rsid w:val="00054695"/>
    <w:rsid w:val="00054B3B"/>
    <w:rsid w:val="000568AD"/>
    <w:rsid w:val="00056B4F"/>
    <w:rsid w:val="00061019"/>
    <w:rsid w:val="000637EB"/>
    <w:rsid w:val="000645B2"/>
    <w:rsid w:val="00064ABE"/>
    <w:rsid w:val="00065C10"/>
    <w:rsid w:val="000664A1"/>
    <w:rsid w:val="000716CB"/>
    <w:rsid w:val="00072000"/>
    <w:rsid w:val="00072681"/>
    <w:rsid w:val="00072C2F"/>
    <w:rsid w:val="00073694"/>
    <w:rsid w:val="00074E3A"/>
    <w:rsid w:val="00075F7B"/>
    <w:rsid w:val="000761DA"/>
    <w:rsid w:val="00076E37"/>
    <w:rsid w:val="00077C16"/>
    <w:rsid w:val="00077C3D"/>
    <w:rsid w:val="00077C59"/>
    <w:rsid w:val="00080FA7"/>
    <w:rsid w:val="00082454"/>
    <w:rsid w:val="00082838"/>
    <w:rsid w:val="000828E1"/>
    <w:rsid w:val="00087E3E"/>
    <w:rsid w:val="0009072C"/>
    <w:rsid w:val="000907DD"/>
    <w:rsid w:val="000920F1"/>
    <w:rsid w:val="00096D1F"/>
    <w:rsid w:val="000975BB"/>
    <w:rsid w:val="000A184A"/>
    <w:rsid w:val="000A5D69"/>
    <w:rsid w:val="000A62BF"/>
    <w:rsid w:val="000B0807"/>
    <w:rsid w:val="000B2C6D"/>
    <w:rsid w:val="000B4F73"/>
    <w:rsid w:val="000B6788"/>
    <w:rsid w:val="000C21A4"/>
    <w:rsid w:val="000C2FAC"/>
    <w:rsid w:val="000C3990"/>
    <w:rsid w:val="000C62C3"/>
    <w:rsid w:val="000C72E8"/>
    <w:rsid w:val="000D09CB"/>
    <w:rsid w:val="000D1487"/>
    <w:rsid w:val="000D2146"/>
    <w:rsid w:val="000D2226"/>
    <w:rsid w:val="000D3DF5"/>
    <w:rsid w:val="000D413C"/>
    <w:rsid w:val="000D54E3"/>
    <w:rsid w:val="000D6390"/>
    <w:rsid w:val="000D6BCE"/>
    <w:rsid w:val="000D7917"/>
    <w:rsid w:val="000E0D21"/>
    <w:rsid w:val="000E1FDB"/>
    <w:rsid w:val="000E2CC6"/>
    <w:rsid w:val="000E34E0"/>
    <w:rsid w:val="000E57CD"/>
    <w:rsid w:val="000E61EF"/>
    <w:rsid w:val="000E6819"/>
    <w:rsid w:val="000E741C"/>
    <w:rsid w:val="000F075E"/>
    <w:rsid w:val="000F0E47"/>
    <w:rsid w:val="000F10C6"/>
    <w:rsid w:val="000F10DC"/>
    <w:rsid w:val="000F26D1"/>
    <w:rsid w:val="000F3967"/>
    <w:rsid w:val="000F3FC4"/>
    <w:rsid w:val="000F4A11"/>
    <w:rsid w:val="000F69FD"/>
    <w:rsid w:val="000F6A3B"/>
    <w:rsid w:val="00100C8A"/>
    <w:rsid w:val="00103597"/>
    <w:rsid w:val="00103EE3"/>
    <w:rsid w:val="00104264"/>
    <w:rsid w:val="00104914"/>
    <w:rsid w:val="00104D9A"/>
    <w:rsid w:val="001050C0"/>
    <w:rsid w:val="00105461"/>
    <w:rsid w:val="00105872"/>
    <w:rsid w:val="0011144D"/>
    <w:rsid w:val="001120C7"/>
    <w:rsid w:val="0011223D"/>
    <w:rsid w:val="001122AF"/>
    <w:rsid w:val="00114351"/>
    <w:rsid w:val="00115426"/>
    <w:rsid w:val="001157EE"/>
    <w:rsid w:val="0011674B"/>
    <w:rsid w:val="00116ED4"/>
    <w:rsid w:val="001171B6"/>
    <w:rsid w:val="0011792F"/>
    <w:rsid w:val="001205B1"/>
    <w:rsid w:val="00121D8D"/>
    <w:rsid w:val="00121F0F"/>
    <w:rsid w:val="0012426F"/>
    <w:rsid w:val="00124FE1"/>
    <w:rsid w:val="001252B0"/>
    <w:rsid w:val="00125AC9"/>
    <w:rsid w:val="00126093"/>
    <w:rsid w:val="00126381"/>
    <w:rsid w:val="00127445"/>
    <w:rsid w:val="0013108F"/>
    <w:rsid w:val="00131A64"/>
    <w:rsid w:val="00131F86"/>
    <w:rsid w:val="00132364"/>
    <w:rsid w:val="00132866"/>
    <w:rsid w:val="001338FA"/>
    <w:rsid w:val="00133C39"/>
    <w:rsid w:val="00134939"/>
    <w:rsid w:val="0013582D"/>
    <w:rsid w:val="00136D80"/>
    <w:rsid w:val="00140022"/>
    <w:rsid w:val="00140952"/>
    <w:rsid w:val="00140EB4"/>
    <w:rsid w:val="0014251C"/>
    <w:rsid w:val="001429D1"/>
    <w:rsid w:val="001442A9"/>
    <w:rsid w:val="001451D6"/>
    <w:rsid w:val="00145F91"/>
    <w:rsid w:val="00145F9A"/>
    <w:rsid w:val="00146A43"/>
    <w:rsid w:val="00146BDE"/>
    <w:rsid w:val="00153C61"/>
    <w:rsid w:val="00153DD5"/>
    <w:rsid w:val="0016246E"/>
    <w:rsid w:val="00164FF3"/>
    <w:rsid w:val="00166A8C"/>
    <w:rsid w:val="00166E41"/>
    <w:rsid w:val="00167762"/>
    <w:rsid w:val="00170BC2"/>
    <w:rsid w:val="00171A79"/>
    <w:rsid w:val="00172F52"/>
    <w:rsid w:val="00174558"/>
    <w:rsid w:val="00175F8B"/>
    <w:rsid w:val="00176A13"/>
    <w:rsid w:val="00177218"/>
    <w:rsid w:val="00177992"/>
    <w:rsid w:val="001805A7"/>
    <w:rsid w:val="00182AC7"/>
    <w:rsid w:val="00183536"/>
    <w:rsid w:val="00184D72"/>
    <w:rsid w:val="00185F9B"/>
    <w:rsid w:val="00186105"/>
    <w:rsid w:val="00186607"/>
    <w:rsid w:val="00186FD0"/>
    <w:rsid w:val="00190917"/>
    <w:rsid w:val="00190AD3"/>
    <w:rsid w:val="00190AE2"/>
    <w:rsid w:val="001914E5"/>
    <w:rsid w:val="00191751"/>
    <w:rsid w:val="001940E9"/>
    <w:rsid w:val="00194749"/>
    <w:rsid w:val="00196676"/>
    <w:rsid w:val="00196E18"/>
    <w:rsid w:val="001976F0"/>
    <w:rsid w:val="00197CB2"/>
    <w:rsid w:val="001A3394"/>
    <w:rsid w:val="001A36D9"/>
    <w:rsid w:val="001A37A3"/>
    <w:rsid w:val="001A4973"/>
    <w:rsid w:val="001A516E"/>
    <w:rsid w:val="001A5740"/>
    <w:rsid w:val="001B0CE3"/>
    <w:rsid w:val="001B20A4"/>
    <w:rsid w:val="001B254E"/>
    <w:rsid w:val="001B2BDF"/>
    <w:rsid w:val="001B440B"/>
    <w:rsid w:val="001B74ED"/>
    <w:rsid w:val="001C0B4B"/>
    <w:rsid w:val="001C19AE"/>
    <w:rsid w:val="001C1B3B"/>
    <w:rsid w:val="001C1BEF"/>
    <w:rsid w:val="001C6682"/>
    <w:rsid w:val="001C66B8"/>
    <w:rsid w:val="001C6834"/>
    <w:rsid w:val="001C7DFD"/>
    <w:rsid w:val="001D1B72"/>
    <w:rsid w:val="001D20E7"/>
    <w:rsid w:val="001D235C"/>
    <w:rsid w:val="001D237B"/>
    <w:rsid w:val="001D5211"/>
    <w:rsid w:val="001D573D"/>
    <w:rsid w:val="001D5C16"/>
    <w:rsid w:val="001D6A1E"/>
    <w:rsid w:val="001D7114"/>
    <w:rsid w:val="001D763E"/>
    <w:rsid w:val="001E0765"/>
    <w:rsid w:val="001E0C19"/>
    <w:rsid w:val="001E4074"/>
    <w:rsid w:val="001E44DD"/>
    <w:rsid w:val="001F0210"/>
    <w:rsid w:val="001F10E2"/>
    <w:rsid w:val="001F18B9"/>
    <w:rsid w:val="001F280C"/>
    <w:rsid w:val="001F2D2E"/>
    <w:rsid w:val="001F35C3"/>
    <w:rsid w:val="001F3D6E"/>
    <w:rsid w:val="001F5D83"/>
    <w:rsid w:val="001F605E"/>
    <w:rsid w:val="00203117"/>
    <w:rsid w:val="0020437D"/>
    <w:rsid w:val="002046AF"/>
    <w:rsid w:val="00204DBB"/>
    <w:rsid w:val="0021273A"/>
    <w:rsid w:val="00212EC1"/>
    <w:rsid w:val="00213F0D"/>
    <w:rsid w:val="00215144"/>
    <w:rsid w:val="00215349"/>
    <w:rsid w:val="00220062"/>
    <w:rsid w:val="00223A32"/>
    <w:rsid w:val="00224880"/>
    <w:rsid w:val="00227548"/>
    <w:rsid w:val="00231BBF"/>
    <w:rsid w:val="00232812"/>
    <w:rsid w:val="00234E62"/>
    <w:rsid w:val="0023708E"/>
    <w:rsid w:val="002416BF"/>
    <w:rsid w:val="00241AD0"/>
    <w:rsid w:val="00245E86"/>
    <w:rsid w:val="00246176"/>
    <w:rsid w:val="0025098E"/>
    <w:rsid w:val="00250C68"/>
    <w:rsid w:val="00252E9B"/>
    <w:rsid w:val="0025303C"/>
    <w:rsid w:val="0025312C"/>
    <w:rsid w:val="00253E91"/>
    <w:rsid w:val="00255AD8"/>
    <w:rsid w:val="00257F7B"/>
    <w:rsid w:val="00260D7F"/>
    <w:rsid w:val="00262534"/>
    <w:rsid w:val="0026296D"/>
    <w:rsid w:val="00263094"/>
    <w:rsid w:val="00265A72"/>
    <w:rsid w:val="00270A56"/>
    <w:rsid w:val="00271D0E"/>
    <w:rsid w:val="002773DD"/>
    <w:rsid w:val="00277CD7"/>
    <w:rsid w:val="0028168A"/>
    <w:rsid w:val="00283224"/>
    <w:rsid w:val="00283736"/>
    <w:rsid w:val="0028491D"/>
    <w:rsid w:val="0028527E"/>
    <w:rsid w:val="00286E00"/>
    <w:rsid w:val="00287077"/>
    <w:rsid w:val="0028742D"/>
    <w:rsid w:val="00291A5F"/>
    <w:rsid w:val="002927ED"/>
    <w:rsid w:val="00294F5E"/>
    <w:rsid w:val="00295F84"/>
    <w:rsid w:val="002A08C1"/>
    <w:rsid w:val="002A0CC1"/>
    <w:rsid w:val="002A1529"/>
    <w:rsid w:val="002A2BDB"/>
    <w:rsid w:val="002A7EF0"/>
    <w:rsid w:val="002B1F1F"/>
    <w:rsid w:val="002B2CF1"/>
    <w:rsid w:val="002B43EC"/>
    <w:rsid w:val="002B47A5"/>
    <w:rsid w:val="002B5AF3"/>
    <w:rsid w:val="002B71A4"/>
    <w:rsid w:val="002B798F"/>
    <w:rsid w:val="002C0BEE"/>
    <w:rsid w:val="002C136D"/>
    <w:rsid w:val="002C1F56"/>
    <w:rsid w:val="002C26F6"/>
    <w:rsid w:val="002C2DF4"/>
    <w:rsid w:val="002C3482"/>
    <w:rsid w:val="002C6F38"/>
    <w:rsid w:val="002C754D"/>
    <w:rsid w:val="002D080C"/>
    <w:rsid w:val="002D151C"/>
    <w:rsid w:val="002D2496"/>
    <w:rsid w:val="002D3B39"/>
    <w:rsid w:val="002D5291"/>
    <w:rsid w:val="002D5D74"/>
    <w:rsid w:val="002D6564"/>
    <w:rsid w:val="002D7CE5"/>
    <w:rsid w:val="002E0518"/>
    <w:rsid w:val="002E109E"/>
    <w:rsid w:val="002E2272"/>
    <w:rsid w:val="002E23CC"/>
    <w:rsid w:val="002E307C"/>
    <w:rsid w:val="002E3D57"/>
    <w:rsid w:val="002E4575"/>
    <w:rsid w:val="002E4720"/>
    <w:rsid w:val="002E4A0A"/>
    <w:rsid w:val="002F070A"/>
    <w:rsid w:val="002F1868"/>
    <w:rsid w:val="002F2BA4"/>
    <w:rsid w:val="002F3591"/>
    <w:rsid w:val="002F4303"/>
    <w:rsid w:val="002F4388"/>
    <w:rsid w:val="002F4D01"/>
    <w:rsid w:val="002F6D6D"/>
    <w:rsid w:val="00300DC4"/>
    <w:rsid w:val="00300DD1"/>
    <w:rsid w:val="00301FC8"/>
    <w:rsid w:val="00302080"/>
    <w:rsid w:val="0030255E"/>
    <w:rsid w:val="003105BD"/>
    <w:rsid w:val="00311D5A"/>
    <w:rsid w:val="003121B3"/>
    <w:rsid w:val="003169CF"/>
    <w:rsid w:val="00317C8F"/>
    <w:rsid w:val="0032103C"/>
    <w:rsid w:val="0032132C"/>
    <w:rsid w:val="003216D0"/>
    <w:rsid w:val="00321FF3"/>
    <w:rsid w:val="00324255"/>
    <w:rsid w:val="00325D75"/>
    <w:rsid w:val="00325E22"/>
    <w:rsid w:val="0032619B"/>
    <w:rsid w:val="0032788C"/>
    <w:rsid w:val="00331718"/>
    <w:rsid w:val="00334EBD"/>
    <w:rsid w:val="00336CC3"/>
    <w:rsid w:val="0034106B"/>
    <w:rsid w:val="00341E96"/>
    <w:rsid w:val="00342631"/>
    <w:rsid w:val="00342DDC"/>
    <w:rsid w:val="003432EB"/>
    <w:rsid w:val="00343F24"/>
    <w:rsid w:val="00344843"/>
    <w:rsid w:val="0034484A"/>
    <w:rsid w:val="00344F15"/>
    <w:rsid w:val="00345A5B"/>
    <w:rsid w:val="003471A5"/>
    <w:rsid w:val="00347C0C"/>
    <w:rsid w:val="003500C1"/>
    <w:rsid w:val="00354199"/>
    <w:rsid w:val="00355A3B"/>
    <w:rsid w:val="00355C52"/>
    <w:rsid w:val="00356085"/>
    <w:rsid w:val="00356264"/>
    <w:rsid w:val="00357879"/>
    <w:rsid w:val="0035799F"/>
    <w:rsid w:val="003608B0"/>
    <w:rsid w:val="0036131B"/>
    <w:rsid w:val="00363EE7"/>
    <w:rsid w:val="003647BE"/>
    <w:rsid w:val="00365C4B"/>
    <w:rsid w:val="00367903"/>
    <w:rsid w:val="00372327"/>
    <w:rsid w:val="00372674"/>
    <w:rsid w:val="00373487"/>
    <w:rsid w:val="00374AF2"/>
    <w:rsid w:val="00374DBF"/>
    <w:rsid w:val="00375015"/>
    <w:rsid w:val="003750C3"/>
    <w:rsid w:val="0037549F"/>
    <w:rsid w:val="003757CC"/>
    <w:rsid w:val="00376F76"/>
    <w:rsid w:val="0038259D"/>
    <w:rsid w:val="00384F3D"/>
    <w:rsid w:val="00387CB5"/>
    <w:rsid w:val="00387E34"/>
    <w:rsid w:val="00392CDB"/>
    <w:rsid w:val="00393966"/>
    <w:rsid w:val="00394E84"/>
    <w:rsid w:val="00395013"/>
    <w:rsid w:val="003A19A6"/>
    <w:rsid w:val="003A29B8"/>
    <w:rsid w:val="003A2C64"/>
    <w:rsid w:val="003A41B3"/>
    <w:rsid w:val="003A41F0"/>
    <w:rsid w:val="003A5512"/>
    <w:rsid w:val="003A5C49"/>
    <w:rsid w:val="003A6FAE"/>
    <w:rsid w:val="003A6FB6"/>
    <w:rsid w:val="003B0078"/>
    <w:rsid w:val="003B2E84"/>
    <w:rsid w:val="003B347B"/>
    <w:rsid w:val="003B75CD"/>
    <w:rsid w:val="003C09F4"/>
    <w:rsid w:val="003C25DD"/>
    <w:rsid w:val="003C2E5B"/>
    <w:rsid w:val="003C3451"/>
    <w:rsid w:val="003C4520"/>
    <w:rsid w:val="003C4A7B"/>
    <w:rsid w:val="003C5696"/>
    <w:rsid w:val="003C7F6A"/>
    <w:rsid w:val="003D0329"/>
    <w:rsid w:val="003D230B"/>
    <w:rsid w:val="003D3110"/>
    <w:rsid w:val="003D4CEF"/>
    <w:rsid w:val="003D4E08"/>
    <w:rsid w:val="003D7379"/>
    <w:rsid w:val="003E3CE6"/>
    <w:rsid w:val="003E474D"/>
    <w:rsid w:val="003E5626"/>
    <w:rsid w:val="003E727F"/>
    <w:rsid w:val="003F0A14"/>
    <w:rsid w:val="003F14F4"/>
    <w:rsid w:val="003F1AC6"/>
    <w:rsid w:val="003F1E73"/>
    <w:rsid w:val="003F1F48"/>
    <w:rsid w:val="003F3A2F"/>
    <w:rsid w:val="003F60F6"/>
    <w:rsid w:val="003F6D0A"/>
    <w:rsid w:val="003F6F11"/>
    <w:rsid w:val="00402847"/>
    <w:rsid w:val="00402857"/>
    <w:rsid w:val="00403168"/>
    <w:rsid w:val="00403369"/>
    <w:rsid w:val="00403377"/>
    <w:rsid w:val="00403882"/>
    <w:rsid w:val="00403B56"/>
    <w:rsid w:val="0040420E"/>
    <w:rsid w:val="00404E2A"/>
    <w:rsid w:val="00406E50"/>
    <w:rsid w:val="00410B9A"/>
    <w:rsid w:val="00412448"/>
    <w:rsid w:val="00412952"/>
    <w:rsid w:val="0041301F"/>
    <w:rsid w:val="0041314F"/>
    <w:rsid w:val="00414F3C"/>
    <w:rsid w:val="00415A0C"/>
    <w:rsid w:val="00416194"/>
    <w:rsid w:val="004169C8"/>
    <w:rsid w:val="0041741D"/>
    <w:rsid w:val="00417B00"/>
    <w:rsid w:val="0042151E"/>
    <w:rsid w:val="004215A4"/>
    <w:rsid w:val="00421819"/>
    <w:rsid w:val="00421D41"/>
    <w:rsid w:val="00422C2B"/>
    <w:rsid w:val="004238E3"/>
    <w:rsid w:val="00423A94"/>
    <w:rsid w:val="00424F54"/>
    <w:rsid w:val="004303FC"/>
    <w:rsid w:val="0043041C"/>
    <w:rsid w:val="004314F9"/>
    <w:rsid w:val="00432AAF"/>
    <w:rsid w:val="0043360F"/>
    <w:rsid w:val="004337BD"/>
    <w:rsid w:val="0043587F"/>
    <w:rsid w:val="00436C21"/>
    <w:rsid w:val="0044025B"/>
    <w:rsid w:val="00441D68"/>
    <w:rsid w:val="004428D5"/>
    <w:rsid w:val="00444A59"/>
    <w:rsid w:val="004521C0"/>
    <w:rsid w:val="00453CF8"/>
    <w:rsid w:val="00453F41"/>
    <w:rsid w:val="004565F0"/>
    <w:rsid w:val="0045708F"/>
    <w:rsid w:val="00460ECE"/>
    <w:rsid w:val="00461351"/>
    <w:rsid w:val="004624ED"/>
    <w:rsid w:val="004627AC"/>
    <w:rsid w:val="00463461"/>
    <w:rsid w:val="00464CAB"/>
    <w:rsid w:val="00464F6A"/>
    <w:rsid w:val="004658FF"/>
    <w:rsid w:val="004662C4"/>
    <w:rsid w:val="0047223D"/>
    <w:rsid w:val="004725B5"/>
    <w:rsid w:val="004725FF"/>
    <w:rsid w:val="00472764"/>
    <w:rsid w:val="00472B4E"/>
    <w:rsid w:val="004735B3"/>
    <w:rsid w:val="00473733"/>
    <w:rsid w:val="004769D9"/>
    <w:rsid w:val="00476DE9"/>
    <w:rsid w:val="004806CB"/>
    <w:rsid w:val="00481F9C"/>
    <w:rsid w:val="0048342D"/>
    <w:rsid w:val="00483534"/>
    <w:rsid w:val="004839DA"/>
    <w:rsid w:val="0048413E"/>
    <w:rsid w:val="0048435C"/>
    <w:rsid w:val="004927E5"/>
    <w:rsid w:val="004936F2"/>
    <w:rsid w:val="00496305"/>
    <w:rsid w:val="004A0D40"/>
    <w:rsid w:val="004A4AFD"/>
    <w:rsid w:val="004A4CC6"/>
    <w:rsid w:val="004A4CDA"/>
    <w:rsid w:val="004A791F"/>
    <w:rsid w:val="004B2B59"/>
    <w:rsid w:val="004B3762"/>
    <w:rsid w:val="004B380F"/>
    <w:rsid w:val="004B6766"/>
    <w:rsid w:val="004B6987"/>
    <w:rsid w:val="004C013C"/>
    <w:rsid w:val="004C0311"/>
    <w:rsid w:val="004C0BB2"/>
    <w:rsid w:val="004C10D2"/>
    <w:rsid w:val="004C2254"/>
    <w:rsid w:val="004C369A"/>
    <w:rsid w:val="004C40E9"/>
    <w:rsid w:val="004C4E52"/>
    <w:rsid w:val="004C6BC9"/>
    <w:rsid w:val="004C74CD"/>
    <w:rsid w:val="004D3672"/>
    <w:rsid w:val="004D5078"/>
    <w:rsid w:val="004D6707"/>
    <w:rsid w:val="004D7D22"/>
    <w:rsid w:val="004E0647"/>
    <w:rsid w:val="004E2D0E"/>
    <w:rsid w:val="004E370C"/>
    <w:rsid w:val="004E4CA0"/>
    <w:rsid w:val="004E5434"/>
    <w:rsid w:val="004E58E1"/>
    <w:rsid w:val="004E5EFD"/>
    <w:rsid w:val="004E6247"/>
    <w:rsid w:val="004E6440"/>
    <w:rsid w:val="004E665D"/>
    <w:rsid w:val="004F1104"/>
    <w:rsid w:val="004F3F30"/>
    <w:rsid w:val="004F421A"/>
    <w:rsid w:val="004F4992"/>
    <w:rsid w:val="004F4EAD"/>
    <w:rsid w:val="004F5BD6"/>
    <w:rsid w:val="004F6229"/>
    <w:rsid w:val="004F660A"/>
    <w:rsid w:val="004F72B5"/>
    <w:rsid w:val="0050149B"/>
    <w:rsid w:val="00502086"/>
    <w:rsid w:val="005033FC"/>
    <w:rsid w:val="00503E9A"/>
    <w:rsid w:val="00505F01"/>
    <w:rsid w:val="00507F5C"/>
    <w:rsid w:val="00510FC4"/>
    <w:rsid w:val="005129DE"/>
    <w:rsid w:val="005151B7"/>
    <w:rsid w:val="00515724"/>
    <w:rsid w:val="00515D3E"/>
    <w:rsid w:val="00516C27"/>
    <w:rsid w:val="005179D7"/>
    <w:rsid w:val="0052124B"/>
    <w:rsid w:val="00522C0D"/>
    <w:rsid w:val="00523301"/>
    <w:rsid w:val="00523E86"/>
    <w:rsid w:val="005245DB"/>
    <w:rsid w:val="00524E6D"/>
    <w:rsid w:val="00526DC0"/>
    <w:rsid w:val="00527C5F"/>
    <w:rsid w:val="005338EB"/>
    <w:rsid w:val="00534B17"/>
    <w:rsid w:val="00535783"/>
    <w:rsid w:val="0053709C"/>
    <w:rsid w:val="00537FD4"/>
    <w:rsid w:val="00540544"/>
    <w:rsid w:val="00541E50"/>
    <w:rsid w:val="005420FC"/>
    <w:rsid w:val="0054329F"/>
    <w:rsid w:val="005448E8"/>
    <w:rsid w:val="00545853"/>
    <w:rsid w:val="00546122"/>
    <w:rsid w:val="00546218"/>
    <w:rsid w:val="005467FB"/>
    <w:rsid w:val="005471F3"/>
    <w:rsid w:val="0055051A"/>
    <w:rsid w:val="00550AD8"/>
    <w:rsid w:val="00551167"/>
    <w:rsid w:val="00551F30"/>
    <w:rsid w:val="005531D2"/>
    <w:rsid w:val="00555DA8"/>
    <w:rsid w:val="00556EFD"/>
    <w:rsid w:val="00557416"/>
    <w:rsid w:val="00557814"/>
    <w:rsid w:val="00561D00"/>
    <w:rsid w:val="005630F4"/>
    <w:rsid w:val="00563118"/>
    <w:rsid w:val="00563B5D"/>
    <w:rsid w:val="005641A0"/>
    <w:rsid w:val="00565106"/>
    <w:rsid w:val="00565E97"/>
    <w:rsid w:val="00567E0C"/>
    <w:rsid w:val="005706DF"/>
    <w:rsid w:val="00570F09"/>
    <w:rsid w:val="00571A0D"/>
    <w:rsid w:val="005743EC"/>
    <w:rsid w:val="0057460C"/>
    <w:rsid w:val="00574B83"/>
    <w:rsid w:val="0057516E"/>
    <w:rsid w:val="005754A9"/>
    <w:rsid w:val="0057552F"/>
    <w:rsid w:val="00577032"/>
    <w:rsid w:val="005770B4"/>
    <w:rsid w:val="00577908"/>
    <w:rsid w:val="005820B1"/>
    <w:rsid w:val="0058220A"/>
    <w:rsid w:val="0058277F"/>
    <w:rsid w:val="00582B04"/>
    <w:rsid w:val="0058479F"/>
    <w:rsid w:val="00585850"/>
    <w:rsid w:val="005859CB"/>
    <w:rsid w:val="0058763D"/>
    <w:rsid w:val="0059084E"/>
    <w:rsid w:val="00590C3A"/>
    <w:rsid w:val="00593069"/>
    <w:rsid w:val="00593083"/>
    <w:rsid w:val="00593736"/>
    <w:rsid w:val="00593D88"/>
    <w:rsid w:val="005952C1"/>
    <w:rsid w:val="005953AB"/>
    <w:rsid w:val="0059677C"/>
    <w:rsid w:val="00597F45"/>
    <w:rsid w:val="005A2329"/>
    <w:rsid w:val="005A2A8D"/>
    <w:rsid w:val="005A4AC5"/>
    <w:rsid w:val="005A4C04"/>
    <w:rsid w:val="005A4E8C"/>
    <w:rsid w:val="005A4EC8"/>
    <w:rsid w:val="005A72C1"/>
    <w:rsid w:val="005B0257"/>
    <w:rsid w:val="005B0C92"/>
    <w:rsid w:val="005B2240"/>
    <w:rsid w:val="005B3B26"/>
    <w:rsid w:val="005B442B"/>
    <w:rsid w:val="005B5D36"/>
    <w:rsid w:val="005B6186"/>
    <w:rsid w:val="005B6FA1"/>
    <w:rsid w:val="005B7F88"/>
    <w:rsid w:val="005C15A7"/>
    <w:rsid w:val="005C1B8E"/>
    <w:rsid w:val="005C1C87"/>
    <w:rsid w:val="005C2543"/>
    <w:rsid w:val="005C2D2A"/>
    <w:rsid w:val="005C3487"/>
    <w:rsid w:val="005C3E2B"/>
    <w:rsid w:val="005C6C72"/>
    <w:rsid w:val="005D0AB1"/>
    <w:rsid w:val="005D0F9D"/>
    <w:rsid w:val="005D4180"/>
    <w:rsid w:val="005D42EE"/>
    <w:rsid w:val="005D4302"/>
    <w:rsid w:val="005D58AB"/>
    <w:rsid w:val="005E0A65"/>
    <w:rsid w:val="005E1986"/>
    <w:rsid w:val="005E2A06"/>
    <w:rsid w:val="005E2DE5"/>
    <w:rsid w:val="005E3188"/>
    <w:rsid w:val="005E36F1"/>
    <w:rsid w:val="005E3835"/>
    <w:rsid w:val="005E463F"/>
    <w:rsid w:val="005E5966"/>
    <w:rsid w:val="005E6AAA"/>
    <w:rsid w:val="005E78F9"/>
    <w:rsid w:val="005E7ADA"/>
    <w:rsid w:val="005F1E13"/>
    <w:rsid w:val="005F2438"/>
    <w:rsid w:val="005F6623"/>
    <w:rsid w:val="005F68CB"/>
    <w:rsid w:val="00603E10"/>
    <w:rsid w:val="00603F48"/>
    <w:rsid w:val="006050CB"/>
    <w:rsid w:val="00605A1F"/>
    <w:rsid w:val="0060778D"/>
    <w:rsid w:val="006105FE"/>
    <w:rsid w:val="00610783"/>
    <w:rsid w:val="00611EE5"/>
    <w:rsid w:val="00611FBA"/>
    <w:rsid w:val="00612054"/>
    <w:rsid w:val="0061335F"/>
    <w:rsid w:val="006146D6"/>
    <w:rsid w:val="006167E9"/>
    <w:rsid w:val="00616A24"/>
    <w:rsid w:val="00617189"/>
    <w:rsid w:val="00617894"/>
    <w:rsid w:val="00620808"/>
    <w:rsid w:val="006208B6"/>
    <w:rsid w:val="00626BBD"/>
    <w:rsid w:val="006302D9"/>
    <w:rsid w:val="00631ECC"/>
    <w:rsid w:val="006322D5"/>
    <w:rsid w:val="0063246E"/>
    <w:rsid w:val="0063280C"/>
    <w:rsid w:val="00632C6A"/>
    <w:rsid w:val="006333E4"/>
    <w:rsid w:val="0063388F"/>
    <w:rsid w:val="00634497"/>
    <w:rsid w:val="00635446"/>
    <w:rsid w:val="0063575D"/>
    <w:rsid w:val="0063625C"/>
    <w:rsid w:val="00636932"/>
    <w:rsid w:val="006372E9"/>
    <w:rsid w:val="00640690"/>
    <w:rsid w:val="00640777"/>
    <w:rsid w:val="006411E3"/>
    <w:rsid w:val="006415C5"/>
    <w:rsid w:val="006441D8"/>
    <w:rsid w:val="00644A05"/>
    <w:rsid w:val="006452AF"/>
    <w:rsid w:val="00645BBA"/>
    <w:rsid w:val="00645EA7"/>
    <w:rsid w:val="00647F66"/>
    <w:rsid w:val="0065284E"/>
    <w:rsid w:val="00653320"/>
    <w:rsid w:val="00653D86"/>
    <w:rsid w:val="00656C54"/>
    <w:rsid w:val="00656EEA"/>
    <w:rsid w:val="00663191"/>
    <w:rsid w:val="00664259"/>
    <w:rsid w:val="00664C22"/>
    <w:rsid w:val="00664FE7"/>
    <w:rsid w:val="006662F5"/>
    <w:rsid w:val="00670627"/>
    <w:rsid w:val="00671E19"/>
    <w:rsid w:val="00672362"/>
    <w:rsid w:val="00672920"/>
    <w:rsid w:val="006749EC"/>
    <w:rsid w:val="00674D07"/>
    <w:rsid w:val="00676179"/>
    <w:rsid w:val="0068052C"/>
    <w:rsid w:val="00680E1D"/>
    <w:rsid w:val="006812EC"/>
    <w:rsid w:val="006822B3"/>
    <w:rsid w:val="006843AE"/>
    <w:rsid w:val="006848A4"/>
    <w:rsid w:val="00684DA8"/>
    <w:rsid w:val="00684FB1"/>
    <w:rsid w:val="006875D4"/>
    <w:rsid w:val="00690023"/>
    <w:rsid w:val="006907F2"/>
    <w:rsid w:val="0069097E"/>
    <w:rsid w:val="0069357B"/>
    <w:rsid w:val="00694486"/>
    <w:rsid w:val="006953D1"/>
    <w:rsid w:val="006955B7"/>
    <w:rsid w:val="0069799C"/>
    <w:rsid w:val="006A081F"/>
    <w:rsid w:val="006A1801"/>
    <w:rsid w:val="006A2498"/>
    <w:rsid w:val="006A32F8"/>
    <w:rsid w:val="006A34CA"/>
    <w:rsid w:val="006A3906"/>
    <w:rsid w:val="006A4020"/>
    <w:rsid w:val="006A5DA5"/>
    <w:rsid w:val="006A6989"/>
    <w:rsid w:val="006B0A57"/>
    <w:rsid w:val="006B24A9"/>
    <w:rsid w:val="006B4A1B"/>
    <w:rsid w:val="006B63C6"/>
    <w:rsid w:val="006B7020"/>
    <w:rsid w:val="006B7ADB"/>
    <w:rsid w:val="006B7D75"/>
    <w:rsid w:val="006C0616"/>
    <w:rsid w:val="006C1411"/>
    <w:rsid w:val="006C37CC"/>
    <w:rsid w:val="006C4CDF"/>
    <w:rsid w:val="006C7C2D"/>
    <w:rsid w:val="006D057E"/>
    <w:rsid w:val="006D2B01"/>
    <w:rsid w:val="006D2F70"/>
    <w:rsid w:val="006D37C1"/>
    <w:rsid w:val="006D4CE7"/>
    <w:rsid w:val="006D7B92"/>
    <w:rsid w:val="006D7CF5"/>
    <w:rsid w:val="006D7E48"/>
    <w:rsid w:val="006E0A9B"/>
    <w:rsid w:val="006E150B"/>
    <w:rsid w:val="006E494A"/>
    <w:rsid w:val="006E5141"/>
    <w:rsid w:val="006F18D8"/>
    <w:rsid w:val="006F1DE8"/>
    <w:rsid w:val="006F7874"/>
    <w:rsid w:val="007007E9"/>
    <w:rsid w:val="0070358E"/>
    <w:rsid w:val="00705533"/>
    <w:rsid w:val="00705E7D"/>
    <w:rsid w:val="00706D84"/>
    <w:rsid w:val="0071022A"/>
    <w:rsid w:val="00711F2F"/>
    <w:rsid w:val="00711F74"/>
    <w:rsid w:val="00713BBA"/>
    <w:rsid w:val="007149B4"/>
    <w:rsid w:val="00715E18"/>
    <w:rsid w:val="007226FA"/>
    <w:rsid w:val="00723C1C"/>
    <w:rsid w:val="00723C4B"/>
    <w:rsid w:val="0072413C"/>
    <w:rsid w:val="0072672F"/>
    <w:rsid w:val="007338DC"/>
    <w:rsid w:val="00734166"/>
    <w:rsid w:val="007357C4"/>
    <w:rsid w:val="0073583E"/>
    <w:rsid w:val="0073588A"/>
    <w:rsid w:val="007371E4"/>
    <w:rsid w:val="00741C18"/>
    <w:rsid w:val="0074205E"/>
    <w:rsid w:val="00742C59"/>
    <w:rsid w:val="00743281"/>
    <w:rsid w:val="007463EC"/>
    <w:rsid w:val="00747764"/>
    <w:rsid w:val="00747AE3"/>
    <w:rsid w:val="00750088"/>
    <w:rsid w:val="00750410"/>
    <w:rsid w:val="007522DA"/>
    <w:rsid w:val="00752472"/>
    <w:rsid w:val="007525F2"/>
    <w:rsid w:val="00753588"/>
    <w:rsid w:val="00755806"/>
    <w:rsid w:val="00755ABE"/>
    <w:rsid w:val="007566C8"/>
    <w:rsid w:val="0075708A"/>
    <w:rsid w:val="007601A5"/>
    <w:rsid w:val="0076276B"/>
    <w:rsid w:val="00762F7B"/>
    <w:rsid w:val="007633A7"/>
    <w:rsid w:val="00763CA9"/>
    <w:rsid w:val="007648B4"/>
    <w:rsid w:val="007649FF"/>
    <w:rsid w:val="00764B81"/>
    <w:rsid w:val="00766F01"/>
    <w:rsid w:val="00767229"/>
    <w:rsid w:val="00767414"/>
    <w:rsid w:val="00767BFF"/>
    <w:rsid w:val="00767ECB"/>
    <w:rsid w:val="0077250A"/>
    <w:rsid w:val="0077323A"/>
    <w:rsid w:val="0077392E"/>
    <w:rsid w:val="007747BB"/>
    <w:rsid w:val="00781060"/>
    <w:rsid w:val="0078161D"/>
    <w:rsid w:val="0078209C"/>
    <w:rsid w:val="007821FB"/>
    <w:rsid w:val="00784FDE"/>
    <w:rsid w:val="007858EF"/>
    <w:rsid w:val="007859A4"/>
    <w:rsid w:val="00785AF7"/>
    <w:rsid w:val="00785EB1"/>
    <w:rsid w:val="007918C5"/>
    <w:rsid w:val="0079444A"/>
    <w:rsid w:val="00794F91"/>
    <w:rsid w:val="00795932"/>
    <w:rsid w:val="007A446E"/>
    <w:rsid w:val="007A49B2"/>
    <w:rsid w:val="007A66E1"/>
    <w:rsid w:val="007A6B1A"/>
    <w:rsid w:val="007A7AC3"/>
    <w:rsid w:val="007B1257"/>
    <w:rsid w:val="007B1D2C"/>
    <w:rsid w:val="007B204A"/>
    <w:rsid w:val="007B268D"/>
    <w:rsid w:val="007B4D05"/>
    <w:rsid w:val="007B5DB2"/>
    <w:rsid w:val="007B689C"/>
    <w:rsid w:val="007B6CF3"/>
    <w:rsid w:val="007B7207"/>
    <w:rsid w:val="007B7CF7"/>
    <w:rsid w:val="007C0152"/>
    <w:rsid w:val="007C0C7B"/>
    <w:rsid w:val="007C112A"/>
    <w:rsid w:val="007C1CCA"/>
    <w:rsid w:val="007C6DCC"/>
    <w:rsid w:val="007C7370"/>
    <w:rsid w:val="007C7EE7"/>
    <w:rsid w:val="007D11C0"/>
    <w:rsid w:val="007D2A06"/>
    <w:rsid w:val="007D439E"/>
    <w:rsid w:val="007D48D6"/>
    <w:rsid w:val="007D5FF3"/>
    <w:rsid w:val="007D6DB1"/>
    <w:rsid w:val="007D7604"/>
    <w:rsid w:val="007E0317"/>
    <w:rsid w:val="007E19CF"/>
    <w:rsid w:val="007E1F01"/>
    <w:rsid w:val="007E1F5D"/>
    <w:rsid w:val="007E262A"/>
    <w:rsid w:val="007E44CA"/>
    <w:rsid w:val="007E4F53"/>
    <w:rsid w:val="007E5DDF"/>
    <w:rsid w:val="007F27E6"/>
    <w:rsid w:val="007F282B"/>
    <w:rsid w:val="007F3645"/>
    <w:rsid w:val="007F3A8F"/>
    <w:rsid w:val="007F422D"/>
    <w:rsid w:val="007F4295"/>
    <w:rsid w:val="007F4E85"/>
    <w:rsid w:val="0080039B"/>
    <w:rsid w:val="00800C61"/>
    <w:rsid w:val="008016BD"/>
    <w:rsid w:val="00801924"/>
    <w:rsid w:val="00804EC3"/>
    <w:rsid w:val="00805408"/>
    <w:rsid w:val="00805753"/>
    <w:rsid w:val="008057A4"/>
    <w:rsid w:val="00806DD1"/>
    <w:rsid w:val="00806FDA"/>
    <w:rsid w:val="00810268"/>
    <w:rsid w:val="0081219E"/>
    <w:rsid w:val="008129F9"/>
    <w:rsid w:val="0081608F"/>
    <w:rsid w:val="00816B2E"/>
    <w:rsid w:val="00824E28"/>
    <w:rsid w:val="0082549B"/>
    <w:rsid w:val="0082551A"/>
    <w:rsid w:val="00826216"/>
    <w:rsid w:val="00826865"/>
    <w:rsid w:val="00826E01"/>
    <w:rsid w:val="00827CCA"/>
    <w:rsid w:val="00827EE7"/>
    <w:rsid w:val="00830216"/>
    <w:rsid w:val="00831A27"/>
    <w:rsid w:val="00831DC2"/>
    <w:rsid w:val="00832105"/>
    <w:rsid w:val="00833EF9"/>
    <w:rsid w:val="00835FBA"/>
    <w:rsid w:val="0083622F"/>
    <w:rsid w:val="008370EE"/>
    <w:rsid w:val="0084134C"/>
    <w:rsid w:val="008420EB"/>
    <w:rsid w:val="00842BE4"/>
    <w:rsid w:val="008434BC"/>
    <w:rsid w:val="00844BFA"/>
    <w:rsid w:val="00845353"/>
    <w:rsid w:val="00846D38"/>
    <w:rsid w:val="0084730A"/>
    <w:rsid w:val="0084773B"/>
    <w:rsid w:val="00852929"/>
    <w:rsid w:val="008529C0"/>
    <w:rsid w:val="0085356C"/>
    <w:rsid w:val="00853944"/>
    <w:rsid w:val="00853CA1"/>
    <w:rsid w:val="00854036"/>
    <w:rsid w:val="00854599"/>
    <w:rsid w:val="008555E7"/>
    <w:rsid w:val="0086112B"/>
    <w:rsid w:val="00861135"/>
    <w:rsid w:val="008611EA"/>
    <w:rsid w:val="00861431"/>
    <w:rsid w:val="0086344E"/>
    <w:rsid w:val="00863EC1"/>
    <w:rsid w:val="008641E8"/>
    <w:rsid w:val="0087046A"/>
    <w:rsid w:val="00870BED"/>
    <w:rsid w:val="008713C0"/>
    <w:rsid w:val="008727B5"/>
    <w:rsid w:val="00872AC1"/>
    <w:rsid w:val="008734ED"/>
    <w:rsid w:val="00873A7D"/>
    <w:rsid w:val="0087599B"/>
    <w:rsid w:val="00882355"/>
    <w:rsid w:val="00884C16"/>
    <w:rsid w:val="0088671B"/>
    <w:rsid w:val="0089055C"/>
    <w:rsid w:val="00891225"/>
    <w:rsid w:val="00892C52"/>
    <w:rsid w:val="008A1891"/>
    <w:rsid w:val="008A2018"/>
    <w:rsid w:val="008A2958"/>
    <w:rsid w:val="008B02CB"/>
    <w:rsid w:val="008B418D"/>
    <w:rsid w:val="008B4716"/>
    <w:rsid w:val="008B6191"/>
    <w:rsid w:val="008C0A3D"/>
    <w:rsid w:val="008C1323"/>
    <w:rsid w:val="008C1871"/>
    <w:rsid w:val="008C1D61"/>
    <w:rsid w:val="008C44D9"/>
    <w:rsid w:val="008C6459"/>
    <w:rsid w:val="008C6914"/>
    <w:rsid w:val="008C7215"/>
    <w:rsid w:val="008D094F"/>
    <w:rsid w:val="008D175B"/>
    <w:rsid w:val="008D1C4E"/>
    <w:rsid w:val="008D2DAA"/>
    <w:rsid w:val="008D39F4"/>
    <w:rsid w:val="008D53E3"/>
    <w:rsid w:val="008D602A"/>
    <w:rsid w:val="008D7AC2"/>
    <w:rsid w:val="008E068C"/>
    <w:rsid w:val="008E0926"/>
    <w:rsid w:val="008E157E"/>
    <w:rsid w:val="008E19D5"/>
    <w:rsid w:val="008E3721"/>
    <w:rsid w:val="008E493F"/>
    <w:rsid w:val="008E7DB4"/>
    <w:rsid w:val="008F3461"/>
    <w:rsid w:val="008F395D"/>
    <w:rsid w:val="008F4504"/>
    <w:rsid w:val="008F4BEF"/>
    <w:rsid w:val="008F544D"/>
    <w:rsid w:val="008F5833"/>
    <w:rsid w:val="008F6A8E"/>
    <w:rsid w:val="00900A43"/>
    <w:rsid w:val="00900D5F"/>
    <w:rsid w:val="00900D94"/>
    <w:rsid w:val="009016D5"/>
    <w:rsid w:val="009027E2"/>
    <w:rsid w:val="00906B92"/>
    <w:rsid w:val="009123A8"/>
    <w:rsid w:val="00913F82"/>
    <w:rsid w:val="00913F86"/>
    <w:rsid w:val="009155AE"/>
    <w:rsid w:val="009155BC"/>
    <w:rsid w:val="00915674"/>
    <w:rsid w:val="00915A5A"/>
    <w:rsid w:val="00916A69"/>
    <w:rsid w:val="00916DB8"/>
    <w:rsid w:val="0092006D"/>
    <w:rsid w:val="009208CD"/>
    <w:rsid w:val="009208E7"/>
    <w:rsid w:val="00920AF3"/>
    <w:rsid w:val="00921165"/>
    <w:rsid w:val="00921588"/>
    <w:rsid w:val="00923D7E"/>
    <w:rsid w:val="00924BBE"/>
    <w:rsid w:val="00926B50"/>
    <w:rsid w:val="00926D15"/>
    <w:rsid w:val="00927C93"/>
    <w:rsid w:val="00930F2F"/>
    <w:rsid w:val="00931CEF"/>
    <w:rsid w:val="00932EED"/>
    <w:rsid w:val="009333F3"/>
    <w:rsid w:val="00936A34"/>
    <w:rsid w:val="00940896"/>
    <w:rsid w:val="00941635"/>
    <w:rsid w:val="0094188A"/>
    <w:rsid w:val="009431D5"/>
    <w:rsid w:val="009431EE"/>
    <w:rsid w:val="0094406B"/>
    <w:rsid w:val="00944355"/>
    <w:rsid w:val="00945375"/>
    <w:rsid w:val="0094636B"/>
    <w:rsid w:val="009466CA"/>
    <w:rsid w:val="0094737A"/>
    <w:rsid w:val="0094756D"/>
    <w:rsid w:val="00947A13"/>
    <w:rsid w:val="0095046D"/>
    <w:rsid w:val="009528AA"/>
    <w:rsid w:val="00954494"/>
    <w:rsid w:val="009548FD"/>
    <w:rsid w:val="00954B1D"/>
    <w:rsid w:val="00954FDC"/>
    <w:rsid w:val="0095718C"/>
    <w:rsid w:val="00957D40"/>
    <w:rsid w:val="00957F8C"/>
    <w:rsid w:val="00960A02"/>
    <w:rsid w:val="009623DD"/>
    <w:rsid w:val="009657B8"/>
    <w:rsid w:val="00967C4F"/>
    <w:rsid w:val="00971325"/>
    <w:rsid w:val="00971D24"/>
    <w:rsid w:val="009722FD"/>
    <w:rsid w:val="00973056"/>
    <w:rsid w:val="00973AA2"/>
    <w:rsid w:val="009744B1"/>
    <w:rsid w:val="009760C6"/>
    <w:rsid w:val="00980DE2"/>
    <w:rsid w:val="00980E1B"/>
    <w:rsid w:val="009823CB"/>
    <w:rsid w:val="00986D14"/>
    <w:rsid w:val="00987104"/>
    <w:rsid w:val="00990691"/>
    <w:rsid w:val="009914F2"/>
    <w:rsid w:val="00991E83"/>
    <w:rsid w:val="0099596D"/>
    <w:rsid w:val="0099687A"/>
    <w:rsid w:val="009976B9"/>
    <w:rsid w:val="00997704"/>
    <w:rsid w:val="009977C3"/>
    <w:rsid w:val="009A0824"/>
    <w:rsid w:val="009A1A0F"/>
    <w:rsid w:val="009A1C9C"/>
    <w:rsid w:val="009A1D2D"/>
    <w:rsid w:val="009A390D"/>
    <w:rsid w:val="009A3BAE"/>
    <w:rsid w:val="009A4553"/>
    <w:rsid w:val="009A5C2F"/>
    <w:rsid w:val="009B0C85"/>
    <w:rsid w:val="009B16AE"/>
    <w:rsid w:val="009B1AA8"/>
    <w:rsid w:val="009B1D2F"/>
    <w:rsid w:val="009B2189"/>
    <w:rsid w:val="009B2E32"/>
    <w:rsid w:val="009B334C"/>
    <w:rsid w:val="009B52FF"/>
    <w:rsid w:val="009B65DA"/>
    <w:rsid w:val="009C0B56"/>
    <w:rsid w:val="009C1878"/>
    <w:rsid w:val="009C1D1E"/>
    <w:rsid w:val="009C1E3C"/>
    <w:rsid w:val="009C30FF"/>
    <w:rsid w:val="009C3E56"/>
    <w:rsid w:val="009C48FB"/>
    <w:rsid w:val="009C5D15"/>
    <w:rsid w:val="009D0FC3"/>
    <w:rsid w:val="009D160A"/>
    <w:rsid w:val="009D20B5"/>
    <w:rsid w:val="009D36FE"/>
    <w:rsid w:val="009D44AA"/>
    <w:rsid w:val="009D64E7"/>
    <w:rsid w:val="009D7146"/>
    <w:rsid w:val="009D7224"/>
    <w:rsid w:val="009D7C6F"/>
    <w:rsid w:val="009E0A5D"/>
    <w:rsid w:val="009E122D"/>
    <w:rsid w:val="009E5BB6"/>
    <w:rsid w:val="009E639E"/>
    <w:rsid w:val="009E6989"/>
    <w:rsid w:val="009E753C"/>
    <w:rsid w:val="009E7A8B"/>
    <w:rsid w:val="009F0001"/>
    <w:rsid w:val="009F1322"/>
    <w:rsid w:val="009F1357"/>
    <w:rsid w:val="009F1EA0"/>
    <w:rsid w:val="009F37AC"/>
    <w:rsid w:val="009F48C4"/>
    <w:rsid w:val="009F4B75"/>
    <w:rsid w:val="009F7ECA"/>
    <w:rsid w:val="00A00EA3"/>
    <w:rsid w:val="00A0129A"/>
    <w:rsid w:val="00A013C1"/>
    <w:rsid w:val="00A01783"/>
    <w:rsid w:val="00A031E8"/>
    <w:rsid w:val="00A03B43"/>
    <w:rsid w:val="00A047EE"/>
    <w:rsid w:val="00A06173"/>
    <w:rsid w:val="00A0651C"/>
    <w:rsid w:val="00A07227"/>
    <w:rsid w:val="00A07B4F"/>
    <w:rsid w:val="00A100ED"/>
    <w:rsid w:val="00A10F63"/>
    <w:rsid w:val="00A11A50"/>
    <w:rsid w:val="00A11B28"/>
    <w:rsid w:val="00A11BE7"/>
    <w:rsid w:val="00A129A4"/>
    <w:rsid w:val="00A134A6"/>
    <w:rsid w:val="00A14565"/>
    <w:rsid w:val="00A14885"/>
    <w:rsid w:val="00A14E2E"/>
    <w:rsid w:val="00A164C9"/>
    <w:rsid w:val="00A20E82"/>
    <w:rsid w:val="00A23657"/>
    <w:rsid w:val="00A2393C"/>
    <w:rsid w:val="00A23C8A"/>
    <w:rsid w:val="00A24D92"/>
    <w:rsid w:val="00A26BF7"/>
    <w:rsid w:val="00A32272"/>
    <w:rsid w:val="00A32C48"/>
    <w:rsid w:val="00A3528F"/>
    <w:rsid w:val="00A35E1F"/>
    <w:rsid w:val="00A40677"/>
    <w:rsid w:val="00A42F08"/>
    <w:rsid w:val="00A44D51"/>
    <w:rsid w:val="00A46C6C"/>
    <w:rsid w:val="00A52A5D"/>
    <w:rsid w:val="00A53A51"/>
    <w:rsid w:val="00A53B88"/>
    <w:rsid w:val="00A6271A"/>
    <w:rsid w:val="00A62CB9"/>
    <w:rsid w:val="00A64D17"/>
    <w:rsid w:val="00A70E75"/>
    <w:rsid w:val="00A7146B"/>
    <w:rsid w:val="00A75294"/>
    <w:rsid w:val="00A7737E"/>
    <w:rsid w:val="00A804C5"/>
    <w:rsid w:val="00A8227B"/>
    <w:rsid w:val="00A829AB"/>
    <w:rsid w:val="00A8315E"/>
    <w:rsid w:val="00A84D1C"/>
    <w:rsid w:val="00A85874"/>
    <w:rsid w:val="00A85A21"/>
    <w:rsid w:val="00A906F2"/>
    <w:rsid w:val="00A92956"/>
    <w:rsid w:val="00A934B7"/>
    <w:rsid w:val="00A94F81"/>
    <w:rsid w:val="00A96308"/>
    <w:rsid w:val="00A965F7"/>
    <w:rsid w:val="00A9710B"/>
    <w:rsid w:val="00AA079B"/>
    <w:rsid w:val="00AA25CA"/>
    <w:rsid w:val="00AA30F0"/>
    <w:rsid w:val="00AA312E"/>
    <w:rsid w:val="00AA323C"/>
    <w:rsid w:val="00AA363F"/>
    <w:rsid w:val="00AA3853"/>
    <w:rsid w:val="00AA5B25"/>
    <w:rsid w:val="00AA63AD"/>
    <w:rsid w:val="00AA6D57"/>
    <w:rsid w:val="00AA7ADD"/>
    <w:rsid w:val="00AB1D9B"/>
    <w:rsid w:val="00AB4A18"/>
    <w:rsid w:val="00AB608C"/>
    <w:rsid w:val="00AB611F"/>
    <w:rsid w:val="00AB7E78"/>
    <w:rsid w:val="00AC155F"/>
    <w:rsid w:val="00AC25CA"/>
    <w:rsid w:val="00AC2A9B"/>
    <w:rsid w:val="00AC3563"/>
    <w:rsid w:val="00AC714C"/>
    <w:rsid w:val="00AC756B"/>
    <w:rsid w:val="00AD13EF"/>
    <w:rsid w:val="00AD1FB0"/>
    <w:rsid w:val="00AD2119"/>
    <w:rsid w:val="00AD242A"/>
    <w:rsid w:val="00AD29A5"/>
    <w:rsid w:val="00AD3430"/>
    <w:rsid w:val="00AD6041"/>
    <w:rsid w:val="00AD60DB"/>
    <w:rsid w:val="00AD7760"/>
    <w:rsid w:val="00AD791F"/>
    <w:rsid w:val="00AE08E9"/>
    <w:rsid w:val="00AE18E3"/>
    <w:rsid w:val="00AE4C87"/>
    <w:rsid w:val="00AF11E9"/>
    <w:rsid w:val="00AF1CAA"/>
    <w:rsid w:val="00AF445D"/>
    <w:rsid w:val="00AF57B9"/>
    <w:rsid w:val="00AF630F"/>
    <w:rsid w:val="00AF6E2F"/>
    <w:rsid w:val="00AF77EA"/>
    <w:rsid w:val="00AF7FF7"/>
    <w:rsid w:val="00B0261A"/>
    <w:rsid w:val="00B02986"/>
    <w:rsid w:val="00B02CA1"/>
    <w:rsid w:val="00B03E52"/>
    <w:rsid w:val="00B045CD"/>
    <w:rsid w:val="00B0531C"/>
    <w:rsid w:val="00B0646A"/>
    <w:rsid w:val="00B07DF5"/>
    <w:rsid w:val="00B10DEE"/>
    <w:rsid w:val="00B122B0"/>
    <w:rsid w:val="00B13260"/>
    <w:rsid w:val="00B171E1"/>
    <w:rsid w:val="00B17980"/>
    <w:rsid w:val="00B207F2"/>
    <w:rsid w:val="00B213A6"/>
    <w:rsid w:val="00B221E8"/>
    <w:rsid w:val="00B24140"/>
    <w:rsid w:val="00B25237"/>
    <w:rsid w:val="00B2668C"/>
    <w:rsid w:val="00B27B77"/>
    <w:rsid w:val="00B30850"/>
    <w:rsid w:val="00B3221A"/>
    <w:rsid w:val="00B32742"/>
    <w:rsid w:val="00B32973"/>
    <w:rsid w:val="00B3433D"/>
    <w:rsid w:val="00B35A5F"/>
    <w:rsid w:val="00B37EEC"/>
    <w:rsid w:val="00B37F6C"/>
    <w:rsid w:val="00B407BF"/>
    <w:rsid w:val="00B4149B"/>
    <w:rsid w:val="00B41F20"/>
    <w:rsid w:val="00B42A63"/>
    <w:rsid w:val="00B442AB"/>
    <w:rsid w:val="00B5103C"/>
    <w:rsid w:val="00B524F3"/>
    <w:rsid w:val="00B5281D"/>
    <w:rsid w:val="00B5460D"/>
    <w:rsid w:val="00B57503"/>
    <w:rsid w:val="00B578C2"/>
    <w:rsid w:val="00B57CD4"/>
    <w:rsid w:val="00B607C1"/>
    <w:rsid w:val="00B60FF8"/>
    <w:rsid w:val="00B62EC8"/>
    <w:rsid w:val="00B63015"/>
    <w:rsid w:val="00B63146"/>
    <w:rsid w:val="00B635D1"/>
    <w:rsid w:val="00B65B77"/>
    <w:rsid w:val="00B669C2"/>
    <w:rsid w:val="00B66D74"/>
    <w:rsid w:val="00B711F9"/>
    <w:rsid w:val="00B72C37"/>
    <w:rsid w:val="00B73E34"/>
    <w:rsid w:val="00B73E61"/>
    <w:rsid w:val="00B75B7C"/>
    <w:rsid w:val="00B80BA8"/>
    <w:rsid w:val="00B823AA"/>
    <w:rsid w:val="00B82404"/>
    <w:rsid w:val="00B84084"/>
    <w:rsid w:val="00B8503E"/>
    <w:rsid w:val="00B9014E"/>
    <w:rsid w:val="00B903F4"/>
    <w:rsid w:val="00B9064C"/>
    <w:rsid w:val="00B91255"/>
    <w:rsid w:val="00B91667"/>
    <w:rsid w:val="00B91D82"/>
    <w:rsid w:val="00B929B2"/>
    <w:rsid w:val="00B929D6"/>
    <w:rsid w:val="00B94AFE"/>
    <w:rsid w:val="00B97A66"/>
    <w:rsid w:val="00BA0F3C"/>
    <w:rsid w:val="00BA10CD"/>
    <w:rsid w:val="00BA16C0"/>
    <w:rsid w:val="00BA6E2E"/>
    <w:rsid w:val="00BA790E"/>
    <w:rsid w:val="00BA7B73"/>
    <w:rsid w:val="00BB1DA1"/>
    <w:rsid w:val="00BB1EB5"/>
    <w:rsid w:val="00BB29A2"/>
    <w:rsid w:val="00BB29B1"/>
    <w:rsid w:val="00BB3C56"/>
    <w:rsid w:val="00BB4591"/>
    <w:rsid w:val="00BB5E1C"/>
    <w:rsid w:val="00BB6722"/>
    <w:rsid w:val="00BB72E9"/>
    <w:rsid w:val="00BC56BC"/>
    <w:rsid w:val="00BC6224"/>
    <w:rsid w:val="00BC69C7"/>
    <w:rsid w:val="00BC7127"/>
    <w:rsid w:val="00BC7F52"/>
    <w:rsid w:val="00BD135E"/>
    <w:rsid w:val="00BD2784"/>
    <w:rsid w:val="00BD412B"/>
    <w:rsid w:val="00BD4E9A"/>
    <w:rsid w:val="00BD54D5"/>
    <w:rsid w:val="00BD65EE"/>
    <w:rsid w:val="00BD7D7E"/>
    <w:rsid w:val="00BE1DEA"/>
    <w:rsid w:val="00BE20F8"/>
    <w:rsid w:val="00BE2E99"/>
    <w:rsid w:val="00BE2ECE"/>
    <w:rsid w:val="00BE5407"/>
    <w:rsid w:val="00BE6A8B"/>
    <w:rsid w:val="00BF0C50"/>
    <w:rsid w:val="00BF1F15"/>
    <w:rsid w:val="00BF2070"/>
    <w:rsid w:val="00BF28B5"/>
    <w:rsid w:val="00BF380B"/>
    <w:rsid w:val="00BF4318"/>
    <w:rsid w:val="00BF55F7"/>
    <w:rsid w:val="00BF56D5"/>
    <w:rsid w:val="00BF5DC6"/>
    <w:rsid w:val="00BF7A00"/>
    <w:rsid w:val="00C00BAA"/>
    <w:rsid w:val="00C012CB"/>
    <w:rsid w:val="00C022B7"/>
    <w:rsid w:val="00C02317"/>
    <w:rsid w:val="00C038ED"/>
    <w:rsid w:val="00C03DB7"/>
    <w:rsid w:val="00C05384"/>
    <w:rsid w:val="00C0759E"/>
    <w:rsid w:val="00C117E3"/>
    <w:rsid w:val="00C12CFA"/>
    <w:rsid w:val="00C132E0"/>
    <w:rsid w:val="00C14F99"/>
    <w:rsid w:val="00C15884"/>
    <w:rsid w:val="00C17183"/>
    <w:rsid w:val="00C20606"/>
    <w:rsid w:val="00C20CF5"/>
    <w:rsid w:val="00C2119B"/>
    <w:rsid w:val="00C2130F"/>
    <w:rsid w:val="00C21317"/>
    <w:rsid w:val="00C21EC8"/>
    <w:rsid w:val="00C22A93"/>
    <w:rsid w:val="00C22D3B"/>
    <w:rsid w:val="00C24BD1"/>
    <w:rsid w:val="00C2602C"/>
    <w:rsid w:val="00C27C63"/>
    <w:rsid w:val="00C3011C"/>
    <w:rsid w:val="00C301E9"/>
    <w:rsid w:val="00C32437"/>
    <w:rsid w:val="00C32720"/>
    <w:rsid w:val="00C327DD"/>
    <w:rsid w:val="00C37DE9"/>
    <w:rsid w:val="00C40206"/>
    <w:rsid w:val="00C4251B"/>
    <w:rsid w:val="00C4271D"/>
    <w:rsid w:val="00C42928"/>
    <w:rsid w:val="00C44201"/>
    <w:rsid w:val="00C470EA"/>
    <w:rsid w:val="00C47D77"/>
    <w:rsid w:val="00C5079C"/>
    <w:rsid w:val="00C50A72"/>
    <w:rsid w:val="00C50C81"/>
    <w:rsid w:val="00C51D6D"/>
    <w:rsid w:val="00C536DD"/>
    <w:rsid w:val="00C55AFC"/>
    <w:rsid w:val="00C561E7"/>
    <w:rsid w:val="00C608D2"/>
    <w:rsid w:val="00C614AD"/>
    <w:rsid w:val="00C62106"/>
    <w:rsid w:val="00C6241A"/>
    <w:rsid w:val="00C632A4"/>
    <w:rsid w:val="00C65027"/>
    <w:rsid w:val="00C70715"/>
    <w:rsid w:val="00C70A6B"/>
    <w:rsid w:val="00C71919"/>
    <w:rsid w:val="00C719CE"/>
    <w:rsid w:val="00C72065"/>
    <w:rsid w:val="00C77B0F"/>
    <w:rsid w:val="00C8042A"/>
    <w:rsid w:val="00C80AF7"/>
    <w:rsid w:val="00C81E86"/>
    <w:rsid w:val="00C82530"/>
    <w:rsid w:val="00C82DC6"/>
    <w:rsid w:val="00C8360B"/>
    <w:rsid w:val="00C8378E"/>
    <w:rsid w:val="00C85100"/>
    <w:rsid w:val="00C86DA9"/>
    <w:rsid w:val="00C907A3"/>
    <w:rsid w:val="00C9081D"/>
    <w:rsid w:val="00C90A4E"/>
    <w:rsid w:val="00C90DEA"/>
    <w:rsid w:val="00C91BA4"/>
    <w:rsid w:val="00C92043"/>
    <w:rsid w:val="00C93D62"/>
    <w:rsid w:val="00C94E89"/>
    <w:rsid w:val="00C957B0"/>
    <w:rsid w:val="00C958BB"/>
    <w:rsid w:val="00C96FF6"/>
    <w:rsid w:val="00CA2474"/>
    <w:rsid w:val="00CA2E27"/>
    <w:rsid w:val="00CA2FBA"/>
    <w:rsid w:val="00CA45B3"/>
    <w:rsid w:val="00CA5040"/>
    <w:rsid w:val="00CA5AB7"/>
    <w:rsid w:val="00CA7111"/>
    <w:rsid w:val="00CB1057"/>
    <w:rsid w:val="00CB105B"/>
    <w:rsid w:val="00CB35EB"/>
    <w:rsid w:val="00CB46FA"/>
    <w:rsid w:val="00CB5A2D"/>
    <w:rsid w:val="00CB6DAC"/>
    <w:rsid w:val="00CB7DC3"/>
    <w:rsid w:val="00CC1A69"/>
    <w:rsid w:val="00CC465C"/>
    <w:rsid w:val="00CC658B"/>
    <w:rsid w:val="00CC7EA2"/>
    <w:rsid w:val="00CC7F74"/>
    <w:rsid w:val="00CD2C6E"/>
    <w:rsid w:val="00CD30D0"/>
    <w:rsid w:val="00CD3BC4"/>
    <w:rsid w:val="00CD54A7"/>
    <w:rsid w:val="00CD63D8"/>
    <w:rsid w:val="00CD6BA3"/>
    <w:rsid w:val="00CD7386"/>
    <w:rsid w:val="00CE0C6D"/>
    <w:rsid w:val="00CE156F"/>
    <w:rsid w:val="00CE1C7E"/>
    <w:rsid w:val="00CE1E92"/>
    <w:rsid w:val="00CE4402"/>
    <w:rsid w:val="00CE58BE"/>
    <w:rsid w:val="00CE60ED"/>
    <w:rsid w:val="00CE6DEB"/>
    <w:rsid w:val="00CE6FA7"/>
    <w:rsid w:val="00CE7004"/>
    <w:rsid w:val="00CF03BE"/>
    <w:rsid w:val="00CF2821"/>
    <w:rsid w:val="00CF308E"/>
    <w:rsid w:val="00CF55F2"/>
    <w:rsid w:val="00CF565E"/>
    <w:rsid w:val="00CF6719"/>
    <w:rsid w:val="00CF6F36"/>
    <w:rsid w:val="00CF75CB"/>
    <w:rsid w:val="00D00867"/>
    <w:rsid w:val="00D02003"/>
    <w:rsid w:val="00D04E32"/>
    <w:rsid w:val="00D04E62"/>
    <w:rsid w:val="00D06212"/>
    <w:rsid w:val="00D065E7"/>
    <w:rsid w:val="00D103E9"/>
    <w:rsid w:val="00D114CF"/>
    <w:rsid w:val="00D11705"/>
    <w:rsid w:val="00D13D04"/>
    <w:rsid w:val="00D14666"/>
    <w:rsid w:val="00D15890"/>
    <w:rsid w:val="00D17A7E"/>
    <w:rsid w:val="00D205BF"/>
    <w:rsid w:val="00D2101C"/>
    <w:rsid w:val="00D217A8"/>
    <w:rsid w:val="00D219EE"/>
    <w:rsid w:val="00D23E15"/>
    <w:rsid w:val="00D24125"/>
    <w:rsid w:val="00D250E7"/>
    <w:rsid w:val="00D275C2"/>
    <w:rsid w:val="00D30021"/>
    <w:rsid w:val="00D31668"/>
    <w:rsid w:val="00D32936"/>
    <w:rsid w:val="00D34A68"/>
    <w:rsid w:val="00D35DF7"/>
    <w:rsid w:val="00D3721A"/>
    <w:rsid w:val="00D41D3F"/>
    <w:rsid w:val="00D423F0"/>
    <w:rsid w:val="00D42723"/>
    <w:rsid w:val="00D431C8"/>
    <w:rsid w:val="00D43257"/>
    <w:rsid w:val="00D45752"/>
    <w:rsid w:val="00D46659"/>
    <w:rsid w:val="00D536C9"/>
    <w:rsid w:val="00D560C4"/>
    <w:rsid w:val="00D5769D"/>
    <w:rsid w:val="00D61C09"/>
    <w:rsid w:val="00D62AB9"/>
    <w:rsid w:val="00D637E1"/>
    <w:rsid w:val="00D64EBE"/>
    <w:rsid w:val="00D66277"/>
    <w:rsid w:val="00D667A3"/>
    <w:rsid w:val="00D703B2"/>
    <w:rsid w:val="00D72D54"/>
    <w:rsid w:val="00D77652"/>
    <w:rsid w:val="00D80221"/>
    <w:rsid w:val="00D80719"/>
    <w:rsid w:val="00D80EC0"/>
    <w:rsid w:val="00D8166E"/>
    <w:rsid w:val="00D819A8"/>
    <w:rsid w:val="00D8281F"/>
    <w:rsid w:val="00D82FF8"/>
    <w:rsid w:val="00D841CE"/>
    <w:rsid w:val="00D86B20"/>
    <w:rsid w:val="00D872EC"/>
    <w:rsid w:val="00D92A5D"/>
    <w:rsid w:val="00D932AB"/>
    <w:rsid w:val="00D95325"/>
    <w:rsid w:val="00D9595E"/>
    <w:rsid w:val="00DA10D8"/>
    <w:rsid w:val="00DA2532"/>
    <w:rsid w:val="00DA359F"/>
    <w:rsid w:val="00DA4FA7"/>
    <w:rsid w:val="00DA5B45"/>
    <w:rsid w:val="00DA60C5"/>
    <w:rsid w:val="00DA6B21"/>
    <w:rsid w:val="00DB1576"/>
    <w:rsid w:val="00DB2122"/>
    <w:rsid w:val="00DB2907"/>
    <w:rsid w:val="00DB3359"/>
    <w:rsid w:val="00DB3BCC"/>
    <w:rsid w:val="00DB3D98"/>
    <w:rsid w:val="00DB58A6"/>
    <w:rsid w:val="00DB5953"/>
    <w:rsid w:val="00DB5AE1"/>
    <w:rsid w:val="00DB6F69"/>
    <w:rsid w:val="00DC1161"/>
    <w:rsid w:val="00DC1B40"/>
    <w:rsid w:val="00DC376C"/>
    <w:rsid w:val="00DC4B03"/>
    <w:rsid w:val="00DC501C"/>
    <w:rsid w:val="00DC6652"/>
    <w:rsid w:val="00DC6DE3"/>
    <w:rsid w:val="00DC7CCB"/>
    <w:rsid w:val="00DD0234"/>
    <w:rsid w:val="00DD064B"/>
    <w:rsid w:val="00DD13AB"/>
    <w:rsid w:val="00DD152B"/>
    <w:rsid w:val="00DD186A"/>
    <w:rsid w:val="00DD1AF6"/>
    <w:rsid w:val="00DD1D1B"/>
    <w:rsid w:val="00DD2EED"/>
    <w:rsid w:val="00DD4B64"/>
    <w:rsid w:val="00DD5AC5"/>
    <w:rsid w:val="00DD62EC"/>
    <w:rsid w:val="00DD648A"/>
    <w:rsid w:val="00DE0C79"/>
    <w:rsid w:val="00DE12DF"/>
    <w:rsid w:val="00DE15F8"/>
    <w:rsid w:val="00DE1FA4"/>
    <w:rsid w:val="00DE25E6"/>
    <w:rsid w:val="00DE447E"/>
    <w:rsid w:val="00DE673D"/>
    <w:rsid w:val="00DE69B5"/>
    <w:rsid w:val="00DF0167"/>
    <w:rsid w:val="00DF0EB2"/>
    <w:rsid w:val="00DF22D7"/>
    <w:rsid w:val="00DF2534"/>
    <w:rsid w:val="00DF2E56"/>
    <w:rsid w:val="00DF4CDB"/>
    <w:rsid w:val="00DF4E67"/>
    <w:rsid w:val="00DF53D3"/>
    <w:rsid w:val="00DF6471"/>
    <w:rsid w:val="00DF6CC3"/>
    <w:rsid w:val="00DF7A87"/>
    <w:rsid w:val="00E002FF"/>
    <w:rsid w:val="00E003C8"/>
    <w:rsid w:val="00E00999"/>
    <w:rsid w:val="00E0203D"/>
    <w:rsid w:val="00E020BF"/>
    <w:rsid w:val="00E032E6"/>
    <w:rsid w:val="00E04767"/>
    <w:rsid w:val="00E060A0"/>
    <w:rsid w:val="00E06EC3"/>
    <w:rsid w:val="00E074F0"/>
    <w:rsid w:val="00E079D8"/>
    <w:rsid w:val="00E13F31"/>
    <w:rsid w:val="00E140ED"/>
    <w:rsid w:val="00E151F0"/>
    <w:rsid w:val="00E1568E"/>
    <w:rsid w:val="00E15950"/>
    <w:rsid w:val="00E1785D"/>
    <w:rsid w:val="00E17BFA"/>
    <w:rsid w:val="00E20751"/>
    <w:rsid w:val="00E21179"/>
    <w:rsid w:val="00E212F8"/>
    <w:rsid w:val="00E21A2A"/>
    <w:rsid w:val="00E235B0"/>
    <w:rsid w:val="00E23CF3"/>
    <w:rsid w:val="00E24F40"/>
    <w:rsid w:val="00E2688A"/>
    <w:rsid w:val="00E30678"/>
    <w:rsid w:val="00E308A7"/>
    <w:rsid w:val="00E30EE8"/>
    <w:rsid w:val="00E313A2"/>
    <w:rsid w:val="00E32156"/>
    <w:rsid w:val="00E32E07"/>
    <w:rsid w:val="00E34CF5"/>
    <w:rsid w:val="00E35784"/>
    <w:rsid w:val="00E37E07"/>
    <w:rsid w:val="00E41ACF"/>
    <w:rsid w:val="00E41E25"/>
    <w:rsid w:val="00E427E8"/>
    <w:rsid w:val="00E428C6"/>
    <w:rsid w:val="00E42940"/>
    <w:rsid w:val="00E44E41"/>
    <w:rsid w:val="00E47127"/>
    <w:rsid w:val="00E4783B"/>
    <w:rsid w:val="00E479BB"/>
    <w:rsid w:val="00E47BDC"/>
    <w:rsid w:val="00E51500"/>
    <w:rsid w:val="00E51E58"/>
    <w:rsid w:val="00E530FB"/>
    <w:rsid w:val="00E53C2E"/>
    <w:rsid w:val="00E55742"/>
    <w:rsid w:val="00E56E76"/>
    <w:rsid w:val="00E6153F"/>
    <w:rsid w:val="00E61D39"/>
    <w:rsid w:val="00E61F4C"/>
    <w:rsid w:val="00E6207E"/>
    <w:rsid w:val="00E63E38"/>
    <w:rsid w:val="00E65BBF"/>
    <w:rsid w:val="00E66A30"/>
    <w:rsid w:val="00E73446"/>
    <w:rsid w:val="00E73CBC"/>
    <w:rsid w:val="00E76895"/>
    <w:rsid w:val="00E802FA"/>
    <w:rsid w:val="00E80669"/>
    <w:rsid w:val="00E80E19"/>
    <w:rsid w:val="00E810DC"/>
    <w:rsid w:val="00E81C30"/>
    <w:rsid w:val="00E82972"/>
    <w:rsid w:val="00E82D13"/>
    <w:rsid w:val="00E83803"/>
    <w:rsid w:val="00E83D06"/>
    <w:rsid w:val="00E846AF"/>
    <w:rsid w:val="00E86000"/>
    <w:rsid w:val="00E86603"/>
    <w:rsid w:val="00E9219E"/>
    <w:rsid w:val="00E93CF3"/>
    <w:rsid w:val="00E946EC"/>
    <w:rsid w:val="00E94E3D"/>
    <w:rsid w:val="00E94FA0"/>
    <w:rsid w:val="00E95151"/>
    <w:rsid w:val="00E96685"/>
    <w:rsid w:val="00E9751C"/>
    <w:rsid w:val="00EA07F5"/>
    <w:rsid w:val="00EA2A88"/>
    <w:rsid w:val="00EA79E2"/>
    <w:rsid w:val="00EA7FED"/>
    <w:rsid w:val="00EB026C"/>
    <w:rsid w:val="00EB0419"/>
    <w:rsid w:val="00EB1DD6"/>
    <w:rsid w:val="00EB39B0"/>
    <w:rsid w:val="00EB5917"/>
    <w:rsid w:val="00EB7C88"/>
    <w:rsid w:val="00EC2C97"/>
    <w:rsid w:val="00EC560E"/>
    <w:rsid w:val="00EC6A3D"/>
    <w:rsid w:val="00EC6E51"/>
    <w:rsid w:val="00EC7323"/>
    <w:rsid w:val="00EC7C81"/>
    <w:rsid w:val="00ED04C4"/>
    <w:rsid w:val="00ED05D9"/>
    <w:rsid w:val="00ED2DB3"/>
    <w:rsid w:val="00ED3BAE"/>
    <w:rsid w:val="00ED5169"/>
    <w:rsid w:val="00ED5462"/>
    <w:rsid w:val="00ED59FE"/>
    <w:rsid w:val="00ED61FF"/>
    <w:rsid w:val="00ED6E78"/>
    <w:rsid w:val="00EE0551"/>
    <w:rsid w:val="00EE0B7D"/>
    <w:rsid w:val="00EE14AF"/>
    <w:rsid w:val="00EE4701"/>
    <w:rsid w:val="00EE4BDA"/>
    <w:rsid w:val="00EE4DAC"/>
    <w:rsid w:val="00EE6C10"/>
    <w:rsid w:val="00EF14FB"/>
    <w:rsid w:val="00EF302E"/>
    <w:rsid w:val="00EF3F5A"/>
    <w:rsid w:val="00EF4E75"/>
    <w:rsid w:val="00EF512D"/>
    <w:rsid w:val="00EF5382"/>
    <w:rsid w:val="00EF56BB"/>
    <w:rsid w:val="00EF7F19"/>
    <w:rsid w:val="00F00A50"/>
    <w:rsid w:val="00F02961"/>
    <w:rsid w:val="00F03D6B"/>
    <w:rsid w:val="00F05E5B"/>
    <w:rsid w:val="00F076FC"/>
    <w:rsid w:val="00F12C3C"/>
    <w:rsid w:val="00F12E58"/>
    <w:rsid w:val="00F12F13"/>
    <w:rsid w:val="00F131CF"/>
    <w:rsid w:val="00F1505D"/>
    <w:rsid w:val="00F15129"/>
    <w:rsid w:val="00F1747C"/>
    <w:rsid w:val="00F174A0"/>
    <w:rsid w:val="00F17CF5"/>
    <w:rsid w:val="00F21359"/>
    <w:rsid w:val="00F2249E"/>
    <w:rsid w:val="00F224FD"/>
    <w:rsid w:val="00F231B5"/>
    <w:rsid w:val="00F23FDD"/>
    <w:rsid w:val="00F24836"/>
    <w:rsid w:val="00F2495A"/>
    <w:rsid w:val="00F27097"/>
    <w:rsid w:val="00F30D6B"/>
    <w:rsid w:val="00F31520"/>
    <w:rsid w:val="00F32E82"/>
    <w:rsid w:val="00F35FF0"/>
    <w:rsid w:val="00F40687"/>
    <w:rsid w:val="00F40AF0"/>
    <w:rsid w:val="00F40BAA"/>
    <w:rsid w:val="00F42A30"/>
    <w:rsid w:val="00F44530"/>
    <w:rsid w:val="00F44DD7"/>
    <w:rsid w:val="00F46CBE"/>
    <w:rsid w:val="00F51550"/>
    <w:rsid w:val="00F52896"/>
    <w:rsid w:val="00F52BC4"/>
    <w:rsid w:val="00F52E34"/>
    <w:rsid w:val="00F52F72"/>
    <w:rsid w:val="00F5371A"/>
    <w:rsid w:val="00F54C8D"/>
    <w:rsid w:val="00F57EF0"/>
    <w:rsid w:val="00F61914"/>
    <w:rsid w:val="00F63EBE"/>
    <w:rsid w:val="00F63FF0"/>
    <w:rsid w:val="00F650B7"/>
    <w:rsid w:val="00F6632A"/>
    <w:rsid w:val="00F664B6"/>
    <w:rsid w:val="00F665E3"/>
    <w:rsid w:val="00F6667F"/>
    <w:rsid w:val="00F6790E"/>
    <w:rsid w:val="00F70DC8"/>
    <w:rsid w:val="00F71332"/>
    <w:rsid w:val="00F71638"/>
    <w:rsid w:val="00F71A7E"/>
    <w:rsid w:val="00F7222B"/>
    <w:rsid w:val="00F7236D"/>
    <w:rsid w:val="00F724BE"/>
    <w:rsid w:val="00F73CDA"/>
    <w:rsid w:val="00F77059"/>
    <w:rsid w:val="00F77954"/>
    <w:rsid w:val="00F77FC2"/>
    <w:rsid w:val="00F80581"/>
    <w:rsid w:val="00F80BD8"/>
    <w:rsid w:val="00F814D6"/>
    <w:rsid w:val="00F85D06"/>
    <w:rsid w:val="00F86197"/>
    <w:rsid w:val="00F868A2"/>
    <w:rsid w:val="00F87018"/>
    <w:rsid w:val="00F87692"/>
    <w:rsid w:val="00F90548"/>
    <w:rsid w:val="00F90738"/>
    <w:rsid w:val="00F90C75"/>
    <w:rsid w:val="00F91747"/>
    <w:rsid w:val="00F91D09"/>
    <w:rsid w:val="00F92032"/>
    <w:rsid w:val="00F95FE5"/>
    <w:rsid w:val="00FA25E5"/>
    <w:rsid w:val="00FA2D98"/>
    <w:rsid w:val="00FA3E6B"/>
    <w:rsid w:val="00FA465B"/>
    <w:rsid w:val="00FA5B31"/>
    <w:rsid w:val="00FA6050"/>
    <w:rsid w:val="00FA761C"/>
    <w:rsid w:val="00FA7813"/>
    <w:rsid w:val="00FA7B60"/>
    <w:rsid w:val="00FB2432"/>
    <w:rsid w:val="00FB29DD"/>
    <w:rsid w:val="00FB2D15"/>
    <w:rsid w:val="00FB3833"/>
    <w:rsid w:val="00FB431E"/>
    <w:rsid w:val="00FB6433"/>
    <w:rsid w:val="00FB7136"/>
    <w:rsid w:val="00FC07DE"/>
    <w:rsid w:val="00FC098F"/>
    <w:rsid w:val="00FC1DC6"/>
    <w:rsid w:val="00FC429F"/>
    <w:rsid w:val="00FC4A9F"/>
    <w:rsid w:val="00FC5557"/>
    <w:rsid w:val="00FC5E8C"/>
    <w:rsid w:val="00FC74B0"/>
    <w:rsid w:val="00FD0395"/>
    <w:rsid w:val="00FD187C"/>
    <w:rsid w:val="00FD2CF2"/>
    <w:rsid w:val="00FD2D57"/>
    <w:rsid w:val="00FD3370"/>
    <w:rsid w:val="00FD4220"/>
    <w:rsid w:val="00FD50D6"/>
    <w:rsid w:val="00FD69AC"/>
    <w:rsid w:val="00FE00A8"/>
    <w:rsid w:val="00FE1270"/>
    <w:rsid w:val="00FE151B"/>
    <w:rsid w:val="00FE1BB0"/>
    <w:rsid w:val="00FE1C8E"/>
    <w:rsid w:val="00FE4238"/>
    <w:rsid w:val="00FE4289"/>
    <w:rsid w:val="00FE5D11"/>
    <w:rsid w:val="00FE5D31"/>
    <w:rsid w:val="00FE6B20"/>
    <w:rsid w:val="00FF0A94"/>
    <w:rsid w:val="00FF2AED"/>
    <w:rsid w:val="00FF302A"/>
    <w:rsid w:val="00FF40B3"/>
    <w:rsid w:val="00FF4909"/>
    <w:rsid w:val="00FF6AE7"/>
    <w:rsid w:val="00FF7171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#6f6,#3daa06"/>
    </o:shapedefaults>
    <o:shapelayout v:ext="edit">
      <o:idmap v:ext="edit" data="2"/>
    </o:shapelayout>
  </w:shapeDefaults>
  <w:decimalSymbol w:val="."/>
  <w:listSeparator w:val=","/>
  <w14:docId w14:val="65F79F40"/>
  <w15:chartTrackingRefBased/>
  <w15:docId w15:val="{E53C3419-145A-4109-AB2E-2F6A632C6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601A5"/>
    <w:pPr>
      <w:widowControl w:val="0"/>
    </w:pPr>
    <w:rPr>
      <w:rFonts w:eastAsia="標楷體"/>
      <w:kern w:val="2"/>
      <w:sz w:val="24"/>
    </w:rPr>
  </w:style>
  <w:style w:type="paragraph" w:styleId="1">
    <w:name w:val="heading 1"/>
    <w:basedOn w:val="a"/>
    <w:next w:val="a"/>
    <w:link w:val="10"/>
    <w:qFormat/>
    <w:pPr>
      <w:keepNext/>
      <w:spacing w:line="240" w:lineRule="atLeast"/>
      <w:outlineLvl w:val="0"/>
    </w:pPr>
    <w:rPr>
      <w:rFonts w:ascii="Arial" w:eastAsia="華康粗黑體" w:hAnsi="Arial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ascii="Arial" w:eastAsia="華康粗黑體" w:hAnsi="Arial"/>
      <w:sz w:val="28"/>
    </w:rPr>
  </w:style>
  <w:style w:type="paragraph" w:styleId="3">
    <w:name w:val="heading 3"/>
    <w:basedOn w:val="2"/>
    <w:next w:val="a"/>
    <w:link w:val="30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ascii="Arial" w:eastAsia="華康粗黑體" w:hAnsi="Arial"/>
      <w:sz w:val="26"/>
    </w:rPr>
  </w:style>
  <w:style w:type="character" w:styleId="a6">
    <w:name w:val="page number"/>
    <w:basedOn w:val="a1"/>
  </w:style>
  <w:style w:type="paragraph" w:customStyle="1" w:styleId="Moxa">
    <w:name w:val="Moxa"/>
    <w:basedOn w:val="a4"/>
    <w:pPr>
      <w:jc w:val="left"/>
    </w:pPr>
    <w:rPr>
      <w:rFonts w:ascii="Arial" w:hAnsi="Arial"/>
      <w:b/>
      <w:spacing w:val="-20"/>
      <w:w w:val="150"/>
      <w:sz w:val="16"/>
    </w:rPr>
  </w:style>
  <w:style w:type="paragraph" w:customStyle="1" w:styleId="a7">
    <w:name w:val="名稱"/>
    <w:basedOn w:val="a"/>
    <w:rPr>
      <w:rFonts w:ascii="Arial" w:eastAsia="華康粗黑體" w:hAnsi="Arial"/>
      <w:i/>
      <w:sz w:val="22"/>
    </w:rPr>
  </w:style>
  <w:style w:type="table" w:styleId="a8">
    <w:name w:val="Table Grid"/>
    <w:basedOn w:val="a2"/>
    <w:uiPriority w:val="39"/>
    <w:rsid w:val="00B97A66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link w:val="3"/>
    <w:rsid w:val="00FE5D31"/>
    <w:rPr>
      <w:rFonts w:ascii="Arial" w:eastAsia="華康粗黑體" w:hAnsi="Arial"/>
      <w:kern w:val="2"/>
      <w:sz w:val="24"/>
    </w:rPr>
  </w:style>
  <w:style w:type="character" w:styleId="a9">
    <w:name w:val="annotation reference"/>
    <w:rsid w:val="00E51E58"/>
    <w:rPr>
      <w:sz w:val="18"/>
      <w:szCs w:val="18"/>
    </w:rPr>
  </w:style>
  <w:style w:type="paragraph" w:styleId="aa">
    <w:name w:val="annotation text"/>
    <w:basedOn w:val="a"/>
    <w:link w:val="ab"/>
    <w:rsid w:val="00E51E58"/>
  </w:style>
  <w:style w:type="character" w:customStyle="1" w:styleId="ab">
    <w:name w:val="註解文字 字元"/>
    <w:link w:val="aa"/>
    <w:rsid w:val="00E51E58"/>
    <w:rPr>
      <w:rFonts w:eastAsia="標楷體"/>
      <w:kern w:val="2"/>
      <w:sz w:val="24"/>
    </w:rPr>
  </w:style>
  <w:style w:type="paragraph" w:styleId="ac">
    <w:name w:val="annotation subject"/>
    <w:basedOn w:val="aa"/>
    <w:next w:val="aa"/>
    <w:link w:val="ad"/>
    <w:rsid w:val="00E51E58"/>
    <w:rPr>
      <w:b/>
      <w:bCs/>
    </w:rPr>
  </w:style>
  <w:style w:type="character" w:customStyle="1" w:styleId="ad">
    <w:name w:val="註解主旨 字元"/>
    <w:link w:val="ac"/>
    <w:rsid w:val="00E51E58"/>
    <w:rPr>
      <w:rFonts w:eastAsia="標楷體"/>
      <w:b/>
      <w:bCs/>
      <w:kern w:val="2"/>
      <w:sz w:val="24"/>
    </w:rPr>
  </w:style>
  <w:style w:type="paragraph" w:styleId="ae">
    <w:name w:val="Balloon Text"/>
    <w:basedOn w:val="a"/>
    <w:link w:val="af"/>
    <w:rsid w:val="00E51E58"/>
    <w:rPr>
      <w:rFonts w:ascii="Calibri Light" w:eastAsia="新細明體" w:hAnsi="Calibri Light"/>
      <w:sz w:val="18"/>
      <w:szCs w:val="18"/>
    </w:rPr>
  </w:style>
  <w:style w:type="character" w:customStyle="1" w:styleId="af">
    <w:name w:val="註解方塊文字 字元"/>
    <w:link w:val="ae"/>
    <w:rsid w:val="00E51E58"/>
    <w:rPr>
      <w:rFonts w:ascii="Calibri Light" w:eastAsia="新細明體" w:hAnsi="Calibri Light" w:cs="Times New Roman"/>
      <w:kern w:val="2"/>
      <w:sz w:val="18"/>
      <w:szCs w:val="18"/>
    </w:rPr>
  </w:style>
  <w:style w:type="character" w:customStyle="1" w:styleId="10">
    <w:name w:val="標題 1 字元"/>
    <w:link w:val="1"/>
    <w:rsid w:val="009B2189"/>
    <w:rPr>
      <w:rFonts w:ascii="Arial" w:eastAsia="華康粗黑體" w:hAnsi="Arial"/>
      <w:kern w:val="52"/>
      <w:sz w:val="32"/>
    </w:rPr>
  </w:style>
  <w:style w:type="paragraph" w:styleId="af0">
    <w:name w:val="TOC Heading"/>
    <w:basedOn w:val="1"/>
    <w:next w:val="a"/>
    <w:uiPriority w:val="39"/>
    <w:unhideWhenUsed/>
    <w:qFormat/>
    <w:rsid w:val="0009072C"/>
    <w:pPr>
      <w:keepLines/>
      <w:widowControl/>
      <w:spacing w:before="240" w:line="259" w:lineRule="auto"/>
      <w:outlineLvl w:val="9"/>
    </w:pPr>
    <w:rPr>
      <w:rFonts w:ascii="Calibri Light" w:eastAsia="新細明體" w:hAnsi="Calibri Light"/>
      <w:color w:val="2E74B5"/>
      <w:kern w:val="0"/>
      <w:szCs w:val="32"/>
    </w:rPr>
  </w:style>
  <w:style w:type="paragraph" w:styleId="11">
    <w:name w:val="toc 1"/>
    <w:basedOn w:val="a"/>
    <w:next w:val="a"/>
    <w:autoRedefine/>
    <w:uiPriority w:val="39"/>
    <w:rsid w:val="0009072C"/>
  </w:style>
  <w:style w:type="paragraph" w:styleId="20">
    <w:name w:val="toc 2"/>
    <w:basedOn w:val="a"/>
    <w:next w:val="a"/>
    <w:autoRedefine/>
    <w:uiPriority w:val="39"/>
    <w:rsid w:val="0009072C"/>
    <w:pPr>
      <w:ind w:leftChars="200" w:left="480"/>
    </w:pPr>
  </w:style>
  <w:style w:type="paragraph" w:styleId="31">
    <w:name w:val="toc 3"/>
    <w:basedOn w:val="a"/>
    <w:next w:val="a"/>
    <w:autoRedefine/>
    <w:uiPriority w:val="39"/>
    <w:rsid w:val="0009072C"/>
    <w:pPr>
      <w:ind w:leftChars="400" w:left="960"/>
    </w:pPr>
  </w:style>
  <w:style w:type="character" w:styleId="af1">
    <w:name w:val="Hyperlink"/>
    <w:uiPriority w:val="99"/>
    <w:unhideWhenUsed/>
    <w:rsid w:val="0009072C"/>
    <w:rPr>
      <w:color w:val="0563C1"/>
      <w:u w:val="single"/>
    </w:rPr>
  </w:style>
  <w:style w:type="paragraph" w:styleId="Web">
    <w:name w:val="Normal (Web)"/>
    <w:basedOn w:val="a"/>
    <w:uiPriority w:val="99"/>
    <w:unhideWhenUsed/>
    <w:rsid w:val="008016BD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af2">
    <w:name w:val="List Paragraph"/>
    <w:basedOn w:val="a"/>
    <w:uiPriority w:val="34"/>
    <w:qFormat/>
    <w:rsid w:val="00AA6D57"/>
    <w:pPr>
      <w:ind w:leftChars="200" w:left="480"/>
    </w:pPr>
  </w:style>
  <w:style w:type="character" w:styleId="af3">
    <w:name w:val="Unresolved Mention"/>
    <w:basedOn w:val="a1"/>
    <w:uiPriority w:val="99"/>
    <w:semiHidden/>
    <w:unhideWhenUsed/>
    <w:rsid w:val="00CD6BA3"/>
    <w:rPr>
      <w:color w:val="605E5C"/>
      <w:shd w:val="clear" w:color="auto" w:fill="E1DFDD"/>
    </w:rPr>
  </w:style>
  <w:style w:type="paragraph" w:customStyle="1" w:styleId="21">
    <w:name w:val="內標2"/>
    <w:basedOn w:val="a"/>
    <w:rsid w:val="0023708E"/>
    <w:pPr>
      <w:snapToGrid w:val="0"/>
      <w:spacing w:line="160" w:lineRule="atLeast"/>
      <w:ind w:leftChars="480" w:left="960"/>
    </w:pPr>
    <w:rPr>
      <w:rFonts w:ascii="Arial" w:eastAsia="華康細圓體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8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91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0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9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6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383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5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22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7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7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63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9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42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5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081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0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560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6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diagramColors" Target="diagrams/colors1.xml"/><Relationship Id="rId26" Type="http://schemas.openxmlformats.org/officeDocument/2006/relationships/image" Target="media/image5.emf"/><Relationship Id="rId39" Type="http://schemas.openxmlformats.org/officeDocument/2006/relationships/image" Target="media/image19.png"/><Relationship Id="rId109" Type="http://schemas.openxmlformats.org/officeDocument/2006/relationships/image" Target="media/image52.jpeg"/><Relationship Id="rId21" Type="http://schemas.openxmlformats.org/officeDocument/2006/relationships/image" Target="media/image3.jpeg"/><Relationship Id="rId34" Type="http://schemas.openxmlformats.org/officeDocument/2006/relationships/image" Target="media/image14.jpeg"/><Relationship Id="rId42" Type="http://schemas.openxmlformats.org/officeDocument/2006/relationships/image" Target="media/image22.png"/><Relationship Id="rId47" Type="http://schemas.openxmlformats.org/officeDocument/2006/relationships/image" Target="media/image27.jpeg"/><Relationship Id="rId55" Type="http://schemas.openxmlformats.org/officeDocument/2006/relationships/image" Target="media/image35.png"/><Relationship Id="rId63" Type="http://schemas.openxmlformats.org/officeDocument/2006/relationships/image" Target="media/image42.png"/><Relationship Id="rId84" Type="http://schemas.microsoft.com/office/2007/relationships/hdphoto" Target="media/hdphoto1.wdp"/><Relationship Id="rId89" Type="http://schemas.openxmlformats.org/officeDocument/2006/relationships/image" Target="media/image44.png"/><Relationship Id="rId97" Type="http://schemas.openxmlformats.org/officeDocument/2006/relationships/image" Target="media/image240.png"/><Relationship Id="rId104" Type="http://schemas.openxmlformats.org/officeDocument/2006/relationships/image" Target="media/image58.png"/><Relationship Id="rId7" Type="http://schemas.openxmlformats.org/officeDocument/2006/relationships/settings" Target="settings.xml"/><Relationship Id="rId92" Type="http://schemas.openxmlformats.org/officeDocument/2006/relationships/image" Target="media/image46.png"/><Relationship Id="rId2" Type="http://schemas.openxmlformats.org/officeDocument/2006/relationships/customXml" Target="../customXml/item2.xml"/><Relationship Id="rId16" Type="http://schemas.openxmlformats.org/officeDocument/2006/relationships/diagramLayout" Target="diagrams/layout1.xml"/><Relationship Id="rId29" Type="http://schemas.openxmlformats.org/officeDocument/2006/relationships/image" Target="media/image9.jpeg"/><Relationship Id="rId107" Type="http://schemas.openxmlformats.org/officeDocument/2006/relationships/image" Target="media/image57.jpeg"/><Relationship Id="rId11" Type="http://schemas.openxmlformats.org/officeDocument/2006/relationships/header" Target="header1.xml"/><Relationship Id="rId24" Type="http://schemas.openxmlformats.org/officeDocument/2006/relationships/image" Target="media/image6.jpeg"/><Relationship Id="rId32" Type="http://schemas.openxmlformats.org/officeDocument/2006/relationships/image" Target="media/image12.svg"/><Relationship Id="rId37" Type="http://schemas.openxmlformats.org/officeDocument/2006/relationships/image" Target="media/image17.jpeg"/><Relationship Id="rId40" Type="http://schemas.openxmlformats.org/officeDocument/2006/relationships/image" Target="media/image20.jpeg"/><Relationship Id="rId45" Type="http://schemas.openxmlformats.org/officeDocument/2006/relationships/image" Target="media/image25.png"/><Relationship Id="rId53" Type="http://schemas.openxmlformats.org/officeDocument/2006/relationships/image" Target="media/image33.png"/><Relationship Id="rId58" Type="http://schemas.openxmlformats.org/officeDocument/2006/relationships/image" Target="media/image29.png"/><Relationship Id="rId79" Type="http://schemas.openxmlformats.org/officeDocument/2006/relationships/image" Target="media/image53.jpeg"/><Relationship Id="rId87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2" Type="http://schemas.openxmlformats.org/officeDocument/2006/relationships/image" Target="media/image380.jpeg"/><Relationship Id="rId110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image" Target="media/image40.png"/><Relationship Id="rId82" Type="http://schemas.openxmlformats.org/officeDocument/2006/relationships/image" Target="media/image36.png"/><Relationship Id="rId90" Type="http://schemas.microsoft.com/office/2007/relationships/hdphoto" Target="media/hdphoto2.wdp"/><Relationship Id="rId95" Type="http://schemas.openxmlformats.org/officeDocument/2006/relationships/image" Target="media/image510.png"/><Relationship Id="rId19" Type="http://schemas.microsoft.com/office/2007/relationships/diagramDrawing" Target="diagrams/drawing1.xml"/><Relationship Id="rId14" Type="http://schemas.openxmlformats.org/officeDocument/2006/relationships/footer" Target="footer2.xml"/><Relationship Id="rId22" Type="http://schemas.openxmlformats.org/officeDocument/2006/relationships/image" Target="media/image4.jpeg"/><Relationship Id="rId27" Type="http://schemas.openxmlformats.org/officeDocument/2006/relationships/image" Target="media/image6.png"/><Relationship Id="rId30" Type="http://schemas.openxmlformats.org/officeDocument/2006/relationships/image" Target="media/image10.jpeg"/><Relationship Id="rId35" Type="http://schemas.openxmlformats.org/officeDocument/2006/relationships/image" Target="media/image15.png"/><Relationship Id="rId43" Type="http://schemas.openxmlformats.org/officeDocument/2006/relationships/image" Target="media/image23.png"/><Relationship Id="rId48" Type="http://schemas.openxmlformats.org/officeDocument/2006/relationships/image" Target="media/image28.png"/><Relationship Id="rId56" Type="http://schemas.openxmlformats.org/officeDocument/2006/relationships/image" Target="media/image36.jpeg"/><Relationship Id="rId64" Type="http://schemas.openxmlformats.org/officeDocument/2006/relationships/image" Target="media/image43.png"/><Relationship Id="rId100" Type="http://schemas.openxmlformats.org/officeDocument/2006/relationships/hyperlink" Target="http://global-gedcc.moxa.com/DMP/private/user/browse/DocumentBrowseTabbar.jsp?EID=1000000F00005628&amp;wnjsoft_docman_random_seed=0.5591121343015217" TargetMode="External"/><Relationship Id="rId105" Type="http://schemas.openxmlformats.org/officeDocument/2006/relationships/image" Target="media/image50.jpeg"/><Relationship Id="rId8" Type="http://schemas.openxmlformats.org/officeDocument/2006/relationships/webSettings" Target="webSettings.xml"/><Relationship Id="rId80" Type="http://schemas.openxmlformats.org/officeDocument/2006/relationships/image" Target="media/image590.png"/><Relationship Id="rId85" Type="http://schemas.openxmlformats.org/officeDocument/2006/relationships/image" Target="media/image39.jpeg"/><Relationship Id="rId93" Type="http://schemas.openxmlformats.org/officeDocument/2006/relationships/image" Target="media/image490.png"/><Relationship Id="rId98" Type="http://schemas.openxmlformats.org/officeDocument/2006/relationships/image" Target="media/image48.png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diagramQuickStyle" Target="diagrams/quickStyle1.xml"/><Relationship Id="rId25" Type="http://schemas.openxmlformats.org/officeDocument/2006/relationships/image" Target="media/image7.jpeg"/><Relationship Id="rId33" Type="http://schemas.openxmlformats.org/officeDocument/2006/relationships/image" Target="media/image13.jpeg"/><Relationship Id="rId38" Type="http://schemas.openxmlformats.org/officeDocument/2006/relationships/image" Target="media/image18.emf"/><Relationship Id="rId46" Type="http://schemas.openxmlformats.org/officeDocument/2006/relationships/image" Target="media/image26.png"/><Relationship Id="rId59" Type="http://schemas.openxmlformats.org/officeDocument/2006/relationships/image" Target="media/image30.png"/><Relationship Id="rId103" Type="http://schemas.openxmlformats.org/officeDocument/2006/relationships/image" Target="media/image57.png"/><Relationship Id="rId108" Type="http://schemas.openxmlformats.org/officeDocument/2006/relationships/image" Target="media/image58.jpeg"/><Relationship Id="rId20" Type="http://schemas.openxmlformats.org/officeDocument/2006/relationships/image" Target="media/image2.jpeg"/><Relationship Id="rId41" Type="http://schemas.openxmlformats.org/officeDocument/2006/relationships/image" Target="media/image21.png"/><Relationship Id="rId54" Type="http://schemas.openxmlformats.org/officeDocument/2006/relationships/image" Target="media/image34.png"/><Relationship Id="rId62" Type="http://schemas.openxmlformats.org/officeDocument/2006/relationships/image" Target="media/image41.jpeg"/><Relationship Id="rId83" Type="http://schemas.openxmlformats.org/officeDocument/2006/relationships/image" Target="media/image38.png"/><Relationship Id="rId88" Type="http://schemas.openxmlformats.org/officeDocument/2006/relationships/image" Target="media/image42.emf"/><Relationship Id="rId91" Type="http://schemas.openxmlformats.org/officeDocument/2006/relationships/image" Target="media/image45.png"/><Relationship Id="rId96" Type="http://schemas.openxmlformats.org/officeDocument/2006/relationships/image" Target="media/image47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diagramData" Target="diagrams/data1.xml"/><Relationship Id="rId23" Type="http://schemas.openxmlformats.org/officeDocument/2006/relationships/image" Target="media/image5.jpeg"/><Relationship Id="rId28" Type="http://schemas.openxmlformats.org/officeDocument/2006/relationships/image" Target="media/image8.jpeg"/><Relationship Id="rId36" Type="http://schemas.openxmlformats.org/officeDocument/2006/relationships/image" Target="media/image16.png"/><Relationship Id="rId57" Type="http://schemas.openxmlformats.org/officeDocument/2006/relationships/image" Target="media/image37.png"/><Relationship Id="rId106" Type="http://schemas.openxmlformats.org/officeDocument/2006/relationships/image" Target="media/image51.jpeg"/><Relationship Id="rId10" Type="http://schemas.openxmlformats.org/officeDocument/2006/relationships/endnotes" Target="endnotes.xml"/><Relationship Id="rId31" Type="http://schemas.openxmlformats.org/officeDocument/2006/relationships/image" Target="media/image11.png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60" Type="http://schemas.openxmlformats.org/officeDocument/2006/relationships/image" Target="media/image31.png"/><Relationship Id="rId78" Type="http://schemas.openxmlformats.org/officeDocument/2006/relationships/image" Target="media/image580.png"/><Relationship Id="rId81" Type="http://schemas.openxmlformats.org/officeDocument/2006/relationships/image" Target="media/image60.png"/><Relationship Id="rId86" Type="http://schemas.openxmlformats.org/officeDocument/2006/relationships/image" Target="media/image41.png"/><Relationship Id="rId94" Type="http://schemas.openxmlformats.org/officeDocument/2006/relationships/image" Target="media/image500.png"/><Relationship Id="rId99" Type="http://schemas.openxmlformats.org/officeDocument/2006/relationships/image" Target="media/image49.png"/><Relationship Id="rId101" Type="http://schemas.openxmlformats.org/officeDocument/2006/relationships/image" Target="media/image56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S\&#21046;&#24230;&#25512;&#21205;\&#21046;&#24230;&#27969;&#31243;(NEW)\&#34920;&#21934;\&#36039;&#26009;&#20013;&#24515;\&#25991;&#20214;&#27161;&#28310;&#26684;&#24335;_&#31354;&#30333;.DOT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#1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C284591F-D5CB-4546-9FBA-3A99DB58A88D}" type="doc">
      <dgm:prSet loTypeId="urn:microsoft.com/office/officeart/2005/8/layout/process4" loCatId="list" qsTypeId="urn:microsoft.com/office/officeart/2005/8/quickstyle/simple1#1" qsCatId="simple" csTypeId="urn:microsoft.com/office/officeart/2005/8/colors/accent1_2#1" csCatId="accent1" phldr="1"/>
      <dgm:spPr/>
      <dgm:t>
        <a:bodyPr/>
        <a:lstStyle/>
        <a:p>
          <a:endParaRPr lang="zh-TW" altLang="en-US"/>
        </a:p>
      </dgm:t>
    </dgm:pt>
    <dgm:pt modelId="{FDD70785-50C7-40D6-8A83-B4E2404E6E8F}">
      <dgm:prSet phldrT="[文字]" custT="1"/>
      <dgm:spPr>
        <a:xfrm>
          <a:off x="4697729" y="2540"/>
          <a:ext cx="1543050" cy="925830"/>
        </a:xfr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gm:t>
    </dgm:pt>
    <dgm:pt modelId="{6B7C6604-11AD-499F-976F-3C4CC85506BA}" type="parTrans" cxnId="{4E678F3A-FA91-4285-B526-3578BFFB603A}">
      <dgm:prSet/>
      <dgm:spPr/>
      <dgm:t>
        <a:bodyPr/>
        <a:lstStyle/>
        <a:p>
          <a:endParaRPr lang="zh-TW" altLang="en-US" sz="4400"/>
        </a:p>
      </dgm:t>
    </dgm:pt>
    <dgm:pt modelId="{05942897-4032-4A0E-A985-17DF593F46F8}" type="sibTrans" cxnId="{4E678F3A-FA91-4285-B526-3578BFFB603A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DE8F9D51-8F55-4CC9-ADDA-ED9DA5AE7D27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D2D8DCE-C3A1-40B0-A0EC-79281818565F}" type="parTrans" cxnId="{F9CF098F-7F12-4094-837E-F45E832CD3F3}">
      <dgm:prSet/>
      <dgm:spPr/>
      <dgm:t>
        <a:bodyPr/>
        <a:lstStyle/>
        <a:p>
          <a:endParaRPr lang="zh-TW" altLang="en-US" sz="4400"/>
        </a:p>
      </dgm:t>
    </dgm:pt>
    <dgm:pt modelId="{51693E94-9E46-4019-9B9A-AEF4EC82FDE9}" type="sibTrans" cxnId="{F9CF098F-7F12-4094-837E-F45E832CD3F3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7B9B621A-5EDB-485F-8C16-66ACC1E0015B}">
      <dgm:prSet phldrT="[文字]" custT="1"/>
      <dgm:spPr>
        <a:xfrm>
          <a:off x="253745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gm:t>
    </dgm:pt>
    <dgm:pt modelId="{315358A5-367F-4715-B5BE-F2D95667BB45}" type="parTrans" cxnId="{5B7CF46B-567E-4244-B693-868660B13515}">
      <dgm:prSet/>
      <dgm:spPr/>
      <dgm:t>
        <a:bodyPr/>
        <a:lstStyle/>
        <a:p>
          <a:endParaRPr lang="zh-TW" altLang="en-US" sz="4400"/>
        </a:p>
      </dgm:t>
    </dgm:pt>
    <dgm:pt modelId="{EB5058F3-B778-4A28-8C1B-3107ACB711FB}" type="sibTrans" cxnId="{5B7CF46B-567E-4244-B693-868660B13515}">
      <dgm:prSet/>
      <dgm:spPr>
        <a:prstGeom prst="rightArrow">
          <a:avLst>
            <a:gd name="adj1" fmla="val 60000"/>
            <a:gd name="adj2" fmla="val 50000"/>
          </a:avLst>
        </a:prstGeom>
      </dgm:spPr>
      <dgm:t>
        <a:bodyPr/>
        <a:lstStyle/>
        <a:p>
          <a:endParaRPr lang="zh-TW" altLang="en-US" sz="4400"/>
        </a:p>
      </dgm:t>
    </dgm:pt>
    <dgm:pt modelId="{87282925-0FE3-4A1E-AA36-41D692406D16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200" b="1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gm:t>
    </dgm:pt>
    <dgm:pt modelId="{3A4189CB-62F5-4ECA-A42A-65F37B4FEE5D}" type="par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5703FD69-38BC-4BA4-8767-3B57DE40BF83}" type="sibTrans" cxnId="{1A9ACB04-F9DD-45F4-8EF2-862A7869A13E}">
      <dgm:prSet/>
      <dgm:spPr/>
      <dgm:t>
        <a:bodyPr/>
        <a:lstStyle/>
        <a:p>
          <a:endParaRPr lang="zh-TW" altLang="en-US"/>
        </a:p>
      </dgm:t>
    </dgm:pt>
    <dgm:pt modelId="{B951EC27-5099-4543-96F1-3770F1656093}">
      <dgm:prSet phldrT="[文字]" custT="1"/>
      <dgm:spPr>
        <a:xfrm>
          <a:off x="4697729" y="1545590"/>
          <a:ext cx="1543050" cy="925830"/>
        </a:xfr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r>
            <a:rPr lang="en-US" altLang="zh-TW" sz="14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gm:t>
    </dgm:pt>
    <dgm:pt modelId="{A084EEF1-9C2F-4AED-9651-2F1171E7FC55}" type="par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D5430C9D-9C5F-407A-9BA2-74916924A71A}" type="sibTrans" cxnId="{14C5818A-6E69-4F65-B735-1CA61CC6272C}">
      <dgm:prSet/>
      <dgm:spPr/>
      <dgm:t>
        <a:bodyPr/>
        <a:lstStyle/>
        <a:p>
          <a:endParaRPr lang="zh-TW" altLang="en-US"/>
        </a:p>
      </dgm:t>
    </dgm:pt>
    <dgm:pt modelId="{5EED8250-E5F8-4521-9360-FC7C9EFE030C}" type="pres">
      <dgm:prSet presAssocID="{C284591F-D5CB-4546-9FBA-3A99DB58A88D}" presName="Name0" presStyleCnt="0">
        <dgm:presLayoutVars>
          <dgm:dir/>
          <dgm:animLvl val="lvl"/>
          <dgm:resizeHandles val="exact"/>
        </dgm:presLayoutVars>
      </dgm:prSet>
      <dgm:spPr/>
    </dgm:pt>
    <dgm:pt modelId="{F3151AA7-8C4F-4A9D-B1B5-6B0179446201}" type="pres">
      <dgm:prSet presAssocID="{7B9B621A-5EDB-485F-8C16-66ACC1E0015B}" presName="boxAndChildren" presStyleCnt="0"/>
      <dgm:spPr/>
    </dgm:pt>
    <dgm:pt modelId="{F3102AEC-6101-475D-A751-4826B2740BBA}" type="pres">
      <dgm:prSet presAssocID="{7B9B621A-5EDB-485F-8C16-66ACC1E0015B}" presName="parentTextBox" presStyleLbl="node1" presStyleIdx="0" presStyleCnt="5"/>
      <dgm:spPr/>
    </dgm:pt>
    <dgm:pt modelId="{81A34D65-B2EC-4CD9-A44C-2B8698F3185B}" type="pres">
      <dgm:prSet presAssocID="{D5430C9D-9C5F-407A-9BA2-74916924A71A}" presName="sp" presStyleCnt="0"/>
      <dgm:spPr/>
    </dgm:pt>
    <dgm:pt modelId="{08A19D10-6FFC-4711-B2FF-C0C59600BE34}" type="pres">
      <dgm:prSet presAssocID="{B951EC27-5099-4543-96F1-3770F1656093}" presName="arrowAndChildren" presStyleCnt="0"/>
      <dgm:spPr/>
    </dgm:pt>
    <dgm:pt modelId="{F57B6EC8-4CE4-4525-B4D0-111465B201FA}" type="pres">
      <dgm:prSet presAssocID="{B951EC27-5099-4543-96F1-3770F1656093}" presName="parentTextArrow" presStyleLbl="node1" presStyleIdx="1" presStyleCnt="5"/>
      <dgm:spPr/>
    </dgm:pt>
    <dgm:pt modelId="{2F1BF72A-20CC-4A53-A9BE-AF4EF7321A86}" type="pres">
      <dgm:prSet presAssocID="{5703FD69-38BC-4BA4-8767-3B57DE40BF83}" presName="sp" presStyleCnt="0"/>
      <dgm:spPr/>
    </dgm:pt>
    <dgm:pt modelId="{96F9CC25-5495-4DE8-9EF5-A942A1A4AD07}" type="pres">
      <dgm:prSet presAssocID="{87282925-0FE3-4A1E-AA36-41D692406D16}" presName="arrowAndChildren" presStyleCnt="0"/>
      <dgm:spPr/>
    </dgm:pt>
    <dgm:pt modelId="{E98AE74C-7E4A-45C4-87B9-C601A2D6088F}" type="pres">
      <dgm:prSet presAssocID="{87282925-0FE3-4A1E-AA36-41D692406D16}" presName="parentTextArrow" presStyleLbl="node1" presStyleIdx="2" presStyleCnt="5"/>
      <dgm:spPr/>
    </dgm:pt>
    <dgm:pt modelId="{9727599D-F7BA-4327-8813-A7EA07C1EAD1}" type="pres">
      <dgm:prSet presAssocID="{51693E94-9E46-4019-9B9A-AEF4EC82FDE9}" presName="sp" presStyleCnt="0"/>
      <dgm:spPr/>
    </dgm:pt>
    <dgm:pt modelId="{99F522DA-7352-4658-B2D4-F896E6574BB4}" type="pres">
      <dgm:prSet presAssocID="{DE8F9D51-8F55-4CC9-ADDA-ED9DA5AE7D27}" presName="arrowAndChildren" presStyleCnt="0"/>
      <dgm:spPr/>
    </dgm:pt>
    <dgm:pt modelId="{637C1606-173A-4409-A26A-E84D6131C634}" type="pres">
      <dgm:prSet presAssocID="{DE8F9D51-8F55-4CC9-ADDA-ED9DA5AE7D27}" presName="parentTextArrow" presStyleLbl="node1" presStyleIdx="3" presStyleCnt="5"/>
      <dgm:spPr/>
    </dgm:pt>
    <dgm:pt modelId="{C3628963-22FE-4F67-94EC-62314B2C460F}" type="pres">
      <dgm:prSet presAssocID="{05942897-4032-4A0E-A985-17DF593F46F8}" presName="sp" presStyleCnt="0"/>
      <dgm:spPr/>
    </dgm:pt>
    <dgm:pt modelId="{D3BFB146-8C74-485A-A987-08A2AA0C2653}" type="pres">
      <dgm:prSet presAssocID="{FDD70785-50C7-40D6-8A83-B4E2404E6E8F}" presName="arrowAndChildren" presStyleCnt="0"/>
      <dgm:spPr/>
    </dgm:pt>
    <dgm:pt modelId="{B985DDE4-3CEB-4B7A-8F27-920CB57AD0E5}" type="pres">
      <dgm:prSet presAssocID="{FDD70785-50C7-40D6-8A83-B4E2404E6E8F}" presName="parentTextArrow" presStyleLbl="node1" presStyleIdx="4" presStyleCnt="5"/>
      <dgm:spPr/>
    </dgm:pt>
  </dgm:ptLst>
  <dgm:cxnLst>
    <dgm:cxn modelId="{1A9ACB04-F9DD-45F4-8EF2-862A7869A13E}" srcId="{C284591F-D5CB-4546-9FBA-3A99DB58A88D}" destId="{87282925-0FE3-4A1E-AA36-41D692406D16}" srcOrd="2" destOrd="0" parTransId="{3A4189CB-62F5-4ECA-A42A-65F37B4FEE5D}" sibTransId="{5703FD69-38BC-4BA4-8767-3B57DE40BF83}"/>
    <dgm:cxn modelId="{FFA2581A-A8D7-4954-A604-ABDF2276A5D7}" type="presOf" srcId="{FDD70785-50C7-40D6-8A83-B4E2404E6E8F}" destId="{B985DDE4-3CEB-4B7A-8F27-920CB57AD0E5}" srcOrd="0" destOrd="0" presId="urn:microsoft.com/office/officeart/2005/8/layout/process4"/>
    <dgm:cxn modelId="{80B8CA1B-25FB-49EA-97ED-B3092CBBFC83}" type="presOf" srcId="{7B9B621A-5EDB-485F-8C16-66ACC1E0015B}" destId="{F3102AEC-6101-475D-A751-4826B2740BBA}" srcOrd="0" destOrd="0" presId="urn:microsoft.com/office/officeart/2005/8/layout/process4"/>
    <dgm:cxn modelId="{4E678F3A-FA91-4285-B526-3578BFFB603A}" srcId="{C284591F-D5CB-4546-9FBA-3A99DB58A88D}" destId="{FDD70785-50C7-40D6-8A83-B4E2404E6E8F}" srcOrd="0" destOrd="0" parTransId="{6B7C6604-11AD-499F-976F-3C4CC85506BA}" sibTransId="{05942897-4032-4A0E-A985-17DF593F46F8}"/>
    <dgm:cxn modelId="{2616C93D-5481-4231-9F4C-AB0246A5F4F6}" type="presOf" srcId="{87282925-0FE3-4A1E-AA36-41D692406D16}" destId="{E98AE74C-7E4A-45C4-87B9-C601A2D6088F}" srcOrd="0" destOrd="0" presId="urn:microsoft.com/office/officeart/2005/8/layout/process4"/>
    <dgm:cxn modelId="{5B7CF46B-567E-4244-B693-868660B13515}" srcId="{C284591F-D5CB-4546-9FBA-3A99DB58A88D}" destId="{7B9B621A-5EDB-485F-8C16-66ACC1E0015B}" srcOrd="4" destOrd="0" parTransId="{315358A5-367F-4715-B5BE-F2D95667BB45}" sibTransId="{EB5058F3-B778-4A28-8C1B-3107ACB711FB}"/>
    <dgm:cxn modelId="{23132059-9607-46F0-963E-7B5728D2999E}" type="presOf" srcId="{DE8F9D51-8F55-4CC9-ADDA-ED9DA5AE7D27}" destId="{637C1606-173A-4409-A26A-E84D6131C634}" srcOrd="0" destOrd="0" presId="urn:microsoft.com/office/officeart/2005/8/layout/process4"/>
    <dgm:cxn modelId="{14C5818A-6E69-4F65-B735-1CA61CC6272C}" srcId="{C284591F-D5CB-4546-9FBA-3A99DB58A88D}" destId="{B951EC27-5099-4543-96F1-3770F1656093}" srcOrd="3" destOrd="0" parTransId="{A084EEF1-9C2F-4AED-9651-2F1171E7FC55}" sibTransId="{D5430C9D-9C5F-407A-9BA2-74916924A71A}"/>
    <dgm:cxn modelId="{F9CF098F-7F12-4094-837E-F45E832CD3F3}" srcId="{C284591F-D5CB-4546-9FBA-3A99DB58A88D}" destId="{DE8F9D51-8F55-4CC9-ADDA-ED9DA5AE7D27}" srcOrd="1" destOrd="0" parTransId="{AD2D8DCE-C3A1-40B0-A0EC-79281818565F}" sibTransId="{51693E94-9E46-4019-9B9A-AEF4EC82FDE9}"/>
    <dgm:cxn modelId="{211FCBA0-F3FC-482C-9A95-CB29D29F6CFF}" type="presOf" srcId="{C284591F-D5CB-4546-9FBA-3A99DB58A88D}" destId="{5EED8250-E5F8-4521-9360-FC7C9EFE030C}" srcOrd="0" destOrd="0" presId="urn:microsoft.com/office/officeart/2005/8/layout/process4"/>
    <dgm:cxn modelId="{270DF5A2-1400-4BAE-8C7D-993E4D4D5AEE}" type="presOf" srcId="{B951EC27-5099-4543-96F1-3770F1656093}" destId="{F57B6EC8-4CE4-4525-B4D0-111465B201FA}" srcOrd="0" destOrd="0" presId="urn:microsoft.com/office/officeart/2005/8/layout/process4"/>
    <dgm:cxn modelId="{5EFF6E34-F3EB-46F9-81F4-17D99DF0A4FD}" type="presParOf" srcId="{5EED8250-E5F8-4521-9360-FC7C9EFE030C}" destId="{F3151AA7-8C4F-4A9D-B1B5-6B0179446201}" srcOrd="0" destOrd="0" presId="urn:microsoft.com/office/officeart/2005/8/layout/process4"/>
    <dgm:cxn modelId="{EB9EA494-9057-4AF5-9FB4-364D4072CF1F}" type="presParOf" srcId="{F3151AA7-8C4F-4A9D-B1B5-6B0179446201}" destId="{F3102AEC-6101-475D-A751-4826B2740BBA}" srcOrd="0" destOrd="0" presId="urn:microsoft.com/office/officeart/2005/8/layout/process4"/>
    <dgm:cxn modelId="{20B69FC3-8BB2-4927-9A34-D6D711044ABA}" type="presParOf" srcId="{5EED8250-E5F8-4521-9360-FC7C9EFE030C}" destId="{81A34D65-B2EC-4CD9-A44C-2B8698F3185B}" srcOrd="1" destOrd="0" presId="urn:microsoft.com/office/officeart/2005/8/layout/process4"/>
    <dgm:cxn modelId="{DD71D4B4-1256-4458-857C-140A21950FA1}" type="presParOf" srcId="{5EED8250-E5F8-4521-9360-FC7C9EFE030C}" destId="{08A19D10-6FFC-4711-B2FF-C0C59600BE34}" srcOrd="2" destOrd="0" presId="urn:microsoft.com/office/officeart/2005/8/layout/process4"/>
    <dgm:cxn modelId="{F5959B04-173C-4853-B237-13A28917C9D5}" type="presParOf" srcId="{08A19D10-6FFC-4711-B2FF-C0C59600BE34}" destId="{F57B6EC8-4CE4-4525-B4D0-111465B201FA}" srcOrd="0" destOrd="0" presId="urn:microsoft.com/office/officeart/2005/8/layout/process4"/>
    <dgm:cxn modelId="{775D03F2-4899-4D08-B372-463AF8FA6D27}" type="presParOf" srcId="{5EED8250-E5F8-4521-9360-FC7C9EFE030C}" destId="{2F1BF72A-20CC-4A53-A9BE-AF4EF7321A86}" srcOrd="3" destOrd="0" presId="urn:microsoft.com/office/officeart/2005/8/layout/process4"/>
    <dgm:cxn modelId="{88D25AEC-51AC-4D0A-BD0D-E441071042DA}" type="presParOf" srcId="{5EED8250-E5F8-4521-9360-FC7C9EFE030C}" destId="{96F9CC25-5495-4DE8-9EF5-A942A1A4AD07}" srcOrd="4" destOrd="0" presId="urn:microsoft.com/office/officeart/2005/8/layout/process4"/>
    <dgm:cxn modelId="{FD488688-AA71-488A-8A73-3C6BD3621E9A}" type="presParOf" srcId="{96F9CC25-5495-4DE8-9EF5-A942A1A4AD07}" destId="{E98AE74C-7E4A-45C4-87B9-C601A2D6088F}" srcOrd="0" destOrd="0" presId="urn:microsoft.com/office/officeart/2005/8/layout/process4"/>
    <dgm:cxn modelId="{B2BE68FB-F8CC-4E9D-A44E-0A114E54BFF2}" type="presParOf" srcId="{5EED8250-E5F8-4521-9360-FC7C9EFE030C}" destId="{9727599D-F7BA-4327-8813-A7EA07C1EAD1}" srcOrd="5" destOrd="0" presId="urn:microsoft.com/office/officeart/2005/8/layout/process4"/>
    <dgm:cxn modelId="{21D1B2DE-41AD-4326-964C-F215583BF95B}" type="presParOf" srcId="{5EED8250-E5F8-4521-9360-FC7C9EFE030C}" destId="{99F522DA-7352-4658-B2D4-F896E6574BB4}" srcOrd="6" destOrd="0" presId="urn:microsoft.com/office/officeart/2005/8/layout/process4"/>
    <dgm:cxn modelId="{AB17E42C-4D07-4D4E-AA88-A7D4C9FB874A}" type="presParOf" srcId="{99F522DA-7352-4658-B2D4-F896E6574BB4}" destId="{637C1606-173A-4409-A26A-E84D6131C634}" srcOrd="0" destOrd="0" presId="urn:microsoft.com/office/officeart/2005/8/layout/process4"/>
    <dgm:cxn modelId="{21C2F371-FBBC-4FF4-8989-60191F8FCC5E}" type="presParOf" srcId="{5EED8250-E5F8-4521-9360-FC7C9EFE030C}" destId="{C3628963-22FE-4F67-94EC-62314B2C460F}" srcOrd="7" destOrd="0" presId="urn:microsoft.com/office/officeart/2005/8/layout/process4"/>
    <dgm:cxn modelId="{090F2837-2F4C-4D59-B4F4-7C637DE7762D}" type="presParOf" srcId="{5EED8250-E5F8-4521-9360-FC7C9EFE030C}" destId="{D3BFB146-8C74-485A-A987-08A2AA0C2653}" srcOrd="8" destOrd="0" presId="urn:microsoft.com/office/officeart/2005/8/layout/process4"/>
    <dgm:cxn modelId="{24473DA8-8B01-4F5C-94B0-850E00669EED}" type="presParOf" srcId="{D3BFB146-8C74-485A-A987-08A2AA0C2653}" destId="{B985DDE4-3CEB-4B7A-8F27-920CB57AD0E5}" srcOrd="0" destOrd="0" presId="urn:microsoft.com/office/officeart/2005/8/layout/process4"/>
  </dgm:cxnLst>
  <dgm:bg/>
  <dgm:whole/>
  <dgm:extLst>
    <a:ext uri="http://schemas.microsoft.com/office/drawing/2008/diagram">
      <dsp:dataModelExt xmlns:dsp="http://schemas.microsoft.com/office/drawing/2008/diagram" relId="rId1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F3102AEC-6101-475D-A751-4826B2740BBA}">
      <dsp:nvSpPr>
        <dsp:cNvPr id="0" name=""/>
        <dsp:cNvSpPr/>
      </dsp:nvSpPr>
      <dsp:spPr>
        <a:xfrm>
          <a:off x="0" y="3991190"/>
          <a:ext cx="3609975" cy="654787"/>
        </a:xfrm>
        <a:prstGeom prst="rec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ATE Chroma Testing</a:t>
          </a:r>
          <a:endParaRPr lang="en-US" altLang="zh-TW" sz="1400" kern="1200">
            <a:solidFill>
              <a:sysClr val="windowText" lastClr="000000"/>
            </a:solidFill>
            <a:latin typeface="Calibri Light" panose="020F0302020204030204"/>
            <a:ea typeface="新細明體" panose="02020500000000000000" pitchFamily="18" charset="-120"/>
            <a:cs typeface="+mn-cs"/>
          </a:endParaRPr>
        </a:p>
      </dsp:txBody>
      <dsp:txXfrm>
        <a:off x="0" y="3991190"/>
        <a:ext cx="3609975" cy="654787"/>
      </dsp:txXfrm>
    </dsp:sp>
    <dsp:sp modelId="{F57B6EC8-4CE4-4525-B4D0-111465B201FA}">
      <dsp:nvSpPr>
        <dsp:cNvPr id="0" name=""/>
        <dsp:cNvSpPr/>
      </dsp:nvSpPr>
      <dsp:spPr>
        <a:xfrm rot="10800000">
          <a:off x="0" y="2993948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T3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2993948"/>
        <a:ext cx="3609975" cy="654359"/>
      </dsp:txXfrm>
    </dsp:sp>
    <dsp:sp modelId="{E98AE74C-7E4A-45C4-87B9-C601A2D6088F}">
      <dsp:nvSpPr>
        <dsp:cNvPr id="0" name=""/>
        <dsp:cNvSpPr/>
      </dsp:nvSpPr>
      <dsp:spPr>
        <a:xfrm rot="10800000">
          <a:off x="0" y="1996706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85344" tIns="85344" rIns="85344" bIns="85344" numCol="1" spcCol="1270" anchor="ctr" anchorCtr="0">
          <a:noAutofit/>
        </a:bodyPr>
        <a:lstStyle/>
        <a:p>
          <a:pPr marL="0" lvl="0" indent="0" algn="ctr" defTabSz="5334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200" b="1" kern="1200" baseline="0">
              <a:solidFill>
                <a:schemeClr val="bg1"/>
              </a:solidFill>
              <a:latin typeface="微軟正黑體" panose="020B0604030504040204" pitchFamily="34" charset="-120"/>
              <a:ea typeface="微軟正黑體" panose="020B0604030504040204" pitchFamily="34" charset="-120"/>
              <a:cs typeface="+mn-cs"/>
            </a:rPr>
            <a:t>T2 Burn in</a:t>
          </a:r>
          <a:endParaRPr lang="zh-TW" altLang="en-US" sz="1200" b="1" kern="1200" baseline="0">
            <a:solidFill>
              <a:schemeClr val="bg1"/>
            </a:solidFill>
            <a:latin typeface="微軟正黑體" panose="020B0604030504040204" pitchFamily="34" charset="-120"/>
            <a:ea typeface="微軟正黑體" panose="020B0604030504040204" pitchFamily="34" charset="-120"/>
            <a:cs typeface="+mn-cs"/>
          </a:endParaRPr>
        </a:p>
      </dsp:txBody>
      <dsp:txXfrm rot="10800000">
        <a:off x="0" y="1996706"/>
        <a:ext cx="3609975" cy="654359"/>
      </dsp:txXfrm>
    </dsp:sp>
    <dsp:sp modelId="{637C1606-173A-4409-A26A-E84D6131C634}">
      <dsp:nvSpPr>
        <dsp:cNvPr id="0" name=""/>
        <dsp:cNvSpPr/>
      </dsp:nvSpPr>
      <dsp:spPr>
        <a:xfrm rot="10800000">
          <a:off x="0" y="999463"/>
          <a:ext cx="3609975" cy="1007063"/>
        </a:xfrm>
        <a:prstGeom prst="upArrowCallout">
          <a:avLst/>
        </a:prstGeom>
        <a:solidFill>
          <a:srgbClr val="FFC000"/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Hi-Pot Test</a:t>
          </a:r>
          <a:endParaRPr lang="zh-TW" altLang="en-US" sz="1400" b="1" kern="1200">
            <a:solidFill>
              <a:sysClr val="windowText" lastClr="000000"/>
            </a:solidFill>
            <a:latin typeface="標楷體" panose="03000509000000000000" pitchFamily="65" charset="-120"/>
            <a:ea typeface="標楷體" panose="03000509000000000000" pitchFamily="65" charset="-120"/>
            <a:cs typeface="+mn-cs"/>
          </a:endParaRPr>
        </a:p>
      </dsp:txBody>
      <dsp:txXfrm rot="10800000">
        <a:off x="0" y="999463"/>
        <a:ext cx="3609975" cy="654359"/>
      </dsp:txXfrm>
    </dsp:sp>
    <dsp:sp modelId="{B985DDE4-3CEB-4B7A-8F27-920CB57AD0E5}">
      <dsp:nvSpPr>
        <dsp:cNvPr id="0" name=""/>
        <dsp:cNvSpPr/>
      </dsp:nvSpPr>
      <dsp:spPr>
        <a:xfrm rot="10800000">
          <a:off x="0" y="2221"/>
          <a:ext cx="3609975" cy="1007063"/>
        </a:xfrm>
        <a:prstGeom prst="upArrowCallout">
          <a:avLst/>
        </a:prstGeom>
        <a:solidFill>
          <a:srgbClr val="FFC000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99568" tIns="99568" rIns="99568" bIns="99568" numCol="1" spcCol="1270" anchor="ctr" anchorCtr="0">
          <a:noAutofit/>
        </a:bodyPr>
        <a:lstStyle/>
        <a:p>
          <a:pPr marL="0" lvl="0" indent="0" algn="ctr" defTabSz="62230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altLang="zh-TW" sz="1400" kern="1200">
              <a:solidFill>
                <a:sysClr val="window" lastClr="FFFFFF"/>
              </a:solidFill>
              <a:latin typeface="Calibri" panose="020F0502020204030204"/>
              <a:ea typeface="新細明體" panose="02020500000000000000" pitchFamily="18" charset="-120"/>
              <a:cs typeface="+mn-cs"/>
            </a:rPr>
            <a:t>T1 ATE Chroma Testing</a:t>
          </a:r>
        </a:p>
      </dsp:txBody>
      <dsp:txXfrm rot="10800000">
        <a:off x="0" y="2221"/>
        <a:ext cx="3609975" cy="654359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4">
  <dgm:title val=""/>
  <dgm:desc val=""/>
  <dgm:catLst>
    <dgm:cat type="process" pri="16000"/>
    <dgm:cat type="list" pri="20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2"/>
        <dgm:pt modelId="21"/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Name0">
    <dgm:varLst>
      <dgm:dir/>
      <dgm:animLvl val="lvl"/>
      <dgm:resizeHandles val="exact"/>
    </dgm:varLst>
    <dgm:alg type="lin">
      <dgm:param type="linDir" val="fromB"/>
    </dgm:alg>
    <dgm:shape xmlns:r="http://schemas.openxmlformats.org/officeDocument/2006/relationships" r:blip="">
      <dgm:adjLst/>
    </dgm:shape>
    <dgm:presOf/>
    <dgm:constrLst>
      <dgm:constr type="h" for="ch" forName="boxAndChildren" refType="h"/>
      <dgm:constr type="h" for="ch" forName="arrowAndChildren" refType="h" refFor="ch" refForName="boxAndChildren" op="equ" fact="1.538"/>
      <dgm:constr type="w" for="ch" forName="arrowAndChildren" refType="w"/>
      <dgm:constr type="w" for="ch" forName="boxAndChildren" refType="w"/>
      <dgm:constr type="h" for="ch" forName="sp" refType="h" fact="-0.015"/>
      <dgm:constr type="primFontSz" for="des" forName="parentTextBox" val="65"/>
      <dgm:constr type="primFontSz" for="des" forName="parentTextArrow" refType="primFontSz" refFor="des" refForName="parentTextBox" op="equ"/>
      <dgm:constr type="primFontSz" for="des" forName="childTextArrow" val="65"/>
      <dgm:constr type="primFontSz" for="des" forName="childTextBox" refType="primFontSz" refFor="des" refForName="childTextArrow" op="equ"/>
    </dgm:constrLst>
    <dgm:ruleLst/>
    <dgm:forEach name="Name1" axis="ch" ptType="node" st="-1" step="-1">
      <dgm:choose name="Name2">
        <dgm:if name="Name3" axis="self" ptType="node" func="revPos" op="equ" val="1">
          <dgm:layoutNode name="boxAndChildren">
            <dgm:alg type="composite"/>
            <dgm:shape xmlns:r="http://schemas.openxmlformats.org/officeDocument/2006/relationships" r:blip="">
              <dgm:adjLst/>
            </dgm:shape>
            <dgm:presOf/>
            <dgm:choose name="Name4">
              <dgm:if name="Name5" axis="ch" ptType="node" func="cnt" op="gte" val="1">
                <dgm:constrLst>
                  <dgm:constr type="w" for="ch" forName="parentTextBox" refType="w"/>
                  <dgm:constr type="h" for="ch" forName="parentTextBox" refType="h" fact="0.54"/>
                  <dgm:constr type="t" for="ch" forName="parentTextBox"/>
                  <dgm:constr type="w" for="ch" forName="entireBox" refType="w"/>
                  <dgm:constr type="h" for="ch" forName="entireBox" refType="h"/>
                  <dgm:constr type="w" for="ch" forName="descendantBox" refType="w"/>
                  <dgm:constr type="b" for="ch" forName="descendantBox" refType="h" fact="0.98"/>
                  <dgm:constr type="h" for="ch" forName="descendantBox" refType="h" fact="0.46"/>
                </dgm:constrLst>
              </dgm:if>
              <dgm:else name="Name6">
                <dgm:constrLst>
                  <dgm:constr type="w" for="ch" forName="parentTextBox" refType="w"/>
                  <dgm:constr type="h" for="ch" forName="parentTextBox" refType="h"/>
                </dgm:constrLst>
              </dgm:else>
            </dgm:choose>
            <dgm:ruleLst/>
            <dgm:layoutNode name="parentTextBox">
              <dgm:alg type="tx"/>
              <dgm:choose name="Name7">
                <dgm:if name="Name8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9">
                  <dgm:shape xmlns:r="http://schemas.openxmlformats.org/officeDocument/2006/relationships" type="rec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10">
              <dgm:if name="Name11" axis="ch" ptType="node" func="cnt" op="gte" val="1">
                <dgm:layoutNode name="entireBox">
                  <dgm:alg type="sp"/>
                  <dgm:shape xmlns:r="http://schemas.openxmlformats.org/officeDocument/2006/relationships" type="rect" r:blip="">
                    <dgm:adjLst/>
                  </dgm:shape>
                  <dgm:presOf axis="self"/>
                  <dgm:constrLst/>
                  <dgm:ruleLst/>
                </dgm:layoutNode>
                <dgm:layoutNode name="descendantBox" styleLbl="fgAccFollowNode1">
                  <dgm:choose name="Name12">
                    <dgm:if name="Name13" func="var" arg="dir" op="equ" val="norm">
                      <dgm:alg type="lin"/>
                    </dgm:if>
                    <dgm:else name="Name14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Box" refType="w"/>
                    <dgm:constr type="h" for="ch" forName="childTextBox" refType="h"/>
                  </dgm:constrLst>
                  <dgm:ruleLst/>
                  <dgm:forEach name="Name15" axis="ch" ptType="node">
                    <dgm:layoutNode name="childTextBox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16"/>
            </dgm:choose>
          </dgm:layoutNode>
        </dgm:if>
        <dgm:else name="Name17">
          <dgm:layoutNode name="arrowAndChildren">
            <dgm:alg type="composite"/>
            <dgm:shape xmlns:r="http://schemas.openxmlformats.org/officeDocument/2006/relationships" r:blip="">
              <dgm:adjLst/>
            </dgm:shape>
            <dgm:presOf/>
            <dgm:choose name="Name18">
              <dgm:if name="Name19" axis="ch" ptType="node" func="cnt" op="gte" val="1">
                <dgm:constrLst>
                  <dgm:constr type="w" for="ch" forName="parentTextArrow" refType="w"/>
                  <dgm:constr type="t" for="ch" forName="parentTextArrow"/>
                  <dgm:constr type="h" for="ch" forName="parentTextArrow" refType="h" fact="0.351"/>
                  <dgm:constr type="w" for="ch" forName="arrow" refType="w"/>
                  <dgm:constr type="h" for="ch" forName="arrow" refType="h"/>
                  <dgm:constr type="w" for="ch" forName="descendantArrow" refType="w"/>
                  <dgm:constr type="b" for="ch" forName="descendantArrow" refType="h" fact="0.65"/>
                  <dgm:constr type="h" for="ch" forName="descendantArrow" refType="h" fact="0.299"/>
                </dgm:constrLst>
              </dgm:if>
              <dgm:else name="Name20">
                <dgm:constrLst>
                  <dgm:constr type="w" for="ch" forName="parentTextArrow" refType="w"/>
                  <dgm:constr type="h" for="ch" forName="parentTextArrow" refType="h"/>
                </dgm:constrLst>
              </dgm:else>
            </dgm:choose>
            <dgm:ruleLst/>
            <dgm:layoutNode name="parentTextArrow">
              <dgm:alg type="tx"/>
              <dgm:choose name="Name21">
                <dgm:if name="Name22" axis="ch" ptType="node" func="cnt" op="gte" val="1">
                  <dgm:shape xmlns:r="http://schemas.openxmlformats.org/officeDocument/2006/relationships" type="rect" r:blip="" zOrderOff="1" hideGeom="1">
                    <dgm:adjLst/>
                  </dgm:shape>
                </dgm:if>
                <dgm:else name="Name23">
                  <dgm:shape xmlns:r="http://schemas.openxmlformats.org/officeDocument/2006/relationships" rot="180" type="upArrowCallout" r:blip="">
                    <dgm:adjLst/>
                  </dgm:shape>
                </dgm:else>
              </dgm:choose>
              <dgm:presOf axis="self"/>
              <dgm:constrLst/>
              <dgm:ruleLst>
                <dgm:rule type="primFontSz" val="5" fact="NaN" max="NaN"/>
              </dgm:ruleLst>
            </dgm:layoutNode>
            <dgm:choose name="Name24">
              <dgm:if name="Name25" axis="ch" ptType="node" func="cnt" op="gte" val="1">
                <dgm:layoutNode name="arrow">
                  <dgm:alg type="sp"/>
                  <dgm:shape xmlns:r="http://schemas.openxmlformats.org/officeDocument/2006/relationships" rot="180" type="upArrowCallout" r:blip="">
                    <dgm:adjLst/>
                  </dgm:shape>
                  <dgm:presOf axis="self"/>
                  <dgm:constrLst/>
                  <dgm:ruleLst/>
                </dgm:layoutNode>
                <dgm:layoutNode name="descendantArrow">
                  <dgm:choose name="Name26">
                    <dgm:if name="Name27" func="var" arg="dir" op="equ" val="norm">
                      <dgm:alg type="lin"/>
                    </dgm:if>
                    <dgm:else name="Name28">
                      <dgm:alg type="lin">
                        <dgm:param type="linDir" val="fromR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>
                    <dgm:constr type="w" for="ch" forName="childTextArrow" refType="w"/>
                    <dgm:constr type="h" for="ch" forName="childTextArrow" refType="h"/>
                  </dgm:constrLst>
                  <dgm:ruleLst/>
                  <dgm:forEach name="Name29" axis="ch" ptType="node">
                    <dgm:layoutNode name="childTextArrow" styleLbl="fgAccFollowNode1">
                      <dgm:varLst>
                        <dgm:bulletEnabled val="1"/>
                      </dgm:varLst>
                      <dgm:alg type="tx"/>
                      <dgm:shape xmlns:r="http://schemas.openxmlformats.org/officeDocument/2006/relationships" type="rect" r:blip="">
                        <dgm:adjLst/>
                      </dgm:shape>
                      <dgm:presOf axis="desOrSelf" ptType="node"/>
                      <dgm:constrLst>
                        <dgm:constr type="tMarg" refType="primFontSz" fact="0.1"/>
                        <dgm:constr type="bMarg" refType="primFontSz" fact="0.1"/>
                      </dgm:constrLst>
                      <dgm:ruleLst>
                        <dgm:rule type="primFontSz" val="5" fact="NaN" max="NaN"/>
                      </dgm:ruleLst>
                    </dgm:layoutNode>
                  </dgm:forEach>
                </dgm:layoutNode>
              </dgm:if>
              <dgm:else name="Name30"/>
            </dgm:choose>
          </dgm:layoutNode>
        </dgm:else>
      </dgm:choose>
      <dgm:forEach name="Name31" axis="precedSib" ptType="sibTrans" st="-1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/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#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>
        <a:ln w="28575">
          <a:solidFill>
            <a:srgbClr val="FF0000"/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B1306E100378214F8A6E460BC7665E43" ma:contentTypeVersion="10" ma:contentTypeDescription="建立新的文件。" ma:contentTypeScope="" ma:versionID="28b7aeb7b572dacd8ac84442f13b5d42">
  <xsd:schema xmlns:xsd="http://www.w3.org/2001/XMLSchema" xmlns:xs="http://www.w3.org/2001/XMLSchema" xmlns:p="http://schemas.microsoft.com/office/2006/metadata/properties" xmlns:ns2="4fade6e9-9758-4243-a656-957f8a3a7223" xmlns:ns3="3acf14b4-ab83-4f94-bee4-e945b0c8cfc9" targetNamespace="http://schemas.microsoft.com/office/2006/metadata/properties" ma:root="true" ma:fieldsID="39163c51d8028755327ff175c3cfbf4b" ns2:_="" ns3:_="">
    <xsd:import namespace="4fade6e9-9758-4243-a656-957f8a3a7223"/>
    <xsd:import namespace="3acf14b4-ab83-4f94-bee4-e945b0c8cfc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ade6e9-9758-4243-a656-957f8a3a7223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cf14b4-ab83-4f94-bee4-e945b0c8cf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0DCBBDE-F4D4-4777-AC13-EB713309280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EF0BBAA-9414-49D3-9516-1D5DB5A0794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6B5878-1FFE-4D62-ADB4-0ABB25A91E4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ade6e9-9758-4243-a656-957f8a3a7223"/>
    <ds:schemaRef ds:uri="3acf14b4-ab83-4f94-bee4-e945b0c8cf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12B0BF6-EFDD-4BE4-9504-528E6861C69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文件標準格式_空白.DOT</Template>
  <TotalTime>216</TotalTime>
  <Pages>32</Pages>
  <Words>776</Words>
  <Characters>4429</Characters>
  <Application>Microsoft Office Word</Application>
  <DocSecurity>0</DocSecurity>
  <Lines>36</Lines>
  <Paragraphs>10</Paragraphs>
  <ScaleCrop>false</ScaleCrop>
  <Company>Moxa</Company>
  <LinksUpToDate>false</LinksUpToDate>
  <CharactersWithSpaces>5195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Joyce Li</dc:creator>
  <cp:keywords/>
  <dc:description/>
  <cp:lastModifiedBy>Randy ML Wu (吳孟倫)</cp:lastModifiedBy>
  <cp:revision>134</cp:revision>
  <cp:lastPrinted>2024-09-06T09:40:00Z</cp:lastPrinted>
  <dcterms:created xsi:type="dcterms:W3CDTF">2025-09-09T09:45:00Z</dcterms:created>
  <dcterms:modified xsi:type="dcterms:W3CDTF">2026-09-09T03:39:00Z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0x010100B1306E100378214F8A6E460BC7665E43</vt:lpwstr>
  </property>
</Properties>
</file>