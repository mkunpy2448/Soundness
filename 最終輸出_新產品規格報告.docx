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>PT-G504 PWR Series 測試作業指導書</w:t>
                            </w:r>
                            <w:proofErr w:type="spellStart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</w:r>
                            <w:proofErr w:type="spellEnd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</w:r>
                            <w:bookmarkEnd w:id="2"/>
                            <w:bookmarkEnd w:id="3"/>
                          </w:p>
                          <w:p w14:paraId="02E04FA6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25C3BC3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39E12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05E6D0AE" w14:textId="6C2B6B46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>PT-G504 PWR Series 測試作業指導書</w:t>
                      </w:r>
                      <w:proofErr w:type="spellStart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</w:r>
                      <w:proofErr w:type="spellEnd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</w:r>
                      <w:r w:rsidR="00D86B20" w:rsidRPr="004B6987">
                        <w:rPr>
                          <w:rFonts w:ascii="微軟正黑體" w:eastAsia="微軟正黑體" w:hAnsi="微軟正黑體" w:cs="Calibri"/>
                          <w:b/>
                          <w:sz w:val="40"/>
                          <w:szCs w:val="40"/>
                        </w:rPr>
                      </w:r>
                      <w:bookmarkEnd w:id="4"/>
                      <w:bookmarkEnd w:id="5"/>
                    </w:p>
                    <w:p w14:paraId="02E04FA6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25C3BC3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tbl>
                      <w:tblPr>
                        <w:tblW w:w="0" w:type="auto"/>
                        <w:jc w:val="right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820"/>
                        <w:gridCol w:w="3066"/>
                      </w:tblGrid>
                      <w:tr w:rsidR="00D86B20" w:rsidRPr="008E157E" w14:paraId="7EBF47FE" w14:textId="77777777">
                        <w:trPr>
                          <w:trHeight w:val="434"/>
                          <w:jc w:val="right"/>
                        </w:trPr>
                        <w:tc>
                          <w:tcPr>
                            <w:tcW w:w="3820" w:type="dxa"/>
                            <w:vAlign w:val="center"/>
                          </w:tcPr>
                          <w:p w14:paraId="576DAB57" w14:textId="041B075D" w:rsidR="00D86B20" w:rsidRPr="008E157E" w:rsidRDefault="00D86B20" w:rsidP="00B524F3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文件編號：</w:t>
                            </w:r>
                            <w:r w:rsidR="00A23657" w:rsidRPr="00A23657">
                              <w:rPr>
                                <w:rFonts w:ascii="Calibri Light" w:eastAsia="標楷體" w:hAnsi="Calibri Light" w:cs="Arial" w:hint="eastAsia"/>
                                <w:b/>
                                <w:bCs/>
                                <w:color w:val="EE0000"/>
                              </w:rPr>
                              <w:t>TBD</w:t>
                            </w:r>
                          </w:p>
                        </w:tc>
                        <w:tc>
                          <w:tcPr>
                            <w:tcW w:w="3066" w:type="dxa"/>
                            <w:vAlign w:val="center"/>
                          </w:tcPr>
                          <w:p w14:paraId="255310FC" w14:textId="6A0DA744" w:rsidR="00D86B20" w:rsidRPr="008E157E" w:rsidRDefault="00D86B20" w:rsidP="004F4992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版本：</w:t>
                            </w: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1.</w:t>
                            </w:r>
                            <w:r w:rsidR="004C40E9">
                              <w:rPr>
                                <w:rFonts w:ascii="Calibri Light" w:eastAsia="標楷體" w:hAnsi="Calibri Light" w:cs="Arial" w:hint="eastAsia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B39E12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1377E41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975E0F4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43DCF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5881A290" w14:textId="7246C87A" w:rsidR="00CE0C6D" w:rsidRPr="00E41E25" w:rsidRDefault="001F5D83" w:rsidP="0009072C">
      <w:pPr>
        <w:jc w:val="center"/>
        <w:outlineLvl w:val="0"/>
        <w:rPr>
          <w:rFonts w:asciiTheme="minorHAnsi" w:eastAsia="微軟正黑體" w:hAnsiTheme="minorHAnsi" w:cstheme="minorHAnsi"/>
        </w:rPr>
      </w:pPr>
      <w:r>
        <w:rPr>
          <w:rFonts w:asciiTheme="minorHAnsi" w:eastAsia="微軟正黑體" w:hAnsiTheme="minorHAnsi" w:cstheme="minorHAnsi" w:hint="eastAsia"/>
        </w:rPr>
        <w:t>ss</w:t>
      </w:r>
    </w:p>
    <w:p w14:paraId="0046413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AD69176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Banson Chen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Banson Chen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RandyML Wu</w:t>
            </w:r>
          </w:p>
        </w:tc>
      </w:tr>
    </w:tbl>
    <w:p w14:paraId="00894840" w14:textId="77777777" w:rsidR="00227548" w:rsidRPr="00E41E25" w:rsidRDefault="00227548" w:rsidP="0009072C">
      <w:pPr>
        <w:outlineLvl w:val="0"/>
        <w:rPr>
          <w:rFonts w:asciiTheme="minorHAnsi" w:eastAsia="微軟正黑體" w:hAnsiTheme="minorHAnsi" w:cstheme="minorHAnsi"/>
        </w:rPr>
        <w:sectPr w:rsidR="00227548" w:rsidRPr="00E41E25" w:rsidSect="00BD135E">
          <w:headerReference w:type="default" r:id="rId11"/>
          <w:footerReference w:type="default" r:id="rId12"/>
          <w:headerReference w:type="first" r:id="rId13"/>
          <w:footerReference w:type="first" r:id="rId14"/>
          <w:headerReference w:type="even" r:id="rId113"/>
          <w:footerReference w:type="even" r:id="rId114"/>
          <w:pgSz w:w="16840" w:h="11907" w:orient="landscape" w:code="9"/>
          <w:pgMar w:top="1985" w:right="851" w:bottom="1189" w:left="851" w:header="851" w:footer="750" w:gutter="0"/>
          <w:cols w:space="425"/>
          <w:titlePg/>
          <w:docGrid w:type="lines" w:linePitch="340"/>
        </w:sectPr>
      </w:pPr>
    </w:p>
    <w:p w14:paraId="2DA5605F" w14:textId="77777777" w:rsidR="00CE0C6D" w:rsidRPr="00E41E25" w:rsidRDefault="00CE0C6D" w:rsidP="00227548">
      <w:pPr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lastRenderedPageBreak/>
        <w:t>文件變更履歷：</w:t>
      </w:r>
      <w:bookmarkEnd w:id="6"/>
      <w:bookmarkEnd w:id="7"/>
    </w:p>
    <w:tbl>
      <w:tblPr>
        <w:tblW w:w="15240" w:type="dxa"/>
        <w:tblInd w:w="3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5580"/>
        <w:gridCol w:w="5580"/>
        <w:gridCol w:w="1620"/>
        <w:gridCol w:w="1620"/>
      </w:tblGrid>
      <w:tr w:rsidR="00CE0C6D" w:rsidRPr="00E41E25" w14:paraId="4DC3719B" w14:textId="77777777" w:rsidTr="00227548">
        <w:trPr>
          <w:trHeight w:val="384"/>
        </w:trPr>
        <w:tc>
          <w:tcPr>
            <w:tcW w:w="840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8" w:name="_Toc50389616"/>
            <w:bookmarkStart w:id="9" w:name="_Toc50389665"/>
            <w:r w:rsidRPr="00E41E25">
              <w:rPr>
                <w:rFonts w:asciiTheme="minorHAnsi" w:eastAsia="微軟正黑體" w:hAnsiTheme="minorHAnsi" w:cstheme="minorHAnsi"/>
              </w:rPr>
              <w:t>版本</w:t>
            </w:r>
            <w:bookmarkEnd w:id="8"/>
            <w:bookmarkEnd w:id="9"/>
          </w:p>
        </w:tc>
        <w:tc>
          <w:tcPr>
            <w:tcW w:w="5580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0" w:name="_Toc50389617"/>
            <w:bookmarkStart w:id="11" w:name="_Toc50389666"/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  <w:bookmarkEnd w:id="10"/>
            <w:bookmarkEnd w:id="11"/>
          </w:p>
        </w:tc>
        <w:tc>
          <w:tcPr>
            <w:tcW w:w="5580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2" w:name="_Toc50389618"/>
            <w:bookmarkStart w:id="13" w:name="_Toc50389667"/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  <w:bookmarkEnd w:id="12"/>
            <w:bookmarkEnd w:id="13"/>
          </w:p>
        </w:tc>
        <w:tc>
          <w:tcPr>
            <w:tcW w:w="1620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4" w:name="_Toc50389619"/>
            <w:bookmarkStart w:id="15" w:name="_Toc50389668"/>
            <w:r w:rsidRPr="00E41E25">
              <w:rPr>
                <w:rFonts w:asciiTheme="minorHAnsi" w:eastAsia="微軟正黑體" w:hAnsiTheme="minorHAnsi" w:cstheme="minorHAnsi"/>
              </w:rPr>
              <w:t>日期</w:t>
            </w:r>
            <w:bookmarkEnd w:id="14"/>
            <w:bookmarkEnd w:id="15"/>
          </w:p>
        </w:tc>
        <w:tc>
          <w:tcPr>
            <w:tcW w:w="1620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6" w:name="_Toc50389620"/>
            <w:bookmarkStart w:id="17" w:name="_Toc50389669"/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  <w:bookmarkEnd w:id="16"/>
            <w:bookmarkEnd w:id="17"/>
          </w:p>
        </w:tc>
      </w:tr>
      <w:tr w:rsidR="00453CF8" w:rsidRPr="00E41E25" w14:paraId="1991B272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80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80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20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06-24-26’</w:t>
            </w:r>
          </w:p>
        </w:tc>
        <w:tc>
          <w:tcPr>
            <w:tcW w:w="1620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RandyML Wu</w:t>
            </w:r>
          </w:p>
        </w:tc>
      </w:tr>
      <w:tr w:rsidR="0061335F" w:rsidRPr="00E41E25" w14:paraId="0BBFD5CA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0577858D" w14:textId="73C52A68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554B264C" w14:textId="17355331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3F0914AA" w14:textId="525EBAE9" w:rsidR="0061335F" w:rsidRPr="00E41E25" w:rsidRDefault="0061335F" w:rsidP="004F1104">
            <w:pPr>
              <w:pStyle w:val="af2"/>
              <w:ind w:leftChars="0" w:left="36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A6A9C8A" w14:textId="6ECD3B09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70451B8" w14:textId="4E0D4998" w:rsidR="0061335F" w:rsidRPr="00E41E25" w:rsidRDefault="0061335F" w:rsidP="00B03E52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104914" w:rsidRPr="00E41E25" w14:paraId="3E21724E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597966F8" w14:textId="5B8F14C0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17027F7" w14:textId="1CA0B010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66B9E979" w14:textId="0E8EF02D" w:rsidR="005531D2" w:rsidRPr="00E41E25" w:rsidRDefault="005531D2" w:rsidP="005531D2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053EB063" w14:textId="774E3688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10168E1" w14:textId="132115CE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7880BAAB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242AE9C3" w14:textId="5734496E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1D56A600" w14:textId="5AC1C876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02AFE68" w14:textId="3DD2CAFB" w:rsidR="006333E4" w:rsidRPr="00E41E25" w:rsidRDefault="006333E4" w:rsidP="007D11C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C6E9C4C" w14:textId="62E672E6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A6ED226" w14:textId="0A7FC648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1416BCB3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7D861B2B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1CCD33F0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074E46A6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60F8F437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9BDDEBC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20FF29CD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4751CFCE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89DF531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4ED42D18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3CD2D8D2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7FD4C7BA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1A6A1AC5" w14:textId="62C5EB9F" w:rsidR="0009072C" w:rsidRPr="00E41E25" w:rsidRDefault="0009072C">
      <w:pPr>
        <w:rPr>
          <w:rFonts w:asciiTheme="minorHAnsi" w:eastAsia="微軟正黑體" w:hAnsiTheme="minorHAnsi" w:cstheme="minorHAnsi"/>
        </w:rPr>
      </w:pPr>
      <w:r w:rsidRPr="00E41E25">
        <w:rPr>
          <w:rFonts w:asciiTheme="minorHAnsi" w:eastAsia="微軟正黑體" w:hAnsiTheme="minorHAnsi" w:cstheme="minorHAnsi"/>
        </w:rPr>
        <w:br w:type="page"/>
      </w:r>
    </w:p>
    <w:tbl>
      <w:tblPr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3686"/>
      </w:tblGrid>
      <w:tr w:rsidR="005D4302" w:rsidRPr="00E41E25" w14:paraId="3610DA08" w14:textId="77777777" w:rsidTr="00845353">
        <w:tc>
          <w:tcPr>
            <w:tcW w:w="15354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lastRenderedPageBreak/>
              <w:br w:type="page"/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  <w:br w:type="page"/>
            </w:r>
            <w:bookmarkStart w:id="18" w:name="_Toc50389621"/>
            <w:bookmarkStart w:id="19" w:name="_Toc50389670"/>
            <w:bookmarkStart w:id="20" w:name="_Toc116982701"/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前置作業</w:t>
            </w:r>
            <w:bookmarkEnd w:id="18"/>
            <w:bookmarkEnd w:id="19"/>
            <w:bookmarkEnd w:id="20"/>
          </w:p>
        </w:tc>
      </w:tr>
      <w:tr w:rsidR="005D4302" w:rsidRPr="00E41E25" w14:paraId="7B58EB9A" w14:textId="77777777" w:rsidTr="00845353">
        <w:trPr>
          <w:trHeight w:val="6160"/>
        </w:trPr>
        <w:tc>
          <w:tcPr>
            <w:tcW w:w="15354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trHeight w:val="1494"/>
        </w:trPr>
        <w:tc>
          <w:tcPr>
            <w:tcW w:w="1668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bookmarkStart w:id="21" w:name="_Toc50389622"/>
            <w:bookmarkStart w:id="22" w:name="_Toc50389671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  <w:bookmarkEnd w:id="21"/>
            <w:bookmarkEnd w:id="22"/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686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 w14:paraId="0C91A95B" w14:textId="77777777" w:rsidR="005D4302" w:rsidRPr="00E41E25" w:rsidRDefault="005D4302" w:rsidP="00973AA2">
      <w:pPr>
        <w:rPr>
          <w:rFonts w:asciiTheme="minorHAnsi" w:eastAsia="微軟正黑體" w:hAnsiTheme="minorHAnsi" w:cstheme="minorHAnsi"/>
        </w:rPr>
      </w:pPr>
    </w:p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6"/>
        <w:gridCol w:w="718"/>
        <w:gridCol w:w="730"/>
        <w:gridCol w:w="830"/>
        <w:gridCol w:w="1319"/>
        <w:gridCol w:w="840"/>
        <w:gridCol w:w="795"/>
        <w:gridCol w:w="54"/>
        <w:gridCol w:w="834"/>
        <w:gridCol w:w="1317"/>
        <w:gridCol w:w="840"/>
        <w:gridCol w:w="847"/>
        <w:gridCol w:w="953"/>
        <w:gridCol w:w="1200"/>
        <w:gridCol w:w="840"/>
        <w:gridCol w:w="646"/>
        <w:gridCol w:w="11"/>
        <w:gridCol w:w="81"/>
        <w:gridCol w:w="63"/>
        <w:gridCol w:w="50"/>
        <w:gridCol w:w="6"/>
        <w:gridCol w:w="68"/>
      </w:tblGrid>
      <w:tr w:rsidR="009B2189" w:rsidRPr="00E41E25" w14:paraId="5E6AC7FB" w14:textId="77777777" w:rsidTr="00A23657">
        <w:trPr>
          <w:gridAfter w:val="1"/>
          <w:wAfter w:w="68" w:type="dxa"/>
          <w:trHeight w:val="546"/>
        </w:trPr>
        <w:tc>
          <w:tcPr>
            <w:tcW w:w="15354" w:type="dxa"/>
            <w:gridSpan w:val="22"/>
            <w:shd w:val="clear" w:color="auto" w:fill="CCFFFF"/>
            <w:vAlign w:val="center"/>
          </w:tcPr>
          <w:p w14:paraId="4B1ACE57" w14:textId="5FAB65F5" w:rsidR="009B2189" w:rsidRPr="00E41E25" w:rsidRDefault="009B2189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bookmarkStart w:id="23" w:name="OLE_LINK1"/>
            <w:r w:rsidRPr="00E41E25">
              <w:rPr>
                <w:rFonts w:asciiTheme="minorHAnsi" w:eastAsia="微軟正黑體" w:hAnsiTheme="minorHAnsi" w:cstheme="minorHAnsi"/>
              </w:rPr>
              <w:lastRenderedPageBreak/>
              <w:br w:type="page"/>
            </w:r>
            <w:bookmarkStart w:id="24" w:name="_Toc47108454"/>
            <w:bookmarkStart w:id="25" w:name="_Toc50389623"/>
            <w:bookmarkStart w:id="26" w:name="_Toc50389672"/>
            <w:bookmarkStart w:id="27" w:name="_Toc116982702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MP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br w:type="page"/>
              <w:t>Test Flow</w:t>
            </w:r>
            <w:bookmarkEnd w:id="24"/>
            <w:bookmarkEnd w:id="25"/>
            <w:bookmarkEnd w:id="26"/>
            <w:bookmarkEnd w:id="27"/>
          </w:p>
        </w:tc>
      </w:tr>
      <w:tr w:rsidR="009B2189" w:rsidRPr="00E41E25" w14:paraId="4335C85A" w14:textId="77777777" w:rsidTr="00A23657">
        <w:trPr>
          <w:gridAfter w:val="1"/>
          <w:wAfter w:w="68" w:type="dxa"/>
          <w:trHeight w:val="7877"/>
        </w:trPr>
        <w:tc>
          <w:tcPr>
            <w:tcW w:w="15354" w:type="dxa"/>
            <w:gridSpan w:val="22"/>
            <w:vAlign w:val="center"/>
          </w:tcPr>
          <w:p w14:paraId="3FEEB22A" w14:textId="48A114DC" w:rsidR="009B2189" w:rsidRPr="00E41E25" w:rsidRDefault="00E41E25" w:rsidP="00D275C2">
            <w:pPr>
              <w:jc w:val="center"/>
              <w:rPr>
                <w:rFonts w:asciiTheme="minorHAnsi" w:eastAsia="微軟正黑體" w:hAnsiTheme="minorHAnsi" w:cstheme="minorHAnsi"/>
                <w:noProof/>
                <w:color w:val="CCFFFF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color w:val="CCFFFF"/>
              </w:rPr>
              <w:drawing>
                <wp:inline distT="0" distB="0" distL="0" distR="0" wp14:anchorId="66AA22B9" wp14:editId="3A7234E9">
                  <wp:extent cx="3609975" cy="4648200"/>
                  <wp:effectExtent l="0" t="0" r="28575" b="19050"/>
                  <wp:docPr id="13" name="資料庫圖表 1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</wp:inline>
              </w:drawing>
            </w:r>
          </w:p>
        </w:tc>
      </w:tr>
      <w:tr w:rsidR="00B97A66" w:rsidRPr="00E41E25" w14:paraId="10DF6259" w14:textId="77777777" w:rsidTr="00A23657">
        <w:tblPrEx>
          <w:shd w:val="clear" w:color="auto" w:fill="auto"/>
        </w:tblPrEx>
        <w:trPr>
          <w:gridAfter w:val="5"/>
          <w:wAfter w:w="268" w:type="dxa"/>
          <w:trHeight w:val="546"/>
        </w:trPr>
        <w:tc>
          <w:tcPr>
            <w:tcW w:w="151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lastRenderedPageBreak/>
              <w:br w:type="page"/>
            </w:r>
            <w:bookmarkStart w:id="28" w:name="_Toc50389624"/>
            <w:bookmarkStart w:id="29" w:name="_Toc50389673"/>
            <w:bookmarkStart w:id="30" w:name="_Toc116982703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  <w:bookmarkEnd w:id="28"/>
            <w:bookmarkEnd w:id="29"/>
            <w:bookmarkEnd w:id="30"/>
          </w:p>
        </w:tc>
      </w:tr>
      <w:tr w:rsidR="00B97A66" w:rsidRPr="00E41E25" w14:paraId="0D89F2EC" w14:textId="77777777" w:rsidTr="00A23657">
        <w:tblPrEx>
          <w:shd w:val="clear" w:color="auto" w:fill="auto"/>
        </w:tblPrEx>
        <w:trPr>
          <w:gridAfter w:val="5"/>
          <w:wAfter w:w="268" w:type="dxa"/>
          <w:trHeight w:val="7699"/>
        </w:trPr>
        <w:tc>
          <w:tcPr>
            <w:tcW w:w="15154" w:type="dxa"/>
            <w:gridSpan w:val="18"/>
          </w:tcPr>
          <w:p w14:paraId="43BF6866" w14:textId="203DD4C2" w:rsidR="009D44AA" w:rsidRPr="008917B0" w:rsidRDefault="009D44AA" w:rsidP="00481F9C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 xml:space="preserve">         </w:t>
            </w:r>
            <w:proofErr w:type="gramStart"/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</w:r>
            <w:proofErr w:type="gramEnd"/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</w:r>
            <w:proofErr w:type="gramStart"/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</w:r>
            <w:proofErr w:type="gramEnd"/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639656"/>
                  <wp:docPr id="2140363541" name="Picture 21403635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1top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39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340000" cy="1682370"/>
                  <wp:docPr id="2140363542" name="Picture 21403635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1bot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823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31CFBBF9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A0A290F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F226E46" w14:textId="77777777" w:rsidR="00481F9C" w:rsidRDefault="00481F9C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4ABE9C96" w14:textId="285CAC1F" w:rsidR="004D7D22" w:rsidRPr="00A23657" w:rsidRDefault="009D44AA" w:rsidP="00481F9C">
            <w:pPr>
              <w:rPr>
                <w:rFonts w:asciiTheme="minorHAnsi" w:eastAsia="微軟正黑體" w:hAnsiTheme="minorHAnsi" w:cstheme="minorHAnsi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 xml:space="preserve">         </w:t>
            </w:r>
            <w:proofErr w:type="gramStart"/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</w:r>
            <w:proofErr w:type="gramEnd"/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</w:r>
            <w:proofErr w:type="gramStart"/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</w:r>
            <w:proofErr w:type="gramEnd"/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666364"/>
                  <wp:docPr id="2140363543" name="Picture 21403635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2top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663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2340000" cy="1660396"/>
                  <wp:docPr id="2140363544" name="Picture 21403635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2bot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603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23"/>
      <w:tr w:rsidR="00F664B6" w:rsidRPr="00E41E25" w14:paraId="4D847336" w14:textId="77777777" w:rsidTr="00A23657">
        <w:tblPrEx>
          <w:shd w:val="clear" w:color="auto" w:fill="auto"/>
        </w:tblPrEx>
        <w:trPr>
          <w:trHeight w:val="546"/>
        </w:trPr>
        <w:tc>
          <w:tcPr>
            <w:tcW w:w="1542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lastRenderedPageBreak/>
              <w:br w:type="page"/>
            </w:r>
            <w:bookmarkStart w:id="31" w:name="_Toc116982709"/>
            <w:r w:rsidRPr="00E41E25">
              <w:rPr>
                <w:rFonts w:asciiTheme="minorHAnsi" w:eastAsia="微軟正黑體" w:hAnsiTheme="minorHAnsi" w:cstheme="minorHAnsi"/>
                <w:b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  <w:bookmarkEnd w:id="31"/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trHeight w:val="546"/>
        </w:trPr>
        <w:tc>
          <w:tcPr>
            <w:tcW w:w="1542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標楷體" w:eastAsia="標楷體" w:hAnsi="標楷體" w:hint="eastAsia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  <w:tr w:rsidR="00F664B6" w:rsidRPr="00E41E25" w14:paraId="2782AFA0" w14:textId="77777777" w:rsidTr="00A23657">
        <w:tblPrEx>
          <w:shd w:val="clear" w:color="auto" w:fill="auto"/>
        </w:tblPrEx>
        <w:trPr>
          <w:gridAfter w:val="6"/>
          <w:wAfter w:w="279" w:type="dxa"/>
          <w:trHeight w:val="546"/>
        </w:trPr>
        <w:tc>
          <w:tcPr>
            <w:tcW w:w="1514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lastRenderedPageBreak/>
              <w:br w:type="page"/>
            </w:r>
            <w:bookmarkStart w:id="32" w:name="_Toc50389633"/>
            <w:bookmarkStart w:id="33" w:name="_Toc50389682"/>
            <w:bookmarkStart w:id="34" w:name="_Toc116982711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  <w:bookmarkEnd w:id="32"/>
            <w:bookmarkEnd w:id="33"/>
            <w:bookmarkEnd w:id="34"/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gridAfter w:val="6"/>
          <w:wAfter w:w="279" w:type="dxa"/>
          <w:trHeight w:val="7923"/>
        </w:trPr>
        <w:tc>
          <w:tcPr>
            <w:tcW w:w="85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844675" cy="1955800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lastRenderedPageBreak/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lastRenderedPageBreak/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lastRenderedPageBreak/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活動式束線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proofErr w:type="spell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proofErr w:type="spell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PWR-015-LVD-12-OF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PWR-015-LVD-12-OF</w:t>
                  </w:r>
                </w:p>
              </w:tc>
            </w:tr>
            <w:tr w:rsidR="00DB5953" w:rsidRPr="00E41E25" w14:paraId="2DB815F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PWR-015-HVD-12-OF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PWR-015-HVD-12-OF</w:t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各別刷槍一次</w:t>
            </w:r>
            <w:proofErr w:type="gramEnd"/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  <w:tr w:rsidR="00997704" w:rsidRPr="00E41E25" w14:paraId="28E23FE7" w14:textId="77777777" w:rsidTr="00A23657">
        <w:tblPrEx>
          <w:shd w:val="clear" w:color="auto" w:fill="auto"/>
        </w:tblPrEx>
        <w:trPr>
          <w:gridAfter w:val="2"/>
          <w:wAfter w:w="74" w:type="dxa"/>
          <w:trHeight w:val="546"/>
        </w:trPr>
        <w:tc>
          <w:tcPr>
            <w:tcW w:w="15348" w:type="dxa"/>
            <w:gridSpan w:val="21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bookmarkStart w:id="35" w:name="_Toc50389625"/>
            <w:bookmarkStart w:id="36" w:name="_Toc50389674"/>
            <w:bookmarkStart w:id="37" w:name="_Toc116982705"/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bookmarkEnd w:id="35"/>
            <w:bookmarkEnd w:id="36"/>
            <w:bookmarkEnd w:id="37"/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</w:t>
            </w:r>
            <w:proofErr w:type="spellStart"/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proofErr w:type="spellEnd"/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A23657">
        <w:tblPrEx>
          <w:shd w:val="clear" w:color="auto" w:fill="auto"/>
          <w:tblCellMar>
            <w:left w:w="28" w:type="dxa"/>
            <w:right w:w="28" w:type="dxa"/>
          </w:tblCellMar>
        </w:tblPrEx>
        <w:trPr>
          <w:gridAfter w:val="3"/>
          <w:wAfter w:w="124" w:type="dxa"/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088319"/>
                  <wp:docPr id="2140363545" name="Picture 21403635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33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88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5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532172"/>
                  <wp:docPr id="2140363546" name="Picture 21403635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43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32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794" w:type="dxa"/>
            <w:gridSpan w:val="7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L-00933</w:t>
            </w:r>
          </w:p>
        </w:tc>
        <w:tc>
          <w:tcPr>
            <w:tcW w:w="718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>L-00943</w:t>
            </w:r>
          </w:p>
        </w:tc>
        <w:tc>
          <w:tcPr>
            <w:tcW w:w="840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4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01" w:type="dxa"/>
            <w:gridSpan w:val="4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00D75E5A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Power YT-1.25 TB-3.5-8 20</w:t>
            </w:r>
          </w:p>
        </w:tc>
        <w:tc>
          <w:tcPr>
            <w:tcW w:w="830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4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>Power BoxHeader-M-2x4 YT-1.25 20</w:t>
            </w:r>
          </w:p>
        </w:tc>
        <w:tc>
          <w:tcPr>
            <w:tcW w:w="834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1" w:type="dxa"/>
            <w:gridSpan w:val="6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56A9156" w14:textId="77777777" w:rsidTr="00A23657">
        <w:tblPrEx>
          <w:shd w:val="clear" w:color="auto" w:fill="auto"/>
        </w:tblPrEx>
        <w:trPr>
          <w:gridAfter w:val="3"/>
          <w:wAfter w:w="124" w:type="dxa"/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614B5831" w14:textId="677B1ED6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5"/>
            <w:tcBorders>
              <w:top w:val="single" w:sz="12" w:space="0" w:color="auto"/>
            </w:tcBorders>
          </w:tcPr>
          <w:p w14:paraId="09008C27" w14:textId="532F1603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85F2E5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794" w:type="dxa"/>
            <w:gridSpan w:val="7"/>
            <w:tcBorders>
              <w:top w:val="single" w:sz="12" w:space="0" w:color="auto"/>
            </w:tcBorders>
          </w:tcPr>
          <w:p w14:paraId="6A27D6D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8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01" w:type="dxa"/>
            <w:gridSpan w:val="4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3FF5934F" w14:textId="77777777" w:rsidTr="00A23657">
        <w:tblPrEx>
          <w:shd w:val="clear" w:color="auto" w:fill="auto"/>
        </w:tblPrEx>
        <w:trPr>
          <w:gridAfter w:val="3"/>
          <w:wAfter w:w="124" w:type="dxa"/>
          <w:trHeight w:val="227"/>
        </w:trPr>
        <w:tc>
          <w:tcPr>
            <w:tcW w:w="824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8" w:type="dxa"/>
            <w:gridSpan w:val="4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41" w:type="dxa"/>
            <w:gridSpan w:val="6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AF77EA" w:rsidRPr="00E41E25" w14:paraId="3CE6B324" w14:textId="77777777" w:rsidTr="00A23657">
        <w:tblPrEx>
          <w:shd w:val="clear" w:color="auto" w:fill="auto"/>
        </w:tblPrEx>
        <w:trPr>
          <w:gridAfter w:val="3"/>
          <w:wAfter w:w="124" w:type="dxa"/>
          <w:trHeight w:val="546"/>
        </w:trPr>
        <w:tc>
          <w:tcPr>
            <w:tcW w:w="15298" w:type="dxa"/>
            <w:gridSpan w:val="20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lastRenderedPageBreak/>
              <w:br w:type="page"/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T1_ATE </w:t>
            </w:r>
            <w:proofErr w:type="spellStart"/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</w:t>
            </w:r>
            <w:proofErr w:type="spellEnd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gridAfter w:val="4"/>
          <w:wAfter w:w="187" w:type="dxa"/>
          <w:trHeight w:val="5877"/>
        </w:trPr>
        <w:tc>
          <w:tcPr>
            <w:tcW w:w="7612" w:type="dxa"/>
            <w:gridSpan w:val="8"/>
          </w:tcPr>
          <w:p w14:paraId="6B676047" w14:textId="77777777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3" behindDoc="0" locked="0" layoutInCell="1" allowOverlap="1" wp14:anchorId="3B1C7472" wp14:editId="6432EAB7">
                  <wp:simplePos x="0" y="0"/>
                  <wp:positionH relativeFrom="column">
                    <wp:posOffset>233045</wp:posOffset>
                  </wp:positionH>
                  <wp:positionV relativeFrom="paragraph">
                    <wp:posOffset>1202055</wp:posOffset>
                  </wp:positionV>
                  <wp:extent cx="363855" cy="1031635"/>
                  <wp:effectExtent l="0" t="0" r="0" b="0"/>
                  <wp:wrapNone/>
                  <wp:docPr id="6943994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40A02B6B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>L-00943</w:t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5377B9"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>L-00943</w:t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L-00933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L-00933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drawing>
                <wp:anchor distT="0" distB="0" distL="114300" distR="114300" simplePos="0" relativeHeight="251658258" behindDoc="0" locked="0" layoutInCell="1" allowOverlap="1" wp14:anchorId="1D8994F9" wp14:editId="3B916DD9">
                  <wp:simplePos x="0" y="0"/>
                  <wp:positionH relativeFrom="column">
                    <wp:posOffset>2728595</wp:posOffset>
                  </wp:positionH>
                  <wp:positionV relativeFrom="paragraph">
                    <wp:posOffset>869950</wp:posOffset>
                  </wp:positionV>
                  <wp:extent cx="373380" cy="358140"/>
                  <wp:effectExtent l="0" t="0" r="7620" b="3810"/>
                  <wp:wrapNone/>
                  <wp:docPr id="10570924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3728925" name="圖片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235" b="35543"/>
                          <a:stretch/>
                        </pic:blipFill>
                        <pic:spPr bwMode="auto">
                          <a:xfrm>
                            <a:off x="0" y="0"/>
                            <a:ext cx="373380" cy="358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5BAE7B7D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C556A1" id="矩形 1" o:spid="_x0000_s1026" style="position:absolute;margin-left:246.55pt;margin-top:73.25pt;width:22.8pt;height:40.2pt;z-index:25261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639656"/>
                  <wp:docPr id="2140363547" name="Picture 21403635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1top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39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23" w:type="dxa"/>
            <w:gridSpan w:val="11"/>
          </w:tcPr>
          <w:p w14:paraId="64940DBE" w14:textId="77777777" w:rsidR="00080FA7" w:rsidRDefault="00524E6D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0"/>
                <w:szCs w:val="40"/>
              </w:rPr>
              <w:drawing>
                <wp:anchor distT="0" distB="0" distL="114300" distR="114300" simplePos="0" relativeHeight="251658264" behindDoc="0" locked="0" layoutInCell="1" allowOverlap="1" wp14:anchorId="4034E105" wp14:editId="106366BE">
                  <wp:simplePos x="0" y="0"/>
                  <wp:positionH relativeFrom="column">
                    <wp:posOffset>299110</wp:posOffset>
                  </wp:positionH>
                  <wp:positionV relativeFrom="paragraph">
                    <wp:posOffset>1252093</wp:posOffset>
                  </wp:positionV>
                  <wp:extent cx="363855" cy="1031635"/>
                  <wp:effectExtent l="0" t="0" r="0" b="0"/>
                  <wp:wrapNone/>
                  <wp:docPr id="39144745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399404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855" cy="103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383DCF4">
                      <wp:simplePos x="0" y="0"/>
                      <wp:positionH relativeFrom="column">
                        <wp:posOffset>88037</wp:posOffset>
                      </wp:positionH>
                      <wp:positionV relativeFrom="paragraph">
                        <wp:posOffset>960933</wp:posOffset>
                      </wp:positionV>
                      <wp:extent cx="4601870" cy="1854556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70" cy="1854556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>L-00943</w:t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L-00933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704756374" name="圖片 1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37029"/>
                                <a:stretch/>
                              </pic:blipFill>
                              <pic:spPr bwMode="auto">
                                <a:xfrm>
                                  <a:off x="2667000" y="434340"/>
                                  <a:ext cx="389890" cy="34988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6" style="position:absolute;left:0;text-align:left;margin-left:6.95pt;margin-top:75.65pt;width:362.35pt;height:146.05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">
                      <v:rect id="矩形 1" o:spid="_x0000_s1067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8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>L-00943</w:t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69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0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L-00933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1" type="#_x0000_t75" style="position:absolute;left:26670;top:4343;width:3898;height:3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">
                        <v:imagedata r:id="rId44" o:title="" croptop="24267f"/>
                      </v:sha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5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4BB80143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74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DJeMd5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639656"/>
                  <wp:docPr id="2140363548" name="Picture 21403635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1top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396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gridAfter w:val="4"/>
          <w:wAfter w:w="187" w:type="dxa"/>
          <w:trHeight w:val="1810"/>
        </w:trPr>
        <w:tc>
          <w:tcPr>
            <w:tcW w:w="15235" w:type="dxa"/>
            <w:gridSpan w:val="19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L-00943的LED請接在Good1及Good2位置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proofErr w:type="gramEnd"/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再測</w:t>
            </w:r>
            <w:proofErr w:type="gramEnd"/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 w14:paraId="68C97147" w14:textId="77777777" w:rsidR="00271D0E" w:rsidRDefault="00271D0E"/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4"/>
        <w:gridCol w:w="1556"/>
        <w:gridCol w:w="718"/>
        <w:gridCol w:w="730"/>
        <w:gridCol w:w="830"/>
        <w:gridCol w:w="1319"/>
        <w:gridCol w:w="840"/>
        <w:gridCol w:w="849"/>
        <w:gridCol w:w="834"/>
        <w:gridCol w:w="1317"/>
        <w:gridCol w:w="840"/>
        <w:gridCol w:w="847"/>
        <w:gridCol w:w="953"/>
        <w:gridCol w:w="1200"/>
        <w:gridCol w:w="840"/>
        <w:gridCol w:w="851"/>
        <w:gridCol w:w="74"/>
      </w:tblGrid>
      <w:tr w:rsidR="00B97A66" w:rsidRPr="00E41E25" w14:paraId="357B2D0C" w14:textId="77777777" w:rsidTr="00A23657">
        <w:trPr>
          <w:gridAfter w:val="1"/>
          <w:wAfter w:w="74" w:type="dxa"/>
          <w:trHeight w:val="546"/>
        </w:trPr>
        <w:tc>
          <w:tcPr>
            <w:tcW w:w="1534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bookmarkStart w:id="38" w:name="_Toc50389634"/>
            <w:bookmarkStart w:id="39" w:name="_Toc50389683"/>
            <w:bookmarkStart w:id="40" w:name="_Toc116982712"/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proofErr w:type="gramStart"/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  <w:bookmarkEnd w:id="38"/>
            <w:bookmarkEnd w:id="39"/>
            <w:bookmarkEnd w:id="40"/>
            <w:proofErr w:type="gramEnd"/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088319"/>
                  <wp:docPr id="2140363549" name="Picture 21403635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33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88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532172"/>
                  <wp:docPr id="2140363550" name="Picture 21403635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43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32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647190"/>
                  <wp:docPr id="2140363551" name="Picture 21403635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0220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47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8" w:type="dxa"/>
            <w:gridSpan w:val="5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</w:r>
            <w:r>
              <w:rPr>
                <w:rFonts w:ascii="微軟正黑體" w:eastAsia="微軟正黑體" w:hAnsi="微軟正黑體" w:hint="eastAsia"/>
              </w:rPr>
            </w:r>
            <w:r w:rsidRPr="005260E2">
              <w:rPr>
                <w:rFonts w:ascii="微軟正黑體" w:eastAsia="微軟正黑體" w:hAnsi="微軟正黑體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640121"/>
                  <wp:docPr id="2140363552" name="Picture 21403635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0221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401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E494A" w:rsidRPr="00E41E25" w14:paraId="1418CE94" w14:textId="77777777" w:rsidTr="00A23657">
        <w:trPr>
          <w:trHeight w:val="227"/>
        </w:trPr>
        <w:tc>
          <w:tcPr>
            <w:tcW w:w="824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L-00933</w:t>
            </w:r>
          </w:p>
        </w:tc>
        <w:tc>
          <w:tcPr>
            <w:tcW w:w="718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>L-00937</w:t>
            </w:r>
          </w:p>
        </w:tc>
        <w:tc>
          <w:tcPr>
            <w:tcW w:w="840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4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7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S-00220</w:t>
            </w:r>
          </w:p>
        </w:tc>
        <w:tc>
          <w:tcPr>
            <w:tcW w:w="840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7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00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>S-00221</w:t>
            </w:r>
            <w:r>
              <w:rPr>
                <w:rFonts w:ascii="微軟正黑體" w:eastAsia="微軟正黑體" w:hAnsi="微軟正黑體" w:cs="Arial" w:hint="eastAsia"/>
                <w:szCs w:val="24"/>
              </w:rPr>
            </w:r>
            <w:r w:rsidRPr="00304CAF">
              <w:rPr>
                <w:rFonts w:ascii="微軟正黑體" w:eastAsia="微軟正黑體" w:hAnsi="微軟正黑體" w:cs="Arial"/>
                <w:szCs w:val="24"/>
              </w:rPr>
            </w:r>
          </w:p>
        </w:tc>
        <w:tc>
          <w:tcPr>
            <w:tcW w:w="840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25" w:type="dxa"/>
            <w:gridSpan w:val="2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</w:tr>
      <w:tr w:rsidR="00571A0D" w:rsidRPr="00E41E25" w14:paraId="6DB54AAC" w14:textId="77777777" w:rsidTr="00A23657">
        <w:trPr>
          <w:trHeight w:val="227"/>
        </w:trPr>
        <w:tc>
          <w:tcPr>
            <w:tcW w:w="824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Power YT-1.25 TB-3.5-8 20</w:t>
            </w:r>
          </w:p>
        </w:tc>
        <w:tc>
          <w:tcPr>
            <w:tcW w:w="830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Power BoxHeader-M-2x4 YT-1.25 20</w:t>
            </w:r>
          </w:p>
        </w:tc>
        <w:tc>
          <w:tcPr>
            <w:tcW w:w="834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>PWR-015-LVD-12-OF Sample</w:t>
            </w:r>
          </w:p>
        </w:tc>
        <w:tc>
          <w:tcPr>
            <w:tcW w:w="953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5" w:type="dxa"/>
            <w:gridSpan w:val="4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>PWR-015-HVD-12-OF Sample</w:t>
            </w:r>
          </w:p>
        </w:tc>
      </w:tr>
      <w:tr w:rsidR="00E93CF3" w:rsidRPr="00E41E25" w14:paraId="4AAF2F3D" w14:textId="77777777" w:rsidTr="00A23657">
        <w:tblPrEx>
          <w:tblCellMar>
            <w:left w:w="28" w:type="dxa"/>
            <w:right w:w="28" w:type="dxa"/>
          </w:tblCellMar>
        </w:tblPrEx>
        <w:trPr>
          <w:gridAfter w:val="1"/>
          <w:wAfter w:w="74" w:type="dxa"/>
          <w:trHeight w:val="2199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26912CB5" w14:textId="7C5608A5" w:rsidR="00E93CF3" w:rsidRPr="00E41E25" w:rsidRDefault="00CF2821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</w:r>
            <w:r>
              <w:rPr>
                <w:rFonts w:ascii="微軟正黑體" w:eastAsia="微軟正黑體" w:hAnsi="微軟正黑體" w:hint="eastAsia"/>
                <w:noProof/>
              </w:rPr>
            </w:r>
            <w:r w:rsidRPr="005260E2">
              <w:rPr>
                <w:rFonts w:ascii="微軟正黑體" w:eastAsia="微軟正黑體" w:hAnsi="微軟正黑體"/>
                <w:noProof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02941" cy="1800000"/>
                  <wp:docPr id="2140363553" name="Picture 21403635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-00313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941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A6CEC9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FBDA96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44" w:type="dxa"/>
            <w:gridSpan w:val="4"/>
            <w:tcBorders>
              <w:top w:val="single" w:sz="12" w:space="0" w:color="auto"/>
            </w:tcBorders>
          </w:tcPr>
          <w:p w14:paraId="1A18F657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305C5CB2" w14:textId="77777777" w:rsidTr="00A23657">
        <w:trPr>
          <w:gridAfter w:val="1"/>
          <w:wAfter w:w="74" w:type="dxa"/>
          <w:trHeight w:val="227"/>
        </w:trPr>
        <w:tc>
          <w:tcPr>
            <w:tcW w:w="824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N-00313</w:t>
            </w:r>
            <w:r>
              <w:rPr>
                <w:rFonts w:ascii="微軟正黑體" w:eastAsia="微軟正黑體" w:hAnsi="微軟正黑體" w:cs="Arial" w:hint="eastAsia"/>
                <w:color w:val="000000"/>
                <w:szCs w:val="24"/>
              </w:rPr>
            </w: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</w:r>
          </w:p>
        </w:tc>
        <w:tc>
          <w:tcPr>
            <w:tcW w:w="718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1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4974FEF2" w14:textId="77777777" w:rsidTr="00A23657">
        <w:trPr>
          <w:gridAfter w:val="1"/>
          <w:wAfter w:w="74" w:type="dxa"/>
          <w:trHeight w:val="227"/>
        </w:trPr>
        <w:tc>
          <w:tcPr>
            <w:tcW w:w="824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>EDS-4000 PWR ATE治具</w:t>
            </w:r>
            <w:r>
              <w:rPr>
                <w:rFonts w:ascii="微軟正黑體" w:eastAsia="微軟正黑體" w:hAnsi="微軟正黑體" w:hint="eastAsia"/>
                <w:szCs w:val="24"/>
              </w:rPr>
            </w:r>
            <w:r w:rsidRPr="00666C38">
              <w:rPr>
                <w:rFonts w:ascii="微軟正黑體" w:eastAsia="微軟正黑體" w:hAnsi="微軟正黑體"/>
                <w:szCs w:val="24"/>
              </w:rPr>
            </w:r>
          </w:p>
        </w:tc>
        <w:tc>
          <w:tcPr>
            <w:tcW w:w="830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008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1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56B56C32" w14:textId="77777777" w:rsidR="008A2018" w:rsidRDefault="008A2018">
      <w:bookmarkStart w:id="41" w:name="_Toc50389637"/>
      <w:bookmarkStart w:id="42" w:name="_Toc50389686"/>
    </w:p>
    <w:tbl>
      <w:tblPr>
        <w:tblW w:w="15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15237"/>
      </w:tblGrid>
      <w:tr w:rsidR="00E93CF3" w:rsidRPr="00E41E25" w14:paraId="6F219F57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br w:type="page"/>
            </w:r>
            <w:bookmarkStart w:id="43" w:name="_Toc116982713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bookmarkEnd w:id="43"/>
          </w:p>
        </w:tc>
      </w:tr>
      <w:tr w:rsidR="00E93CF3" w:rsidRPr="009732DC" w14:paraId="16AD55EA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C4CDA14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L-00937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L-00937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29EAB5CA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proofErr w:type="spellEnd"/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proofErr w:type="spell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proofErr w:type="spellEnd"/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49A8E" w14:textId="4D8A9861" w:rsidR="00C958BB" w:rsidRDefault="00C958BB" w:rsidP="00C958BB">
                                  <w:pPr>
                                    <w:jc w:val="center"/>
                                  </w:pPr>
                                  <w:r w:rsidRPr="0015340B"/>
                                  <w:proofErr w:type="spellStart"/>
                                  <w:r w:rsidRPr="0015340B"/>
                                  <w:r/>
                                  <w:proofErr w:type="spellEnd"/>
                                  <w:r w:rsidRPr="0015340B"/>
                                  <w:r>
                                    <w:drawing>
                                      <wp:inline xmlns:pic="http://schemas.openxmlformats.org/drawingml/2006/picture">
                                        <wp:extent cx="2628000" cy="1889431"/>
                                        <wp:docPr id="2140363554" name="Picture 214036355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rod1bot.jpg"/>
                                                <pic:cNvPicPr/>
                                              </pic:nvPicPr>
                                              <pic:blipFill>
                                                <a:blip r:embed="rId6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28000" cy="1889431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/>
                            <w:proofErr w:type="spellStart"/>
                            <w:r w:rsidRPr="0015340B"/>
                            <w:r/>
                            <w:proofErr w:type="spellEnd"/>
                            <w:r w:rsidRPr="0015340B"/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2628000" cy="1889431"/>
                                  <wp:docPr id="2140363555" name="Picture 2140363555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rod1bot.jpg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000" cy="1889431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  <w:tr w:rsidR="00E93CF3" w:rsidRPr="00E41E25" w14:paraId="4EBF7968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br w:type="page"/>
            </w:r>
            <w:bookmarkStart w:id="44" w:name="_Toc116982714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bookmarkEnd w:id="44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tblpX="107" w:tblpY="1"/>
              <w:tblOverlap w:val="never"/>
              <w:tblW w:w="152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E93CF3" w:rsidRPr="009732DC" w14:paraId="370D8573" w14:textId="77777777" w:rsidTr="00022374">
              <w:trPr>
                <w:trHeight w:val="315"/>
              </w:trPr>
              <w:tc>
                <w:tcPr>
                  <w:tcW w:w="152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pPr w:leftFromText="180" w:rightFromText="180" w:vertAnchor="text" w:horzAnchor="page" w:tblpX="11371" w:tblpY="3973"/>
                    <w:tblOverlap w:val="never"/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E93CF3" w:rsidRPr="000E5E67" w14:paraId="32DB0BA6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4BE69E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68D450C3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5AA763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78708144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342B33D7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E93CF3" w:rsidRPr="000E5E67" w14:paraId="3ECA9795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0F1BF675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264640461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proofErr w:type="spell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proofErr w:type="spell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proofErr w:type="spell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956265627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2116171433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761399074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963408472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1033AFC4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331857644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L-00937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L-00937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894844948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L-00933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Arial" w:hint="eastAsia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</w: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L-00933</w:t>
                                  </w:r>
                                  <w:r>
                                    <w:rPr>
                                      <w:rFonts w:ascii="微軟正黑體" w:eastAsia="微軟正黑體" w:hAnsi="微軟正黑體" w:cs="Arial" w:hint="eastAsia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2E586551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96383868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635958176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42399912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659802066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438917494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4" behindDoc="0" locked="0" layoutInCell="1" allowOverlap="1" wp14:anchorId="7A020A3C" wp14:editId="2B6F7A52">
                            <wp:simplePos x="0" y="0"/>
                            <wp:positionH relativeFrom="column">
                              <wp:posOffset>4539615</wp:posOffset>
                            </wp:positionH>
                            <wp:positionV relativeFrom="paragraph">
                              <wp:posOffset>26035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2070527839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69296B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/>
                                        <w:proofErr w:type="spellStart"/>
                                        <w:r w:rsidRPr="0015340B"/>
                                        <w:r/>
                                        <w:proofErr w:type="spellEnd"/>
                                        <w:r w:rsidRPr="0015340B"/>
                                        <w:r>
                                          <w:drawing>
                                            <wp:inline xmlns:pic="http://schemas.openxmlformats.org/drawingml/2006/picture">
                                              <wp:extent cx="2628000" cy="1889431"/>
                                              <wp:docPr id="2140363556" name="Picture 2140363556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rod1bot.jpg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66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628000" cy="1889431"/>
                                                      </a:xfrm>
                                                      <a:prstGeom prst="rect"/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      <v:textbox>
                              <w:txbxContent>
                                <w:p w14:paraId="4869296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/>
                                  <w:proofErr w:type="spellStart"/>
                                  <w:r w:rsidRPr="0015340B"/>
                                  <w:r/>
                                  <w:proofErr w:type="spellEnd"/>
                                  <w:r w:rsidRPr="0015340B"/>
                                  <w:r>
                                    <w:drawing>
                                      <wp:inline xmlns:a="http://schemas.openxmlformats.org/drawingml/2006/main" xmlns:pic="http://schemas.openxmlformats.org/drawingml/2006/picture">
                                        <wp:extent cx="2628000" cy="1889431"/>
                                        <wp:docPr id="2140363557" name="Picture 214036355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rod1bot.jpg"/>
                                                <pic:cNvPicPr/>
                                              </pic:nvPicPr>
                                              <pic:blipFill>
                                                <a:blip r:embed="rId6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28000" cy="1889431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  <w:tr w:rsidR="00E93CF3" w:rsidRPr="00E41E25" w14:paraId="4ED798A5" w14:textId="77777777" w:rsidTr="008A2018">
        <w:trPr>
          <w:trHeight w:val="546"/>
        </w:trPr>
        <w:tc>
          <w:tcPr>
            <w:tcW w:w="1534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bookmarkStart w:id="45" w:name="_Toc50389640"/>
            <w:bookmarkStart w:id="46" w:name="_Toc50389689"/>
            <w:bookmarkStart w:id="47" w:name="_Toc116982715"/>
            <w:bookmarkEnd w:id="41"/>
            <w:bookmarkEnd w:id="42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  <w:bookmarkEnd w:id="45"/>
            <w:bookmarkEnd w:id="46"/>
            <w:bookmarkEnd w:id="47"/>
          </w:p>
        </w:tc>
      </w:tr>
      <w:tr w:rsidR="00E93CF3" w:rsidRPr="00E41E25" w14:paraId="3C12EB42" w14:textId="77777777" w:rsidTr="008A2018">
        <w:trPr>
          <w:trHeight w:val="7572"/>
        </w:trPr>
        <w:tc>
          <w:tcPr>
            <w:tcW w:w="1534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proofErr w:type="gramStart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proofErr w:type="gramEnd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proofErr w:type="gramStart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proofErr w:type="gramEnd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proofErr w:type="gramStart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proofErr w:type="gramEnd"/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proofErr w:type="gramStart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proofErr w:type="gramEnd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proofErr w:type="gramStart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proofErr w:type="gramEnd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proofErr w:type="gramStart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proofErr w:type="gramEnd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C8865" w14:textId="77777777" w:rsidR="005C2543" w:rsidRPr="00E41E25" w:rsidRDefault="005C2543" w:rsidP="00B97A66">
      <w:pPr>
        <w:rPr>
          <w:rFonts w:asciiTheme="minorHAnsi" w:eastAsia="微軟正黑體" w:hAnsiTheme="minorHAnsi" w:cstheme="minorHAnsi"/>
          <w:szCs w:val="24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2"/>
        <w:gridCol w:w="1567"/>
        <w:gridCol w:w="724"/>
        <w:gridCol w:w="734"/>
        <w:gridCol w:w="833"/>
        <w:gridCol w:w="1325"/>
        <w:gridCol w:w="843"/>
        <w:gridCol w:w="852"/>
        <w:gridCol w:w="955"/>
        <w:gridCol w:w="1205"/>
        <w:gridCol w:w="843"/>
        <w:gridCol w:w="850"/>
        <w:gridCol w:w="957"/>
        <w:gridCol w:w="1205"/>
        <w:gridCol w:w="843"/>
        <w:gridCol w:w="849"/>
      </w:tblGrid>
      <w:tr w:rsidR="00636932" w:rsidRPr="00E41E25" w14:paraId="1AD3CCCA" w14:textId="77777777" w:rsidTr="003432EB">
        <w:trPr>
          <w:trHeight w:val="546"/>
        </w:trPr>
        <w:tc>
          <w:tcPr>
            <w:tcW w:w="15417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bookmarkStart w:id="48" w:name="_Toc50389641"/>
            <w:bookmarkStart w:id="49" w:name="_Toc50389690"/>
            <w:bookmarkStart w:id="50" w:name="_Toc116982716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 Hi-pot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  <w:bookmarkEnd w:id="48"/>
            <w:bookmarkEnd w:id="49"/>
            <w:bookmarkEnd w:id="50"/>
            <w:proofErr w:type="gramEnd"/>
          </w:p>
        </w:tc>
      </w:tr>
      <w:tr w:rsidR="00636932" w:rsidRPr="00E41E25" w14:paraId="6961526A" w14:textId="77777777" w:rsidTr="003432EB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</w:r>
            <w:r>
              <w:rPr>
                <w:rFonts w:asciiTheme="minorHAnsi" w:eastAsia="微軟正黑體" w:hAnsiTheme="minorHAnsi" w:cstheme="minorHAnsi" w:hint="eastAsia"/>
              </w:rPr>
            </w:r>
            <w:r w:rsidRPr="00B82404">
              <w:rPr>
                <w:rFonts w:asciiTheme="minorHAnsi" w:eastAsia="微軟正黑體" w:hAnsiTheme="minorHAnsi" w:cstheme="minorHAnsi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268873"/>
                  <wp:docPr id="2140363558" name="Picture 21403635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44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268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</w:r>
            <w:r>
              <w:rPr>
                <w:rFonts w:asciiTheme="minorHAnsi" w:eastAsia="微軟正黑體" w:hAnsiTheme="minorHAnsi" w:cstheme="minorHAnsi" w:hint="eastAsia"/>
                <w:noProof/>
              </w:rPr>
            </w:r>
            <w:r w:rsidRPr="00B82404">
              <w:rPr>
                <w:rFonts w:asciiTheme="minorHAnsi" w:eastAsia="微軟正黑體" w:hAnsiTheme="minorHAnsi" w:cstheme="minorHAnsi"/>
                <w:noProof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012538"/>
                  <wp:docPr id="2140363559" name="Picture 21403635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46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12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54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L-00944</w:t>
            </w:r>
          </w:p>
        </w:tc>
        <w:tc>
          <w:tcPr>
            <w:tcW w:w="724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3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L-00946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0B4F73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843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5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6F0FAE07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Power CrocodileClip-red TB-3.5-8 20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833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Power BoxHeader-M-2x4 CrocodileClip-black 20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955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40BA0F4C" w14:textId="77777777" w:rsidTr="003432EB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479423E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931206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56CC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71A17A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0B59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812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3C4C0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1E0D0BE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58EBE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03925D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2B6E863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A1F101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BA42F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4" w:type="dxa"/>
            <w:gridSpan w:val="4"/>
            <w:tcBorders>
              <w:top w:val="single" w:sz="12" w:space="0" w:color="auto"/>
            </w:tcBorders>
          </w:tcPr>
          <w:p w14:paraId="18A7BF1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59D7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FC0564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4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E0B28EF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5C7253F" w14:textId="77777777" w:rsidR="00636932" w:rsidRPr="00E41E25" w:rsidRDefault="00636932" w:rsidP="00B97A66">
      <w:pPr>
        <w:rPr>
          <w:rFonts w:asciiTheme="minorHAnsi" w:eastAsia="微軟正黑體" w:hAnsiTheme="minorHAnsi" w:cstheme="minorHAnsi"/>
          <w:szCs w:val="24"/>
        </w:rPr>
      </w:pPr>
    </w:p>
    <w:p w14:paraId="7B993B04" w14:textId="77777777" w:rsidR="004F6229" w:rsidRPr="00E41E25" w:rsidRDefault="004F6229" w:rsidP="00B97A66">
      <w:pPr>
        <w:rPr>
          <w:rFonts w:asciiTheme="minorHAnsi" w:eastAsia="微軟正黑體" w:hAnsiTheme="minorHAnsi" w:cstheme="minorHAnsi"/>
          <w:szCs w:val="24"/>
        </w:rPr>
      </w:pPr>
    </w:p>
    <w:tbl>
      <w:tblPr>
        <w:tblW w:w="15467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715"/>
        <w:gridCol w:w="1560"/>
        <w:gridCol w:w="720"/>
        <w:gridCol w:w="730"/>
        <w:gridCol w:w="830"/>
        <w:gridCol w:w="1320"/>
        <w:gridCol w:w="840"/>
        <w:gridCol w:w="849"/>
        <w:gridCol w:w="951"/>
        <w:gridCol w:w="1200"/>
        <w:gridCol w:w="840"/>
        <w:gridCol w:w="847"/>
        <w:gridCol w:w="953"/>
        <w:gridCol w:w="1200"/>
        <w:gridCol w:w="840"/>
        <w:gridCol w:w="840"/>
        <w:gridCol w:w="6"/>
        <w:gridCol w:w="113"/>
      </w:tblGrid>
      <w:tr w:rsidR="0072413C" w:rsidRPr="00E41E25" w14:paraId="2593D34F" w14:textId="77777777" w:rsidTr="002B43EC">
        <w:trPr>
          <w:gridBefore w:val="1"/>
          <w:wBefore w:w="113" w:type="dxa"/>
          <w:trHeight w:val="546"/>
        </w:trPr>
        <w:tc>
          <w:tcPr>
            <w:tcW w:w="153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br w:type="page"/>
            </w:r>
            <w:bookmarkStart w:id="51" w:name="_Toc50389644"/>
            <w:bookmarkStart w:id="52" w:name="_Toc50389693"/>
            <w:bookmarkStart w:id="53" w:name="_Toc116982717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bookmarkEnd w:id="51"/>
            <w:bookmarkEnd w:id="52"/>
            <w:bookmarkEnd w:id="53"/>
          </w:p>
        </w:tc>
      </w:tr>
      <w:tr w:rsidR="004C013C" w:rsidRPr="00E41E25" w14:paraId="153A2DDC" w14:textId="77777777" w:rsidTr="002B43EC">
        <w:trPr>
          <w:gridBefore w:val="1"/>
          <w:wBefore w:w="113" w:type="dxa"/>
          <w:trHeight w:val="7572"/>
        </w:trPr>
        <w:tc>
          <w:tcPr>
            <w:tcW w:w="15354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L-00946請使用6PIN Connector接至輸出端，輸出全短路接至Return。</w:t>
            </w:r>
            <w:r w:rsidRPr="00D24125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</w: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L-00944</w:t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L-00944</w:t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L-00946</w:t>
                                  </w:r>
                                  <w:r>
                                    <w:rPr>
                                      <w:rFonts w:asciiTheme="minorHAnsi" w:eastAsia="微軟正黑體" w:hAnsiTheme="minorHAnsi" w:cstheme="minorHAnsi" w:hint="eastAsia"/>
                                      <w:szCs w:val="24"/>
                                    </w:rPr>
                                  </w: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L-00946</w:t>
                            </w:r>
                            <w:r>
                              <w:rPr>
                                <w:rFonts w:asciiTheme="minorHAnsi" w:eastAsia="微軟正黑體" w:hAnsiTheme="minorHAnsi" w:cstheme="minorHAnsi" w:hint="eastAsia"/>
                                <w:szCs w:val="24"/>
                              </w:rPr>
                            </w: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7F5CDC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/>
                                  <w:proofErr w:type="spellStart"/>
                                  <w:r w:rsidRPr="0015340B"/>
                                  <w:r/>
                                  <w:proofErr w:type="spellEnd"/>
                                  <w:r w:rsidRPr="0015340B"/>
                                  <w:r>
                                    <w:drawing>
                                      <wp:inline xmlns:pic="http://schemas.openxmlformats.org/drawingml/2006/picture">
                                        <wp:extent cx="2628000" cy="1889431"/>
                                        <wp:docPr id="2140363560" name="Picture 2140363560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rod1bot.jpg"/>
                                                <pic:cNvPicPr/>
                                              </pic:nvPicPr>
                                              <pic:blipFill>
                                                <a:blip r:embed="rId6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28000" cy="1889431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/>
                            <w:proofErr w:type="spellStart"/>
                            <w:r w:rsidRPr="0015340B"/>
                            <w:r/>
                            <w:proofErr w:type="spellEnd"/>
                            <w:r w:rsidRPr="0015340B"/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2628000" cy="1889431"/>
                                  <wp:docPr id="2140363561" name="Picture 214036356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rod1bot.jpg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000" cy="1889431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  <w:tr w:rsidR="00BB72E9" w:rsidRPr="00E41E25" w14:paraId="0C607AF3" w14:textId="77777777" w:rsidTr="002B43EC">
        <w:trPr>
          <w:gridBefore w:val="1"/>
          <w:wBefore w:w="113" w:type="dxa"/>
          <w:trHeight w:val="546"/>
        </w:trPr>
        <w:tc>
          <w:tcPr>
            <w:tcW w:w="153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bookmarkStart w:id="54" w:name="_Toc50389645"/>
            <w:bookmarkStart w:id="55" w:name="_Toc50389694"/>
            <w:bookmarkStart w:id="56" w:name="_Toc116982718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  <w:bookmarkEnd w:id="54"/>
            <w:bookmarkEnd w:id="55"/>
            <w:bookmarkEnd w:id="56"/>
          </w:p>
        </w:tc>
      </w:tr>
      <w:tr w:rsidR="00BB72E9" w:rsidRPr="00E41E25" w14:paraId="3F563EFE" w14:textId="77777777" w:rsidTr="002B43EC">
        <w:trPr>
          <w:gridBefore w:val="1"/>
          <w:wBefore w:w="113" w:type="dxa"/>
          <w:trHeight w:val="7572"/>
        </w:trPr>
        <w:tc>
          <w:tcPr>
            <w:tcW w:w="15354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  <w:tr w:rsidR="002B43EC" w:rsidRPr="00E41E25" w14:paraId="308700A2" w14:textId="77777777" w:rsidTr="002B43EC">
        <w:trPr>
          <w:gridAfter w:val="2"/>
          <w:wAfter w:w="119" w:type="dxa"/>
          <w:trHeight w:val="546"/>
        </w:trPr>
        <w:tc>
          <w:tcPr>
            <w:tcW w:w="15348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Style w:val="af2"/>
              <w:numPr>
                <w:ilvl w:val="0"/>
                <w:numId w:val="10"/>
              </w:numPr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  <w:proofErr w:type="gramEnd"/>
          </w:p>
        </w:tc>
      </w:tr>
      <w:tr w:rsidR="002B43EC" w:rsidRPr="00E41E25" w14:paraId="76AA7306" w14:textId="77777777" w:rsidTr="006B7ADB">
        <w:trPr>
          <w:gridAfter w:val="1"/>
          <w:wAfter w:w="113" w:type="dxa"/>
          <w:trHeight w:val="2843"/>
        </w:trPr>
        <w:tc>
          <w:tcPr>
            <w:tcW w:w="3838" w:type="dxa"/>
            <w:gridSpan w:val="5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</w:r>
            <w:r>
              <w:rPr>
                <w:rFonts w:asciiTheme="minorHAnsi" w:eastAsia="微軟正黑體" w:hAnsiTheme="minorHAnsi" w:cstheme="minorHAnsi" w:hint="eastAsia"/>
              </w:rPr>
            </w:r>
            <w:r w:rsidRPr="00AB611F">
              <w:rPr>
                <w:rFonts w:asciiTheme="minorHAnsi" w:eastAsia="微軟正黑體" w:hAnsiTheme="minorHAnsi" w:cstheme="minorHAnsi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097499"/>
                  <wp:docPr id="2140363562" name="Picture 21403635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30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974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</w:r>
            <w:r>
              <w:rPr>
                <w:rFonts w:asciiTheme="minorHAnsi" w:eastAsia="微軟正黑體" w:hAnsiTheme="minorHAnsi" w:cstheme="minorHAnsi" w:hint="eastAsia"/>
              </w:rPr>
            </w:r>
            <w:r w:rsidRPr="00AB611F">
              <w:rPr>
                <w:rFonts w:asciiTheme="minorHAnsi" w:eastAsia="微軟正黑體" w:hAnsiTheme="minorHAnsi" w:cstheme="minorHAnsi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306012"/>
                  <wp:docPr id="2140363563" name="Picture 21403635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32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060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</w:r>
            <w:r>
              <w:rPr>
                <w:rFonts w:asciiTheme="minorHAnsi" w:eastAsia="微軟正黑體" w:hAnsiTheme="minorHAnsi" w:cstheme="minorHAnsi" w:hint="eastAsia"/>
              </w:rPr>
            </w:r>
            <w:r w:rsidRPr="00AB611F">
              <w:rPr>
                <w:rFonts w:asciiTheme="minorHAnsi" w:eastAsia="微軟正黑體" w:hAnsiTheme="minorHAnsi" w:cstheme="minorHAnsi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188635" cy="1800000"/>
                  <wp:docPr id="2140363564" name="Picture 21403635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-00105.jpg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8635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</w:r>
            <w:r>
              <w:rPr>
                <w:rFonts w:asciiTheme="minorHAnsi" w:eastAsia="微軟正黑體" w:hAnsiTheme="minorHAnsi" w:cstheme="minorHAnsi" w:hint="eastAsia"/>
              </w:rPr>
            </w:r>
            <w:r w:rsidRPr="00AB611F">
              <w:rPr>
                <w:rFonts w:asciiTheme="minorHAnsi" w:eastAsia="微軟正黑體" w:hAnsiTheme="minorHAnsi" w:cstheme="minorHAnsi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689378"/>
                  <wp:docPr id="2140363565" name="Picture 21403635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220.jpg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6893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B43EC" w:rsidRPr="00E41E25" w14:paraId="073B02D4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0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L-00930</w:t>
            </w:r>
            <w:r>
              <w:rPr>
                <w:rFonts w:asciiTheme="minorHAnsi" w:eastAsia="微軟正黑體" w:hAnsiTheme="minorHAnsi" w:cstheme="minorHAnsi" w:hint="eastAsia"/>
              </w:rPr>
            </w:r>
            <w:r w:rsidRPr="002D6564">
              <w:rPr>
                <w:rFonts w:asciiTheme="minorHAnsi" w:eastAsia="微軟正黑體" w:hAnsiTheme="minorHAnsi" w:cstheme="minorHAnsi"/>
              </w:rPr>
            </w:r>
          </w:p>
        </w:tc>
        <w:tc>
          <w:tcPr>
            <w:tcW w:w="720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0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L-00932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2D6564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840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>2</w:t>
            </w:r>
          </w:p>
        </w:tc>
        <w:tc>
          <w:tcPr>
            <w:tcW w:w="951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N-00105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2D6564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840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L-00220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2D6564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840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</w:tr>
      <w:tr w:rsidR="002B43EC" w:rsidRPr="00E41E25" w14:paraId="07B3F5A2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10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Power DCJack-2.1-1 TB-3.5-8 20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830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Power BoxHeader-M2x4 TB-3.96-2 200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951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7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Power Module Loading T2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953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6" w:type="dxa"/>
            <w:gridSpan w:val="4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Power DCJack2.5-1 Wafer1*2-2.54(T2)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</w:r>
          </w:p>
        </w:tc>
      </w:tr>
      <w:tr w:rsidR="002B43EC" w:rsidRPr="00E41E25" w14:paraId="62DD8073" w14:textId="77777777" w:rsidTr="002B43EC">
        <w:trPr>
          <w:gridAfter w:val="1"/>
          <w:wAfter w:w="113" w:type="dxa"/>
          <w:trHeight w:val="2843"/>
        </w:trPr>
        <w:tc>
          <w:tcPr>
            <w:tcW w:w="3838" w:type="dxa"/>
            <w:gridSpan w:val="5"/>
            <w:tcBorders>
              <w:top w:val="single" w:sz="12" w:space="0" w:color="auto"/>
            </w:tcBorders>
          </w:tcPr>
          <w:p w14:paraId="1DE2F21D" w14:textId="7FE27FD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</w:tcPr>
          <w:p w14:paraId="266F0719" w14:textId="299CF2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0C700547" w14:textId="050E7C4D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40873B4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FACFE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062C4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AE40C0B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0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0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0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1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4C2B7D38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10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1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7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86" w:type="dxa"/>
            <w:gridSpan w:val="4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B6FA6BC" w14:textId="77777777" w:rsidR="002B43EC" w:rsidRPr="00E41E25" w:rsidRDefault="002B43EC" w:rsidP="002B43EC">
      <w:pPr>
        <w:rPr>
          <w:rFonts w:asciiTheme="minorHAnsi" w:eastAsia="微軟正黑體" w:hAnsiTheme="minorHAnsi" w:cstheme="minorHAnsi"/>
        </w:rPr>
      </w:pPr>
    </w:p>
    <w:tbl>
      <w:tblPr>
        <w:tblW w:w="15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14"/>
        <w:gridCol w:w="6"/>
      </w:tblGrid>
      <w:tr w:rsidR="002B43EC" w:rsidRPr="00E41E25" w14:paraId="25EB564E" w14:textId="77777777" w:rsidTr="004C013C">
        <w:trPr>
          <w:gridAfter w:val="1"/>
          <w:wAfter w:w="6" w:type="dxa"/>
          <w:trHeight w:val="547"/>
        </w:trPr>
        <w:tc>
          <w:tcPr>
            <w:tcW w:w="15614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Style w:val="af2"/>
              <w:numPr>
                <w:ilvl w:val="0"/>
                <w:numId w:val="10"/>
              </w:numPr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trHeight w:val="7598"/>
        </w:trPr>
        <w:tc>
          <w:tcPr>
            <w:tcW w:w="15620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proofErr w:type="gramStart"/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  <w:proofErr w:type="gramEnd"/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proofErr w:type="gramStart"/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  <w:proofErr w:type="gramEnd"/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PWR-015-LVD-12-OF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48V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24+54=78W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L-00220</w:t>
                                      </w:r>
                                      <w:r>
                                        <w:rPr>
                                          <w:rFonts w:asciiTheme="minorHAnsi" w:eastAsia="微軟正黑體" w:hAnsiTheme="minorHAnsi" w:cstheme="minorHAnsi" w:hint="eastAsia"/>
                                          <w:szCs w:val="24"/>
                                        </w:rPr>
                                      </w: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L-00932</w:t>
                                      </w:r>
                                      <w:r>
                                        <w:rPr>
                                          <w:rFonts w:asciiTheme="minorHAnsi" w:eastAsia="微軟正黑體" w:hAnsiTheme="minorHAnsi" w:cstheme="minorHAnsi" w:hint="eastAsia"/>
                                          <w:szCs w:val="24"/>
                                        </w:rPr>
                                      </w: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N-00105</w:t>
                                      </w:r>
                                      <w:r>
                                        <w:rPr>
                                          <w:rFonts w:asciiTheme="minorHAnsi" w:eastAsia="微軟正黑體" w:hAnsiTheme="minorHAnsi" w:cstheme="minorHAnsi" w:hint="eastAsia"/>
                                          <w:szCs w:val="24"/>
                                        </w:rPr>
                                      </w: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L-00220</w:t>
                                </w:r>
                                <w:r>
                                  <w:rPr>
                                    <w:rFonts w:asciiTheme="minorHAnsi" w:eastAsia="微軟正黑體" w:hAnsiTheme="minorHAnsi" w:cstheme="minorHAnsi" w:hint="eastAsia"/>
                                    <w:szCs w:val="24"/>
                                  </w:rPr>
                                </w: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L-00932</w:t>
                                </w:r>
                                <w:r>
                                  <w:rPr>
                                    <w:rFonts w:asciiTheme="minorHAnsi" w:eastAsia="微軟正黑體" w:hAnsiTheme="minorHAnsi" w:cstheme="minorHAnsi" w:hint="eastAsia"/>
                                    <w:szCs w:val="24"/>
                                  </w:rPr>
                                </w: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N-00105</w:t>
                                </w:r>
                                <w:r>
                                  <w:rPr>
                                    <w:rFonts w:asciiTheme="minorHAnsi" w:eastAsia="微軟正黑體" w:hAnsiTheme="minorHAnsi" w:cstheme="minorHAnsi" w:hint="eastAsia"/>
                                    <w:szCs w:val="24"/>
                                  </w:rPr>
                                </w: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6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L-00930</w:t>
                                  </w:r>
                                  <w:r>
                                    <w:rPr>
                                      <w:rFonts w:asciiTheme="minorHAnsi" w:eastAsia="微軟正黑體" w:hAnsiTheme="minorHAnsi" w:cstheme="minorHAnsi" w:hint="eastAsia"/>
                                    </w:rPr>
                                  </w: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L-00930</w:t>
                            </w:r>
                            <w:r>
                              <w:rPr>
                                <w:rFonts w:asciiTheme="minorHAnsi" w:eastAsia="微軟正黑體" w:hAnsiTheme="minorHAnsi" w:cstheme="minorHAnsi" w:hint="eastAsia"/>
                              </w:rPr>
                            </w: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04326E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/>
                                  <w:proofErr w:type="spellStart"/>
                                  <w:r w:rsidRPr="0015340B"/>
                                  <w:r/>
                                  <w:proofErr w:type="spellEnd"/>
                                  <w:r w:rsidRPr="0015340B"/>
                                  <w:r>
                                    <w:drawing>
                                      <wp:inline xmlns:pic="http://schemas.openxmlformats.org/drawingml/2006/picture">
                                        <wp:extent cx="2628000" cy="1889431"/>
                                        <wp:docPr id="2140363566" name="Picture 2140363566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rod1bot.jpg"/>
                                                <pic:cNvPicPr/>
                                              </pic:nvPicPr>
                                              <pic:blipFill>
                                                <a:blip r:embed="rId6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28000" cy="1889431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/>
                            <w:proofErr w:type="spellStart"/>
                            <w:r w:rsidRPr="0015340B"/>
                            <w:r/>
                            <w:proofErr w:type="spellEnd"/>
                            <w:r w:rsidRPr="0015340B"/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2628000" cy="1889431"/>
                                  <wp:docPr id="2140363567" name="Picture 2140363567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rod1bot.jpg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000" cy="1889431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0A6F215" w14:textId="08C77C55" w:rsidR="002B43EC" w:rsidRPr="00E41E25" w:rsidRDefault="002B43EC" w:rsidP="002B43EC">
      <w:pPr>
        <w:rPr>
          <w:rFonts w:asciiTheme="minorHAnsi" w:eastAsia="微軟正黑體" w:hAnsiTheme="minorHAnsi" w:cstheme="minorHAnsi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2"/>
        <w:gridCol w:w="1567"/>
        <w:gridCol w:w="724"/>
        <w:gridCol w:w="734"/>
        <w:gridCol w:w="833"/>
        <w:gridCol w:w="1325"/>
        <w:gridCol w:w="843"/>
        <w:gridCol w:w="852"/>
        <w:gridCol w:w="955"/>
        <w:gridCol w:w="1205"/>
        <w:gridCol w:w="843"/>
        <w:gridCol w:w="850"/>
        <w:gridCol w:w="957"/>
        <w:gridCol w:w="1205"/>
        <w:gridCol w:w="843"/>
        <w:gridCol w:w="780"/>
        <w:gridCol w:w="69"/>
      </w:tblGrid>
      <w:tr w:rsidR="002B43EC" w:rsidRPr="00E41E25" w14:paraId="3BB85521" w14:textId="77777777" w:rsidTr="00D423F0">
        <w:trPr>
          <w:gridAfter w:val="1"/>
          <w:wAfter w:w="69" w:type="dxa"/>
          <w:trHeight w:val="546"/>
        </w:trPr>
        <w:tc>
          <w:tcPr>
            <w:tcW w:w="1534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Style w:val="af2"/>
              <w:numPr>
                <w:ilvl w:val="0"/>
                <w:numId w:val="10"/>
              </w:numPr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gridAfter w:val="1"/>
          <w:wAfter w:w="69" w:type="dxa"/>
          <w:trHeight w:val="7572"/>
        </w:trPr>
        <w:tc>
          <w:tcPr>
            <w:tcW w:w="1534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pPr w:leftFromText="180" w:rightFromText="180" w:vertAnchor="text" w:horzAnchor="page" w:tblpX="8729" w:tblpY="-209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proofErr w:type="gramStart"/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  <w:proofErr w:type="gramEnd"/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proofErr w:type="gramStart"/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  <w:proofErr w:type="gramEnd"/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PWR-015-LVD-12-OF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2A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2.5A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~3.5A</w:t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</w:rPr>
              <w:t>待測物</w:t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  <w:t>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需將N-00105治具安培數以累加方式調整至正確位置，如下圖。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</w:r>
            <w:r w:rsidR="00944355">
              <w:rPr>
                <w:rFonts w:asciiTheme="minorHAnsi" w:eastAsia="微軟正黑體" w:hAnsiTheme="minorHAnsi" w:cstheme="minorHAnsi" w:hint="eastAsia"/>
                <w:szCs w:val="24"/>
              </w:rPr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</w:r>
            <w:r w:rsidR="0086112B">
              <w:rPr>
                <w:rFonts w:asciiTheme="minorHAnsi" w:eastAsia="微軟正黑體" w:hAnsiTheme="minorHAnsi" w:cstheme="minorHAnsi" w:hint="eastAsia"/>
              </w:rPr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</w:t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  <w:t>右方，其餘</w:t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  <w:t>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確認N-00105治具各切換鈕皆無誤(一定要切換正確，否則通電時會燒毀Loading)，且需確認左、右兩邊未使用的切換鈕需全部切至左邊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</w:r>
            <w:r w:rsidR="00831A27" w:rsidRPr="00831A27">
              <w:rPr>
                <w:rFonts w:asciiTheme="minorHAnsi" w:eastAsia="微軟正黑體" w:hAnsiTheme="minorHAnsi" w:cstheme="minorHAnsi" w:hint="eastAsia"/>
                <w:b/>
                <w:color w:val="FF0000"/>
              </w:rPr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1、先將待測物上電，再將N-00105治具接上24V電源，順序一定要依此執行，否則會無法抽載，Loading無法啟動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</w:rPr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</w:r>
            <w:r w:rsidR="00831A27" w:rsidRPr="00831A27">
              <w:rPr>
                <w:rFonts w:asciiTheme="minorHAnsi" w:eastAsia="微軟正黑體" w:hAnsiTheme="minorHAnsi" w:cstheme="minorHAnsi" w:hint="eastAsia"/>
                <w:color w:val="FF0000"/>
              </w:rPr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</w:rPr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  <w:color w:val="FF0000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  <w:color w:val="FF0000"/>
              </w:rPr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2、開始測試後，N-00105治具風扇會開始運轉，且切換鈕切至左邊之LED也會亮起</w:t>
            </w:r>
            <w:r w:rsidRPr="00E41E25">
              <w:rPr>
                <w:rFonts w:asciiTheme="minorHAnsi" w:eastAsia="微軟正黑體" w:hAnsiTheme="minorHAnsi" w:cstheme="minorHAnsi"/>
              </w:rPr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</w:r>
            <w:r w:rsidR="00C21317">
              <w:rPr>
                <w:rFonts w:asciiTheme="minorHAnsi" w:eastAsia="微軟正黑體" w:hAnsiTheme="minorHAnsi" w:cstheme="minorHAnsi" w:hint="eastAsia"/>
                <w:szCs w:val="24"/>
              </w:rPr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</w:r>
            <w:r w:rsidR="00BC56BC">
              <w:rPr>
                <w:rFonts w:asciiTheme="minorHAnsi" w:eastAsia="微軟正黑體" w:hAnsiTheme="minorHAnsi" w:cstheme="minorHAnsi" w:hint="eastAsia"/>
              </w:rPr>
            </w:r>
            <w:r w:rsidRPr="00E41E25">
              <w:rPr>
                <w:rFonts w:asciiTheme="minorHAnsi" w:eastAsia="微軟正黑體" w:hAnsiTheme="minorHAnsi" w:cstheme="minorHAnsi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</w:r>
            <w:r w:rsidRPr="00E41E25">
              <w:rPr>
                <w:rFonts w:asciiTheme="minorHAnsi" w:eastAsia="微軟正黑體" w:hAnsiTheme="minorHAnsi" w:cstheme="minorHAnsi"/>
              </w:rPr>
            </w:r>
            <w:r w:rsidRPr="00E41E25">
              <w:rPr>
                <w:rFonts w:asciiTheme="minorHAnsi" w:eastAsia="微軟正黑體" w:hAnsiTheme="minorHAnsi" w:cstheme="minorHAnsi"/>
              </w:rPr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3、燒機結束時，確認N-00105治具是否仍正常運作(LED點亮)，正常則代表Pass</w:t>
            </w:r>
            <w:r w:rsidRPr="00E41E25">
              <w:rPr>
                <w:rFonts w:asciiTheme="minorHAnsi" w:eastAsia="微軟正黑體" w:hAnsiTheme="minorHAnsi" w:cstheme="minorHAnsi"/>
              </w:rPr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</w:r>
            <w:r w:rsidR="00C21317">
              <w:rPr>
                <w:rFonts w:asciiTheme="minorHAnsi" w:eastAsia="微軟正黑體" w:hAnsiTheme="minorHAnsi" w:cstheme="minorHAnsi" w:hint="eastAsia"/>
                <w:szCs w:val="24"/>
              </w:rPr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</w:r>
            <w:r w:rsidRPr="00E41E25">
              <w:rPr>
                <w:rFonts w:asciiTheme="minorHAnsi" w:eastAsia="微軟正黑體" w:hAnsiTheme="minorHAnsi" w:cstheme="minorHAnsi"/>
              </w:rPr>
            </w:r>
            <w:r w:rsidRPr="00E41E25">
              <w:rPr>
                <w:rFonts w:asciiTheme="minorHAnsi" w:eastAsia="微軟正黑體" w:hAnsiTheme="minorHAnsi" w:cstheme="minorHAnsi"/>
              </w:rPr>
            </w:r>
            <w:r w:rsidRPr="00E41E25">
              <w:rPr>
                <w:rFonts w:asciiTheme="minorHAnsi" w:eastAsia="微軟正黑體" w:hAnsiTheme="minorHAnsi" w:cstheme="minorHAnsi"/>
              </w:rPr>
            </w:r>
            <w:r w:rsidRPr="00E41E25">
              <w:rPr>
                <w:rFonts w:asciiTheme="minorHAnsi" w:eastAsia="微軟正黑體" w:hAnsiTheme="minorHAnsi" w:cstheme="minorHAnsi"/>
              </w:rPr>
            </w:r>
            <w:r w:rsidRPr="00E41E25">
              <w:rPr>
                <w:rFonts w:asciiTheme="minorHAnsi" w:eastAsia="微軟正黑體" w:hAnsiTheme="minorHAnsi" w:cstheme="minorHAnsi"/>
              </w:rPr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測試完成後，先將電源斷電後，再將N-00105治具左邊/右邊所有的切換鈕全部切至左邊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</w:r>
            <w:r w:rsidR="00C21317" w:rsidRPr="00C21317">
              <w:rPr>
                <w:rFonts w:asciiTheme="minorHAnsi" w:eastAsia="微軟正黑體" w:hAnsiTheme="minorHAnsi" w:cstheme="minorHAnsi" w:hint="eastAsia"/>
                <w:b/>
                <w:color w:val="FF0000"/>
              </w:rPr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</w:r>
          </w:p>
        </w:tc>
      </w:tr>
      <w:tr w:rsidR="00D423F0" w:rsidRPr="00E41E25" w14:paraId="0B1CD90B" w14:textId="77777777" w:rsidTr="00D423F0">
        <w:trPr>
          <w:trHeight w:val="546"/>
        </w:trPr>
        <w:tc>
          <w:tcPr>
            <w:tcW w:w="15417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  <w:proofErr w:type="gramEnd"/>
          </w:p>
        </w:tc>
      </w:tr>
      <w:tr w:rsidR="00D423F0" w:rsidRPr="00E41E25" w14:paraId="7068D4A0" w14:textId="77777777" w:rsidTr="00D42723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  <w:vAlign w:val="center"/>
          </w:tcPr>
          <w:p w14:paraId="6CBF3F1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</w:r>
            <w:r>
              <w:rPr>
                <w:rFonts w:asciiTheme="minorHAnsi" w:eastAsia="微軟正黑體" w:hAnsiTheme="minorHAnsi" w:cstheme="minorHAnsi" w:hint="eastAsia"/>
              </w:rPr>
            </w:r>
            <w:r w:rsidRPr="00B82404">
              <w:rPr>
                <w:rFonts w:asciiTheme="minorHAnsi" w:eastAsia="微軟正黑體" w:hAnsiTheme="minorHAnsi" w:cstheme="minorHAnsi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268873"/>
                  <wp:docPr id="2140363568" name="Picture 21403635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44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2688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  <w:vAlign w:val="center"/>
          </w:tcPr>
          <w:p w14:paraId="7FE4CCE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</w:r>
            <w:r>
              <w:rPr>
                <w:rFonts w:asciiTheme="minorHAnsi" w:eastAsia="微軟正黑體" w:hAnsiTheme="minorHAnsi" w:cstheme="minorHAnsi" w:hint="eastAsia"/>
                <w:noProof/>
              </w:rPr>
            </w:r>
            <w:r w:rsidRPr="00B82404">
              <w:rPr>
                <w:rFonts w:asciiTheme="minorHAnsi" w:eastAsia="微軟正黑體" w:hAnsiTheme="minorHAnsi" w:cstheme="minorHAnsi"/>
                <w:noProof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012538"/>
                  <wp:docPr id="2140363569" name="Picture 21403635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46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125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  <w:vAlign w:val="center"/>
          </w:tcPr>
          <w:p w14:paraId="0796329C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54" w:type="dxa"/>
            <w:gridSpan w:val="5"/>
            <w:tcBorders>
              <w:top w:val="single" w:sz="12" w:space="0" w:color="auto"/>
            </w:tcBorders>
            <w:vAlign w:val="center"/>
          </w:tcPr>
          <w:p w14:paraId="2820390E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739924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6AD462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09EAA2E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L-00944</w:t>
            </w:r>
          </w:p>
        </w:tc>
        <w:tc>
          <w:tcPr>
            <w:tcW w:w="724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3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L-00946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0B4F73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843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5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29358386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Power CrocodileClip-red TB-3.5-8 20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833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Power BoxHeader-M-2x4 CrocodileClip-black 20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</w:r>
          </w:p>
        </w:tc>
        <w:tc>
          <w:tcPr>
            <w:tcW w:w="955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4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A789EF3" w14:textId="77777777" w:rsidTr="00D423F0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050376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0DBAB5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64A31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5DD5E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E413E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DB561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E8352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1F11376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286193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D824D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2AEF0D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D7A7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F426EC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4" w:type="dxa"/>
            <w:gridSpan w:val="5"/>
            <w:tcBorders>
              <w:top w:val="single" w:sz="12" w:space="0" w:color="auto"/>
            </w:tcBorders>
          </w:tcPr>
          <w:p w14:paraId="32A1DE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E981A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1E8F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4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3E8FDC5B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4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0057184" w14:textId="77777777" w:rsidR="00D423F0" w:rsidRPr="00E41E25" w:rsidRDefault="00D423F0" w:rsidP="00D423F0">
      <w:pPr>
        <w:rPr>
          <w:rFonts w:asciiTheme="minorHAnsi" w:eastAsia="微軟正黑體" w:hAnsiTheme="minorHAnsi" w:cstheme="minorHAnsi"/>
          <w:szCs w:val="24"/>
        </w:rPr>
      </w:pPr>
    </w:p>
    <w:tbl>
      <w:tblPr>
        <w:tblW w:w="15462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"/>
        <w:gridCol w:w="825"/>
        <w:gridCol w:w="1556"/>
        <w:gridCol w:w="718"/>
        <w:gridCol w:w="730"/>
        <w:gridCol w:w="830"/>
        <w:gridCol w:w="1319"/>
        <w:gridCol w:w="840"/>
        <w:gridCol w:w="849"/>
        <w:gridCol w:w="829"/>
        <w:gridCol w:w="1322"/>
        <w:gridCol w:w="840"/>
        <w:gridCol w:w="847"/>
        <w:gridCol w:w="953"/>
        <w:gridCol w:w="1200"/>
        <w:gridCol w:w="840"/>
        <w:gridCol w:w="807"/>
        <w:gridCol w:w="39"/>
        <w:gridCol w:w="6"/>
      </w:tblGrid>
      <w:tr w:rsidR="00D423F0" w:rsidRPr="00E41E25" w14:paraId="3915FF69" w14:textId="77777777" w:rsidTr="008555E7">
        <w:trPr>
          <w:trHeight w:val="546"/>
        </w:trPr>
        <w:tc>
          <w:tcPr>
            <w:tcW w:w="15462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trHeight w:val="7572"/>
        </w:trPr>
        <w:tc>
          <w:tcPr>
            <w:tcW w:w="15462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L-00946請使用6PIN Connector接至輸出端，輸出全短路接至Return。</w:t>
            </w:r>
            <w:r w:rsidRPr="00A129A4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</w: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L-00944</w:t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L-00944</w:t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L-00946</w:t>
                                  </w:r>
                                  <w:r>
                                    <w:rPr>
                                      <w:rFonts w:asciiTheme="minorHAnsi" w:eastAsia="微軟正黑體" w:hAnsiTheme="minorHAnsi" w:cstheme="minorHAnsi" w:hint="eastAsia"/>
                                      <w:szCs w:val="24"/>
                                    </w:rPr>
                                  </w: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L-00946</w:t>
                            </w:r>
                            <w:r>
                              <w:rPr>
                                <w:rFonts w:asciiTheme="minorHAnsi" w:eastAsia="微軟正黑體" w:hAnsiTheme="minorHAnsi" w:cstheme="minorHAnsi" w:hint="eastAsia"/>
                                <w:szCs w:val="24"/>
                              </w:rPr>
                            </w: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AF5A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/>
                                  <w:proofErr w:type="spellStart"/>
                                  <w:r w:rsidRPr="0015340B"/>
                                  <w:r/>
                                  <w:proofErr w:type="spellEnd"/>
                                  <w:r w:rsidRPr="0015340B"/>
                                  <w:r>
                                    <w:drawing>
                                      <wp:inline xmlns:pic="http://schemas.openxmlformats.org/drawingml/2006/picture">
                                        <wp:extent cx="2628000" cy="1889431"/>
                                        <wp:docPr id="2140363570" name="Picture 2140363570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rod1bot.jpg"/>
                                                <pic:cNvPicPr/>
                                              </pic:nvPicPr>
                                              <pic:blipFill>
                                                <a:blip r:embed="rId6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28000" cy="1889431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/>
                            <w:proofErr w:type="spellStart"/>
                            <w:r w:rsidRPr="0015340B"/>
                            <w:r/>
                            <w:proofErr w:type="spellEnd"/>
                            <w:r w:rsidRPr="0015340B"/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2628000" cy="1889431"/>
                                  <wp:docPr id="2140363571" name="Picture 2140363571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rod1bot.jpg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000" cy="1889431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423F0" w:rsidRPr="00E41E25" w14:paraId="11594753" w14:textId="77777777" w:rsidTr="008555E7">
        <w:trPr>
          <w:trHeight w:val="546"/>
        </w:trPr>
        <w:tc>
          <w:tcPr>
            <w:tcW w:w="15462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trHeight w:val="7572"/>
        </w:trPr>
        <w:tc>
          <w:tcPr>
            <w:tcW w:w="15462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99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 :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>  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proofErr w:type="gramEnd"/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  <w:tr w:rsidR="00523301" w:rsidRPr="00E41E25" w14:paraId="28505083" w14:textId="77777777" w:rsidTr="008555E7">
        <w:trPr>
          <w:gridBefore w:val="1"/>
          <w:gridAfter w:val="1"/>
          <w:wBefore w:w="112" w:type="dxa"/>
          <w:wAfter w:w="6" w:type="dxa"/>
          <w:trHeight w:val="546"/>
        </w:trPr>
        <w:tc>
          <w:tcPr>
            <w:tcW w:w="15344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T3_ATE CHROMA_</w:t>
            </w:r>
            <w:proofErr w:type="gramStart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  <w:proofErr w:type="gramEnd"/>
          </w:p>
        </w:tc>
      </w:tr>
      <w:tr w:rsidR="00FE151B" w:rsidRPr="00E41E25" w14:paraId="45732A13" w14:textId="77777777" w:rsidTr="008555E7">
        <w:tblPrEx>
          <w:tblCellMar>
            <w:left w:w="28" w:type="dxa"/>
            <w:right w:w="28" w:type="dxa"/>
          </w:tblCellMar>
        </w:tblPrEx>
        <w:trPr>
          <w:gridBefore w:val="1"/>
          <w:gridAfter w:val="2"/>
          <w:wBefore w:w="112" w:type="dxa"/>
          <w:wAfter w:w="45" w:type="dxa"/>
          <w:trHeight w:val="2428"/>
        </w:trPr>
        <w:tc>
          <w:tcPr>
            <w:tcW w:w="3829" w:type="dxa"/>
            <w:gridSpan w:val="4"/>
            <w:tcBorders>
              <w:top w:val="single" w:sz="12" w:space="0" w:color="auto"/>
            </w:tcBorders>
            <w:vAlign w:val="center"/>
          </w:tcPr>
          <w:p w14:paraId="309F1644" w14:textId="1977BBD9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</w:r>
            <w:r w:rsidR="000D3DF5">
              <w:rPr>
                <w:rFonts w:ascii="微軟正黑體" w:eastAsia="微軟正黑體" w:hAnsi="微軟正黑體" w:hint="eastAsia"/>
              </w:rPr>
            </w:r>
            <w:r w:rsidRPr="00204D29">
              <w:rPr>
                <w:rFonts w:ascii="微軟正黑體" w:eastAsia="微軟正黑體" w:hAnsi="微軟正黑體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088319"/>
                  <wp:docPr id="2140363572" name="Picture 21403635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33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0883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2260CE3" w14:textId="1CCAC89B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532172"/>
                  <wp:docPr id="2140363573" name="Picture 21403635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-00943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5321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8C946AA" w14:textId="2A7E9F8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647190"/>
                  <wp:docPr id="2140363574" name="Picture 21403635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0220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471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0CA8DEAC" w14:textId="56BAC0E1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</w:r>
            <w:r>
              <w:rPr>
                <w:rFonts w:ascii="微軟正黑體" w:eastAsia="微軟正黑體" w:hAnsi="微軟正黑體" w:hint="eastAsia"/>
              </w:rPr>
            </w:r>
            <w:r w:rsidRPr="005260E2">
              <w:rPr>
                <w:rFonts w:ascii="微軟正黑體" w:eastAsia="微軟正黑體" w:hAnsi="微軟正黑體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1640121"/>
                  <wp:docPr id="2140363575" name="Picture 21403635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-00221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6401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151B" w:rsidRPr="00E41E25" w14:paraId="08F20F77" w14:textId="77777777" w:rsidTr="008555E7">
        <w:trPr>
          <w:gridBefore w:val="1"/>
          <w:gridAfter w:val="2"/>
          <w:wBefore w:w="112" w:type="dxa"/>
          <w:wAfter w:w="45" w:type="dxa"/>
          <w:trHeight w:val="227"/>
        </w:trPr>
        <w:tc>
          <w:tcPr>
            <w:tcW w:w="825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L-00934</w:t>
            </w:r>
            <w:r w:rsidR="000D3DF5">
              <w:rPr>
                <w:rFonts w:ascii="微軟正黑體" w:eastAsia="微軟正黑體" w:hAnsi="微軟正黑體" w:cs="Arial" w:hint="eastAsia"/>
                <w:color w:val="000000"/>
                <w:szCs w:val="24"/>
              </w:rPr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</w:r>
          </w:p>
        </w:tc>
        <w:tc>
          <w:tcPr>
            <w:tcW w:w="718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L-00937</w:t>
            </w:r>
            <w:r w:rsidR="00D42723">
              <w:rPr>
                <w:rFonts w:ascii="微軟正黑體" w:eastAsia="微軟正黑體" w:hAnsi="微軟正黑體" w:cs="Arial" w:hint="eastAsia"/>
                <w:color w:val="000000"/>
                <w:szCs w:val="24"/>
              </w:rPr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</w:r>
          </w:p>
        </w:tc>
        <w:tc>
          <w:tcPr>
            <w:tcW w:w="840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9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22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S-00220</w:t>
            </w:r>
            <w:r w:rsidR="00D42723">
              <w:rPr>
                <w:rFonts w:ascii="微軟正黑體" w:eastAsia="微軟正黑體" w:hAnsi="微軟正黑體" w:cs="Arial" w:hint="eastAsia"/>
                <w:color w:val="000000"/>
                <w:szCs w:val="24"/>
              </w:rPr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</w:r>
          </w:p>
        </w:tc>
        <w:tc>
          <w:tcPr>
            <w:tcW w:w="840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7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00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S-00221</w:t>
            </w:r>
            <w:r w:rsidR="00D42723">
              <w:rPr>
                <w:rFonts w:ascii="微軟正黑體" w:eastAsia="微軟正黑體" w:hAnsi="微軟正黑體" w:cs="Arial" w:hint="eastAsia"/>
                <w:color w:val="000000"/>
                <w:szCs w:val="24"/>
              </w:rPr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</w:r>
          </w:p>
        </w:tc>
        <w:tc>
          <w:tcPr>
            <w:tcW w:w="840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07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</w:tr>
      <w:tr w:rsidR="00FE151B" w:rsidRPr="00E41E25" w14:paraId="4DF1E949" w14:textId="77777777" w:rsidTr="008555E7">
        <w:trPr>
          <w:gridBefore w:val="1"/>
          <w:gridAfter w:val="2"/>
          <w:wBefore w:w="112" w:type="dxa"/>
          <w:wAfter w:w="45" w:type="dxa"/>
          <w:trHeight w:val="227"/>
        </w:trPr>
        <w:tc>
          <w:tcPr>
            <w:tcW w:w="825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Power YT-1.25 TB-3.5-8 20</w:t>
            </w:r>
            <w:r w:rsidR="000D3DF5">
              <w:rPr>
                <w:rFonts w:ascii="微軟正黑體" w:hAnsi="微軟正黑體" w:cs="Arial" w:hint="eastAsia"/>
                <w:bCs/>
                <w:szCs w:val="24"/>
              </w:rPr>
            </w:r>
            <w:r w:rsidRPr="001064D6">
              <w:rPr>
                <w:rFonts w:ascii="微軟正黑體" w:hAnsi="微軟正黑體" w:cs="Arial"/>
                <w:bCs/>
                <w:szCs w:val="24"/>
              </w:rPr>
            </w:r>
          </w:p>
        </w:tc>
        <w:tc>
          <w:tcPr>
            <w:tcW w:w="830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Power BoxHeader-M-2x4 YT-1.25 20</w:t>
            </w:r>
          </w:p>
        </w:tc>
        <w:tc>
          <w:tcPr>
            <w:tcW w:w="829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PWR-015-LVD-12-OF Sample</w:t>
            </w:r>
            <w:r w:rsidR="00D42723">
              <w:rPr>
                <w:rFonts w:ascii="微軟正黑體" w:hAnsi="微軟正黑體" w:cs="Arial" w:hint="eastAsia"/>
                <w:bCs/>
                <w:szCs w:val="24"/>
              </w:rPr>
            </w:r>
            <w:r w:rsidRPr="001064D6">
              <w:rPr>
                <w:rFonts w:ascii="微軟正黑體" w:hAnsi="微軟正黑體" w:cs="Arial"/>
                <w:bCs/>
                <w:szCs w:val="24"/>
              </w:rPr>
            </w:r>
          </w:p>
        </w:tc>
        <w:tc>
          <w:tcPr>
            <w:tcW w:w="953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47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PWR-015-HVD-12-OF Sample</w:t>
            </w:r>
            <w:r w:rsidR="00D42723">
              <w:rPr>
                <w:rFonts w:ascii="微軟正黑體" w:eastAsia="微軟正黑體" w:hAnsi="微軟正黑體" w:hint="eastAsia"/>
                <w:szCs w:val="24"/>
              </w:rPr>
            </w:r>
            <w:r w:rsidRPr="00A93506">
              <w:rPr>
                <w:rFonts w:ascii="微軟正黑體" w:eastAsia="微軟正黑體" w:hAnsi="微軟正黑體"/>
                <w:szCs w:val="24"/>
              </w:rPr>
            </w:r>
          </w:p>
        </w:tc>
      </w:tr>
      <w:tr w:rsidR="00FE151B" w:rsidRPr="00E41E25" w14:paraId="5253CB23" w14:textId="77777777" w:rsidTr="008555E7">
        <w:tblPrEx>
          <w:tblCellMar>
            <w:left w:w="28" w:type="dxa"/>
            <w:right w:w="28" w:type="dxa"/>
          </w:tblCellMar>
        </w:tblPrEx>
        <w:trPr>
          <w:gridBefore w:val="1"/>
          <w:gridAfter w:val="1"/>
          <w:wBefore w:w="112" w:type="dxa"/>
          <w:wAfter w:w="6" w:type="dxa"/>
          <w:trHeight w:val="2525"/>
        </w:trPr>
        <w:tc>
          <w:tcPr>
            <w:tcW w:w="3829" w:type="dxa"/>
            <w:gridSpan w:val="4"/>
            <w:tcBorders>
              <w:top w:val="single" w:sz="12" w:space="0" w:color="auto"/>
            </w:tcBorders>
            <w:vAlign w:val="center"/>
          </w:tcPr>
          <w:p w14:paraId="548F7175" w14:textId="1D605519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</w:r>
            <w:r>
              <w:rPr>
                <w:rFonts w:ascii="微軟正黑體" w:eastAsia="微軟正黑體" w:hAnsi="微軟正黑體" w:hint="eastAsia"/>
                <w:noProof/>
              </w:rPr>
            </w:r>
            <w:r w:rsidRPr="005260E2">
              <w:rPr>
                <w:rFonts w:ascii="微軟正黑體" w:eastAsia="微軟正黑體" w:hAnsi="微軟正黑體"/>
                <w:noProof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02941" cy="1800000"/>
                  <wp:docPr id="2140363576" name="Picture 21403635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-00313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941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1E006A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11017D0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01270E1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5FB5233" w14:textId="77777777" w:rsidTr="008555E7">
        <w:trPr>
          <w:gridBefore w:val="1"/>
          <w:gridAfter w:val="1"/>
          <w:wBefore w:w="112" w:type="dxa"/>
          <w:wAfter w:w="6" w:type="dxa"/>
          <w:trHeight w:val="227"/>
        </w:trPr>
        <w:tc>
          <w:tcPr>
            <w:tcW w:w="825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N-00313</w:t>
            </w:r>
            <w:r>
              <w:rPr>
                <w:rFonts w:ascii="微軟正黑體" w:eastAsia="微軟正黑體" w:hAnsi="微軟正黑體" w:cs="Arial" w:hint="eastAsia"/>
                <w:color w:val="000000"/>
                <w:szCs w:val="24"/>
              </w:rPr>
            </w: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</w:r>
          </w:p>
        </w:tc>
        <w:tc>
          <w:tcPr>
            <w:tcW w:w="718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2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1FA896EB" w14:textId="77777777" w:rsidTr="008555E7">
        <w:trPr>
          <w:gridBefore w:val="1"/>
          <w:gridAfter w:val="1"/>
          <w:wBefore w:w="112" w:type="dxa"/>
          <w:wAfter w:w="6" w:type="dxa"/>
          <w:trHeight w:val="227"/>
        </w:trPr>
        <w:tc>
          <w:tcPr>
            <w:tcW w:w="825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>EDS-4000 PWR ATE治具</w:t>
            </w:r>
            <w:r>
              <w:rPr>
                <w:rFonts w:ascii="微軟正黑體" w:eastAsia="微軟正黑體" w:hAnsi="微軟正黑體" w:hint="eastAsia"/>
                <w:szCs w:val="24"/>
              </w:rPr>
            </w:r>
            <w:r w:rsidRPr="00666C38">
              <w:rPr>
                <w:rFonts w:ascii="微軟正黑體" w:eastAsia="微軟正黑體" w:hAnsi="微軟正黑體"/>
                <w:szCs w:val="24"/>
              </w:rPr>
            </w:r>
          </w:p>
        </w:tc>
        <w:tc>
          <w:tcPr>
            <w:tcW w:w="830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008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86" w:type="dxa"/>
            <w:gridSpan w:val="4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28E21D65" w14:textId="77777777" w:rsidR="008555E7" w:rsidRDefault="008555E7"/>
    <w:tbl>
      <w:tblPr>
        <w:tblW w:w="15305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5"/>
      </w:tblGrid>
      <w:tr w:rsidR="009D7146" w:rsidRPr="00E41E25" w14:paraId="27CA9444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br w:type="page"/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0B11362F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7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50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L-00937</w:t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5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L-00937</w:t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60612D3C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50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</w:t>
                                  </w:r>
                                  <w:proofErr w:type="spellEnd"/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proofErr w:type="spell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proofErr w:type="spellEnd"/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C5D8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/>
                                  <w:proofErr w:type="spellStart"/>
                                  <w:r w:rsidRPr="0015340B"/>
                                  <w:r/>
                                  <w:proofErr w:type="spellEnd"/>
                                  <w:r w:rsidRPr="0015340B"/>
                                  <w:r>
                                    <w:drawing>
                                      <wp:inline xmlns:pic="http://schemas.openxmlformats.org/drawingml/2006/picture">
                                        <wp:extent cx="2628000" cy="1889431"/>
                                        <wp:docPr id="2140363577" name="Picture 2140363577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rod1bot.jpg"/>
                                                <pic:cNvPicPr/>
                                              </pic:nvPicPr>
                                              <pic:blipFill>
                                                <a:blip r:embed="rId6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28000" cy="1889431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/>
                            <w:proofErr w:type="spellStart"/>
                            <w:r w:rsidRPr="0015340B"/>
                            <w:r/>
                            <w:proofErr w:type="spellEnd"/>
                            <w:r w:rsidRPr="0015340B"/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2628000" cy="1889431"/>
                                  <wp:docPr id="2140363578" name="Picture 2140363578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rod1bot.jpg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000" cy="1889431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D7146" w:rsidRPr="00E41E25" w14:paraId="5768EA26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br w:type="page"/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margin" w:tblpY="1"/>
              <w:tblOverlap w:val="never"/>
              <w:tblW w:w="15241" w:type="dxa"/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9D7146" w:rsidRPr="009732DC" w14:paraId="76DAA90C" w14:textId="77777777" w:rsidTr="009D7146">
              <w:trPr>
                <w:trHeight w:val="315"/>
              </w:trPr>
              <w:tc>
                <w:tcPr>
                  <w:tcW w:w="15241" w:type="dxa"/>
                  <w:shd w:val="clear" w:color="auto" w:fill="FFFFFF" w:themeFill="background1"/>
                </w:tcPr>
                <w:tbl>
                  <w:tblPr>
                    <w:tblpPr w:leftFromText="180" w:rightFromText="180" w:vertAnchor="text" w:horzAnchor="page" w:tblpX="11371" w:tblpY="3973"/>
                    <w:tblOverlap w:val="never"/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9D7146" w:rsidRPr="009D7146" w14:paraId="5C8EF128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6EEB866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2876406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72C6751A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9263909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F15248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9D7146" w:rsidRPr="009D7146" w14:paraId="3AEE744F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A66F5BF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9" behindDoc="0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836951812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6085E6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/>
                                        <w:proofErr w:type="spellStart"/>
                                        <w:r w:rsidRPr="0015340B"/>
                                        <w:r/>
                                        <w:proofErr w:type="spellEnd"/>
                                        <w:r w:rsidRPr="0015340B"/>
                                        <w:r>
                                          <w:drawing>
                                            <wp:inline xmlns:pic="http://schemas.openxmlformats.org/drawingml/2006/picture">
                                              <wp:extent cx="2628000" cy="1889431"/>
                                              <wp:docPr id="2140363579" name="Picture 2140363579"/>
                                              <wp:cNvGraphicFramePr>
                                                <a:graphicFrameLocks noChangeAspect="1"/>
                                              </wp:cNvGraphicFramePr>
                                              <a:graphic>
                                                <a:graphicData uri="http://schemas.openxmlformats.org/drawingml/2006/picture">
                                                  <pic:pic>
                                                    <pic:nvPicPr>
                                                      <pic:cNvPr id="0" name="prod1bot.jpg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66"/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2628000" cy="1889431"/>
                                                      </a:xfrm>
                                                      <a:prstGeom prst="rect"/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556085E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/>
                                  <w:proofErr w:type="spellStart"/>
                                  <w:r w:rsidRPr="0015340B"/>
                                  <w:r/>
                                  <w:proofErr w:type="spellEnd"/>
                                  <w:r w:rsidRPr="0015340B"/>
                                  <w:r>
                                    <w:drawing>
                                      <wp:inline xmlns:a="http://schemas.openxmlformats.org/drawingml/2006/main" xmlns:pic="http://schemas.openxmlformats.org/drawingml/2006/picture">
                                        <wp:extent cx="2628000" cy="1889431"/>
                                        <wp:docPr id="2140363580" name="Picture 2140363580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rod1bot.jpg"/>
                                                <pic:cNvPicPr/>
                                              </pic:nvPicPr>
                                              <pic:blipFill>
                                                <a:blip r:embed="rId6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28000" cy="1889431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06860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proofErr w:type="spell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Vout</w:t>
                                        </w:r>
                                        <w:proofErr w:type="spell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proofErr w:type="gramStart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proofErr w:type="gramEnd"/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proofErr w:type="spell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5604093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270281224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69243558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4555030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3723B7E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654917512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6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7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8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9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50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L-00937</w:t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L-00937</w:t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235559545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L-00934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Arial" w:hint="eastAsia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</w:r>
                                        <w:r w:rsidR="0084773B">
                                          <w:rPr>
                                            <w:rFonts w:ascii="微軟正黑體" w:eastAsia="微軟正黑體" w:hAnsi="微軟正黑體" w:cs="Arial" w:hint="eastAsia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</w: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L-00934</w:t>
                                  </w:r>
                                  <w:r>
                                    <w:rPr>
                                      <w:rFonts w:ascii="微軟正黑體" w:eastAsia="微軟正黑體" w:hAnsi="微軟正黑體" w:cs="Arial" w:hint="eastAsia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r>
                                  <w:r w:rsidR="0084773B">
                                    <w:rPr>
                                      <w:rFonts w:ascii="微軟正黑體" w:eastAsia="微軟正黑體" w:hAnsi="微軟正黑體" w:cs="Arial" w:hint="eastAsia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3EB22640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1141679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50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0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1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2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3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823362949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271433388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6119857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845864258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 w14:paraId="32F53FE5" w14:textId="77777777" w:rsidR="009D7146" w:rsidRDefault="009D7146"/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E93CF3" w:rsidRPr="00E41E25" w14:paraId="5D6FFFF5" w14:textId="77777777" w:rsidTr="009D7146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proofErr w:type="gramStart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</w:t>
                                  </w:r>
                                  <w:proofErr w:type="gramEnd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</w:t>
                                  </w:r>
                                  <w:proofErr w:type="gramStart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待測物序號刷入</w:t>
                                  </w:r>
                                  <w:proofErr w:type="gramEnd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</w:t>
                                  </w:r>
                                  <w:proofErr w:type="gramStart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該工單</w:t>
                                  </w:r>
                                  <w:proofErr w:type="gramEnd"/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proofErr w:type="gramStart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proofErr w:type="gramEnd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proofErr w:type="gramStart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proofErr w:type="gramEnd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proofErr w:type="gramStart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proofErr w:type="gramEnd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86EBC7" w14:textId="77777777" w:rsidR="00523301" w:rsidRPr="00E41E25" w:rsidRDefault="00523301" w:rsidP="00523301">
      <w:pPr>
        <w:rPr>
          <w:rFonts w:asciiTheme="minorHAnsi" w:eastAsia="微軟正黑體" w:hAnsiTheme="minorHAnsi" w:cstheme="minorHAnsi"/>
          <w:szCs w:val="24"/>
        </w:rPr>
      </w:pPr>
    </w:p>
    <w:p w14:paraId="51DAEE67" w14:textId="77777777" w:rsidR="00523301" w:rsidRPr="00E41E25" w:rsidRDefault="00523301" w:rsidP="00523301">
      <w:pPr>
        <w:rPr>
          <w:rFonts w:asciiTheme="minorHAnsi" w:eastAsia="微軟正黑體" w:hAnsiTheme="minorHAnsi" w:cstheme="minorHAnsi"/>
        </w:rPr>
      </w:pPr>
    </w:p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645BBA" w:rsidRPr="00E41E25" w14:paraId="2071EAFB" w14:textId="77777777" w:rsidTr="004C013C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1AF41262" w14:textId="7CCAC206" w:rsidR="00645BBA" w:rsidRPr="00E41E25" w:rsidRDefault="00645BBA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br w:type="page"/>
            </w:r>
            <w:bookmarkStart w:id="57" w:name="_Toc50389661"/>
            <w:bookmarkStart w:id="58" w:name="_Toc50389710"/>
            <w:bookmarkStart w:id="59" w:name="_Toc50390930"/>
            <w:bookmarkStart w:id="60" w:name="_Toc61527348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貼紙黏貼作業</w:t>
            </w:r>
            <w:bookmarkEnd w:id="57"/>
            <w:bookmarkEnd w:id="58"/>
            <w:bookmarkEnd w:id="59"/>
            <w:bookmarkEnd w:id="60"/>
          </w:p>
        </w:tc>
      </w:tr>
      <w:tr w:rsidR="00645BBA" w:rsidRPr="00E41E25" w14:paraId="2187E0A4" w14:textId="77777777" w:rsidTr="004C013C">
        <w:trPr>
          <w:trHeight w:val="7699"/>
        </w:trPr>
        <w:tc>
          <w:tcPr>
            <w:tcW w:w="15348" w:type="dxa"/>
          </w:tcPr>
          <w:p w14:paraId="4D506D8F" w14:textId="45A940E0" w:rsidR="00B10DEE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4D3376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/>
                                  <w:proofErr w:type="spellStart"/>
                                  <w:r w:rsidRPr="0015340B"/>
                                  <w:r/>
                                  <w:proofErr w:type="spellEnd"/>
                                  <w:r w:rsidRPr="0015340B"/>
                                  <w:r>
                                    <w:drawing>
                                      <wp:inline xmlns:pic="http://schemas.openxmlformats.org/drawingml/2006/picture">
                                        <wp:extent cx="2628000" cy="1889431"/>
                                        <wp:docPr id="2140363581" name="Picture 2140363581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rod1bot.jpg"/>
                                                <pic:cNvPicPr/>
                                              </pic:nvPicPr>
                                              <pic:blipFill>
                                                <a:blip r:embed="rId6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28000" cy="1889431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5F4D3376" w14:textId="77777777" w:rsidR="005743EC" w:rsidRDefault="005743EC" w:rsidP="005743EC">
                            <w:pPr>
                              <w:jc w:val="center"/>
                            </w:pPr>
                            <w:r w:rsidRPr="0015340B"/>
                            <w:proofErr w:type="spellStart"/>
                            <w:r w:rsidRPr="0015340B"/>
                            <w:r/>
                            <w:proofErr w:type="spellEnd"/>
                            <w:r w:rsidRPr="0015340B"/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2628000" cy="1889431"/>
                                  <wp:docPr id="2140363582" name="Picture 2140363582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rod1bot.jpg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000" cy="1889431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395F7E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</w:t>
                                    </w: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  <w:r w:rsidR="006A34CA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22014C18" wp14:editId="4C782390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3767455</wp:posOffset>
                      </wp:positionV>
                      <wp:extent cx="4933315" cy="924560"/>
                      <wp:effectExtent l="0" t="0" r="19685" b="27940"/>
                      <wp:wrapSquare wrapText="bothSides"/>
                      <wp:docPr id="160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315" cy="924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8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4"/>
                                    <w:gridCol w:w="1843"/>
                                    <w:gridCol w:w="4910"/>
                                  </w:tblGrid>
                                  <w:tr w:rsidR="00645BBA" w14:paraId="4D3D3EDF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8E03B3E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編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0D4D891A" w14:textId="77777777" w:rsidR="00645BBA" w:rsidRDefault="00645BBA">
                                        <w:proofErr w:type="gramStart"/>
                                        <w:r>
                                          <w:rPr>
                                            <w:rFonts w:hint="eastAsia"/>
                                          </w:rPr>
                                          <w:t>料</w:t>
                                        </w:r>
                                        <w:r>
                                          <w:t>號</w:t>
                                        </w:r>
                                        <w:proofErr w:type="gramEnd"/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72915A2C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品</w:t>
                                        </w:r>
                                        <w:r>
                                          <w:t>名</w:t>
                                        </w:r>
                                      </w:p>
                                    </w:tc>
                                  </w:tr>
                                  <w:tr w:rsidR="00645BBA" w14:paraId="7AB43881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41A1D8A3" w14:textId="77777777" w:rsidR="00645BBA" w:rsidRDefault="00645BB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900C711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12</w:t>
                                        </w:r>
                                        <w:r>
                                          <w:t>01xxxxxxxx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tbl>
                                        <w:tblPr>
                                          <w:tblW w:w="0" w:type="auto"/>
                                          <w:tblCellSpacing w:w="0" w:type="dxa"/>
                                          <w:shd w:val="clear" w:color="auto" w:fill="FFFFFF"/>
                                          <w:tblCellMar>
                                            <w:top w:w="15" w:type="dxa"/>
                                            <w:left w:w="15" w:type="dxa"/>
                                            <w:bottom w:w="15" w:type="dxa"/>
                                            <w:right w:w="15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37"/>
                                        </w:tblGrid>
                                        <w:tr w:rsidR="00645BBA" w:rsidRPr="0059677C" w14:paraId="230F5981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0" w:type="auto"/>
                                              <w:shd w:val="clear" w:color="auto" w:fill="FFFFFF"/>
                                              <w:vAlign w:val="center"/>
                                              <w:hideMark/>
                                            </w:tcPr>
                                            <w:tbl>
                                              <w:tblPr>
                                                <w:tblW w:w="5000" w:type="pct"/>
                                                <w:tblCellSpacing w:w="0" w:type="dxa"/>
                                                <w:tblCellMar>
                                                  <w:left w:w="0" w:type="dxa"/>
                                                  <w:right w:w="0" w:type="dxa"/>
                                                </w:tblCellMar>
                                                <w:tblLook w:val="04A0" w:firstRow="1" w:lastRow="0" w:firstColumn="1" w:lastColumn="0" w:noHBand="0" w:noVBand="1"/>
                                              </w:tblPr>
                                              <w:tblGrid>
                                                <w:gridCol w:w="2607"/>
                                              </w:tblGrid>
                                              <w:tr w:rsidR="00645BBA" w:rsidRPr="0059677C" w14:paraId="4D58273E" w14:textId="77777777" w:rsidTr="0010711E">
                                                <w:trPr>
                                                  <w:tblCellSpacing w:w="0" w:type="dxa"/>
                                                </w:trPr>
                                                <w:tc>
                                                  <w:tcPr>
                                                    <w:tcW w:w="5000" w:type="pct"/>
                                                    <w:hideMark/>
                                                  </w:tcPr>
                                                  <w:p w14:paraId="2DE1DFEC" w14:textId="77777777" w:rsidR="00645BBA" w:rsidRPr="0059677C" w:rsidRDefault="00645BBA" w:rsidP="0010711E">
                                                    <w:pPr>
                                                      <w:widowControl/>
                                                    </w:pPr>
                                                    <w:r w:rsidRPr="0059677C">
                                                      <w:t>Label/Blank 3M7816/30x8</w:t>
                                                    </w:r>
                                                  </w:p>
                                                </w:tc>
                                              </w:tr>
                                            </w:tbl>
                                            <w:p w14:paraId="49E64C71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1EE96429" w14:textId="77777777" w:rsidR="00645BBA" w:rsidRDefault="00645BBA"/>
                                    </w:tc>
                                  </w:tr>
                                  <w:tr w:rsidR="006A34CA" w14:paraId="40CDEB3E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DF520C8" w14:textId="36C6834A" w:rsidR="006A34CA" w:rsidRDefault="006A34C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FF779AF" w14:textId="4F1E712F" w:rsidR="006A34CA" w:rsidRDefault="006A34CA">
                                        <w:r>
                                          <w:rPr>
                                            <w:rFonts w:hint="eastAsia"/>
                                          </w:rPr>
                                          <w:t>3093xxxxxxxx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54043764" w14:textId="6F390AA2" w:rsidR="006A34CA" w:rsidRPr="0059677C" w:rsidRDefault="00743281" w:rsidP="0010711E">
                                        <w:pPr>
                                          <w:widowControl/>
                                        </w:pPr>
                                        <w:r w:rsidRPr="00743281">
                                          <w:t>MODL BOM 3M7818/30X8 PWR label</w:t>
                                        </w:r>
                                      </w:p>
                                    </w:tc>
                                  </w:tr>
                                </w:tbl>
                                <w:p w14:paraId="6EE8B53B" w14:textId="77777777" w:rsidR="00645BBA" w:rsidRDefault="00645BBA" w:rsidP="00645BB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4C18" id="_x0000_s1337" type="#_x0000_t202" style="position:absolute;margin-left:371.2pt;margin-top:296.65pt;width:388.45pt;height:72.8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">
                      <v:textbo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843"/>
                              <w:gridCol w:w="4910"/>
                            </w:tblGrid>
                            <w:tr w:rsidR="00645BBA" w14:paraId="4D3D3EDF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8E03B3E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編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D4D891A" w14:textId="77777777" w:rsidR="00645BBA" w:rsidRDefault="00645BBA">
                                  <w:proofErr w:type="gramStart"/>
                                  <w:r>
                                    <w:rPr>
                                      <w:rFonts w:hint="eastAsia"/>
                                    </w:rPr>
                                    <w:t>料</w:t>
                                  </w:r>
                                  <w:r>
                                    <w:t>號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72915A2C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品</w:t>
                                  </w:r>
                                  <w:r>
                                    <w:t>名</w:t>
                                  </w:r>
                                </w:p>
                              </w:tc>
                            </w:tr>
                            <w:tr w:rsidR="00645BBA" w14:paraId="7AB43881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41A1D8A3" w14:textId="77777777" w:rsidR="00645BBA" w:rsidRDefault="00645BB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900C711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01xxxxxxxx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tbl>
                                  <w:tblPr>
                                    <w:tblW w:w="0" w:type="auto"/>
                                    <w:tblCellSpacing w:w="0" w:type="dxa"/>
                                    <w:shd w:val="clear" w:color="auto" w:fill="FFFFFF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37"/>
                                  </w:tblGrid>
                                  <w:tr w:rsidR="00645BBA" w:rsidRPr="0059677C" w14:paraId="230F5981" w14:textId="77777777" w:rsidTr="0010711E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shd w:val="clear" w:color="auto" w:fill="FFFFFF"/>
                                        <w:vAlign w:val="center"/>
                                        <w:hideMark/>
                                      </w:tcPr>
                                      <w:tbl>
                                        <w:tblPr>
                                          <w:tblW w:w="5000" w:type="pct"/>
                                          <w:tblCellSpacing w:w="0" w:type="dxa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07"/>
                                        </w:tblGrid>
                                        <w:tr w:rsidR="00645BBA" w:rsidRPr="0059677C" w14:paraId="4D58273E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5000" w:type="pct"/>
                                              <w:hideMark/>
                                            </w:tcPr>
                                            <w:p w14:paraId="2DE1DFEC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  <w:r w:rsidRPr="0059677C">
                                                <w:t>Label/Blank 3M7816/30x8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49E64C71" w14:textId="77777777" w:rsidR="00645BBA" w:rsidRPr="0059677C" w:rsidRDefault="00645BBA" w:rsidP="0010711E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1EE96429" w14:textId="77777777" w:rsidR="00645BBA" w:rsidRDefault="00645BBA"/>
                              </w:tc>
                            </w:tr>
                            <w:tr w:rsidR="006A34CA" w14:paraId="40CDEB3E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DF520C8" w14:textId="36C6834A" w:rsidR="006A34CA" w:rsidRDefault="006A34C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FF779AF" w14:textId="4F1E712F" w:rsidR="006A34CA" w:rsidRDefault="006A34CA">
                                  <w:r>
                                    <w:rPr>
                                      <w:rFonts w:hint="eastAsia"/>
                                    </w:rPr>
                                    <w:t>3093xxxxxxxx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54043764" w14:textId="6F390AA2" w:rsidR="006A34CA" w:rsidRPr="0059677C" w:rsidRDefault="00743281" w:rsidP="0010711E">
                                  <w:pPr>
                                    <w:widowControl/>
                                  </w:pPr>
                                  <w:r w:rsidRPr="00743281">
                                    <w:t>MODL BOM 3M7818/30X8 PWR label</w:t>
                                  </w:r>
                                </w:p>
                              </w:tc>
                            </w:tr>
                          </w:tbl>
                          <w:p w14:paraId="6EE8B53B" w14:textId="77777777" w:rsidR="00645BBA" w:rsidRDefault="00645BBA" w:rsidP="00645BB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CB1057" w:rsidRPr="00E41E25" w14:paraId="2BD7A9F8" w14:textId="77777777" w:rsidTr="005C6FA6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032B3688" w14:textId="77777777" w:rsidR="00CB1057" w:rsidRPr="00E41E25" w:rsidRDefault="00CB1057" w:rsidP="009D7146">
            <w:pPr>
              <w:pStyle w:val="1"/>
              <w:numPr>
                <w:ilvl w:val="0"/>
                <w:numId w:val="10"/>
              </w:numPr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包裝作業</w:t>
            </w:r>
          </w:p>
        </w:tc>
      </w:tr>
      <w:tr w:rsidR="00CB1057" w:rsidRPr="00E41E25" w14:paraId="35575839" w14:textId="77777777" w:rsidTr="005C6FA6">
        <w:trPr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0BA0602A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</w:t>
            </w:r>
            <w:proofErr w:type="gramStart"/>
            <w:r w:rsidRPr="00E41E25">
              <w:rPr>
                <w:rFonts w:asciiTheme="minorHAnsi" w:eastAsia="微軟正黑體" w:hAnsiTheme="minorHAnsi" w:cstheme="minorHAnsi"/>
              </w:rPr>
              <w:t>折好貼</w:t>
            </w:r>
            <w:proofErr w:type="gramEnd"/>
            <w:r w:rsidRPr="00E41E25">
              <w:rPr>
                <w:rFonts w:asciiTheme="minorHAnsi" w:eastAsia="微軟正黑體" w:hAnsiTheme="minorHAnsi" w:cstheme="minorHAnsi"/>
              </w:rPr>
              <w:t>上膠帶</w:t>
            </w:r>
          </w:p>
          <w:p w14:paraId="14845FAE" w14:textId="00F8FE64" w:rsidR="00B10DEE" w:rsidRPr="00B10DEE" w:rsidRDefault="005743EC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65626073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8D6E6" w14:textId="77777777" w:rsidR="005743EC" w:rsidRPr="005743EC" w:rsidRDefault="005743EC" w:rsidP="005743EC">
                                  <w:pPr>
                                    <w:jc w:val="center"/>
                                  </w:pPr>
                                  <w:r w:rsidRPr="005743EC"/>
                                  <w:proofErr w:type="spellStart"/>
                                  <w:r w:rsidRPr="005743EC"/>
                                  <w:proofErr w:type="spellEnd"/>
                                  <w:r w:rsidRPr="005743EC"/>
                                  <w:r>
                                    <w:drawing>
                                      <wp:inline xmlns:pic="http://schemas.openxmlformats.org/drawingml/2006/picture">
                                        <wp:extent cx="2628000" cy="1889431"/>
                                        <wp:docPr id="2140363583" name="Picture 2140363583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>
                                              <pic:nvPicPr>
                                                <pic:cNvPr id="0" name="prod1bot.jpg"/>
                                                <pic:cNvPicPr/>
                                              </pic:nvPicPr>
                                              <pic:blipFill>
                                                <a:blip r:embed="rId6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628000" cy="1889431"/>
                                                </a:xfrm>
                                                <a:prstGeom prst="rect"/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338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" filled="f" stroked="f" strokeweight=".5pt">
                      <v:textbox>
                        <w:txbxContent>
                          <w:p w14:paraId="1118D6E6" w14:textId="77777777" w:rsidR="005743EC" w:rsidRPr="005743EC" w:rsidRDefault="005743EC" w:rsidP="005743EC">
                            <w:pPr>
                              <w:jc w:val="center"/>
                            </w:pPr>
                            <w:r w:rsidRPr="005743EC"/>
                            <w:proofErr w:type="spellStart"/>
                            <w:r w:rsidRPr="005743EC"/>
                            <w:proofErr w:type="spellEnd"/>
                            <w:r w:rsidRPr="005743EC"/>
                            <w:r>
                              <w:drawing>
                                <wp:inline xmlns:a="http://schemas.openxmlformats.org/drawingml/2006/main" xmlns:pic="http://schemas.openxmlformats.org/drawingml/2006/picture">
                                  <wp:extent cx="2628000" cy="1889431"/>
                                  <wp:docPr id="2140363584" name="Picture 2140363584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prod1bot.jpg"/>
                                          <pic:cNvPicPr/>
                                        </pic:nvPicPr>
                                        <pic:blipFill>
                                          <a:blip r:embed="rId6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28000" cy="1889431"/>
                                          </a:xfrm>
                                          <a:prstGeom prst="rect"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7E064D1A">
                      <wp:simplePos x="0" y="0"/>
                      <wp:positionH relativeFrom="column">
                        <wp:posOffset>755802</wp:posOffset>
                      </wp:positionH>
                      <wp:positionV relativeFrom="paragraph">
                        <wp:posOffset>718947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05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5758" id="群組 288" o:spid="_x0000_s1026" style="position:absolute;margin-left:59.5pt;margin-top:56.6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DUdmdg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06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07" o:title="" recolor="t" rotate="t" type="tile"/>
                      </v:rect>
                    </v:group>
                  </w:pict>
                </mc:Fallback>
              </mc:AlternateContent>
            </w:r>
            <w:r w:rsidR="004C013C"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6" behindDoc="0" locked="0" layoutInCell="1" allowOverlap="1" wp14:anchorId="2E7B45E9" wp14:editId="67AB83D6">
                  <wp:simplePos x="0" y="0"/>
                  <wp:positionH relativeFrom="column">
                    <wp:posOffset>6149340</wp:posOffset>
                  </wp:positionH>
                  <wp:positionV relativeFrom="paragraph">
                    <wp:posOffset>229870</wp:posOffset>
                  </wp:positionV>
                  <wp:extent cx="2190750" cy="2961005"/>
                  <wp:effectExtent l="0" t="4128" r="0" b="0"/>
                  <wp:wrapNone/>
                  <wp:docPr id="1042826250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075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C8C946B" w14:textId="77777777" w:rsidR="00CB1057" w:rsidRPr="00E41E25" w:rsidRDefault="00CB1057" w:rsidP="004C013C">
      <w:pPr>
        <w:rPr>
          <w:rFonts w:asciiTheme="minorHAnsi" w:eastAsia="微軟正黑體" w:hAnsiTheme="minorHAnsi" w:cstheme="minorHAnsi"/>
        </w:rPr>
      </w:pPr>
    </w:p>
    <w:sectPr w:rsidR="00CB1057" w:rsidRPr="00E41E25" w:rsidSect="00BD135E">
      <w:pgSz w:w="16840" w:h="11907" w:orient="landscape" w:code="9"/>
      <w:pgMar w:top="1077" w:right="851" w:bottom="851" w:left="851" w:header="851" w:footer="454" w:gutter="0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676C8" w14:textId="77777777" w:rsidR="003750C3" w:rsidRDefault="003750C3">
      <w:r>
        <w:separator/>
      </w:r>
    </w:p>
  </w:endnote>
  <w:endnote w:type="continuationSeparator" w:id="0">
    <w:p w14:paraId="221A327A" w14:textId="77777777" w:rsidR="003750C3" w:rsidRDefault="00375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TBD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</w:t>
          </w:r>
          <w:r w:rsidR="004C40E9">
            <w:rPr>
              <w:rFonts w:hint="eastAsia"/>
              <w:sz w:val="22"/>
            </w:rPr>
            <w:t>0</w:t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>23</w:t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>45</w:t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4F3DA" w14:textId="77777777" w:rsidR="003750C3" w:rsidRDefault="003750C3">
      <w:r>
        <w:rPr>
          <w:rFonts w:hint="eastAsia"/>
        </w:rPr>
        <w:separator/>
      </w:r>
    </w:p>
  </w:footnote>
  <w:footnote w:type="continuationSeparator" w:id="0">
    <w:p w14:paraId="6EA81E5D" w14:textId="77777777" w:rsidR="003750C3" w:rsidRDefault="003750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PT-G504 PWR Series 測試作業指導書</w:t>
          </w:r>
          <w:proofErr w:type="spellStart"/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</w:r>
          <w:proofErr w:type="spellEnd"/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CEE5" w14:textId="77777777" w:rsidR="00D86B20" w:rsidRDefault="00D86B20">
    <w:pPr>
      <w:pStyle w:val="a4"/>
      <w:jc w:val="both"/>
    </w:pPr>
  </w:p>
  <w:p w14:paraId="3048F531" w14:textId="77777777" w:rsidR="00D86B20" w:rsidRDefault="00D86B20">
    <w:pPr>
      <w:pStyle w:val="a4"/>
      <w:jc w:val="both"/>
    </w:pPr>
  </w:p>
  <w:p w14:paraId="79F33602" w14:textId="77777777" w:rsidR="00D86B20" w:rsidRDefault="00D86B20">
    <w:pPr>
      <w:pStyle w:val="a4"/>
      <w:jc w:val="both"/>
    </w:pPr>
  </w:p>
  <w:p w14:paraId="026BE96F" w14:textId="77777777" w:rsidR="00D86B20" w:rsidRDefault="00D86B20">
    <w:pPr>
      <w:pStyle w:val="a4"/>
      <w:jc w:val="both"/>
    </w:pPr>
  </w:p>
  <w:p w14:paraId="00E700CC" w14:textId="77777777" w:rsidR="00D86B20" w:rsidRDefault="00D86B20">
    <w:pPr>
      <w:pStyle w:val="a4"/>
      <w:jc w:val="both"/>
    </w:pPr>
  </w:p>
  <w:p w14:paraId="391651CD" w14:textId="77777777" w:rsidR="00D86B20" w:rsidRDefault="00D86B20">
    <w:pPr>
      <w:pStyle w:val="a4"/>
      <w:jc w:val="both"/>
    </w:pPr>
  </w:p>
  <w:p w14:paraId="284CFF15" w14:textId="77777777" w:rsidR="00D86B20" w:rsidRDefault="00D86B20">
    <w:pPr>
      <w:pStyle w:val="a4"/>
      <w:jc w:val="both"/>
    </w:pPr>
  </w:p>
  <w:p w14:paraId="2CE298A7" w14:textId="77777777" w:rsidR="00D86B20" w:rsidRDefault="00D86B20">
    <w:pPr>
      <w:pStyle w:val="a4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6353A00" wp14:editId="22FF08C3">
              <wp:simplePos x="0" y="0"/>
              <wp:positionH relativeFrom="column">
                <wp:posOffset>0</wp:posOffset>
              </wp:positionH>
              <wp:positionV relativeFrom="paragraph">
                <wp:posOffset>369570</wp:posOffset>
              </wp:positionV>
              <wp:extent cx="9719945" cy="0"/>
              <wp:effectExtent l="0" t="0" r="0" b="0"/>
              <wp:wrapNone/>
              <wp:docPr id="2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3416A" id="Line 5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.1pt" to="765.3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/GDkWNsAAAAHAQAADwAAAAAAAAAAAAAAAAAOBAAAZHJzL2Rvd25y&#10;ZXYueG1sUEsFBgAAAAAEAAQA8wAAABYFAAAAAA==&#10;" strokecolor="#b2b2b2" strokeweight="4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FFF6DC" wp14:editId="72AE1D7A">
              <wp:simplePos x="0" y="0"/>
              <wp:positionH relativeFrom="column">
                <wp:posOffset>-21590</wp:posOffset>
              </wp:positionH>
              <wp:positionV relativeFrom="paragraph">
                <wp:posOffset>308610</wp:posOffset>
              </wp:positionV>
              <wp:extent cx="9719945" cy="0"/>
              <wp:effectExtent l="0" t="0" r="0" b="0"/>
              <wp:wrapNone/>
              <wp:docPr id="1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40A7AD" id="Line 5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pt,24.3pt" to="763.6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" strokeweight="3pt"/>
          </w:pict>
        </mc:Fallback>
      </mc:AlternateContent>
    </w:r>
    <w:r>
      <w:rPr>
        <w:noProof/>
      </w:rPr>
      <w:drawing>
        <wp:inline distT="0" distB="0" distL="0" distR="0" wp14:anchorId="1CADBD12" wp14:editId="503B16CF">
          <wp:extent cx="1598295" cy="238760"/>
          <wp:effectExtent l="0" t="0" r="0" b="0"/>
          <wp:docPr id="71" name="圖片 71" descr="logo(1mm-3mm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6" descr="logo(1mm-3mm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8295" cy="23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5.emf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9.png"/><Relationship Id="rId97" Type="http://schemas.openxmlformats.org/officeDocument/2006/relationships/image" Target="media/image52.png"/><Relationship Id="rId104" Type="http://schemas.openxmlformats.org/officeDocument/2006/relationships/image" Target="media/image54.jpeg"/><Relationship Id="rId7" Type="http://schemas.openxmlformats.org/officeDocument/2006/relationships/settings" Target="settings.xml"/><Relationship Id="rId92" Type="http://schemas.openxmlformats.org/officeDocument/2006/relationships/image" Target="media/image51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8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36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57.png"/><Relationship Id="rId110" Type="http://schemas.openxmlformats.org/officeDocument/2006/relationships/theme" Target="theme/theme1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44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image" Target="media/image56.png"/><Relationship Id="rId105" Type="http://schemas.openxmlformats.org/officeDocument/2006/relationships/image" Target="media/image55.jpeg"/><Relationship Id="rId8" Type="http://schemas.openxmlformats.org/officeDocument/2006/relationships/webSettings" Target="webSettings.xml"/><Relationship Id="rId51" Type="http://schemas.openxmlformats.org/officeDocument/2006/relationships/image" Target="media/image31.png"/><Relationship Id="rId80" Type="http://schemas.openxmlformats.org/officeDocument/2006/relationships/image" Target="media/image590.png"/><Relationship Id="rId85" Type="http://schemas.openxmlformats.org/officeDocument/2006/relationships/image" Target="media/image46.jpeg"/><Relationship Id="rId93" Type="http://schemas.openxmlformats.org/officeDocument/2006/relationships/image" Target="media/image490.png"/><Relationship Id="rId98" Type="http://schemas.openxmlformats.org/officeDocument/2006/relationships/image" Target="media/image53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8.png"/><Relationship Id="rId103" Type="http://schemas.openxmlformats.org/officeDocument/2006/relationships/image" Target="media/image58.png"/><Relationship Id="rId108" Type="http://schemas.openxmlformats.org/officeDocument/2006/relationships/image" Target="media/image56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45.png"/><Relationship Id="rId88" Type="http://schemas.openxmlformats.org/officeDocument/2006/relationships/image" Target="media/image48.emf"/><Relationship Id="rId91" Type="http://schemas.openxmlformats.org/officeDocument/2006/relationships/image" Target="media/image50.png"/><Relationship Id="rId96" Type="http://schemas.openxmlformats.org/officeDocument/2006/relationships/image" Target="media/image24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image" Target="media/image37.png"/><Relationship Id="rId106" Type="http://schemas.openxmlformats.org/officeDocument/2006/relationships/image" Target="media/image57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9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7.png"/><Relationship Id="rId94" Type="http://schemas.openxmlformats.org/officeDocument/2006/relationships/image" Target="media/image500.png"/><Relationship Id="rId99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1" Type="http://schemas.openxmlformats.org/officeDocument/2006/relationships/image" Target="media/image380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39" Type="http://schemas.openxmlformats.org/officeDocument/2006/relationships/image" Target="media/image19.png"/><Relationship Id="rId109" Type="http://schemas.openxmlformats.org/officeDocument/2006/relationships/fontTable" Target="fontTable.xml"/><Relationship Id="rId65" Type="http://schemas.openxmlformats.org/officeDocument/2006/relationships/image" Target="media/image59.jpg"/><Relationship Id="rId66" Type="http://schemas.openxmlformats.org/officeDocument/2006/relationships/image" Target="media/image61.jpg"/><Relationship Id="rId67" Type="http://schemas.openxmlformats.org/officeDocument/2006/relationships/image" Target="media/image62.jpg"/><Relationship Id="rId68" Type="http://schemas.openxmlformats.org/officeDocument/2006/relationships/image" Target="media/image63.jpg"/><Relationship Id="rId69" Type="http://schemas.openxmlformats.org/officeDocument/2006/relationships/image" Target="media/image64.jpg"/><Relationship Id="rId70" Type="http://schemas.openxmlformats.org/officeDocument/2006/relationships/image" Target="media/image65.jpg"/><Relationship Id="rId71" Type="http://schemas.openxmlformats.org/officeDocument/2006/relationships/image" Target="media/image66.jpg"/><Relationship Id="rId72" Type="http://schemas.openxmlformats.org/officeDocument/2006/relationships/image" Target="media/image67.jpg"/><Relationship Id="rId73" Type="http://schemas.openxmlformats.org/officeDocument/2006/relationships/image" Target="media/image68.jpg"/><Relationship Id="rId74" Type="http://schemas.openxmlformats.org/officeDocument/2006/relationships/image" Target="media/image69.jpg"/><Relationship Id="rId75" Type="http://schemas.openxmlformats.org/officeDocument/2006/relationships/image" Target="media/image70.jpg"/><Relationship Id="rId76" Type="http://schemas.openxmlformats.org/officeDocument/2006/relationships/image" Target="media/image71.jpg"/><Relationship Id="rId77" Type="http://schemas.openxmlformats.org/officeDocument/2006/relationships/image" Target="media/image72.jpg"/><Relationship Id="rId111" Type="http://schemas.openxmlformats.org/officeDocument/2006/relationships/image" Target="media/image73.jpg"/><Relationship Id="rId112" Type="http://schemas.openxmlformats.org/officeDocument/2006/relationships/image" Target="media/image74.jpg"/><Relationship Id="rId113" Type="http://schemas.openxmlformats.org/officeDocument/2006/relationships/header" Target="header3.xml"/><Relationship Id="rId1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215</TotalTime>
  <Pages>32</Pages>
  <Words>777</Words>
  <Characters>4431</Characters>
  <Application>Microsoft Office Word</Application>
  <DocSecurity>0</DocSecurity>
  <Lines>36</Lines>
  <Paragraphs>10</Paragraphs>
  <ScaleCrop>false</ScaleCrop>
  <Company>Moxa</Company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132</cp:revision>
  <cp:lastPrinted>2024-09-06T09:40:00Z</cp:lastPrinted>
  <dcterms:created xsi:type="dcterms:W3CDTF">2025-09-09T09:45:00Z</dcterms:created>
  <dcterms:modified xsi:type="dcterms:W3CDTF">2026-07-02T05:46:00Z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